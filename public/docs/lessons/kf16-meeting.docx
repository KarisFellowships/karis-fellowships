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B9F40" w14:textId="77777777" w:rsidR="00285B9A" w:rsidRPr="00BD1218" w:rsidRDefault="00285B9A" w:rsidP="00544AAD">
      <w:pPr>
        <w:pStyle w:val="Title"/>
        <w:jc w:val="both"/>
      </w:pPr>
      <w:r w:rsidRPr="00BD1218">
        <w:t>KF</w:t>
      </w:r>
      <w:r w:rsidR="006737E2" w:rsidRPr="00BD1218">
        <w:t>16</w:t>
      </w:r>
      <w:r w:rsidR="00D13F70" w:rsidRPr="00BD1218">
        <w:t xml:space="preserve"> </w:t>
      </w:r>
      <w:r w:rsidR="00040223" w:rsidRPr="00BD1218">
        <w:t>Meeting</w:t>
      </w:r>
      <w:r w:rsidR="00E22EF4" w:rsidRPr="00BD1218">
        <w:t xml:space="preserve"> Version of</w:t>
      </w:r>
      <w:r w:rsidRPr="00BD1218">
        <w:t xml:space="preserve"> Teachings</w:t>
      </w:r>
      <w:r w:rsidR="00D13F70" w:rsidRPr="00BD1218">
        <w:t xml:space="preserve"> </w:t>
      </w:r>
    </w:p>
    <w:p w14:paraId="58827F5E" w14:textId="77777777" w:rsidR="00285B9A" w:rsidRPr="00BD1218" w:rsidRDefault="00285B9A" w:rsidP="00216D55">
      <w:pPr>
        <w:spacing w:after="0" w:line="240" w:lineRule="auto"/>
        <w:jc w:val="both"/>
        <w:rPr>
          <w:rFonts w:cstheme="minorHAnsi"/>
        </w:rPr>
      </w:pPr>
      <w:r w:rsidRPr="00BD1218">
        <w:rPr>
          <w:rFonts w:cstheme="minorHAnsi"/>
        </w:rPr>
        <w:t>Karis is an invitation to a relationship based on mutual generosity.</w:t>
      </w:r>
    </w:p>
    <w:p w14:paraId="215D0E1F" w14:textId="77777777" w:rsidR="00607C4B" w:rsidRPr="00BD1218" w:rsidRDefault="00607C4B" w:rsidP="00216D55">
      <w:pPr>
        <w:spacing w:after="0" w:line="240" w:lineRule="auto"/>
        <w:jc w:val="both"/>
        <w:rPr>
          <w:rFonts w:cstheme="minorHAnsi"/>
        </w:rPr>
      </w:pPr>
    </w:p>
    <w:p w14:paraId="09F36DFE" w14:textId="77777777" w:rsidR="00A6440C" w:rsidRPr="00BD1218" w:rsidRDefault="00A6440C" w:rsidP="00216D55">
      <w:pPr>
        <w:spacing w:after="0" w:line="240" w:lineRule="auto"/>
        <w:jc w:val="both"/>
        <w:rPr>
          <w:rFonts w:cstheme="minorHAnsi"/>
          <w:i/>
        </w:rPr>
      </w:pPr>
      <w:r w:rsidRPr="00BD1218">
        <w:rPr>
          <w:rFonts w:cstheme="minorHAnsi"/>
        </w:rPr>
        <w:t>“Search me, O God, and know my heart. Examine me and know my thoughts. See if there is any way in me that causes pain, and lead me in the ways of eternity.” (Psalm 139:23</w:t>
      </w:r>
      <w:r w:rsidR="00216D55" w:rsidRPr="00BD1218">
        <w:rPr>
          <w:rFonts w:cstheme="minorHAnsi"/>
        </w:rPr>
        <w:t>–</w:t>
      </w:r>
      <w:r w:rsidRPr="00BD1218">
        <w:rPr>
          <w:rFonts w:cstheme="minorHAnsi"/>
        </w:rPr>
        <w:t>24)</w:t>
      </w:r>
    </w:p>
    <w:p w14:paraId="5ACF5BA0" w14:textId="77777777" w:rsidR="00607C4B" w:rsidRPr="00BD1218" w:rsidRDefault="00607C4B" w:rsidP="00216D55">
      <w:pPr>
        <w:spacing w:after="0" w:line="240" w:lineRule="auto"/>
        <w:jc w:val="both"/>
        <w:rPr>
          <w:rFonts w:cstheme="minorHAnsi"/>
        </w:rPr>
      </w:pPr>
    </w:p>
    <w:p w14:paraId="5FFAE55C" w14:textId="76680C98" w:rsidR="00285B9A" w:rsidRPr="00BD1218" w:rsidRDefault="00FE7714" w:rsidP="00F05283">
      <w:pPr>
        <w:tabs>
          <w:tab w:val="left" w:pos="720"/>
          <w:tab w:val="left" w:pos="1440"/>
          <w:tab w:val="left" w:pos="5485"/>
        </w:tabs>
        <w:spacing w:after="0" w:line="240" w:lineRule="auto"/>
        <w:jc w:val="both"/>
        <w:rPr>
          <w:rFonts w:cstheme="minorHAnsi"/>
          <w:b/>
        </w:rPr>
      </w:pPr>
      <w:r w:rsidRPr="00BD1218">
        <w:rPr>
          <w:rFonts w:cstheme="minorHAnsi"/>
          <w:b/>
        </w:rPr>
        <w:t>0:01</w:t>
      </w:r>
      <w:r w:rsidR="00285B9A" w:rsidRPr="00BD1218">
        <w:rPr>
          <w:rFonts w:cstheme="minorHAnsi"/>
          <w:b/>
        </w:rPr>
        <w:tab/>
        <w:t>OPENIN</w:t>
      </w:r>
      <w:r w:rsidR="006079D0" w:rsidRPr="00BD1218">
        <w:rPr>
          <w:rFonts w:cstheme="minorHAnsi"/>
          <w:b/>
        </w:rPr>
        <w:t>G</w:t>
      </w:r>
    </w:p>
    <w:p w14:paraId="373DEB44" w14:textId="77777777" w:rsidR="00607C4B" w:rsidRPr="00BD1218" w:rsidRDefault="00607C4B" w:rsidP="00216D55">
      <w:pPr>
        <w:spacing w:after="0" w:line="240" w:lineRule="auto"/>
        <w:jc w:val="both"/>
        <w:rPr>
          <w:rFonts w:cstheme="minorHAnsi"/>
        </w:rPr>
      </w:pPr>
    </w:p>
    <w:p w14:paraId="5D77584F" w14:textId="77777777" w:rsidR="00285B9A" w:rsidRPr="00BD1218" w:rsidRDefault="00FE7714" w:rsidP="00216D55">
      <w:pPr>
        <w:spacing w:after="0" w:line="240" w:lineRule="auto"/>
        <w:jc w:val="both"/>
        <w:rPr>
          <w:rFonts w:cstheme="minorHAnsi"/>
          <w:b/>
        </w:rPr>
      </w:pPr>
      <w:r w:rsidRPr="00BD1218">
        <w:rPr>
          <w:rFonts w:cstheme="minorHAnsi"/>
          <w:b/>
        </w:rPr>
        <w:t>0:02</w:t>
      </w:r>
      <w:r w:rsidR="00285B9A" w:rsidRPr="00BD1218">
        <w:rPr>
          <w:rFonts w:cstheme="minorHAnsi"/>
          <w:b/>
        </w:rPr>
        <w:tab/>
        <w:t>PRESENTING</w:t>
      </w:r>
    </w:p>
    <w:p w14:paraId="4683A8EA" w14:textId="77777777" w:rsidR="00607C4B" w:rsidRPr="00BD1218" w:rsidRDefault="00607C4B" w:rsidP="00216D55">
      <w:pPr>
        <w:spacing w:after="0" w:line="240" w:lineRule="auto"/>
        <w:jc w:val="both"/>
        <w:rPr>
          <w:rFonts w:cstheme="minorHAnsi"/>
        </w:rPr>
      </w:pPr>
    </w:p>
    <w:p w14:paraId="43F3E728" w14:textId="77777777" w:rsidR="00285B9A" w:rsidRPr="00BD1218" w:rsidRDefault="00607C4B" w:rsidP="00216D55">
      <w:pPr>
        <w:spacing w:after="0" w:line="240" w:lineRule="auto"/>
        <w:jc w:val="both"/>
        <w:rPr>
          <w:rFonts w:cstheme="minorHAnsi"/>
          <w:b/>
        </w:rPr>
      </w:pPr>
      <w:r w:rsidRPr="00BD1218">
        <w:rPr>
          <w:rFonts w:cstheme="minorHAnsi"/>
          <w:b/>
        </w:rPr>
        <w:t>0:06</w:t>
      </w:r>
      <w:r w:rsidR="00365BD4" w:rsidRPr="00BD1218">
        <w:rPr>
          <w:rFonts w:cstheme="minorHAnsi"/>
          <w:b/>
        </w:rPr>
        <w:tab/>
        <w:t>KARIS CIRCULATION</w:t>
      </w:r>
    </w:p>
    <w:p w14:paraId="7EF7D4AD" w14:textId="77777777" w:rsidR="00607C4B" w:rsidRPr="00BD1218" w:rsidRDefault="00607C4B" w:rsidP="00216D55">
      <w:pPr>
        <w:spacing w:after="0" w:line="240" w:lineRule="auto"/>
        <w:jc w:val="both"/>
        <w:rPr>
          <w:rFonts w:cstheme="minorHAnsi"/>
          <w:b/>
        </w:rPr>
      </w:pPr>
    </w:p>
    <w:p w14:paraId="04A6E750" w14:textId="77777777" w:rsidR="00285B9A" w:rsidRPr="00BD1218" w:rsidRDefault="00607C4B" w:rsidP="00216D55">
      <w:pPr>
        <w:spacing w:after="0" w:line="240" w:lineRule="auto"/>
        <w:jc w:val="both"/>
        <w:rPr>
          <w:rFonts w:cstheme="minorHAnsi"/>
          <w:b/>
        </w:rPr>
      </w:pPr>
      <w:r w:rsidRPr="00BD1218">
        <w:rPr>
          <w:rFonts w:cstheme="minorHAnsi"/>
          <w:b/>
        </w:rPr>
        <w:t>0:07</w:t>
      </w:r>
      <w:r w:rsidR="00285B9A" w:rsidRPr="00BD1218">
        <w:rPr>
          <w:rFonts w:cstheme="minorHAnsi"/>
          <w:b/>
        </w:rPr>
        <w:tab/>
        <w:t>GUIDELINES &amp; LIMITATIONS</w:t>
      </w:r>
    </w:p>
    <w:p w14:paraId="1204A249" w14:textId="77777777" w:rsidR="00607C4B" w:rsidRPr="00BD1218" w:rsidRDefault="00607C4B" w:rsidP="00216D55">
      <w:pPr>
        <w:spacing w:after="0" w:line="240" w:lineRule="auto"/>
        <w:jc w:val="both"/>
        <w:rPr>
          <w:rFonts w:cstheme="minorHAnsi"/>
        </w:rPr>
      </w:pPr>
    </w:p>
    <w:p w14:paraId="56D2832A" w14:textId="77777777" w:rsidR="00285B9A" w:rsidRPr="00BD1218" w:rsidRDefault="00607C4B" w:rsidP="00216D55">
      <w:pPr>
        <w:spacing w:after="0" w:line="240" w:lineRule="auto"/>
        <w:jc w:val="both"/>
        <w:rPr>
          <w:rFonts w:cstheme="minorHAnsi"/>
          <w:b/>
        </w:rPr>
      </w:pPr>
      <w:r w:rsidRPr="00BD1218">
        <w:rPr>
          <w:rFonts w:cstheme="minorHAnsi"/>
          <w:b/>
        </w:rPr>
        <w:t>0:08</w:t>
      </w:r>
      <w:r w:rsidR="00285B9A" w:rsidRPr="00BD1218">
        <w:rPr>
          <w:rFonts w:cstheme="minorHAnsi"/>
          <w:b/>
        </w:rPr>
        <w:tab/>
        <w:t>MINDFULNESS &amp; MEDITATION TRAINING</w:t>
      </w:r>
    </w:p>
    <w:p w14:paraId="64FEC862" w14:textId="77777777" w:rsidR="00607C4B" w:rsidRPr="00BD1218" w:rsidRDefault="00607C4B" w:rsidP="00216D55">
      <w:pPr>
        <w:spacing w:after="0" w:line="240" w:lineRule="auto"/>
        <w:jc w:val="both"/>
        <w:rPr>
          <w:rFonts w:cstheme="minorHAnsi"/>
        </w:rPr>
      </w:pPr>
    </w:p>
    <w:p w14:paraId="1D5A478C" w14:textId="77777777" w:rsidR="00A6440C" w:rsidRPr="00BD1218" w:rsidRDefault="00880A87" w:rsidP="00216D55">
      <w:pPr>
        <w:spacing w:after="0" w:line="240" w:lineRule="auto"/>
        <w:jc w:val="both"/>
        <w:rPr>
          <w:rFonts w:cstheme="minorHAnsi"/>
        </w:rPr>
      </w:pPr>
      <w:r w:rsidRPr="00BD1218">
        <w:rPr>
          <w:rFonts w:cstheme="minorHAnsi"/>
        </w:rPr>
        <w:t xml:space="preserve">This is </w:t>
      </w:r>
      <w:r w:rsidR="00F5193F" w:rsidRPr="00BD1218">
        <w:rPr>
          <w:rFonts w:cstheme="minorHAnsi"/>
        </w:rPr>
        <w:t xml:space="preserve">KF </w:t>
      </w:r>
      <w:r w:rsidR="0058709C" w:rsidRPr="00BD1218">
        <w:rPr>
          <w:rFonts w:cstheme="minorHAnsi"/>
        </w:rPr>
        <w:t>Confession 4</w:t>
      </w:r>
      <w:r w:rsidR="008A0AAD" w:rsidRPr="00BD1218">
        <w:rPr>
          <w:rFonts w:cstheme="minorHAnsi"/>
        </w:rPr>
        <w:t>:</w:t>
      </w:r>
    </w:p>
    <w:p w14:paraId="2B778793" w14:textId="77777777" w:rsidR="00E1769D" w:rsidRPr="00BD1218" w:rsidRDefault="00E1769D" w:rsidP="00216D55">
      <w:pPr>
        <w:spacing w:after="0" w:line="240" w:lineRule="auto"/>
        <w:jc w:val="both"/>
        <w:rPr>
          <w:rFonts w:cstheme="minorHAnsi"/>
        </w:rPr>
      </w:pPr>
    </w:p>
    <w:p w14:paraId="2398D158" w14:textId="77777777" w:rsidR="006737E2" w:rsidRPr="00BD1218" w:rsidRDefault="006737E2" w:rsidP="00D876D7">
      <w:pPr>
        <w:spacing w:after="0" w:line="240" w:lineRule="auto"/>
        <w:jc w:val="center"/>
        <w:rPr>
          <w:rFonts w:cstheme="minorHAnsi"/>
        </w:rPr>
      </w:pPr>
      <w:r w:rsidRPr="00BD1218">
        <w:rPr>
          <w:rFonts w:cstheme="minorHAnsi"/>
        </w:rPr>
        <w:t>We judged ourselves and others with contempt and felt justified in our wrath.</w:t>
      </w:r>
    </w:p>
    <w:p w14:paraId="38A3E6A0" w14:textId="77777777" w:rsidR="004B55C9" w:rsidRPr="00BD1218" w:rsidRDefault="004B55C9" w:rsidP="00216D55">
      <w:pPr>
        <w:spacing w:after="0" w:line="240" w:lineRule="auto"/>
        <w:jc w:val="both"/>
        <w:rPr>
          <w:rFonts w:cstheme="minorHAnsi"/>
        </w:rPr>
      </w:pPr>
    </w:p>
    <w:p w14:paraId="02D350CF" w14:textId="448732F7" w:rsidR="00DF6CC9" w:rsidRPr="00BD1218" w:rsidRDefault="00DF6CC9" w:rsidP="00216D55">
      <w:pPr>
        <w:spacing w:after="0" w:line="240" w:lineRule="auto"/>
        <w:jc w:val="both"/>
        <w:rPr>
          <w:rFonts w:cstheme="minorHAnsi"/>
        </w:rPr>
      </w:pPr>
      <w:r w:rsidRPr="00BD1218">
        <w:rPr>
          <w:rFonts w:cstheme="minorHAnsi"/>
        </w:rPr>
        <w:t xml:space="preserve">Here is Nancy’s account of </w:t>
      </w:r>
      <w:r w:rsidR="00221EAB" w:rsidRPr="00BD1218">
        <w:rPr>
          <w:rFonts w:cstheme="minorHAnsi"/>
        </w:rPr>
        <w:t xml:space="preserve">how she took the Believe It Path when she </w:t>
      </w:r>
      <w:r w:rsidR="00C22A71" w:rsidRPr="00BD1218">
        <w:rPr>
          <w:rFonts w:cstheme="minorHAnsi"/>
        </w:rPr>
        <w:t>was tempted</w:t>
      </w:r>
      <w:r w:rsidRPr="00BD1218">
        <w:rPr>
          <w:rFonts w:cstheme="minorHAnsi"/>
        </w:rPr>
        <w:t xml:space="preserve"> to judge herself and others with contempt</w:t>
      </w:r>
      <w:r w:rsidR="00D876D7" w:rsidRPr="00BD1218">
        <w:rPr>
          <w:rFonts w:cstheme="minorHAnsi"/>
        </w:rPr>
        <w:t>.</w:t>
      </w:r>
    </w:p>
    <w:p w14:paraId="7FCFD004" w14:textId="77777777" w:rsidR="00DF6CC9" w:rsidRPr="00BD1218" w:rsidRDefault="00DF6CC9" w:rsidP="00216D55">
      <w:pPr>
        <w:spacing w:after="0" w:line="240" w:lineRule="auto"/>
        <w:jc w:val="both"/>
        <w:rPr>
          <w:rFonts w:cstheme="minorHAnsi"/>
        </w:rPr>
      </w:pPr>
    </w:p>
    <w:p w14:paraId="626C19D9" w14:textId="77777777" w:rsidR="00DF6CC9" w:rsidRPr="00BD1218" w:rsidRDefault="00DF6CC9" w:rsidP="00D876D7">
      <w:pPr>
        <w:spacing w:after="0" w:line="240" w:lineRule="auto"/>
        <w:ind w:left="720" w:right="720"/>
        <w:jc w:val="both"/>
        <w:rPr>
          <w:rFonts w:cstheme="minorHAnsi"/>
        </w:rPr>
      </w:pPr>
      <w:r w:rsidRPr="00BD1218">
        <w:rPr>
          <w:rFonts w:cstheme="minorHAnsi"/>
        </w:rPr>
        <w:t xml:space="preserve">I had gone out of the house in an unfamiliar town without my keys or phone. When I returned, no one was at </w:t>
      </w:r>
      <w:proofErr w:type="gramStart"/>
      <w:r w:rsidRPr="00BD1218">
        <w:rPr>
          <w:rFonts w:cstheme="minorHAnsi"/>
        </w:rPr>
        <w:t>home</w:t>
      </w:r>
      <w:proofErr w:type="gramEnd"/>
      <w:r w:rsidRPr="00BD1218">
        <w:rPr>
          <w:rFonts w:cstheme="minorHAnsi"/>
        </w:rPr>
        <w:t xml:space="preserve"> and I was locked out. A KF meeting was due to start in thirty minutes, and I really needed to be in the house and at my computer. </w:t>
      </w:r>
    </w:p>
    <w:p w14:paraId="68287611" w14:textId="77777777" w:rsidR="00DF6CC9" w:rsidRPr="00BD1218" w:rsidRDefault="00DF6CC9" w:rsidP="00D876D7">
      <w:pPr>
        <w:spacing w:after="0" w:line="240" w:lineRule="auto"/>
        <w:ind w:left="720" w:right="720"/>
        <w:jc w:val="both"/>
        <w:rPr>
          <w:rFonts w:cstheme="minorHAnsi"/>
        </w:rPr>
      </w:pPr>
    </w:p>
    <w:p w14:paraId="73465B04" w14:textId="19F324AB" w:rsidR="00DF6CC9" w:rsidRPr="00BD1218" w:rsidRDefault="00DF6CC9" w:rsidP="00D876D7">
      <w:pPr>
        <w:spacing w:after="0" w:line="240" w:lineRule="auto"/>
        <w:ind w:left="720" w:right="720"/>
        <w:jc w:val="both"/>
        <w:rPr>
          <w:rFonts w:cstheme="minorHAnsi"/>
        </w:rPr>
      </w:pPr>
      <w:r w:rsidRPr="00BD1218">
        <w:rPr>
          <w:rFonts w:cstheme="minorHAnsi"/>
        </w:rPr>
        <w:t xml:space="preserve">I sat on the doorstep lamenting my fate and going into self-hate for forgetting phones and keys, </w:t>
      </w:r>
      <w:r w:rsidR="000463E2" w:rsidRPr="00BD1218">
        <w:rPr>
          <w:rFonts w:cstheme="minorHAnsi"/>
        </w:rPr>
        <w:t xml:space="preserve">because </w:t>
      </w:r>
      <w:r w:rsidRPr="00BD1218">
        <w:rPr>
          <w:rFonts w:cstheme="minorHAnsi"/>
        </w:rPr>
        <w:t>I should not, according to my Idol Self, forget phones and keys. Then I r</w:t>
      </w:r>
      <w:r w:rsidR="00504032" w:rsidRPr="00BD1218">
        <w:rPr>
          <w:rFonts w:cstheme="minorHAnsi"/>
        </w:rPr>
        <w:t>emembered my KF training. I used my mindfulness skills to manage my self-hate</w:t>
      </w:r>
      <w:r w:rsidRPr="00BD1218">
        <w:rPr>
          <w:rFonts w:cstheme="minorHAnsi"/>
        </w:rPr>
        <w:t xml:space="preserve"> and got busy with </w:t>
      </w:r>
      <w:r w:rsidR="00637634" w:rsidRPr="00BD1218">
        <w:rPr>
          <w:rFonts w:cstheme="minorHAnsi"/>
        </w:rPr>
        <w:t>WAA!</w:t>
      </w:r>
      <w:r w:rsidR="001405ED" w:rsidRPr="00BD1218">
        <w:rPr>
          <w:rFonts w:cstheme="minorHAnsi"/>
        </w:rPr>
        <w:t xml:space="preserve"> </w:t>
      </w:r>
      <w:r w:rsidR="00637634" w:rsidRPr="00BD1218">
        <w:rPr>
          <w:rFonts w:cstheme="minorHAnsi"/>
        </w:rPr>
        <w:t>W-A-A: Words, Attitude,</w:t>
      </w:r>
      <w:r w:rsidRPr="00BD1218">
        <w:rPr>
          <w:rFonts w:cstheme="minorHAnsi"/>
        </w:rPr>
        <w:t xml:space="preserve"> Action. I used my words to pray. I changed my attitude to </w:t>
      </w:r>
      <w:r w:rsidR="009D4489" w:rsidRPr="00BD1218">
        <w:rPr>
          <w:rFonts w:cstheme="minorHAnsi"/>
        </w:rPr>
        <w:t>dismiss shame</w:t>
      </w:r>
      <w:r w:rsidR="00386577" w:rsidRPr="00BD1218">
        <w:rPr>
          <w:rFonts w:cstheme="minorHAnsi"/>
        </w:rPr>
        <w:t>,</w:t>
      </w:r>
      <w:r w:rsidR="009D4489" w:rsidRPr="00BD1218">
        <w:rPr>
          <w:rFonts w:cstheme="minorHAnsi"/>
        </w:rPr>
        <w:t xml:space="preserve"> and </w:t>
      </w:r>
      <w:r w:rsidR="00386577" w:rsidRPr="00BD1218">
        <w:rPr>
          <w:rFonts w:cstheme="minorHAnsi"/>
        </w:rPr>
        <w:t>then</w:t>
      </w:r>
      <w:r w:rsidR="00FA63A7" w:rsidRPr="00BD1218">
        <w:rPr>
          <w:rFonts w:cstheme="minorHAnsi"/>
        </w:rPr>
        <w:t xml:space="preserve"> I</w:t>
      </w:r>
      <w:r w:rsidR="00386577" w:rsidRPr="00BD1218">
        <w:rPr>
          <w:rFonts w:cstheme="minorHAnsi"/>
        </w:rPr>
        <w:t xml:space="preserve"> was able to </w:t>
      </w:r>
      <w:r w:rsidRPr="00BD1218">
        <w:rPr>
          <w:rFonts w:cstheme="minorHAnsi"/>
        </w:rPr>
        <w:t xml:space="preserve">creatively open my mind. I </w:t>
      </w:r>
      <w:proofErr w:type="gramStart"/>
      <w:r w:rsidRPr="00BD1218">
        <w:rPr>
          <w:rFonts w:cstheme="minorHAnsi"/>
        </w:rPr>
        <w:t>took action</w:t>
      </w:r>
      <w:proofErr w:type="gramEnd"/>
      <w:r w:rsidRPr="00BD1218">
        <w:rPr>
          <w:rFonts w:cstheme="minorHAnsi"/>
        </w:rPr>
        <w:t xml:space="preserve"> by boldly looking for a</w:t>
      </w:r>
      <w:r w:rsidR="00B961AB" w:rsidRPr="00BD1218">
        <w:rPr>
          <w:rFonts w:cstheme="minorHAnsi"/>
        </w:rPr>
        <w:t xml:space="preserve"> key hidden outside </w:t>
      </w:r>
      <w:r w:rsidRPr="00BD1218">
        <w:rPr>
          <w:rFonts w:cstheme="minorHAnsi"/>
        </w:rPr>
        <w:t>even though I knew that my friends did not leave keys outside. My first stop was the traditional front door mat and, very surprisingly, there under the mat was a key. I was able to get into the house and join the Ka</w:t>
      </w:r>
      <w:r w:rsidR="00221EAB" w:rsidRPr="00BD1218">
        <w:rPr>
          <w:rFonts w:cstheme="minorHAnsi"/>
        </w:rPr>
        <w:t>ris Fellowships meeting on time</w:t>
      </w:r>
      <w:r w:rsidRPr="00BD1218">
        <w:rPr>
          <w:rFonts w:cstheme="minorHAnsi"/>
        </w:rPr>
        <w:t>. The mystery of this story</w:t>
      </w:r>
      <w:r w:rsidR="00504032" w:rsidRPr="00BD1218">
        <w:rPr>
          <w:rFonts w:cstheme="minorHAnsi"/>
        </w:rPr>
        <w:t xml:space="preserve"> is that my friend</w:t>
      </w:r>
      <w:r w:rsidR="00E725BD" w:rsidRPr="00BD1218">
        <w:rPr>
          <w:rFonts w:cstheme="minorHAnsi"/>
        </w:rPr>
        <w:t xml:space="preserve"> said that she</w:t>
      </w:r>
      <w:r w:rsidR="00504032" w:rsidRPr="00BD1218">
        <w:rPr>
          <w:rFonts w:cstheme="minorHAnsi"/>
        </w:rPr>
        <w:t xml:space="preserve"> </w:t>
      </w:r>
      <w:r w:rsidRPr="00BD1218">
        <w:rPr>
          <w:rFonts w:cstheme="minorHAnsi"/>
        </w:rPr>
        <w:t>had not left</w:t>
      </w:r>
      <w:r w:rsidR="00504032" w:rsidRPr="00BD1218">
        <w:rPr>
          <w:rFonts w:cstheme="minorHAnsi"/>
        </w:rPr>
        <w:t xml:space="preserve"> the</w:t>
      </w:r>
      <w:r w:rsidRPr="00BD1218">
        <w:rPr>
          <w:rFonts w:cstheme="minorHAnsi"/>
        </w:rPr>
        <w:t xml:space="preserve"> key there. The best part of the story is that my paroxysm of self-hate and self-contempt was not allowed to muddy my prayers or my attitude. Having mercy on myself opened my mind to the possibility of taking oriented action. I was able to find the way that God in His mercy had prepared for me. </w:t>
      </w:r>
    </w:p>
    <w:p w14:paraId="6D1E976B" w14:textId="77777777" w:rsidR="008A0317" w:rsidRPr="00BD1218" w:rsidRDefault="008A0317" w:rsidP="00216D55">
      <w:pPr>
        <w:tabs>
          <w:tab w:val="left" w:pos="3828"/>
        </w:tabs>
        <w:spacing w:after="0" w:line="240" w:lineRule="auto"/>
        <w:jc w:val="both"/>
        <w:rPr>
          <w:rFonts w:cstheme="minorHAnsi"/>
        </w:rPr>
      </w:pPr>
    </w:p>
    <w:p w14:paraId="49A3E486" w14:textId="77777777" w:rsidR="0099709C" w:rsidRPr="00BD1218" w:rsidRDefault="00504032" w:rsidP="00216D55">
      <w:pPr>
        <w:spacing w:after="0" w:line="240" w:lineRule="auto"/>
        <w:jc w:val="both"/>
        <w:rPr>
          <w:rFonts w:cstheme="minorHAnsi"/>
        </w:rPr>
      </w:pPr>
      <w:r w:rsidRPr="00BD1218">
        <w:rPr>
          <w:rFonts w:cstheme="minorHAnsi"/>
        </w:rPr>
        <w:t xml:space="preserve">Let’s continue with </w:t>
      </w:r>
      <w:r w:rsidR="00910D31" w:rsidRPr="00BD1218">
        <w:rPr>
          <w:rFonts w:cstheme="minorHAnsi"/>
        </w:rPr>
        <w:t xml:space="preserve">the </w:t>
      </w:r>
      <w:r w:rsidR="004874E6" w:rsidRPr="00BD1218">
        <w:rPr>
          <w:rFonts w:cstheme="minorHAnsi"/>
          <w:b/>
        </w:rPr>
        <w:t>Mercy Meditation</w:t>
      </w:r>
      <w:r w:rsidR="004874E6" w:rsidRPr="00BD1218">
        <w:rPr>
          <w:rFonts w:cstheme="minorHAnsi"/>
        </w:rPr>
        <w:t>.</w:t>
      </w:r>
      <w:r w:rsidR="00A94347" w:rsidRPr="00BD1218">
        <w:rPr>
          <w:rStyle w:val="EndnoteReference"/>
          <w:rFonts w:cstheme="minorHAnsi"/>
        </w:rPr>
        <w:endnoteReference w:id="1"/>
      </w:r>
      <w:r w:rsidR="00A6440C" w:rsidRPr="00BD1218">
        <w:rPr>
          <w:rFonts w:cstheme="minorHAnsi"/>
        </w:rPr>
        <w:t xml:space="preserve"> </w:t>
      </w:r>
    </w:p>
    <w:p w14:paraId="2F82BDE0" w14:textId="77777777" w:rsidR="00607C4B" w:rsidRPr="00BD1218" w:rsidRDefault="00607C4B" w:rsidP="00216D55">
      <w:pPr>
        <w:spacing w:after="0" w:line="240" w:lineRule="auto"/>
        <w:jc w:val="both"/>
        <w:rPr>
          <w:rFonts w:cstheme="minorHAnsi"/>
        </w:rPr>
      </w:pPr>
    </w:p>
    <w:p w14:paraId="45BB0202" w14:textId="77777777" w:rsidR="00607C4B" w:rsidRPr="00BD1218" w:rsidRDefault="00DF6CC9" w:rsidP="00216D55">
      <w:pPr>
        <w:spacing w:after="0" w:line="240" w:lineRule="auto"/>
        <w:jc w:val="both"/>
        <w:rPr>
          <w:rFonts w:cstheme="minorHAnsi"/>
          <w:color w:val="000000"/>
        </w:rPr>
      </w:pPr>
      <w:r w:rsidRPr="00BD1218">
        <w:rPr>
          <w:rFonts w:cstheme="minorHAnsi"/>
        </w:rPr>
        <w:t>Assume</w:t>
      </w:r>
      <w:r w:rsidR="00CE5143" w:rsidRPr="00BD1218">
        <w:rPr>
          <w:rFonts w:cstheme="minorHAnsi"/>
        </w:rPr>
        <w:t xml:space="preserve"> </w:t>
      </w:r>
      <w:r w:rsidR="00880A87" w:rsidRPr="00BD1218">
        <w:rPr>
          <w:rFonts w:cstheme="minorHAnsi"/>
        </w:rPr>
        <w:t>a</w:t>
      </w:r>
      <w:r w:rsidR="00E17F05" w:rsidRPr="00BD1218">
        <w:rPr>
          <w:rFonts w:cstheme="minorHAnsi"/>
        </w:rPr>
        <w:t xml:space="preserve"> meditation</w:t>
      </w:r>
      <w:r w:rsidR="006737E2" w:rsidRPr="00BD1218">
        <w:rPr>
          <w:rFonts w:cstheme="minorHAnsi"/>
        </w:rPr>
        <w:t xml:space="preserve"> posture and breathe for one minute. </w:t>
      </w:r>
      <w:r w:rsidR="006737E2" w:rsidRPr="00BD1218">
        <w:rPr>
          <w:rFonts w:cstheme="minorHAnsi"/>
          <w:color w:val="000000"/>
        </w:rPr>
        <w:t xml:space="preserve">Settle into being present and aware. </w:t>
      </w:r>
      <w:r w:rsidR="004575F2" w:rsidRPr="00BD1218">
        <w:rPr>
          <w:rFonts w:cstheme="minorHAnsi"/>
          <w:i/>
          <w:color w:val="000000"/>
        </w:rPr>
        <w:t xml:space="preserve">(Pause </w:t>
      </w:r>
      <w:r w:rsidR="00D876D7" w:rsidRPr="00BD1218">
        <w:rPr>
          <w:rFonts w:cstheme="minorHAnsi"/>
          <w:i/>
          <w:color w:val="000000"/>
        </w:rPr>
        <w:t xml:space="preserve">for </w:t>
      </w:r>
      <w:r w:rsidR="004575F2" w:rsidRPr="00BD1218">
        <w:rPr>
          <w:rFonts w:cstheme="minorHAnsi"/>
          <w:i/>
          <w:color w:val="000000"/>
        </w:rPr>
        <w:t>1 minute)</w:t>
      </w:r>
      <w:r w:rsidR="00607C4B" w:rsidRPr="00BD1218">
        <w:rPr>
          <w:rFonts w:cstheme="minorHAnsi"/>
          <w:color w:val="000000"/>
        </w:rPr>
        <w:t xml:space="preserve"> </w:t>
      </w:r>
    </w:p>
    <w:p w14:paraId="3248D314" w14:textId="77777777" w:rsidR="000D6735" w:rsidRPr="00BD1218" w:rsidRDefault="006737E2" w:rsidP="00216D55">
      <w:pPr>
        <w:widowControl w:val="0"/>
        <w:spacing w:after="0" w:line="240" w:lineRule="auto"/>
        <w:jc w:val="both"/>
        <w:rPr>
          <w:rFonts w:cstheme="minorHAnsi"/>
          <w:color w:val="000000"/>
        </w:rPr>
      </w:pPr>
      <w:r w:rsidRPr="00BD1218">
        <w:rPr>
          <w:rFonts w:cstheme="minorHAnsi"/>
          <w:color w:val="000000"/>
        </w:rPr>
        <w:lastRenderedPageBreak/>
        <w:t xml:space="preserve">Draw your mind away from the events of the day, from </w:t>
      </w:r>
      <w:r w:rsidR="00AF2A3C" w:rsidRPr="00BD1218">
        <w:rPr>
          <w:rFonts w:cstheme="minorHAnsi"/>
          <w:color w:val="000000"/>
        </w:rPr>
        <w:t>the past or the future</w:t>
      </w:r>
      <w:r w:rsidR="00AF174B" w:rsidRPr="00BD1218">
        <w:rPr>
          <w:rFonts w:cstheme="minorHAnsi"/>
          <w:color w:val="000000"/>
        </w:rPr>
        <w:t>,</w:t>
      </w:r>
      <w:r w:rsidR="00AF2A3C" w:rsidRPr="00BD1218">
        <w:rPr>
          <w:rFonts w:cstheme="minorHAnsi"/>
          <w:color w:val="000000"/>
        </w:rPr>
        <w:t xml:space="preserve"> </w:t>
      </w:r>
      <w:r w:rsidR="00017774" w:rsidRPr="00BD1218">
        <w:rPr>
          <w:rFonts w:cstheme="minorHAnsi"/>
          <w:color w:val="000000"/>
        </w:rPr>
        <w:t>and</w:t>
      </w:r>
      <w:r w:rsidRPr="00BD1218">
        <w:rPr>
          <w:rFonts w:cstheme="minorHAnsi"/>
          <w:color w:val="000000"/>
        </w:rPr>
        <w:t xml:space="preserve"> from others. Focus on what is happening inside your</w:t>
      </w:r>
      <w:r w:rsidR="00FE7714" w:rsidRPr="00BD1218">
        <w:rPr>
          <w:rFonts w:cstheme="minorHAnsi"/>
          <w:color w:val="000000"/>
        </w:rPr>
        <w:t xml:space="preserve"> own</w:t>
      </w:r>
      <w:r w:rsidRPr="00BD1218">
        <w:rPr>
          <w:rFonts w:cstheme="minorHAnsi"/>
          <w:color w:val="000000"/>
        </w:rPr>
        <w:t xml:space="preserve"> skin</w:t>
      </w:r>
      <w:r w:rsidR="004575F2" w:rsidRPr="00BD1218">
        <w:rPr>
          <w:rFonts w:cstheme="minorHAnsi"/>
          <w:color w:val="000000"/>
        </w:rPr>
        <w:t xml:space="preserve">. </w:t>
      </w:r>
      <w:r w:rsidR="004575F2" w:rsidRPr="00BD1218">
        <w:rPr>
          <w:rFonts w:cstheme="minorHAnsi"/>
          <w:i/>
          <w:color w:val="000000"/>
        </w:rPr>
        <w:t xml:space="preserve">(Pause </w:t>
      </w:r>
      <w:r w:rsidR="00D876D7" w:rsidRPr="00BD1218">
        <w:rPr>
          <w:rFonts w:cstheme="minorHAnsi"/>
          <w:i/>
          <w:color w:val="000000"/>
        </w:rPr>
        <w:t xml:space="preserve">for </w:t>
      </w:r>
      <w:r w:rsidR="004575F2" w:rsidRPr="00BD1218">
        <w:rPr>
          <w:rFonts w:cstheme="minorHAnsi"/>
          <w:i/>
          <w:color w:val="000000"/>
        </w:rPr>
        <w:t>30 seconds)</w:t>
      </w:r>
    </w:p>
    <w:p w14:paraId="2ED683A1" w14:textId="77777777" w:rsidR="000D6735" w:rsidRPr="00BD1218" w:rsidRDefault="000D6735" w:rsidP="00216D55">
      <w:pPr>
        <w:widowControl w:val="0"/>
        <w:spacing w:after="0" w:line="240" w:lineRule="auto"/>
        <w:jc w:val="both"/>
        <w:rPr>
          <w:rFonts w:cstheme="minorHAnsi"/>
          <w:color w:val="000000"/>
        </w:rPr>
      </w:pPr>
    </w:p>
    <w:p w14:paraId="76847766" w14:textId="5519D94E" w:rsidR="00607C4B" w:rsidRPr="00BD1218" w:rsidRDefault="00D4415B" w:rsidP="00216D55">
      <w:pPr>
        <w:widowControl w:val="0"/>
        <w:spacing w:after="0" w:line="240" w:lineRule="auto"/>
        <w:jc w:val="both"/>
        <w:rPr>
          <w:rFonts w:cstheme="minorHAnsi"/>
          <w:color w:val="000000"/>
        </w:rPr>
      </w:pPr>
      <w:r w:rsidRPr="00BD1218">
        <w:rPr>
          <w:rFonts w:cstheme="minorHAnsi"/>
          <w:color w:val="000000"/>
        </w:rPr>
        <w:t>In this lesson, we will</w:t>
      </w:r>
      <w:r w:rsidR="008A0317" w:rsidRPr="00BD1218">
        <w:rPr>
          <w:rFonts w:cstheme="minorHAnsi"/>
          <w:color w:val="000000"/>
        </w:rPr>
        <w:t xml:space="preserve"> reflect for thirty </w:t>
      </w:r>
      <w:r w:rsidR="0002105E" w:rsidRPr="00BD1218">
        <w:rPr>
          <w:rFonts w:cstheme="minorHAnsi"/>
          <w:color w:val="000000"/>
        </w:rPr>
        <w:t>seconds</w:t>
      </w:r>
      <w:r w:rsidR="008A0317" w:rsidRPr="00BD1218">
        <w:rPr>
          <w:rFonts w:cstheme="minorHAnsi"/>
          <w:color w:val="000000"/>
        </w:rPr>
        <w:t xml:space="preserve"> on</w:t>
      </w:r>
      <w:r w:rsidR="00244F15" w:rsidRPr="00BD1218">
        <w:rPr>
          <w:rFonts w:cstheme="minorHAnsi"/>
          <w:color w:val="000000"/>
        </w:rPr>
        <w:t xml:space="preserve"> </w:t>
      </w:r>
      <w:r w:rsidR="004C21FD" w:rsidRPr="00BD1218">
        <w:rPr>
          <w:rFonts w:cstheme="minorHAnsi"/>
          <w:color w:val="000000"/>
        </w:rPr>
        <w:t>three</w:t>
      </w:r>
      <w:r w:rsidR="008A0317" w:rsidRPr="00BD1218">
        <w:rPr>
          <w:rFonts w:cstheme="minorHAnsi"/>
          <w:color w:val="000000"/>
        </w:rPr>
        <w:t xml:space="preserve"> questions.</w:t>
      </w:r>
      <w:r w:rsidR="00365BD4" w:rsidRPr="00BD1218">
        <w:rPr>
          <w:rFonts w:cstheme="minorHAnsi"/>
          <w:color w:val="000000"/>
        </w:rPr>
        <w:t xml:space="preserve"> </w:t>
      </w:r>
      <w:r w:rsidR="008A0317" w:rsidRPr="00BD1218">
        <w:rPr>
          <w:rFonts w:cstheme="minorHAnsi"/>
          <w:color w:val="000000"/>
        </w:rPr>
        <w:t xml:space="preserve">However, when </w:t>
      </w:r>
      <w:r w:rsidR="00570B6E" w:rsidRPr="00BD1218">
        <w:rPr>
          <w:rFonts w:cstheme="minorHAnsi"/>
          <w:color w:val="000000"/>
        </w:rPr>
        <w:t>practicing</w:t>
      </w:r>
      <w:r w:rsidR="008A0317" w:rsidRPr="00BD1218">
        <w:rPr>
          <w:rFonts w:cstheme="minorHAnsi"/>
          <w:color w:val="000000"/>
        </w:rPr>
        <w:t xml:space="preserve"> this </w:t>
      </w:r>
      <w:r w:rsidR="00570B6E" w:rsidRPr="00BD1218">
        <w:rPr>
          <w:rFonts w:cstheme="minorHAnsi"/>
          <w:color w:val="000000"/>
        </w:rPr>
        <w:t>exercise</w:t>
      </w:r>
      <w:r w:rsidR="008A0317" w:rsidRPr="00BD1218">
        <w:rPr>
          <w:rFonts w:cstheme="minorHAnsi"/>
          <w:color w:val="000000"/>
        </w:rPr>
        <w:t xml:space="preserve"> on your own</w:t>
      </w:r>
      <w:r w:rsidR="00FE7714" w:rsidRPr="00BD1218">
        <w:rPr>
          <w:rFonts w:cstheme="minorHAnsi"/>
          <w:color w:val="000000"/>
        </w:rPr>
        <w:t>, you might reflect</w:t>
      </w:r>
      <w:r w:rsidR="00365BD4" w:rsidRPr="00BD1218">
        <w:rPr>
          <w:rFonts w:cstheme="minorHAnsi"/>
          <w:color w:val="000000"/>
        </w:rPr>
        <w:t xml:space="preserve"> for one minute. </w:t>
      </w:r>
      <w:r w:rsidR="008D5890" w:rsidRPr="00BD1218">
        <w:rPr>
          <w:rFonts w:cstheme="minorHAnsi"/>
          <w:color w:val="000000"/>
        </w:rPr>
        <w:t>If it works better for you, jot down your thoughts</w:t>
      </w:r>
      <w:r w:rsidR="00BF71DE" w:rsidRPr="00BD1218">
        <w:rPr>
          <w:rFonts w:cstheme="minorHAnsi"/>
          <w:color w:val="000000"/>
        </w:rPr>
        <w:t xml:space="preserve"> </w:t>
      </w:r>
      <w:r w:rsidR="00D70F34" w:rsidRPr="00BD1218">
        <w:rPr>
          <w:rFonts w:cstheme="minorHAnsi"/>
          <w:color w:val="000000"/>
        </w:rPr>
        <w:t>as soon as they come to mind</w:t>
      </w:r>
      <w:r w:rsidR="008D5890" w:rsidRPr="00BD1218">
        <w:rPr>
          <w:rFonts w:cstheme="minorHAnsi"/>
          <w:color w:val="000000"/>
        </w:rPr>
        <w:t xml:space="preserve">. </w:t>
      </w:r>
      <w:bookmarkStart w:id="0" w:name="_Hlk138659678"/>
      <w:r w:rsidR="008D5890" w:rsidRPr="00BD1218">
        <w:rPr>
          <w:rFonts w:cstheme="minorHAnsi"/>
          <w:color w:val="000000"/>
        </w:rPr>
        <w:t>Sometimes</w:t>
      </w:r>
      <w:r w:rsidR="00492F04" w:rsidRPr="00BD1218">
        <w:rPr>
          <w:rFonts w:cstheme="minorHAnsi"/>
          <w:color w:val="000000"/>
        </w:rPr>
        <w:t xml:space="preserve"> </w:t>
      </w:r>
      <w:r w:rsidR="008A0317" w:rsidRPr="00BD1218">
        <w:rPr>
          <w:rFonts w:cstheme="minorHAnsi"/>
          <w:color w:val="000000"/>
        </w:rPr>
        <w:t xml:space="preserve">our thoughts </w:t>
      </w:r>
      <w:r w:rsidR="008D5890" w:rsidRPr="00BD1218">
        <w:rPr>
          <w:rFonts w:cstheme="minorHAnsi"/>
          <w:color w:val="000000"/>
        </w:rPr>
        <w:t xml:space="preserve">get lost if we don’t catch them on the spot. </w:t>
      </w:r>
    </w:p>
    <w:p w14:paraId="52E581EF" w14:textId="77777777" w:rsidR="0099709C" w:rsidRPr="00BD1218" w:rsidRDefault="0099709C" w:rsidP="00216D55">
      <w:pPr>
        <w:spacing w:after="0" w:line="240" w:lineRule="auto"/>
        <w:jc w:val="both"/>
        <w:rPr>
          <w:rFonts w:cstheme="minorHAnsi"/>
          <w:color w:val="000000"/>
        </w:rPr>
      </w:pPr>
    </w:p>
    <w:bookmarkEnd w:id="0"/>
    <w:p w14:paraId="49B68DA8" w14:textId="77777777" w:rsidR="0099709C" w:rsidRPr="00BD1218" w:rsidRDefault="00504032" w:rsidP="00216D55">
      <w:pPr>
        <w:spacing w:after="0" w:line="240" w:lineRule="auto"/>
        <w:jc w:val="both"/>
        <w:rPr>
          <w:rFonts w:cstheme="minorHAnsi"/>
          <w:color w:val="000000"/>
        </w:rPr>
      </w:pPr>
      <w:r w:rsidRPr="00BD1218">
        <w:rPr>
          <w:rFonts w:cstheme="minorHAnsi"/>
          <w:color w:val="000000"/>
        </w:rPr>
        <w:t>Let’s begin our training.</w:t>
      </w:r>
      <w:r w:rsidR="008A0317" w:rsidRPr="00BD1218">
        <w:rPr>
          <w:rFonts w:cstheme="minorHAnsi"/>
          <w:color w:val="000000"/>
        </w:rPr>
        <w:t xml:space="preserve"> </w:t>
      </w:r>
    </w:p>
    <w:p w14:paraId="7B654C15" w14:textId="77777777" w:rsidR="008A0317" w:rsidRPr="00BD1218" w:rsidRDefault="008A0317" w:rsidP="00216D55">
      <w:pPr>
        <w:spacing w:after="0" w:line="240" w:lineRule="auto"/>
        <w:jc w:val="both"/>
        <w:rPr>
          <w:rFonts w:cstheme="minorHAnsi"/>
          <w:color w:val="000000"/>
        </w:rPr>
      </w:pPr>
    </w:p>
    <w:p w14:paraId="7824AA9A" w14:textId="77777777" w:rsidR="008A0317" w:rsidRPr="00BD1218" w:rsidRDefault="008A0317" w:rsidP="00216D55">
      <w:pPr>
        <w:pStyle w:val="ListParagraph"/>
        <w:numPr>
          <w:ilvl w:val="0"/>
          <w:numId w:val="4"/>
        </w:numPr>
        <w:spacing w:after="0" w:line="240" w:lineRule="auto"/>
        <w:jc w:val="both"/>
        <w:rPr>
          <w:rFonts w:cstheme="minorHAnsi"/>
          <w:b/>
        </w:rPr>
      </w:pPr>
      <w:r w:rsidRPr="00BD1218">
        <w:rPr>
          <w:rFonts w:cstheme="minorHAnsi"/>
          <w:b/>
        </w:rPr>
        <w:t>In what areas am I most critical of myself?</w:t>
      </w:r>
      <w:r w:rsidRPr="00BD1218">
        <w:rPr>
          <w:rFonts w:cstheme="minorHAnsi"/>
        </w:rPr>
        <w:t xml:space="preserve"> </w:t>
      </w:r>
      <w:r w:rsidRPr="00BD1218">
        <w:rPr>
          <w:rFonts w:cstheme="minorHAnsi"/>
          <w:b/>
          <w:i/>
        </w:rPr>
        <w:t xml:space="preserve">(Repeat) (Pause </w:t>
      </w:r>
      <w:r w:rsidR="00D876D7" w:rsidRPr="00BD1218">
        <w:rPr>
          <w:rFonts w:cstheme="minorHAnsi"/>
          <w:b/>
          <w:i/>
        </w:rPr>
        <w:t xml:space="preserve">for </w:t>
      </w:r>
      <w:r w:rsidRPr="00BD1218">
        <w:rPr>
          <w:rFonts w:cstheme="minorHAnsi"/>
          <w:b/>
          <w:i/>
        </w:rPr>
        <w:t>30 seconds)</w:t>
      </w:r>
    </w:p>
    <w:p w14:paraId="31B1C238" w14:textId="77777777" w:rsidR="008A0317" w:rsidRPr="00BD1218" w:rsidRDefault="008A0317" w:rsidP="00216D55">
      <w:pPr>
        <w:spacing w:after="0" w:line="240" w:lineRule="auto"/>
        <w:ind w:left="360"/>
        <w:jc w:val="both"/>
        <w:rPr>
          <w:rFonts w:cstheme="minorHAnsi"/>
        </w:rPr>
      </w:pPr>
      <w:r w:rsidRPr="00BD1218">
        <w:rPr>
          <w:rFonts w:cstheme="minorHAnsi"/>
        </w:rPr>
        <w:t xml:space="preserve">Pause. Take </w:t>
      </w:r>
      <w:r w:rsidR="0002105E" w:rsidRPr="00BD1218">
        <w:rPr>
          <w:rFonts w:cstheme="minorHAnsi"/>
        </w:rPr>
        <w:t xml:space="preserve">thirty </w:t>
      </w:r>
      <w:r w:rsidRPr="00BD1218">
        <w:rPr>
          <w:rFonts w:cstheme="minorHAnsi"/>
        </w:rPr>
        <w:t xml:space="preserve">seconds to jot down what </w:t>
      </w:r>
      <w:r w:rsidR="00A77888" w:rsidRPr="00BD1218">
        <w:rPr>
          <w:rFonts w:cstheme="minorHAnsi"/>
        </w:rPr>
        <w:t>came to</w:t>
      </w:r>
      <w:r w:rsidRPr="00BD1218">
        <w:rPr>
          <w:rFonts w:cstheme="minorHAnsi"/>
        </w:rPr>
        <w:t xml:space="preserve"> mind. </w:t>
      </w:r>
      <w:r w:rsidRPr="00BD1218">
        <w:rPr>
          <w:rFonts w:cstheme="minorHAnsi"/>
          <w:i/>
        </w:rPr>
        <w:t xml:space="preserve">(Pause </w:t>
      </w:r>
      <w:r w:rsidR="00D876D7" w:rsidRPr="00BD1218">
        <w:rPr>
          <w:rFonts w:cstheme="minorHAnsi"/>
          <w:i/>
        </w:rPr>
        <w:t xml:space="preserve">for </w:t>
      </w:r>
      <w:r w:rsidRPr="00BD1218">
        <w:rPr>
          <w:rFonts w:cstheme="minorHAnsi"/>
          <w:i/>
        </w:rPr>
        <w:t xml:space="preserve">30 seconds) </w:t>
      </w:r>
    </w:p>
    <w:p w14:paraId="0B74A3F5" w14:textId="77777777" w:rsidR="008A0317" w:rsidRPr="00BD1218" w:rsidRDefault="008A0317" w:rsidP="00216D55">
      <w:pPr>
        <w:spacing w:after="0" w:line="240" w:lineRule="auto"/>
        <w:jc w:val="both"/>
        <w:rPr>
          <w:rFonts w:cstheme="minorHAnsi"/>
        </w:rPr>
      </w:pPr>
    </w:p>
    <w:p w14:paraId="14C297AB" w14:textId="77777777" w:rsidR="008A0317" w:rsidRPr="00BD1218" w:rsidRDefault="008A0317" w:rsidP="00216D55">
      <w:pPr>
        <w:pStyle w:val="ListParagraph"/>
        <w:numPr>
          <w:ilvl w:val="0"/>
          <w:numId w:val="4"/>
        </w:numPr>
        <w:spacing w:after="0" w:line="240" w:lineRule="auto"/>
        <w:jc w:val="both"/>
        <w:rPr>
          <w:rFonts w:cstheme="minorHAnsi"/>
          <w:b/>
        </w:rPr>
      </w:pPr>
      <w:r w:rsidRPr="00BD1218">
        <w:rPr>
          <w:rFonts w:cstheme="minorHAnsi"/>
          <w:b/>
        </w:rPr>
        <w:t>For what do I need to forgive myself?</w:t>
      </w:r>
      <w:r w:rsidRPr="00BD1218">
        <w:rPr>
          <w:rFonts w:cstheme="minorHAnsi"/>
        </w:rPr>
        <w:t xml:space="preserve"> </w:t>
      </w:r>
      <w:r w:rsidRPr="00BD1218">
        <w:rPr>
          <w:rFonts w:cstheme="minorHAnsi"/>
          <w:b/>
          <w:i/>
        </w:rPr>
        <w:t xml:space="preserve">(Repeat) (Pause </w:t>
      </w:r>
      <w:r w:rsidR="00D876D7" w:rsidRPr="00BD1218">
        <w:rPr>
          <w:rFonts w:cstheme="minorHAnsi"/>
          <w:b/>
          <w:i/>
        </w:rPr>
        <w:t xml:space="preserve">for </w:t>
      </w:r>
      <w:r w:rsidRPr="00BD1218">
        <w:rPr>
          <w:rFonts w:cstheme="minorHAnsi"/>
          <w:b/>
          <w:i/>
        </w:rPr>
        <w:t>30 seconds)</w:t>
      </w:r>
      <w:r w:rsidRPr="00BD1218">
        <w:rPr>
          <w:rFonts w:cstheme="minorHAnsi"/>
          <w:b/>
        </w:rPr>
        <w:t xml:space="preserve"> </w:t>
      </w:r>
    </w:p>
    <w:p w14:paraId="08412E4D" w14:textId="24BEFC8C" w:rsidR="008A0317" w:rsidRPr="00BD1218" w:rsidRDefault="008A0317" w:rsidP="00216D55">
      <w:pPr>
        <w:spacing w:after="0" w:line="240" w:lineRule="auto"/>
        <w:ind w:left="360"/>
        <w:jc w:val="both"/>
        <w:rPr>
          <w:rFonts w:cstheme="minorHAnsi"/>
          <w:i/>
        </w:rPr>
      </w:pPr>
      <w:r w:rsidRPr="00BD1218">
        <w:rPr>
          <w:rFonts w:cstheme="minorHAnsi"/>
        </w:rPr>
        <w:t>Pause</w:t>
      </w:r>
      <w:r w:rsidR="00CB30D3" w:rsidRPr="00BD1218">
        <w:rPr>
          <w:rFonts w:cstheme="minorHAnsi"/>
        </w:rPr>
        <w:t>,</w:t>
      </w:r>
      <w:r w:rsidRPr="00BD1218">
        <w:rPr>
          <w:rFonts w:cstheme="minorHAnsi"/>
        </w:rPr>
        <w:t xml:space="preserve"> and if you haven’t </w:t>
      </w:r>
      <w:r w:rsidR="00F96590" w:rsidRPr="00BD1218">
        <w:rPr>
          <w:rFonts w:cstheme="minorHAnsi"/>
        </w:rPr>
        <w:t xml:space="preserve">done so </w:t>
      </w:r>
      <w:r w:rsidRPr="00BD1218">
        <w:rPr>
          <w:rFonts w:cstheme="minorHAnsi"/>
        </w:rPr>
        <w:t xml:space="preserve">already, take </w:t>
      </w:r>
      <w:r w:rsidR="0002105E" w:rsidRPr="00BD1218">
        <w:rPr>
          <w:rFonts w:cstheme="minorHAnsi"/>
        </w:rPr>
        <w:t xml:space="preserve">thirty </w:t>
      </w:r>
      <w:r w:rsidRPr="00BD1218">
        <w:rPr>
          <w:rFonts w:cstheme="minorHAnsi"/>
        </w:rPr>
        <w:t xml:space="preserve">seconds to jot down </w:t>
      </w:r>
      <w:r w:rsidR="00EF3501" w:rsidRPr="00BD1218">
        <w:rPr>
          <w:rFonts w:cstheme="minorHAnsi"/>
        </w:rPr>
        <w:t>your thoughts</w:t>
      </w:r>
      <w:r w:rsidRPr="00BD1218">
        <w:rPr>
          <w:rFonts w:cstheme="minorHAnsi"/>
        </w:rPr>
        <w:t>.</w:t>
      </w:r>
      <w:r w:rsidRPr="00BD1218">
        <w:rPr>
          <w:rFonts w:cstheme="minorHAnsi"/>
          <w:i/>
        </w:rPr>
        <w:t xml:space="preserve"> (Pause </w:t>
      </w:r>
      <w:r w:rsidR="00D876D7" w:rsidRPr="00BD1218">
        <w:rPr>
          <w:rFonts w:cstheme="minorHAnsi"/>
          <w:i/>
        </w:rPr>
        <w:t xml:space="preserve">for </w:t>
      </w:r>
      <w:r w:rsidRPr="00BD1218">
        <w:rPr>
          <w:rFonts w:cstheme="minorHAnsi"/>
          <w:i/>
        </w:rPr>
        <w:t>30 seconds)</w:t>
      </w:r>
    </w:p>
    <w:p w14:paraId="4799F5C5" w14:textId="77777777" w:rsidR="008A0317" w:rsidRPr="00BD1218" w:rsidRDefault="008A0317" w:rsidP="00216D55">
      <w:pPr>
        <w:spacing w:after="0" w:line="240" w:lineRule="auto"/>
        <w:jc w:val="both"/>
        <w:rPr>
          <w:rFonts w:cstheme="minorHAnsi"/>
        </w:rPr>
      </w:pPr>
    </w:p>
    <w:p w14:paraId="78767070" w14:textId="77777777" w:rsidR="008A0317" w:rsidRPr="00BD1218" w:rsidRDefault="008A0317" w:rsidP="00216D55">
      <w:pPr>
        <w:pStyle w:val="ListParagraph"/>
        <w:numPr>
          <w:ilvl w:val="0"/>
          <w:numId w:val="4"/>
        </w:numPr>
        <w:spacing w:after="0" w:line="240" w:lineRule="auto"/>
        <w:jc w:val="both"/>
        <w:rPr>
          <w:rFonts w:cstheme="minorHAnsi"/>
          <w:i/>
        </w:rPr>
      </w:pPr>
      <w:r w:rsidRPr="00BD1218">
        <w:rPr>
          <w:rFonts w:cstheme="minorHAnsi"/>
          <w:b/>
        </w:rPr>
        <w:t>How do I treat myself when I make a mistake?</w:t>
      </w:r>
      <w:r w:rsidRPr="00BD1218">
        <w:rPr>
          <w:rFonts w:cstheme="minorHAnsi"/>
        </w:rPr>
        <w:t xml:space="preserve"> </w:t>
      </w:r>
      <w:r w:rsidRPr="00BD1218">
        <w:rPr>
          <w:rFonts w:cstheme="minorHAnsi"/>
          <w:i/>
        </w:rPr>
        <w:t>(</w:t>
      </w:r>
      <w:r w:rsidRPr="00BD1218">
        <w:rPr>
          <w:rFonts w:cstheme="minorHAnsi"/>
          <w:b/>
          <w:i/>
        </w:rPr>
        <w:t xml:space="preserve">Repeat) (Pause </w:t>
      </w:r>
      <w:r w:rsidR="00D876D7" w:rsidRPr="00BD1218">
        <w:rPr>
          <w:rFonts w:cstheme="minorHAnsi"/>
          <w:b/>
          <w:i/>
        </w:rPr>
        <w:t xml:space="preserve">for </w:t>
      </w:r>
      <w:r w:rsidRPr="00BD1218">
        <w:rPr>
          <w:rFonts w:cstheme="minorHAnsi"/>
          <w:b/>
          <w:i/>
        </w:rPr>
        <w:t>30 seconds)</w:t>
      </w:r>
    </w:p>
    <w:p w14:paraId="72C46BC6" w14:textId="77777777" w:rsidR="008A0317" w:rsidRPr="00BD1218" w:rsidRDefault="008A0317" w:rsidP="00216D55">
      <w:pPr>
        <w:spacing w:after="0" w:line="240" w:lineRule="auto"/>
        <w:ind w:left="360"/>
        <w:jc w:val="both"/>
        <w:rPr>
          <w:rFonts w:cstheme="minorHAnsi"/>
          <w:i/>
        </w:rPr>
      </w:pPr>
      <w:r w:rsidRPr="00BD1218">
        <w:rPr>
          <w:rFonts w:cstheme="minorHAnsi"/>
        </w:rPr>
        <w:t>Pause</w:t>
      </w:r>
      <w:r w:rsidR="00CB30D3" w:rsidRPr="00BD1218">
        <w:rPr>
          <w:rFonts w:cstheme="minorHAnsi"/>
        </w:rPr>
        <w:t>,</w:t>
      </w:r>
      <w:r w:rsidRPr="00BD1218">
        <w:rPr>
          <w:rFonts w:cstheme="minorHAnsi"/>
        </w:rPr>
        <w:t xml:space="preserve"> and if you wish, write for </w:t>
      </w:r>
      <w:r w:rsidR="0002105E" w:rsidRPr="00BD1218">
        <w:rPr>
          <w:rFonts w:cstheme="minorHAnsi"/>
        </w:rPr>
        <w:t xml:space="preserve">thirty </w:t>
      </w:r>
      <w:r w:rsidRPr="00BD1218">
        <w:rPr>
          <w:rFonts w:cstheme="minorHAnsi"/>
        </w:rPr>
        <w:t xml:space="preserve">seconds. </w:t>
      </w:r>
      <w:r w:rsidRPr="00BD1218">
        <w:rPr>
          <w:rFonts w:cstheme="minorHAnsi"/>
          <w:i/>
        </w:rPr>
        <w:t xml:space="preserve">(Pause </w:t>
      </w:r>
      <w:r w:rsidR="004C21FD" w:rsidRPr="00BD1218">
        <w:rPr>
          <w:rFonts w:cstheme="minorHAnsi"/>
          <w:i/>
        </w:rPr>
        <w:t xml:space="preserve">for </w:t>
      </w:r>
      <w:r w:rsidRPr="00BD1218">
        <w:rPr>
          <w:rFonts w:cstheme="minorHAnsi"/>
          <w:i/>
        </w:rPr>
        <w:t>30 seconds)</w:t>
      </w:r>
    </w:p>
    <w:p w14:paraId="74678B21" w14:textId="77777777" w:rsidR="008A0317" w:rsidRPr="00BD1218" w:rsidRDefault="008A0317" w:rsidP="00216D55">
      <w:pPr>
        <w:spacing w:after="0" w:line="240" w:lineRule="auto"/>
        <w:jc w:val="both"/>
        <w:rPr>
          <w:rFonts w:cstheme="minorHAnsi"/>
        </w:rPr>
      </w:pPr>
    </w:p>
    <w:p w14:paraId="4F4D01D2" w14:textId="77777777" w:rsidR="00021F01" w:rsidRPr="00BD1218" w:rsidRDefault="00021F01" w:rsidP="00021F01">
      <w:pPr>
        <w:spacing w:after="0" w:line="240" w:lineRule="auto"/>
        <w:jc w:val="both"/>
        <w:rPr>
          <w:rFonts w:cstheme="minorHAnsi"/>
          <w:i/>
          <w:color w:val="000000"/>
        </w:rPr>
      </w:pPr>
      <w:bookmarkStart w:id="1" w:name="_Hlk172098287"/>
      <w:r w:rsidRPr="00BD1218">
        <w:rPr>
          <w:rFonts w:cstheme="minorHAnsi"/>
          <w:color w:val="000000"/>
        </w:rPr>
        <w:t xml:space="preserve">Now experiment with bringing compassion to yourself in some way. For example, call to mind someone who loves you just as you are. This might be someone divine, like God or Jesus, or perhaps someone mortal and human. You might call to mind one of God’s other creatures. </w:t>
      </w:r>
      <w:r w:rsidRPr="00BD1218">
        <w:rPr>
          <w:rFonts w:cstheme="minorHAnsi"/>
          <w:i/>
          <w:color w:val="000000"/>
        </w:rPr>
        <w:t xml:space="preserve">(Pause) </w:t>
      </w:r>
      <w:r w:rsidRPr="00BD1218">
        <w:rPr>
          <w:rFonts w:cstheme="minorHAnsi"/>
          <w:color w:val="000000"/>
        </w:rPr>
        <w:t xml:space="preserve">Imagine seeing yourself through their eyes. You might give yourself an appreciative hug. </w:t>
      </w:r>
      <w:r w:rsidRPr="00BD1218">
        <w:rPr>
          <w:rFonts w:cstheme="minorHAnsi"/>
          <w:i/>
          <w:color w:val="000000"/>
        </w:rPr>
        <w:t>(Pause)</w:t>
      </w:r>
      <w:r w:rsidRPr="00BD1218">
        <w:rPr>
          <w:rFonts w:cstheme="minorHAnsi"/>
          <w:color w:val="000000"/>
        </w:rPr>
        <w:t xml:space="preserve"> However you choose to bring compassion to yourself, just observe and rest for one minute. Practice letting go of judgment and breathe. </w:t>
      </w:r>
      <w:r w:rsidRPr="00BD1218">
        <w:rPr>
          <w:rFonts w:cstheme="minorHAnsi"/>
          <w:i/>
          <w:color w:val="000000"/>
        </w:rPr>
        <w:t>(Pause for 1 minute)</w:t>
      </w:r>
    </w:p>
    <w:bookmarkEnd w:id="1"/>
    <w:p w14:paraId="6AAB16E7" w14:textId="77777777" w:rsidR="007831BD" w:rsidRPr="00BD1218" w:rsidRDefault="007831BD" w:rsidP="00FA63A7">
      <w:pPr>
        <w:spacing w:after="0" w:line="240" w:lineRule="auto"/>
        <w:jc w:val="both"/>
        <w:rPr>
          <w:rFonts w:cstheme="minorHAnsi"/>
          <w:color w:val="000000"/>
        </w:rPr>
      </w:pPr>
    </w:p>
    <w:p w14:paraId="3434CD07" w14:textId="77777777" w:rsidR="008B4960" w:rsidRPr="00BD1218" w:rsidRDefault="008B4960" w:rsidP="00216D55">
      <w:pPr>
        <w:spacing w:after="0" w:line="240" w:lineRule="auto"/>
        <w:jc w:val="both"/>
        <w:rPr>
          <w:rFonts w:cstheme="minorHAnsi"/>
          <w:color w:val="000000"/>
        </w:rPr>
      </w:pPr>
      <w:r w:rsidRPr="00BD1218">
        <w:rPr>
          <w:rFonts w:cstheme="minorHAnsi"/>
          <w:color w:val="000000"/>
        </w:rPr>
        <w:t xml:space="preserve">And pause. </w:t>
      </w:r>
    </w:p>
    <w:p w14:paraId="68AA4D8C" w14:textId="77777777" w:rsidR="005834C2" w:rsidRPr="00BD1218" w:rsidRDefault="005834C2" w:rsidP="00216D55">
      <w:pPr>
        <w:spacing w:after="0" w:line="240" w:lineRule="auto"/>
        <w:jc w:val="both"/>
        <w:rPr>
          <w:rFonts w:cstheme="minorHAnsi"/>
          <w:color w:val="000000"/>
        </w:rPr>
      </w:pPr>
    </w:p>
    <w:p w14:paraId="686DE30D" w14:textId="77777777" w:rsidR="004575F2" w:rsidRPr="00BD1218" w:rsidRDefault="004575F2" w:rsidP="00216D55">
      <w:pPr>
        <w:spacing w:after="0" w:line="240" w:lineRule="auto"/>
        <w:jc w:val="both"/>
        <w:rPr>
          <w:rFonts w:cstheme="minorHAnsi"/>
          <w:i/>
        </w:rPr>
      </w:pPr>
      <w:r w:rsidRPr="00BD1218">
        <w:rPr>
          <w:rFonts w:cstheme="minorHAnsi"/>
          <w:color w:val="000000"/>
        </w:rPr>
        <w:t xml:space="preserve">Our hymn for this confession is </w:t>
      </w:r>
      <w:r w:rsidRPr="00BD1218">
        <w:rPr>
          <w:rFonts w:cstheme="minorHAnsi"/>
          <w:i/>
          <w:color w:val="000000"/>
        </w:rPr>
        <w:t>W</w:t>
      </w:r>
      <w:r w:rsidR="00607C4B" w:rsidRPr="00BD1218">
        <w:rPr>
          <w:rFonts w:cstheme="minorHAnsi"/>
          <w:i/>
          <w:color w:val="000000"/>
        </w:rPr>
        <w:t>hen I Survey the Wondrous Cross</w:t>
      </w:r>
      <w:r w:rsidR="004C21FD" w:rsidRPr="00BD1218">
        <w:rPr>
          <w:rFonts w:cstheme="minorHAnsi"/>
          <w:color w:val="000000"/>
        </w:rPr>
        <w:t>.</w:t>
      </w:r>
      <w:r w:rsidR="00B22E0F" w:rsidRPr="00BD1218">
        <w:rPr>
          <w:rFonts w:cstheme="minorHAnsi"/>
          <w:color w:val="000000"/>
        </w:rPr>
        <w:t xml:space="preserve"> </w:t>
      </w:r>
    </w:p>
    <w:p w14:paraId="5AAC58D7" w14:textId="77777777" w:rsidR="00607C4B" w:rsidRPr="00BD1218" w:rsidRDefault="00607C4B" w:rsidP="00216D55">
      <w:pPr>
        <w:spacing w:after="0" w:line="240" w:lineRule="auto"/>
        <w:jc w:val="both"/>
        <w:rPr>
          <w:rFonts w:cstheme="minorHAnsi"/>
          <w:color w:val="000000"/>
        </w:rPr>
      </w:pPr>
    </w:p>
    <w:p w14:paraId="20D91842" w14:textId="77777777" w:rsidR="00216D55" w:rsidRPr="00BD1218" w:rsidRDefault="00216D55" w:rsidP="00D876D7">
      <w:pPr>
        <w:spacing w:after="0" w:line="240" w:lineRule="auto"/>
        <w:jc w:val="center"/>
        <w:rPr>
          <w:rFonts w:cstheme="minorHAnsi"/>
          <w:color w:val="000000"/>
        </w:rPr>
      </w:pPr>
      <w:r w:rsidRPr="00BD1218">
        <w:rPr>
          <w:rFonts w:cstheme="minorHAnsi"/>
          <w:color w:val="000000"/>
        </w:rPr>
        <w:t>Forbid it, Lord, that I should boast,</w:t>
      </w:r>
    </w:p>
    <w:p w14:paraId="438461E3" w14:textId="77777777" w:rsidR="00216D55" w:rsidRPr="00BD1218" w:rsidRDefault="00216D55" w:rsidP="00D876D7">
      <w:pPr>
        <w:spacing w:after="0" w:line="240" w:lineRule="auto"/>
        <w:jc w:val="center"/>
        <w:rPr>
          <w:rFonts w:cstheme="minorHAnsi"/>
          <w:color w:val="000000"/>
        </w:rPr>
      </w:pPr>
      <w:r w:rsidRPr="00BD1218">
        <w:rPr>
          <w:rFonts w:cstheme="minorHAnsi"/>
          <w:color w:val="000000"/>
        </w:rPr>
        <w:t>Save in the death of Christ my God!</w:t>
      </w:r>
    </w:p>
    <w:p w14:paraId="48AC0700" w14:textId="77777777" w:rsidR="00216D55" w:rsidRPr="00BD1218" w:rsidRDefault="00216D55" w:rsidP="00D876D7">
      <w:pPr>
        <w:spacing w:after="0" w:line="240" w:lineRule="auto"/>
        <w:jc w:val="center"/>
        <w:rPr>
          <w:rFonts w:cstheme="minorHAnsi"/>
          <w:color w:val="000000"/>
        </w:rPr>
      </w:pPr>
      <w:r w:rsidRPr="00BD1218">
        <w:rPr>
          <w:rFonts w:cstheme="minorHAnsi"/>
          <w:color w:val="000000"/>
        </w:rPr>
        <w:t>All the vain things that charm me most,</w:t>
      </w:r>
    </w:p>
    <w:p w14:paraId="0A95540F" w14:textId="77777777" w:rsidR="00DB5E3C" w:rsidRPr="00BD1218" w:rsidRDefault="00216D55" w:rsidP="00D876D7">
      <w:pPr>
        <w:spacing w:after="0" w:line="240" w:lineRule="auto"/>
        <w:jc w:val="center"/>
        <w:rPr>
          <w:rFonts w:cstheme="minorHAnsi"/>
          <w:color w:val="000000"/>
        </w:rPr>
      </w:pPr>
      <w:r w:rsidRPr="00BD1218">
        <w:rPr>
          <w:rFonts w:cstheme="minorHAnsi"/>
          <w:color w:val="000000"/>
        </w:rPr>
        <w:t xml:space="preserve">I sacrifice them to His </w:t>
      </w:r>
      <w:r w:rsidR="008E6B92" w:rsidRPr="00BD1218">
        <w:rPr>
          <w:rFonts w:cstheme="minorHAnsi"/>
          <w:color w:val="000000"/>
        </w:rPr>
        <w:t>love</w:t>
      </w:r>
      <w:r w:rsidRPr="00BD1218">
        <w:rPr>
          <w:rFonts w:cstheme="minorHAnsi"/>
          <w:color w:val="000000"/>
        </w:rPr>
        <w:t>.</w:t>
      </w:r>
      <w:r w:rsidR="008E6B92" w:rsidRPr="00BD1218">
        <w:rPr>
          <w:rStyle w:val="EndnoteReference"/>
          <w:rFonts w:cstheme="minorHAnsi"/>
          <w:color w:val="000000"/>
        </w:rPr>
        <w:endnoteReference w:id="2"/>
      </w:r>
    </w:p>
    <w:p w14:paraId="1DC67AC0" w14:textId="77777777" w:rsidR="00216D55" w:rsidRPr="00BD1218" w:rsidRDefault="00216D55" w:rsidP="00216D55">
      <w:pPr>
        <w:spacing w:after="0" w:line="240" w:lineRule="auto"/>
        <w:jc w:val="both"/>
        <w:rPr>
          <w:rFonts w:cstheme="minorHAnsi"/>
          <w:color w:val="000000"/>
        </w:rPr>
      </w:pPr>
    </w:p>
    <w:p w14:paraId="625FCD2C" w14:textId="77777777" w:rsidR="00365BD4" w:rsidRPr="00BD1218" w:rsidRDefault="00365BD4" w:rsidP="00216D55">
      <w:pPr>
        <w:spacing w:after="0" w:line="240" w:lineRule="auto"/>
        <w:jc w:val="both"/>
        <w:rPr>
          <w:rFonts w:cstheme="minorHAnsi"/>
          <w:color w:val="000000"/>
        </w:rPr>
      </w:pPr>
      <w:r w:rsidRPr="00BD1218">
        <w:rPr>
          <w:rFonts w:cstheme="minorHAnsi"/>
          <w:color w:val="000000"/>
        </w:rPr>
        <w:t>Take a deep breath.</w:t>
      </w:r>
    </w:p>
    <w:p w14:paraId="05FF972F" w14:textId="4F57217A" w:rsidR="00AA5FA7" w:rsidRPr="00BD1218" w:rsidRDefault="00AA5FA7" w:rsidP="00AA5FA7">
      <w:pPr>
        <w:spacing w:after="0" w:line="240" w:lineRule="auto"/>
        <w:rPr>
          <w:rFonts w:cstheme="minorHAnsi"/>
          <w:i/>
          <w:color w:val="000000"/>
        </w:rPr>
      </w:pPr>
      <w:r w:rsidRPr="00BD1218">
        <w:rPr>
          <w:rFonts w:cstheme="minorHAnsi"/>
          <w:i/>
          <w:color w:val="000000"/>
        </w:rPr>
        <w:t>(If time permits, ask, “Does anyone have comments or questions about this training</w:t>
      </w:r>
      <w:r w:rsidR="00F94247" w:rsidRPr="00BD1218">
        <w:rPr>
          <w:rFonts w:cstheme="minorHAnsi"/>
          <w:i/>
          <w:color w:val="000000"/>
        </w:rPr>
        <w:t>?”</w:t>
      </w:r>
      <w:r w:rsidRPr="00BD1218">
        <w:rPr>
          <w:rFonts w:cstheme="minorHAnsi"/>
          <w:i/>
          <w:color w:val="000000"/>
        </w:rPr>
        <w:t xml:space="preserve">) </w:t>
      </w:r>
    </w:p>
    <w:p w14:paraId="4181B092" w14:textId="77777777" w:rsidR="006B508D" w:rsidRPr="00BD1218" w:rsidRDefault="006B508D" w:rsidP="00216D55">
      <w:pPr>
        <w:spacing w:after="0" w:line="240" w:lineRule="auto"/>
        <w:jc w:val="both"/>
        <w:rPr>
          <w:rFonts w:cstheme="minorHAnsi"/>
          <w:color w:val="000000"/>
        </w:rPr>
      </w:pPr>
    </w:p>
    <w:p w14:paraId="275FA902" w14:textId="77777777" w:rsidR="00285B9A" w:rsidRPr="00BD1218" w:rsidRDefault="00774B0F" w:rsidP="00216D55">
      <w:pPr>
        <w:spacing w:after="0" w:line="240" w:lineRule="auto"/>
        <w:jc w:val="both"/>
        <w:rPr>
          <w:rFonts w:cstheme="minorHAnsi"/>
          <w:b/>
        </w:rPr>
      </w:pPr>
      <w:r w:rsidRPr="00BD1218">
        <w:rPr>
          <w:rFonts w:cstheme="minorHAnsi"/>
          <w:b/>
        </w:rPr>
        <w:t>0:</w:t>
      </w:r>
      <w:r w:rsidR="009B0911" w:rsidRPr="00BD1218">
        <w:rPr>
          <w:rFonts w:cstheme="minorHAnsi"/>
          <w:b/>
        </w:rPr>
        <w:t>20</w:t>
      </w:r>
      <w:r w:rsidR="00285B9A" w:rsidRPr="00BD1218">
        <w:rPr>
          <w:rFonts w:cstheme="minorHAnsi"/>
          <w:b/>
        </w:rPr>
        <w:tab/>
        <w:t>KARIS CONFESSION</w:t>
      </w:r>
    </w:p>
    <w:p w14:paraId="1BE36EA5" w14:textId="77777777" w:rsidR="00173A18" w:rsidRPr="00BD1218" w:rsidRDefault="00173A18" w:rsidP="00216D55">
      <w:pPr>
        <w:spacing w:after="0" w:line="240" w:lineRule="auto"/>
        <w:jc w:val="both"/>
        <w:rPr>
          <w:rFonts w:cstheme="minorHAnsi"/>
          <w:color w:val="000000"/>
        </w:rPr>
      </w:pPr>
    </w:p>
    <w:p w14:paraId="7F187D44" w14:textId="77777777" w:rsidR="00285B9A" w:rsidRPr="00BD1218" w:rsidRDefault="00774B0F" w:rsidP="00216D55">
      <w:pPr>
        <w:spacing w:after="0" w:line="240" w:lineRule="auto"/>
        <w:jc w:val="both"/>
        <w:rPr>
          <w:rFonts w:cstheme="minorHAnsi"/>
          <w:b/>
        </w:rPr>
      </w:pPr>
      <w:r w:rsidRPr="00BD1218">
        <w:rPr>
          <w:rFonts w:cstheme="minorHAnsi"/>
          <w:b/>
        </w:rPr>
        <w:t>0:2</w:t>
      </w:r>
      <w:r w:rsidR="009B0911" w:rsidRPr="00BD1218">
        <w:rPr>
          <w:rFonts w:cstheme="minorHAnsi"/>
          <w:b/>
        </w:rPr>
        <w:t>1</w:t>
      </w:r>
      <w:r w:rsidR="00285B9A" w:rsidRPr="00BD1218">
        <w:rPr>
          <w:rFonts w:cstheme="minorHAnsi"/>
          <w:b/>
        </w:rPr>
        <w:tab/>
        <w:t>TOOLBOX</w:t>
      </w:r>
    </w:p>
    <w:p w14:paraId="698A84EC" w14:textId="77777777" w:rsidR="0091155D" w:rsidRPr="00BD1218" w:rsidRDefault="0091155D" w:rsidP="00216D55">
      <w:pPr>
        <w:spacing w:after="0" w:line="240" w:lineRule="auto"/>
        <w:jc w:val="both"/>
        <w:rPr>
          <w:rFonts w:cstheme="minorHAnsi"/>
          <w:b/>
        </w:rPr>
      </w:pPr>
    </w:p>
    <w:p w14:paraId="021A4F3E" w14:textId="77777777" w:rsidR="006737E2" w:rsidRPr="00BD1218" w:rsidRDefault="006737E2" w:rsidP="00216D55">
      <w:pPr>
        <w:spacing w:after="0" w:line="240" w:lineRule="auto"/>
        <w:jc w:val="both"/>
        <w:rPr>
          <w:rFonts w:cstheme="minorHAnsi"/>
        </w:rPr>
      </w:pPr>
      <w:r w:rsidRPr="00BD1218">
        <w:rPr>
          <w:rFonts w:cstheme="minorHAnsi"/>
        </w:rPr>
        <w:t>L</w:t>
      </w:r>
      <w:r w:rsidR="00916667" w:rsidRPr="00BD1218">
        <w:rPr>
          <w:rFonts w:cstheme="minorHAnsi"/>
        </w:rPr>
        <w:t xml:space="preserve">et’s return to our </w:t>
      </w:r>
      <w:r w:rsidR="00916667" w:rsidRPr="00BD1218">
        <w:rPr>
          <w:rFonts w:cstheme="minorHAnsi"/>
          <w:b/>
        </w:rPr>
        <w:t>Shoulds</w:t>
      </w:r>
      <w:r w:rsidR="00D814AE" w:rsidRPr="00BD1218">
        <w:rPr>
          <w:rFonts w:cstheme="minorHAnsi"/>
          <w:b/>
        </w:rPr>
        <w:t xml:space="preserve"> </w:t>
      </w:r>
      <w:r w:rsidRPr="00BD1218">
        <w:rPr>
          <w:rFonts w:cstheme="minorHAnsi"/>
          <w:b/>
        </w:rPr>
        <w:t>Worksheet</w:t>
      </w:r>
      <w:r w:rsidRPr="00BD1218">
        <w:rPr>
          <w:rFonts w:cstheme="minorHAnsi"/>
        </w:rPr>
        <w:t>.</w:t>
      </w:r>
    </w:p>
    <w:p w14:paraId="465EBA84" w14:textId="77777777" w:rsidR="00173A18" w:rsidRPr="00BD1218" w:rsidRDefault="00173A18" w:rsidP="00216D55">
      <w:pPr>
        <w:spacing w:after="0" w:line="240" w:lineRule="auto"/>
        <w:jc w:val="both"/>
        <w:rPr>
          <w:rFonts w:cstheme="minorHAnsi"/>
        </w:rPr>
      </w:pPr>
    </w:p>
    <w:p w14:paraId="3B262E40" w14:textId="509021BA" w:rsidR="00173A18" w:rsidRPr="00BD1218" w:rsidRDefault="00916667" w:rsidP="00216D55">
      <w:pPr>
        <w:spacing w:after="0" w:line="240" w:lineRule="auto"/>
        <w:jc w:val="both"/>
        <w:rPr>
          <w:rFonts w:cstheme="minorHAnsi"/>
        </w:rPr>
      </w:pPr>
      <w:bookmarkStart w:id="2" w:name="_Hlk138660181"/>
      <w:r w:rsidRPr="00BD1218">
        <w:rPr>
          <w:rFonts w:cstheme="minorHAnsi"/>
        </w:rPr>
        <w:t>We cannot give up our legal s</w:t>
      </w:r>
      <w:r w:rsidR="006737E2" w:rsidRPr="00BD1218">
        <w:rPr>
          <w:rFonts w:cstheme="minorHAnsi"/>
        </w:rPr>
        <w:t xml:space="preserve">ystems unless we are willing to give up our search for the </w:t>
      </w:r>
      <w:r w:rsidR="00304127" w:rsidRPr="00BD1218">
        <w:rPr>
          <w:rFonts w:cstheme="minorHAnsi"/>
          <w:i/>
        </w:rPr>
        <w:t xml:space="preserve">Glory of </w:t>
      </w:r>
      <w:r w:rsidR="008B6542" w:rsidRPr="00BD1218">
        <w:rPr>
          <w:rFonts w:cstheme="minorHAnsi"/>
          <w:i/>
        </w:rPr>
        <w:t>Me</w:t>
      </w:r>
      <w:r w:rsidR="008A2CAB" w:rsidRPr="00BD1218">
        <w:rPr>
          <w:rFonts w:cstheme="minorHAnsi"/>
          <w:i/>
        </w:rPr>
        <w:t>!</w:t>
      </w:r>
      <w:r w:rsidR="00753919" w:rsidRPr="00BD1218">
        <w:rPr>
          <w:rFonts w:cstheme="minorHAnsi"/>
        </w:rPr>
        <w:t xml:space="preserve"> </w:t>
      </w:r>
      <w:r w:rsidR="002811B2" w:rsidRPr="00BD1218">
        <w:rPr>
          <w:rFonts w:cstheme="minorHAnsi"/>
        </w:rPr>
        <w:t>o</w:t>
      </w:r>
      <w:r w:rsidR="00753919" w:rsidRPr="00BD1218">
        <w:rPr>
          <w:rFonts w:cstheme="minorHAnsi"/>
        </w:rPr>
        <w:t>r</w:t>
      </w:r>
      <w:r w:rsidR="00365BD4" w:rsidRPr="00BD1218">
        <w:rPr>
          <w:rFonts w:cstheme="minorHAnsi"/>
        </w:rPr>
        <w:t>, as Karen Horney puts it,</w:t>
      </w:r>
      <w:r w:rsidR="006B7931" w:rsidRPr="00BD1218">
        <w:rPr>
          <w:rFonts w:cstheme="minorHAnsi"/>
        </w:rPr>
        <w:t xml:space="preserve"> </w:t>
      </w:r>
      <w:r w:rsidR="00FE2AD9" w:rsidRPr="00BD1218">
        <w:rPr>
          <w:rFonts w:cstheme="minorHAnsi"/>
        </w:rPr>
        <w:t>the commitment to</w:t>
      </w:r>
      <w:r w:rsidR="008D5890" w:rsidRPr="00BD1218">
        <w:rPr>
          <w:rFonts w:cstheme="minorHAnsi"/>
        </w:rPr>
        <w:t xml:space="preserve"> </w:t>
      </w:r>
      <w:r w:rsidR="00FE2AD9" w:rsidRPr="00BD1218">
        <w:rPr>
          <w:rFonts w:cstheme="minorHAnsi"/>
        </w:rPr>
        <w:t>actualize</w:t>
      </w:r>
      <w:r w:rsidR="006B7931" w:rsidRPr="00BD1218">
        <w:rPr>
          <w:rFonts w:cstheme="minorHAnsi"/>
        </w:rPr>
        <w:t xml:space="preserve"> the</w:t>
      </w:r>
      <w:r w:rsidR="005163C0" w:rsidRPr="00BD1218">
        <w:rPr>
          <w:rFonts w:cstheme="minorHAnsi"/>
        </w:rPr>
        <w:t xml:space="preserve"> </w:t>
      </w:r>
      <w:r w:rsidR="002F3A1E" w:rsidRPr="00BD1218">
        <w:rPr>
          <w:rFonts w:cstheme="minorHAnsi"/>
        </w:rPr>
        <w:t>i</w:t>
      </w:r>
      <w:r w:rsidR="005163C0" w:rsidRPr="00BD1218">
        <w:rPr>
          <w:rFonts w:cstheme="minorHAnsi"/>
        </w:rPr>
        <w:t>dea</w:t>
      </w:r>
      <w:r w:rsidR="006737E2" w:rsidRPr="00BD1218">
        <w:rPr>
          <w:rFonts w:cstheme="minorHAnsi"/>
        </w:rPr>
        <w:t>l</w:t>
      </w:r>
      <w:r w:rsidR="008103A2" w:rsidRPr="00BD1218">
        <w:rPr>
          <w:rFonts w:cstheme="minorHAnsi"/>
        </w:rPr>
        <w:t>ized</w:t>
      </w:r>
      <w:r w:rsidR="006737E2" w:rsidRPr="00BD1218">
        <w:rPr>
          <w:rFonts w:cstheme="minorHAnsi"/>
        </w:rPr>
        <w:t xml:space="preserve"> </w:t>
      </w:r>
      <w:r w:rsidR="002F3A1E" w:rsidRPr="00BD1218">
        <w:rPr>
          <w:rFonts w:cstheme="minorHAnsi"/>
        </w:rPr>
        <w:t>s</w:t>
      </w:r>
      <w:r w:rsidR="006737E2" w:rsidRPr="00BD1218">
        <w:rPr>
          <w:rFonts w:cstheme="minorHAnsi"/>
        </w:rPr>
        <w:t xml:space="preserve">elf. </w:t>
      </w:r>
      <w:bookmarkEnd w:id="2"/>
      <w:r w:rsidR="009D1725" w:rsidRPr="00BD1218">
        <w:rPr>
          <w:rFonts w:cstheme="minorHAnsi"/>
        </w:rPr>
        <w:t xml:space="preserve">This </w:t>
      </w:r>
      <w:r w:rsidR="006F6598" w:rsidRPr="00BD1218">
        <w:rPr>
          <w:rFonts w:cstheme="minorHAnsi"/>
        </w:rPr>
        <w:t>i</w:t>
      </w:r>
      <w:r w:rsidR="009D1725" w:rsidRPr="00BD1218">
        <w:rPr>
          <w:rFonts w:cstheme="minorHAnsi"/>
        </w:rPr>
        <w:t>de</w:t>
      </w:r>
      <w:r w:rsidR="00FE7714" w:rsidRPr="00BD1218">
        <w:rPr>
          <w:rFonts w:cstheme="minorHAnsi"/>
        </w:rPr>
        <w:t>al</w:t>
      </w:r>
      <w:r w:rsidR="008103A2" w:rsidRPr="00BD1218">
        <w:rPr>
          <w:rFonts w:cstheme="minorHAnsi"/>
        </w:rPr>
        <w:t>ized</w:t>
      </w:r>
      <w:r w:rsidR="00FE7714" w:rsidRPr="00BD1218">
        <w:rPr>
          <w:rFonts w:cstheme="minorHAnsi"/>
        </w:rPr>
        <w:t xml:space="preserve"> </w:t>
      </w:r>
      <w:r w:rsidR="006F6598" w:rsidRPr="00BD1218">
        <w:rPr>
          <w:rFonts w:cstheme="minorHAnsi"/>
        </w:rPr>
        <w:t>s</w:t>
      </w:r>
      <w:r w:rsidR="00FE7714" w:rsidRPr="00BD1218">
        <w:rPr>
          <w:rFonts w:cstheme="minorHAnsi"/>
        </w:rPr>
        <w:t>elf is an idol that we have</w:t>
      </w:r>
      <w:r w:rsidR="009D1725" w:rsidRPr="00BD1218">
        <w:rPr>
          <w:rFonts w:cstheme="minorHAnsi"/>
        </w:rPr>
        <w:t xml:space="preserve"> manufactured to replace God. </w:t>
      </w:r>
      <w:r w:rsidR="006737E2" w:rsidRPr="00BD1218">
        <w:rPr>
          <w:rFonts w:cstheme="minorHAnsi"/>
        </w:rPr>
        <w:t>When we give up pursui</w:t>
      </w:r>
      <w:r w:rsidRPr="00BD1218">
        <w:rPr>
          <w:rFonts w:cstheme="minorHAnsi"/>
        </w:rPr>
        <w:t>ng the Idol</w:t>
      </w:r>
      <w:r w:rsidR="00365BD4" w:rsidRPr="00BD1218">
        <w:rPr>
          <w:rFonts w:cstheme="minorHAnsi"/>
        </w:rPr>
        <w:t>’s dreams</w:t>
      </w:r>
      <w:r w:rsidR="00841D05" w:rsidRPr="00BD1218">
        <w:rPr>
          <w:rFonts w:cstheme="minorHAnsi"/>
        </w:rPr>
        <w:t>,</w:t>
      </w:r>
      <w:r w:rsidRPr="00BD1218">
        <w:rPr>
          <w:rFonts w:cstheme="minorHAnsi"/>
        </w:rPr>
        <w:t xml:space="preserve"> we </w:t>
      </w:r>
      <w:r w:rsidR="00C75A7B" w:rsidRPr="00BD1218">
        <w:rPr>
          <w:rFonts w:cstheme="minorHAnsi"/>
        </w:rPr>
        <w:t>can give up the</w:t>
      </w:r>
      <w:r w:rsidR="00664A3A" w:rsidRPr="00BD1218">
        <w:rPr>
          <w:rFonts w:cstheme="minorHAnsi"/>
        </w:rPr>
        <w:t xml:space="preserve"> legal systems</w:t>
      </w:r>
      <w:r w:rsidR="00753919" w:rsidRPr="00BD1218">
        <w:rPr>
          <w:rFonts w:cstheme="minorHAnsi"/>
        </w:rPr>
        <w:t xml:space="preserve"> that drive us to actualize</w:t>
      </w:r>
      <w:r w:rsidR="00365BD4" w:rsidRPr="00BD1218">
        <w:rPr>
          <w:rFonts w:cstheme="minorHAnsi"/>
        </w:rPr>
        <w:t xml:space="preserve"> </w:t>
      </w:r>
      <w:r w:rsidR="0083493D" w:rsidRPr="00BD1218">
        <w:rPr>
          <w:rFonts w:cstheme="minorHAnsi"/>
        </w:rPr>
        <w:t xml:space="preserve">our Idol. </w:t>
      </w:r>
    </w:p>
    <w:p w14:paraId="42C924FE" w14:textId="0CAD21C1" w:rsidR="006737E2" w:rsidRPr="00BD1218" w:rsidRDefault="00747ECC" w:rsidP="00216D55">
      <w:pPr>
        <w:spacing w:after="0" w:line="240" w:lineRule="auto"/>
        <w:jc w:val="both"/>
        <w:rPr>
          <w:rFonts w:cstheme="minorHAnsi"/>
          <w:b/>
        </w:rPr>
      </w:pPr>
      <w:r w:rsidRPr="00BD1218">
        <w:rPr>
          <w:rFonts w:cstheme="minorHAnsi"/>
          <w:b/>
        </w:rPr>
        <w:lastRenderedPageBreak/>
        <w:t>P</w:t>
      </w:r>
      <w:r w:rsidR="00521F0A" w:rsidRPr="00BD1218">
        <w:rPr>
          <w:rFonts w:cstheme="minorHAnsi"/>
          <w:b/>
        </w:rPr>
        <w:t>art 3</w:t>
      </w:r>
      <w:r w:rsidR="00916667" w:rsidRPr="00BD1218">
        <w:rPr>
          <w:rFonts w:cstheme="minorHAnsi"/>
          <w:b/>
        </w:rPr>
        <w:t xml:space="preserve"> of the Shoulds</w:t>
      </w:r>
      <w:r w:rsidR="006737E2" w:rsidRPr="00BD1218">
        <w:rPr>
          <w:rFonts w:cstheme="minorHAnsi"/>
          <w:b/>
        </w:rPr>
        <w:t xml:space="preserve"> Worksheet</w:t>
      </w:r>
      <w:r w:rsidR="00B22E0F" w:rsidRPr="00BD1218">
        <w:rPr>
          <w:rFonts w:cstheme="minorHAnsi"/>
          <w:b/>
        </w:rPr>
        <w:t>:</w:t>
      </w:r>
      <w:r w:rsidR="006737E2" w:rsidRPr="00BD1218">
        <w:rPr>
          <w:rFonts w:cstheme="minorHAnsi"/>
          <w:b/>
        </w:rPr>
        <w:t xml:space="preserve"> Recovery</w:t>
      </w:r>
      <w:r w:rsidR="00D86359" w:rsidRPr="00BD1218">
        <w:rPr>
          <w:rFonts w:cstheme="minorHAnsi"/>
          <w:b/>
        </w:rPr>
        <w:t xml:space="preserve"> </w:t>
      </w:r>
    </w:p>
    <w:p w14:paraId="68F4A01C" w14:textId="77777777" w:rsidR="005E7306" w:rsidRPr="00BD1218" w:rsidRDefault="005E7306" w:rsidP="00216D55">
      <w:pPr>
        <w:spacing w:after="0" w:line="240" w:lineRule="auto"/>
        <w:jc w:val="both"/>
        <w:rPr>
          <w:rFonts w:cstheme="minorHAnsi"/>
          <w:b/>
        </w:rPr>
      </w:pPr>
    </w:p>
    <w:p w14:paraId="5515A3FE" w14:textId="77777777" w:rsidR="005838CA" w:rsidRPr="00BD1218" w:rsidRDefault="005838CA" w:rsidP="00216D55">
      <w:pPr>
        <w:spacing w:after="0" w:line="240" w:lineRule="auto"/>
        <w:jc w:val="both"/>
        <w:rPr>
          <w:rFonts w:cstheme="minorHAnsi"/>
        </w:rPr>
      </w:pPr>
      <w:r w:rsidRPr="00BD1218">
        <w:rPr>
          <w:rFonts w:cstheme="minorHAnsi"/>
        </w:rPr>
        <w:t>This section is divided into eight steps.</w:t>
      </w:r>
      <w:r w:rsidR="00F04F6F" w:rsidRPr="00BD1218">
        <w:rPr>
          <w:rFonts w:cstheme="minorHAnsi"/>
        </w:rPr>
        <w:t xml:space="preserve"> </w:t>
      </w:r>
    </w:p>
    <w:p w14:paraId="3A41315F" w14:textId="77777777" w:rsidR="00A77888" w:rsidRPr="00BD1218" w:rsidRDefault="00A77888" w:rsidP="00216D55">
      <w:pPr>
        <w:spacing w:after="0" w:line="240" w:lineRule="auto"/>
        <w:jc w:val="both"/>
        <w:rPr>
          <w:rFonts w:cstheme="minorHAnsi"/>
        </w:rPr>
      </w:pPr>
    </w:p>
    <w:p w14:paraId="720FEB24" w14:textId="77777777" w:rsidR="00BC6E02" w:rsidRPr="00BD1218" w:rsidRDefault="002E57D6" w:rsidP="00216D55">
      <w:pPr>
        <w:pStyle w:val="ListParagraph"/>
        <w:numPr>
          <w:ilvl w:val="0"/>
          <w:numId w:val="3"/>
        </w:numPr>
        <w:spacing w:after="0" w:line="240" w:lineRule="auto"/>
        <w:jc w:val="both"/>
        <w:rPr>
          <w:rFonts w:cstheme="minorHAnsi"/>
        </w:rPr>
      </w:pPr>
      <w:r w:rsidRPr="00BD1218">
        <w:rPr>
          <w:rFonts w:cstheme="minorHAnsi"/>
          <w:b/>
        </w:rPr>
        <w:t>Recognize the j</w:t>
      </w:r>
      <w:r w:rsidR="00BC6E02" w:rsidRPr="00BD1218">
        <w:rPr>
          <w:rFonts w:cstheme="minorHAnsi"/>
          <w:b/>
        </w:rPr>
        <w:t>udgment</w:t>
      </w:r>
      <w:r w:rsidR="007C0EFD" w:rsidRPr="00BD1218">
        <w:rPr>
          <w:rFonts w:cstheme="minorHAnsi"/>
          <w:b/>
        </w:rPr>
        <w:t xml:space="preserve"> </w:t>
      </w:r>
    </w:p>
    <w:p w14:paraId="67BCB7EA" w14:textId="74F2EDC3" w:rsidR="00922882" w:rsidRPr="00BD1218" w:rsidRDefault="00BC6E02" w:rsidP="00216D55">
      <w:pPr>
        <w:spacing w:after="0" w:line="240" w:lineRule="auto"/>
        <w:ind w:left="360"/>
        <w:jc w:val="both"/>
        <w:rPr>
          <w:rFonts w:cstheme="minorHAnsi"/>
        </w:rPr>
      </w:pPr>
      <w:r w:rsidRPr="00BD1218">
        <w:rPr>
          <w:rFonts w:cstheme="minorHAnsi"/>
        </w:rPr>
        <w:t xml:space="preserve">Our first step is to look back at the </w:t>
      </w:r>
      <w:r w:rsidRPr="00BD1218">
        <w:rPr>
          <w:rFonts w:cstheme="minorHAnsi"/>
          <w:b/>
        </w:rPr>
        <w:t>Two Paths Flowchart.</w:t>
      </w:r>
      <w:r w:rsidRPr="00BD1218">
        <w:rPr>
          <w:rFonts w:cstheme="minorHAnsi"/>
        </w:rPr>
        <w:t xml:space="preserve"> We have felt fear and have taken the </w:t>
      </w:r>
      <w:r w:rsidR="001E55FC" w:rsidRPr="00BD1218">
        <w:rPr>
          <w:rFonts w:cstheme="minorHAnsi"/>
        </w:rPr>
        <w:t>path of judgment</w:t>
      </w:r>
      <w:r w:rsidRPr="00BD1218">
        <w:rPr>
          <w:rFonts w:cstheme="minorHAnsi"/>
        </w:rPr>
        <w:t xml:space="preserve">. We have decided that a situation is good or bad. </w:t>
      </w:r>
      <w:r w:rsidR="00AD2AC9" w:rsidRPr="00BD1218">
        <w:rPr>
          <w:rFonts w:cstheme="minorHAnsi"/>
        </w:rPr>
        <w:t xml:space="preserve">Perhaps </w:t>
      </w:r>
      <w:r w:rsidR="00B45D2A" w:rsidRPr="00BD1218">
        <w:rPr>
          <w:rFonts w:cstheme="minorHAnsi"/>
        </w:rPr>
        <w:t>at this stage you are wondering</w:t>
      </w:r>
      <w:r w:rsidRPr="00BD1218">
        <w:rPr>
          <w:rFonts w:cstheme="minorHAnsi"/>
        </w:rPr>
        <w:t xml:space="preserve">: </w:t>
      </w:r>
      <w:r w:rsidRPr="00BD1218">
        <w:rPr>
          <w:rFonts w:cstheme="minorHAnsi"/>
          <w:i/>
        </w:rPr>
        <w:t xml:space="preserve">How do I take the </w:t>
      </w:r>
      <w:r w:rsidR="001E55FC" w:rsidRPr="00BD1218">
        <w:rPr>
          <w:rFonts w:cstheme="minorHAnsi"/>
          <w:i/>
        </w:rPr>
        <w:t>path of love</w:t>
      </w:r>
      <w:r w:rsidRPr="00BD1218">
        <w:rPr>
          <w:rFonts w:cstheme="minorHAnsi"/>
          <w:i/>
        </w:rPr>
        <w:t xml:space="preserve">? </w:t>
      </w:r>
      <w:r w:rsidR="00F4081D" w:rsidRPr="00BD1218">
        <w:rPr>
          <w:rFonts w:cstheme="minorHAnsi"/>
        </w:rPr>
        <w:t xml:space="preserve">The </w:t>
      </w:r>
      <w:r w:rsidR="0053664C" w:rsidRPr="00BD1218">
        <w:rPr>
          <w:rFonts w:cstheme="minorHAnsi"/>
          <w:b/>
        </w:rPr>
        <w:t>Shoulds Worksheet</w:t>
      </w:r>
      <w:r w:rsidR="00F4081D" w:rsidRPr="00BD1218">
        <w:rPr>
          <w:rFonts w:cstheme="minorHAnsi"/>
        </w:rPr>
        <w:t xml:space="preserve"> helps you learn how to do that, </w:t>
      </w:r>
      <w:r w:rsidRPr="00BD1218">
        <w:rPr>
          <w:rFonts w:cstheme="minorHAnsi"/>
        </w:rPr>
        <w:t xml:space="preserve">but </w:t>
      </w:r>
      <w:r w:rsidR="00F4081D" w:rsidRPr="00BD1218">
        <w:rPr>
          <w:rFonts w:cstheme="minorHAnsi"/>
        </w:rPr>
        <w:t xml:space="preserve">don’t forget </w:t>
      </w:r>
      <w:r w:rsidR="009F068E" w:rsidRPr="00BD1218">
        <w:rPr>
          <w:rFonts w:cstheme="minorHAnsi"/>
        </w:rPr>
        <w:t>that</w:t>
      </w:r>
      <w:r w:rsidR="00B45D2A" w:rsidRPr="00BD1218">
        <w:rPr>
          <w:rFonts w:cstheme="minorHAnsi"/>
        </w:rPr>
        <w:t>,</w:t>
      </w:r>
      <w:r w:rsidRPr="00BD1218">
        <w:rPr>
          <w:rFonts w:cstheme="minorHAnsi"/>
        </w:rPr>
        <w:t xml:space="preserve"> as a neurotic</w:t>
      </w:r>
      <w:r w:rsidR="006A77DD" w:rsidRPr="00BD1218">
        <w:rPr>
          <w:rFonts w:cstheme="minorHAnsi"/>
        </w:rPr>
        <w:t>,</w:t>
      </w:r>
      <w:r w:rsidRPr="00BD1218">
        <w:rPr>
          <w:rFonts w:cstheme="minorHAnsi"/>
        </w:rPr>
        <w:t xml:space="preserve"> you will be tempted to think that</w:t>
      </w:r>
      <w:r w:rsidR="00F11F41" w:rsidRPr="00BD1218">
        <w:rPr>
          <w:rFonts w:cstheme="minorHAnsi"/>
        </w:rPr>
        <w:t xml:space="preserve"> </w:t>
      </w:r>
      <w:r w:rsidR="00021F01" w:rsidRPr="00BD1218">
        <w:rPr>
          <w:rFonts w:cstheme="minorHAnsi"/>
        </w:rPr>
        <w:t>knowing something i</w:t>
      </w:r>
      <w:r w:rsidRPr="00BD1218">
        <w:rPr>
          <w:rFonts w:cstheme="minorHAnsi"/>
        </w:rPr>
        <w:t>s the same as practicing. Let’s get real. Knowing is NOT the same as practicing. You might read a book</w:t>
      </w:r>
      <w:r w:rsidR="002673A2" w:rsidRPr="00BD1218">
        <w:rPr>
          <w:rFonts w:cstheme="minorHAnsi"/>
        </w:rPr>
        <w:t xml:space="preserve"> that</w:t>
      </w:r>
      <w:r w:rsidRPr="00BD1218">
        <w:rPr>
          <w:rFonts w:cstheme="minorHAnsi"/>
        </w:rPr>
        <w:t xml:space="preserve"> </w:t>
      </w:r>
      <w:r w:rsidR="008D6376" w:rsidRPr="00BD1218">
        <w:rPr>
          <w:rFonts w:cstheme="minorHAnsi"/>
        </w:rPr>
        <w:t xml:space="preserve">teaches the </w:t>
      </w:r>
      <w:r w:rsidR="008A2CAB" w:rsidRPr="00BD1218">
        <w:rPr>
          <w:rFonts w:cstheme="minorHAnsi"/>
        </w:rPr>
        <w:t>art</w:t>
      </w:r>
      <w:r w:rsidR="008D6376" w:rsidRPr="00BD1218">
        <w:rPr>
          <w:rFonts w:cstheme="minorHAnsi"/>
        </w:rPr>
        <w:t xml:space="preserve"> of skiing</w:t>
      </w:r>
      <w:r w:rsidRPr="00BD1218">
        <w:rPr>
          <w:rFonts w:cstheme="minorHAnsi"/>
        </w:rPr>
        <w:t xml:space="preserve">, but until you go up the mountain, you will not learn </w:t>
      </w:r>
      <w:r w:rsidR="00E17B5D" w:rsidRPr="00BD1218">
        <w:rPr>
          <w:rFonts w:cstheme="minorHAnsi"/>
        </w:rPr>
        <w:t>to ski. You cannot learn until</w:t>
      </w:r>
      <w:r w:rsidRPr="00BD1218">
        <w:rPr>
          <w:rFonts w:cstheme="minorHAnsi"/>
        </w:rPr>
        <w:t xml:space="preserve"> you are willing to </w:t>
      </w:r>
      <w:proofErr w:type="gramStart"/>
      <w:r w:rsidRPr="00BD1218">
        <w:rPr>
          <w:rFonts w:cstheme="minorHAnsi"/>
        </w:rPr>
        <w:t>fall</w:t>
      </w:r>
      <w:r w:rsidR="00507238" w:rsidRPr="00BD1218">
        <w:rPr>
          <w:rFonts w:cstheme="minorHAnsi"/>
        </w:rPr>
        <w:t xml:space="preserve"> down</w:t>
      </w:r>
      <w:proofErr w:type="gramEnd"/>
      <w:r w:rsidRPr="00BD1218">
        <w:rPr>
          <w:rFonts w:cstheme="minorHAnsi"/>
        </w:rPr>
        <w:t>, get up, fall</w:t>
      </w:r>
      <w:r w:rsidR="00507238" w:rsidRPr="00BD1218">
        <w:rPr>
          <w:rFonts w:cstheme="minorHAnsi"/>
        </w:rPr>
        <w:t xml:space="preserve"> down</w:t>
      </w:r>
      <w:r w:rsidRPr="00BD1218">
        <w:rPr>
          <w:rFonts w:cstheme="minorHAnsi"/>
        </w:rPr>
        <w:t>, get up, fall</w:t>
      </w:r>
      <w:r w:rsidR="00507238" w:rsidRPr="00BD1218">
        <w:rPr>
          <w:rFonts w:cstheme="minorHAnsi"/>
        </w:rPr>
        <w:t xml:space="preserve"> down</w:t>
      </w:r>
      <w:r w:rsidRPr="00BD1218">
        <w:rPr>
          <w:rFonts w:cstheme="minorHAnsi"/>
        </w:rPr>
        <w:t>, and get up</w:t>
      </w:r>
      <w:r w:rsidR="003C28AF" w:rsidRPr="00BD1218">
        <w:rPr>
          <w:rFonts w:cstheme="minorHAnsi"/>
        </w:rPr>
        <w:t xml:space="preserve"> again</w:t>
      </w:r>
      <w:r w:rsidRPr="00BD1218">
        <w:rPr>
          <w:rFonts w:cstheme="minorHAnsi"/>
        </w:rPr>
        <w:t>.</w:t>
      </w:r>
      <w:r w:rsidR="00507238" w:rsidRPr="00BD1218">
        <w:rPr>
          <w:rFonts w:cstheme="minorHAnsi"/>
        </w:rPr>
        <w:t xml:space="preserve"> </w:t>
      </w:r>
    </w:p>
    <w:p w14:paraId="4DE88551" w14:textId="77777777" w:rsidR="00922882" w:rsidRPr="00BD1218" w:rsidRDefault="00922882" w:rsidP="00216D55">
      <w:pPr>
        <w:spacing w:after="0" w:line="240" w:lineRule="auto"/>
        <w:ind w:left="360"/>
        <w:jc w:val="both"/>
        <w:rPr>
          <w:rFonts w:cstheme="minorHAnsi"/>
        </w:rPr>
      </w:pPr>
    </w:p>
    <w:p w14:paraId="6C4F512F" w14:textId="77777777" w:rsidR="00BC6E02" w:rsidRPr="00BD1218" w:rsidRDefault="00BC6E02" w:rsidP="00216D55">
      <w:pPr>
        <w:spacing w:after="0" w:line="240" w:lineRule="auto"/>
        <w:ind w:left="360"/>
        <w:jc w:val="both"/>
        <w:rPr>
          <w:rFonts w:cstheme="minorHAnsi"/>
          <w:i/>
        </w:rPr>
      </w:pPr>
      <w:r w:rsidRPr="00BD1218">
        <w:rPr>
          <w:rFonts w:cstheme="minorHAnsi"/>
        </w:rPr>
        <w:t xml:space="preserve">Remember: </w:t>
      </w:r>
      <w:r w:rsidRPr="00BD1218">
        <w:rPr>
          <w:rFonts w:cstheme="minorHAnsi"/>
          <w:i/>
        </w:rPr>
        <w:t>Train hard. Fight easy.</w:t>
      </w:r>
      <w:r w:rsidRPr="00BD1218">
        <w:rPr>
          <w:rFonts w:cstheme="minorHAnsi"/>
        </w:rPr>
        <w:t xml:space="preserve"> </w:t>
      </w:r>
      <w:r w:rsidRPr="00BD1218">
        <w:rPr>
          <w:rFonts w:cstheme="minorHAnsi"/>
          <w:i/>
        </w:rPr>
        <w:t>(Repeat)</w:t>
      </w:r>
    </w:p>
    <w:p w14:paraId="39EA7355" w14:textId="77777777" w:rsidR="00BC6E02" w:rsidRPr="00BD1218" w:rsidRDefault="00BC6E02" w:rsidP="00216D55">
      <w:pPr>
        <w:spacing w:after="0" w:line="240" w:lineRule="auto"/>
        <w:jc w:val="both"/>
        <w:rPr>
          <w:rFonts w:cstheme="minorHAnsi"/>
        </w:rPr>
      </w:pPr>
    </w:p>
    <w:p w14:paraId="72575613" w14:textId="77777777" w:rsidR="00BC6E02" w:rsidRPr="00BD1218" w:rsidRDefault="00BC6E02" w:rsidP="00216D55">
      <w:pPr>
        <w:pStyle w:val="ListParagraph"/>
        <w:numPr>
          <w:ilvl w:val="0"/>
          <w:numId w:val="3"/>
        </w:numPr>
        <w:spacing w:after="0" w:line="240" w:lineRule="auto"/>
        <w:jc w:val="both"/>
        <w:rPr>
          <w:rFonts w:cstheme="minorHAnsi"/>
        </w:rPr>
      </w:pPr>
      <w:r w:rsidRPr="00BD1218">
        <w:rPr>
          <w:rFonts w:cstheme="minorHAnsi"/>
          <w:b/>
        </w:rPr>
        <w:t>Identify the fear</w:t>
      </w:r>
    </w:p>
    <w:p w14:paraId="1B8DFAB6" w14:textId="77777777" w:rsidR="00BC6E02" w:rsidRPr="00BD1218" w:rsidRDefault="00B77CC3" w:rsidP="00216D55">
      <w:pPr>
        <w:spacing w:after="0" w:line="240" w:lineRule="auto"/>
        <w:ind w:left="360"/>
        <w:jc w:val="both"/>
        <w:rPr>
          <w:rFonts w:cstheme="minorHAnsi"/>
        </w:rPr>
      </w:pPr>
      <w:r w:rsidRPr="00BD1218">
        <w:rPr>
          <w:rFonts w:cstheme="minorHAnsi"/>
        </w:rPr>
        <w:t>If you cannot perform perfectly, what do you fear?</w:t>
      </w:r>
      <w:r w:rsidR="007C0EFD" w:rsidRPr="00BD1218">
        <w:rPr>
          <w:rFonts w:cstheme="minorHAnsi"/>
        </w:rPr>
        <w:t xml:space="preserve"> </w:t>
      </w:r>
      <w:r w:rsidR="00BC6E02" w:rsidRPr="00BD1218">
        <w:rPr>
          <w:rFonts w:cstheme="minorHAnsi"/>
        </w:rPr>
        <w:t xml:space="preserve">Your Idol is supported by your pride system and your search for an idealized glory. What area of your pride would be hurt if you could not perform perfectly according to your Idol’s standards? What </w:t>
      </w:r>
      <w:r w:rsidR="001348EC" w:rsidRPr="00BD1218">
        <w:rPr>
          <w:rFonts w:cstheme="minorHAnsi"/>
        </w:rPr>
        <w:t xml:space="preserve">aspect </w:t>
      </w:r>
      <w:r w:rsidR="00BC6E02" w:rsidRPr="00BD1218">
        <w:rPr>
          <w:rFonts w:cstheme="minorHAnsi"/>
        </w:rPr>
        <w:t xml:space="preserve">of the Idol’s dream of glory would be lost? </w:t>
      </w:r>
    </w:p>
    <w:p w14:paraId="30D7C97F" w14:textId="77777777" w:rsidR="00BC6E02" w:rsidRPr="00BD1218" w:rsidRDefault="00BC6E02" w:rsidP="00216D55">
      <w:pPr>
        <w:spacing w:after="0" w:line="240" w:lineRule="auto"/>
        <w:ind w:left="360"/>
        <w:jc w:val="both"/>
        <w:rPr>
          <w:rFonts w:cstheme="minorHAnsi"/>
        </w:rPr>
      </w:pPr>
      <w:r w:rsidRPr="00BD1218">
        <w:rPr>
          <w:rFonts w:cstheme="minorHAnsi"/>
        </w:rPr>
        <w:t>It hurts our pride when we cannot control other</w:t>
      </w:r>
      <w:r w:rsidR="00144F47" w:rsidRPr="00BD1218">
        <w:rPr>
          <w:rFonts w:cstheme="minorHAnsi"/>
        </w:rPr>
        <w:t xml:space="preserve"> people </w:t>
      </w:r>
      <w:r w:rsidR="004D0E68" w:rsidRPr="00BD1218">
        <w:rPr>
          <w:rFonts w:cstheme="minorHAnsi"/>
        </w:rPr>
        <w:t xml:space="preserve">or </w:t>
      </w:r>
      <w:r w:rsidR="00CF2E93" w:rsidRPr="00BD1218">
        <w:rPr>
          <w:rFonts w:cstheme="minorHAnsi"/>
        </w:rPr>
        <w:t xml:space="preserve">perfectly </w:t>
      </w:r>
      <w:r w:rsidR="0054661E" w:rsidRPr="00BD1218">
        <w:rPr>
          <w:rFonts w:cstheme="minorHAnsi"/>
        </w:rPr>
        <w:t>manage every</w:t>
      </w:r>
      <w:r w:rsidRPr="00BD1218">
        <w:rPr>
          <w:rFonts w:cstheme="minorHAnsi"/>
        </w:rPr>
        <w:t xml:space="preserve"> area of our </w:t>
      </w:r>
      <w:r w:rsidR="00922882" w:rsidRPr="00BD1218">
        <w:rPr>
          <w:rFonts w:cstheme="minorHAnsi"/>
        </w:rPr>
        <w:t>liv</w:t>
      </w:r>
      <w:r w:rsidR="00D841C4" w:rsidRPr="00BD1218">
        <w:rPr>
          <w:rFonts w:cstheme="minorHAnsi"/>
        </w:rPr>
        <w:t>e</w:t>
      </w:r>
      <w:r w:rsidR="00922882" w:rsidRPr="00BD1218">
        <w:rPr>
          <w:rFonts w:cstheme="minorHAnsi"/>
        </w:rPr>
        <w:t>s</w:t>
      </w:r>
      <w:r w:rsidR="00144F47" w:rsidRPr="00BD1218">
        <w:rPr>
          <w:rFonts w:cstheme="minorHAnsi"/>
        </w:rPr>
        <w:t xml:space="preserve">, </w:t>
      </w:r>
      <w:r w:rsidR="00B77CC3" w:rsidRPr="00BD1218">
        <w:rPr>
          <w:rFonts w:cstheme="minorHAnsi"/>
        </w:rPr>
        <w:t xml:space="preserve">when </w:t>
      </w:r>
      <w:r w:rsidRPr="00BD1218">
        <w:rPr>
          <w:rFonts w:cstheme="minorHAnsi"/>
        </w:rPr>
        <w:t xml:space="preserve">our plans </w:t>
      </w:r>
      <w:r w:rsidR="00AE086B" w:rsidRPr="00BD1218">
        <w:rPr>
          <w:rFonts w:cstheme="minorHAnsi"/>
        </w:rPr>
        <w:t>don’t</w:t>
      </w:r>
      <w:r w:rsidRPr="00BD1218">
        <w:rPr>
          <w:rFonts w:cstheme="minorHAnsi"/>
        </w:rPr>
        <w:t xml:space="preserve"> work out</w:t>
      </w:r>
      <w:r w:rsidR="00D841C4" w:rsidRPr="00BD1218">
        <w:rPr>
          <w:rFonts w:cstheme="minorHAnsi"/>
        </w:rPr>
        <w:t xml:space="preserve">, </w:t>
      </w:r>
      <w:r w:rsidR="00144F47" w:rsidRPr="00BD1218">
        <w:rPr>
          <w:rFonts w:cstheme="minorHAnsi"/>
        </w:rPr>
        <w:t xml:space="preserve">and </w:t>
      </w:r>
      <w:r w:rsidRPr="00BD1218">
        <w:rPr>
          <w:rFonts w:cstheme="minorHAnsi"/>
        </w:rPr>
        <w:t xml:space="preserve">when </w:t>
      </w:r>
      <w:r w:rsidR="00F96590" w:rsidRPr="00BD1218">
        <w:rPr>
          <w:rFonts w:cstheme="minorHAnsi"/>
        </w:rPr>
        <w:t xml:space="preserve">an imagined future that we have judged as good </w:t>
      </w:r>
      <w:r w:rsidRPr="00BD1218">
        <w:rPr>
          <w:rFonts w:cstheme="minorHAnsi"/>
        </w:rPr>
        <w:t>is snatched away from us. Hurt pride can stop you in your tracks</w:t>
      </w:r>
      <w:r w:rsidR="0081254E" w:rsidRPr="00BD1218">
        <w:rPr>
          <w:rFonts w:cstheme="minorHAnsi"/>
        </w:rPr>
        <w:t>;</w:t>
      </w:r>
      <w:r w:rsidR="0034080D" w:rsidRPr="00BD1218">
        <w:rPr>
          <w:rFonts w:cstheme="minorHAnsi"/>
        </w:rPr>
        <w:t xml:space="preserve"> </w:t>
      </w:r>
      <w:r w:rsidR="0081254E" w:rsidRPr="00BD1218">
        <w:rPr>
          <w:rFonts w:cstheme="minorHAnsi"/>
        </w:rPr>
        <w:t>you</w:t>
      </w:r>
      <w:r w:rsidRPr="00BD1218">
        <w:rPr>
          <w:rFonts w:cstheme="minorHAnsi"/>
        </w:rPr>
        <w:t xml:space="preserve"> </w:t>
      </w:r>
      <w:r w:rsidR="0081254E" w:rsidRPr="00BD1218">
        <w:rPr>
          <w:rFonts w:cstheme="minorHAnsi"/>
        </w:rPr>
        <w:t>become</w:t>
      </w:r>
      <w:r w:rsidRPr="00BD1218">
        <w:rPr>
          <w:rFonts w:cstheme="minorHAnsi"/>
        </w:rPr>
        <w:t xml:space="preserve"> frozen and </w:t>
      </w:r>
      <w:r w:rsidR="00B45D2A" w:rsidRPr="00BD1218">
        <w:rPr>
          <w:rFonts w:cstheme="minorHAnsi"/>
        </w:rPr>
        <w:t>fierce. You are then</w:t>
      </w:r>
      <w:r w:rsidR="0034080D" w:rsidRPr="00BD1218">
        <w:rPr>
          <w:rFonts w:cstheme="minorHAnsi"/>
        </w:rPr>
        <w:t xml:space="preserve"> </w:t>
      </w:r>
      <w:r w:rsidRPr="00BD1218">
        <w:rPr>
          <w:rFonts w:cstheme="minorHAnsi"/>
        </w:rPr>
        <w:t xml:space="preserve">unable to move forward </w:t>
      </w:r>
      <w:r w:rsidR="00664224" w:rsidRPr="00BD1218">
        <w:rPr>
          <w:rFonts w:cstheme="minorHAnsi"/>
        </w:rPr>
        <w:t>and</w:t>
      </w:r>
      <w:r w:rsidRPr="00BD1218">
        <w:rPr>
          <w:rFonts w:cstheme="minorHAnsi"/>
        </w:rPr>
        <w:t xml:space="preserve"> be creative </w:t>
      </w:r>
      <w:r w:rsidR="001D0CCA" w:rsidRPr="00BD1218">
        <w:rPr>
          <w:rFonts w:cstheme="minorHAnsi"/>
        </w:rPr>
        <w:t xml:space="preserve">because you </w:t>
      </w:r>
      <w:r w:rsidR="00F96590" w:rsidRPr="00BD1218">
        <w:rPr>
          <w:rFonts w:cstheme="minorHAnsi"/>
        </w:rPr>
        <w:t>are afraid of experiencing</w:t>
      </w:r>
      <w:r w:rsidR="001D0CCA" w:rsidRPr="00BD1218">
        <w:rPr>
          <w:rFonts w:cstheme="minorHAnsi"/>
        </w:rPr>
        <w:t xml:space="preserve"> </w:t>
      </w:r>
      <w:r w:rsidRPr="00BD1218">
        <w:rPr>
          <w:rFonts w:cstheme="minorHAnsi"/>
        </w:rPr>
        <w:t xml:space="preserve">more hurt pride. This is </w:t>
      </w:r>
      <w:r w:rsidR="0081254E" w:rsidRPr="00BD1218">
        <w:rPr>
          <w:rFonts w:cstheme="minorHAnsi"/>
        </w:rPr>
        <w:t xml:space="preserve">how </w:t>
      </w:r>
      <w:r w:rsidRPr="00BD1218">
        <w:rPr>
          <w:rFonts w:cstheme="minorHAnsi"/>
        </w:rPr>
        <w:t xml:space="preserve">pride </w:t>
      </w:r>
      <w:r w:rsidR="00922882" w:rsidRPr="00BD1218">
        <w:rPr>
          <w:rFonts w:cstheme="minorHAnsi"/>
        </w:rPr>
        <w:t>interferes with your real potential.</w:t>
      </w:r>
      <w:r w:rsidRPr="00BD1218">
        <w:rPr>
          <w:rFonts w:cstheme="minorHAnsi"/>
        </w:rPr>
        <w:t xml:space="preserve"> </w:t>
      </w:r>
    </w:p>
    <w:p w14:paraId="6159DB83" w14:textId="77777777" w:rsidR="00BC6E02" w:rsidRPr="00BD1218" w:rsidRDefault="00BC6E02" w:rsidP="00216D55">
      <w:pPr>
        <w:spacing w:after="0" w:line="240" w:lineRule="auto"/>
        <w:jc w:val="both"/>
        <w:rPr>
          <w:rFonts w:cstheme="minorHAnsi"/>
        </w:rPr>
      </w:pPr>
    </w:p>
    <w:p w14:paraId="4F470A47" w14:textId="77777777" w:rsidR="00BC6E02" w:rsidRPr="00BD1218" w:rsidRDefault="0034080D" w:rsidP="00216D55">
      <w:pPr>
        <w:pStyle w:val="ListParagraph"/>
        <w:numPr>
          <w:ilvl w:val="0"/>
          <w:numId w:val="3"/>
        </w:numPr>
        <w:spacing w:after="0" w:line="240" w:lineRule="auto"/>
        <w:jc w:val="both"/>
        <w:rPr>
          <w:rFonts w:cstheme="minorHAnsi"/>
        </w:rPr>
      </w:pPr>
      <w:r w:rsidRPr="00BD1218">
        <w:rPr>
          <w:rFonts w:cstheme="minorHAnsi"/>
          <w:b/>
        </w:rPr>
        <w:t xml:space="preserve">Stick to </w:t>
      </w:r>
      <w:r w:rsidR="007C0EFD" w:rsidRPr="00BD1218">
        <w:rPr>
          <w:rFonts w:cstheme="minorHAnsi"/>
          <w:b/>
        </w:rPr>
        <w:t xml:space="preserve">the </w:t>
      </w:r>
      <w:r w:rsidR="002E57D6" w:rsidRPr="00BD1218">
        <w:rPr>
          <w:rFonts w:cstheme="minorHAnsi"/>
          <w:b/>
        </w:rPr>
        <w:t>facts</w:t>
      </w:r>
    </w:p>
    <w:p w14:paraId="73622FE3" w14:textId="71EE8AF3" w:rsidR="00BC6E02" w:rsidRPr="00BD1218" w:rsidRDefault="0034080D" w:rsidP="00216D55">
      <w:pPr>
        <w:spacing w:after="0" w:line="240" w:lineRule="auto"/>
        <w:ind w:left="360"/>
        <w:jc w:val="both"/>
        <w:rPr>
          <w:rFonts w:cstheme="minorHAnsi"/>
        </w:rPr>
      </w:pPr>
      <w:r w:rsidRPr="00BD1218">
        <w:rPr>
          <w:rFonts w:cstheme="minorHAnsi"/>
        </w:rPr>
        <w:t>Now that you have recognized the judgment and identified the fear, d</w:t>
      </w:r>
      <w:r w:rsidR="00BB0D27" w:rsidRPr="00BD1218">
        <w:rPr>
          <w:rFonts w:cstheme="minorHAnsi"/>
        </w:rPr>
        <w:t xml:space="preserve">escribe the situation as a simple </w:t>
      </w:r>
      <w:r w:rsidRPr="00BD1218">
        <w:rPr>
          <w:rFonts w:cstheme="minorHAnsi"/>
        </w:rPr>
        <w:t>sequence</w:t>
      </w:r>
      <w:r w:rsidR="00BB0D27" w:rsidRPr="00BD1218">
        <w:rPr>
          <w:rFonts w:cstheme="minorHAnsi"/>
        </w:rPr>
        <w:t xml:space="preserve"> of events</w:t>
      </w:r>
      <w:r w:rsidR="00BB34D8" w:rsidRPr="00BD1218">
        <w:rPr>
          <w:rFonts w:cstheme="minorHAnsi"/>
        </w:rPr>
        <w:t xml:space="preserve">. </w:t>
      </w:r>
      <w:r w:rsidRPr="00BD1218">
        <w:rPr>
          <w:rFonts w:cstheme="minorHAnsi"/>
        </w:rPr>
        <w:t>This</w:t>
      </w:r>
      <w:r w:rsidR="00F4081D" w:rsidRPr="00BD1218">
        <w:rPr>
          <w:rFonts w:cstheme="minorHAnsi"/>
        </w:rPr>
        <w:t xml:space="preserve"> skill is</w:t>
      </w:r>
      <w:r w:rsidRPr="00BD1218">
        <w:rPr>
          <w:rFonts w:cstheme="minorHAnsi"/>
        </w:rPr>
        <w:t xml:space="preserve"> the foundation of the Believe It Path. </w:t>
      </w:r>
      <w:r w:rsidR="00BC6E02" w:rsidRPr="00BD1218">
        <w:rPr>
          <w:rFonts w:cstheme="minorHAnsi"/>
        </w:rPr>
        <w:t xml:space="preserve">Here is an example: </w:t>
      </w:r>
      <w:r w:rsidR="00BC6E02" w:rsidRPr="00BD1218">
        <w:rPr>
          <w:rFonts w:cstheme="minorHAnsi"/>
          <w:i/>
        </w:rPr>
        <w:t xml:space="preserve">I went on a trip. I had plans. Someone got sick. I was not able to </w:t>
      </w:r>
      <w:r w:rsidR="00505491" w:rsidRPr="00BD1218">
        <w:rPr>
          <w:rFonts w:cstheme="minorHAnsi"/>
          <w:i/>
        </w:rPr>
        <w:t>follow through with my plans</w:t>
      </w:r>
      <w:r w:rsidR="00BC6E02" w:rsidRPr="00BD1218">
        <w:rPr>
          <w:rFonts w:cstheme="minorHAnsi"/>
          <w:i/>
        </w:rPr>
        <w:t>. The End</w:t>
      </w:r>
      <w:r w:rsidR="00BC6E02" w:rsidRPr="00BD1218">
        <w:rPr>
          <w:rFonts w:cstheme="minorHAnsi"/>
        </w:rPr>
        <w:t xml:space="preserve">. Oh my! The Believe It Path </w:t>
      </w:r>
      <w:r w:rsidR="00F04F6F" w:rsidRPr="00BD1218">
        <w:rPr>
          <w:rFonts w:cstheme="minorHAnsi"/>
        </w:rPr>
        <w:t xml:space="preserve">doesn’t </w:t>
      </w:r>
      <w:r w:rsidR="00BC6E02" w:rsidRPr="00BD1218">
        <w:rPr>
          <w:rFonts w:cstheme="minorHAnsi"/>
        </w:rPr>
        <w:t>sound very dramatic or sensational</w:t>
      </w:r>
      <w:r w:rsidR="00BB0D27" w:rsidRPr="00BD1218">
        <w:rPr>
          <w:rFonts w:cstheme="minorHAnsi"/>
        </w:rPr>
        <w:t>, does it?</w:t>
      </w:r>
      <w:r w:rsidR="00BC6E02" w:rsidRPr="00BD1218">
        <w:rPr>
          <w:rFonts w:cstheme="minorHAnsi"/>
        </w:rPr>
        <w:t xml:space="preserve"> It just </w:t>
      </w:r>
      <w:r w:rsidR="00BC6E02" w:rsidRPr="00BD1218">
        <w:rPr>
          <w:rFonts w:cstheme="minorHAnsi"/>
          <w:i/>
        </w:rPr>
        <w:t>is</w:t>
      </w:r>
      <w:r w:rsidR="00BC6E02" w:rsidRPr="00BD1218">
        <w:rPr>
          <w:rFonts w:cstheme="minorHAnsi"/>
        </w:rPr>
        <w:t xml:space="preserve">. We can’t write a soap opera or a country western song about </w:t>
      </w:r>
      <w:r w:rsidR="00BB0D27" w:rsidRPr="00BD1218">
        <w:rPr>
          <w:rFonts w:cstheme="minorHAnsi"/>
        </w:rPr>
        <w:t xml:space="preserve">the </w:t>
      </w:r>
      <w:r w:rsidR="00BC6E02" w:rsidRPr="00BD1218">
        <w:rPr>
          <w:rFonts w:cstheme="minorHAnsi"/>
        </w:rPr>
        <w:t xml:space="preserve">Believe It </w:t>
      </w:r>
      <w:r w:rsidR="00400A56" w:rsidRPr="00BD1218">
        <w:rPr>
          <w:rFonts w:cstheme="minorHAnsi"/>
        </w:rPr>
        <w:t>Path—it’s too boring!</w:t>
      </w:r>
      <w:r w:rsidR="00BC6E02" w:rsidRPr="00BD1218">
        <w:rPr>
          <w:rFonts w:cstheme="minorHAnsi"/>
        </w:rPr>
        <w:t xml:space="preserve"> The Believe It Path gives us nothing to whisper about or to yell at others about. </w:t>
      </w:r>
      <w:r w:rsidR="00922882" w:rsidRPr="00BD1218">
        <w:rPr>
          <w:rFonts w:cstheme="minorHAnsi"/>
        </w:rPr>
        <w:t xml:space="preserve">The </w:t>
      </w:r>
      <w:r w:rsidR="00BC6E02" w:rsidRPr="00BD1218">
        <w:rPr>
          <w:rFonts w:cstheme="minorHAnsi"/>
        </w:rPr>
        <w:t>Judgment</w:t>
      </w:r>
      <w:r w:rsidR="00922882" w:rsidRPr="00BD1218">
        <w:rPr>
          <w:rFonts w:cstheme="minorHAnsi"/>
        </w:rPr>
        <w:t xml:space="preserve"> Path</w:t>
      </w:r>
      <w:r w:rsidR="00D54293" w:rsidRPr="00BD1218">
        <w:rPr>
          <w:rFonts w:cstheme="minorHAnsi"/>
        </w:rPr>
        <w:t>, on the other hand,</w:t>
      </w:r>
      <w:r w:rsidR="00D70F34" w:rsidRPr="00BD1218">
        <w:rPr>
          <w:rFonts w:cstheme="minorHAnsi"/>
        </w:rPr>
        <w:t xml:space="preserve"> </w:t>
      </w:r>
      <w:r w:rsidR="00BC6E02" w:rsidRPr="00BD1218">
        <w:rPr>
          <w:rFonts w:cstheme="minorHAnsi"/>
        </w:rPr>
        <w:t xml:space="preserve">leads to conflict, and conflict is the essence of drama. Drama makes our Idol Self feel alive. Feeling alive is very important when you are not alive. </w:t>
      </w:r>
    </w:p>
    <w:p w14:paraId="18D41F76" w14:textId="77777777" w:rsidR="00BC6E02" w:rsidRPr="00BD1218" w:rsidRDefault="00BC6E02" w:rsidP="00216D55">
      <w:pPr>
        <w:spacing w:after="0" w:line="240" w:lineRule="auto"/>
        <w:jc w:val="both"/>
        <w:rPr>
          <w:rFonts w:cstheme="minorHAnsi"/>
        </w:rPr>
      </w:pPr>
    </w:p>
    <w:p w14:paraId="1CC7BF6C" w14:textId="77777777" w:rsidR="002E57D6" w:rsidRPr="00BD1218" w:rsidRDefault="00BF71DE" w:rsidP="00216D55">
      <w:pPr>
        <w:pStyle w:val="ListParagraph"/>
        <w:numPr>
          <w:ilvl w:val="0"/>
          <w:numId w:val="3"/>
        </w:numPr>
        <w:spacing w:after="0" w:line="240" w:lineRule="auto"/>
        <w:jc w:val="both"/>
        <w:rPr>
          <w:rFonts w:cstheme="minorHAnsi"/>
        </w:rPr>
      </w:pPr>
      <w:proofErr w:type="gramStart"/>
      <w:r w:rsidRPr="00BD1218">
        <w:rPr>
          <w:rFonts w:cstheme="minorHAnsi"/>
          <w:b/>
        </w:rPr>
        <w:t>Make a decision</w:t>
      </w:r>
      <w:proofErr w:type="gramEnd"/>
      <w:r w:rsidR="00A1634B" w:rsidRPr="00BD1218">
        <w:rPr>
          <w:rFonts w:cstheme="minorHAnsi"/>
          <w:b/>
        </w:rPr>
        <w:t>: Are you willing to let go of th</w:t>
      </w:r>
      <w:r w:rsidR="001B02F8" w:rsidRPr="00BD1218">
        <w:rPr>
          <w:rFonts w:cstheme="minorHAnsi"/>
          <w:b/>
        </w:rPr>
        <w:t>e judgment</w:t>
      </w:r>
      <w:r w:rsidR="00BB0D27" w:rsidRPr="00BD1218">
        <w:rPr>
          <w:rFonts w:cstheme="minorHAnsi"/>
          <w:b/>
        </w:rPr>
        <w:t>?</w:t>
      </w:r>
    </w:p>
    <w:p w14:paraId="360745A3" w14:textId="77777777" w:rsidR="00BC6E02" w:rsidRPr="00BD1218" w:rsidRDefault="0045174E" w:rsidP="00216D55">
      <w:pPr>
        <w:spacing w:after="0" w:line="240" w:lineRule="auto"/>
        <w:ind w:left="360"/>
        <w:jc w:val="both"/>
        <w:rPr>
          <w:rFonts w:cstheme="minorHAnsi"/>
        </w:rPr>
      </w:pPr>
      <w:r w:rsidRPr="00BD1218">
        <w:rPr>
          <w:rFonts w:cstheme="minorHAnsi"/>
        </w:rPr>
        <w:t>When Nancy is</w:t>
      </w:r>
      <w:r w:rsidR="00BB411B" w:rsidRPr="00BD1218">
        <w:rPr>
          <w:rFonts w:cstheme="minorHAnsi"/>
        </w:rPr>
        <w:t xml:space="preserve"> </w:t>
      </w:r>
      <w:r w:rsidR="00BC6E02" w:rsidRPr="00BD1218">
        <w:rPr>
          <w:rFonts w:cstheme="minorHAnsi"/>
        </w:rPr>
        <w:t>coaching someone</w:t>
      </w:r>
      <w:r w:rsidR="00BB0D27" w:rsidRPr="00BD1218">
        <w:rPr>
          <w:rFonts w:cstheme="minorHAnsi"/>
        </w:rPr>
        <w:t>,</w:t>
      </w:r>
      <w:r w:rsidRPr="00BD1218">
        <w:rPr>
          <w:rFonts w:cstheme="minorHAnsi"/>
        </w:rPr>
        <w:t xml:space="preserve"> she</w:t>
      </w:r>
      <w:r w:rsidR="00BC6E02" w:rsidRPr="00BD1218">
        <w:rPr>
          <w:rFonts w:cstheme="minorHAnsi"/>
        </w:rPr>
        <w:t xml:space="preserve"> will eventually get to the question: </w:t>
      </w:r>
      <w:r w:rsidR="00BC6E02" w:rsidRPr="00BD1218">
        <w:rPr>
          <w:rFonts w:cstheme="minorHAnsi"/>
          <w:i/>
        </w:rPr>
        <w:t>Are you done with that</w:t>
      </w:r>
      <w:r w:rsidR="00BC6E02" w:rsidRPr="00BD1218">
        <w:rPr>
          <w:rFonts w:cstheme="minorHAnsi"/>
        </w:rPr>
        <w:t xml:space="preserve">? </w:t>
      </w:r>
      <w:r w:rsidR="00BC6E02" w:rsidRPr="00BD1218">
        <w:rPr>
          <w:rFonts w:cstheme="minorHAnsi"/>
          <w:i/>
        </w:rPr>
        <w:t>(Repeat)</w:t>
      </w:r>
      <w:r w:rsidR="00BC6E02" w:rsidRPr="00BD1218">
        <w:rPr>
          <w:rFonts w:cstheme="minorHAnsi"/>
        </w:rPr>
        <w:t xml:space="preserve"> </w:t>
      </w:r>
      <w:r w:rsidR="00E83B48" w:rsidRPr="00BD1218">
        <w:rPr>
          <w:rFonts w:cstheme="minorHAnsi"/>
        </w:rPr>
        <w:t xml:space="preserve">You </w:t>
      </w:r>
      <w:r w:rsidR="00BC6E02" w:rsidRPr="00BD1218">
        <w:rPr>
          <w:rFonts w:cstheme="minorHAnsi"/>
        </w:rPr>
        <w:t>have a choice</w:t>
      </w:r>
      <w:r w:rsidR="00221EAB" w:rsidRPr="00BD1218">
        <w:rPr>
          <w:rFonts w:cstheme="minorHAnsi"/>
        </w:rPr>
        <w:t>.</w:t>
      </w:r>
      <w:r w:rsidR="00FE2AD9" w:rsidRPr="00BD1218">
        <w:rPr>
          <w:rFonts w:cstheme="minorHAnsi"/>
        </w:rPr>
        <w:t xml:space="preserve"> </w:t>
      </w:r>
      <w:r w:rsidR="00221EAB" w:rsidRPr="00BD1218">
        <w:rPr>
          <w:rFonts w:cstheme="minorHAnsi"/>
        </w:rPr>
        <w:t>You</w:t>
      </w:r>
      <w:r w:rsidR="00617882" w:rsidRPr="00BD1218">
        <w:rPr>
          <w:rFonts w:cstheme="minorHAnsi"/>
        </w:rPr>
        <w:t xml:space="preserve"> </w:t>
      </w:r>
      <w:r w:rsidR="00505491" w:rsidRPr="00BD1218">
        <w:rPr>
          <w:rFonts w:cstheme="minorHAnsi"/>
        </w:rPr>
        <w:t>have the power to say</w:t>
      </w:r>
      <w:r w:rsidR="00BC6E02" w:rsidRPr="00BD1218">
        <w:rPr>
          <w:rFonts w:cstheme="minorHAnsi"/>
        </w:rPr>
        <w:t xml:space="preserve"> yes or no.</w:t>
      </w:r>
      <w:r w:rsidR="00FE2AD9" w:rsidRPr="00BD1218">
        <w:rPr>
          <w:rFonts w:cstheme="minorHAnsi"/>
        </w:rPr>
        <w:t xml:space="preserve"> </w:t>
      </w:r>
      <w:bookmarkStart w:id="3" w:name="_Hlk138567085"/>
      <w:r w:rsidR="00BC6E02" w:rsidRPr="00BD1218">
        <w:rPr>
          <w:rFonts w:cstheme="minorHAnsi"/>
        </w:rPr>
        <w:t xml:space="preserve">When </w:t>
      </w:r>
      <w:r w:rsidR="00BB0D27" w:rsidRPr="00BD1218">
        <w:rPr>
          <w:rFonts w:cstheme="minorHAnsi"/>
        </w:rPr>
        <w:t xml:space="preserve">you </w:t>
      </w:r>
      <w:r w:rsidR="00BC6E02" w:rsidRPr="00BD1218">
        <w:rPr>
          <w:rFonts w:cstheme="minorHAnsi"/>
        </w:rPr>
        <w:t xml:space="preserve">choose to be done with </w:t>
      </w:r>
      <w:r w:rsidR="007513AC" w:rsidRPr="00BD1218">
        <w:rPr>
          <w:rFonts w:cstheme="minorHAnsi"/>
        </w:rPr>
        <w:t>y</w:t>
      </w:r>
      <w:r w:rsidR="00BC6E02" w:rsidRPr="00BD1218">
        <w:rPr>
          <w:rFonts w:cstheme="minorHAnsi"/>
        </w:rPr>
        <w:t>our judgments</w:t>
      </w:r>
      <w:r w:rsidR="00DF36A8" w:rsidRPr="00BD1218">
        <w:rPr>
          <w:rFonts w:cstheme="minorHAnsi"/>
        </w:rPr>
        <w:t>,</w:t>
      </w:r>
      <w:r w:rsidR="00BC6E02" w:rsidRPr="00BD1218">
        <w:rPr>
          <w:rFonts w:cstheme="minorHAnsi"/>
        </w:rPr>
        <w:t xml:space="preserve"> </w:t>
      </w:r>
      <w:r w:rsidR="00BB0D27" w:rsidRPr="00BD1218">
        <w:rPr>
          <w:rFonts w:cstheme="minorHAnsi"/>
        </w:rPr>
        <w:t xml:space="preserve">you </w:t>
      </w:r>
      <w:r w:rsidR="000524FE" w:rsidRPr="00BD1218">
        <w:rPr>
          <w:rFonts w:cstheme="minorHAnsi"/>
        </w:rPr>
        <w:t xml:space="preserve">finally </w:t>
      </w:r>
      <w:r w:rsidR="00BC6E02" w:rsidRPr="00BD1218">
        <w:rPr>
          <w:rFonts w:cstheme="minorHAnsi"/>
        </w:rPr>
        <w:t xml:space="preserve">give </w:t>
      </w:r>
      <w:r w:rsidR="00BB0D27" w:rsidRPr="00BD1218">
        <w:rPr>
          <w:rFonts w:cstheme="minorHAnsi"/>
        </w:rPr>
        <w:t xml:space="preserve">yourself </w:t>
      </w:r>
      <w:r w:rsidR="00BC6E02" w:rsidRPr="00BD1218">
        <w:rPr>
          <w:rFonts w:cstheme="minorHAnsi"/>
        </w:rPr>
        <w:t>permission to change.</w:t>
      </w:r>
    </w:p>
    <w:bookmarkEnd w:id="3"/>
    <w:p w14:paraId="500748EB" w14:textId="77777777" w:rsidR="00BC6E02" w:rsidRPr="00BD1218" w:rsidRDefault="00BC6E02" w:rsidP="00216D55">
      <w:pPr>
        <w:spacing w:after="0" w:line="240" w:lineRule="auto"/>
        <w:jc w:val="both"/>
        <w:rPr>
          <w:rFonts w:cstheme="minorHAnsi"/>
        </w:rPr>
      </w:pPr>
    </w:p>
    <w:p w14:paraId="42853CE2" w14:textId="77777777" w:rsidR="00BC6E02" w:rsidRPr="00BD1218" w:rsidRDefault="00BF71DE" w:rsidP="00216D55">
      <w:pPr>
        <w:pStyle w:val="ListParagraph"/>
        <w:numPr>
          <w:ilvl w:val="0"/>
          <w:numId w:val="3"/>
        </w:numPr>
        <w:spacing w:after="0" w:line="240" w:lineRule="auto"/>
        <w:jc w:val="both"/>
        <w:rPr>
          <w:rFonts w:cstheme="minorHAnsi"/>
        </w:rPr>
      </w:pPr>
      <w:r w:rsidRPr="00BD1218">
        <w:rPr>
          <w:rFonts w:cstheme="minorHAnsi"/>
          <w:b/>
        </w:rPr>
        <w:t>Consider your progress</w:t>
      </w:r>
      <w:r w:rsidR="00A1634B" w:rsidRPr="00BD1218">
        <w:rPr>
          <w:rFonts w:cstheme="minorHAnsi"/>
          <w:b/>
        </w:rPr>
        <w:t>: What have you learned?</w:t>
      </w:r>
    </w:p>
    <w:p w14:paraId="0C7D77F5" w14:textId="77777777" w:rsidR="00BC6E02" w:rsidRPr="00BD1218" w:rsidRDefault="00BC6E02" w:rsidP="00216D55">
      <w:pPr>
        <w:spacing w:after="0" w:line="240" w:lineRule="auto"/>
        <w:ind w:left="360"/>
        <w:jc w:val="both"/>
        <w:rPr>
          <w:rFonts w:cstheme="minorHAnsi"/>
        </w:rPr>
      </w:pPr>
      <w:r w:rsidRPr="00BD1218">
        <w:rPr>
          <w:rFonts w:cstheme="minorHAnsi"/>
        </w:rPr>
        <w:t>Try to write a few sentences about what you have l</w:t>
      </w:r>
      <w:r w:rsidR="00ED0FCF" w:rsidRPr="00BD1218">
        <w:rPr>
          <w:rFonts w:cstheme="minorHAnsi"/>
        </w:rPr>
        <w:t>earned by doing this worksheet.</w:t>
      </w:r>
    </w:p>
    <w:p w14:paraId="446F9AEA" w14:textId="77777777" w:rsidR="00BC6E02" w:rsidRPr="00BD1218" w:rsidRDefault="00BC6E02" w:rsidP="00216D55">
      <w:pPr>
        <w:spacing w:after="0" w:line="240" w:lineRule="auto"/>
        <w:jc w:val="both"/>
        <w:rPr>
          <w:rFonts w:cstheme="minorHAnsi"/>
        </w:rPr>
      </w:pPr>
    </w:p>
    <w:p w14:paraId="0896E398" w14:textId="77777777" w:rsidR="00BC6E02" w:rsidRPr="00BD1218" w:rsidRDefault="00BF71DE" w:rsidP="00747ECC">
      <w:pPr>
        <w:pStyle w:val="ListParagraph"/>
        <w:widowControl w:val="0"/>
        <w:numPr>
          <w:ilvl w:val="0"/>
          <w:numId w:val="3"/>
        </w:numPr>
        <w:spacing w:after="0" w:line="240" w:lineRule="auto"/>
        <w:jc w:val="both"/>
        <w:rPr>
          <w:rFonts w:cstheme="minorHAnsi"/>
        </w:rPr>
      </w:pPr>
      <w:proofErr w:type="gramStart"/>
      <w:r w:rsidRPr="00BD1218">
        <w:rPr>
          <w:rFonts w:cstheme="minorHAnsi"/>
          <w:b/>
        </w:rPr>
        <w:t>Take action</w:t>
      </w:r>
      <w:proofErr w:type="gramEnd"/>
      <w:r w:rsidR="00B54E01" w:rsidRPr="00BD1218">
        <w:rPr>
          <w:rFonts w:cstheme="minorHAnsi"/>
          <w:b/>
        </w:rPr>
        <w:t>: Talk to God</w:t>
      </w:r>
    </w:p>
    <w:p w14:paraId="1FA5F6DE" w14:textId="7BC78EAD" w:rsidR="00B54E01" w:rsidRPr="00BD1218" w:rsidRDefault="00B54E01" w:rsidP="00C2744C">
      <w:pPr>
        <w:spacing w:after="0" w:line="240" w:lineRule="auto"/>
        <w:ind w:left="357"/>
        <w:jc w:val="both"/>
        <w:rPr>
          <w:rFonts w:cstheme="minorHAnsi"/>
        </w:rPr>
      </w:pPr>
      <w:r w:rsidRPr="00BD1218">
        <w:rPr>
          <w:rFonts w:cstheme="minorHAnsi"/>
        </w:rPr>
        <w:t xml:space="preserve">You have been using words to describe what </w:t>
      </w:r>
      <w:proofErr w:type="spellStart"/>
      <w:r w:rsidRPr="00BD1218">
        <w:rPr>
          <w:rFonts w:cstheme="minorHAnsi"/>
        </w:rPr>
        <w:t>the</w:t>
      </w:r>
      <w:proofErr w:type="spellEnd"/>
      <w:r w:rsidRPr="00BD1218">
        <w:rPr>
          <w:rFonts w:cstheme="minorHAnsi"/>
        </w:rPr>
        <w:t xml:space="preserve"> Believe It Path looks like for you. You are now in touch with the reality of your own business and can make different choices. Perhaps your attitude has changed. </w:t>
      </w:r>
      <w:r w:rsidR="00012E02" w:rsidRPr="00BD1218">
        <w:rPr>
          <w:rFonts w:cstheme="minorHAnsi"/>
        </w:rPr>
        <w:t>Now is the time</w:t>
      </w:r>
      <w:r w:rsidRPr="00BD1218">
        <w:rPr>
          <w:rFonts w:cstheme="minorHAnsi"/>
        </w:rPr>
        <w:t xml:space="preserve"> to take positive action</w:t>
      </w:r>
      <w:r w:rsidR="00012E02" w:rsidRPr="00BD1218">
        <w:rPr>
          <w:rFonts w:cstheme="minorHAnsi"/>
        </w:rPr>
        <w:t>, and yo</w:t>
      </w:r>
      <w:r w:rsidRPr="00BD1218">
        <w:rPr>
          <w:rFonts w:cstheme="minorHAnsi"/>
        </w:rPr>
        <w:t>ur first positive action is a prayer of confession.</w:t>
      </w:r>
      <w:r w:rsidR="008E2B1A" w:rsidRPr="00BD1218">
        <w:rPr>
          <w:rFonts w:cstheme="minorHAnsi"/>
        </w:rPr>
        <w:t xml:space="preserve"> </w:t>
      </w:r>
    </w:p>
    <w:p w14:paraId="3CFC626A" w14:textId="77777777" w:rsidR="00BC6E02" w:rsidRPr="00BD1218" w:rsidRDefault="00E432EE" w:rsidP="00216D55">
      <w:pPr>
        <w:pStyle w:val="ListParagraph"/>
        <w:widowControl w:val="0"/>
        <w:numPr>
          <w:ilvl w:val="0"/>
          <w:numId w:val="3"/>
        </w:numPr>
        <w:spacing w:after="0" w:line="240" w:lineRule="auto"/>
        <w:ind w:left="357"/>
        <w:jc w:val="both"/>
        <w:rPr>
          <w:rFonts w:cstheme="minorHAnsi"/>
        </w:rPr>
      </w:pPr>
      <w:r w:rsidRPr="00BD1218">
        <w:rPr>
          <w:rFonts w:cstheme="minorHAnsi"/>
          <w:b/>
        </w:rPr>
        <w:lastRenderedPageBreak/>
        <w:t>Integrate</w:t>
      </w:r>
    </w:p>
    <w:p w14:paraId="39584617" w14:textId="59513476" w:rsidR="004F7B33" w:rsidRPr="00BD1218" w:rsidRDefault="007C0EFD" w:rsidP="00216D55">
      <w:pPr>
        <w:widowControl w:val="0"/>
        <w:spacing w:after="0" w:line="240" w:lineRule="auto"/>
        <w:ind w:left="357"/>
        <w:jc w:val="both"/>
        <w:rPr>
          <w:rFonts w:cstheme="minorHAnsi"/>
        </w:rPr>
      </w:pPr>
      <w:r w:rsidRPr="00BD1218">
        <w:rPr>
          <w:rFonts w:cstheme="minorHAnsi"/>
        </w:rPr>
        <w:t>Your body may need some help orienting to the work you have done</w:t>
      </w:r>
      <w:r w:rsidR="00974E2F" w:rsidRPr="00BD1218">
        <w:rPr>
          <w:rFonts w:cstheme="minorHAnsi"/>
        </w:rPr>
        <w:t>, so in</w:t>
      </w:r>
      <w:r w:rsidR="009C5447" w:rsidRPr="00BD1218">
        <w:rPr>
          <w:rFonts w:cstheme="minorHAnsi"/>
        </w:rPr>
        <w:t xml:space="preserve"> this section</w:t>
      </w:r>
      <w:r w:rsidR="008B6542" w:rsidRPr="00BD1218">
        <w:rPr>
          <w:rFonts w:cstheme="minorHAnsi"/>
        </w:rPr>
        <w:t xml:space="preserve"> Nancy</w:t>
      </w:r>
      <w:r w:rsidR="009C5447" w:rsidRPr="00BD1218">
        <w:rPr>
          <w:rFonts w:cstheme="minorHAnsi"/>
        </w:rPr>
        <w:t xml:space="preserve"> suggest</w:t>
      </w:r>
      <w:r w:rsidR="008B6542" w:rsidRPr="00BD1218">
        <w:rPr>
          <w:rFonts w:cstheme="minorHAnsi"/>
        </w:rPr>
        <w:t>s</w:t>
      </w:r>
      <w:r w:rsidR="009C5447" w:rsidRPr="00BD1218">
        <w:rPr>
          <w:rFonts w:cstheme="minorHAnsi"/>
        </w:rPr>
        <w:t xml:space="preserve"> </w:t>
      </w:r>
      <w:proofErr w:type="gramStart"/>
      <w:r w:rsidR="009C5447" w:rsidRPr="00BD1218">
        <w:rPr>
          <w:rFonts w:cstheme="minorHAnsi"/>
        </w:rPr>
        <w:t>a number of</w:t>
      </w:r>
      <w:proofErr w:type="gramEnd"/>
      <w:r w:rsidR="009C5447" w:rsidRPr="00BD1218">
        <w:rPr>
          <w:rFonts w:cstheme="minorHAnsi"/>
        </w:rPr>
        <w:t xml:space="preserve"> different ways to help your body process your work. </w:t>
      </w:r>
      <w:r w:rsidR="00BC6E02" w:rsidRPr="00BD1218">
        <w:rPr>
          <w:rFonts w:cstheme="minorHAnsi"/>
        </w:rPr>
        <w:t xml:space="preserve">You can find </w:t>
      </w:r>
      <w:r w:rsidR="00BE1C68" w:rsidRPr="00BD1218">
        <w:rPr>
          <w:rFonts w:cstheme="minorHAnsi"/>
        </w:rPr>
        <w:t>instructions for using</w:t>
      </w:r>
      <w:r w:rsidR="00A37162" w:rsidRPr="00BD1218">
        <w:rPr>
          <w:rFonts w:cstheme="minorHAnsi"/>
        </w:rPr>
        <w:t xml:space="preserve"> </w:t>
      </w:r>
      <w:r w:rsidR="00BC6E02" w:rsidRPr="00BD1218">
        <w:rPr>
          <w:rFonts w:cstheme="minorHAnsi"/>
        </w:rPr>
        <w:t xml:space="preserve">these methods under </w:t>
      </w:r>
      <w:r w:rsidR="00BC6E02" w:rsidRPr="00BD1218">
        <w:rPr>
          <w:rFonts w:cstheme="minorHAnsi"/>
          <w:b/>
        </w:rPr>
        <w:t>Toolbox</w:t>
      </w:r>
      <w:r w:rsidR="00BC6E02" w:rsidRPr="00BD1218">
        <w:rPr>
          <w:rFonts w:cstheme="minorHAnsi"/>
        </w:rPr>
        <w:t xml:space="preserve"> on the </w:t>
      </w:r>
      <w:r w:rsidR="00BB0D27" w:rsidRPr="00BD1218">
        <w:rPr>
          <w:rFonts w:cstheme="minorHAnsi"/>
        </w:rPr>
        <w:t xml:space="preserve">KF </w:t>
      </w:r>
      <w:r w:rsidR="00BC6E02" w:rsidRPr="00BD1218">
        <w:rPr>
          <w:rFonts w:cstheme="minorHAnsi"/>
        </w:rPr>
        <w:t>website and</w:t>
      </w:r>
      <w:r w:rsidR="002F3A1E" w:rsidRPr="00BD1218">
        <w:rPr>
          <w:rFonts w:cstheme="minorHAnsi"/>
        </w:rPr>
        <w:t>, also,</w:t>
      </w:r>
      <w:r w:rsidR="00BC6E02" w:rsidRPr="00BD1218">
        <w:rPr>
          <w:rFonts w:cstheme="minorHAnsi"/>
        </w:rPr>
        <w:t xml:space="preserve"> at</w:t>
      </w:r>
      <w:bookmarkStart w:id="4" w:name="_Hlk172100854"/>
      <w:r w:rsidR="00BC6E02" w:rsidRPr="00BD1218">
        <w:rPr>
          <w:rFonts w:cstheme="minorHAnsi"/>
        </w:rPr>
        <w:t xml:space="preserve"> </w:t>
      </w:r>
      <w:bookmarkStart w:id="5" w:name="_Hlk167431490"/>
      <w:bookmarkStart w:id="6" w:name="_Hlk172122477"/>
      <w:r w:rsidR="00DA0E7B" w:rsidRPr="00BD1218">
        <w:fldChar w:fldCharType="begin"/>
      </w:r>
      <w:r w:rsidR="00DA0E7B" w:rsidRPr="00BD1218">
        <w:instrText>HYPERLINK "https://www.youtube.com/channel/UCrMay-qyRl_I76SBNnGYFCA"</w:instrText>
      </w:r>
      <w:r w:rsidR="00DA0E7B" w:rsidRPr="00BD1218">
        <w:fldChar w:fldCharType="separate"/>
      </w:r>
      <w:r w:rsidR="00DA0E7B" w:rsidRPr="00BD1218">
        <w:rPr>
          <w:rStyle w:val="Hyperlink"/>
          <w:rFonts w:cstheme="minorHAnsi"/>
        </w:rPr>
        <w:t xml:space="preserve">Alison’s tapping </w:t>
      </w:r>
      <w:r w:rsidR="00DA0E7B" w:rsidRPr="00BD1218">
        <w:rPr>
          <w:rStyle w:val="Hyperlink"/>
          <w:rFonts w:cstheme="minorHAnsi"/>
        </w:rPr>
        <w:t>and TAT videos</w:t>
      </w:r>
      <w:r w:rsidR="00DA0E7B" w:rsidRPr="00BD1218">
        <w:rPr>
          <w:rStyle w:val="Hyperlink"/>
          <w:rFonts w:cstheme="minorHAnsi"/>
        </w:rPr>
        <w:fldChar w:fldCharType="end"/>
      </w:r>
      <w:bookmarkEnd w:id="5"/>
      <w:r w:rsidR="009C5447" w:rsidRPr="00BD1218">
        <w:rPr>
          <w:rStyle w:val="Hyperlink"/>
          <w:rFonts w:cstheme="minorHAnsi"/>
          <w:color w:val="auto"/>
          <w:u w:val="none"/>
        </w:rPr>
        <w:t>.</w:t>
      </w:r>
      <w:bookmarkEnd w:id="4"/>
    </w:p>
    <w:bookmarkEnd w:id="6"/>
    <w:p w14:paraId="0A85A212" w14:textId="77777777" w:rsidR="004F7B33" w:rsidRPr="00BD1218" w:rsidRDefault="004F7B33" w:rsidP="00216D55">
      <w:pPr>
        <w:spacing w:after="0" w:line="240" w:lineRule="auto"/>
        <w:jc w:val="both"/>
        <w:rPr>
          <w:rFonts w:cstheme="minorHAnsi"/>
        </w:rPr>
      </w:pPr>
    </w:p>
    <w:p w14:paraId="43A74B7B" w14:textId="77777777" w:rsidR="00BC6E02" w:rsidRPr="00BD1218" w:rsidRDefault="007E02CB" w:rsidP="00216D55">
      <w:pPr>
        <w:pStyle w:val="ListParagraph"/>
        <w:numPr>
          <w:ilvl w:val="0"/>
          <w:numId w:val="3"/>
        </w:numPr>
        <w:spacing w:after="0" w:line="240" w:lineRule="auto"/>
        <w:jc w:val="both"/>
        <w:rPr>
          <w:rFonts w:cstheme="minorHAnsi"/>
        </w:rPr>
      </w:pPr>
      <w:r w:rsidRPr="00BD1218">
        <w:rPr>
          <w:rFonts w:cstheme="minorHAnsi"/>
          <w:b/>
        </w:rPr>
        <w:t xml:space="preserve">Celebrate </w:t>
      </w:r>
    </w:p>
    <w:p w14:paraId="04077758" w14:textId="4C51C11F" w:rsidR="002110A5" w:rsidRPr="00BD1218" w:rsidRDefault="00FE2AD9" w:rsidP="00216D55">
      <w:pPr>
        <w:spacing w:after="0" w:line="240" w:lineRule="auto"/>
        <w:ind w:left="360"/>
        <w:jc w:val="both"/>
        <w:rPr>
          <w:rFonts w:cstheme="minorHAnsi"/>
        </w:rPr>
      </w:pPr>
      <w:bookmarkStart w:id="7" w:name="_Hlk138567017"/>
      <w:r w:rsidRPr="00BD1218">
        <w:rPr>
          <w:rFonts w:cstheme="minorHAnsi"/>
        </w:rPr>
        <w:t>W</w:t>
      </w:r>
      <w:r w:rsidR="0045174E" w:rsidRPr="00BD1218">
        <w:rPr>
          <w:rFonts w:cstheme="minorHAnsi"/>
        </w:rPr>
        <w:t>e are all learning from each</w:t>
      </w:r>
      <w:r w:rsidR="004F7B33" w:rsidRPr="00BD1218">
        <w:rPr>
          <w:rFonts w:cstheme="minorHAnsi"/>
        </w:rPr>
        <w:t xml:space="preserve"> other</w:t>
      </w:r>
      <w:r w:rsidR="00F04F6F" w:rsidRPr="00BD1218">
        <w:rPr>
          <w:rFonts w:cstheme="minorHAnsi"/>
        </w:rPr>
        <w:t xml:space="preserve"> in this training process</w:t>
      </w:r>
      <w:r w:rsidR="004F7B33" w:rsidRPr="00BD1218">
        <w:rPr>
          <w:rFonts w:cstheme="minorHAnsi"/>
        </w:rPr>
        <w:t>,</w:t>
      </w:r>
      <w:r w:rsidR="00FB49D0" w:rsidRPr="00BD1218">
        <w:rPr>
          <w:rFonts w:cstheme="minorHAnsi"/>
        </w:rPr>
        <w:t xml:space="preserve"> so</w:t>
      </w:r>
      <w:r w:rsidR="0072443D" w:rsidRPr="00BD1218">
        <w:rPr>
          <w:rFonts w:cstheme="minorHAnsi"/>
        </w:rPr>
        <w:t xml:space="preserve"> we</w:t>
      </w:r>
      <w:r w:rsidR="00FB49D0" w:rsidRPr="00BD1218">
        <w:rPr>
          <w:rFonts w:cstheme="minorHAnsi"/>
        </w:rPr>
        <w:t xml:space="preserve"> hope that you will share</w:t>
      </w:r>
      <w:r w:rsidR="004F7B33" w:rsidRPr="00BD1218">
        <w:rPr>
          <w:rFonts w:cstheme="minorHAnsi"/>
        </w:rPr>
        <w:t xml:space="preserve"> what you have learned</w:t>
      </w:r>
      <w:r w:rsidR="00E916F2" w:rsidRPr="00BD1218">
        <w:rPr>
          <w:rFonts w:cstheme="minorHAnsi"/>
        </w:rPr>
        <w:t xml:space="preserve"> with your KF </w:t>
      </w:r>
      <w:r w:rsidR="00012E02" w:rsidRPr="00BD1218">
        <w:rPr>
          <w:rFonts w:cstheme="minorHAnsi"/>
        </w:rPr>
        <w:t>community</w:t>
      </w:r>
      <w:r w:rsidR="004F7B33" w:rsidRPr="00BD1218">
        <w:rPr>
          <w:rFonts w:cstheme="minorHAnsi"/>
        </w:rPr>
        <w:t xml:space="preserve">. </w:t>
      </w:r>
    </w:p>
    <w:bookmarkEnd w:id="7"/>
    <w:p w14:paraId="2D7A0D4A" w14:textId="77777777" w:rsidR="00FB49D0" w:rsidRPr="00BD1218" w:rsidRDefault="00FB49D0" w:rsidP="00216D55">
      <w:pPr>
        <w:spacing w:after="0" w:line="240" w:lineRule="auto"/>
        <w:jc w:val="both"/>
        <w:rPr>
          <w:rFonts w:cstheme="minorHAnsi"/>
        </w:rPr>
      </w:pPr>
    </w:p>
    <w:p w14:paraId="3E5C8AB4" w14:textId="2F9362A1" w:rsidR="00BF4605" w:rsidRPr="00BD1218" w:rsidRDefault="00BF4605" w:rsidP="00216D55">
      <w:pPr>
        <w:spacing w:after="0" w:line="240" w:lineRule="auto"/>
        <w:jc w:val="both"/>
        <w:rPr>
          <w:rFonts w:cstheme="minorHAnsi"/>
        </w:rPr>
      </w:pPr>
      <w:bookmarkStart w:id="8" w:name="OLE_LINK1"/>
      <w:bookmarkStart w:id="9" w:name="OLE_LINK2"/>
      <w:bookmarkStart w:id="10" w:name="OLE_LINK3"/>
      <w:bookmarkStart w:id="11" w:name="OLE_LINK7"/>
      <w:bookmarkStart w:id="12" w:name="OLE_LINK8"/>
      <w:r w:rsidRPr="00BD1218">
        <w:rPr>
          <w:rFonts w:cstheme="minorHAnsi"/>
        </w:rPr>
        <w:t xml:space="preserve">You don’t have to wait until after an event to do a </w:t>
      </w:r>
      <w:r w:rsidRPr="00BD1218">
        <w:rPr>
          <w:rFonts w:cstheme="minorHAnsi"/>
          <w:b/>
        </w:rPr>
        <w:t>Shoulds Worksheet</w:t>
      </w:r>
      <w:r w:rsidRPr="00BD1218">
        <w:rPr>
          <w:rFonts w:cstheme="minorHAnsi"/>
        </w:rPr>
        <w:t xml:space="preserve">. </w:t>
      </w:r>
      <w:r w:rsidR="0099709C" w:rsidRPr="00BD1218">
        <w:rPr>
          <w:rFonts w:cstheme="minorHAnsi"/>
        </w:rPr>
        <w:t>This is quite important</w:t>
      </w:r>
      <w:r w:rsidR="00765CCF" w:rsidRPr="00BD1218">
        <w:rPr>
          <w:rFonts w:cstheme="minorHAnsi"/>
        </w:rPr>
        <w:t xml:space="preserve">. </w:t>
      </w:r>
      <w:r w:rsidR="00EF52EF" w:rsidRPr="00BD1218">
        <w:rPr>
          <w:rFonts w:cstheme="minorHAnsi"/>
        </w:rPr>
        <w:t>You can do a worksheet before you are in a situation</w:t>
      </w:r>
      <w:r w:rsidRPr="00BD1218">
        <w:rPr>
          <w:rFonts w:cstheme="minorHAnsi"/>
        </w:rPr>
        <w:t xml:space="preserve"> that you know will trigger your </w:t>
      </w:r>
      <w:r w:rsidR="00A63BAA" w:rsidRPr="00BD1218">
        <w:rPr>
          <w:rFonts w:cstheme="minorHAnsi"/>
        </w:rPr>
        <w:t xml:space="preserve">Idol’s </w:t>
      </w:r>
      <w:r w:rsidR="00FB49D0" w:rsidRPr="00BD1218">
        <w:rPr>
          <w:rFonts w:cstheme="minorHAnsi"/>
        </w:rPr>
        <w:t>s</w:t>
      </w:r>
      <w:r w:rsidRPr="00BD1218">
        <w:rPr>
          <w:rFonts w:cstheme="minorHAnsi"/>
        </w:rPr>
        <w:t>houlds</w:t>
      </w:r>
      <w:r w:rsidR="00FE7714" w:rsidRPr="00BD1218">
        <w:rPr>
          <w:rFonts w:cstheme="minorHAnsi"/>
        </w:rPr>
        <w:t xml:space="preserve"> and self-hate</w:t>
      </w:r>
      <w:r w:rsidR="00B22E0F" w:rsidRPr="00BD1218">
        <w:rPr>
          <w:rFonts w:cstheme="minorHAnsi"/>
        </w:rPr>
        <w:t>. A preemptive</w:t>
      </w:r>
      <w:r w:rsidRPr="00BD1218">
        <w:rPr>
          <w:rFonts w:cstheme="minorHAnsi"/>
        </w:rPr>
        <w:t xml:space="preserve"> </w:t>
      </w:r>
      <w:r w:rsidR="00B22E0F" w:rsidRPr="00BD1218">
        <w:rPr>
          <w:rFonts w:cstheme="minorHAnsi"/>
        </w:rPr>
        <w:t xml:space="preserve">worksheet </w:t>
      </w:r>
      <w:r w:rsidR="00FB1FCF" w:rsidRPr="00BD1218">
        <w:rPr>
          <w:rFonts w:cstheme="minorHAnsi"/>
        </w:rPr>
        <w:t>can</w:t>
      </w:r>
      <w:r w:rsidRPr="00BD1218">
        <w:rPr>
          <w:rFonts w:cstheme="minorHAnsi"/>
        </w:rPr>
        <w:t xml:space="preserve"> help </w:t>
      </w:r>
      <w:r w:rsidR="00A37162" w:rsidRPr="00BD1218">
        <w:rPr>
          <w:rFonts w:cstheme="minorHAnsi"/>
        </w:rPr>
        <w:t xml:space="preserve">you </w:t>
      </w:r>
      <w:r w:rsidRPr="00BD1218">
        <w:rPr>
          <w:rFonts w:cstheme="minorHAnsi"/>
        </w:rPr>
        <w:t>calm your body and forestall judgments</w:t>
      </w:r>
      <w:r w:rsidR="0099709C" w:rsidRPr="00BD1218">
        <w:rPr>
          <w:rFonts w:cstheme="minorHAnsi"/>
        </w:rPr>
        <w:t xml:space="preserve"> and reactions. </w:t>
      </w:r>
      <w:r w:rsidR="003605EE" w:rsidRPr="00BD1218">
        <w:rPr>
          <w:rFonts w:cstheme="minorHAnsi"/>
        </w:rPr>
        <w:t>Also, by working through</w:t>
      </w:r>
      <w:r w:rsidR="00FB49D0" w:rsidRPr="00BD1218">
        <w:rPr>
          <w:rFonts w:cstheme="minorHAnsi"/>
        </w:rPr>
        <w:t xml:space="preserve"> an </w:t>
      </w:r>
      <w:r w:rsidR="007E02CB" w:rsidRPr="00BD1218">
        <w:rPr>
          <w:rFonts w:cstheme="minorHAnsi"/>
        </w:rPr>
        <w:t>upcoming</w:t>
      </w:r>
      <w:r w:rsidR="00FB49D0" w:rsidRPr="00BD1218">
        <w:rPr>
          <w:rFonts w:cstheme="minorHAnsi"/>
        </w:rPr>
        <w:t xml:space="preserve"> situation on a worksheet, </w:t>
      </w:r>
      <w:r w:rsidR="00AB1115" w:rsidRPr="00BD1218">
        <w:rPr>
          <w:rFonts w:cstheme="minorHAnsi"/>
        </w:rPr>
        <w:t xml:space="preserve">you might find it easier to </w:t>
      </w:r>
      <w:r w:rsidR="007E02CB" w:rsidRPr="00BD1218">
        <w:rPr>
          <w:rFonts w:cstheme="minorHAnsi"/>
        </w:rPr>
        <w:t>stand in that situation</w:t>
      </w:r>
      <w:r w:rsidR="00FC0D00" w:rsidRPr="00BD1218">
        <w:rPr>
          <w:rFonts w:cstheme="minorHAnsi"/>
        </w:rPr>
        <w:t>,</w:t>
      </w:r>
      <w:r w:rsidR="007E02CB" w:rsidRPr="00BD1218">
        <w:rPr>
          <w:rFonts w:cstheme="minorHAnsi"/>
        </w:rPr>
        <w:t xml:space="preserve"> </w:t>
      </w:r>
      <w:r w:rsidR="00FC0D00" w:rsidRPr="00BD1218">
        <w:rPr>
          <w:rFonts w:cstheme="minorHAnsi"/>
        </w:rPr>
        <w:t xml:space="preserve">oriented </w:t>
      </w:r>
      <w:r w:rsidR="00491E9A" w:rsidRPr="00BD1218">
        <w:rPr>
          <w:rFonts w:cstheme="minorHAnsi"/>
        </w:rPr>
        <w:t>in</w:t>
      </w:r>
      <w:r w:rsidR="007E02CB" w:rsidRPr="00BD1218">
        <w:rPr>
          <w:rFonts w:cstheme="minorHAnsi"/>
        </w:rPr>
        <w:t xml:space="preserve"> peace</w:t>
      </w:r>
      <w:r w:rsidR="00AB1115" w:rsidRPr="00BD1218">
        <w:rPr>
          <w:rFonts w:cstheme="minorHAnsi"/>
        </w:rPr>
        <w:t>.</w:t>
      </w:r>
      <w:r w:rsidRPr="00BD1218">
        <w:rPr>
          <w:rFonts w:cstheme="minorHAnsi"/>
        </w:rPr>
        <w:t xml:space="preserve"> </w:t>
      </w:r>
    </w:p>
    <w:bookmarkEnd w:id="8"/>
    <w:bookmarkEnd w:id="9"/>
    <w:bookmarkEnd w:id="10"/>
    <w:bookmarkEnd w:id="11"/>
    <w:bookmarkEnd w:id="12"/>
    <w:p w14:paraId="7F41E56B" w14:textId="77777777" w:rsidR="002110A5" w:rsidRPr="00BD1218" w:rsidRDefault="002110A5" w:rsidP="00216D55">
      <w:pPr>
        <w:spacing w:after="0" w:line="240" w:lineRule="auto"/>
        <w:jc w:val="both"/>
        <w:rPr>
          <w:rFonts w:cstheme="minorHAnsi"/>
        </w:rPr>
      </w:pPr>
    </w:p>
    <w:p w14:paraId="1E0B2565" w14:textId="77777777" w:rsidR="002110A5" w:rsidRPr="00BD1218" w:rsidRDefault="00CA438C" w:rsidP="00216D55">
      <w:pPr>
        <w:spacing w:after="0" w:line="240" w:lineRule="auto"/>
        <w:jc w:val="both"/>
        <w:rPr>
          <w:rFonts w:cstheme="minorHAnsi"/>
        </w:rPr>
      </w:pPr>
      <w:r w:rsidRPr="00BD1218">
        <w:rPr>
          <w:rFonts w:cstheme="minorHAnsi"/>
        </w:rPr>
        <w:t>Our prayer might go</w:t>
      </w:r>
      <w:r w:rsidR="00A7744C" w:rsidRPr="00BD1218">
        <w:rPr>
          <w:rFonts w:cstheme="minorHAnsi"/>
        </w:rPr>
        <w:t xml:space="preserve"> something</w:t>
      </w:r>
      <w:r w:rsidRPr="00BD1218">
        <w:rPr>
          <w:rFonts w:cstheme="minorHAnsi"/>
        </w:rPr>
        <w:t xml:space="preserve"> like this: </w:t>
      </w:r>
    </w:p>
    <w:p w14:paraId="2CA66058" w14:textId="77777777" w:rsidR="002110A5" w:rsidRPr="00BD1218" w:rsidRDefault="002110A5" w:rsidP="00216D55">
      <w:pPr>
        <w:spacing w:after="0" w:line="240" w:lineRule="auto"/>
        <w:jc w:val="both"/>
        <w:rPr>
          <w:rFonts w:cstheme="minorHAnsi"/>
        </w:rPr>
      </w:pPr>
    </w:p>
    <w:p w14:paraId="05CAE2D8" w14:textId="77777777" w:rsidR="008D5890" w:rsidRPr="00BD1218" w:rsidRDefault="00CA438C" w:rsidP="00D876D7">
      <w:pPr>
        <w:spacing w:after="0" w:line="240" w:lineRule="auto"/>
        <w:jc w:val="center"/>
        <w:rPr>
          <w:rFonts w:cstheme="minorHAnsi"/>
          <w:i/>
        </w:rPr>
      </w:pPr>
      <w:r w:rsidRPr="00BD1218">
        <w:rPr>
          <w:rFonts w:cstheme="minorHAnsi"/>
          <w:i/>
        </w:rPr>
        <w:t>Lord</w:t>
      </w:r>
      <w:r w:rsidR="00FC0D00" w:rsidRPr="00BD1218">
        <w:rPr>
          <w:rFonts w:cstheme="minorHAnsi"/>
          <w:i/>
        </w:rPr>
        <w:t xml:space="preserve"> of healing</w:t>
      </w:r>
      <w:r w:rsidRPr="00BD1218">
        <w:rPr>
          <w:rFonts w:cstheme="minorHAnsi"/>
          <w:i/>
        </w:rPr>
        <w:t xml:space="preserve">, encourage me to do the work of my own healing. </w:t>
      </w:r>
      <w:r w:rsidR="00E11344" w:rsidRPr="00BD1218">
        <w:rPr>
          <w:rFonts w:cstheme="minorHAnsi"/>
          <w:i/>
        </w:rPr>
        <w:t>(Repeat)</w:t>
      </w:r>
    </w:p>
    <w:p w14:paraId="536D27E6" w14:textId="77777777" w:rsidR="008D5890" w:rsidRPr="00BD1218" w:rsidRDefault="008D5890" w:rsidP="00216D55">
      <w:pPr>
        <w:spacing w:after="0" w:line="240" w:lineRule="auto"/>
        <w:jc w:val="both"/>
        <w:rPr>
          <w:rFonts w:cstheme="minorHAnsi"/>
        </w:rPr>
      </w:pPr>
    </w:p>
    <w:p w14:paraId="1DA07B92" w14:textId="77777777" w:rsidR="0052438A" w:rsidRPr="00BD1218" w:rsidRDefault="0052438A" w:rsidP="00216D55">
      <w:pPr>
        <w:spacing w:after="0" w:line="240" w:lineRule="auto"/>
        <w:jc w:val="both"/>
        <w:rPr>
          <w:rFonts w:cstheme="minorHAnsi"/>
        </w:rPr>
      </w:pPr>
      <w:r w:rsidRPr="00BD1218">
        <w:rPr>
          <w:rFonts w:cstheme="minorHAnsi"/>
        </w:rPr>
        <w:t>Take a deep breath.</w:t>
      </w:r>
    </w:p>
    <w:p w14:paraId="430945CF" w14:textId="67F59462" w:rsidR="00AA5FA7" w:rsidRPr="00BD1218" w:rsidRDefault="00AA5FA7" w:rsidP="00AA5FA7">
      <w:pPr>
        <w:spacing w:after="0" w:line="240" w:lineRule="auto"/>
        <w:rPr>
          <w:rFonts w:cstheme="minorHAnsi"/>
          <w:i/>
          <w:color w:val="000000"/>
        </w:rPr>
      </w:pPr>
      <w:r w:rsidRPr="00BD1218">
        <w:rPr>
          <w:rFonts w:cstheme="minorHAnsi"/>
          <w:i/>
          <w:color w:val="000000"/>
        </w:rPr>
        <w:t xml:space="preserve">(If time permits, ask, “Does anyone have comments or questions about </w:t>
      </w:r>
      <w:r w:rsidR="00811ADE" w:rsidRPr="00BD1218">
        <w:rPr>
          <w:rFonts w:cstheme="minorHAnsi"/>
          <w:i/>
          <w:color w:val="000000"/>
        </w:rPr>
        <w:t xml:space="preserve">the </w:t>
      </w:r>
      <w:r w:rsidR="002673A2" w:rsidRPr="00BD1218">
        <w:rPr>
          <w:rFonts w:cstheme="minorHAnsi"/>
          <w:i/>
          <w:color w:val="000000"/>
        </w:rPr>
        <w:t>Toolbox?”</w:t>
      </w:r>
      <w:r w:rsidRPr="00BD1218">
        <w:rPr>
          <w:rFonts w:cstheme="minorHAnsi"/>
          <w:i/>
          <w:color w:val="000000"/>
        </w:rPr>
        <w:t xml:space="preserve">) </w:t>
      </w:r>
    </w:p>
    <w:p w14:paraId="20013C61" w14:textId="77777777" w:rsidR="00ED0FCF" w:rsidRPr="00BD1218" w:rsidRDefault="00ED0FCF" w:rsidP="00216D55">
      <w:pPr>
        <w:spacing w:after="0" w:line="240" w:lineRule="auto"/>
        <w:jc w:val="both"/>
        <w:rPr>
          <w:rFonts w:cstheme="minorHAnsi"/>
        </w:rPr>
      </w:pPr>
    </w:p>
    <w:p w14:paraId="6A761F57" w14:textId="77777777" w:rsidR="00285B9A" w:rsidRPr="00BD1218" w:rsidRDefault="002110A5" w:rsidP="00216D55">
      <w:pPr>
        <w:spacing w:after="0" w:line="240" w:lineRule="auto"/>
        <w:jc w:val="both"/>
        <w:rPr>
          <w:rFonts w:cstheme="minorHAnsi"/>
          <w:b/>
        </w:rPr>
      </w:pPr>
      <w:r w:rsidRPr="00BD1218">
        <w:rPr>
          <w:rFonts w:cstheme="minorHAnsi"/>
          <w:b/>
        </w:rPr>
        <w:t>0:3</w:t>
      </w:r>
      <w:r w:rsidR="009B0911" w:rsidRPr="00BD1218">
        <w:rPr>
          <w:rFonts w:cstheme="minorHAnsi"/>
          <w:b/>
        </w:rPr>
        <w:t>0</w:t>
      </w:r>
      <w:r w:rsidR="00285B9A" w:rsidRPr="00BD1218">
        <w:rPr>
          <w:rFonts w:cstheme="minorHAnsi"/>
          <w:b/>
        </w:rPr>
        <w:tab/>
        <w:t>SHARING</w:t>
      </w:r>
    </w:p>
    <w:p w14:paraId="509D3F18" w14:textId="77777777" w:rsidR="002110A5" w:rsidRPr="00BD1218" w:rsidRDefault="002110A5" w:rsidP="00216D55">
      <w:pPr>
        <w:spacing w:after="0" w:line="240" w:lineRule="auto"/>
        <w:jc w:val="both"/>
        <w:rPr>
          <w:rFonts w:cstheme="minorHAnsi"/>
          <w:b/>
        </w:rPr>
      </w:pPr>
    </w:p>
    <w:p w14:paraId="3B8A6A8A" w14:textId="77777777" w:rsidR="00285B9A" w:rsidRPr="00BD1218" w:rsidRDefault="002110A5" w:rsidP="00216D55">
      <w:pPr>
        <w:spacing w:after="0" w:line="240" w:lineRule="auto"/>
        <w:jc w:val="both"/>
        <w:rPr>
          <w:rFonts w:cstheme="minorHAnsi"/>
          <w:b/>
        </w:rPr>
      </w:pPr>
      <w:r w:rsidRPr="00BD1218">
        <w:rPr>
          <w:rFonts w:cstheme="minorHAnsi"/>
          <w:b/>
        </w:rPr>
        <w:t>1:0</w:t>
      </w:r>
      <w:r w:rsidR="009B0911" w:rsidRPr="00BD1218">
        <w:rPr>
          <w:rFonts w:cstheme="minorHAnsi"/>
          <w:b/>
        </w:rPr>
        <w:t>0</w:t>
      </w:r>
      <w:r w:rsidR="00285B9A" w:rsidRPr="00BD1218">
        <w:rPr>
          <w:rFonts w:cstheme="minorHAnsi"/>
          <w:b/>
        </w:rPr>
        <w:tab/>
        <w:t>BIBLE TEACHING</w:t>
      </w:r>
    </w:p>
    <w:p w14:paraId="4825FC69" w14:textId="77777777" w:rsidR="002110A5" w:rsidRPr="00BD1218" w:rsidRDefault="002110A5" w:rsidP="00216D55">
      <w:pPr>
        <w:spacing w:after="0" w:line="240" w:lineRule="auto"/>
        <w:jc w:val="both"/>
        <w:rPr>
          <w:rFonts w:cstheme="minorHAnsi"/>
        </w:rPr>
      </w:pPr>
    </w:p>
    <w:p w14:paraId="65C53687" w14:textId="5EBE20A3" w:rsidR="00B6364C" w:rsidRPr="00BD1218" w:rsidRDefault="00B6364C" w:rsidP="00B6364C">
      <w:pPr>
        <w:spacing w:after="0" w:line="240" w:lineRule="auto"/>
        <w:jc w:val="both"/>
        <w:rPr>
          <w:rFonts w:cstheme="minorHAnsi"/>
        </w:rPr>
      </w:pPr>
      <w:r w:rsidRPr="00BD1218">
        <w:rPr>
          <w:rFonts w:cstheme="minorHAnsi"/>
        </w:rPr>
        <w:t>If you have your Bible with you, turn to the Gospel of Matthew, chapter 7.</w:t>
      </w:r>
    </w:p>
    <w:p w14:paraId="670D582A" w14:textId="77777777" w:rsidR="002110A5" w:rsidRPr="00BD1218" w:rsidRDefault="002110A5" w:rsidP="00216D55">
      <w:pPr>
        <w:spacing w:after="0" w:line="240" w:lineRule="auto"/>
        <w:jc w:val="both"/>
        <w:rPr>
          <w:rFonts w:cstheme="minorHAnsi"/>
        </w:rPr>
      </w:pPr>
    </w:p>
    <w:p w14:paraId="05FC40C4" w14:textId="2A6285C4" w:rsidR="002110A5" w:rsidRPr="00BD1218" w:rsidRDefault="00CA438C" w:rsidP="00216D55">
      <w:pPr>
        <w:spacing w:after="0" w:line="240" w:lineRule="auto"/>
        <w:jc w:val="both"/>
        <w:rPr>
          <w:rFonts w:cstheme="minorHAnsi"/>
        </w:rPr>
      </w:pPr>
      <w:r w:rsidRPr="00BD1218">
        <w:rPr>
          <w:rFonts w:cstheme="minorHAnsi"/>
        </w:rPr>
        <w:t>As we have said before, legal s</w:t>
      </w:r>
      <w:r w:rsidR="006737E2" w:rsidRPr="00BD1218">
        <w:rPr>
          <w:rFonts w:cstheme="minorHAnsi"/>
        </w:rPr>
        <w:t>ystems do not foster gr</w:t>
      </w:r>
      <w:r w:rsidRPr="00BD1218">
        <w:rPr>
          <w:rFonts w:cstheme="minorHAnsi"/>
        </w:rPr>
        <w:t xml:space="preserve">atitude. </w:t>
      </w:r>
      <w:r w:rsidR="006737E2" w:rsidRPr="00BD1218">
        <w:rPr>
          <w:rFonts w:cstheme="minorHAnsi"/>
        </w:rPr>
        <w:t xml:space="preserve">When we expect people to </w:t>
      </w:r>
      <w:r w:rsidR="0052438A" w:rsidRPr="00BD1218">
        <w:rPr>
          <w:rFonts w:cstheme="minorHAnsi"/>
        </w:rPr>
        <w:t>act in a certain way</w:t>
      </w:r>
      <w:r w:rsidR="00A627C5" w:rsidRPr="00BD1218">
        <w:rPr>
          <w:rFonts w:cstheme="minorHAnsi"/>
        </w:rPr>
        <w:t>,</w:t>
      </w:r>
      <w:r w:rsidR="006737E2" w:rsidRPr="00BD1218">
        <w:rPr>
          <w:rFonts w:cstheme="minorHAnsi"/>
        </w:rPr>
        <w:t xml:space="preserve"> they can do no mo</w:t>
      </w:r>
      <w:r w:rsidRPr="00BD1218">
        <w:rPr>
          <w:rFonts w:cstheme="minorHAnsi"/>
        </w:rPr>
        <w:t xml:space="preserve">re than meet our expectations. </w:t>
      </w:r>
      <w:r w:rsidR="00BA5FEF" w:rsidRPr="00BD1218">
        <w:rPr>
          <w:rFonts w:cstheme="minorHAnsi"/>
        </w:rPr>
        <w:t>When they do</w:t>
      </w:r>
      <w:r w:rsidR="006371EC" w:rsidRPr="00BD1218">
        <w:rPr>
          <w:rFonts w:cstheme="minorHAnsi"/>
        </w:rPr>
        <w:t xml:space="preserve"> manage to</w:t>
      </w:r>
      <w:r w:rsidR="00BA5FEF" w:rsidRPr="00BD1218">
        <w:rPr>
          <w:rFonts w:cstheme="minorHAnsi"/>
        </w:rPr>
        <w:t xml:space="preserve"> comply</w:t>
      </w:r>
      <w:r w:rsidR="00A26F00" w:rsidRPr="00BD1218">
        <w:rPr>
          <w:rFonts w:cstheme="minorHAnsi"/>
        </w:rPr>
        <w:t>,</w:t>
      </w:r>
      <w:r w:rsidR="00BA5FEF" w:rsidRPr="00BD1218">
        <w:rPr>
          <w:rFonts w:cstheme="minorHAnsi"/>
        </w:rPr>
        <w:t xml:space="preserve"> w</w:t>
      </w:r>
      <w:r w:rsidR="006737E2" w:rsidRPr="00BD1218">
        <w:rPr>
          <w:rFonts w:cstheme="minorHAnsi"/>
        </w:rPr>
        <w:t>e feel no</w:t>
      </w:r>
      <w:r w:rsidR="00A87A05" w:rsidRPr="00BD1218">
        <w:rPr>
          <w:rFonts w:cstheme="minorHAnsi"/>
        </w:rPr>
        <w:t xml:space="preserve"> real</w:t>
      </w:r>
      <w:r w:rsidR="006737E2" w:rsidRPr="00BD1218">
        <w:rPr>
          <w:rFonts w:cstheme="minorHAnsi"/>
        </w:rPr>
        <w:t xml:space="preserve"> gratitude for their efforts</w:t>
      </w:r>
      <w:r w:rsidR="00BA5FEF" w:rsidRPr="00BD1218">
        <w:rPr>
          <w:rFonts w:cstheme="minorHAnsi"/>
        </w:rPr>
        <w:t>.</w:t>
      </w:r>
      <w:r w:rsidRPr="00BD1218">
        <w:rPr>
          <w:rFonts w:cstheme="minorHAnsi"/>
        </w:rPr>
        <w:t xml:space="preserve"> </w:t>
      </w:r>
      <w:r w:rsidR="00D54293" w:rsidRPr="00BD1218">
        <w:rPr>
          <w:rFonts w:cstheme="minorHAnsi"/>
        </w:rPr>
        <w:t xml:space="preserve">We only experience a brief respite </w:t>
      </w:r>
      <w:r w:rsidRPr="00BD1218">
        <w:rPr>
          <w:rFonts w:cstheme="minorHAnsi"/>
        </w:rPr>
        <w:t>from</w:t>
      </w:r>
      <w:r w:rsidR="006F60FA" w:rsidRPr="00BD1218">
        <w:rPr>
          <w:rFonts w:cstheme="minorHAnsi"/>
        </w:rPr>
        <w:t xml:space="preserve"> our</w:t>
      </w:r>
      <w:r w:rsidR="00BA5FEF" w:rsidRPr="00BD1218">
        <w:rPr>
          <w:rFonts w:cstheme="minorHAnsi"/>
        </w:rPr>
        <w:t xml:space="preserve"> fear</w:t>
      </w:r>
      <w:r w:rsidR="00A87A05" w:rsidRPr="00BD1218">
        <w:rPr>
          <w:rFonts w:cstheme="minorHAnsi"/>
        </w:rPr>
        <w:t xml:space="preserve"> of not </w:t>
      </w:r>
      <w:r w:rsidR="00D54293" w:rsidRPr="00BD1218">
        <w:rPr>
          <w:rFonts w:cstheme="minorHAnsi"/>
        </w:rPr>
        <w:t xml:space="preserve">being in </w:t>
      </w:r>
      <w:r w:rsidRPr="00BD1218">
        <w:rPr>
          <w:rFonts w:cstheme="minorHAnsi"/>
        </w:rPr>
        <w:t xml:space="preserve">control. </w:t>
      </w:r>
      <w:r w:rsidR="00BA5FEF" w:rsidRPr="00BD1218">
        <w:rPr>
          <w:rFonts w:cstheme="minorHAnsi"/>
        </w:rPr>
        <w:t xml:space="preserve">If </w:t>
      </w:r>
      <w:r w:rsidR="00D54293" w:rsidRPr="00BD1218">
        <w:rPr>
          <w:rFonts w:cstheme="minorHAnsi"/>
        </w:rPr>
        <w:t xml:space="preserve">people </w:t>
      </w:r>
      <w:r w:rsidR="006F60FA" w:rsidRPr="00BD1218">
        <w:rPr>
          <w:rFonts w:cstheme="minorHAnsi"/>
        </w:rPr>
        <w:t xml:space="preserve">only </w:t>
      </w:r>
      <w:r w:rsidR="00BA5FEF" w:rsidRPr="00BD1218">
        <w:rPr>
          <w:rFonts w:cstheme="minorHAnsi"/>
        </w:rPr>
        <w:t>approximate our expectations, there are no points in their favor. They have failed</w:t>
      </w:r>
      <w:r w:rsidR="005D2845" w:rsidRPr="00BD1218">
        <w:rPr>
          <w:rFonts w:cstheme="minorHAnsi"/>
        </w:rPr>
        <w:t xml:space="preserve"> to</w:t>
      </w:r>
      <w:r w:rsidR="00EB5C38" w:rsidRPr="00BD1218">
        <w:rPr>
          <w:rFonts w:cstheme="minorHAnsi"/>
        </w:rPr>
        <w:t xml:space="preserve"> </w:t>
      </w:r>
      <w:r w:rsidR="0054661E" w:rsidRPr="00BD1218">
        <w:rPr>
          <w:rFonts w:cstheme="minorHAnsi"/>
        </w:rPr>
        <w:t xml:space="preserve">fulfill </w:t>
      </w:r>
      <w:r w:rsidR="00AF4484" w:rsidRPr="00BD1218">
        <w:rPr>
          <w:rFonts w:cstheme="minorHAnsi"/>
        </w:rPr>
        <w:t>all the</w:t>
      </w:r>
      <w:r w:rsidR="00EB5C38" w:rsidRPr="00BD1218">
        <w:rPr>
          <w:rFonts w:cstheme="minorHAnsi"/>
        </w:rPr>
        <w:t xml:space="preserve"> requirements of our </w:t>
      </w:r>
      <w:r w:rsidR="005D2845" w:rsidRPr="00BD1218">
        <w:rPr>
          <w:rFonts w:cstheme="minorHAnsi"/>
        </w:rPr>
        <w:t>imagined standard</w:t>
      </w:r>
      <w:r w:rsidR="006371EC" w:rsidRPr="00BD1218">
        <w:rPr>
          <w:rFonts w:cstheme="minorHAnsi"/>
        </w:rPr>
        <w:t>s</w:t>
      </w:r>
      <w:r w:rsidR="00BA5FEF" w:rsidRPr="00BD1218">
        <w:rPr>
          <w:rFonts w:cstheme="minorHAnsi"/>
        </w:rPr>
        <w:t xml:space="preserve"> and</w:t>
      </w:r>
      <w:r w:rsidR="003353DD" w:rsidRPr="00BD1218">
        <w:rPr>
          <w:rFonts w:cstheme="minorHAnsi"/>
        </w:rPr>
        <w:t>,</w:t>
      </w:r>
      <w:r w:rsidR="006371EC" w:rsidRPr="00BD1218">
        <w:rPr>
          <w:rFonts w:cstheme="minorHAnsi"/>
        </w:rPr>
        <w:t xml:space="preserve"> therefore</w:t>
      </w:r>
      <w:r w:rsidR="003353DD" w:rsidRPr="00BD1218">
        <w:rPr>
          <w:rFonts w:cstheme="minorHAnsi"/>
        </w:rPr>
        <w:t>,</w:t>
      </w:r>
      <w:r w:rsidR="00BA5FEF" w:rsidRPr="00BD1218">
        <w:rPr>
          <w:rFonts w:cstheme="minorHAnsi"/>
        </w:rPr>
        <w:t xml:space="preserve"> deserve our wrath. If</w:t>
      </w:r>
      <w:r w:rsidR="00F82101" w:rsidRPr="00BD1218">
        <w:rPr>
          <w:rFonts w:cstheme="minorHAnsi"/>
        </w:rPr>
        <w:t>, on the other hand,</w:t>
      </w:r>
      <w:r w:rsidR="00BA5FEF" w:rsidRPr="00BD1218">
        <w:rPr>
          <w:rFonts w:cstheme="minorHAnsi"/>
        </w:rPr>
        <w:t xml:space="preserve"> they </w:t>
      </w:r>
      <w:r w:rsidR="00D54293" w:rsidRPr="00BD1218">
        <w:rPr>
          <w:rFonts w:cstheme="minorHAnsi"/>
        </w:rPr>
        <w:t xml:space="preserve">do </w:t>
      </w:r>
      <w:r w:rsidR="00BA5FEF" w:rsidRPr="00BD1218">
        <w:rPr>
          <w:rFonts w:cstheme="minorHAnsi"/>
        </w:rPr>
        <w:t>meet our expectations</w:t>
      </w:r>
      <w:r w:rsidR="005D2845" w:rsidRPr="00BD1218">
        <w:rPr>
          <w:rFonts w:cstheme="minorHAnsi"/>
        </w:rPr>
        <w:t>,</w:t>
      </w:r>
      <w:r w:rsidR="00BA5FEF" w:rsidRPr="00BD1218">
        <w:rPr>
          <w:rFonts w:cstheme="minorHAnsi"/>
        </w:rPr>
        <w:t xml:space="preserve"> t</w:t>
      </w:r>
      <w:r w:rsidRPr="00BD1218">
        <w:rPr>
          <w:rFonts w:cstheme="minorHAnsi"/>
        </w:rPr>
        <w:t>hey are</w:t>
      </w:r>
      <w:r w:rsidR="006737E2" w:rsidRPr="00BD1218">
        <w:rPr>
          <w:rFonts w:cstheme="minorHAnsi"/>
        </w:rPr>
        <w:t xml:space="preserve"> not</w:t>
      </w:r>
      <w:r w:rsidRPr="00BD1218">
        <w:rPr>
          <w:rFonts w:cstheme="minorHAnsi"/>
        </w:rPr>
        <w:t xml:space="preserve"> allowed to feel that</w:t>
      </w:r>
      <w:r w:rsidR="006737E2" w:rsidRPr="00BD1218">
        <w:rPr>
          <w:rFonts w:cstheme="minorHAnsi"/>
        </w:rPr>
        <w:t xml:space="preserve"> they have given</w:t>
      </w:r>
      <w:r w:rsidRPr="00BD1218">
        <w:rPr>
          <w:rFonts w:cstheme="minorHAnsi"/>
        </w:rPr>
        <w:t xml:space="preserve"> us</w:t>
      </w:r>
      <w:r w:rsidR="006737E2" w:rsidRPr="00BD1218">
        <w:rPr>
          <w:rFonts w:cstheme="minorHAnsi"/>
        </w:rPr>
        <w:t xml:space="preserve"> a gift</w:t>
      </w:r>
      <w:r w:rsidR="00AF4484" w:rsidRPr="00BD1218">
        <w:rPr>
          <w:rFonts w:cstheme="minorHAnsi"/>
        </w:rPr>
        <w:t xml:space="preserve"> of any kind</w:t>
      </w:r>
      <w:r w:rsidR="006737E2" w:rsidRPr="00BD1218">
        <w:rPr>
          <w:rFonts w:cstheme="minorHAnsi"/>
        </w:rPr>
        <w:t>. They</w:t>
      </w:r>
      <w:r w:rsidR="00BC0FD9" w:rsidRPr="00BD1218">
        <w:rPr>
          <w:rFonts w:cstheme="minorHAnsi"/>
        </w:rPr>
        <w:t xml:space="preserve"> are</w:t>
      </w:r>
      <w:r w:rsidR="006737E2" w:rsidRPr="00BD1218">
        <w:rPr>
          <w:rFonts w:cstheme="minorHAnsi"/>
        </w:rPr>
        <w:t xml:space="preserve"> only</w:t>
      </w:r>
      <w:r w:rsidR="00BC0FD9" w:rsidRPr="00BD1218">
        <w:rPr>
          <w:rFonts w:cstheme="minorHAnsi"/>
        </w:rPr>
        <w:t xml:space="preserve"> allowed to</w:t>
      </w:r>
      <w:r w:rsidR="006737E2" w:rsidRPr="00BD1218">
        <w:rPr>
          <w:rFonts w:cstheme="minorHAnsi"/>
        </w:rPr>
        <w:t xml:space="preserve"> feel that they have e</w:t>
      </w:r>
      <w:r w:rsidRPr="00BD1218">
        <w:rPr>
          <w:rFonts w:cstheme="minorHAnsi"/>
        </w:rPr>
        <w:t>scaped our wrath for a moment.</w:t>
      </w:r>
      <w:r w:rsidR="002110A5" w:rsidRPr="00BD1218">
        <w:rPr>
          <w:rFonts w:cstheme="minorHAnsi"/>
        </w:rPr>
        <w:t xml:space="preserve"> Laws of </w:t>
      </w:r>
      <w:r w:rsidR="00D54293" w:rsidRPr="00BD1218">
        <w:rPr>
          <w:rFonts w:cstheme="minorHAnsi"/>
        </w:rPr>
        <w:t>shoulds and c</w:t>
      </w:r>
      <w:r w:rsidR="002110A5" w:rsidRPr="00BD1218">
        <w:rPr>
          <w:rFonts w:cstheme="minorHAnsi"/>
        </w:rPr>
        <w:t>laims perpetuate</w:t>
      </w:r>
      <w:r w:rsidR="00491E9A" w:rsidRPr="00BD1218">
        <w:rPr>
          <w:rFonts w:cstheme="minorHAnsi"/>
        </w:rPr>
        <w:t xml:space="preserve"> </w:t>
      </w:r>
      <w:r w:rsidR="0063777E" w:rsidRPr="00BD1218">
        <w:rPr>
          <w:rFonts w:cstheme="minorHAnsi"/>
        </w:rPr>
        <w:t>contempt,</w:t>
      </w:r>
      <w:r w:rsidR="00A627C5" w:rsidRPr="00BD1218">
        <w:rPr>
          <w:rFonts w:cstheme="minorHAnsi"/>
        </w:rPr>
        <w:t xml:space="preserve"> ingratitude,</w:t>
      </w:r>
      <w:r w:rsidR="002110A5" w:rsidRPr="00BD1218">
        <w:rPr>
          <w:rFonts w:cstheme="minorHAnsi"/>
        </w:rPr>
        <w:t xml:space="preserve"> fear, wrath, and resentment</w:t>
      </w:r>
      <w:r w:rsidR="00D9313D" w:rsidRPr="00BD1218">
        <w:rPr>
          <w:rFonts w:cstheme="minorHAnsi"/>
        </w:rPr>
        <w:t xml:space="preserve">, not only </w:t>
      </w:r>
      <w:r w:rsidR="00FE7891" w:rsidRPr="00BD1218">
        <w:rPr>
          <w:rFonts w:cstheme="minorHAnsi"/>
        </w:rPr>
        <w:t>toward</w:t>
      </w:r>
      <w:r w:rsidR="00D9313D" w:rsidRPr="00BD1218">
        <w:rPr>
          <w:rFonts w:cstheme="minorHAnsi"/>
        </w:rPr>
        <w:t xml:space="preserve"> </w:t>
      </w:r>
      <w:r w:rsidR="00347B54" w:rsidRPr="00BD1218">
        <w:rPr>
          <w:rFonts w:cstheme="minorHAnsi"/>
        </w:rPr>
        <w:t>others but</w:t>
      </w:r>
      <w:r w:rsidR="00D9313D" w:rsidRPr="00BD1218">
        <w:rPr>
          <w:rFonts w:cstheme="minorHAnsi"/>
        </w:rPr>
        <w:t xml:space="preserve"> </w:t>
      </w:r>
      <w:r w:rsidR="00FE7891" w:rsidRPr="00BD1218">
        <w:rPr>
          <w:rFonts w:cstheme="minorHAnsi"/>
        </w:rPr>
        <w:t>toward</w:t>
      </w:r>
      <w:r w:rsidR="00D9313D" w:rsidRPr="00BD1218">
        <w:rPr>
          <w:rFonts w:cstheme="minorHAnsi"/>
        </w:rPr>
        <w:t xml:space="preserve"> </w:t>
      </w:r>
      <w:proofErr w:type="gramStart"/>
      <w:r w:rsidR="00D9313D" w:rsidRPr="00BD1218">
        <w:rPr>
          <w:rFonts w:cstheme="minorHAnsi"/>
        </w:rPr>
        <w:t>ourselves</w:t>
      </w:r>
      <w:proofErr w:type="gramEnd"/>
      <w:r w:rsidR="00D9313D" w:rsidRPr="00BD1218">
        <w:rPr>
          <w:rFonts w:cstheme="minorHAnsi"/>
        </w:rPr>
        <w:t>.</w:t>
      </w:r>
    </w:p>
    <w:p w14:paraId="394D5C32" w14:textId="77777777" w:rsidR="00E11DC5" w:rsidRPr="00BD1218" w:rsidRDefault="00E11DC5" w:rsidP="00216D55">
      <w:pPr>
        <w:spacing w:after="0" w:line="240" w:lineRule="auto"/>
        <w:jc w:val="both"/>
        <w:rPr>
          <w:rFonts w:cstheme="minorHAnsi"/>
        </w:rPr>
      </w:pPr>
    </w:p>
    <w:p w14:paraId="67D6BE75" w14:textId="08415980" w:rsidR="00FE2AD9" w:rsidRPr="00BD1218" w:rsidRDefault="00FE2AD9" w:rsidP="00C2744C">
      <w:pPr>
        <w:widowControl w:val="0"/>
        <w:spacing w:after="0" w:line="240" w:lineRule="auto"/>
        <w:jc w:val="both"/>
        <w:rPr>
          <w:rFonts w:cstheme="minorHAnsi"/>
        </w:rPr>
      </w:pPr>
      <w:r w:rsidRPr="00BD1218">
        <w:rPr>
          <w:rFonts w:cstheme="minorHAnsi"/>
        </w:rPr>
        <w:t xml:space="preserve">Nancy </w:t>
      </w:r>
      <w:r w:rsidR="00AF0483" w:rsidRPr="00BD1218">
        <w:rPr>
          <w:rFonts w:cstheme="minorHAnsi"/>
        </w:rPr>
        <w:t>studied</w:t>
      </w:r>
      <w:r w:rsidR="00743C3C" w:rsidRPr="00BD1218">
        <w:rPr>
          <w:rFonts w:cstheme="minorHAnsi"/>
        </w:rPr>
        <w:t xml:space="preserve"> First</w:t>
      </w:r>
      <w:r w:rsidRPr="00BD1218">
        <w:rPr>
          <w:rFonts w:cstheme="minorHAnsi"/>
        </w:rPr>
        <w:t xml:space="preserve"> Corinthians 13</w:t>
      </w:r>
      <w:r w:rsidR="000E6486" w:rsidRPr="00BD1218">
        <w:rPr>
          <w:rFonts w:cstheme="minorHAnsi"/>
        </w:rPr>
        <w:t xml:space="preserve"> for many years</w:t>
      </w:r>
      <w:r w:rsidRPr="00BD1218">
        <w:rPr>
          <w:rFonts w:cstheme="minorHAnsi"/>
        </w:rPr>
        <w:t xml:space="preserve"> </w:t>
      </w:r>
      <w:r w:rsidR="00F96590" w:rsidRPr="00BD1218">
        <w:rPr>
          <w:rFonts w:cstheme="minorHAnsi"/>
        </w:rPr>
        <w:t xml:space="preserve">without </w:t>
      </w:r>
      <w:r w:rsidRPr="00BD1218">
        <w:rPr>
          <w:rFonts w:cstheme="minorHAnsi"/>
        </w:rPr>
        <w:t>really underst</w:t>
      </w:r>
      <w:r w:rsidR="00922882" w:rsidRPr="00BD1218">
        <w:rPr>
          <w:rFonts w:cstheme="minorHAnsi"/>
        </w:rPr>
        <w:t>and</w:t>
      </w:r>
      <w:r w:rsidR="00F96590" w:rsidRPr="00BD1218">
        <w:rPr>
          <w:rFonts w:cstheme="minorHAnsi"/>
        </w:rPr>
        <w:t>ing</w:t>
      </w:r>
      <w:r w:rsidRPr="00BD1218">
        <w:rPr>
          <w:rFonts w:cstheme="minorHAnsi"/>
        </w:rPr>
        <w:t xml:space="preserve"> what </w:t>
      </w:r>
      <w:r w:rsidR="00974E2F" w:rsidRPr="00BD1218">
        <w:rPr>
          <w:rFonts w:cstheme="minorHAnsi"/>
        </w:rPr>
        <w:t xml:space="preserve">Paul </w:t>
      </w:r>
      <w:r w:rsidRPr="00BD1218">
        <w:rPr>
          <w:rFonts w:cstheme="minorHAnsi"/>
        </w:rPr>
        <w:t xml:space="preserve">meant when </w:t>
      </w:r>
      <w:r w:rsidR="00974E2F" w:rsidRPr="00BD1218">
        <w:rPr>
          <w:rFonts w:cstheme="minorHAnsi"/>
        </w:rPr>
        <w:t xml:space="preserve">he </w:t>
      </w:r>
      <w:r w:rsidRPr="00BD1218">
        <w:rPr>
          <w:rFonts w:cstheme="minorHAnsi"/>
        </w:rPr>
        <w:t>said, “Love does not insist on its own way, nor does it seek its own.”</w:t>
      </w:r>
      <w:bookmarkStart w:id="13" w:name="_Hlk108612954"/>
      <w:r w:rsidR="00F70BED" w:rsidRPr="00BD1218">
        <w:rPr>
          <w:rStyle w:val="EndnoteReference"/>
          <w:rFonts w:cstheme="minorHAnsi"/>
        </w:rPr>
        <w:endnoteReference w:id="3"/>
      </w:r>
      <w:r w:rsidRPr="00BD1218">
        <w:rPr>
          <w:rFonts w:cstheme="minorHAnsi"/>
        </w:rPr>
        <w:t xml:space="preserve"> </w:t>
      </w:r>
      <w:bookmarkEnd w:id="13"/>
      <w:r w:rsidRPr="00BD1218">
        <w:rPr>
          <w:rFonts w:cstheme="minorHAnsi"/>
        </w:rPr>
        <w:t>One day</w:t>
      </w:r>
      <w:r w:rsidR="00006160" w:rsidRPr="00BD1218">
        <w:rPr>
          <w:rFonts w:cstheme="minorHAnsi"/>
        </w:rPr>
        <w:t>,</w:t>
      </w:r>
      <w:r w:rsidR="003829D6" w:rsidRPr="00BD1218">
        <w:rPr>
          <w:rFonts w:cstheme="minorHAnsi"/>
        </w:rPr>
        <w:t xml:space="preserve"> the</w:t>
      </w:r>
      <w:r w:rsidR="00AC3650" w:rsidRPr="00BD1218">
        <w:rPr>
          <w:rFonts w:cstheme="minorHAnsi"/>
        </w:rPr>
        <w:t xml:space="preserve"> </w:t>
      </w:r>
      <w:r w:rsidRPr="00BD1218">
        <w:rPr>
          <w:rFonts w:cstheme="minorHAnsi"/>
        </w:rPr>
        <w:t>meaning became clear</w:t>
      </w:r>
      <w:r w:rsidR="000E6486" w:rsidRPr="00BD1218">
        <w:rPr>
          <w:rFonts w:cstheme="minorHAnsi"/>
        </w:rPr>
        <w:t xml:space="preserve"> to her</w:t>
      </w:r>
      <w:r w:rsidR="00AF0483" w:rsidRPr="00BD1218">
        <w:rPr>
          <w:rFonts w:cstheme="minorHAnsi"/>
        </w:rPr>
        <w:t>—</w:t>
      </w:r>
      <w:r w:rsidRPr="00BD1218">
        <w:rPr>
          <w:rFonts w:cstheme="minorHAnsi"/>
        </w:rPr>
        <w:t xml:space="preserve">and it felt terrifying. She realized that if she wanted to express God’s love through her life, she would have to give up her own ideas about how things should be. She would </w:t>
      </w:r>
      <w:r w:rsidR="000E6486" w:rsidRPr="00BD1218">
        <w:rPr>
          <w:rFonts w:cstheme="minorHAnsi"/>
        </w:rPr>
        <w:t>have</w:t>
      </w:r>
      <w:r w:rsidRPr="00BD1218">
        <w:rPr>
          <w:rFonts w:cstheme="minorHAnsi"/>
        </w:rPr>
        <w:t xml:space="preserve"> to submit to God’s way of doing things. </w:t>
      </w:r>
      <w:bookmarkStart w:id="14" w:name="_Hlk486586574"/>
      <w:r w:rsidR="000E6486" w:rsidRPr="00BD1218">
        <w:rPr>
          <w:rFonts w:cstheme="minorHAnsi"/>
        </w:rPr>
        <w:t xml:space="preserve">Jesus taught us that </w:t>
      </w:r>
      <w:r w:rsidR="00AF0483" w:rsidRPr="00BD1218">
        <w:rPr>
          <w:rFonts w:cstheme="minorHAnsi"/>
        </w:rPr>
        <w:t>if we insist</w:t>
      </w:r>
      <w:r w:rsidR="000E6486" w:rsidRPr="00BD1218">
        <w:rPr>
          <w:rFonts w:cstheme="minorHAnsi"/>
        </w:rPr>
        <w:t xml:space="preserve"> on our own way</w:t>
      </w:r>
      <w:r w:rsidR="00D04B68" w:rsidRPr="00BD1218">
        <w:rPr>
          <w:rFonts w:cstheme="minorHAnsi"/>
        </w:rPr>
        <w:t>, seeking the fulfillment of our</w:t>
      </w:r>
      <w:r w:rsidR="000E6486" w:rsidRPr="00BD1218">
        <w:rPr>
          <w:rFonts w:cstheme="minorHAnsi"/>
        </w:rPr>
        <w:t xml:space="preserve"> shoulds</w:t>
      </w:r>
      <w:r w:rsidR="00AF0483" w:rsidRPr="00BD1218">
        <w:rPr>
          <w:rFonts w:cstheme="minorHAnsi"/>
        </w:rPr>
        <w:t>,</w:t>
      </w:r>
      <w:r w:rsidR="000E6486" w:rsidRPr="00BD1218">
        <w:rPr>
          <w:rFonts w:cstheme="minorHAnsi"/>
        </w:rPr>
        <w:t xml:space="preserve"> </w:t>
      </w:r>
      <w:r w:rsidR="00AF0483" w:rsidRPr="00BD1218">
        <w:rPr>
          <w:rFonts w:cstheme="minorHAnsi"/>
        </w:rPr>
        <w:t xml:space="preserve">we will never experience our true </w:t>
      </w:r>
      <w:bookmarkStart w:id="15" w:name="_Hlk108611555"/>
      <w:r w:rsidR="00AF0483" w:rsidRPr="00BD1218">
        <w:rPr>
          <w:rFonts w:cstheme="minorHAnsi"/>
        </w:rPr>
        <w:t>glory</w:t>
      </w:r>
      <w:r w:rsidR="00006160" w:rsidRPr="00BD1218">
        <w:rPr>
          <w:rFonts w:cstheme="minorHAnsi"/>
        </w:rPr>
        <w:t>.</w:t>
      </w:r>
      <w:r w:rsidR="00B734DD" w:rsidRPr="00BD1218">
        <w:rPr>
          <w:rStyle w:val="EndnoteReference"/>
          <w:rFonts w:cstheme="minorHAnsi"/>
        </w:rPr>
        <w:endnoteReference w:id="4"/>
      </w:r>
      <w:r w:rsidR="000E6486" w:rsidRPr="00BD1218">
        <w:rPr>
          <w:rFonts w:cstheme="minorHAnsi"/>
        </w:rPr>
        <w:t xml:space="preserve"> </w:t>
      </w:r>
      <w:r w:rsidR="00F87BE1" w:rsidRPr="00BD1218">
        <w:rPr>
          <w:rFonts w:cstheme="minorHAnsi"/>
        </w:rPr>
        <w:t>After</w:t>
      </w:r>
      <w:r w:rsidR="003829D6" w:rsidRPr="00BD1218">
        <w:rPr>
          <w:rFonts w:cstheme="minorHAnsi"/>
        </w:rPr>
        <w:t xml:space="preserve"> </w:t>
      </w:r>
      <w:bookmarkEnd w:id="15"/>
      <w:r w:rsidR="003829D6" w:rsidRPr="00BD1218">
        <w:rPr>
          <w:rFonts w:cstheme="minorHAnsi"/>
        </w:rPr>
        <w:t xml:space="preserve">several </w:t>
      </w:r>
      <w:r w:rsidR="00C34F59" w:rsidRPr="00BD1218">
        <w:rPr>
          <w:rFonts w:cstheme="minorHAnsi"/>
        </w:rPr>
        <w:t>years</w:t>
      </w:r>
      <w:r w:rsidR="003829D6" w:rsidRPr="00BD1218">
        <w:rPr>
          <w:rFonts w:cstheme="minorHAnsi"/>
        </w:rPr>
        <w:t xml:space="preserve"> of exploration, </w:t>
      </w:r>
      <w:r w:rsidR="00D04B68" w:rsidRPr="00BD1218">
        <w:rPr>
          <w:rFonts w:cstheme="minorHAnsi"/>
        </w:rPr>
        <w:t>Nancy</w:t>
      </w:r>
      <w:r w:rsidR="00F87BE1" w:rsidRPr="00BD1218">
        <w:rPr>
          <w:rFonts w:cstheme="minorHAnsi"/>
        </w:rPr>
        <w:t xml:space="preserve"> began to learn</w:t>
      </w:r>
      <w:r w:rsidR="00D04B68" w:rsidRPr="00BD1218">
        <w:rPr>
          <w:rFonts w:cstheme="minorHAnsi"/>
        </w:rPr>
        <w:t xml:space="preserve"> how to exchange her pe</w:t>
      </w:r>
      <w:r w:rsidR="003829D6" w:rsidRPr="00BD1218">
        <w:rPr>
          <w:rFonts w:cstheme="minorHAnsi"/>
        </w:rPr>
        <w:t xml:space="preserve">rsonal law of </w:t>
      </w:r>
      <w:r w:rsidR="00C029C5" w:rsidRPr="00BD1218">
        <w:rPr>
          <w:rFonts w:cstheme="minorHAnsi"/>
        </w:rPr>
        <w:t>shoulds and claims</w:t>
      </w:r>
      <w:r w:rsidR="003829D6" w:rsidRPr="00BD1218">
        <w:rPr>
          <w:rFonts w:cstheme="minorHAnsi"/>
        </w:rPr>
        <w:t xml:space="preserve"> for oriented</w:t>
      </w:r>
      <w:r w:rsidR="00006160" w:rsidRPr="00BD1218">
        <w:rPr>
          <w:rFonts w:cstheme="minorHAnsi"/>
        </w:rPr>
        <w:t>,</w:t>
      </w:r>
      <w:r w:rsidR="00D04B68" w:rsidRPr="00BD1218">
        <w:rPr>
          <w:rFonts w:cstheme="minorHAnsi"/>
        </w:rPr>
        <w:t xml:space="preserve"> healthy desires. </w:t>
      </w:r>
      <w:r w:rsidR="00A82B5F" w:rsidRPr="00BD1218">
        <w:rPr>
          <w:rFonts w:cstheme="minorHAnsi"/>
        </w:rPr>
        <w:t>She learned not to insist on her</w:t>
      </w:r>
      <w:r w:rsidR="00C029C5" w:rsidRPr="00BD1218">
        <w:rPr>
          <w:rFonts w:cstheme="minorHAnsi"/>
        </w:rPr>
        <w:t xml:space="preserve"> own way, but to meet</w:t>
      </w:r>
      <w:r w:rsidR="00A82B5F" w:rsidRPr="00BD1218">
        <w:rPr>
          <w:rFonts w:cstheme="minorHAnsi"/>
        </w:rPr>
        <w:t xml:space="preserve"> her</w:t>
      </w:r>
      <w:r w:rsidR="00C029C5" w:rsidRPr="00BD1218">
        <w:rPr>
          <w:rFonts w:cstheme="minorHAnsi"/>
        </w:rPr>
        <w:t xml:space="preserve"> needs and attain her wants</w:t>
      </w:r>
      <w:r w:rsidR="00A82B5F" w:rsidRPr="00BD1218">
        <w:rPr>
          <w:rFonts w:cstheme="minorHAnsi"/>
        </w:rPr>
        <w:t xml:space="preserve"> by asking, seeking, and knocking. This is what Jesus Himself taught us to do in </w:t>
      </w:r>
      <w:r w:rsidR="00A82B5F" w:rsidRPr="00BD1218">
        <w:rPr>
          <w:rFonts w:cstheme="minorHAnsi"/>
          <w:b/>
        </w:rPr>
        <w:t>Matthew 7:7</w:t>
      </w:r>
      <w:r w:rsidR="00C84AA8" w:rsidRPr="00BD1218">
        <w:rPr>
          <w:rFonts w:cstheme="minorHAnsi"/>
          <w:b/>
        </w:rPr>
        <w:t>–</w:t>
      </w:r>
      <w:r w:rsidR="00A82B5F" w:rsidRPr="00BD1218">
        <w:rPr>
          <w:rFonts w:cstheme="minorHAnsi"/>
          <w:b/>
        </w:rPr>
        <w:t>8</w:t>
      </w:r>
      <w:r w:rsidR="00A82B5F" w:rsidRPr="00BD1218">
        <w:rPr>
          <w:rFonts w:cstheme="minorHAnsi"/>
        </w:rPr>
        <w:t>. Let’s listen to these verses in Nancy’s translation:</w:t>
      </w:r>
      <w:bookmarkEnd w:id="14"/>
    </w:p>
    <w:p w14:paraId="27921372" w14:textId="77777777" w:rsidR="00D21818" w:rsidRPr="00BD1218" w:rsidRDefault="00D21818" w:rsidP="00C2744C">
      <w:pPr>
        <w:widowControl w:val="0"/>
        <w:spacing w:after="0" w:line="240" w:lineRule="auto"/>
        <w:jc w:val="both"/>
        <w:rPr>
          <w:rFonts w:cstheme="minorHAnsi"/>
          <w:b/>
        </w:rPr>
      </w:pPr>
    </w:p>
    <w:p w14:paraId="4D8D92C0" w14:textId="3227F1C8" w:rsidR="00424D2C" w:rsidRPr="00BD1218" w:rsidRDefault="00424D2C" w:rsidP="00104140">
      <w:pPr>
        <w:widowControl w:val="0"/>
        <w:spacing w:after="0" w:line="240" w:lineRule="auto"/>
        <w:ind w:left="720" w:right="720"/>
        <w:jc w:val="both"/>
        <w:rPr>
          <w:rFonts w:cstheme="minorHAnsi"/>
        </w:rPr>
      </w:pPr>
      <w:r w:rsidRPr="00BD1218">
        <w:rPr>
          <w:rFonts w:cstheme="minorHAnsi"/>
          <w:vertAlign w:val="superscript"/>
        </w:rPr>
        <w:lastRenderedPageBreak/>
        <w:t>7</w:t>
      </w:r>
      <w:r w:rsidRPr="00BD1218">
        <w:rPr>
          <w:rFonts w:cstheme="minorHAnsi"/>
        </w:rPr>
        <w:t xml:space="preserve">Ask, and it will be given to you; </w:t>
      </w:r>
      <w:r w:rsidR="00CD1170" w:rsidRPr="00BD1218">
        <w:rPr>
          <w:rFonts w:cstheme="minorHAnsi"/>
        </w:rPr>
        <w:t>s</w:t>
      </w:r>
      <w:r w:rsidRPr="00BD1218">
        <w:rPr>
          <w:rFonts w:cstheme="minorHAnsi"/>
        </w:rPr>
        <w:t xml:space="preserve">eek, and you will find; </w:t>
      </w:r>
      <w:r w:rsidR="00CD1170" w:rsidRPr="00BD1218">
        <w:rPr>
          <w:rFonts w:cstheme="minorHAnsi"/>
        </w:rPr>
        <w:t>k</w:t>
      </w:r>
      <w:r w:rsidRPr="00BD1218">
        <w:rPr>
          <w:rFonts w:cstheme="minorHAnsi"/>
        </w:rPr>
        <w:t>nock, and it will be opened to you.</w:t>
      </w:r>
      <w:r w:rsidRPr="00BD1218">
        <w:rPr>
          <w:rFonts w:cstheme="minorHAnsi"/>
          <w:b/>
        </w:rPr>
        <w:t xml:space="preserve"> </w:t>
      </w:r>
      <w:r w:rsidRPr="00BD1218">
        <w:rPr>
          <w:rFonts w:cstheme="minorHAnsi"/>
          <w:vertAlign w:val="superscript"/>
        </w:rPr>
        <w:t>8</w:t>
      </w:r>
      <w:r w:rsidRPr="00BD1218">
        <w:rPr>
          <w:rFonts w:cstheme="minorHAnsi"/>
        </w:rPr>
        <w:t>This is how it works</w:t>
      </w:r>
      <w:r w:rsidR="00CD1170" w:rsidRPr="00BD1218">
        <w:rPr>
          <w:rFonts w:cstheme="minorHAnsi"/>
        </w:rPr>
        <w:t>: t</w:t>
      </w:r>
      <w:r w:rsidRPr="00BD1218">
        <w:rPr>
          <w:rFonts w:cstheme="minorHAnsi"/>
        </w:rPr>
        <w:t xml:space="preserve">he asking one receives, the seeking one finds, and to the </w:t>
      </w:r>
      <w:r w:rsidR="004D1C8A" w:rsidRPr="00BD1218">
        <w:rPr>
          <w:rFonts w:cstheme="minorHAnsi"/>
        </w:rPr>
        <w:t xml:space="preserve">one who is </w:t>
      </w:r>
      <w:r w:rsidRPr="00BD1218">
        <w:rPr>
          <w:rFonts w:cstheme="minorHAnsi"/>
        </w:rPr>
        <w:t>knocking</w:t>
      </w:r>
      <w:r w:rsidR="00C84AA8" w:rsidRPr="00BD1218">
        <w:rPr>
          <w:rFonts w:cstheme="minorHAnsi"/>
        </w:rPr>
        <w:t>,</w:t>
      </w:r>
      <w:r w:rsidRPr="00BD1218">
        <w:rPr>
          <w:rFonts w:cstheme="minorHAnsi"/>
        </w:rPr>
        <w:t xml:space="preserve"> it will be opened. </w:t>
      </w:r>
    </w:p>
    <w:p w14:paraId="4B43A89D" w14:textId="77777777" w:rsidR="005B2F6E" w:rsidRPr="00BD1218" w:rsidRDefault="005B2F6E" w:rsidP="00216D55">
      <w:pPr>
        <w:spacing w:after="0" w:line="240" w:lineRule="auto"/>
        <w:jc w:val="both"/>
        <w:rPr>
          <w:rFonts w:cstheme="minorHAnsi"/>
        </w:rPr>
      </w:pPr>
    </w:p>
    <w:p w14:paraId="7DA87935" w14:textId="77777777" w:rsidR="005B2F6E" w:rsidRPr="00BD1218" w:rsidRDefault="005B2F6E" w:rsidP="00216D55">
      <w:pPr>
        <w:spacing w:after="0" w:line="240" w:lineRule="auto"/>
        <w:jc w:val="both"/>
        <w:rPr>
          <w:rFonts w:cstheme="minorHAnsi"/>
        </w:rPr>
      </w:pPr>
      <w:r w:rsidRPr="00BD1218">
        <w:rPr>
          <w:rFonts w:cstheme="minorHAnsi"/>
        </w:rPr>
        <w:t>Take a deep breath.</w:t>
      </w:r>
    </w:p>
    <w:p w14:paraId="433ECEDB" w14:textId="77777777" w:rsidR="002110A5" w:rsidRPr="00BD1218" w:rsidRDefault="002110A5" w:rsidP="00216D55">
      <w:pPr>
        <w:spacing w:after="0" w:line="240" w:lineRule="auto"/>
        <w:jc w:val="both"/>
        <w:rPr>
          <w:rFonts w:cstheme="minorHAnsi"/>
        </w:rPr>
      </w:pPr>
    </w:p>
    <w:p w14:paraId="1B5849B2" w14:textId="1D52ECF3" w:rsidR="0058019D" w:rsidRPr="00BD1218" w:rsidRDefault="00C54DC9" w:rsidP="00216D55">
      <w:pPr>
        <w:spacing w:after="0" w:line="240" w:lineRule="auto"/>
        <w:jc w:val="both"/>
        <w:rPr>
          <w:rFonts w:cstheme="minorHAnsi"/>
        </w:rPr>
      </w:pPr>
      <w:r w:rsidRPr="00BD1218">
        <w:rPr>
          <w:rFonts w:cstheme="minorHAnsi"/>
        </w:rPr>
        <w:t xml:space="preserve">You might like to </w:t>
      </w:r>
      <w:r w:rsidR="008C1D2C" w:rsidRPr="00BD1218">
        <w:rPr>
          <w:rFonts w:cstheme="minorHAnsi"/>
        </w:rPr>
        <w:t>read</w:t>
      </w:r>
      <w:r w:rsidR="00EE3F97" w:rsidRPr="00BD1218">
        <w:rPr>
          <w:rFonts w:cstheme="minorHAnsi"/>
        </w:rPr>
        <w:t xml:space="preserve"> </w:t>
      </w:r>
      <w:r w:rsidR="004F5F77" w:rsidRPr="00BD1218">
        <w:rPr>
          <w:rFonts w:cstheme="minorHAnsi"/>
        </w:rPr>
        <w:t>the whole chapter</w:t>
      </w:r>
      <w:r w:rsidR="0058019D" w:rsidRPr="00BD1218">
        <w:rPr>
          <w:rFonts w:cstheme="minorHAnsi"/>
        </w:rPr>
        <w:t xml:space="preserve"> </w:t>
      </w:r>
      <w:r w:rsidRPr="00BD1218">
        <w:rPr>
          <w:rFonts w:cstheme="minorHAnsi"/>
        </w:rPr>
        <w:t xml:space="preserve">and </w:t>
      </w:r>
      <w:r w:rsidR="008C1D2C" w:rsidRPr="00BD1218">
        <w:rPr>
          <w:rFonts w:cstheme="minorHAnsi"/>
        </w:rPr>
        <w:t xml:space="preserve">notice how the Bible supports what we teach in Karis Fellowships. </w:t>
      </w:r>
      <w:bookmarkStart w:id="16" w:name="_Hlk516474170"/>
      <w:r w:rsidR="00F2085F" w:rsidRPr="00BD1218">
        <w:rPr>
          <w:rFonts w:cstheme="minorHAnsi"/>
        </w:rPr>
        <w:t>In t</w:t>
      </w:r>
      <w:r w:rsidR="00A7055C" w:rsidRPr="00BD1218">
        <w:rPr>
          <w:rFonts w:cstheme="minorHAnsi"/>
        </w:rPr>
        <w:t>he passage for this lesson</w:t>
      </w:r>
      <w:r w:rsidR="00F2085F" w:rsidRPr="00BD1218">
        <w:rPr>
          <w:rFonts w:cstheme="minorHAnsi"/>
        </w:rPr>
        <w:t>,</w:t>
      </w:r>
      <w:r w:rsidR="00A7055C" w:rsidRPr="00BD1218">
        <w:rPr>
          <w:rFonts w:cstheme="minorHAnsi"/>
        </w:rPr>
        <w:t xml:space="preserve"> Jesus encourages us to stop wasting energy </w:t>
      </w:r>
      <w:r w:rsidR="00332D62" w:rsidRPr="00BD1218">
        <w:rPr>
          <w:rFonts w:cstheme="minorHAnsi"/>
        </w:rPr>
        <w:t>trying to impose</w:t>
      </w:r>
      <w:r w:rsidR="00A7055C" w:rsidRPr="00BD1218">
        <w:rPr>
          <w:rFonts w:cstheme="minorHAnsi"/>
        </w:rPr>
        <w:t xml:space="preserve"> our</w:t>
      </w:r>
      <w:r w:rsidR="000F2858" w:rsidRPr="00BD1218">
        <w:rPr>
          <w:rFonts w:cstheme="minorHAnsi"/>
        </w:rPr>
        <w:t xml:space="preserve"> </w:t>
      </w:r>
      <w:r w:rsidR="00CD1170" w:rsidRPr="00BD1218">
        <w:rPr>
          <w:rFonts w:cstheme="minorHAnsi"/>
        </w:rPr>
        <w:t>s</w:t>
      </w:r>
      <w:r w:rsidR="000F2858" w:rsidRPr="00BD1218">
        <w:rPr>
          <w:rFonts w:cstheme="minorHAnsi"/>
        </w:rPr>
        <w:t>houlds and</w:t>
      </w:r>
      <w:r w:rsidR="00055A6B" w:rsidRPr="00BD1218">
        <w:rPr>
          <w:rFonts w:cstheme="minorHAnsi"/>
        </w:rPr>
        <w:t xml:space="preserve"> </w:t>
      </w:r>
      <w:r w:rsidR="00CD1170" w:rsidRPr="00BD1218">
        <w:rPr>
          <w:rFonts w:cstheme="minorHAnsi"/>
        </w:rPr>
        <w:t>c</w:t>
      </w:r>
      <w:r w:rsidR="00055A6B" w:rsidRPr="00BD1218">
        <w:rPr>
          <w:rFonts w:cstheme="minorHAnsi"/>
        </w:rPr>
        <w:t>laims</w:t>
      </w:r>
      <w:r w:rsidR="00A7055C" w:rsidRPr="00BD1218">
        <w:rPr>
          <w:rFonts w:cstheme="minorHAnsi"/>
        </w:rPr>
        <w:t>; instead, He invites us to learn the</w:t>
      </w:r>
      <w:r w:rsidR="0040205A" w:rsidRPr="00BD1218">
        <w:rPr>
          <w:rFonts w:cstheme="minorHAnsi"/>
        </w:rPr>
        <w:t xml:space="preserve"> process of a</w:t>
      </w:r>
      <w:r w:rsidR="00A7055C" w:rsidRPr="00BD1218">
        <w:rPr>
          <w:rFonts w:cstheme="minorHAnsi"/>
        </w:rPr>
        <w:t>sk</w:t>
      </w:r>
      <w:r w:rsidR="0040205A" w:rsidRPr="00BD1218">
        <w:rPr>
          <w:rFonts w:cstheme="minorHAnsi"/>
        </w:rPr>
        <w:t>ing</w:t>
      </w:r>
      <w:r w:rsidR="00A7055C" w:rsidRPr="00BD1218">
        <w:rPr>
          <w:rFonts w:cstheme="minorHAnsi"/>
        </w:rPr>
        <w:t xml:space="preserve">, </w:t>
      </w:r>
      <w:r w:rsidR="0040205A" w:rsidRPr="00BD1218">
        <w:rPr>
          <w:rFonts w:cstheme="minorHAnsi"/>
        </w:rPr>
        <w:t>s</w:t>
      </w:r>
      <w:r w:rsidR="00A7055C" w:rsidRPr="00BD1218">
        <w:rPr>
          <w:rFonts w:cstheme="minorHAnsi"/>
        </w:rPr>
        <w:t>eek</w:t>
      </w:r>
      <w:r w:rsidR="0040205A" w:rsidRPr="00BD1218">
        <w:rPr>
          <w:rFonts w:cstheme="minorHAnsi"/>
        </w:rPr>
        <w:t>ing, and k</w:t>
      </w:r>
      <w:r w:rsidR="00A7055C" w:rsidRPr="00BD1218">
        <w:rPr>
          <w:rFonts w:cstheme="minorHAnsi"/>
        </w:rPr>
        <w:t>nock</w:t>
      </w:r>
      <w:r w:rsidR="0040205A" w:rsidRPr="00BD1218">
        <w:rPr>
          <w:rFonts w:cstheme="minorHAnsi"/>
        </w:rPr>
        <w:t>ing</w:t>
      </w:r>
      <w:r w:rsidR="00F2085F" w:rsidRPr="00BD1218">
        <w:rPr>
          <w:rFonts w:cstheme="minorHAnsi"/>
        </w:rPr>
        <w:t>.</w:t>
      </w:r>
      <w:bookmarkEnd w:id="16"/>
      <w:r w:rsidR="006737E2" w:rsidRPr="00BD1218">
        <w:rPr>
          <w:rFonts w:cstheme="minorHAnsi"/>
        </w:rPr>
        <w:t xml:space="preserve"> </w:t>
      </w:r>
      <w:r w:rsidR="004F5F77" w:rsidRPr="00BD1218">
        <w:rPr>
          <w:rFonts w:cstheme="minorHAnsi"/>
        </w:rPr>
        <w:t>A</w:t>
      </w:r>
      <w:r w:rsidR="006737E2" w:rsidRPr="00BD1218">
        <w:rPr>
          <w:rFonts w:cstheme="minorHAnsi"/>
        </w:rPr>
        <w:t>sking, seekin</w:t>
      </w:r>
      <w:r w:rsidR="00CA438C" w:rsidRPr="00BD1218">
        <w:rPr>
          <w:rFonts w:cstheme="minorHAnsi"/>
        </w:rPr>
        <w:t>g, and knocking are</w:t>
      </w:r>
      <w:r w:rsidR="005A1105" w:rsidRPr="00BD1218">
        <w:rPr>
          <w:rFonts w:cstheme="minorHAnsi"/>
        </w:rPr>
        <w:t xml:space="preserve"> all</w:t>
      </w:r>
      <w:r w:rsidR="00CA438C" w:rsidRPr="00BD1218">
        <w:rPr>
          <w:rFonts w:cstheme="minorHAnsi"/>
        </w:rPr>
        <w:t xml:space="preserve"> qualities</w:t>
      </w:r>
      <w:r w:rsidR="00A87A05" w:rsidRPr="00BD1218">
        <w:rPr>
          <w:rFonts w:cstheme="minorHAnsi"/>
        </w:rPr>
        <w:t xml:space="preserve"> of a person</w:t>
      </w:r>
      <w:r w:rsidR="00CA438C" w:rsidRPr="00BD1218">
        <w:rPr>
          <w:rFonts w:cstheme="minorHAnsi"/>
        </w:rPr>
        <w:t xml:space="preserve">. </w:t>
      </w:r>
      <w:r w:rsidR="006737E2" w:rsidRPr="00BD1218">
        <w:rPr>
          <w:rFonts w:cstheme="minorHAnsi"/>
        </w:rPr>
        <w:t>If you</w:t>
      </w:r>
      <w:r w:rsidR="00BA5FEF" w:rsidRPr="00BD1218">
        <w:rPr>
          <w:rFonts w:cstheme="minorHAnsi"/>
        </w:rPr>
        <w:t xml:space="preserve"> are the kind of person who keeps asking</w:t>
      </w:r>
      <w:r w:rsidR="006737E2" w:rsidRPr="00BD1218">
        <w:rPr>
          <w:rFonts w:cstheme="minorHAnsi"/>
        </w:rPr>
        <w:t xml:space="preserve">, </w:t>
      </w:r>
      <w:r w:rsidR="00BA5FEF" w:rsidRPr="00BD1218">
        <w:rPr>
          <w:rFonts w:cstheme="minorHAnsi"/>
        </w:rPr>
        <w:t xml:space="preserve">the kind of person who keeps </w:t>
      </w:r>
      <w:r w:rsidR="00464A51" w:rsidRPr="00BD1218">
        <w:rPr>
          <w:rFonts w:cstheme="minorHAnsi"/>
        </w:rPr>
        <w:t>seeking</w:t>
      </w:r>
      <w:r w:rsidR="006737E2" w:rsidRPr="00BD1218">
        <w:rPr>
          <w:rFonts w:cstheme="minorHAnsi"/>
        </w:rPr>
        <w:t xml:space="preserve">, and </w:t>
      </w:r>
      <w:r w:rsidR="00BA5FEF" w:rsidRPr="00BD1218">
        <w:rPr>
          <w:rFonts w:cstheme="minorHAnsi"/>
        </w:rPr>
        <w:t>the kind of person who keeps knocking</w:t>
      </w:r>
      <w:r w:rsidR="006737E2" w:rsidRPr="00BD1218">
        <w:rPr>
          <w:rFonts w:cstheme="minorHAnsi"/>
        </w:rPr>
        <w:t xml:space="preserve"> on a regular basis,</w:t>
      </w:r>
      <w:r w:rsidR="001950D9" w:rsidRPr="00BD1218">
        <w:rPr>
          <w:rFonts w:cstheme="minorHAnsi"/>
        </w:rPr>
        <w:t xml:space="preserve"> then Jesus is talking about </w:t>
      </w:r>
      <w:r w:rsidR="00CA438C" w:rsidRPr="00BD1218">
        <w:rPr>
          <w:rFonts w:cstheme="minorHAnsi"/>
        </w:rPr>
        <w:t xml:space="preserve">you. </w:t>
      </w:r>
    </w:p>
    <w:p w14:paraId="55F37E18" w14:textId="46D4E18A" w:rsidR="004F5F77" w:rsidRPr="00BD1218" w:rsidRDefault="004F5F77" w:rsidP="00216D55">
      <w:pPr>
        <w:spacing w:after="0" w:line="240" w:lineRule="auto"/>
        <w:jc w:val="both"/>
        <w:rPr>
          <w:rFonts w:cstheme="minorHAnsi"/>
        </w:rPr>
      </w:pPr>
    </w:p>
    <w:p w14:paraId="29FB7404" w14:textId="77777777" w:rsidR="00565BD4" w:rsidRPr="00BD1218" w:rsidRDefault="00ED0FCF" w:rsidP="00216D55">
      <w:pPr>
        <w:spacing w:after="0" w:line="240" w:lineRule="auto"/>
        <w:jc w:val="both"/>
        <w:rPr>
          <w:rFonts w:cstheme="minorHAnsi"/>
        </w:rPr>
      </w:pPr>
      <w:r w:rsidRPr="00BD1218">
        <w:rPr>
          <w:rFonts w:cstheme="minorHAnsi"/>
          <w:b/>
        </w:rPr>
        <w:t xml:space="preserve">Asking is Words </w:t>
      </w:r>
    </w:p>
    <w:p w14:paraId="2E9E85FC" w14:textId="20C5EA25" w:rsidR="006737E2" w:rsidRPr="00BD1218" w:rsidRDefault="00544AAD" w:rsidP="00216D55">
      <w:pPr>
        <w:spacing w:after="0" w:line="240" w:lineRule="auto"/>
        <w:jc w:val="both"/>
        <w:rPr>
          <w:rFonts w:cstheme="minorHAnsi"/>
        </w:rPr>
      </w:pPr>
      <w:bookmarkStart w:id="17" w:name="_Hlk108610457"/>
      <w:r w:rsidRPr="00BD1218">
        <w:rPr>
          <w:rFonts w:cstheme="minorHAnsi"/>
        </w:rPr>
        <w:t>Ask for help. Start by</w:t>
      </w:r>
      <w:r w:rsidR="004F5F77" w:rsidRPr="00BD1218">
        <w:rPr>
          <w:rFonts w:cstheme="minorHAnsi"/>
        </w:rPr>
        <w:t xml:space="preserve"> learning to ask questions so that you can understand the </w:t>
      </w:r>
      <w:r w:rsidR="000963E1" w:rsidRPr="00BD1218">
        <w:rPr>
          <w:rFonts w:cstheme="minorHAnsi"/>
        </w:rPr>
        <w:t>situation</w:t>
      </w:r>
      <w:r w:rsidR="004F5F77" w:rsidRPr="00BD1218">
        <w:rPr>
          <w:rFonts w:cstheme="minorHAnsi"/>
        </w:rPr>
        <w:t>.</w:t>
      </w:r>
      <w:r w:rsidRPr="00BD1218">
        <w:rPr>
          <w:rFonts w:cstheme="minorHAnsi"/>
        </w:rPr>
        <w:t xml:space="preserve"> </w:t>
      </w:r>
      <w:r w:rsidR="004F5F77" w:rsidRPr="00BD1218">
        <w:rPr>
          <w:rFonts w:cstheme="minorHAnsi"/>
        </w:rPr>
        <w:t xml:space="preserve">Tell </w:t>
      </w:r>
      <w:r w:rsidR="006737E2" w:rsidRPr="00BD1218">
        <w:rPr>
          <w:rFonts w:cstheme="minorHAnsi"/>
        </w:rPr>
        <w:t xml:space="preserve">God and others what is going on inside your skin. </w:t>
      </w:r>
      <w:r w:rsidR="005A1105" w:rsidRPr="00BD1218">
        <w:rPr>
          <w:rFonts w:cstheme="minorHAnsi"/>
        </w:rPr>
        <w:t xml:space="preserve">Do </w:t>
      </w:r>
      <w:r w:rsidR="00521F0A" w:rsidRPr="00BD1218">
        <w:rPr>
          <w:rFonts w:cstheme="minorHAnsi"/>
        </w:rPr>
        <w:t xml:space="preserve">you know that other people </w:t>
      </w:r>
      <w:r w:rsidR="00BC32DB" w:rsidRPr="00BD1218">
        <w:rPr>
          <w:rFonts w:cstheme="minorHAnsi"/>
        </w:rPr>
        <w:t>can’t</w:t>
      </w:r>
      <w:r w:rsidR="00521F0A" w:rsidRPr="00BD1218">
        <w:rPr>
          <w:rFonts w:cstheme="minorHAnsi"/>
        </w:rPr>
        <w:t xml:space="preserve"> read your mind? </w:t>
      </w:r>
      <w:r w:rsidR="00BA5FEF" w:rsidRPr="00BD1218">
        <w:rPr>
          <w:rFonts w:cstheme="minorHAnsi"/>
        </w:rPr>
        <w:t>It is a</w:t>
      </w:r>
      <w:r w:rsidR="002D39EC" w:rsidRPr="00BD1218">
        <w:rPr>
          <w:rFonts w:cstheme="minorHAnsi"/>
        </w:rPr>
        <w:t>n</w:t>
      </w:r>
      <w:r w:rsidR="00BA5FEF" w:rsidRPr="00BD1218">
        <w:rPr>
          <w:rFonts w:cstheme="minorHAnsi"/>
        </w:rPr>
        <w:t xml:space="preserve"> infantile claim to expect them to do so. </w:t>
      </w:r>
      <w:bookmarkStart w:id="18" w:name="_Hlk517350638"/>
      <w:r w:rsidR="00A17BAD" w:rsidRPr="00BD1218">
        <w:rPr>
          <w:rFonts w:cstheme="minorHAnsi"/>
        </w:rPr>
        <w:t>Toddlers learn to use their words</w:t>
      </w:r>
      <w:r w:rsidR="0053664C" w:rsidRPr="00BD1218">
        <w:rPr>
          <w:rFonts w:cstheme="minorHAnsi"/>
        </w:rPr>
        <w:t>,</w:t>
      </w:r>
      <w:r w:rsidR="00A17BAD" w:rsidRPr="00BD1218">
        <w:rPr>
          <w:rFonts w:cstheme="minorHAnsi"/>
        </w:rPr>
        <w:t xml:space="preserve"> and so can you. T</w:t>
      </w:r>
      <w:r w:rsidR="006F3B79" w:rsidRPr="00BD1218">
        <w:rPr>
          <w:rFonts w:cstheme="minorHAnsi"/>
        </w:rPr>
        <w:t>elling others</w:t>
      </w:r>
      <w:r w:rsidR="00904BAC" w:rsidRPr="00BD1218">
        <w:rPr>
          <w:rFonts w:cstheme="minorHAnsi"/>
        </w:rPr>
        <w:t xml:space="preserve"> what is going on</w:t>
      </w:r>
      <w:r w:rsidR="00C605BB" w:rsidRPr="00BD1218">
        <w:rPr>
          <w:rFonts w:cstheme="minorHAnsi"/>
        </w:rPr>
        <w:t xml:space="preserve"> in</w:t>
      </w:r>
      <w:r w:rsidR="000B1126" w:rsidRPr="00BD1218">
        <w:rPr>
          <w:rFonts w:cstheme="minorHAnsi"/>
        </w:rPr>
        <w:t>side</w:t>
      </w:r>
      <w:r w:rsidR="005B2F6E" w:rsidRPr="00BD1218">
        <w:rPr>
          <w:rFonts w:cstheme="minorHAnsi"/>
        </w:rPr>
        <w:t xml:space="preserve"> </w:t>
      </w:r>
      <w:r w:rsidR="00C605BB" w:rsidRPr="00BD1218">
        <w:rPr>
          <w:rFonts w:cstheme="minorHAnsi"/>
        </w:rPr>
        <w:t>you</w:t>
      </w:r>
      <w:r w:rsidR="006737E2" w:rsidRPr="00BD1218">
        <w:rPr>
          <w:rFonts w:cstheme="minorHAnsi"/>
        </w:rPr>
        <w:t xml:space="preserve"> </w:t>
      </w:r>
      <w:r w:rsidR="007E2B35" w:rsidRPr="00BD1218">
        <w:rPr>
          <w:rFonts w:cstheme="minorHAnsi"/>
        </w:rPr>
        <w:t xml:space="preserve">is not a license to impose your demands </w:t>
      </w:r>
      <w:r w:rsidR="00C23CBC" w:rsidRPr="00BD1218">
        <w:rPr>
          <w:rFonts w:cstheme="minorHAnsi"/>
        </w:rPr>
        <w:t>on</w:t>
      </w:r>
      <w:r w:rsidR="007E2B35" w:rsidRPr="00BD1218">
        <w:rPr>
          <w:rFonts w:cstheme="minorHAnsi"/>
        </w:rPr>
        <w:t xml:space="preserve"> others and </w:t>
      </w:r>
      <w:r w:rsidRPr="00BD1218">
        <w:rPr>
          <w:rFonts w:cstheme="minorHAnsi"/>
        </w:rPr>
        <w:t xml:space="preserve">on </w:t>
      </w:r>
      <w:r w:rsidR="007E2B35" w:rsidRPr="00BD1218">
        <w:rPr>
          <w:rFonts w:cstheme="minorHAnsi"/>
        </w:rPr>
        <w:t>the world</w:t>
      </w:r>
      <w:r w:rsidR="00A37162" w:rsidRPr="00BD1218">
        <w:rPr>
          <w:rFonts w:cstheme="minorHAnsi"/>
        </w:rPr>
        <w:t>,</w:t>
      </w:r>
      <w:r w:rsidR="007E2B35" w:rsidRPr="00BD1218">
        <w:rPr>
          <w:rFonts w:cstheme="minorHAnsi"/>
        </w:rPr>
        <w:t xml:space="preserve"> nor is it an opportunity to voice your opinions about what they should or should not do to accommodate you</w:t>
      </w:r>
      <w:r w:rsidR="00A37162" w:rsidRPr="00BD1218">
        <w:rPr>
          <w:rFonts w:cstheme="minorHAnsi"/>
        </w:rPr>
        <w:t xml:space="preserve">. </w:t>
      </w:r>
      <w:r w:rsidR="007D6835" w:rsidRPr="00BD1218">
        <w:rPr>
          <w:rFonts w:cstheme="minorHAnsi"/>
        </w:rPr>
        <w:t xml:space="preserve">When you ask, you have an opportunity to practice expressing </w:t>
      </w:r>
      <w:r w:rsidR="006737E2" w:rsidRPr="00BD1218">
        <w:rPr>
          <w:rFonts w:cstheme="minorHAnsi"/>
        </w:rPr>
        <w:t>your own</w:t>
      </w:r>
      <w:r w:rsidR="00CA438C" w:rsidRPr="00BD1218">
        <w:rPr>
          <w:rFonts w:cstheme="minorHAnsi"/>
        </w:rPr>
        <w:t xml:space="preserve"> reality</w:t>
      </w:r>
      <w:r w:rsidR="006F3B79" w:rsidRPr="00BD1218">
        <w:rPr>
          <w:rFonts w:cstheme="minorHAnsi"/>
        </w:rPr>
        <w:t xml:space="preserve"> </w:t>
      </w:r>
      <w:r w:rsidR="00D77E54" w:rsidRPr="00BD1218">
        <w:rPr>
          <w:rFonts w:cstheme="minorHAnsi"/>
        </w:rPr>
        <w:t>in a moderate way</w:t>
      </w:r>
      <w:r w:rsidR="00CA438C" w:rsidRPr="00BD1218">
        <w:rPr>
          <w:rFonts w:cstheme="minorHAnsi"/>
        </w:rPr>
        <w:t xml:space="preserve">. </w:t>
      </w:r>
      <w:bookmarkStart w:id="19" w:name="OLE_LINK9"/>
      <w:bookmarkStart w:id="20" w:name="OLE_LINK10"/>
      <w:bookmarkStart w:id="21" w:name="OLE_LINK11"/>
      <w:bookmarkEnd w:id="18"/>
      <w:r w:rsidR="006737E2" w:rsidRPr="00BD1218">
        <w:rPr>
          <w:rFonts w:cstheme="minorHAnsi"/>
        </w:rPr>
        <w:t xml:space="preserve">Moderate expression </w:t>
      </w:r>
      <w:r w:rsidR="0045052D" w:rsidRPr="00BD1218">
        <w:rPr>
          <w:rFonts w:cstheme="minorHAnsi"/>
        </w:rPr>
        <w:t xml:space="preserve">and the ability to communicate what you would prefer </w:t>
      </w:r>
      <w:r w:rsidR="006737E2" w:rsidRPr="00BD1218">
        <w:rPr>
          <w:rFonts w:cstheme="minorHAnsi"/>
        </w:rPr>
        <w:t>is</w:t>
      </w:r>
      <w:r w:rsidR="00C23CBC" w:rsidRPr="00BD1218">
        <w:rPr>
          <w:rFonts w:cstheme="minorHAnsi"/>
        </w:rPr>
        <w:t xml:space="preserve"> </w:t>
      </w:r>
      <w:r w:rsidR="006737E2" w:rsidRPr="00BD1218">
        <w:rPr>
          <w:rFonts w:cstheme="minorHAnsi"/>
        </w:rPr>
        <w:t xml:space="preserve">evidence that you have </w:t>
      </w:r>
      <w:r w:rsidR="00CA29D0" w:rsidRPr="00BD1218">
        <w:rPr>
          <w:rFonts w:cstheme="minorHAnsi"/>
        </w:rPr>
        <w:t>been doing</w:t>
      </w:r>
      <w:r w:rsidR="006737E2" w:rsidRPr="00BD1218">
        <w:rPr>
          <w:rFonts w:cstheme="minorHAnsi"/>
        </w:rPr>
        <w:t xml:space="preserve"> your </w:t>
      </w:r>
      <w:r w:rsidR="001950D9" w:rsidRPr="00BD1218">
        <w:rPr>
          <w:rFonts w:cstheme="minorHAnsi"/>
        </w:rPr>
        <w:t>own work and attend</w:t>
      </w:r>
      <w:r w:rsidR="00CA29D0" w:rsidRPr="00BD1218">
        <w:rPr>
          <w:rFonts w:cstheme="minorHAnsi"/>
        </w:rPr>
        <w:t>ing</w:t>
      </w:r>
      <w:r w:rsidR="00BA5FEF" w:rsidRPr="00BD1218">
        <w:rPr>
          <w:rFonts w:cstheme="minorHAnsi"/>
        </w:rPr>
        <w:t xml:space="preserve"> to your own business</w:t>
      </w:r>
      <w:bookmarkEnd w:id="19"/>
      <w:bookmarkEnd w:id="20"/>
      <w:bookmarkEnd w:id="21"/>
      <w:r w:rsidR="00BA5FEF" w:rsidRPr="00BD1218">
        <w:rPr>
          <w:rFonts w:cstheme="minorHAnsi"/>
        </w:rPr>
        <w:t>.</w:t>
      </w:r>
      <w:r w:rsidR="006737E2" w:rsidRPr="00BD1218">
        <w:rPr>
          <w:rFonts w:cstheme="minorHAnsi"/>
        </w:rPr>
        <w:t xml:space="preserve"> </w:t>
      </w:r>
    </w:p>
    <w:bookmarkEnd w:id="17"/>
    <w:p w14:paraId="1286E7CC" w14:textId="77777777" w:rsidR="00C605BB" w:rsidRPr="00BD1218" w:rsidRDefault="00C605BB" w:rsidP="00216D55">
      <w:pPr>
        <w:spacing w:after="0" w:line="240" w:lineRule="auto"/>
        <w:jc w:val="both"/>
        <w:rPr>
          <w:rFonts w:cstheme="minorHAnsi"/>
        </w:rPr>
      </w:pPr>
    </w:p>
    <w:p w14:paraId="5C772904" w14:textId="77777777" w:rsidR="00565BD4" w:rsidRPr="00BD1218" w:rsidRDefault="006737E2" w:rsidP="00216D55">
      <w:pPr>
        <w:spacing w:after="0" w:line="240" w:lineRule="auto"/>
        <w:jc w:val="both"/>
        <w:rPr>
          <w:rFonts w:cstheme="minorHAnsi"/>
        </w:rPr>
      </w:pPr>
      <w:r w:rsidRPr="00BD1218">
        <w:rPr>
          <w:rFonts w:cstheme="minorHAnsi"/>
          <w:b/>
        </w:rPr>
        <w:t>Seek</w:t>
      </w:r>
      <w:r w:rsidR="00E8060E" w:rsidRPr="00BD1218">
        <w:rPr>
          <w:rFonts w:cstheme="minorHAnsi"/>
          <w:b/>
        </w:rPr>
        <w:t>ing</w:t>
      </w:r>
      <w:r w:rsidRPr="00BD1218">
        <w:rPr>
          <w:rFonts w:cstheme="minorHAnsi"/>
          <w:b/>
        </w:rPr>
        <w:t xml:space="preserve"> is</w:t>
      </w:r>
      <w:r w:rsidRPr="00BD1218">
        <w:rPr>
          <w:rFonts w:cstheme="minorHAnsi"/>
        </w:rPr>
        <w:t xml:space="preserve"> </w:t>
      </w:r>
      <w:r w:rsidRPr="00BD1218">
        <w:rPr>
          <w:rFonts w:cstheme="minorHAnsi"/>
          <w:b/>
        </w:rPr>
        <w:t>Attitude</w:t>
      </w:r>
      <w:r w:rsidR="00040223" w:rsidRPr="00BD1218">
        <w:rPr>
          <w:rFonts w:cstheme="minorHAnsi"/>
        </w:rPr>
        <w:t xml:space="preserve"> </w:t>
      </w:r>
    </w:p>
    <w:p w14:paraId="626D6939" w14:textId="45ED0D34" w:rsidR="00F2085F" w:rsidRPr="00BD1218" w:rsidRDefault="006737E2" w:rsidP="00216D55">
      <w:pPr>
        <w:spacing w:after="0" w:line="240" w:lineRule="auto"/>
        <w:jc w:val="both"/>
        <w:rPr>
          <w:rFonts w:cstheme="minorHAnsi"/>
        </w:rPr>
      </w:pPr>
      <w:r w:rsidRPr="00BD1218">
        <w:rPr>
          <w:rFonts w:cstheme="minorHAnsi"/>
        </w:rPr>
        <w:t xml:space="preserve">When </w:t>
      </w:r>
      <w:r w:rsidR="00AB04B4" w:rsidRPr="00BD1218">
        <w:rPr>
          <w:rFonts w:cstheme="minorHAnsi"/>
        </w:rPr>
        <w:t>our seeking is motivated by the</w:t>
      </w:r>
      <w:r w:rsidRPr="00BD1218">
        <w:rPr>
          <w:rFonts w:cstheme="minorHAnsi"/>
        </w:rPr>
        <w:t xml:space="preserve"> True Self</w:t>
      </w:r>
      <w:r w:rsidR="00E12ED2" w:rsidRPr="00BD1218">
        <w:rPr>
          <w:rFonts w:cstheme="minorHAnsi"/>
        </w:rPr>
        <w:t>,</w:t>
      </w:r>
      <w:r w:rsidRPr="00BD1218">
        <w:rPr>
          <w:rFonts w:cstheme="minorHAnsi"/>
        </w:rPr>
        <w:t xml:space="preserve"> we are open to what we can learn about ourselves, </w:t>
      </w:r>
      <w:r w:rsidR="00236E48" w:rsidRPr="00BD1218">
        <w:rPr>
          <w:rFonts w:cstheme="minorHAnsi"/>
        </w:rPr>
        <w:t xml:space="preserve">about </w:t>
      </w:r>
      <w:r w:rsidRPr="00BD1218">
        <w:rPr>
          <w:rFonts w:cstheme="minorHAnsi"/>
        </w:rPr>
        <w:t>others,</w:t>
      </w:r>
      <w:r w:rsidR="00A97043" w:rsidRPr="00BD1218">
        <w:rPr>
          <w:rFonts w:cstheme="minorHAnsi"/>
        </w:rPr>
        <w:t xml:space="preserve"> </w:t>
      </w:r>
      <w:r w:rsidR="002214FD" w:rsidRPr="00BD1218">
        <w:rPr>
          <w:rFonts w:cstheme="minorHAnsi"/>
        </w:rPr>
        <w:t>about God</w:t>
      </w:r>
      <w:r w:rsidR="00A97043" w:rsidRPr="00BD1218">
        <w:rPr>
          <w:rFonts w:cstheme="minorHAnsi"/>
        </w:rPr>
        <w:t>,</w:t>
      </w:r>
      <w:r w:rsidRPr="00BD1218">
        <w:rPr>
          <w:rFonts w:cstheme="minorHAnsi"/>
        </w:rPr>
        <w:t xml:space="preserve"> and </w:t>
      </w:r>
      <w:r w:rsidR="00E11344" w:rsidRPr="00BD1218">
        <w:rPr>
          <w:rFonts w:cstheme="minorHAnsi"/>
        </w:rPr>
        <w:t xml:space="preserve">about </w:t>
      </w:r>
      <w:r w:rsidRPr="00BD1218">
        <w:rPr>
          <w:rFonts w:cstheme="minorHAnsi"/>
        </w:rPr>
        <w:t>our environment. We are not attached to an outcome that we</w:t>
      </w:r>
      <w:r w:rsidR="00664A3A" w:rsidRPr="00BD1218">
        <w:rPr>
          <w:rFonts w:cstheme="minorHAnsi"/>
        </w:rPr>
        <w:t>,</w:t>
      </w:r>
      <w:r w:rsidR="00374D9D" w:rsidRPr="00BD1218">
        <w:rPr>
          <w:rFonts w:cstheme="minorHAnsi"/>
        </w:rPr>
        <w:t xml:space="preserve"> in our omniscient</w:t>
      </w:r>
      <w:r w:rsidR="00A17BAD" w:rsidRPr="00BD1218">
        <w:rPr>
          <w:rFonts w:cstheme="minorHAnsi"/>
        </w:rPr>
        <w:t xml:space="preserve"> and self-righteous judgment</w:t>
      </w:r>
      <w:r w:rsidR="00664A3A" w:rsidRPr="00BD1218">
        <w:rPr>
          <w:rFonts w:cstheme="minorHAnsi"/>
        </w:rPr>
        <w:t>,</w:t>
      </w:r>
      <w:r w:rsidRPr="00BD1218">
        <w:rPr>
          <w:rFonts w:cstheme="minorHAnsi"/>
        </w:rPr>
        <w:t xml:space="preserve"> have deemed to be right or good.</w:t>
      </w:r>
      <w:r w:rsidR="00664A3A" w:rsidRPr="00BD1218">
        <w:rPr>
          <w:rFonts w:cstheme="minorHAnsi"/>
        </w:rPr>
        <w:t xml:space="preserve"> </w:t>
      </w:r>
      <w:bookmarkStart w:id="22" w:name="OLE_LINK4"/>
      <w:bookmarkStart w:id="23" w:name="OLE_LINK5"/>
      <w:bookmarkStart w:id="24" w:name="OLE_LINK6"/>
      <w:r w:rsidR="00C23B94" w:rsidRPr="00BD1218">
        <w:rPr>
          <w:rFonts w:cstheme="minorHAnsi"/>
        </w:rPr>
        <w:t xml:space="preserve">Seeking is a journey, and it </w:t>
      </w:r>
      <w:proofErr w:type="gramStart"/>
      <w:r w:rsidR="00C23B94" w:rsidRPr="00BD1218">
        <w:rPr>
          <w:rFonts w:cstheme="minorHAnsi"/>
        </w:rPr>
        <w:t>opens up</w:t>
      </w:r>
      <w:proofErr w:type="gramEnd"/>
      <w:r w:rsidR="00C23B94" w:rsidRPr="00BD1218">
        <w:rPr>
          <w:rFonts w:cstheme="minorHAnsi"/>
        </w:rPr>
        <w:t xml:space="preserve"> the </w:t>
      </w:r>
      <w:r w:rsidR="00A37162" w:rsidRPr="00BD1218">
        <w:rPr>
          <w:rFonts w:cstheme="minorHAnsi"/>
        </w:rPr>
        <w:t>possibilities of unforeseen discoveries and delightful surprises</w:t>
      </w:r>
      <w:r w:rsidR="00C23B94" w:rsidRPr="00BD1218">
        <w:rPr>
          <w:rFonts w:cstheme="minorHAnsi"/>
        </w:rPr>
        <w:t>.</w:t>
      </w:r>
      <w:bookmarkEnd w:id="22"/>
      <w:bookmarkEnd w:id="23"/>
      <w:bookmarkEnd w:id="24"/>
    </w:p>
    <w:p w14:paraId="1A6AA9B1" w14:textId="77777777" w:rsidR="00F2085F" w:rsidRPr="00BD1218" w:rsidRDefault="00F2085F" w:rsidP="00216D55">
      <w:pPr>
        <w:spacing w:after="0" w:line="240" w:lineRule="auto"/>
        <w:jc w:val="both"/>
        <w:rPr>
          <w:rFonts w:cstheme="minorHAnsi"/>
        </w:rPr>
      </w:pPr>
    </w:p>
    <w:p w14:paraId="08FCBA0E" w14:textId="7C75A528" w:rsidR="006737E2" w:rsidRPr="00BD1218" w:rsidRDefault="00FE3C33" w:rsidP="00216D55">
      <w:pPr>
        <w:spacing w:after="0" w:line="240" w:lineRule="auto"/>
        <w:jc w:val="both"/>
        <w:rPr>
          <w:rFonts w:cstheme="minorHAnsi"/>
        </w:rPr>
      </w:pPr>
      <w:r w:rsidRPr="00BD1218">
        <w:rPr>
          <w:rFonts w:cstheme="minorHAnsi"/>
        </w:rPr>
        <w:t xml:space="preserve">You </w:t>
      </w:r>
      <w:r w:rsidR="00A37162" w:rsidRPr="00BD1218">
        <w:rPr>
          <w:rFonts w:cstheme="minorHAnsi"/>
        </w:rPr>
        <w:t xml:space="preserve">might </w:t>
      </w:r>
      <w:r w:rsidRPr="00BD1218">
        <w:rPr>
          <w:rFonts w:cstheme="minorHAnsi"/>
        </w:rPr>
        <w:t xml:space="preserve">ask: </w:t>
      </w:r>
      <w:r w:rsidRPr="00BD1218">
        <w:rPr>
          <w:rFonts w:cstheme="minorHAnsi"/>
          <w:i/>
        </w:rPr>
        <w:t xml:space="preserve">If I am to seek, how do I know what to seek? </w:t>
      </w:r>
      <w:bookmarkStart w:id="25" w:name="OLE_LINK12"/>
      <w:bookmarkStart w:id="26" w:name="OLE_LINK13"/>
      <w:bookmarkStart w:id="27" w:name="OLE_LINK14"/>
      <w:bookmarkStart w:id="28" w:name="_Hlk16691242"/>
      <w:r w:rsidR="005B2F6E" w:rsidRPr="00BD1218">
        <w:rPr>
          <w:rFonts w:cstheme="minorHAnsi"/>
        </w:rPr>
        <w:t>You</w:t>
      </w:r>
      <w:r w:rsidR="00574D39" w:rsidRPr="00BD1218">
        <w:rPr>
          <w:rFonts w:cstheme="minorHAnsi"/>
        </w:rPr>
        <w:t xml:space="preserve"> are seeking </w:t>
      </w:r>
      <w:r w:rsidR="00765CCF" w:rsidRPr="00BD1218">
        <w:rPr>
          <w:rFonts w:cstheme="minorHAnsi"/>
        </w:rPr>
        <w:t xml:space="preserve">to produce </w:t>
      </w:r>
      <w:r w:rsidR="00574D39" w:rsidRPr="00BD1218">
        <w:rPr>
          <w:rFonts w:cstheme="minorHAnsi"/>
        </w:rPr>
        <w:t xml:space="preserve">the </w:t>
      </w:r>
      <w:r w:rsidR="001405ED" w:rsidRPr="00BD1218">
        <w:rPr>
          <w:rFonts w:cstheme="minorHAnsi"/>
        </w:rPr>
        <w:t>Fruit of the Spirit</w:t>
      </w:r>
      <w:r w:rsidR="00765CCF" w:rsidRPr="00BD1218">
        <w:rPr>
          <w:rFonts w:cstheme="minorHAnsi"/>
        </w:rPr>
        <w:t>,</w:t>
      </w:r>
      <w:r w:rsidR="001405ED" w:rsidRPr="00BD1218">
        <w:rPr>
          <w:rFonts w:cstheme="minorHAnsi"/>
        </w:rPr>
        <w:t xml:space="preserve"> which </w:t>
      </w:r>
      <w:r w:rsidR="00765CCF" w:rsidRPr="00BD1218">
        <w:rPr>
          <w:rFonts w:cstheme="minorHAnsi"/>
        </w:rPr>
        <w:t>manifests</w:t>
      </w:r>
      <w:r w:rsidR="001405ED" w:rsidRPr="00BD1218">
        <w:rPr>
          <w:rFonts w:cstheme="minorHAnsi"/>
        </w:rPr>
        <w:t xml:space="preserve"> </w:t>
      </w:r>
      <w:r w:rsidR="00765CCF" w:rsidRPr="00BD1218">
        <w:rPr>
          <w:rFonts w:cstheme="minorHAnsi"/>
        </w:rPr>
        <w:t xml:space="preserve">through your life </w:t>
      </w:r>
      <w:r w:rsidR="001405ED" w:rsidRPr="00BD1218">
        <w:rPr>
          <w:rFonts w:cstheme="minorHAnsi"/>
        </w:rPr>
        <w:t xml:space="preserve">the </w:t>
      </w:r>
      <w:r w:rsidR="00574D39" w:rsidRPr="00BD1218">
        <w:rPr>
          <w:rFonts w:cstheme="minorHAnsi"/>
        </w:rPr>
        <w:t>attributes of love</w:t>
      </w:r>
      <w:r w:rsidR="00E11DC5" w:rsidRPr="00BD1218">
        <w:rPr>
          <w:rFonts w:cstheme="minorHAnsi"/>
        </w:rPr>
        <w:t>—</w:t>
      </w:r>
      <w:r w:rsidR="00D819CE" w:rsidRPr="00BD1218">
        <w:rPr>
          <w:rFonts w:cstheme="minorHAnsi"/>
        </w:rPr>
        <w:t>and if</w:t>
      </w:r>
      <w:r w:rsidR="00695AD3" w:rsidRPr="00BD1218">
        <w:rPr>
          <w:rFonts w:cstheme="minorHAnsi"/>
        </w:rPr>
        <w:t xml:space="preserve"> you make love your destination, </w:t>
      </w:r>
      <w:bookmarkEnd w:id="25"/>
      <w:bookmarkEnd w:id="26"/>
      <w:bookmarkEnd w:id="27"/>
      <w:r w:rsidR="00695AD3" w:rsidRPr="00BD1218">
        <w:rPr>
          <w:rFonts w:cstheme="minorHAnsi"/>
        </w:rPr>
        <w:t xml:space="preserve">you will </w:t>
      </w:r>
      <w:r w:rsidR="004175D4" w:rsidRPr="00BD1218">
        <w:rPr>
          <w:rFonts w:cstheme="minorHAnsi"/>
        </w:rPr>
        <w:t xml:space="preserve">discover </w:t>
      </w:r>
      <w:r w:rsidR="00695AD3" w:rsidRPr="00BD1218">
        <w:rPr>
          <w:rFonts w:cstheme="minorHAnsi"/>
        </w:rPr>
        <w:t xml:space="preserve">other </w:t>
      </w:r>
      <w:r w:rsidR="00491E9A" w:rsidRPr="00BD1218">
        <w:rPr>
          <w:rFonts w:cstheme="minorHAnsi"/>
        </w:rPr>
        <w:t xml:space="preserve">very </w:t>
      </w:r>
      <w:r w:rsidR="004175D4" w:rsidRPr="00BD1218">
        <w:rPr>
          <w:rFonts w:cstheme="minorHAnsi"/>
        </w:rPr>
        <w:t>valuable things</w:t>
      </w:r>
      <w:r w:rsidR="00AA5109" w:rsidRPr="00BD1218">
        <w:rPr>
          <w:rFonts w:cstheme="minorHAnsi"/>
        </w:rPr>
        <w:t xml:space="preserve"> along the way</w:t>
      </w:r>
      <w:r w:rsidR="004175D4" w:rsidRPr="00BD1218">
        <w:rPr>
          <w:rFonts w:cstheme="minorHAnsi"/>
        </w:rPr>
        <w:t>, like your True Self.</w:t>
      </w:r>
      <w:bookmarkEnd w:id="28"/>
      <w:r w:rsidR="00C8044D" w:rsidRPr="00BD1218">
        <w:rPr>
          <w:rStyle w:val="EndnoteReference"/>
          <w:rFonts w:cstheme="minorHAnsi"/>
        </w:rPr>
        <w:endnoteReference w:id="5"/>
      </w:r>
    </w:p>
    <w:p w14:paraId="627A5AE3" w14:textId="77777777" w:rsidR="00C605BB" w:rsidRPr="00BD1218" w:rsidRDefault="00C605BB" w:rsidP="00216D55">
      <w:pPr>
        <w:spacing w:after="0" w:line="240" w:lineRule="auto"/>
        <w:jc w:val="both"/>
        <w:rPr>
          <w:rFonts w:cstheme="minorHAnsi"/>
          <w:b/>
        </w:rPr>
      </w:pPr>
    </w:p>
    <w:p w14:paraId="0AFDB253" w14:textId="77777777" w:rsidR="00565BD4" w:rsidRPr="00BD1218" w:rsidRDefault="006737E2" w:rsidP="00216D55">
      <w:pPr>
        <w:spacing w:after="0" w:line="240" w:lineRule="auto"/>
        <w:jc w:val="both"/>
        <w:rPr>
          <w:rFonts w:cstheme="minorHAnsi"/>
        </w:rPr>
      </w:pPr>
      <w:r w:rsidRPr="00BD1218">
        <w:rPr>
          <w:rFonts w:cstheme="minorHAnsi"/>
          <w:b/>
        </w:rPr>
        <w:t>Knock</w:t>
      </w:r>
      <w:r w:rsidR="00E8060E" w:rsidRPr="00BD1218">
        <w:rPr>
          <w:rFonts w:cstheme="minorHAnsi"/>
          <w:b/>
        </w:rPr>
        <w:t>ing</w:t>
      </w:r>
      <w:r w:rsidR="00C605BB" w:rsidRPr="00BD1218">
        <w:rPr>
          <w:rFonts w:cstheme="minorHAnsi"/>
          <w:b/>
        </w:rPr>
        <w:t xml:space="preserve"> </w:t>
      </w:r>
      <w:r w:rsidR="00EB55A9" w:rsidRPr="00BD1218">
        <w:rPr>
          <w:rFonts w:cstheme="minorHAnsi"/>
          <w:b/>
        </w:rPr>
        <w:t>is Action</w:t>
      </w:r>
    </w:p>
    <w:p w14:paraId="41AED74B" w14:textId="5B32654F" w:rsidR="001950D9" w:rsidRPr="00BD1218" w:rsidRDefault="00D9313D" w:rsidP="00216D55">
      <w:pPr>
        <w:spacing w:after="0" w:line="240" w:lineRule="auto"/>
        <w:jc w:val="both"/>
        <w:rPr>
          <w:rFonts w:cstheme="minorHAnsi"/>
        </w:rPr>
      </w:pPr>
      <w:r w:rsidRPr="00BD1218">
        <w:rPr>
          <w:rFonts w:cstheme="minorHAnsi"/>
        </w:rPr>
        <w:t>Explore</w:t>
      </w:r>
      <w:r w:rsidR="00A17BAD" w:rsidRPr="00BD1218">
        <w:rPr>
          <w:rFonts w:cstheme="minorHAnsi"/>
        </w:rPr>
        <w:t xml:space="preserve"> an oriented </w:t>
      </w:r>
      <w:r w:rsidR="00916654" w:rsidRPr="00BD1218">
        <w:rPr>
          <w:rFonts w:cstheme="minorHAnsi"/>
        </w:rPr>
        <w:t xml:space="preserve">action and see what happens. </w:t>
      </w:r>
      <w:r w:rsidR="006737E2" w:rsidRPr="00BD1218">
        <w:rPr>
          <w:rFonts w:cstheme="minorHAnsi"/>
        </w:rPr>
        <w:t>When</w:t>
      </w:r>
      <w:r w:rsidR="0085457C" w:rsidRPr="00BD1218">
        <w:rPr>
          <w:rFonts w:cstheme="minorHAnsi"/>
        </w:rPr>
        <w:t xml:space="preserve"> </w:t>
      </w:r>
      <w:r w:rsidR="00CC3992" w:rsidRPr="00BD1218">
        <w:rPr>
          <w:rFonts w:cstheme="minorHAnsi"/>
        </w:rPr>
        <w:t>you find a possible path</w:t>
      </w:r>
      <w:r w:rsidR="006737E2" w:rsidRPr="00BD1218">
        <w:rPr>
          <w:rFonts w:cstheme="minorHAnsi"/>
        </w:rPr>
        <w:t xml:space="preserve">, </w:t>
      </w:r>
      <w:r w:rsidR="00A17BAD" w:rsidRPr="00BD1218">
        <w:rPr>
          <w:rFonts w:cstheme="minorHAnsi"/>
        </w:rPr>
        <w:t xml:space="preserve">use your courage and endurance to </w:t>
      </w:r>
      <w:r w:rsidR="0054757B" w:rsidRPr="00BD1218">
        <w:rPr>
          <w:rFonts w:cstheme="minorHAnsi"/>
        </w:rPr>
        <w:t xml:space="preserve">keep </w:t>
      </w:r>
      <w:r w:rsidR="006737E2" w:rsidRPr="00BD1218">
        <w:rPr>
          <w:rFonts w:cstheme="minorHAnsi"/>
        </w:rPr>
        <w:t>knock</w:t>
      </w:r>
      <w:r w:rsidR="0054757B" w:rsidRPr="00BD1218">
        <w:rPr>
          <w:rFonts w:cstheme="minorHAnsi"/>
        </w:rPr>
        <w:t>ing</w:t>
      </w:r>
      <w:r w:rsidR="006737E2" w:rsidRPr="00BD1218">
        <w:rPr>
          <w:rFonts w:cstheme="minorHAnsi"/>
        </w:rPr>
        <w:t xml:space="preserve"> on the door</w:t>
      </w:r>
      <w:r w:rsidR="00C605BB" w:rsidRPr="00BD1218">
        <w:rPr>
          <w:rFonts w:cstheme="minorHAnsi"/>
        </w:rPr>
        <w:t xml:space="preserve"> of </w:t>
      </w:r>
      <w:r w:rsidR="0063777E" w:rsidRPr="00BD1218">
        <w:rPr>
          <w:rFonts w:cstheme="minorHAnsi"/>
        </w:rPr>
        <w:t>the</w:t>
      </w:r>
      <w:r w:rsidR="00C605BB" w:rsidRPr="00BD1218">
        <w:rPr>
          <w:rFonts w:cstheme="minorHAnsi"/>
        </w:rPr>
        <w:t xml:space="preserve"> </w:t>
      </w:r>
      <w:r w:rsidR="007C63A9" w:rsidRPr="00BD1218">
        <w:rPr>
          <w:rFonts w:cstheme="minorHAnsi"/>
        </w:rPr>
        <w:t>not-knowing</w:t>
      </w:r>
      <w:r w:rsidR="00650347" w:rsidRPr="00BD1218">
        <w:rPr>
          <w:rFonts w:cstheme="minorHAnsi"/>
        </w:rPr>
        <w:t xml:space="preserve"> or</w:t>
      </w:r>
      <w:r w:rsidR="00695AD3" w:rsidRPr="00BD1218">
        <w:rPr>
          <w:rFonts w:cstheme="minorHAnsi"/>
        </w:rPr>
        <w:t>,</w:t>
      </w:r>
      <w:r w:rsidR="00650347" w:rsidRPr="00BD1218">
        <w:rPr>
          <w:rFonts w:cstheme="minorHAnsi"/>
        </w:rPr>
        <w:t xml:space="preserve"> </w:t>
      </w:r>
      <w:r w:rsidR="00695AD3" w:rsidRPr="00BD1218">
        <w:rPr>
          <w:rFonts w:cstheme="minorHAnsi"/>
        </w:rPr>
        <w:t xml:space="preserve">as </w:t>
      </w:r>
      <w:r w:rsidR="008F5CC6" w:rsidRPr="00BD1218">
        <w:rPr>
          <w:rFonts w:cstheme="minorHAnsi"/>
        </w:rPr>
        <w:t>Nancy</w:t>
      </w:r>
      <w:r w:rsidR="00695AD3" w:rsidRPr="00BD1218">
        <w:rPr>
          <w:rFonts w:cstheme="minorHAnsi"/>
        </w:rPr>
        <w:t xml:space="preserve"> did, </w:t>
      </w:r>
      <w:r w:rsidR="00650347" w:rsidRPr="00BD1218">
        <w:rPr>
          <w:rFonts w:cstheme="minorHAnsi"/>
        </w:rPr>
        <w:t xml:space="preserve">to </w:t>
      </w:r>
      <w:r w:rsidR="00E56FE0" w:rsidRPr="00BD1218">
        <w:rPr>
          <w:rFonts w:cstheme="minorHAnsi"/>
        </w:rPr>
        <w:t xml:space="preserve">keep </w:t>
      </w:r>
      <w:r w:rsidR="00650347" w:rsidRPr="00BD1218">
        <w:rPr>
          <w:rFonts w:cstheme="minorHAnsi"/>
        </w:rPr>
        <w:t>look</w:t>
      </w:r>
      <w:r w:rsidR="00E56FE0" w:rsidRPr="00BD1218">
        <w:rPr>
          <w:rFonts w:cstheme="minorHAnsi"/>
        </w:rPr>
        <w:t>ing</w:t>
      </w:r>
      <w:r w:rsidR="00695AD3" w:rsidRPr="00BD1218">
        <w:rPr>
          <w:rFonts w:cstheme="minorHAnsi"/>
        </w:rPr>
        <w:t xml:space="preserve"> for </w:t>
      </w:r>
      <w:r w:rsidR="007B68AB" w:rsidRPr="00BD1218">
        <w:rPr>
          <w:rFonts w:cstheme="minorHAnsi"/>
        </w:rPr>
        <w:t>the</w:t>
      </w:r>
      <w:r w:rsidR="00650347" w:rsidRPr="00BD1218">
        <w:rPr>
          <w:rFonts w:cstheme="minorHAnsi"/>
        </w:rPr>
        <w:t xml:space="preserve"> </w:t>
      </w:r>
      <w:r w:rsidR="00695AD3" w:rsidRPr="00BD1218">
        <w:rPr>
          <w:rFonts w:cstheme="minorHAnsi"/>
        </w:rPr>
        <w:t>key</w:t>
      </w:r>
      <w:r w:rsidR="00E56FE0" w:rsidRPr="00BD1218">
        <w:rPr>
          <w:rFonts w:cstheme="minorHAnsi"/>
        </w:rPr>
        <w:t xml:space="preserve">. </w:t>
      </w:r>
      <w:r w:rsidR="006737E2" w:rsidRPr="00BD1218">
        <w:rPr>
          <w:rFonts w:cstheme="minorHAnsi"/>
        </w:rPr>
        <w:t xml:space="preserve">You really </w:t>
      </w:r>
      <w:proofErr w:type="gramStart"/>
      <w:r w:rsidR="006737E2" w:rsidRPr="00BD1218">
        <w:rPr>
          <w:rFonts w:cstheme="minorHAnsi"/>
        </w:rPr>
        <w:t>have to</w:t>
      </w:r>
      <w:proofErr w:type="gramEnd"/>
      <w:r w:rsidR="006737E2" w:rsidRPr="00BD1218">
        <w:rPr>
          <w:rFonts w:cstheme="minorHAnsi"/>
        </w:rPr>
        <w:t xml:space="preserve"> give up the idea that you</w:t>
      </w:r>
      <w:r w:rsidR="007B68AB" w:rsidRPr="00BD1218">
        <w:rPr>
          <w:rFonts w:cstheme="minorHAnsi"/>
        </w:rPr>
        <w:t xml:space="preserve"> already</w:t>
      </w:r>
      <w:r w:rsidR="006737E2" w:rsidRPr="00BD1218">
        <w:rPr>
          <w:rFonts w:cstheme="minorHAnsi"/>
        </w:rPr>
        <w:t xml:space="preserve"> know w</w:t>
      </w:r>
      <w:r w:rsidR="00A627C5" w:rsidRPr="00BD1218">
        <w:rPr>
          <w:rFonts w:cstheme="minorHAnsi"/>
        </w:rPr>
        <w:t>hat should be</w:t>
      </w:r>
      <w:r w:rsidR="00A17BAD" w:rsidRPr="00BD1218">
        <w:rPr>
          <w:rFonts w:cstheme="minorHAnsi"/>
        </w:rPr>
        <w:t xml:space="preserve"> behind </w:t>
      </w:r>
      <w:r w:rsidR="00CD18DF" w:rsidRPr="00BD1218">
        <w:rPr>
          <w:rFonts w:cstheme="minorHAnsi"/>
        </w:rPr>
        <w:t>th</w:t>
      </w:r>
      <w:r w:rsidR="0063777E" w:rsidRPr="00BD1218">
        <w:rPr>
          <w:rFonts w:cstheme="minorHAnsi"/>
        </w:rPr>
        <w:t>at</w:t>
      </w:r>
      <w:r w:rsidR="00CD18DF" w:rsidRPr="00BD1218">
        <w:rPr>
          <w:rFonts w:cstheme="minorHAnsi"/>
        </w:rPr>
        <w:t xml:space="preserve"> </w:t>
      </w:r>
      <w:r w:rsidR="00A17BAD" w:rsidRPr="00BD1218">
        <w:rPr>
          <w:rFonts w:cstheme="minorHAnsi"/>
        </w:rPr>
        <w:t xml:space="preserve">door. </w:t>
      </w:r>
      <w:r w:rsidR="006737E2" w:rsidRPr="00BD1218">
        <w:rPr>
          <w:rFonts w:cstheme="minorHAnsi"/>
        </w:rPr>
        <w:t xml:space="preserve">With </w:t>
      </w:r>
      <w:r w:rsidR="00CC3992" w:rsidRPr="00BD1218">
        <w:rPr>
          <w:rFonts w:cstheme="minorHAnsi"/>
        </w:rPr>
        <w:t xml:space="preserve">oriented </w:t>
      </w:r>
      <w:r w:rsidR="006737E2" w:rsidRPr="00BD1218">
        <w:rPr>
          <w:rFonts w:cstheme="minorHAnsi"/>
        </w:rPr>
        <w:t>effort and an open mind</w:t>
      </w:r>
      <w:r w:rsidR="005D2845" w:rsidRPr="00BD1218">
        <w:rPr>
          <w:rFonts w:cstheme="minorHAnsi"/>
        </w:rPr>
        <w:t>,</w:t>
      </w:r>
      <w:r w:rsidR="00A17BAD" w:rsidRPr="00BD1218">
        <w:rPr>
          <w:rFonts w:cstheme="minorHAnsi"/>
        </w:rPr>
        <w:t xml:space="preserve"> you</w:t>
      </w:r>
      <w:r w:rsidR="001950D9" w:rsidRPr="00BD1218">
        <w:rPr>
          <w:rFonts w:cstheme="minorHAnsi"/>
        </w:rPr>
        <w:t xml:space="preserve"> can</w:t>
      </w:r>
      <w:r w:rsidR="00801BEA" w:rsidRPr="00BD1218">
        <w:rPr>
          <w:rFonts w:cstheme="minorHAnsi"/>
        </w:rPr>
        <w:t xml:space="preserve"> go into the not-knowing and</w:t>
      </w:r>
      <w:r w:rsidR="006737E2" w:rsidRPr="00BD1218">
        <w:rPr>
          <w:rFonts w:cstheme="minorHAnsi"/>
        </w:rPr>
        <w:t xml:space="preserve"> knock</w:t>
      </w:r>
      <w:r w:rsidR="00037301" w:rsidRPr="00BD1218">
        <w:rPr>
          <w:rFonts w:cstheme="minorHAnsi"/>
        </w:rPr>
        <w:t xml:space="preserve"> </w:t>
      </w:r>
      <w:r w:rsidR="00A17BAD" w:rsidRPr="00BD1218">
        <w:rPr>
          <w:rFonts w:cstheme="minorHAnsi"/>
        </w:rPr>
        <w:t>in the face of your</w:t>
      </w:r>
      <w:r w:rsidR="00037301" w:rsidRPr="00BD1218">
        <w:rPr>
          <w:rFonts w:cstheme="minorHAnsi"/>
        </w:rPr>
        <w:t xml:space="preserve"> fears</w:t>
      </w:r>
      <w:r w:rsidR="00664A3A" w:rsidRPr="00BD1218">
        <w:rPr>
          <w:rFonts w:cstheme="minorHAnsi"/>
        </w:rPr>
        <w:t xml:space="preserve">. </w:t>
      </w:r>
      <w:bookmarkStart w:id="29" w:name="_Hlk107220529"/>
      <w:r w:rsidR="00575FDC" w:rsidRPr="00BD1218">
        <w:rPr>
          <w:rFonts w:cstheme="minorHAnsi"/>
        </w:rPr>
        <w:t>A door in your mind may open</w:t>
      </w:r>
      <w:r w:rsidR="00D70F34" w:rsidRPr="00BD1218">
        <w:rPr>
          <w:rFonts w:cstheme="minorHAnsi"/>
        </w:rPr>
        <w:t>, or</w:t>
      </w:r>
      <w:r w:rsidR="006737E2" w:rsidRPr="00BD1218">
        <w:rPr>
          <w:rFonts w:cstheme="minorHAnsi"/>
        </w:rPr>
        <w:t xml:space="preserve"> a</w:t>
      </w:r>
      <w:r w:rsidR="00664A3A" w:rsidRPr="00BD1218">
        <w:rPr>
          <w:rFonts w:cstheme="minorHAnsi"/>
        </w:rPr>
        <w:t xml:space="preserve"> door to your future may open</w:t>
      </w:r>
      <w:r w:rsidR="0068530A" w:rsidRPr="00BD1218">
        <w:rPr>
          <w:rFonts w:cstheme="minorHAnsi"/>
        </w:rPr>
        <w:t>—it’s</w:t>
      </w:r>
      <w:r w:rsidR="006737E2" w:rsidRPr="00BD1218">
        <w:rPr>
          <w:rFonts w:cstheme="minorHAnsi"/>
        </w:rPr>
        <w:t xml:space="preserve"> really the</w:t>
      </w:r>
      <w:r w:rsidR="001950D9" w:rsidRPr="00BD1218">
        <w:rPr>
          <w:rFonts w:cstheme="minorHAnsi"/>
        </w:rPr>
        <w:t xml:space="preserve"> same thing. </w:t>
      </w:r>
    </w:p>
    <w:bookmarkEnd w:id="29"/>
    <w:p w14:paraId="6B863A7A" w14:textId="77777777" w:rsidR="00C605BB" w:rsidRPr="00BD1218" w:rsidRDefault="00C605BB" w:rsidP="00216D55">
      <w:pPr>
        <w:spacing w:after="0" w:line="240" w:lineRule="auto"/>
        <w:jc w:val="both"/>
        <w:rPr>
          <w:rFonts w:cstheme="minorHAnsi"/>
        </w:rPr>
      </w:pPr>
    </w:p>
    <w:p w14:paraId="177E392F" w14:textId="406ACCD5" w:rsidR="006737E2" w:rsidRPr="00BD1218" w:rsidRDefault="00904BAC" w:rsidP="00216D55">
      <w:pPr>
        <w:spacing w:after="0" w:line="240" w:lineRule="auto"/>
        <w:jc w:val="both"/>
        <w:rPr>
          <w:rFonts w:cstheme="minorHAnsi"/>
        </w:rPr>
      </w:pPr>
      <w:bookmarkStart w:id="30" w:name="_Hlk44495286"/>
      <w:r w:rsidRPr="00BD1218">
        <w:rPr>
          <w:rFonts w:cstheme="minorHAnsi"/>
        </w:rPr>
        <w:t xml:space="preserve">We often </w:t>
      </w:r>
      <w:r w:rsidR="002532D5" w:rsidRPr="00BD1218">
        <w:rPr>
          <w:rFonts w:cstheme="minorHAnsi"/>
        </w:rPr>
        <w:t xml:space="preserve">forget that the solutions to our problems are not a matter of </w:t>
      </w:r>
      <w:r w:rsidR="00CE1DFE" w:rsidRPr="00BD1218">
        <w:rPr>
          <w:rFonts w:cstheme="minorHAnsi"/>
        </w:rPr>
        <w:t xml:space="preserve">just </w:t>
      </w:r>
      <w:r w:rsidR="002532D5" w:rsidRPr="00BD1218">
        <w:rPr>
          <w:rFonts w:cstheme="minorHAnsi"/>
        </w:rPr>
        <w:t xml:space="preserve">asking. </w:t>
      </w:r>
      <w:r w:rsidR="00D047F2" w:rsidRPr="00BD1218">
        <w:rPr>
          <w:rFonts w:cstheme="minorHAnsi"/>
        </w:rPr>
        <w:t>We are so familiar with</w:t>
      </w:r>
      <w:r w:rsidR="00D047F2" w:rsidRPr="00BD1218">
        <w:t xml:space="preserve"> the acronym A-S-K for Ask, Seek, and Knock</w:t>
      </w:r>
      <w:r w:rsidR="00D047F2" w:rsidRPr="00BD1218">
        <w:rPr>
          <w:rFonts w:cstheme="minorHAnsi"/>
        </w:rPr>
        <w:t xml:space="preserve"> that we </w:t>
      </w:r>
      <w:r w:rsidR="00CE1DFE" w:rsidRPr="00BD1218">
        <w:rPr>
          <w:rFonts w:cstheme="minorHAnsi"/>
        </w:rPr>
        <w:t>forget</w:t>
      </w:r>
      <w:r w:rsidR="00D047F2" w:rsidRPr="00BD1218">
        <w:rPr>
          <w:rFonts w:cstheme="minorHAnsi"/>
        </w:rPr>
        <w:t xml:space="preserve"> that oriented results come from a three-step process. </w:t>
      </w:r>
      <w:r w:rsidR="001950D9" w:rsidRPr="00BD1218">
        <w:rPr>
          <w:rFonts w:cstheme="minorHAnsi"/>
        </w:rPr>
        <w:t xml:space="preserve">Our Idol remembers only the </w:t>
      </w:r>
      <w:r w:rsidR="00D047F2" w:rsidRPr="00BD1218">
        <w:rPr>
          <w:rFonts w:cstheme="minorHAnsi"/>
        </w:rPr>
        <w:t>easy part</w:t>
      </w:r>
      <w:proofErr w:type="gramStart"/>
      <w:r w:rsidR="00D047F2" w:rsidRPr="00BD1218">
        <w:rPr>
          <w:rFonts w:cstheme="minorHAnsi"/>
        </w:rPr>
        <w:t>—</w:t>
      </w:r>
      <w:r w:rsidR="00D047F2" w:rsidRPr="00BD1218">
        <w:rPr>
          <w:rFonts w:cstheme="minorHAnsi"/>
          <w:i/>
          <w:iCs/>
        </w:rPr>
        <w:t>“</w:t>
      </w:r>
      <w:proofErr w:type="gramEnd"/>
      <w:r w:rsidR="00D047F2" w:rsidRPr="00BD1218">
        <w:rPr>
          <w:rFonts w:cstheme="minorHAnsi"/>
          <w:i/>
        </w:rPr>
        <w:t>A</w:t>
      </w:r>
      <w:r w:rsidR="001950D9" w:rsidRPr="00BD1218">
        <w:rPr>
          <w:rFonts w:cstheme="minorHAnsi"/>
          <w:i/>
        </w:rPr>
        <w:t>sk and you shall receive</w:t>
      </w:r>
      <w:r w:rsidR="00D047F2" w:rsidRPr="00BD1218">
        <w:rPr>
          <w:rFonts w:cstheme="minorHAnsi"/>
          <w:i/>
        </w:rPr>
        <w:t>”</w:t>
      </w:r>
      <w:r w:rsidR="00D047F2" w:rsidRPr="00BD1218">
        <w:rPr>
          <w:rFonts w:cstheme="minorHAnsi"/>
        </w:rPr>
        <w:t>—so wh</w:t>
      </w:r>
      <w:r w:rsidR="00A956C0" w:rsidRPr="00BD1218">
        <w:rPr>
          <w:rFonts w:cstheme="minorHAnsi"/>
        </w:rPr>
        <w:t xml:space="preserve">en we have </w:t>
      </w:r>
      <w:r w:rsidR="00F94247" w:rsidRPr="00BD1218">
        <w:rPr>
          <w:rFonts w:cstheme="minorHAnsi"/>
        </w:rPr>
        <w:t>asked, we think our work is done and expect God to do the rest</w:t>
      </w:r>
      <w:r w:rsidR="00565BD4" w:rsidRPr="00BD1218">
        <w:rPr>
          <w:rFonts w:cstheme="minorHAnsi"/>
        </w:rPr>
        <w:t xml:space="preserve">. </w:t>
      </w:r>
      <w:r w:rsidR="00D047F2" w:rsidRPr="00BD1218">
        <w:rPr>
          <w:rFonts w:cstheme="minorHAnsi"/>
        </w:rPr>
        <w:t xml:space="preserve">But </w:t>
      </w:r>
      <w:r w:rsidR="00F24A36" w:rsidRPr="00BD1218">
        <w:rPr>
          <w:rFonts w:cstheme="minorHAnsi"/>
        </w:rPr>
        <w:t xml:space="preserve">remember that there’s </w:t>
      </w:r>
      <w:r w:rsidR="00A551E0" w:rsidRPr="00BD1218">
        <w:rPr>
          <w:rFonts w:cstheme="minorHAnsi"/>
        </w:rPr>
        <w:t xml:space="preserve">another way to </w:t>
      </w:r>
      <w:r w:rsidR="00A956C0" w:rsidRPr="00BD1218">
        <w:rPr>
          <w:rFonts w:cstheme="minorHAnsi"/>
        </w:rPr>
        <w:t>think</w:t>
      </w:r>
      <w:r w:rsidR="00F74840" w:rsidRPr="00BD1218">
        <w:rPr>
          <w:rFonts w:cstheme="minorHAnsi"/>
        </w:rPr>
        <w:t xml:space="preserve"> about</w:t>
      </w:r>
      <w:r w:rsidR="00A956C0" w:rsidRPr="00BD1218">
        <w:rPr>
          <w:rFonts w:cstheme="minorHAnsi"/>
        </w:rPr>
        <w:t xml:space="preserve"> </w:t>
      </w:r>
      <w:r w:rsidR="00CE1DFE" w:rsidRPr="00BD1218">
        <w:rPr>
          <w:rFonts w:cstheme="minorHAnsi"/>
        </w:rPr>
        <w:t>this three-step process</w:t>
      </w:r>
      <w:r w:rsidR="00F74840" w:rsidRPr="00BD1218">
        <w:rPr>
          <w:rFonts w:cstheme="minorHAnsi"/>
        </w:rPr>
        <w:t>:</w:t>
      </w:r>
      <w:r w:rsidR="00F74840" w:rsidRPr="00BD1218" w:rsidDel="00F74840">
        <w:rPr>
          <w:rFonts w:cstheme="minorHAnsi"/>
        </w:rPr>
        <w:t xml:space="preserve"> </w:t>
      </w:r>
      <w:r w:rsidR="00A956C0" w:rsidRPr="00BD1218">
        <w:rPr>
          <w:rFonts w:cstheme="minorHAnsi"/>
        </w:rPr>
        <w:t>W-A-A</w:t>
      </w:r>
      <w:r w:rsidR="00C85310" w:rsidRPr="00BD1218">
        <w:rPr>
          <w:rFonts w:cstheme="minorHAnsi"/>
        </w:rPr>
        <w:t xml:space="preserve"> or </w:t>
      </w:r>
      <w:r w:rsidR="005E700B" w:rsidRPr="00BD1218">
        <w:rPr>
          <w:rFonts w:cstheme="minorHAnsi"/>
          <w:i/>
        </w:rPr>
        <w:t>Words-Attitude-Action</w:t>
      </w:r>
      <w:r w:rsidR="00A551E0" w:rsidRPr="00BD1218">
        <w:rPr>
          <w:rFonts w:cstheme="minorHAnsi"/>
          <w:i/>
        </w:rPr>
        <w:t xml:space="preserve">. </w:t>
      </w:r>
      <w:r w:rsidR="00BF52C4" w:rsidRPr="00BD1218">
        <w:rPr>
          <w:rFonts w:cstheme="minorHAnsi"/>
          <w:i/>
        </w:rPr>
        <w:t>(Repeat)</w:t>
      </w:r>
    </w:p>
    <w:bookmarkEnd w:id="30"/>
    <w:p w14:paraId="6064720D" w14:textId="77777777" w:rsidR="00E13D7A" w:rsidRPr="00BD1218" w:rsidRDefault="00E13D7A" w:rsidP="00216D55">
      <w:pPr>
        <w:spacing w:after="0" w:line="240" w:lineRule="auto"/>
        <w:jc w:val="both"/>
        <w:rPr>
          <w:rFonts w:cstheme="minorHAnsi"/>
        </w:rPr>
      </w:pPr>
    </w:p>
    <w:p w14:paraId="4DF4469B" w14:textId="77777777" w:rsidR="00FB6E49" w:rsidRPr="00BD1218" w:rsidRDefault="006737E2" w:rsidP="00216D55">
      <w:pPr>
        <w:spacing w:after="0" w:line="240" w:lineRule="auto"/>
        <w:jc w:val="both"/>
        <w:rPr>
          <w:rFonts w:cstheme="minorHAnsi"/>
        </w:rPr>
      </w:pPr>
      <w:r w:rsidRPr="00BD1218">
        <w:rPr>
          <w:rFonts w:cstheme="minorHAnsi"/>
        </w:rPr>
        <w:t>This is the time to</w:t>
      </w:r>
      <w:r w:rsidR="00244F15" w:rsidRPr="00BD1218">
        <w:rPr>
          <w:rFonts w:cstheme="minorHAnsi"/>
        </w:rPr>
        <w:t xml:space="preserve"> </w:t>
      </w:r>
      <w:r w:rsidR="0044076E" w:rsidRPr="00BD1218">
        <w:rPr>
          <w:rFonts w:cstheme="minorHAnsi"/>
        </w:rPr>
        <w:t xml:space="preserve">exercise </w:t>
      </w:r>
      <w:r w:rsidR="003221E1" w:rsidRPr="00BD1218">
        <w:rPr>
          <w:rFonts w:cstheme="minorHAnsi"/>
        </w:rPr>
        <w:t xml:space="preserve">the </w:t>
      </w:r>
      <w:r w:rsidR="00F74840" w:rsidRPr="00BD1218">
        <w:rPr>
          <w:rFonts w:cstheme="minorHAnsi"/>
        </w:rPr>
        <w:t xml:space="preserve">kind of </w:t>
      </w:r>
      <w:r w:rsidR="0044076E" w:rsidRPr="00BD1218">
        <w:rPr>
          <w:rFonts w:cstheme="minorHAnsi"/>
        </w:rPr>
        <w:t>self-</w:t>
      </w:r>
      <w:r w:rsidRPr="00BD1218">
        <w:rPr>
          <w:rFonts w:cstheme="minorHAnsi"/>
        </w:rPr>
        <w:t xml:space="preserve">discipline </w:t>
      </w:r>
      <w:r w:rsidR="0044076E" w:rsidRPr="00BD1218">
        <w:rPr>
          <w:rFonts w:cstheme="minorHAnsi"/>
        </w:rPr>
        <w:t>that</w:t>
      </w:r>
      <w:r w:rsidRPr="00BD1218">
        <w:rPr>
          <w:rFonts w:cstheme="minorHAnsi"/>
        </w:rPr>
        <w:t xml:space="preserve"> a</w:t>
      </w:r>
      <w:r w:rsidR="00F92838" w:rsidRPr="00BD1218">
        <w:rPr>
          <w:rFonts w:cstheme="minorHAnsi"/>
        </w:rPr>
        <w:t>n excellent</w:t>
      </w:r>
      <w:r w:rsidRPr="00BD1218">
        <w:rPr>
          <w:rFonts w:cstheme="minorHAnsi"/>
        </w:rPr>
        <w:t xml:space="preserve"> f</w:t>
      </w:r>
      <w:r w:rsidR="00664A3A" w:rsidRPr="00BD1218">
        <w:rPr>
          <w:rFonts w:cstheme="minorHAnsi"/>
        </w:rPr>
        <w:t>ather</w:t>
      </w:r>
      <w:r w:rsidR="0044076E" w:rsidRPr="00BD1218">
        <w:rPr>
          <w:rFonts w:cstheme="minorHAnsi"/>
        </w:rPr>
        <w:t xml:space="preserve"> would teach you</w:t>
      </w:r>
      <w:r w:rsidR="00664A3A" w:rsidRPr="00BD1218">
        <w:rPr>
          <w:rFonts w:cstheme="minorHAnsi"/>
        </w:rPr>
        <w:t xml:space="preserve">. </w:t>
      </w:r>
      <w:r w:rsidR="00AC036B" w:rsidRPr="00BD1218">
        <w:rPr>
          <w:rFonts w:cstheme="minorHAnsi"/>
        </w:rPr>
        <w:t>Don’t</w:t>
      </w:r>
      <w:r w:rsidR="00A551E0" w:rsidRPr="00BD1218">
        <w:rPr>
          <w:rFonts w:cstheme="minorHAnsi"/>
        </w:rPr>
        <w:t xml:space="preserve"> just</w:t>
      </w:r>
      <w:r w:rsidR="00311CAF" w:rsidRPr="00BD1218">
        <w:rPr>
          <w:rFonts w:cstheme="minorHAnsi"/>
        </w:rPr>
        <w:t xml:space="preserve"> cry</w:t>
      </w:r>
      <w:r w:rsidR="00A551E0" w:rsidRPr="00BD1218">
        <w:rPr>
          <w:rFonts w:cstheme="minorHAnsi"/>
        </w:rPr>
        <w:t xml:space="preserve"> </w:t>
      </w:r>
      <w:r w:rsidR="00777219" w:rsidRPr="00BD1218">
        <w:rPr>
          <w:rFonts w:cstheme="minorHAnsi"/>
        </w:rPr>
        <w:t>“</w:t>
      </w:r>
      <w:r w:rsidR="00A551E0" w:rsidRPr="00BD1218">
        <w:rPr>
          <w:rFonts w:cstheme="minorHAnsi"/>
        </w:rPr>
        <w:t>Waa</w:t>
      </w:r>
      <w:r w:rsidR="00F71F54" w:rsidRPr="00BD1218">
        <w:rPr>
          <w:rFonts w:cstheme="minorHAnsi"/>
        </w:rPr>
        <w:t>!</w:t>
      </w:r>
      <w:r w:rsidR="00777219" w:rsidRPr="00BD1218">
        <w:rPr>
          <w:rFonts w:cstheme="minorHAnsi"/>
        </w:rPr>
        <w:t>”</w:t>
      </w:r>
      <w:r w:rsidR="009A1E3D" w:rsidRPr="00BD1218">
        <w:rPr>
          <w:rFonts w:cstheme="minorHAnsi"/>
        </w:rPr>
        <w:t xml:space="preserve"> </w:t>
      </w:r>
      <w:r w:rsidR="00BF52C4" w:rsidRPr="00BD1218">
        <w:rPr>
          <w:rFonts w:cstheme="minorHAnsi"/>
        </w:rPr>
        <w:t>like an immature child or</w:t>
      </w:r>
      <w:r w:rsidR="00565BD4" w:rsidRPr="00BD1218">
        <w:rPr>
          <w:rFonts w:cstheme="minorHAnsi"/>
        </w:rPr>
        <w:t xml:space="preserve"> </w:t>
      </w:r>
      <w:r w:rsidR="00EC1F57" w:rsidRPr="00BD1218">
        <w:rPr>
          <w:rFonts w:cstheme="minorHAnsi"/>
        </w:rPr>
        <w:t xml:space="preserve">act </w:t>
      </w:r>
      <w:r w:rsidR="00297FB6" w:rsidRPr="00BD1218">
        <w:rPr>
          <w:rFonts w:cstheme="minorHAnsi"/>
        </w:rPr>
        <w:t>like a victim</w:t>
      </w:r>
      <w:r w:rsidR="00311CAF" w:rsidRPr="00BD1218">
        <w:rPr>
          <w:rFonts w:cstheme="minorHAnsi"/>
        </w:rPr>
        <w:t xml:space="preserve"> </w:t>
      </w:r>
      <w:r w:rsidR="00EC1F57" w:rsidRPr="00BD1218">
        <w:rPr>
          <w:rFonts w:cstheme="minorHAnsi"/>
        </w:rPr>
        <w:t>whining to the universe and blaming</w:t>
      </w:r>
      <w:r w:rsidR="00A17BAD" w:rsidRPr="00BD1218">
        <w:rPr>
          <w:rFonts w:cstheme="minorHAnsi"/>
        </w:rPr>
        <w:t xml:space="preserve"> </w:t>
      </w:r>
      <w:r w:rsidR="005D2845" w:rsidRPr="00BD1218">
        <w:rPr>
          <w:rFonts w:cstheme="minorHAnsi"/>
        </w:rPr>
        <w:t>self</w:t>
      </w:r>
      <w:r w:rsidR="00A17BAD" w:rsidRPr="00BD1218">
        <w:rPr>
          <w:rFonts w:cstheme="minorHAnsi"/>
        </w:rPr>
        <w:t xml:space="preserve">, </w:t>
      </w:r>
      <w:r w:rsidR="00565BD4" w:rsidRPr="00BD1218">
        <w:rPr>
          <w:rFonts w:cstheme="minorHAnsi"/>
        </w:rPr>
        <w:lastRenderedPageBreak/>
        <w:t>circumstances, God</w:t>
      </w:r>
      <w:r w:rsidR="0068530A" w:rsidRPr="00BD1218">
        <w:rPr>
          <w:rFonts w:cstheme="minorHAnsi"/>
        </w:rPr>
        <w:t>,</w:t>
      </w:r>
      <w:r w:rsidR="00565BD4" w:rsidRPr="00BD1218">
        <w:rPr>
          <w:rFonts w:cstheme="minorHAnsi"/>
        </w:rPr>
        <w:t xml:space="preserve"> and</w:t>
      </w:r>
      <w:r w:rsidR="00A17BAD" w:rsidRPr="00BD1218">
        <w:rPr>
          <w:rFonts w:cstheme="minorHAnsi"/>
        </w:rPr>
        <w:t xml:space="preserve"> others</w:t>
      </w:r>
      <w:r w:rsidR="00565BD4" w:rsidRPr="00BD1218">
        <w:rPr>
          <w:rFonts w:cstheme="minorHAnsi"/>
        </w:rPr>
        <w:t>. Instead</w:t>
      </w:r>
      <w:r w:rsidR="0068530A" w:rsidRPr="00BD1218">
        <w:rPr>
          <w:rFonts w:cstheme="minorHAnsi"/>
        </w:rPr>
        <w:t>,</w:t>
      </w:r>
      <w:r w:rsidR="00565BD4" w:rsidRPr="00BD1218">
        <w:rPr>
          <w:rFonts w:cstheme="minorHAnsi"/>
        </w:rPr>
        <w:t xml:space="preserve"> you can</w:t>
      </w:r>
      <w:r w:rsidR="00A551E0" w:rsidRPr="00BD1218">
        <w:rPr>
          <w:rFonts w:cstheme="minorHAnsi"/>
        </w:rPr>
        <w:t xml:space="preserve"> think</w:t>
      </w:r>
      <w:r w:rsidR="00F71F54" w:rsidRPr="00BD1218">
        <w:rPr>
          <w:rFonts w:cstheme="minorHAnsi"/>
        </w:rPr>
        <w:t>:</w:t>
      </w:r>
      <w:r w:rsidR="00D203AA" w:rsidRPr="00BD1218">
        <w:rPr>
          <w:rFonts w:cstheme="minorHAnsi"/>
        </w:rPr>
        <w:t xml:space="preserve"> </w:t>
      </w:r>
      <w:proofErr w:type="gramStart"/>
      <w:r w:rsidR="00F74840" w:rsidRPr="00BD1218">
        <w:rPr>
          <w:rFonts w:cstheme="minorHAnsi"/>
        </w:rPr>
        <w:t>WAA!—</w:t>
      </w:r>
      <w:proofErr w:type="gramEnd"/>
      <w:r w:rsidR="00F74840" w:rsidRPr="00BD1218">
        <w:rPr>
          <w:rFonts w:cstheme="minorHAnsi"/>
        </w:rPr>
        <w:t xml:space="preserve">Words, </w:t>
      </w:r>
      <w:r w:rsidR="00A551E0" w:rsidRPr="00BD1218">
        <w:rPr>
          <w:rFonts w:cstheme="minorHAnsi"/>
        </w:rPr>
        <w:t>A</w:t>
      </w:r>
      <w:r w:rsidR="00904BAC" w:rsidRPr="00BD1218">
        <w:rPr>
          <w:rFonts w:cstheme="minorHAnsi"/>
        </w:rPr>
        <w:t xml:space="preserve">ttitude, </w:t>
      </w:r>
      <w:r w:rsidR="00A551E0" w:rsidRPr="00BD1218">
        <w:rPr>
          <w:rFonts w:cstheme="minorHAnsi"/>
        </w:rPr>
        <w:t>A</w:t>
      </w:r>
      <w:r w:rsidR="00904BAC" w:rsidRPr="00BD1218">
        <w:rPr>
          <w:rFonts w:cstheme="minorHAnsi"/>
        </w:rPr>
        <w:t>ction</w:t>
      </w:r>
      <w:r w:rsidR="00A551E0" w:rsidRPr="00BD1218">
        <w:rPr>
          <w:rFonts w:cstheme="minorHAnsi"/>
        </w:rPr>
        <w:t xml:space="preserve">. </w:t>
      </w:r>
      <w:r w:rsidR="00D943F3" w:rsidRPr="00BD1218">
        <w:rPr>
          <w:rFonts w:cstheme="minorHAnsi"/>
        </w:rPr>
        <w:t xml:space="preserve">This process does not lead to effortless superiority. You </w:t>
      </w:r>
      <w:proofErr w:type="gramStart"/>
      <w:r w:rsidR="00D943F3" w:rsidRPr="00BD1218">
        <w:rPr>
          <w:rFonts w:cstheme="minorHAnsi"/>
        </w:rPr>
        <w:t>have to</w:t>
      </w:r>
      <w:proofErr w:type="gramEnd"/>
      <w:r w:rsidR="00D943F3" w:rsidRPr="00BD1218">
        <w:rPr>
          <w:rFonts w:cstheme="minorHAnsi"/>
        </w:rPr>
        <w:t xml:space="preserve"> work to get what you want. </w:t>
      </w:r>
      <w:r w:rsidR="00F82101" w:rsidRPr="00BD1218">
        <w:rPr>
          <w:rFonts w:cstheme="minorHAnsi"/>
        </w:rPr>
        <w:t>U</w:t>
      </w:r>
      <w:r w:rsidRPr="00BD1218">
        <w:rPr>
          <w:rFonts w:cstheme="minorHAnsi"/>
        </w:rPr>
        <w:t>se</w:t>
      </w:r>
      <w:r w:rsidR="005D2845" w:rsidRPr="00BD1218">
        <w:rPr>
          <w:rFonts w:cstheme="minorHAnsi"/>
        </w:rPr>
        <w:t xml:space="preserve"> moderate</w:t>
      </w:r>
      <w:r w:rsidRPr="00BD1218">
        <w:rPr>
          <w:rFonts w:cstheme="minorHAnsi"/>
        </w:rPr>
        <w:t xml:space="preserve"> </w:t>
      </w:r>
      <w:r w:rsidR="00801E68" w:rsidRPr="00BD1218">
        <w:rPr>
          <w:rFonts w:cstheme="minorHAnsi"/>
        </w:rPr>
        <w:t>w</w:t>
      </w:r>
      <w:r w:rsidRPr="00BD1218">
        <w:rPr>
          <w:rFonts w:cstheme="minorHAnsi"/>
        </w:rPr>
        <w:t>ords</w:t>
      </w:r>
      <w:r w:rsidR="00BF52C4" w:rsidRPr="00BD1218">
        <w:rPr>
          <w:rFonts w:cstheme="minorHAnsi"/>
        </w:rPr>
        <w:t xml:space="preserve"> to ask</w:t>
      </w:r>
      <w:r w:rsidRPr="00BD1218">
        <w:rPr>
          <w:rFonts w:cstheme="minorHAnsi"/>
        </w:rPr>
        <w:t xml:space="preserve"> s</w:t>
      </w:r>
      <w:r w:rsidR="005D2845" w:rsidRPr="00BD1218">
        <w:rPr>
          <w:rFonts w:cstheme="minorHAnsi"/>
        </w:rPr>
        <w:t>o that you</w:t>
      </w:r>
      <w:r w:rsidR="00BF52C4" w:rsidRPr="00BD1218">
        <w:rPr>
          <w:rFonts w:cstheme="minorHAnsi"/>
        </w:rPr>
        <w:t xml:space="preserve"> and others can understand what you want</w:t>
      </w:r>
      <w:r w:rsidR="00664A3A" w:rsidRPr="00BD1218">
        <w:rPr>
          <w:rFonts w:cstheme="minorHAnsi"/>
        </w:rPr>
        <w:t xml:space="preserve">. </w:t>
      </w:r>
      <w:bookmarkStart w:id="31" w:name="_Hlk107220600"/>
      <w:r w:rsidR="00F82101" w:rsidRPr="00BD1218">
        <w:rPr>
          <w:rFonts w:cstheme="minorHAnsi"/>
        </w:rPr>
        <w:t>S</w:t>
      </w:r>
      <w:r w:rsidRPr="00BD1218">
        <w:rPr>
          <w:rFonts w:cstheme="minorHAnsi"/>
        </w:rPr>
        <w:t xml:space="preserve">eek with an </w:t>
      </w:r>
      <w:r w:rsidR="00E13D7A" w:rsidRPr="00BD1218">
        <w:rPr>
          <w:rFonts w:cstheme="minorHAnsi"/>
        </w:rPr>
        <w:t xml:space="preserve">open </w:t>
      </w:r>
      <w:r w:rsidR="00801E68" w:rsidRPr="00BD1218">
        <w:rPr>
          <w:rFonts w:cstheme="minorHAnsi"/>
        </w:rPr>
        <w:t>a</w:t>
      </w:r>
      <w:r w:rsidR="00E13D7A" w:rsidRPr="00BD1218">
        <w:rPr>
          <w:rFonts w:cstheme="minorHAnsi"/>
        </w:rPr>
        <w:t>ttitude</w:t>
      </w:r>
      <w:r w:rsidR="00A17BAD" w:rsidRPr="00BD1218">
        <w:rPr>
          <w:rFonts w:cstheme="minorHAnsi"/>
        </w:rPr>
        <w:t>,</w:t>
      </w:r>
      <w:r w:rsidR="00E13D7A" w:rsidRPr="00BD1218">
        <w:rPr>
          <w:rFonts w:cstheme="minorHAnsi"/>
        </w:rPr>
        <w:t xml:space="preserve"> without judgment</w:t>
      </w:r>
      <w:r w:rsidR="00DD7EB7" w:rsidRPr="00BD1218">
        <w:rPr>
          <w:rFonts w:cstheme="minorHAnsi"/>
        </w:rPr>
        <w:t>,</w:t>
      </w:r>
      <w:r w:rsidR="009B0549" w:rsidRPr="00BD1218">
        <w:rPr>
          <w:rFonts w:cstheme="minorHAnsi"/>
        </w:rPr>
        <w:t xml:space="preserve"> looking for something real that will</w:t>
      </w:r>
      <w:r w:rsidR="00904BAC" w:rsidRPr="00BD1218">
        <w:rPr>
          <w:rFonts w:cstheme="minorHAnsi"/>
        </w:rPr>
        <w:t xml:space="preserve"> be</w:t>
      </w:r>
      <w:r w:rsidR="00664A3A" w:rsidRPr="00BD1218">
        <w:rPr>
          <w:rFonts w:cstheme="minorHAnsi"/>
        </w:rPr>
        <w:t xml:space="preserve"> revealed. </w:t>
      </w:r>
      <w:bookmarkEnd w:id="31"/>
      <w:r w:rsidR="00F82101" w:rsidRPr="00BD1218">
        <w:rPr>
          <w:rFonts w:cstheme="minorHAnsi"/>
        </w:rPr>
        <w:t>K</w:t>
      </w:r>
      <w:r w:rsidR="00E13D7A" w:rsidRPr="00BD1218">
        <w:rPr>
          <w:rFonts w:cstheme="minorHAnsi"/>
        </w:rPr>
        <w:t>nock because only</w:t>
      </w:r>
      <w:r w:rsidR="00E11344" w:rsidRPr="00BD1218">
        <w:rPr>
          <w:rFonts w:cstheme="minorHAnsi"/>
        </w:rPr>
        <w:t xml:space="preserve"> </w:t>
      </w:r>
      <w:r w:rsidR="00801E68" w:rsidRPr="00BD1218">
        <w:rPr>
          <w:rFonts w:cstheme="minorHAnsi"/>
        </w:rPr>
        <w:t>a</w:t>
      </w:r>
      <w:r w:rsidR="00E11344" w:rsidRPr="00BD1218">
        <w:rPr>
          <w:rFonts w:cstheme="minorHAnsi"/>
        </w:rPr>
        <w:t>ction produces</w:t>
      </w:r>
      <w:r w:rsidR="005D2845" w:rsidRPr="00BD1218">
        <w:rPr>
          <w:rFonts w:cstheme="minorHAnsi"/>
        </w:rPr>
        <w:t xml:space="preserve"> re</w:t>
      </w:r>
      <w:r w:rsidR="00D70F34" w:rsidRPr="00BD1218">
        <w:rPr>
          <w:rFonts w:cstheme="minorHAnsi"/>
        </w:rPr>
        <w:t>-action</w:t>
      </w:r>
      <w:r w:rsidR="0068530A" w:rsidRPr="00BD1218">
        <w:rPr>
          <w:rFonts w:cstheme="minorHAnsi"/>
        </w:rPr>
        <w:t>—</w:t>
      </w:r>
      <w:r w:rsidR="00D70F34" w:rsidRPr="00BD1218">
        <w:rPr>
          <w:rFonts w:cstheme="minorHAnsi"/>
        </w:rPr>
        <w:t xml:space="preserve">and if </w:t>
      </w:r>
      <w:r w:rsidR="00614340" w:rsidRPr="00BD1218">
        <w:rPr>
          <w:rFonts w:cstheme="minorHAnsi"/>
        </w:rPr>
        <w:t>you want</w:t>
      </w:r>
      <w:r w:rsidR="00B731FC" w:rsidRPr="00BD1218">
        <w:rPr>
          <w:rFonts w:cstheme="minorHAnsi"/>
        </w:rPr>
        <w:t xml:space="preserve"> to</w:t>
      </w:r>
      <w:r w:rsidR="00F71F54" w:rsidRPr="00BD1218">
        <w:rPr>
          <w:rFonts w:cstheme="minorHAnsi"/>
        </w:rPr>
        <w:t xml:space="preserve"> make something oriented happen, y</w:t>
      </w:r>
      <w:r w:rsidR="005D2845" w:rsidRPr="00BD1218">
        <w:rPr>
          <w:rFonts w:cstheme="minorHAnsi"/>
        </w:rPr>
        <w:t>ou</w:t>
      </w:r>
      <w:r w:rsidR="005B2F6E" w:rsidRPr="00BD1218">
        <w:rPr>
          <w:rFonts w:cstheme="minorHAnsi"/>
        </w:rPr>
        <w:t xml:space="preserve"> </w:t>
      </w:r>
      <w:proofErr w:type="gramStart"/>
      <w:r w:rsidR="005B2F6E" w:rsidRPr="00BD1218">
        <w:rPr>
          <w:rFonts w:cstheme="minorHAnsi"/>
        </w:rPr>
        <w:t>have to</w:t>
      </w:r>
      <w:proofErr w:type="gramEnd"/>
      <w:r w:rsidR="004B1A6D" w:rsidRPr="00BD1218">
        <w:rPr>
          <w:rFonts w:cstheme="minorHAnsi"/>
        </w:rPr>
        <w:t xml:space="preserve"> </w:t>
      </w:r>
      <w:r w:rsidR="00CA5A49" w:rsidRPr="00BD1218">
        <w:rPr>
          <w:rFonts w:cstheme="minorHAnsi"/>
        </w:rPr>
        <w:t>take oriented action</w:t>
      </w:r>
      <w:r w:rsidRPr="00BD1218">
        <w:rPr>
          <w:rFonts w:cstheme="minorHAnsi"/>
        </w:rPr>
        <w:t xml:space="preserve">. </w:t>
      </w:r>
      <w:r w:rsidR="00766742" w:rsidRPr="00BD1218">
        <w:rPr>
          <w:rFonts w:cstheme="minorHAnsi"/>
        </w:rPr>
        <w:t xml:space="preserve">You don’t just sit around, indulge your feelings, </w:t>
      </w:r>
      <w:r w:rsidR="00C30F59" w:rsidRPr="00BD1218">
        <w:rPr>
          <w:rFonts w:cstheme="minorHAnsi"/>
        </w:rPr>
        <w:t>or</w:t>
      </w:r>
      <w:r w:rsidR="00766742" w:rsidRPr="00BD1218">
        <w:rPr>
          <w:rFonts w:cstheme="minorHAnsi"/>
        </w:rPr>
        <w:t xml:space="preserve"> follow distracting rabbit trails; nor do you hold others, including God, responsible for your business. Instead, you actively look for a key under the doormat.</w:t>
      </w:r>
    </w:p>
    <w:p w14:paraId="63B1061E" w14:textId="77777777" w:rsidR="00FB6E49" w:rsidRPr="00BD1218" w:rsidRDefault="00FB6E49" w:rsidP="00216D55">
      <w:pPr>
        <w:spacing w:after="0" w:line="240" w:lineRule="auto"/>
        <w:jc w:val="both"/>
        <w:rPr>
          <w:rFonts w:cstheme="minorHAnsi"/>
        </w:rPr>
      </w:pPr>
    </w:p>
    <w:p w14:paraId="49AA614C" w14:textId="6B20C84C" w:rsidR="00E13D7A" w:rsidRPr="00BD1218" w:rsidRDefault="00204066" w:rsidP="00216D55">
      <w:pPr>
        <w:spacing w:after="0" w:line="240" w:lineRule="auto"/>
        <w:jc w:val="both"/>
        <w:rPr>
          <w:rFonts w:cstheme="minorHAnsi"/>
        </w:rPr>
      </w:pPr>
      <w:r w:rsidRPr="00BD1218">
        <w:rPr>
          <w:rFonts w:cstheme="minorHAnsi"/>
        </w:rPr>
        <w:t>Our prayer might go somet</w:t>
      </w:r>
      <w:r w:rsidR="00521F0A" w:rsidRPr="00BD1218">
        <w:rPr>
          <w:rFonts w:cstheme="minorHAnsi"/>
        </w:rPr>
        <w:t xml:space="preserve">hing like this: </w:t>
      </w:r>
    </w:p>
    <w:p w14:paraId="28638C6F" w14:textId="77777777" w:rsidR="00044740" w:rsidRPr="00BD1218" w:rsidRDefault="00044740" w:rsidP="00216D55">
      <w:pPr>
        <w:spacing w:after="0" w:line="240" w:lineRule="auto"/>
        <w:jc w:val="both"/>
        <w:rPr>
          <w:rFonts w:cstheme="minorHAnsi"/>
        </w:rPr>
      </w:pPr>
    </w:p>
    <w:p w14:paraId="0E0F406A" w14:textId="77777777" w:rsidR="00204066" w:rsidRPr="00BD1218" w:rsidRDefault="004B1A6D" w:rsidP="00D876D7">
      <w:pPr>
        <w:spacing w:after="0" w:line="240" w:lineRule="auto"/>
        <w:jc w:val="center"/>
        <w:rPr>
          <w:rFonts w:cstheme="minorHAnsi"/>
          <w:i/>
        </w:rPr>
      </w:pPr>
      <w:r w:rsidRPr="00BD1218">
        <w:rPr>
          <w:rFonts w:cstheme="minorHAnsi"/>
          <w:i/>
        </w:rPr>
        <w:t>Holy Spirit</w:t>
      </w:r>
      <w:r w:rsidR="00521F0A" w:rsidRPr="00BD1218">
        <w:rPr>
          <w:rFonts w:cstheme="minorHAnsi"/>
          <w:i/>
        </w:rPr>
        <w:t>, remind</w:t>
      </w:r>
      <w:r w:rsidR="00A551E0" w:rsidRPr="00BD1218">
        <w:rPr>
          <w:rFonts w:cstheme="minorHAnsi"/>
          <w:i/>
        </w:rPr>
        <w:t xml:space="preserve"> me</w:t>
      </w:r>
      <w:r w:rsidR="00932BA0" w:rsidRPr="00BD1218">
        <w:rPr>
          <w:rFonts w:cstheme="minorHAnsi"/>
          <w:i/>
        </w:rPr>
        <w:t xml:space="preserve"> to use</w:t>
      </w:r>
      <w:r w:rsidR="00EA45E2" w:rsidRPr="00BD1218">
        <w:rPr>
          <w:rFonts w:cstheme="minorHAnsi"/>
          <w:i/>
        </w:rPr>
        <w:t xml:space="preserve"> </w:t>
      </w:r>
      <w:r w:rsidR="006D468D" w:rsidRPr="00BD1218">
        <w:rPr>
          <w:rFonts w:cstheme="minorHAnsi"/>
          <w:i/>
        </w:rPr>
        <w:t>W</w:t>
      </w:r>
      <w:r w:rsidR="00521F0A" w:rsidRPr="00BD1218">
        <w:rPr>
          <w:rFonts w:cstheme="minorHAnsi"/>
          <w:i/>
        </w:rPr>
        <w:t>ords, Attitude, Action</w:t>
      </w:r>
      <w:r w:rsidR="00204066" w:rsidRPr="00BD1218">
        <w:rPr>
          <w:rFonts w:cstheme="minorHAnsi"/>
          <w:i/>
        </w:rPr>
        <w:t xml:space="preserve">. </w:t>
      </w:r>
      <w:r w:rsidR="00E11344" w:rsidRPr="00BD1218">
        <w:rPr>
          <w:rFonts w:cstheme="minorHAnsi"/>
          <w:i/>
        </w:rPr>
        <w:t>(Repeat)</w:t>
      </w:r>
    </w:p>
    <w:p w14:paraId="7A26DDEC" w14:textId="77777777" w:rsidR="0054757B" w:rsidRPr="00BD1218" w:rsidRDefault="0054757B" w:rsidP="00216D55">
      <w:pPr>
        <w:spacing w:after="0" w:line="240" w:lineRule="auto"/>
        <w:jc w:val="both"/>
        <w:rPr>
          <w:rFonts w:cstheme="minorHAnsi"/>
        </w:rPr>
      </w:pPr>
    </w:p>
    <w:p w14:paraId="401CA883" w14:textId="77777777" w:rsidR="00A17BAD" w:rsidRPr="00BD1218" w:rsidRDefault="00A17BAD" w:rsidP="00216D55">
      <w:pPr>
        <w:spacing w:after="0" w:line="240" w:lineRule="auto"/>
        <w:jc w:val="both"/>
        <w:rPr>
          <w:rFonts w:cstheme="minorHAnsi"/>
        </w:rPr>
      </w:pPr>
      <w:r w:rsidRPr="00BD1218">
        <w:rPr>
          <w:rFonts w:cstheme="minorHAnsi"/>
        </w:rPr>
        <w:t>Take a deep breath.</w:t>
      </w:r>
    </w:p>
    <w:p w14:paraId="36CB74AB" w14:textId="4E75A123" w:rsidR="00AA5FA7" w:rsidRPr="00BD1218" w:rsidRDefault="00AA5FA7" w:rsidP="00AA5FA7">
      <w:pPr>
        <w:spacing w:after="0" w:line="240" w:lineRule="auto"/>
        <w:rPr>
          <w:rFonts w:cstheme="minorHAnsi"/>
          <w:i/>
          <w:color w:val="000000"/>
        </w:rPr>
      </w:pPr>
      <w:r w:rsidRPr="00BD1218">
        <w:rPr>
          <w:rFonts w:cstheme="minorHAnsi"/>
          <w:i/>
          <w:color w:val="000000"/>
        </w:rPr>
        <w:t xml:space="preserve">(If time permits, ask, “Does anyone have comments or questions about </w:t>
      </w:r>
      <w:r w:rsidR="00811ADE" w:rsidRPr="00BD1218">
        <w:rPr>
          <w:rFonts w:cstheme="minorHAnsi"/>
          <w:i/>
          <w:color w:val="000000"/>
        </w:rPr>
        <w:t xml:space="preserve">the </w:t>
      </w:r>
      <w:r w:rsidRPr="00BD1218">
        <w:rPr>
          <w:rFonts w:cstheme="minorHAnsi"/>
          <w:i/>
          <w:color w:val="000000"/>
        </w:rPr>
        <w:t>Bible teaching</w:t>
      </w:r>
      <w:r w:rsidR="00F94247" w:rsidRPr="00BD1218">
        <w:rPr>
          <w:rFonts w:cstheme="minorHAnsi"/>
          <w:i/>
          <w:color w:val="000000"/>
        </w:rPr>
        <w:t>?”</w:t>
      </w:r>
      <w:r w:rsidRPr="00BD1218">
        <w:rPr>
          <w:rFonts w:cstheme="minorHAnsi"/>
          <w:i/>
          <w:color w:val="000000"/>
        </w:rPr>
        <w:t xml:space="preserve">) </w:t>
      </w:r>
    </w:p>
    <w:p w14:paraId="1C697F05" w14:textId="77777777" w:rsidR="006737E2" w:rsidRPr="00BD1218" w:rsidRDefault="006737E2" w:rsidP="00216D55">
      <w:pPr>
        <w:spacing w:after="0" w:line="240" w:lineRule="auto"/>
        <w:jc w:val="both"/>
        <w:rPr>
          <w:rFonts w:cstheme="minorHAnsi"/>
        </w:rPr>
      </w:pPr>
    </w:p>
    <w:p w14:paraId="163A928C" w14:textId="77777777" w:rsidR="00285B9A" w:rsidRPr="00BD1218" w:rsidRDefault="00285B9A" w:rsidP="00216D55">
      <w:pPr>
        <w:spacing w:after="0" w:line="240" w:lineRule="auto"/>
        <w:jc w:val="both"/>
        <w:rPr>
          <w:rFonts w:cstheme="minorHAnsi"/>
          <w:b/>
        </w:rPr>
      </w:pPr>
      <w:r w:rsidRPr="00BD1218">
        <w:rPr>
          <w:rFonts w:cstheme="minorHAnsi"/>
          <w:b/>
        </w:rPr>
        <w:t>1:1</w:t>
      </w:r>
      <w:r w:rsidR="009B0911" w:rsidRPr="00BD1218">
        <w:rPr>
          <w:rFonts w:cstheme="minorHAnsi"/>
          <w:b/>
        </w:rPr>
        <w:t>0</w:t>
      </w:r>
      <w:r w:rsidRPr="00BD1218">
        <w:rPr>
          <w:rFonts w:cstheme="minorHAnsi"/>
          <w:b/>
        </w:rPr>
        <w:t xml:space="preserve"> </w:t>
      </w:r>
      <w:r w:rsidRPr="00BD1218">
        <w:rPr>
          <w:rFonts w:cstheme="minorHAnsi"/>
          <w:b/>
        </w:rPr>
        <w:tab/>
        <w:t>INTEGRATION</w:t>
      </w:r>
    </w:p>
    <w:p w14:paraId="6014D362" w14:textId="77777777" w:rsidR="00E13D7A" w:rsidRPr="00BD1218" w:rsidRDefault="00E13D7A" w:rsidP="00216D55">
      <w:pPr>
        <w:spacing w:after="0" w:line="240" w:lineRule="auto"/>
        <w:jc w:val="both"/>
        <w:rPr>
          <w:rFonts w:cstheme="minorHAnsi"/>
        </w:rPr>
      </w:pPr>
    </w:p>
    <w:p w14:paraId="19FE3E3B" w14:textId="77777777" w:rsidR="006737E2" w:rsidRPr="00BD1218" w:rsidRDefault="000A17F6" w:rsidP="00216D55">
      <w:pPr>
        <w:spacing w:after="0" w:line="240" w:lineRule="auto"/>
        <w:jc w:val="both"/>
        <w:rPr>
          <w:rFonts w:cstheme="minorHAnsi"/>
          <w:i/>
        </w:rPr>
      </w:pPr>
      <w:r w:rsidRPr="00BD1218">
        <w:rPr>
          <w:rFonts w:cstheme="minorHAnsi"/>
        </w:rPr>
        <w:t xml:space="preserve">Sip some </w:t>
      </w:r>
      <w:r w:rsidR="00E45856" w:rsidRPr="00BD1218">
        <w:rPr>
          <w:rFonts w:cstheme="minorHAnsi"/>
        </w:rPr>
        <w:t xml:space="preserve">purified </w:t>
      </w:r>
      <w:r w:rsidRPr="00BD1218">
        <w:rPr>
          <w:rFonts w:cstheme="minorHAnsi"/>
        </w:rPr>
        <w:t>water and prepare</w:t>
      </w:r>
      <w:r w:rsidR="005075A3" w:rsidRPr="00BD1218">
        <w:rPr>
          <w:rFonts w:cstheme="minorHAnsi"/>
        </w:rPr>
        <w:t xml:space="preserve"> to take some notes. </w:t>
      </w:r>
      <w:r w:rsidR="005B664C" w:rsidRPr="00BD1218">
        <w:rPr>
          <w:rFonts w:cstheme="minorHAnsi"/>
        </w:rPr>
        <w:t>Assume a</w:t>
      </w:r>
      <w:r w:rsidR="00A47EC3" w:rsidRPr="00BD1218">
        <w:rPr>
          <w:rFonts w:cstheme="minorHAnsi"/>
        </w:rPr>
        <w:t xml:space="preserve"> mindfulness</w:t>
      </w:r>
      <w:r w:rsidR="008D0315" w:rsidRPr="00BD1218">
        <w:rPr>
          <w:rFonts w:cstheme="minorHAnsi"/>
        </w:rPr>
        <w:t xml:space="preserve"> posture</w:t>
      </w:r>
      <w:r w:rsidR="0068530A" w:rsidRPr="00BD1218">
        <w:rPr>
          <w:rFonts w:cstheme="minorHAnsi"/>
        </w:rPr>
        <w:t>,</w:t>
      </w:r>
      <w:r w:rsidR="008D0315" w:rsidRPr="00BD1218">
        <w:rPr>
          <w:rFonts w:cstheme="minorHAnsi"/>
        </w:rPr>
        <w:t xml:space="preserve"> and breathe. </w:t>
      </w:r>
      <w:r w:rsidR="008D0315" w:rsidRPr="00BD1218">
        <w:rPr>
          <w:rFonts w:cstheme="minorHAnsi"/>
          <w:i/>
        </w:rPr>
        <w:t xml:space="preserve">(Pause </w:t>
      </w:r>
      <w:r w:rsidR="00D876D7" w:rsidRPr="00BD1218">
        <w:rPr>
          <w:rFonts w:cstheme="minorHAnsi"/>
          <w:i/>
        </w:rPr>
        <w:t xml:space="preserve">for </w:t>
      </w:r>
      <w:r w:rsidR="0068530A" w:rsidRPr="00BD1218">
        <w:rPr>
          <w:rFonts w:cstheme="minorHAnsi"/>
          <w:i/>
        </w:rPr>
        <w:t>1</w:t>
      </w:r>
      <w:r w:rsidR="008D0315" w:rsidRPr="00BD1218">
        <w:rPr>
          <w:rFonts w:cstheme="minorHAnsi"/>
          <w:i/>
        </w:rPr>
        <w:t>0 seconds)</w:t>
      </w:r>
    </w:p>
    <w:p w14:paraId="49A618ED" w14:textId="77777777" w:rsidR="00E13D7A" w:rsidRPr="00BD1218" w:rsidRDefault="00E13D7A" w:rsidP="00216D55">
      <w:pPr>
        <w:spacing w:after="0" w:line="240" w:lineRule="auto"/>
        <w:jc w:val="both"/>
        <w:rPr>
          <w:rFonts w:cstheme="minorHAnsi"/>
        </w:rPr>
      </w:pPr>
    </w:p>
    <w:p w14:paraId="04171E7C" w14:textId="77777777" w:rsidR="00ED0FCF" w:rsidRPr="00BD1218" w:rsidRDefault="00A76BF1" w:rsidP="00216D55">
      <w:pPr>
        <w:spacing w:after="0" w:line="240" w:lineRule="auto"/>
        <w:jc w:val="both"/>
        <w:rPr>
          <w:rFonts w:cstheme="minorHAnsi"/>
          <w:i/>
        </w:rPr>
      </w:pPr>
      <w:r w:rsidRPr="00BD1218">
        <w:rPr>
          <w:rFonts w:cstheme="minorHAnsi"/>
        </w:rPr>
        <w:t>Here is our integration focus</w:t>
      </w:r>
      <w:r w:rsidR="00E46C6F" w:rsidRPr="00BD1218">
        <w:rPr>
          <w:rFonts w:cstheme="minorHAnsi"/>
        </w:rPr>
        <w:t xml:space="preserve">: </w:t>
      </w:r>
      <w:r w:rsidR="00E46C6F" w:rsidRPr="00BD1218">
        <w:rPr>
          <w:rFonts w:cstheme="minorHAnsi"/>
          <w:i/>
        </w:rPr>
        <w:t>Consider</w:t>
      </w:r>
      <w:r w:rsidR="006737E2" w:rsidRPr="00BD1218">
        <w:rPr>
          <w:rFonts w:cstheme="minorHAnsi"/>
          <w:i/>
        </w:rPr>
        <w:t xml:space="preserve"> a</w:t>
      </w:r>
      <w:r w:rsidR="00236E48" w:rsidRPr="00BD1218">
        <w:rPr>
          <w:rFonts w:cstheme="minorHAnsi"/>
          <w:i/>
        </w:rPr>
        <w:t>n area</w:t>
      </w:r>
      <w:r w:rsidR="00E11344" w:rsidRPr="00BD1218">
        <w:rPr>
          <w:rFonts w:cstheme="minorHAnsi"/>
          <w:i/>
        </w:rPr>
        <w:t xml:space="preserve"> of your life</w:t>
      </w:r>
      <w:r w:rsidR="00236E48" w:rsidRPr="00BD1218">
        <w:rPr>
          <w:rFonts w:cstheme="minorHAnsi"/>
          <w:i/>
        </w:rPr>
        <w:t xml:space="preserve"> where you </w:t>
      </w:r>
      <w:r w:rsidR="00614340" w:rsidRPr="00BD1218">
        <w:rPr>
          <w:rFonts w:cstheme="minorHAnsi"/>
          <w:i/>
        </w:rPr>
        <w:t>could</w:t>
      </w:r>
      <w:r w:rsidR="00F70AF6" w:rsidRPr="00BD1218">
        <w:rPr>
          <w:rFonts w:cstheme="minorHAnsi"/>
          <w:i/>
        </w:rPr>
        <w:t xml:space="preserve"> be</w:t>
      </w:r>
      <w:r w:rsidR="00236E48" w:rsidRPr="00BD1218">
        <w:rPr>
          <w:rFonts w:cstheme="minorHAnsi"/>
          <w:i/>
        </w:rPr>
        <w:t xml:space="preserve"> </w:t>
      </w:r>
      <w:r w:rsidR="00614340" w:rsidRPr="00BD1218">
        <w:rPr>
          <w:rFonts w:cstheme="minorHAnsi"/>
          <w:i/>
        </w:rPr>
        <w:t>asking</w:t>
      </w:r>
      <w:r w:rsidR="00236E48" w:rsidRPr="00BD1218">
        <w:rPr>
          <w:rFonts w:cstheme="minorHAnsi"/>
          <w:i/>
        </w:rPr>
        <w:t xml:space="preserve">, </w:t>
      </w:r>
      <w:r w:rsidR="00614340" w:rsidRPr="00BD1218">
        <w:rPr>
          <w:rFonts w:cstheme="minorHAnsi"/>
          <w:i/>
        </w:rPr>
        <w:t>s</w:t>
      </w:r>
      <w:r w:rsidR="00236E48" w:rsidRPr="00BD1218">
        <w:rPr>
          <w:rFonts w:cstheme="minorHAnsi"/>
          <w:i/>
        </w:rPr>
        <w:t>eek</w:t>
      </w:r>
      <w:r w:rsidR="00F70AF6" w:rsidRPr="00BD1218">
        <w:rPr>
          <w:rFonts w:cstheme="minorHAnsi"/>
          <w:i/>
        </w:rPr>
        <w:t>ing</w:t>
      </w:r>
      <w:r w:rsidR="00236E48" w:rsidRPr="00BD1218">
        <w:rPr>
          <w:rFonts w:cstheme="minorHAnsi"/>
          <w:i/>
        </w:rPr>
        <w:t xml:space="preserve">, and </w:t>
      </w:r>
      <w:r w:rsidR="00E45856" w:rsidRPr="00BD1218">
        <w:rPr>
          <w:rFonts w:cstheme="minorHAnsi"/>
          <w:i/>
        </w:rPr>
        <w:t>knocking</w:t>
      </w:r>
      <w:r w:rsidR="0068530A" w:rsidRPr="00BD1218">
        <w:rPr>
          <w:rFonts w:cstheme="minorHAnsi"/>
          <w:i/>
        </w:rPr>
        <w:t>—</w:t>
      </w:r>
      <w:r w:rsidR="00E45856" w:rsidRPr="00BD1218">
        <w:rPr>
          <w:rFonts w:cstheme="minorHAnsi"/>
          <w:i/>
        </w:rPr>
        <w:t>where</w:t>
      </w:r>
      <w:r w:rsidR="00E11344" w:rsidRPr="00BD1218">
        <w:rPr>
          <w:rFonts w:cstheme="minorHAnsi"/>
          <w:i/>
        </w:rPr>
        <w:t xml:space="preserve"> you</w:t>
      </w:r>
      <w:r w:rsidR="00236E48" w:rsidRPr="00BD1218">
        <w:rPr>
          <w:rFonts w:cstheme="minorHAnsi"/>
          <w:i/>
        </w:rPr>
        <w:t xml:space="preserve"> </w:t>
      </w:r>
      <w:r w:rsidR="00614340" w:rsidRPr="00BD1218">
        <w:rPr>
          <w:rFonts w:cstheme="minorHAnsi"/>
          <w:i/>
        </w:rPr>
        <w:t>could</w:t>
      </w:r>
      <w:r w:rsidR="005075A3" w:rsidRPr="00BD1218">
        <w:rPr>
          <w:rFonts w:cstheme="minorHAnsi"/>
          <w:i/>
        </w:rPr>
        <w:t xml:space="preserve"> use</w:t>
      </w:r>
      <w:r w:rsidR="00EA45E2" w:rsidRPr="00BD1218">
        <w:rPr>
          <w:rFonts w:cstheme="minorHAnsi"/>
          <w:i/>
        </w:rPr>
        <w:t xml:space="preserve"> </w:t>
      </w:r>
      <w:r w:rsidR="00236E48" w:rsidRPr="00BD1218">
        <w:rPr>
          <w:rFonts w:cstheme="minorHAnsi"/>
          <w:i/>
        </w:rPr>
        <w:t>W</w:t>
      </w:r>
      <w:r w:rsidR="004A7F6D" w:rsidRPr="00BD1218">
        <w:rPr>
          <w:rFonts w:cstheme="minorHAnsi"/>
          <w:i/>
        </w:rPr>
        <w:t>ords,</w:t>
      </w:r>
      <w:r w:rsidR="006D468D" w:rsidRPr="00BD1218">
        <w:rPr>
          <w:rFonts w:cstheme="minorHAnsi"/>
          <w:i/>
        </w:rPr>
        <w:t xml:space="preserve"> A</w:t>
      </w:r>
      <w:r w:rsidR="004A7F6D" w:rsidRPr="00BD1218">
        <w:rPr>
          <w:rFonts w:cstheme="minorHAnsi"/>
          <w:i/>
        </w:rPr>
        <w:t xml:space="preserve">ttitude, </w:t>
      </w:r>
      <w:r w:rsidR="00236E48" w:rsidRPr="00BD1218">
        <w:rPr>
          <w:rFonts w:cstheme="minorHAnsi"/>
          <w:i/>
        </w:rPr>
        <w:t>A</w:t>
      </w:r>
      <w:r w:rsidR="004A7F6D" w:rsidRPr="00BD1218">
        <w:rPr>
          <w:rFonts w:cstheme="minorHAnsi"/>
          <w:i/>
        </w:rPr>
        <w:t>ction</w:t>
      </w:r>
      <w:r w:rsidR="00614340" w:rsidRPr="00BD1218">
        <w:rPr>
          <w:rFonts w:cstheme="minorHAnsi"/>
          <w:i/>
        </w:rPr>
        <w:t>.</w:t>
      </w:r>
      <w:r w:rsidR="002502F8" w:rsidRPr="00BD1218">
        <w:rPr>
          <w:rFonts w:cstheme="minorHAnsi"/>
          <w:i/>
        </w:rPr>
        <w:t xml:space="preserve"> </w:t>
      </w:r>
      <w:r w:rsidR="00A17BAD" w:rsidRPr="00BD1218">
        <w:rPr>
          <w:rFonts w:cstheme="minorHAnsi"/>
          <w:i/>
        </w:rPr>
        <w:t>(</w:t>
      </w:r>
      <w:r w:rsidR="005E7692" w:rsidRPr="00BD1218">
        <w:rPr>
          <w:rFonts w:cstheme="minorHAnsi"/>
          <w:i/>
        </w:rPr>
        <w:t>Repeat) (</w:t>
      </w:r>
      <w:r w:rsidR="00A17BAD" w:rsidRPr="00BD1218">
        <w:rPr>
          <w:rFonts w:cstheme="minorHAnsi"/>
          <w:i/>
        </w:rPr>
        <w:t xml:space="preserve">Pause </w:t>
      </w:r>
      <w:r w:rsidR="00D876D7" w:rsidRPr="00BD1218">
        <w:rPr>
          <w:rFonts w:cstheme="minorHAnsi"/>
          <w:i/>
        </w:rPr>
        <w:t xml:space="preserve">for </w:t>
      </w:r>
      <w:r w:rsidR="00A17BAD" w:rsidRPr="00BD1218">
        <w:rPr>
          <w:rFonts w:cstheme="minorHAnsi"/>
          <w:i/>
        </w:rPr>
        <w:t>3</w:t>
      </w:r>
      <w:r w:rsidR="005075A3" w:rsidRPr="00BD1218">
        <w:rPr>
          <w:rFonts w:cstheme="minorHAnsi"/>
          <w:i/>
        </w:rPr>
        <w:t>0 seconds)</w:t>
      </w:r>
    </w:p>
    <w:p w14:paraId="05F91B1F" w14:textId="77777777" w:rsidR="00ED0FCF" w:rsidRPr="00BD1218" w:rsidRDefault="00ED0FCF" w:rsidP="00216D55">
      <w:pPr>
        <w:spacing w:after="0" w:line="240" w:lineRule="auto"/>
        <w:jc w:val="both"/>
        <w:rPr>
          <w:rFonts w:cstheme="minorHAnsi"/>
        </w:rPr>
      </w:pPr>
    </w:p>
    <w:p w14:paraId="40921DD9" w14:textId="77777777" w:rsidR="00E13D7A" w:rsidRPr="00BD1218" w:rsidRDefault="009B0911" w:rsidP="00216D55">
      <w:pPr>
        <w:spacing w:after="0" w:line="240" w:lineRule="auto"/>
        <w:jc w:val="both"/>
        <w:rPr>
          <w:rFonts w:cstheme="minorHAnsi"/>
          <w:b/>
        </w:rPr>
      </w:pPr>
      <w:r w:rsidRPr="00BD1218">
        <w:rPr>
          <w:rFonts w:cstheme="minorHAnsi"/>
          <w:b/>
        </w:rPr>
        <w:t xml:space="preserve">The </w:t>
      </w:r>
      <w:r w:rsidR="00F70AF6" w:rsidRPr="00BD1218">
        <w:rPr>
          <w:rFonts w:cstheme="minorHAnsi"/>
          <w:b/>
        </w:rPr>
        <w:t>FAITH P</w:t>
      </w:r>
      <w:r w:rsidR="00E13D7A" w:rsidRPr="00BD1218">
        <w:rPr>
          <w:rFonts w:cstheme="minorHAnsi"/>
          <w:b/>
        </w:rPr>
        <w:t>rocess</w:t>
      </w:r>
    </w:p>
    <w:p w14:paraId="408FE067" w14:textId="77777777" w:rsidR="004B1A6D" w:rsidRPr="00BD1218" w:rsidRDefault="004B1A6D" w:rsidP="00216D55">
      <w:pPr>
        <w:spacing w:after="0" w:line="240" w:lineRule="auto"/>
        <w:jc w:val="both"/>
        <w:rPr>
          <w:rFonts w:cstheme="minorHAnsi"/>
          <w:b/>
        </w:rPr>
      </w:pPr>
    </w:p>
    <w:p w14:paraId="6AA0AFB3" w14:textId="77777777" w:rsidR="00E13D7A" w:rsidRPr="00BD1218" w:rsidRDefault="005D32FD" w:rsidP="00216D55">
      <w:pPr>
        <w:spacing w:after="0" w:line="240" w:lineRule="auto"/>
        <w:jc w:val="both"/>
        <w:rPr>
          <w:rFonts w:cstheme="minorHAnsi"/>
          <w:b/>
        </w:rPr>
      </w:pPr>
      <w:r w:rsidRPr="00BD1218">
        <w:rPr>
          <w:rFonts w:cstheme="minorHAnsi"/>
          <w:b/>
        </w:rPr>
        <w:t>Feelings</w:t>
      </w:r>
    </w:p>
    <w:p w14:paraId="31814F87" w14:textId="3566ACF1" w:rsidR="00570B6E" w:rsidRPr="00BD1218" w:rsidRDefault="00E13D7A" w:rsidP="00216D55">
      <w:pPr>
        <w:spacing w:after="0" w:line="240" w:lineRule="auto"/>
        <w:jc w:val="both"/>
        <w:rPr>
          <w:rFonts w:cstheme="minorHAnsi"/>
          <w:i/>
        </w:rPr>
      </w:pPr>
      <w:r w:rsidRPr="00BD1218">
        <w:rPr>
          <w:rFonts w:cstheme="minorHAnsi"/>
        </w:rPr>
        <w:t xml:space="preserve">As you </w:t>
      </w:r>
      <w:r w:rsidRPr="00BD1218">
        <w:rPr>
          <w:rFonts w:cstheme="minorHAnsi"/>
        </w:rPr>
        <w:softHyphen/>
      </w:r>
      <w:r w:rsidRPr="00BD1218">
        <w:rPr>
          <w:rFonts w:cstheme="minorHAnsi"/>
          <w:i/>
        </w:rPr>
        <w:t xml:space="preserve">consider an area of your life where you </w:t>
      </w:r>
      <w:r w:rsidR="004B1A6D" w:rsidRPr="00BD1218">
        <w:rPr>
          <w:rFonts w:cstheme="minorHAnsi"/>
          <w:i/>
        </w:rPr>
        <w:t xml:space="preserve">could use </w:t>
      </w:r>
      <w:r w:rsidR="004B1A6D" w:rsidRPr="00BD1218">
        <w:rPr>
          <w:rFonts w:cstheme="minorHAnsi"/>
          <w:i/>
        </w:rPr>
        <w:t xml:space="preserve">your </w:t>
      </w:r>
      <w:r w:rsidR="0053430C" w:rsidRPr="00BD1218">
        <w:rPr>
          <w:rFonts w:cstheme="minorHAnsi"/>
          <w:i/>
        </w:rPr>
        <w:t>words, seek with an</w:t>
      </w:r>
      <w:r w:rsidR="004B1A6D" w:rsidRPr="00BD1218">
        <w:rPr>
          <w:rFonts w:cstheme="minorHAnsi"/>
          <w:i/>
        </w:rPr>
        <w:t xml:space="preserve"> open attitude</w:t>
      </w:r>
      <w:r w:rsidR="004B1A6D" w:rsidRPr="00BD1218">
        <w:rPr>
          <w:rFonts w:cstheme="minorHAnsi"/>
        </w:rPr>
        <w:t xml:space="preserve">, </w:t>
      </w:r>
      <w:r w:rsidR="004B1A6D" w:rsidRPr="00BD1218">
        <w:rPr>
          <w:rFonts w:cstheme="minorHAnsi"/>
          <w:i/>
        </w:rPr>
        <w:t>and take oriented action</w:t>
      </w:r>
      <w:r w:rsidR="004B1A6D" w:rsidRPr="00BD1218">
        <w:rPr>
          <w:rFonts w:cstheme="minorHAnsi"/>
        </w:rPr>
        <w:t xml:space="preserve">, </w:t>
      </w:r>
      <w:r w:rsidRPr="00BD1218">
        <w:rPr>
          <w:rFonts w:cstheme="minorHAnsi"/>
        </w:rPr>
        <w:t xml:space="preserve">how does it feel? </w:t>
      </w:r>
      <w:r w:rsidRPr="00BD1218">
        <w:rPr>
          <w:rFonts w:cstheme="minorHAnsi"/>
          <w:i/>
        </w:rPr>
        <w:t xml:space="preserve">(Pause) </w:t>
      </w:r>
      <w:r w:rsidR="00A17BAD" w:rsidRPr="00BD1218">
        <w:rPr>
          <w:rFonts w:cstheme="minorHAnsi"/>
        </w:rPr>
        <w:t>With compassion, r</w:t>
      </w:r>
      <w:r w:rsidRPr="00BD1218">
        <w:rPr>
          <w:rFonts w:cstheme="minorHAnsi"/>
        </w:rPr>
        <w:t xml:space="preserve">ecognize </w:t>
      </w:r>
      <w:r w:rsidR="00A17BAD" w:rsidRPr="00BD1218">
        <w:rPr>
          <w:rFonts w:cstheme="minorHAnsi"/>
        </w:rPr>
        <w:t xml:space="preserve">whatever </w:t>
      </w:r>
      <w:r w:rsidR="00A17BAD" w:rsidRPr="00BD1218">
        <w:rPr>
          <w:rFonts w:cstheme="minorHAnsi"/>
        </w:rPr>
        <w:t>you are experiencing</w:t>
      </w:r>
      <w:r w:rsidR="0068530A" w:rsidRPr="00BD1218">
        <w:rPr>
          <w:rFonts w:cstheme="minorHAnsi"/>
        </w:rPr>
        <w:t>,</w:t>
      </w:r>
      <w:r w:rsidRPr="00BD1218">
        <w:rPr>
          <w:rFonts w:cstheme="minorHAnsi"/>
        </w:rPr>
        <w:t xml:space="preserve"> and breathe. </w:t>
      </w:r>
      <w:r w:rsidR="00570B6E" w:rsidRPr="00BD1218">
        <w:rPr>
          <w:rFonts w:cstheme="minorHAnsi"/>
          <w:i/>
        </w:rPr>
        <w:t xml:space="preserve">(Pause </w:t>
      </w:r>
      <w:r w:rsidR="00D876D7" w:rsidRPr="00BD1218">
        <w:rPr>
          <w:rFonts w:cstheme="minorHAnsi"/>
          <w:i/>
        </w:rPr>
        <w:t xml:space="preserve">for </w:t>
      </w:r>
      <w:r w:rsidR="00570B6E" w:rsidRPr="00BD1218">
        <w:rPr>
          <w:rFonts w:cstheme="minorHAnsi"/>
          <w:i/>
        </w:rPr>
        <w:t>30 seconds)</w:t>
      </w:r>
    </w:p>
    <w:p w14:paraId="48D4BE4A" w14:textId="77777777" w:rsidR="00570B6E" w:rsidRPr="00BD1218" w:rsidRDefault="00570B6E" w:rsidP="00216D55">
      <w:pPr>
        <w:spacing w:after="0" w:line="240" w:lineRule="auto"/>
        <w:jc w:val="both"/>
        <w:rPr>
          <w:rFonts w:cstheme="minorHAnsi"/>
        </w:rPr>
      </w:pPr>
    </w:p>
    <w:p w14:paraId="24950B54" w14:textId="77777777" w:rsidR="0086171B" w:rsidRPr="00BD1218" w:rsidRDefault="005D32FD" w:rsidP="00216D55">
      <w:pPr>
        <w:spacing w:after="0" w:line="240" w:lineRule="auto"/>
        <w:jc w:val="both"/>
        <w:rPr>
          <w:rFonts w:cstheme="minorHAnsi"/>
          <w:iCs/>
        </w:rPr>
      </w:pPr>
      <w:r w:rsidRPr="00BD1218">
        <w:rPr>
          <w:rFonts w:cstheme="minorHAnsi"/>
          <w:b/>
        </w:rPr>
        <w:t>Awareness</w:t>
      </w:r>
      <w:r w:rsidR="000A17F6" w:rsidRPr="00BD1218">
        <w:rPr>
          <w:rFonts w:cstheme="minorHAnsi"/>
          <w:b/>
        </w:rPr>
        <w:t xml:space="preserve"> without judgment</w:t>
      </w:r>
    </w:p>
    <w:p w14:paraId="04E06551" w14:textId="4444CC56" w:rsidR="0086171B" w:rsidRPr="00BD1218" w:rsidRDefault="00A17BAD" w:rsidP="00216D55">
      <w:pPr>
        <w:spacing w:after="0" w:line="240" w:lineRule="auto"/>
        <w:jc w:val="both"/>
        <w:rPr>
          <w:rFonts w:cstheme="minorHAnsi"/>
          <w:i/>
        </w:rPr>
      </w:pPr>
      <w:r w:rsidRPr="00BD1218">
        <w:rPr>
          <w:rFonts w:cstheme="minorHAnsi"/>
        </w:rPr>
        <w:t>Allow</w:t>
      </w:r>
      <w:r w:rsidR="0086171B" w:rsidRPr="00BD1218">
        <w:rPr>
          <w:rFonts w:cstheme="minorHAnsi"/>
        </w:rPr>
        <w:t xml:space="preserve"> your experienc</w:t>
      </w:r>
      <w:r w:rsidR="005B664C" w:rsidRPr="00BD1218">
        <w:rPr>
          <w:rFonts w:cstheme="minorHAnsi"/>
        </w:rPr>
        <w:t>e</w:t>
      </w:r>
      <w:r w:rsidRPr="00BD1218">
        <w:rPr>
          <w:rFonts w:cstheme="minorHAnsi"/>
        </w:rPr>
        <w:t xml:space="preserve"> to rest</w:t>
      </w:r>
      <w:r w:rsidR="005B664C" w:rsidRPr="00BD1218">
        <w:rPr>
          <w:rFonts w:cstheme="minorHAnsi"/>
        </w:rPr>
        <w:t xml:space="preserve"> in your awareness. </w:t>
      </w:r>
      <w:r w:rsidR="00575FDC" w:rsidRPr="00BD1218">
        <w:rPr>
          <w:rFonts w:cstheme="minorHAnsi"/>
        </w:rPr>
        <w:t>Observe whatever tension you might</w:t>
      </w:r>
      <w:r w:rsidR="0086171B" w:rsidRPr="00BD1218">
        <w:rPr>
          <w:rFonts w:cstheme="minorHAnsi"/>
        </w:rPr>
        <w:t xml:space="preserve"> be feeling</w:t>
      </w:r>
      <w:r w:rsidR="00ED0FCF" w:rsidRPr="00BD1218">
        <w:rPr>
          <w:rFonts w:cstheme="minorHAnsi"/>
        </w:rPr>
        <w:t xml:space="preserve"> </w:t>
      </w:r>
      <w:r w:rsidR="00ED0FCF" w:rsidRPr="00BD1218">
        <w:rPr>
          <w:rFonts w:cstheme="minorHAnsi"/>
        </w:rPr>
        <w:softHyphen/>
      </w:r>
      <w:r w:rsidR="006E5E97" w:rsidRPr="00BD1218">
        <w:rPr>
          <w:rFonts w:cstheme="minorHAnsi"/>
        </w:rPr>
        <w:t xml:space="preserve">as you </w:t>
      </w:r>
      <w:r w:rsidR="006E5E97" w:rsidRPr="00BD1218">
        <w:rPr>
          <w:rFonts w:cstheme="minorHAnsi"/>
          <w:i/>
        </w:rPr>
        <w:t xml:space="preserve">consider </w:t>
      </w:r>
      <w:r w:rsidR="00EA45E2" w:rsidRPr="00BD1218">
        <w:rPr>
          <w:rFonts w:cstheme="minorHAnsi"/>
          <w:i/>
        </w:rPr>
        <w:t>this</w:t>
      </w:r>
      <w:r w:rsidR="006E5E97" w:rsidRPr="00BD1218">
        <w:rPr>
          <w:rFonts w:cstheme="minorHAnsi"/>
          <w:i/>
        </w:rPr>
        <w:t xml:space="preserve"> area of your life where you </w:t>
      </w:r>
      <w:r w:rsidR="004B1A6D" w:rsidRPr="00BD1218">
        <w:rPr>
          <w:rFonts w:cstheme="minorHAnsi"/>
          <w:i/>
        </w:rPr>
        <w:t xml:space="preserve">could use your </w:t>
      </w:r>
      <w:r w:rsidR="004B1A6D" w:rsidRPr="00BD1218">
        <w:rPr>
          <w:rFonts w:cstheme="minorHAnsi"/>
          <w:i/>
        </w:rPr>
        <w:t xml:space="preserve">words, </w:t>
      </w:r>
      <w:r w:rsidR="0053430C" w:rsidRPr="00BD1218">
        <w:rPr>
          <w:rFonts w:cstheme="minorHAnsi"/>
          <w:i/>
        </w:rPr>
        <w:t xml:space="preserve">seek with </w:t>
      </w:r>
      <w:r w:rsidR="002214FD" w:rsidRPr="00BD1218">
        <w:rPr>
          <w:rFonts w:cstheme="minorHAnsi"/>
          <w:i/>
        </w:rPr>
        <w:t xml:space="preserve">an </w:t>
      </w:r>
      <w:r w:rsidR="004B1A6D" w:rsidRPr="00BD1218">
        <w:rPr>
          <w:rFonts w:cstheme="minorHAnsi"/>
          <w:i/>
        </w:rPr>
        <w:t>open attitude</w:t>
      </w:r>
      <w:r w:rsidR="004B1A6D" w:rsidRPr="00BD1218">
        <w:rPr>
          <w:rFonts w:cstheme="minorHAnsi"/>
        </w:rPr>
        <w:t xml:space="preserve">, </w:t>
      </w:r>
      <w:r w:rsidR="004B1A6D" w:rsidRPr="00BD1218">
        <w:rPr>
          <w:rFonts w:cstheme="minorHAnsi"/>
          <w:i/>
        </w:rPr>
        <w:t>and take oriented action.</w:t>
      </w:r>
      <w:r w:rsidR="004B1A6D" w:rsidRPr="00BD1218">
        <w:rPr>
          <w:rFonts w:cstheme="minorHAnsi"/>
        </w:rPr>
        <w:t xml:space="preserve"> </w:t>
      </w:r>
      <w:r w:rsidR="00A725A2" w:rsidRPr="00BD1218">
        <w:rPr>
          <w:rFonts w:cstheme="minorHAnsi"/>
          <w:i/>
        </w:rPr>
        <w:t xml:space="preserve">(Pause) </w:t>
      </w:r>
      <w:r w:rsidR="00A725A2" w:rsidRPr="00BD1218">
        <w:rPr>
          <w:rFonts w:cstheme="minorHAnsi"/>
        </w:rPr>
        <w:t>Give</w:t>
      </w:r>
      <w:r w:rsidR="0086171B" w:rsidRPr="00BD1218">
        <w:rPr>
          <w:rFonts w:cstheme="minorHAnsi"/>
        </w:rPr>
        <w:t xml:space="preserve"> yourself p</w:t>
      </w:r>
      <w:r w:rsidR="000A17F6" w:rsidRPr="00BD1218">
        <w:rPr>
          <w:rFonts w:cstheme="minorHAnsi"/>
        </w:rPr>
        <w:t xml:space="preserve">ermission now to </w:t>
      </w:r>
      <w:r w:rsidR="004B1A6D" w:rsidRPr="00BD1218">
        <w:rPr>
          <w:rFonts w:cstheme="minorHAnsi"/>
        </w:rPr>
        <w:t xml:space="preserve">explore your </w:t>
      </w:r>
      <w:r w:rsidR="004B1A6D" w:rsidRPr="00BD1218">
        <w:rPr>
          <w:rFonts w:cstheme="minorHAnsi"/>
        </w:rPr>
        <w:t xml:space="preserve">thoughts and feelings </w:t>
      </w:r>
      <w:r w:rsidR="0086171B" w:rsidRPr="00BD1218">
        <w:rPr>
          <w:rFonts w:cstheme="minorHAnsi"/>
        </w:rPr>
        <w:t xml:space="preserve">without judgment, and breathe. </w:t>
      </w:r>
      <w:r w:rsidR="0086171B" w:rsidRPr="00BD1218">
        <w:rPr>
          <w:rFonts w:cstheme="minorHAnsi"/>
          <w:i/>
        </w:rPr>
        <w:t xml:space="preserve">(Pause </w:t>
      </w:r>
      <w:r w:rsidR="00D876D7" w:rsidRPr="00BD1218">
        <w:rPr>
          <w:rFonts w:cstheme="minorHAnsi"/>
          <w:i/>
        </w:rPr>
        <w:t xml:space="preserve">for </w:t>
      </w:r>
      <w:r w:rsidR="0086171B" w:rsidRPr="00BD1218">
        <w:rPr>
          <w:rFonts w:cstheme="minorHAnsi"/>
          <w:i/>
        </w:rPr>
        <w:t>30 seconds)</w:t>
      </w:r>
    </w:p>
    <w:p w14:paraId="2F9B9910" w14:textId="77777777" w:rsidR="00570B6E" w:rsidRPr="00BD1218" w:rsidRDefault="00570B6E" w:rsidP="00216D55">
      <w:pPr>
        <w:spacing w:after="0" w:line="240" w:lineRule="auto"/>
        <w:jc w:val="both"/>
        <w:rPr>
          <w:rFonts w:cstheme="minorHAnsi"/>
        </w:rPr>
      </w:pPr>
    </w:p>
    <w:p w14:paraId="7F4BBCF8" w14:textId="77777777" w:rsidR="003F1210" w:rsidRPr="00BD1218" w:rsidRDefault="003F1210" w:rsidP="00216D55">
      <w:pPr>
        <w:spacing w:after="0" w:line="240" w:lineRule="auto"/>
        <w:jc w:val="both"/>
        <w:rPr>
          <w:rFonts w:cstheme="minorHAnsi"/>
        </w:rPr>
      </w:pPr>
      <w:r w:rsidRPr="00BD1218">
        <w:rPr>
          <w:rFonts w:cstheme="minorHAnsi"/>
          <w:b/>
        </w:rPr>
        <w:t>Inquir</w:t>
      </w:r>
      <w:r w:rsidR="00B751E1" w:rsidRPr="00BD1218">
        <w:rPr>
          <w:rFonts w:cstheme="minorHAnsi"/>
          <w:b/>
        </w:rPr>
        <w:t>y</w:t>
      </w:r>
      <w:r w:rsidR="00C74C2A" w:rsidRPr="00BD1218">
        <w:rPr>
          <w:rFonts w:cstheme="minorHAnsi"/>
          <w:b/>
        </w:rPr>
        <w:t>: What</w:t>
      </w:r>
      <w:r w:rsidR="00374D9D" w:rsidRPr="00BD1218">
        <w:rPr>
          <w:rFonts w:cstheme="minorHAnsi"/>
          <w:b/>
        </w:rPr>
        <w:t xml:space="preserve"> is my</w:t>
      </w:r>
      <w:r w:rsidR="005D32FD" w:rsidRPr="00BD1218">
        <w:rPr>
          <w:rFonts w:cstheme="minorHAnsi"/>
          <w:b/>
        </w:rPr>
        <w:t xml:space="preserve"> body saying?</w:t>
      </w:r>
    </w:p>
    <w:p w14:paraId="179D8536" w14:textId="77777777" w:rsidR="003F1210" w:rsidRPr="00BD1218" w:rsidRDefault="003F1210" w:rsidP="00216D55">
      <w:pPr>
        <w:spacing w:after="0" w:line="240" w:lineRule="auto"/>
        <w:jc w:val="both"/>
        <w:rPr>
          <w:rFonts w:cstheme="minorHAnsi"/>
          <w:i/>
        </w:rPr>
      </w:pPr>
      <w:r w:rsidRPr="00BD1218">
        <w:rPr>
          <w:rFonts w:cstheme="minorHAnsi"/>
        </w:rPr>
        <w:t>Bring your attention to you</w:t>
      </w:r>
      <w:r w:rsidR="004A7F6D" w:rsidRPr="00BD1218">
        <w:rPr>
          <w:rFonts w:cstheme="minorHAnsi"/>
        </w:rPr>
        <w:t>r body and notice what it</w:t>
      </w:r>
      <w:r w:rsidRPr="00BD1218">
        <w:rPr>
          <w:rFonts w:cstheme="minorHAnsi"/>
        </w:rPr>
        <w:t xml:space="preserve"> is doing when you </w:t>
      </w:r>
      <w:r w:rsidRPr="00BD1218">
        <w:rPr>
          <w:rFonts w:cstheme="minorHAnsi"/>
          <w:i/>
        </w:rPr>
        <w:t>consider</w:t>
      </w:r>
      <w:r w:rsidRPr="00BD1218">
        <w:rPr>
          <w:rFonts w:cstheme="minorHAnsi"/>
        </w:rPr>
        <w:t xml:space="preserve"> </w:t>
      </w:r>
      <w:r w:rsidR="00EA45E2" w:rsidRPr="00BD1218">
        <w:rPr>
          <w:rFonts w:cstheme="minorHAnsi"/>
          <w:i/>
        </w:rPr>
        <w:t>this</w:t>
      </w:r>
      <w:r w:rsidRPr="00BD1218">
        <w:rPr>
          <w:rFonts w:cstheme="minorHAnsi"/>
          <w:i/>
        </w:rPr>
        <w:t xml:space="preserve"> area of your life where you</w:t>
      </w:r>
      <w:r w:rsidR="00C8449B" w:rsidRPr="00BD1218">
        <w:rPr>
          <w:rFonts w:cstheme="minorHAnsi"/>
          <w:i/>
        </w:rPr>
        <w:t xml:space="preserve"> might</w:t>
      </w:r>
      <w:r w:rsidR="00EA45E2" w:rsidRPr="00BD1218">
        <w:rPr>
          <w:rFonts w:cstheme="minorHAnsi"/>
          <w:i/>
        </w:rPr>
        <w:t xml:space="preserve"> us</w:t>
      </w:r>
      <w:r w:rsidR="00C8449B" w:rsidRPr="00BD1218">
        <w:rPr>
          <w:rFonts w:cstheme="minorHAnsi"/>
          <w:i/>
        </w:rPr>
        <w:t xml:space="preserve">e </w:t>
      </w:r>
      <w:r w:rsidR="00652E72" w:rsidRPr="00BD1218">
        <w:rPr>
          <w:rFonts w:cstheme="minorHAnsi"/>
          <w:i/>
        </w:rPr>
        <w:t>W</w:t>
      </w:r>
      <w:r w:rsidR="00C8449B" w:rsidRPr="00BD1218">
        <w:rPr>
          <w:rFonts w:cstheme="minorHAnsi"/>
          <w:i/>
        </w:rPr>
        <w:t xml:space="preserve">ords, </w:t>
      </w:r>
      <w:r w:rsidR="00652E72" w:rsidRPr="00BD1218">
        <w:rPr>
          <w:rFonts w:cstheme="minorHAnsi"/>
          <w:i/>
        </w:rPr>
        <w:t>A</w:t>
      </w:r>
      <w:r w:rsidR="00C8449B" w:rsidRPr="00BD1218">
        <w:rPr>
          <w:rFonts w:cstheme="minorHAnsi"/>
          <w:i/>
        </w:rPr>
        <w:t xml:space="preserve">ttitude, </w:t>
      </w:r>
      <w:r w:rsidR="00652E72" w:rsidRPr="00BD1218">
        <w:rPr>
          <w:rFonts w:cstheme="minorHAnsi"/>
          <w:i/>
        </w:rPr>
        <w:t>Action</w:t>
      </w:r>
      <w:r w:rsidR="00EA45E2" w:rsidRPr="00BD1218">
        <w:rPr>
          <w:rFonts w:cstheme="minorHAnsi"/>
          <w:i/>
        </w:rPr>
        <w:t>.</w:t>
      </w:r>
      <w:r w:rsidR="00766742" w:rsidRPr="00BD1218">
        <w:rPr>
          <w:rFonts w:cstheme="minorHAnsi"/>
          <w:i/>
        </w:rPr>
        <w:t xml:space="preserve"> </w:t>
      </w:r>
      <w:r w:rsidR="004A7F6D" w:rsidRPr="00BD1218">
        <w:rPr>
          <w:rFonts w:cstheme="minorHAnsi"/>
        </w:rPr>
        <w:t>What sensations are there</w:t>
      </w:r>
      <w:r w:rsidRPr="00BD1218">
        <w:rPr>
          <w:rFonts w:cstheme="minorHAnsi"/>
        </w:rPr>
        <w:t xml:space="preserve">? </w:t>
      </w:r>
      <w:r w:rsidRPr="00BD1218">
        <w:rPr>
          <w:rFonts w:cstheme="minorHAnsi"/>
          <w:i/>
        </w:rPr>
        <w:t xml:space="preserve">(Pause) </w:t>
      </w:r>
      <w:r w:rsidRPr="00BD1218">
        <w:rPr>
          <w:rFonts w:cstheme="minorHAnsi"/>
        </w:rPr>
        <w:t xml:space="preserve">You might notice how your body responds </w:t>
      </w:r>
      <w:r w:rsidR="00766742" w:rsidRPr="00BD1218">
        <w:rPr>
          <w:rFonts w:cstheme="minorHAnsi"/>
        </w:rPr>
        <w:t xml:space="preserve">to the fear of hurt pride or to </w:t>
      </w:r>
      <w:r w:rsidRPr="00BD1218">
        <w:rPr>
          <w:rFonts w:cstheme="minorHAnsi"/>
        </w:rPr>
        <w:t xml:space="preserve">feelings of </w:t>
      </w:r>
      <w:r w:rsidR="00EA45E2" w:rsidRPr="00BD1218">
        <w:rPr>
          <w:rFonts w:cstheme="minorHAnsi"/>
        </w:rPr>
        <w:t>anxiety</w:t>
      </w:r>
      <w:r w:rsidR="00044740" w:rsidRPr="00BD1218">
        <w:rPr>
          <w:rFonts w:cstheme="minorHAnsi"/>
        </w:rPr>
        <w:t xml:space="preserve"> or</w:t>
      </w:r>
      <w:r w:rsidRPr="00BD1218">
        <w:rPr>
          <w:rFonts w:cstheme="minorHAnsi"/>
        </w:rPr>
        <w:t xml:space="preserve"> resistance. </w:t>
      </w:r>
      <w:r w:rsidRPr="00BD1218">
        <w:rPr>
          <w:rFonts w:cstheme="minorHAnsi"/>
          <w:i/>
        </w:rPr>
        <w:t>(Pause)</w:t>
      </w:r>
      <w:r w:rsidRPr="00BD1218">
        <w:rPr>
          <w:rFonts w:cstheme="minorHAnsi"/>
        </w:rPr>
        <w:t xml:space="preserve"> </w:t>
      </w:r>
      <w:r w:rsidR="005B664C" w:rsidRPr="00BD1218">
        <w:rPr>
          <w:rFonts w:cstheme="minorHAnsi"/>
        </w:rPr>
        <w:t>Breathe</w:t>
      </w:r>
      <w:r w:rsidR="003221E1" w:rsidRPr="00BD1218">
        <w:rPr>
          <w:rFonts w:cstheme="minorHAnsi"/>
        </w:rPr>
        <w:t>,</w:t>
      </w:r>
      <w:r w:rsidR="005B664C" w:rsidRPr="00BD1218">
        <w:rPr>
          <w:rFonts w:cstheme="minorHAnsi"/>
        </w:rPr>
        <w:t xml:space="preserve"> and help your body </w:t>
      </w:r>
      <w:r w:rsidR="00044740" w:rsidRPr="00BD1218">
        <w:rPr>
          <w:rFonts w:cstheme="minorHAnsi"/>
        </w:rPr>
        <w:t>process with</w:t>
      </w:r>
      <w:r w:rsidR="009D4A5D" w:rsidRPr="00BD1218">
        <w:rPr>
          <w:rFonts w:cstheme="minorHAnsi"/>
        </w:rPr>
        <w:t xml:space="preserve"> </w:t>
      </w:r>
      <w:r w:rsidR="00755FF0" w:rsidRPr="00BD1218">
        <w:rPr>
          <w:rFonts w:cstheme="minorHAnsi"/>
        </w:rPr>
        <w:t xml:space="preserve">a </w:t>
      </w:r>
      <w:r w:rsidR="009D4A5D" w:rsidRPr="00BD1218">
        <w:rPr>
          <w:rFonts w:cstheme="minorHAnsi"/>
        </w:rPr>
        <w:t xml:space="preserve">long exhaling breath or </w:t>
      </w:r>
      <w:r w:rsidR="00FB66B8" w:rsidRPr="00BD1218">
        <w:rPr>
          <w:rFonts w:cstheme="minorHAnsi"/>
        </w:rPr>
        <w:t xml:space="preserve">with </w:t>
      </w:r>
      <w:r w:rsidR="009D4A5D" w:rsidRPr="00BD1218">
        <w:rPr>
          <w:rFonts w:cstheme="minorHAnsi"/>
        </w:rPr>
        <w:t xml:space="preserve">the </w:t>
      </w:r>
      <w:r w:rsidR="00B934CF" w:rsidRPr="00BD1218">
        <w:rPr>
          <w:rFonts w:cstheme="minorHAnsi"/>
        </w:rPr>
        <w:t>Dr</w:t>
      </w:r>
      <w:r w:rsidR="009D4A5D" w:rsidRPr="00BD1218">
        <w:rPr>
          <w:rFonts w:cstheme="minorHAnsi"/>
        </w:rPr>
        <w:t xml:space="preserve">agon </w:t>
      </w:r>
      <w:r w:rsidR="00B934CF" w:rsidRPr="00BD1218">
        <w:rPr>
          <w:rFonts w:cstheme="minorHAnsi"/>
        </w:rPr>
        <w:t>Breath</w:t>
      </w:r>
      <w:r w:rsidR="005B664C" w:rsidRPr="00BD1218">
        <w:rPr>
          <w:rFonts w:cstheme="minorHAnsi"/>
        </w:rPr>
        <w:t xml:space="preserve">. </w:t>
      </w:r>
      <w:r w:rsidR="005D32FD" w:rsidRPr="00BD1218">
        <w:rPr>
          <w:rFonts w:cstheme="minorHAnsi"/>
          <w:i/>
        </w:rPr>
        <w:t xml:space="preserve">(Pause </w:t>
      </w:r>
      <w:r w:rsidR="00D876D7" w:rsidRPr="00BD1218">
        <w:rPr>
          <w:rFonts w:cstheme="minorHAnsi"/>
          <w:i/>
        </w:rPr>
        <w:t xml:space="preserve">for </w:t>
      </w:r>
      <w:r w:rsidR="005B664C" w:rsidRPr="00BD1218">
        <w:rPr>
          <w:rFonts w:cstheme="minorHAnsi"/>
          <w:i/>
        </w:rPr>
        <w:t>3</w:t>
      </w:r>
      <w:r w:rsidRPr="00BD1218">
        <w:rPr>
          <w:rFonts w:cstheme="minorHAnsi"/>
          <w:i/>
        </w:rPr>
        <w:t>0 seconds)</w:t>
      </w:r>
    </w:p>
    <w:p w14:paraId="110C19B3" w14:textId="77777777" w:rsidR="003F1210" w:rsidRPr="00BD1218" w:rsidRDefault="003F1210" w:rsidP="00216D55">
      <w:pPr>
        <w:spacing w:after="0" w:line="240" w:lineRule="auto"/>
        <w:jc w:val="both"/>
        <w:rPr>
          <w:rFonts w:cstheme="minorHAnsi"/>
        </w:rPr>
      </w:pPr>
    </w:p>
    <w:p w14:paraId="18429A88" w14:textId="77777777" w:rsidR="0086171B" w:rsidRPr="00BD1218" w:rsidRDefault="005D32FD" w:rsidP="003221E1">
      <w:pPr>
        <w:widowControl w:val="0"/>
        <w:spacing w:after="0" w:line="240" w:lineRule="auto"/>
        <w:jc w:val="both"/>
        <w:rPr>
          <w:rFonts w:cstheme="minorHAnsi"/>
          <w:b/>
        </w:rPr>
      </w:pPr>
      <w:r w:rsidRPr="00BD1218">
        <w:rPr>
          <w:rFonts w:cstheme="minorHAnsi"/>
          <w:b/>
        </w:rPr>
        <w:t>Talk to Jesus</w:t>
      </w:r>
    </w:p>
    <w:p w14:paraId="4E2F1737" w14:textId="54EE7DDF" w:rsidR="0086171B" w:rsidRPr="00BD1218" w:rsidRDefault="0086171B" w:rsidP="003221E1">
      <w:pPr>
        <w:widowControl w:val="0"/>
        <w:spacing w:after="0" w:line="240" w:lineRule="auto"/>
        <w:jc w:val="both"/>
        <w:rPr>
          <w:rFonts w:cstheme="minorHAnsi"/>
          <w:i/>
        </w:rPr>
      </w:pPr>
      <w:r w:rsidRPr="00BD1218">
        <w:rPr>
          <w:rFonts w:cstheme="minorHAnsi"/>
        </w:rPr>
        <w:t>You might imagine that you are leani</w:t>
      </w:r>
      <w:r w:rsidR="001C2010" w:rsidRPr="00BD1218">
        <w:rPr>
          <w:rFonts w:cstheme="minorHAnsi"/>
        </w:rPr>
        <w:t xml:space="preserve">ng back in the </w:t>
      </w:r>
      <w:r w:rsidR="00F40FCF" w:rsidRPr="00BD1218">
        <w:rPr>
          <w:rFonts w:cstheme="minorHAnsi"/>
        </w:rPr>
        <w:t xml:space="preserve">safe and loving </w:t>
      </w:r>
      <w:r w:rsidR="001C2010" w:rsidRPr="00BD1218">
        <w:rPr>
          <w:rFonts w:cstheme="minorHAnsi"/>
        </w:rPr>
        <w:t>arms of Jesus as</w:t>
      </w:r>
      <w:r w:rsidRPr="00BD1218">
        <w:rPr>
          <w:rFonts w:cstheme="minorHAnsi"/>
        </w:rPr>
        <w:t xml:space="preserve"> together </w:t>
      </w:r>
      <w:r w:rsidR="001C2010" w:rsidRPr="00BD1218">
        <w:rPr>
          <w:rFonts w:cstheme="minorHAnsi"/>
        </w:rPr>
        <w:t xml:space="preserve">you </w:t>
      </w:r>
      <w:r w:rsidR="001C2010" w:rsidRPr="00BD1218">
        <w:rPr>
          <w:rFonts w:cstheme="minorHAnsi"/>
          <w:i/>
        </w:rPr>
        <w:t>consider</w:t>
      </w:r>
      <w:r w:rsidRPr="00BD1218">
        <w:rPr>
          <w:rFonts w:cstheme="minorHAnsi"/>
        </w:rPr>
        <w:t xml:space="preserve"> </w:t>
      </w:r>
      <w:r w:rsidR="002502F8" w:rsidRPr="00BD1218">
        <w:rPr>
          <w:rFonts w:cstheme="minorHAnsi"/>
          <w:i/>
        </w:rPr>
        <w:t>this</w:t>
      </w:r>
      <w:r w:rsidRPr="00BD1218">
        <w:rPr>
          <w:rFonts w:cstheme="minorHAnsi"/>
          <w:i/>
        </w:rPr>
        <w:t xml:space="preserve"> area of your life where you </w:t>
      </w:r>
      <w:r w:rsidR="00C8449B" w:rsidRPr="00BD1218">
        <w:rPr>
          <w:rFonts w:cstheme="minorHAnsi"/>
          <w:i/>
        </w:rPr>
        <w:t>might use</w:t>
      </w:r>
      <w:r w:rsidR="00044740" w:rsidRPr="00BD1218">
        <w:rPr>
          <w:rFonts w:cstheme="minorHAnsi"/>
          <w:i/>
        </w:rPr>
        <w:t xml:space="preserve"> Words, Attitude, Action.</w:t>
      </w:r>
      <w:r w:rsidR="00EB55A9" w:rsidRPr="00BD1218">
        <w:rPr>
          <w:rFonts w:cstheme="minorHAnsi"/>
          <w:i/>
        </w:rPr>
        <w:t xml:space="preserve"> </w:t>
      </w:r>
      <w:r w:rsidR="002502F8" w:rsidRPr="00BD1218">
        <w:rPr>
          <w:rFonts w:cstheme="minorHAnsi"/>
        </w:rPr>
        <w:t>Do you</w:t>
      </w:r>
      <w:r w:rsidRPr="00BD1218">
        <w:rPr>
          <w:rFonts w:cstheme="minorHAnsi"/>
        </w:rPr>
        <w:t xml:space="preserve"> </w:t>
      </w:r>
      <w:r w:rsidR="00044740" w:rsidRPr="00BD1218">
        <w:rPr>
          <w:rFonts w:cstheme="minorHAnsi"/>
        </w:rPr>
        <w:t>feel comfortable</w:t>
      </w:r>
      <w:r w:rsidR="005D32FD" w:rsidRPr="00BD1218">
        <w:rPr>
          <w:rFonts w:cstheme="minorHAnsi"/>
        </w:rPr>
        <w:t>, uncomfortable, or are you shutting down</w:t>
      </w:r>
      <w:r w:rsidRPr="00BD1218">
        <w:rPr>
          <w:rFonts w:cstheme="minorHAnsi"/>
        </w:rPr>
        <w:t xml:space="preserve">? Just observe. </w:t>
      </w:r>
      <w:r w:rsidRPr="00BD1218">
        <w:rPr>
          <w:rFonts w:cstheme="minorHAnsi"/>
          <w:i/>
        </w:rPr>
        <w:t>(Pause)</w:t>
      </w:r>
      <w:r w:rsidR="003F1210" w:rsidRPr="00BD1218">
        <w:rPr>
          <w:rFonts w:cstheme="minorHAnsi"/>
        </w:rPr>
        <w:t xml:space="preserve"> </w:t>
      </w:r>
      <w:r w:rsidR="00E109F3" w:rsidRPr="00BD1218">
        <w:rPr>
          <w:rFonts w:cstheme="minorHAnsi"/>
        </w:rPr>
        <w:t xml:space="preserve">Are you afraid of what others might do or think, or are you afraid of something in yourself? </w:t>
      </w:r>
      <w:r w:rsidR="006D05E0" w:rsidRPr="00BD1218">
        <w:rPr>
          <w:rFonts w:cstheme="minorHAnsi"/>
        </w:rPr>
        <w:t xml:space="preserve">Perhaps you </w:t>
      </w:r>
      <w:r w:rsidR="00E109F3" w:rsidRPr="00BD1218">
        <w:rPr>
          <w:rFonts w:cstheme="minorHAnsi"/>
        </w:rPr>
        <w:t>fear</w:t>
      </w:r>
      <w:r w:rsidR="00A47EC3" w:rsidRPr="00BD1218">
        <w:rPr>
          <w:rFonts w:cstheme="minorHAnsi"/>
        </w:rPr>
        <w:t xml:space="preserve"> losing your idealized dreams</w:t>
      </w:r>
      <w:r w:rsidR="006D05E0" w:rsidRPr="00BD1218">
        <w:rPr>
          <w:rFonts w:cstheme="minorHAnsi"/>
        </w:rPr>
        <w:t xml:space="preserve">. </w:t>
      </w:r>
      <w:r w:rsidRPr="00BD1218">
        <w:rPr>
          <w:rFonts w:cstheme="minorHAnsi"/>
        </w:rPr>
        <w:t xml:space="preserve">Observe your responses as just information, and breathe. </w:t>
      </w:r>
      <w:r w:rsidRPr="00BD1218">
        <w:rPr>
          <w:rFonts w:cstheme="minorHAnsi"/>
          <w:i/>
        </w:rPr>
        <w:t xml:space="preserve">(Pause </w:t>
      </w:r>
      <w:r w:rsidR="00D876D7" w:rsidRPr="00BD1218">
        <w:rPr>
          <w:rFonts w:cstheme="minorHAnsi"/>
          <w:i/>
        </w:rPr>
        <w:t xml:space="preserve">for </w:t>
      </w:r>
      <w:r w:rsidRPr="00BD1218">
        <w:rPr>
          <w:rFonts w:cstheme="minorHAnsi"/>
          <w:i/>
        </w:rPr>
        <w:t>30 seconds)</w:t>
      </w:r>
    </w:p>
    <w:p w14:paraId="6569FA7B" w14:textId="27E9330D" w:rsidR="00B934CF" w:rsidRPr="00BD1218" w:rsidRDefault="00306F31" w:rsidP="00216D55">
      <w:pPr>
        <w:spacing w:after="0" w:line="240" w:lineRule="auto"/>
        <w:jc w:val="both"/>
        <w:rPr>
          <w:rFonts w:cstheme="minorHAnsi"/>
          <w:b/>
        </w:rPr>
      </w:pPr>
      <w:r w:rsidRPr="00BD1218">
        <w:rPr>
          <w:rFonts w:cstheme="minorHAnsi"/>
          <w:b/>
        </w:rPr>
        <w:lastRenderedPageBreak/>
        <w:t>Heal</w:t>
      </w:r>
    </w:p>
    <w:p w14:paraId="2DBB3A4B" w14:textId="0040FFD4" w:rsidR="00B934CF" w:rsidRPr="00BD1218" w:rsidRDefault="00B934CF" w:rsidP="00216D55">
      <w:pPr>
        <w:spacing w:after="0" w:line="240" w:lineRule="auto"/>
        <w:jc w:val="both"/>
        <w:rPr>
          <w:rFonts w:cstheme="minorHAnsi"/>
          <w:i/>
        </w:rPr>
      </w:pPr>
      <w:r w:rsidRPr="00BD1218">
        <w:rPr>
          <w:rFonts w:cstheme="minorHAnsi"/>
        </w:rPr>
        <w:t xml:space="preserve">As you breathe, </w:t>
      </w:r>
      <w:r w:rsidRPr="00BD1218">
        <w:rPr>
          <w:rFonts w:cstheme="minorHAnsi"/>
        </w:rPr>
        <w:t>repeat</w:t>
      </w:r>
      <w:r w:rsidR="00AD382E" w:rsidRPr="00BD1218">
        <w:rPr>
          <w:rFonts w:cstheme="minorHAnsi"/>
        </w:rPr>
        <w:t xml:space="preserve"> to yourself</w:t>
      </w:r>
      <w:r w:rsidRPr="00BD1218">
        <w:rPr>
          <w:rFonts w:cstheme="minorHAnsi"/>
        </w:rPr>
        <w:t xml:space="preserve"> the word </w:t>
      </w:r>
      <w:r w:rsidR="00B1400D" w:rsidRPr="00BD1218">
        <w:rPr>
          <w:rFonts w:cstheme="minorHAnsi"/>
          <w:i/>
        </w:rPr>
        <w:t>W</w:t>
      </w:r>
      <w:r w:rsidRPr="00BD1218">
        <w:rPr>
          <w:rFonts w:cstheme="minorHAnsi"/>
          <w:i/>
        </w:rPr>
        <w:t>elcome</w:t>
      </w:r>
      <w:r w:rsidRPr="00BD1218">
        <w:rPr>
          <w:rFonts w:cstheme="minorHAnsi"/>
        </w:rPr>
        <w:t xml:space="preserve">. </w:t>
      </w:r>
      <w:r w:rsidRPr="00BD1218">
        <w:rPr>
          <w:rFonts w:cstheme="minorHAnsi"/>
          <w:i/>
        </w:rPr>
        <w:t xml:space="preserve">(Pause </w:t>
      </w:r>
      <w:r w:rsidR="00D876D7" w:rsidRPr="00BD1218">
        <w:rPr>
          <w:rFonts w:cstheme="minorHAnsi"/>
          <w:i/>
        </w:rPr>
        <w:t xml:space="preserve">for </w:t>
      </w:r>
      <w:r w:rsidR="00545874" w:rsidRPr="00BD1218">
        <w:rPr>
          <w:rFonts w:cstheme="minorHAnsi"/>
          <w:i/>
        </w:rPr>
        <w:t xml:space="preserve">10 </w:t>
      </w:r>
      <w:r w:rsidRPr="00BD1218">
        <w:rPr>
          <w:rFonts w:cstheme="minorHAnsi"/>
          <w:i/>
        </w:rPr>
        <w:t>seconds)</w:t>
      </w:r>
    </w:p>
    <w:p w14:paraId="7F73F9E9" w14:textId="77777777" w:rsidR="00B1400D" w:rsidRPr="00BD1218" w:rsidRDefault="00B1400D" w:rsidP="00216D55">
      <w:pPr>
        <w:spacing w:after="0" w:line="240" w:lineRule="auto"/>
        <w:jc w:val="both"/>
        <w:rPr>
          <w:rFonts w:cstheme="minorHAnsi"/>
        </w:rPr>
      </w:pPr>
    </w:p>
    <w:p w14:paraId="02B82185" w14:textId="4C818DD5" w:rsidR="00B934CF" w:rsidRPr="00BD1218" w:rsidRDefault="00973923" w:rsidP="00216D55">
      <w:pPr>
        <w:spacing w:after="0" w:line="240" w:lineRule="auto"/>
        <w:jc w:val="both"/>
        <w:rPr>
          <w:rFonts w:cstheme="minorHAnsi"/>
          <w:i/>
        </w:rPr>
      </w:pPr>
      <w:r w:rsidRPr="00BD1218">
        <w:rPr>
          <w:rFonts w:cstheme="minorHAnsi"/>
          <w:i/>
        </w:rPr>
        <w:t>(Pause for 8 seconds or</w:t>
      </w:r>
      <w:r w:rsidR="00B934CF" w:rsidRPr="00BD1218">
        <w:rPr>
          <w:rFonts w:cstheme="minorHAnsi"/>
          <w:i/>
        </w:rPr>
        <w:t xml:space="preserve"> one </w:t>
      </w:r>
      <w:r w:rsidR="00D876D7" w:rsidRPr="00BD1218">
        <w:rPr>
          <w:rFonts w:cstheme="minorHAnsi"/>
          <w:i/>
        </w:rPr>
        <w:t>long</w:t>
      </w:r>
      <w:r w:rsidR="00B934CF" w:rsidRPr="00BD1218">
        <w:rPr>
          <w:rFonts w:cstheme="minorHAnsi"/>
          <w:i/>
        </w:rPr>
        <w:t xml:space="preserve"> breath after each </w:t>
      </w:r>
      <w:r w:rsidR="000043EC" w:rsidRPr="00BD1218">
        <w:rPr>
          <w:rFonts w:cstheme="minorHAnsi"/>
          <w:i/>
        </w:rPr>
        <w:t>statement</w:t>
      </w:r>
      <w:r w:rsidR="00B934CF" w:rsidRPr="00BD1218">
        <w:rPr>
          <w:rFonts w:cstheme="minorHAnsi"/>
          <w:i/>
        </w:rPr>
        <w:t xml:space="preserve">) </w:t>
      </w:r>
    </w:p>
    <w:p w14:paraId="6CEAAFB9" w14:textId="77777777" w:rsidR="00B934CF" w:rsidRPr="00BD1218" w:rsidRDefault="00B934CF" w:rsidP="00D876D7">
      <w:pPr>
        <w:pStyle w:val="ListParagraph"/>
        <w:numPr>
          <w:ilvl w:val="0"/>
          <w:numId w:val="5"/>
        </w:numPr>
        <w:tabs>
          <w:tab w:val="left" w:pos="3255"/>
        </w:tabs>
        <w:spacing w:after="0" w:line="240" w:lineRule="auto"/>
        <w:jc w:val="both"/>
        <w:rPr>
          <w:rFonts w:cstheme="minorHAnsi"/>
        </w:rPr>
      </w:pPr>
      <w:r w:rsidRPr="00BD1218">
        <w:rPr>
          <w:rFonts w:cstheme="minorHAnsi"/>
        </w:rPr>
        <w:t xml:space="preserve">Welcome this opportunity to explore an area that might hurt your </w:t>
      </w:r>
      <w:r w:rsidR="00F60D3F" w:rsidRPr="00BD1218">
        <w:rPr>
          <w:rFonts w:cstheme="minorHAnsi"/>
        </w:rPr>
        <w:t xml:space="preserve">neurotic </w:t>
      </w:r>
      <w:r w:rsidRPr="00BD1218">
        <w:rPr>
          <w:rFonts w:cstheme="minorHAnsi"/>
        </w:rPr>
        <w:t xml:space="preserve">pride. </w:t>
      </w:r>
    </w:p>
    <w:p w14:paraId="02644632" w14:textId="77777777" w:rsidR="00B934CF" w:rsidRPr="00BD1218" w:rsidRDefault="00B934CF" w:rsidP="00D876D7">
      <w:pPr>
        <w:pStyle w:val="ListParagraph"/>
        <w:numPr>
          <w:ilvl w:val="0"/>
          <w:numId w:val="5"/>
        </w:numPr>
        <w:spacing w:after="0" w:line="240" w:lineRule="auto"/>
        <w:jc w:val="both"/>
        <w:rPr>
          <w:rFonts w:cstheme="minorHAnsi"/>
        </w:rPr>
      </w:pPr>
      <w:r w:rsidRPr="00BD1218">
        <w:rPr>
          <w:rFonts w:cstheme="minorHAnsi"/>
        </w:rPr>
        <w:t>Welcome the Holy Spirit of truth</w:t>
      </w:r>
      <w:r w:rsidR="00B91D33" w:rsidRPr="00BD1218">
        <w:rPr>
          <w:rFonts w:cstheme="minorHAnsi"/>
        </w:rPr>
        <w:t>,</w:t>
      </w:r>
      <w:r w:rsidRPr="00BD1218">
        <w:rPr>
          <w:rFonts w:cstheme="minorHAnsi"/>
        </w:rPr>
        <w:t xml:space="preserve"> who is eager to train you to use Words, Attitude, Action. </w:t>
      </w:r>
    </w:p>
    <w:p w14:paraId="5BE5ABA0" w14:textId="77777777" w:rsidR="00B934CF" w:rsidRPr="00BD1218" w:rsidRDefault="00B934CF" w:rsidP="00D876D7">
      <w:pPr>
        <w:pStyle w:val="ListParagraph"/>
        <w:numPr>
          <w:ilvl w:val="0"/>
          <w:numId w:val="5"/>
        </w:numPr>
        <w:spacing w:after="0" w:line="240" w:lineRule="auto"/>
        <w:jc w:val="both"/>
        <w:rPr>
          <w:rFonts w:cstheme="minorHAnsi"/>
        </w:rPr>
      </w:pPr>
      <w:r w:rsidRPr="00BD1218">
        <w:rPr>
          <w:rFonts w:cstheme="minorHAnsi"/>
        </w:rPr>
        <w:t>Welcome your present reality and all the progress you have made so far.</w:t>
      </w:r>
    </w:p>
    <w:p w14:paraId="14F61390" w14:textId="63AE9563" w:rsidR="00B934CF" w:rsidRPr="00BD1218" w:rsidRDefault="00B934CF" w:rsidP="00D876D7">
      <w:pPr>
        <w:pStyle w:val="ListParagraph"/>
        <w:numPr>
          <w:ilvl w:val="0"/>
          <w:numId w:val="5"/>
        </w:numPr>
        <w:spacing w:after="0" w:line="240" w:lineRule="auto"/>
        <w:jc w:val="both"/>
        <w:rPr>
          <w:rFonts w:cstheme="minorHAnsi"/>
        </w:rPr>
      </w:pPr>
      <w:r w:rsidRPr="00BD1218">
        <w:rPr>
          <w:rFonts w:cstheme="minorHAnsi"/>
        </w:rPr>
        <w:t>Welcome what you are learning about yourself.</w:t>
      </w:r>
      <w:r w:rsidR="00FB349D" w:rsidRPr="00BD1218">
        <w:rPr>
          <w:rFonts w:cstheme="minorHAnsi"/>
        </w:rPr>
        <w:t xml:space="preserve"> </w:t>
      </w:r>
      <w:r w:rsidR="00FB349D" w:rsidRPr="00BD1218">
        <w:rPr>
          <w:rFonts w:cstheme="minorHAnsi"/>
          <w:i/>
        </w:rPr>
        <w:t>(Pause for 10 seconds)</w:t>
      </w:r>
    </w:p>
    <w:p w14:paraId="6E2E729A" w14:textId="77777777" w:rsidR="002E4E2F" w:rsidRPr="00BD1218" w:rsidRDefault="002E4E2F" w:rsidP="002E4E2F">
      <w:pPr>
        <w:spacing w:after="0" w:line="240" w:lineRule="auto"/>
        <w:jc w:val="both"/>
        <w:rPr>
          <w:rFonts w:cstheme="minorHAnsi"/>
        </w:rPr>
      </w:pPr>
      <w:bookmarkStart w:id="32" w:name="_Hlk518026457"/>
    </w:p>
    <w:p w14:paraId="06EF7B4E" w14:textId="77777777" w:rsidR="002E4E2F" w:rsidRPr="00BD1218" w:rsidRDefault="002E4E2F" w:rsidP="002E4E2F">
      <w:pPr>
        <w:spacing w:after="0" w:line="240" w:lineRule="auto"/>
        <w:jc w:val="both"/>
      </w:pPr>
      <w:bookmarkStart w:id="33" w:name="OLE_LINK33"/>
      <w:bookmarkStart w:id="34" w:name="OLE_LINK34"/>
      <w:r w:rsidRPr="00BD1218">
        <w:t>Now, as you breathe, you might use the following statements as a confession to the Lord and turn away from the Idol Self. On the exhale, let go.</w:t>
      </w:r>
      <w:r w:rsidRPr="00BD1218">
        <w:rPr>
          <w:rStyle w:val="EndnoteReference"/>
        </w:rPr>
        <w:endnoteReference w:id="6"/>
      </w:r>
      <w:r w:rsidRPr="00BD1218">
        <w:t xml:space="preserve"> </w:t>
      </w:r>
    </w:p>
    <w:bookmarkEnd w:id="32"/>
    <w:bookmarkEnd w:id="33"/>
    <w:bookmarkEnd w:id="34"/>
    <w:p w14:paraId="137E3710" w14:textId="77777777" w:rsidR="00570B6E" w:rsidRPr="00BD1218" w:rsidRDefault="00570B6E" w:rsidP="00216D55">
      <w:pPr>
        <w:spacing w:after="0" w:line="240" w:lineRule="auto"/>
        <w:jc w:val="both"/>
        <w:rPr>
          <w:rFonts w:cstheme="minorHAnsi"/>
        </w:rPr>
      </w:pPr>
    </w:p>
    <w:p w14:paraId="6C132F1C" w14:textId="77777777" w:rsidR="00D70F34" w:rsidRPr="00BD1218" w:rsidRDefault="00D70F34" w:rsidP="00216D55">
      <w:pPr>
        <w:spacing w:after="0" w:line="240" w:lineRule="auto"/>
        <w:jc w:val="both"/>
        <w:rPr>
          <w:rFonts w:cstheme="minorHAnsi"/>
          <w:i/>
        </w:rPr>
      </w:pPr>
      <w:r w:rsidRPr="00BD1218">
        <w:rPr>
          <w:rFonts w:cstheme="minorHAnsi"/>
          <w:i/>
        </w:rPr>
        <w:t>(Pause for 5 seconds after each statement)</w:t>
      </w:r>
    </w:p>
    <w:p w14:paraId="37033E42" w14:textId="77777777" w:rsidR="00320AB6" w:rsidRPr="00BD1218" w:rsidRDefault="000D4477" w:rsidP="00D876D7">
      <w:pPr>
        <w:pStyle w:val="ListParagraph"/>
        <w:numPr>
          <w:ilvl w:val="0"/>
          <w:numId w:val="6"/>
        </w:numPr>
        <w:spacing w:after="0" w:line="240" w:lineRule="auto"/>
        <w:jc w:val="both"/>
        <w:rPr>
          <w:rFonts w:cstheme="minorHAnsi"/>
        </w:rPr>
      </w:pPr>
      <w:r w:rsidRPr="00BD1218">
        <w:rPr>
          <w:rFonts w:cstheme="minorHAnsi"/>
        </w:rPr>
        <w:t xml:space="preserve">As I </w:t>
      </w:r>
      <w:r w:rsidR="008A264C" w:rsidRPr="00BD1218">
        <w:rPr>
          <w:rFonts w:cstheme="minorHAnsi"/>
        </w:rPr>
        <w:t>use Words, Attitude, Action</w:t>
      </w:r>
      <w:r w:rsidRPr="00BD1218">
        <w:rPr>
          <w:rFonts w:cstheme="minorHAnsi"/>
        </w:rPr>
        <w:t xml:space="preserve">, </w:t>
      </w:r>
      <w:r w:rsidR="003F1210" w:rsidRPr="00BD1218">
        <w:rPr>
          <w:rFonts w:cstheme="minorHAnsi"/>
        </w:rPr>
        <w:t>I let go of the longing</w:t>
      </w:r>
      <w:r w:rsidR="000C1A4A" w:rsidRPr="00BD1218">
        <w:rPr>
          <w:rFonts w:cstheme="minorHAnsi"/>
        </w:rPr>
        <w:t xml:space="preserve"> for power and c</w:t>
      </w:r>
      <w:r w:rsidR="00DD1766" w:rsidRPr="00BD1218">
        <w:rPr>
          <w:rFonts w:cstheme="minorHAnsi"/>
        </w:rPr>
        <w:t>ontrol.</w:t>
      </w:r>
    </w:p>
    <w:p w14:paraId="127831D6" w14:textId="3855F744" w:rsidR="007C38C3" w:rsidRPr="00BD1218" w:rsidRDefault="008A264C" w:rsidP="00D876D7">
      <w:pPr>
        <w:pStyle w:val="ListParagraph"/>
        <w:numPr>
          <w:ilvl w:val="0"/>
          <w:numId w:val="6"/>
        </w:numPr>
        <w:spacing w:after="0" w:line="240" w:lineRule="auto"/>
        <w:jc w:val="both"/>
        <w:rPr>
          <w:rFonts w:cstheme="minorHAnsi"/>
        </w:rPr>
      </w:pPr>
      <w:r w:rsidRPr="00BD1218">
        <w:rPr>
          <w:rFonts w:cstheme="minorHAnsi"/>
        </w:rPr>
        <w:t xml:space="preserve">As I use Words, Attitude, Action, </w:t>
      </w:r>
      <w:r w:rsidR="00244F15" w:rsidRPr="00BD1218">
        <w:rPr>
          <w:rFonts w:cstheme="minorHAnsi"/>
        </w:rPr>
        <w:t xml:space="preserve">I </w:t>
      </w:r>
      <w:r w:rsidR="003F1210" w:rsidRPr="00BD1218">
        <w:rPr>
          <w:rFonts w:cstheme="minorHAnsi"/>
        </w:rPr>
        <w:t>let go of the longing</w:t>
      </w:r>
      <w:r w:rsidR="000C1A4A" w:rsidRPr="00BD1218">
        <w:rPr>
          <w:rFonts w:cstheme="minorHAnsi"/>
        </w:rPr>
        <w:t xml:space="preserve"> for</w:t>
      </w:r>
      <w:r w:rsidR="00A47EC3" w:rsidRPr="00BD1218">
        <w:rPr>
          <w:rFonts w:cstheme="minorHAnsi"/>
        </w:rPr>
        <w:t xml:space="preserve"> </w:t>
      </w:r>
      <w:r w:rsidR="00D740D9" w:rsidRPr="00BD1218">
        <w:rPr>
          <w:rFonts w:cstheme="minorHAnsi"/>
        </w:rPr>
        <w:t xml:space="preserve">affection and </w:t>
      </w:r>
      <w:r w:rsidR="00A47EC3" w:rsidRPr="00BD1218">
        <w:rPr>
          <w:rFonts w:cstheme="minorHAnsi"/>
        </w:rPr>
        <w:t>self-admiration</w:t>
      </w:r>
      <w:r w:rsidR="00DD1766" w:rsidRPr="00BD1218">
        <w:rPr>
          <w:rFonts w:cstheme="minorHAnsi"/>
        </w:rPr>
        <w:t>.</w:t>
      </w:r>
    </w:p>
    <w:p w14:paraId="281C99A3" w14:textId="77777777" w:rsidR="007C38C3" w:rsidRPr="00BD1218" w:rsidRDefault="008A264C" w:rsidP="00D876D7">
      <w:pPr>
        <w:pStyle w:val="ListParagraph"/>
        <w:numPr>
          <w:ilvl w:val="0"/>
          <w:numId w:val="6"/>
        </w:numPr>
        <w:spacing w:after="0" w:line="240" w:lineRule="auto"/>
        <w:jc w:val="both"/>
        <w:rPr>
          <w:rFonts w:cstheme="minorHAnsi"/>
        </w:rPr>
      </w:pPr>
      <w:r w:rsidRPr="00BD1218">
        <w:rPr>
          <w:rFonts w:cstheme="minorHAnsi"/>
        </w:rPr>
        <w:t xml:space="preserve">As I use Words, Attitude, Action, </w:t>
      </w:r>
      <w:r w:rsidR="003F1210" w:rsidRPr="00BD1218">
        <w:rPr>
          <w:rFonts w:cstheme="minorHAnsi"/>
        </w:rPr>
        <w:t>I let go of the longing</w:t>
      </w:r>
      <w:r w:rsidR="000C1A4A" w:rsidRPr="00BD1218">
        <w:rPr>
          <w:rFonts w:cstheme="minorHAnsi"/>
        </w:rPr>
        <w:t xml:space="preserve"> for </w:t>
      </w:r>
      <w:r w:rsidR="000A17F6" w:rsidRPr="00BD1218">
        <w:rPr>
          <w:rFonts w:cstheme="minorHAnsi"/>
        </w:rPr>
        <w:t xml:space="preserve">comfort and </w:t>
      </w:r>
      <w:r w:rsidR="000D4477" w:rsidRPr="00BD1218">
        <w:rPr>
          <w:rFonts w:cstheme="minorHAnsi"/>
        </w:rPr>
        <w:t>security</w:t>
      </w:r>
      <w:r w:rsidR="00DD1766" w:rsidRPr="00BD1218">
        <w:rPr>
          <w:rFonts w:cstheme="minorHAnsi"/>
        </w:rPr>
        <w:t>.</w:t>
      </w:r>
    </w:p>
    <w:p w14:paraId="6C3ED336" w14:textId="77777777" w:rsidR="00422B1E" w:rsidRPr="00BD1218" w:rsidRDefault="008A264C" w:rsidP="00D876D7">
      <w:pPr>
        <w:pStyle w:val="ListParagraph"/>
        <w:numPr>
          <w:ilvl w:val="0"/>
          <w:numId w:val="6"/>
        </w:numPr>
        <w:spacing w:after="0" w:line="240" w:lineRule="auto"/>
        <w:jc w:val="both"/>
        <w:rPr>
          <w:rFonts w:cstheme="minorHAnsi"/>
        </w:rPr>
      </w:pPr>
      <w:r w:rsidRPr="00BD1218">
        <w:rPr>
          <w:rFonts w:cstheme="minorHAnsi"/>
        </w:rPr>
        <w:t xml:space="preserve">As I use Words, Attitude, Action, </w:t>
      </w:r>
      <w:r w:rsidR="003F1210" w:rsidRPr="00BD1218">
        <w:rPr>
          <w:rFonts w:cstheme="minorHAnsi"/>
        </w:rPr>
        <w:t>I let go of the longing</w:t>
      </w:r>
      <w:r w:rsidR="000A17F6" w:rsidRPr="00BD1218">
        <w:rPr>
          <w:rFonts w:cstheme="minorHAnsi"/>
        </w:rPr>
        <w:t xml:space="preserve"> for perfection</w:t>
      </w:r>
      <w:r w:rsidR="000D4477" w:rsidRPr="00BD1218">
        <w:rPr>
          <w:rFonts w:cstheme="minorHAnsi"/>
        </w:rPr>
        <w:t>.</w:t>
      </w:r>
      <w:r w:rsidR="00422B1E" w:rsidRPr="00BD1218">
        <w:rPr>
          <w:rFonts w:cstheme="minorHAnsi"/>
        </w:rPr>
        <w:t xml:space="preserve"> </w:t>
      </w:r>
      <w:r w:rsidR="005B664C" w:rsidRPr="00BD1218">
        <w:rPr>
          <w:rFonts w:cstheme="minorHAnsi"/>
          <w:i/>
        </w:rPr>
        <w:t xml:space="preserve">(Pause </w:t>
      </w:r>
      <w:r w:rsidR="004C21FD" w:rsidRPr="00BD1218">
        <w:rPr>
          <w:rFonts w:cstheme="minorHAnsi"/>
          <w:i/>
        </w:rPr>
        <w:t xml:space="preserve">for </w:t>
      </w:r>
      <w:r w:rsidR="005B664C" w:rsidRPr="00BD1218">
        <w:rPr>
          <w:rFonts w:cstheme="minorHAnsi"/>
          <w:i/>
        </w:rPr>
        <w:t>3</w:t>
      </w:r>
      <w:r w:rsidR="000C1A4A" w:rsidRPr="00BD1218">
        <w:rPr>
          <w:rFonts w:cstheme="minorHAnsi"/>
          <w:i/>
        </w:rPr>
        <w:t>0 seconds)</w:t>
      </w:r>
      <w:r w:rsidR="000C1A4A" w:rsidRPr="00BD1218">
        <w:rPr>
          <w:rFonts w:cstheme="minorHAnsi"/>
        </w:rPr>
        <w:t xml:space="preserve"> </w:t>
      </w:r>
    </w:p>
    <w:p w14:paraId="4139A605" w14:textId="77777777" w:rsidR="00422B1E" w:rsidRPr="00BD1218" w:rsidRDefault="00422B1E" w:rsidP="00216D55">
      <w:pPr>
        <w:spacing w:after="0" w:line="240" w:lineRule="auto"/>
        <w:jc w:val="both"/>
        <w:rPr>
          <w:rFonts w:cstheme="minorHAnsi"/>
        </w:rPr>
      </w:pPr>
    </w:p>
    <w:p w14:paraId="5BA2DAC4" w14:textId="77777777" w:rsidR="00A17BAD" w:rsidRPr="00BD1218" w:rsidRDefault="00A47EC3" w:rsidP="00216D55">
      <w:pPr>
        <w:spacing w:after="0" w:line="240" w:lineRule="auto"/>
        <w:jc w:val="both"/>
        <w:rPr>
          <w:rFonts w:cstheme="minorHAnsi"/>
        </w:rPr>
      </w:pPr>
      <w:r w:rsidRPr="00BD1218">
        <w:rPr>
          <w:rFonts w:cstheme="minorHAnsi"/>
          <w:i/>
        </w:rPr>
        <w:t>(</w:t>
      </w:r>
      <w:r w:rsidR="00A76BF1" w:rsidRPr="00BD1218">
        <w:rPr>
          <w:rFonts w:cstheme="minorHAnsi"/>
          <w:i/>
        </w:rPr>
        <w:t xml:space="preserve">Optional) </w:t>
      </w:r>
      <w:r w:rsidRPr="00BD1218">
        <w:rPr>
          <w:rFonts w:cstheme="minorHAnsi"/>
        </w:rPr>
        <w:t xml:space="preserve">Continue to breathe </w:t>
      </w:r>
      <w:r w:rsidR="004C21FD" w:rsidRPr="00BD1218">
        <w:rPr>
          <w:rFonts w:cstheme="minorHAnsi"/>
        </w:rPr>
        <w:t>while</w:t>
      </w:r>
      <w:r w:rsidR="000C1A4A" w:rsidRPr="00BD1218">
        <w:rPr>
          <w:rFonts w:cstheme="minorHAnsi"/>
        </w:rPr>
        <w:t xml:space="preserve"> I test for further integration</w:t>
      </w:r>
      <w:r w:rsidR="00A76BF1" w:rsidRPr="00BD1218">
        <w:rPr>
          <w:rFonts w:cstheme="minorHAnsi"/>
        </w:rPr>
        <w:t>.</w:t>
      </w:r>
      <w:r w:rsidR="000C1A4A" w:rsidRPr="00BD1218">
        <w:rPr>
          <w:rFonts w:cstheme="minorHAnsi"/>
        </w:rPr>
        <w:t xml:space="preserve"> </w:t>
      </w:r>
    </w:p>
    <w:p w14:paraId="11AF7FF3" w14:textId="77777777" w:rsidR="00A17BAD" w:rsidRPr="00BD1218" w:rsidRDefault="00A17BAD" w:rsidP="00216D55">
      <w:pPr>
        <w:spacing w:after="0" w:line="240" w:lineRule="auto"/>
        <w:jc w:val="both"/>
        <w:rPr>
          <w:rFonts w:cstheme="minorHAnsi"/>
        </w:rPr>
      </w:pPr>
    </w:p>
    <w:p w14:paraId="14CC5297" w14:textId="77777777" w:rsidR="00A17BAD" w:rsidRPr="00BD1218" w:rsidRDefault="00A17BAD" w:rsidP="00216D55">
      <w:pPr>
        <w:spacing w:after="0" w:line="240" w:lineRule="auto"/>
        <w:jc w:val="both"/>
        <w:rPr>
          <w:rFonts w:cstheme="minorHAnsi"/>
        </w:rPr>
      </w:pPr>
      <w:r w:rsidRPr="00BD1218">
        <w:rPr>
          <w:rFonts w:cstheme="minorHAnsi"/>
        </w:rPr>
        <w:t>Take a deep breath.</w:t>
      </w:r>
    </w:p>
    <w:p w14:paraId="0C0E09BC" w14:textId="6574688E" w:rsidR="00AA5FA7" w:rsidRPr="00BD1218" w:rsidRDefault="00AA5FA7" w:rsidP="00AA5FA7">
      <w:pPr>
        <w:spacing w:after="0" w:line="240" w:lineRule="auto"/>
        <w:rPr>
          <w:rFonts w:cstheme="minorHAnsi"/>
          <w:i/>
          <w:color w:val="000000"/>
        </w:rPr>
      </w:pPr>
      <w:r w:rsidRPr="00BD1218">
        <w:rPr>
          <w:rFonts w:cstheme="minorHAnsi"/>
          <w:i/>
          <w:color w:val="000000"/>
        </w:rPr>
        <w:t xml:space="preserve">(If time permits, ask, “Does anyone have comments or questions about </w:t>
      </w:r>
      <w:r w:rsidR="00811ADE" w:rsidRPr="00BD1218">
        <w:rPr>
          <w:rFonts w:cstheme="minorHAnsi"/>
          <w:i/>
          <w:color w:val="000000"/>
        </w:rPr>
        <w:t xml:space="preserve">the </w:t>
      </w:r>
      <w:r w:rsidRPr="00BD1218">
        <w:rPr>
          <w:rFonts w:cstheme="minorHAnsi"/>
          <w:i/>
          <w:color w:val="000000"/>
        </w:rPr>
        <w:t>integration</w:t>
      </w:r>
      <w:r w:rsidR="0062168E" w:rsidRPr="00BD1218">
        <w:rPr>
          <w:rFonts w:cstheme="minorHAnsi"/>
          <w:i/>
          <w:color w:val="000000"/>
        </w:rPr>
        <w:t>?”</w:t>
      </w:r>
      <w:r w:rsidRPr="00BD1218">
        <w:rPr>
          <w:rFonts w:cstheme="minorHAnsi"/>
          <w:i/>
          <w:color w:val="000000"/>
        </w:rPr>
        <w:t xml:space="preserve">) </w:t>
      </w:r>
    </w:p>
    <w:p w14:paraId="10775364" w14:textId="77777777" w:rsidR="00D876D7" w:rsidRPr="00BD1218" w:rsidRDefault="00D876D7" w:rsidP="00216D55">
      <w:pPr>
        <w:spacing w:after="0" w:line="240" w:lineRule="auto"/>
        <w:jc w:val="both"/>
        <w:rPr>
          <w:rFonts w:cstheme="minorHAnsi"/>
          <w:b/>
        </w:rPr>
      </w:pPr>
    </w:p>
    <w:p w14:paraId="4CC6D7B4" w14:textId="77777777" w:rsidR="00285B9A" w:rsidRPr="00BD1218" w:rsidRDefault="00A47EC3" w:rsidP="00216D55">
      <w:pPr>
        <w:spacing w:after="0" w:line="240" w:lineRule="auto"/>
        <w:jc w:val="both"/>
        <w:rPr>
          <w:rFonts w:cstheme="minorHAnsi"/>
          <w:b/>
        </w:rPr>
      </w:pPr>
      <w:r w:rsidRPr="00BD1218">
        <w:rPr>
          <w:rFonts w:cstheme="minorHAnsi"/>
          <w:b/>
        </w:rPr>
        <w:t>1:28</w:t>
      </w:r>
      <w:r w:rsidR="00285B9A" w:rsidRPr="00BD1218">
        <w:rPr>
          <w:rFonts w:cstheme="minorHAnsi"/>
          <w:b/>
        </w:rPr>
        <w:tab/>
        <w:t>ENDING PRAYER</w:t>
      </w:r>
    </w:p>
    <w:p w14:paraId="034DECF6" w14:textId="77777777" w:rsidR="003F1210" w:rsidRPr="00BD1218" w:rsidRDefault="003F1210" w:rsidP="00216D55">
      <w:pPr>
        <w:spacing w:after="0" w:line="240" w:lineRule="auto"/>
        <w:jc w:val="both"/>
        <w:rPr>
          <w:rFonts w:cstheme="minorHAnsi"/>
        </w:rPr>
      </w:pPr>
    </w:p>
    <w:p w14:paraId="5F88414D" w14:textId="77777777" w:rsidR="009B0911" w:rsidRPr="00BD1218" w:rsidRDefault="009B0911" w:rsidP="00216D55">
      <w:pPr>
        <w:spacing w:after="0" w:line="240" w:lineRule="auto"/>
        <w:jc w:val="both"/>
        <w:rPr>
          <w:rFonts w:cstheme="minorHAnsi"/>
        </w:rPr>
      </w:pPr>
      <w:r w:rsidRPr="00BD1218">
        <w:rPr>
          <w:rFonts w:cstheme="minorHAnsi"/>
        </w:rPr>
        <w:t>Dear Father and Creator,</w:t>
      </w:r>
    </w:p>
    <w:p w14:paraId="093E2010" w14:textId="77777777" w:rsidR="00F40FCF" w:rsidRPr="00BD1218" w:rsidRDefault="00C57B39" w:rsidP="00216D55">
      <w:pPr>
        <w:spacing w:after="0" w:line="240" w:lineRule="auto"/>
        <w:jc w:val="both"/>
        <w:rPr>
          <w:rFonts w:cstheme="minorHAnsi"/>
        </w:rPr>
      </w:pPr>
      <w:r w:rsidRPr="00BD1218">
        <w:rPr>
          <w:rFonts w:cstheme="minorHAnsi"/>
        </w:rPr>
        <w:t>Thank You</w:t>
      </w:r>
      <w:r w:rsidR="009B0911" w:rsidRPr="00BD1218">
        <w:rPr>
          <w:rFonts w:cstheme="minorHAnsi"/>
        </w:rPr>
        <w:t xml:space="preserve"> for this time</w:t>
      </w:r>
      <w:r w:rsidR="00A445D4" w:rsidRPr="00BD1218">
        <w:rPr>
          <w:rFonts w:cstheme="minorHAnsi"/>
        </w:rPr>
        <w:t xml:space="preserve"> to heal</w:t>
      </w:r>
      <w:r w:rsidR="00F13E0F" w:rsidRPr="00BD1218">
        <w:rPr>
          <w:rFonts w:cstheme="minorHAnsi"/>
        </w:rPr>
        <w:t xml:space="preserve"> and train</w:t>
      </w:r>
      <w:r w:rsidR="009B0911" w:rsidRPr="00BD1218">
        <w:rPr>
          <w:rFonts w:cstheme="minorHAnsi"/>
        </w:rPr>
        <w:t xml:space="preserve"> together. Hold us in the</w:t>
      </w:r>
      <w:r w:rsidR="00A135E9" w:rsidRPr="00BD1218">
        <w:rPr>
          <w:rFonts w:cstheme="minorHAnsi"/>
        </w:rPr>
        <w:t xml:space="preserve"> power of this redirected energy</w:t>
      </w:r>
      <w:r w:rsidR="009B0911" w:rsidRPr="00BD1218">
        <w:rPr>
          <w:rFonts w:cstheme="minorHAnsi"/>
        </w:rPr>
        <w:t xml:space="preserve"> as You guide us to our</w:t>
      </w:r>
      <w:r w:rsidR="00994513" w:rsidRPr="00BD1218">
        <w:rPr>
          <w:rFonts w:cstheme="minorHAnsi"/>
        </w:rPr>
        <w:t xml:space="preserve"> real</w:t>
      </w:r>
      <w:r w:rsidRPr="00BD1218">
        <w:rPr>
          <w:rFonts w:cstheme="minorHAnsi"/>
        </w:rPr>
        <w:t xml:space="preserve"> glory and mission</w:t>
      </w:r>
      <w:r w:rsidR="009B0911" w:rsidRPr="00BD1218">
        <w:rPr>
          <w:rFonts w:cstheme="minorHAnsi"/>
        </w:rPr>
        <w:t xml:space="preserve">. </w:t>
      </w:r>
      <w:r w:rsidR="00F40FCF" w:rsidRPr="00BD1218">
        <w:rPr>
          <w:rFonts w:cstheme="minorHAnsi"/>
        </w:rPr>
        <w:t xml:space="preserve">Lead us to the next step in our healing this week as we co-labor with You to reorient our lives </w:t>
      </w:r>
      <w:r w:rsidR="00D876D7" w:rsidRPr="00BD1218">
        <w:rPr>
          <w:rFonts w:cstheme="minorHAnsi"/>
        </w:rPr>
        <w:t xml:space="preserve">for </w:t>
      </w:r>
      <w:r w:rsidR="00F40FCF" w:rsidRPr="00BD1218">
        <w:rPr>
          <w:rFonts w:cstheme="minorHAnsi"/>
        </w:rPr>
        <w:t>a more effective flow and to flourish in our connection with our True Self, with the Creation, and with You, for the glory and honor of our Lord Jesus. Amen</w:t>
      </w:r>
      <w:r w:rsidR="006C1EC8" w:rsidRPr="00BD1218">
        <w:rPr>
          <w:rFonts w:cstheme="minorHAnsi"/>
        </w:rPr>
        <w:t>.</w:t>
      </w:r>
    </w:p>
    <w:p w14:paraId="2F60BE4F" w14:textId="77777777" w:rsidR="009B0911" w:rsidRPr="00BD1218" w:rsidRDefault="009B0911" w:rsidP="00216D55">
      <w:pPr>
        <w:spacing w:after="0" w:line="240" w:lineRule="auto"/>
        <w:jc w:val="both"/>
        <w:rPr>
          <w:rFonts w:cstheme="minorHAnsi"/>
        </w:rPr>
      </w:pPr>
    </w:p>
    <w:p w14:paraId="2D71B4E4" w14:textId="77777777" w:rsidR="00A17BAD" w:rsidRPr="00BD1218" w:rsidRDefault="00A17BAD" w:rsidP="00216D55">
      <w:pPr>
        <w:spacing w:after="0" w:line="240" w:lineRule="auto"/>
        <w:jc w:val="both"/>
        <w:rPr>
          <w:rFonts w:cstheme="minorHAnsi"/>
        </w:rPr>
      </w:pPr>
      <w:r w:rsidRPr="00BD1218">
        <w:rPr>
          <w:rFonts w:cstheme="minorHAnsi"/>
        </w:rPr>
        <w:t>Take a deep breath.</w:t>
      </w:r>
    </w:p>
    <w:p w14:paraId="3150CB15" w14:textId="1B9EA811" w:rsidR="00AA5FA7" w:rsidRPr="00BD1218" w:rsidRDefault="00AA5FA7" w:rsidP="00AA5FA7">
      <w:pPr>
        <w:spacing w:after="0" w:line="240" w:lineRule="auto"/>
        <w:rPr>
          <w:rFonts w:cstheme="minorHAnsi"/>
          <w:i/>
          <w:color w:val="000000"/>
        </w:rPr>
      </w:pPr>
      <w:r w:rsidRPr="00BD1218">
        <w:rPr>
          <w:rFonts w:cstheme="minorHAnsi"/>
          <w:i/>
          <w:color w:val="000000"/>
        </w:rPr>
        <w:t>(If time permits, ask, “Does anyone have comments or questions about this meeting</w:t>
      </w:r>
      <w:r w:rsidR="0062168E" w:rsidRPr="00BD1218">
        <w:rPr>
          <w:rFonts w:cstheme="minorHAnsi"/>
          <w:i/>
          <w:color w:val="000000"/>
        </w:rPr>
        <w:t>?”</w:t>
      </w:r>
      <w:r w:rsidRPr="00BD1218">
        <w:rPr>
          <w:rFonts w:cstheme="minorHAnsi"/>
          <w:i/>
          <w:color w:val="000000"/>
        </w:rPr>
        <w:t xml:space="preserve">) </w:t>
      </w:r>
    </w:p>
    <w:p w14:paraId="60C9A7A1" w14:textId="77777777" w:rsidR="003F1210" w:rsidRPr="00BD1218" w:rsidRDefault="003F1210" w:rsidP="00216D55">
      <w:pPr>
        <w:spacing w:after="0" w:line="240" w:lineRule="auto"/>
        <w:jc w:val="both"/>
        <w:rPr>
          <w:rFonts w:cstheme="minorHAnsi"/>
        </w:rPr>
      </w:pPr>
    </w:p>
    <w:p w14:paraId="3330B7E9" w14:textId="77777777" w:rsidR="00364554" w:rsidRPr="00216D55" w:rsidRDefault="00364554" w:rsidP="00216D55">
      <w:pPr>
        <w:spacing w:after="0" w:line="240" w:lineRule="auto"/>
        <w:jc w:val="both"/>
        <w:rPr>
          <w:rFonts w:cstheme="minorHAnsi"/>
          <w:b/>
        </w:rPr>
      </w:pPr>
      <w:r w:rsidRPr="00BD1218">
        <w:rPr>
          <w:rFonts w:cstheme="minorHAnsi"/>
          <w:b/>
        </w:rPr>
        <w:t>1:2</w:t>
      </w:r>
      <w:r w:rsidR="009B0911" w:rsidRPr="00BD1218">
        <w:rPr>
          <w:rFonts w:cstheme="minorHAnsi"/>
          <w:b/>
        </w:rPr>
        <w:t>9</w:t>
      </w:r>
      <w:r w:rsidRPr="00BD1218">
        <w:rPr>
          <w:rFonts w:cstheme="minorHAnsi"/>
          <w:b/>
        </w:rPr>
        <w:tab/>
        <w:t>ANNOUNCEMENTS</w:t>
      </w:r>
    </w:p>
    <w:p w14:paraId="6F0C391D" w14:textId="77777777" w:rsidR="00652E72" w:rsidRPr="00E46A15" w:rsidRDefault="00652E72" w:rsidP="00216D55">
      <w:pPr>
        <w:spacing w:after="0" w:line="240" w:lineRule="auto"/>
        <w:jc w:val="both"/>
      </w:pPr>
    </w:p>
    <w:sectPr w:rsidR="00652E72" w:rsidRPr="00E46A15" w:rsidSect="007C0EFD">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5BC6A" w14:textId="77777777" w:rsidR="00C075D8" w:rsidRDefault="00C075D8" w:rsidP="00285B9A">
      <w:pPr>
        <w:spacing w:after="0" w:line="240" w:lineRule="auto"/>
      </w:pPr>
      <w:r>
        <w:separator/>
      </w:r>
    </w:p>
  </w:endnote>
  <w:endnote w:type="continuationSeparator" w:id="0">
    <w:p w14:paraId="2F4276A8" w14:textId="77777777" w:rsidR="00C075D8" w:rsidRDefault="00C075D8" w:rsidP="00285B9A">
      <w:pPr>
        <w:spacing w:after="0" w:line="240" w:lineRule="auto"/>
      </w:pPr>
      <w:r>
        <w:continuationSeparator/>
      </w:r>
    </w:p>
  </w:endnote>
  <w:endnote w:id="1">
    <w:p w14:paraId="60EB94BA" w14:textId="7DF8BF33" w:rsidR="00CA5A49" w:rsidRPr="00320AB6" w:rsidRDefault="00CA5A49">
      <w:pPr>
        <w:pStyle w:val="EndnoteText"/>
      </w:pPr>
      <w:r>
        <w:rPr>
          <w:rStyle w:val="EndnoteReference"/>
        </w:rPr>
        <w:endnoteRef/>
      </w:r>
      <w:r>
        <w:t xml:space="preserve"> </w:t>
      </w:r>
      <w:hyperlink r:id="rId1" w:history="1">
        <w:r w:rsidR="00B1400D">
          <w:rPr>
            <w:rStyle w:val="Hyperlink"/>
          </w:rPr>
          <w:t>www.livingmindfully.org/</w:t>
        </w:r>
      </w:hyperlink>
      <w:r w:rsidRPr="00320AB6">
        <w:t>.</w:t>
      </w:r>
      <w:r>
        <w:t xml:space="preserve"> </w:t>
      </w:r>
      <w:r w:rsidR="007B68AB">
        <w:t>Adapted</w:t>
      </w:r>
      <w:r w:rsidRPr="00067DED">
        <w:t xml:space="preserve"> for Karis Fellowships by Nancy Diven.</w:t>
      </w:r>
    </w:p>
  </w:endnote>
  <w:endnote w:id="2">
    <w:p w14:paraId="48B59B9B" w14:textId="0B8C8351" w:rsidR="008E6B92" w:rsidRPr="00925665" w:rsidRDefault="008E6B92" w:rsidP="008E6B92">
      <w:pPr>
        <w:pStyle w:val="EndnoteText"/>
        <w:rPr>
          <w:lang w:val="en-GB"/>
        </w:rPr>
      </w:pPr>
      <w:r>
        <w:rPr>
          <w:rStyle w:val="EndnoteReference"/>
        </w:rPr>
        <w:endnoteRef/>
      </w:r>
      <w:r>
        <w:t xml:space="preserve"> </w:t>
      </w:r>
      <w:r w:rsidRPr="00783673">
        <w:rPr>
          <w:i/>
        </w:rPr>
        <w:t>When I Survey the Wondrous Cross</w:t>
      </w:r>
      <w:r>
        <w:t xml:space="preserve"> by Isaac Watts (1674</w:t>
      </w:r>
      <w:r w:rsidR="000043EC">
        <w:t>–</w:t>
      </w:r>
      <w:r>
        <w:t xml:space="preserve">1748), </w:t>
      </w:r>
      <w:hyperlink r:id="rId2" w:tgtFrame="_blank" w:history="1">
        <w:r w:rsidR="00B1400D">
          <w:rPr>
            <w:rStyle w:val="Hyperlink"/>
          </w:rPr>
          <w:t>youtu.be/U-hz6L6LAug</w:t>
        </w:r>
      </w:hyperlink>
      <w:r>
        <w:t>.</w:t>
      </w:r>
    </w:p>
  </w:endnote>
  <w:endnote w:id="3">
    <w:p w14:paraId="7A1F62B2" w14:textId="77777777" w:rsidR="00CA5A49" w:rsidRPr="00F70BED" w:rsidRDefault="00CA5A49">
      <w:pPr>
        <w:pStyle w:val="EndnoteText"/>
      </w:pPr>
      <w:r>
        <w:rPr>
          <w:rStyle w:val="EndnoteReference"/>
        </w:rPr>
        <w:endnoteRef/>
      </w:r>
      <w:r>
        <w:t xml:space="preserve"> 1 Cor. 13:5.</w:t>
      </w:r>
    </w:p>
  </w:endnote>
  <w:endnote w:id="4">
    <w:p w14:paraId="04E7E44D" w14:textId="26587815" w:rsidR="00B734DD" w:rsidRDefault="00B734DD">
      <w:pPr>
        <w:pStyle w:val="EndnoteText"/>
      </w:pPr>
      <w:r>
        <w:rPr>
          <w:rStyle w:val="EndnoteReference"/>
        </w:rPr>
        <w:endnoteRef/>
      </w:r>
      <w:r>
        <w:t xml:space="preserve"> Matt. 10:38–40.</w:t>
      </w:r>
    </w:p>
  </w:endnote>
  <w:endnote w:id="5">
    <w:p w14:paraId="5933E34F" w14:textId="70A38B4C" w:rsidR="00C8044D" w:rsidRDefault="00C8044D">
      <w:pPr>
        <w:pStyle w:val="EndnoteText"/>
      </w:pPr>
      <w:r>
        <w:rPr>
          <w:rStyle w:val="EndnoteReference"/>
        </w:rPr>
        <w:endnoteRef/>
      </w:r>
      <w:r>
        <w:t xml:space="preserve"> Gal. 5:16–26.</w:t>
      </w:r>
    </w:p>
  </w:endnote>
  <w:endnote w:id="6">
    <w:p w14:paraId="2C5A0E78" w14:textId="0EDBB37F" w:rsidR="002E4E2F" w:rsidRPr="00756169" w:rsidRDefault="002E4E2F" w:rsidP="002E4E2F">
      <w:pPr>
        <w:pStyle w:val="EndnoteText"/>
        <w:rPr>
          <w:lang w:val="en-GB"/>
        </w:rPr>
      </w:pPr>
      <w:r>
        <w:rPr>
          <w:rStyle w:val="EndnoteReference"/>
        </w:rPr>
        <w:endnoteRef/>
      </w:r>
      <w:r w:rsidRPr="00A11F50">
        <w:t xml:space="preserve"> </w:t>
      </w:r>
      <w:hyperlink r:id="rId3" w:history="1">
        <w:r w:rsidR="00B1400D">
          <w:rPr>
            <w:rStyle w:val="Hyperlink"/>
          </w:rPr>
          <w:t>www.camillecaldwell.com/WelcomePrayer.html</w:t>
        </w:r>
      </w:hyperlink>
      <w:r w:rsidRPr="009E7614">
        <w:rPr>
          <w:rStyle w:val="Hyperlink"/>
          <w:color w:val="auto"/>
          <w:u w:val="none"/>
        </w:rPr>
        <w:t>. A</w:t>
      </w:r>
      <w:r w:rsidRPr="00315902">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DD975" w14:textId="5C0731E3" w:rsidR="00CA5A49" w:rsidRDefault="00CA5A49" w:rsidP="00A6440C">
    <w:pPr>
      <w:pStyle w:val="Footer"/>
      <w:tabs>
        <w:tab w:val="left" w:pos="4408"/>
      </w:tabs>
    </w:pPr>
    <w:r w:rsidRPr="00A6440C">
      <w:t>karisfellowships.com</w:t>
    </w:r>
    <w:r w:rsidRPr="00A6440C">
      <w:tab/>
    </w:r>
    <w:r w:rsidRPr="005834C2">
      <w:t>KF16-M</w:t>
    </w:r>
    <w:r w:rsidRPr="00A6440C">
      <w:tab/>
    </w:r>
    <w:r w:rsidRPr="00A6440C">
      <w:rPr>
        <w:rFonts w:cstheme="minorHAnsi"/>
      </w:rPr>
      <w:t>©</w:t>
    </w:r>
    <w:r w:rsidRPr="00182EBB">
      <w:t>20</w:t>
    </w:r>
    <w:r w:rsidR="00FB1FCF" w:rsidRPr="00182EBB">
      <w:t>21</w:t>
    </w:r>
    <w:r w:rsidRPr="00182EBB">
      <w:t xml:space="preserve"> N</w:t>
    </w:r>
    <w:r w:rsidRPr="00A6440C">
      <w:t>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7C94B" w14:textId="60F64AED" w:rsidR="00CA5A49" w:rsidRDefault="00CA5A49" w:rsidP="005F46D7">
    <w:pPr>
      <w:pStyle w:val="Footer"/>
      <w:tabs>
        <w:tab w:val="left" w:pos="4408"/>
      </w:tabs>
    </w:pPr>
    <w:r w:rsidRPr="00182EBB">
      <w:t>karisfellowships.com</w:t>
    </w:r>
    <w:r w:rsidRPr="00182EBB">
      <w:tab/>
      <w:t>KF16-M</w:t>
    </w:r>
    <w:r w:rsidRPr="00182EBB">
      <w:tab/>
    </w:r>
    <w:r w:rsidRPr="00182EBB">
      <w:rPr>
        <w:rFonts w:cstheme="minorHAnsi"/>
      </w:rPr>
      <w:t>©</w:t>
    </w:r>
    <w:r w:rsidR="00504032" w:rsidRPr="00182EBB">
      <w:t>20</w:t>
    </w:r>
    <w:r w:rsidR="006079D0" w:rsidRPr="00182EBB">
      <w:t>21</w:t>
    </w:r>
    <w:r w:rsidRPr="00182EBB">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2DEF2" w14:textId="77777777" w:rsidR="00C075D8" w:rsidRDefault="00C075D8" w:rsidP="00285B9A">
      <w:pPr>
        <w:spacing w:after="0" w:line="240" w:lineRule="auto"/>
      </w:pPr>
      <w:r>
        <w:separator/>
      </w:r>
    </w:p>
  </w:footnote>
  <w:footnote w:type="continuationSeparator" w:id="0">
    <w:p w14:paraId="22E5A557" w14:textId="77777777" w:rsidR="00C075D8" w:rsidRDefault="00C075D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105059"/>
      <w:docPartObj>
        <w:docPartGallery w:val="Page Numbers (Top of Page)"/>
        <w:docPartUnique/>
      </w:docPartObj>
    </w:sdtPr>
    <w:sdtContent>
      <w:p w14:paraId="0FAA66C8" w14:textId="77777777" w:rsidR="00CA5A49" w:rsidRDefault="00CA5A49">
        <w:pPr>
          <w:pStyle w:val="Header"/>
          <w:jc w:val="right"/>
        </w:pPr>
        <w:r>
          <w:fldChar w:fldCharType="begin"/>
        </w:r>
        <w:r>
          <w:instrText xml:space="preserve"> PAGE   \* MERGEFORMAT </w:instrText>
        </w:r>
        <w:r>
          <w:fldChar w:fldCharType="separate"/>
        </w:r>
        <w:r w:rsidR="00843E0D">
          <w:rPr>
            <w:noProof/>
          </w:rPr>
          <w:t>7</w:t>
        </w:r>
        <w:r>
          <w:rPr>
            <w:noProof/>
          </w:rPr>
          <w:fldChar w:fldCharType="end"/>
        </w:r>
      </w:p>
    </w:sdtContent>
  </w:sdt>
  <w:p w14:paraId="1735D183" w14:textId="77777777" w:rsidR="00CA5A49" w:rsidRDefault="00CA5A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13BE"/>
    <w:multiLevelType w:val="hybridMultilevel"/>
    <w:tmpl w:val="45CAD898"/>
    <w:lvl w:ilvl="0" w:tplc="EE04C250">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0C96BB5"/>
    <w:multiLevelType w:val="hybridMultilevel"/>
    <w:tmpl w:val="9766C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185679"/>
    <w:multiLevelType w:val="hybridMultilevel"/>
    <w:tmpl w:val="52E46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097CEF"/>
    <w:multiLevelType w:val="hybridMultilevel"/>
    <w:tmpl w:val="2CBA6474"/>
    <w:lvl w:ilvl="0" w:tplc="A6DAA52C">
      <w:numFmt w:val="bullet"/>
      <w:lvlText w:val="-"/>
      <w:lvlJc w:val="left"/>
      <w:pPr>
        <w:ind w:left="720" w:hanging="360"/>
      </w:pPr>
      <w:rPr>
        <w:rFonts w:ascii="Calibri" w:eastAsiaTheme="minorEastAsia" w:hAnsi="Calibri"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056426"/>
    <w:multiLevelType w:val="hybridMultilevel"/>
    <w:tmpl w:val="808A9D28"/>
    <w:lvl w:ilvl="0" w:tplc="02A855F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4461223"/>
    <w:multiLevelType w:val="hybridMultilevel"/>
    <w:tmpl w:val="0AC6AC84"/>
    <w:lvl w:ilvl="0" w:tplc="DAAC77F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42768579">
    <w:abstractNumId w:val="4"/>
  </w:num>
  <w:num w:numId="2" w16cid:durableId="1603689204">
    <w:abstractNumId w:val="3"/>
  </w:num>
  <w:num w:numId="3" w16cid:durableId="1977761856">
    <w:abstractNumId w:val="0"/>
  </w:num>
  <w:num w:numId="4" w16cid:durableId="702481174">
    <w:abstractNumId w:val="5"/>
  </w:num>
  <w:num w:numId="5" w16cid:durableId="1150943625">
    <w:abstractNumId w:val="1"/>
  </w:num>
  <w:num w:numId="6" w16cid:durableId="926233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574"/>
    <w:rsid w:val="00001D28"/>
    <w:rsid w:val="00002D50"/>
    <w:rsid w:val="000043EC"/>
    <w:rsid w:val="000045B0"/>
    <w:rsid w:val="00006160"/>
    <w:rsid w:val="00012E02"/>
    <w:rsid w:val="0001304D"/>
    <w:rsid w:val="000168E1"/>
    <w:rsid w:val="00017774"/>
    <w:rsid w:val="0002105E"/>
    <w:rsid w:val="000213C5"/>
    <w:rsid w:val="00021F01"/>
    <w:rsid w:val="00023BB8"/>
    <w:rsid w:val="00024443"/>
    <w:rsid w:val="00024EC9"/>
    <w:rsid w:val="00025436"/>
    <w:rsid w:val="00037301"/>
    <w:rsid w:val="00040223"/>
    <w:rsid w:val="00044740"/>
    <w:rsid w:val="000463E2"/>
    <w:rsid w:val="0005242E"/>
    <w:rsid w:val="000524FE"/>
    <w:rsid w:val="0005369E"/>
    <w:rsid w:val="00054093"/>
    <w:rsid w:val="00055A6B"/>
    <w:rsid w:val="00073982"/>
    <w:rsid w:val="00074583"/>
    <w:rsid w:val="0008308C"/>
    <w:rsid w:val="00093BA0"/>
    <w:rsid w:val="000963E1"/>
    <w:rsid w:val="00097CFC"/>
    <w:rsid w:val="000A17F6"/>
    <w:rsid w:val="000B1126"/>
    <w:rsid w:val="000C1846"/>
    <w:rsid w:val="000C1A4A"/>
    <w:rsid w:val="000C4DB9"/>
    <w:rsid w:val="000C767D"/>
    <w:rsid w:val="000D4477"/>
    <w:rsid w:val="000D6735"/>
    <w:rsid w:val="000D7258"/>
    <w:rsid w:val="000E1D2C"/>
    <w:rsid w:val="000E1EE9"/>
    <w:rsid w:val="000E6486"/>
    <w:rsid w:val="000E716F"/>
    <w:rsid w:val="000F21F6"/>
    <w:rsid w:val="000F2858"/>
    <w:rsid w:val="000F4C0B"/>
    <w:rsid w:val="00104140"/>
    <w:rsid w:val="00110091"/>
    <w:rsid w:val="0011367A"/>
    <w:rsid w:val="00114004"/>
    <w:rsid w:val="00120F7E"/>
    <w:rsid w:val="00124002"/>
    <w:rsid w:val="00132AAB"/>
    <w:rsid w:val="001348EC"/>
    <w:rsid w:val="00136F0E"/>
    <w:rsid w:val="001405ED"/>
    <w:rsid w:val="0014175E"/>
    <w:rsid w:val="00144F47"/>
    <w:rsid w:val="00146C68"/>
    <w:rsid w:val="00154928"/>
    <w:rsid w:val="00157416"/>
    <w:rsid w:val="00173A18"/>
    <w:rsid w:val="001752A9"/>
    <w:rsid w:val="00182EBB"/>
    <w:rsid w:val="00183307"/>
    <w:rsid w:val="00192595"/>
    <w:rsid w:val="001950D9"/>
    <w:rsid w:val="00197124"/>
    <w:rsid w:val="001B02F8"/>
    <w:rsid w:val="001B5AED"/>
    <w:rsid w:val="001C2010"/>
    <w:rsid w:val="001D0CCA"/>
    <w:rsid w:val="001D0E8F"/>
    <w:rsid w:val="001D2A76"/>
    <w:rsid w:val="001D2EB5"/>
    <w:rsid w:val="001D6F01"/>
    <w:rsid w:val="001E03ED"/>
    <w:rsid w:val="001E55FC"/>
    <w:rsid w:val="00200689"/>
    <w:rsid w:val="00204066"/>
    <w:rsid w:val="002051A4"/>
    <w:rsid w:val="0020772B"/>
    <w:rsid w:val="00207C7C"/>
    <w:rsid w:val="002110A5"/>
    <w:rsid w:val="00213D64"/>
    <w:rsid w:val="00216D55"/>
    <w:rsid w:val="002214FD"/>
    <w:rsid w:val="00221EAB"/>
    <w:rsid w:val="00222F52"/>
    <w:rsid w:val="00227BAB"/>
    <w:rsid w:val="00236E48"/>
    <w:rsid w:val="00237A8F"/>
    <w:rsid w:val="00241B91"/>
    <w:rsid w:val="00244F15"/>
    <w:rsid w:val="002502F8"/>
    <w:rsid w:val="00250F42"/>
    <w:rsid w:val="002522F1"/>
    <w:rsid w:val="002532D5"/>
    <w:rsid w:val="00253B0F"/>
    <w:rsid w:val="002554FE"/>
    <w:rsid w:val="002673A2"/>
    <w:rsid w:val="002710C6"/>
    <w:rsid w:val="002743B5"/>
    <w:rsid w:val="00276DAE"/>
    <w:rsid w:val="00277010"/>
    <w:rsid w:val="002811B2"/>
    <w:rsid w:val="00285B9A"/>
    <w:rsid w:val="00297C2B"/>
    <w:rsid w:val="00297FB6"/>
    <w:rsid w:val="002A0AC4"/>
    <w:rsid w:val="002A0C79"/>
    <w:rsid w:val="002A2072"/>
    <w:rsid w:val="002A38FD"/>
    <w:rsid w:val="002C2362"/>
    <w:rsid w:val="002C2742"/>
    <w:rsid w:val="002C3AB0"/>
    <w:rsid w:val="002D146C"/>
    <w:rsid w:val="002D14CB"/>
    <w:rsid w:val="002D39EC"/>
    <w:rsid w:val="002D3F7B"/>
    <w:rsid w:val="002D657F"/>
    <w:rsid w:val="002E0BAE"/>
    <w:rsid w:val="002E0DB7"/>
    <w:rsid w:val="002E126C"/>
    <w:rsid w:val="002E4E2F"/>
    <w:rsid w:val="002E57D6"/>
    <w:rsid w:val="002F15FE"/>
    <w:rsid w:val="002F3A1E"/>
    <w:rsid w:val="002F69BC"/>
    <w:rsid w:val="00302030"/>
    <w:rsid w:val="0030240E"/>
    <w:rsid w:val="003031E8"/>
    <w:rsid w:val="00304127"/>
    <w:rsid w:val="00306F31"/>
    <w:rsid w:val="003111BE"/>
    <w:rsid w:val="00311CAF"/>
    <w:rsid w:val="00313119"/>
    <w:rsid w:val="00315902"/>
    <w:rsid w:val="00315F88"/>
    <w:rsid w:val="00320AB6"/>
    <w:rsid w:val="00321BDB"/>
    <w:rsid w:val="003221E1"/>
    <w:rsid w:val="0032425A"/>
    <w:rsid w:val="003255E6"/>
    <w:rsid w:val="00332D62"/>
    <w:rsid w:val="003353DD"/>
    <w:rsid w:val="00337EA6"/>
    <w:rsid w:val="0034080D"/>
    <w:rsid w:val="00341511"/>
    <w:rsid w:val="00344EE2"/>
    <w:rsid w:val="00347B54"/>
    <w:rsid w:val="00353C7F"/>
    <w:rsid w:val="00356175"/>
    <w:rsid w:val="0035630C"/>
    <w:rsid w:val="00357B32"/>
    <w:rsid w:val="003605EE"/>
    <w:rsid w:val="003619FA"/>
    <w:rsid w:val="00364554"/>
    <w:rsid w:val="00365BD4"/>
    <w:rsid w:val="00370846"/>
    <w:rsid w:val="00374D9D"/>
    <w:rsid w:val="0037580F"/>
    <w:rsid w:val="003829D6"/>
    <w:rsid w:val="00383E07"/>
    <w:rsid w:val="00386577"/>
    <w:rsid w:val="003946D5"/>
    <w:rsid w:val="003B0326"/>
    <w:rsid w:val="003B112A"/>
    <w:rsid w:val="003B2734"/>
    <w:rsid w:val="003B4F8F"/>
    <w:rsid w:val="003C08D7"/>
    <w:rsid w:val="003C137D"/>
    <w:rsid w:val="003C28AF"/>
    <w:rsid w:val="003C4683"/>
    <w:rsid w:val="003C641F"/>
    <w:rsid w:val="003C6899"/>
    <w:rsid w:val="003D3FC0"/>
    <w:rsid w:val="003D452C"/>
    <w:rsid w:val="003D4ECD"/>
    <w:rsid w:val="003D79AB"/>
    <w:rsid w:val="003E2969"/>
    <w:rsid w:val="003F1210"/>
    <w:rsid w:val="00400A56"/>
    <w:rsid w:val="0040205A"/>
    <w:rsid w:val="004049B4"/>
    <w:rsid w:val="00410B7B"/>
    <w:rsid w:val="0041360A"/>
    <w:rsid w:val="00415422"/>
    <w:rsid w:val="004175D4"/>
    <w:rsid w:val="00420BE7"/>
    <w:rsid w:val="00422B1E"/>
    <w:rsid w:val="00424D2C"/>
    <w:rsid w:val="0043310C"/>
    <w:rsid w:val="00435259"/>
    <w:rsid w:val="0044076E"/>
    <w:rsid w:val="00446740"/>
    <w:rsid w:val="0045052D"/>
    <w:rsid w:val="00450802"/>
    <w:rsid w:val="0045174E"/>
    <w:rsid w:val="0045363A"/>
    <w:rsid w:val="00453728"/>
    <w:rsid w:val="004575F2"/>
    <w:rsid w:val="00462839"/>
    <w:rsid w:val="00464A51"/>
    <w:rsid w:val="00467721"/>
    <w:rsid w:val="00467D52"/>
    <w:rsid w:val="00473C5F"/>
    <w:rsid w:val="0048521A"/>
    <w:rsid w:val="00485D3F"/>
    <w:rsid w:val="0048605D"/>
    <w:rsid w:val="004874E6"/>
    <w:rsid w:val="00491848"/>
    <w:rsid w:val="00491E9A"/>
    <w:rsid w:val="00492F04"/>
    <w:rsid w:val="00494844"/>
    <w:rsid w:val="004A1AB4"/>
    <w:rsid w:val="004A3777"/>
    <w:rsid w:val="004A7F6D"/>
    <w:rsid w:val="004B1A6D"/>
    <w:rsid w:val="004B4A89"/>
    <w:rsid w:val="004B55C9"/>
    <w:rsid w:val="004C21FD"/>
    <w:rsid w:val="004D0E68"/>
    <w:rsid w:val="004D1C8A"/>
    <w:rsid w:val="004D3200"/>
    <w:rsid w:val="004D6E18"/>
    <w:rsid w:val="004E4805"/>
    <w:rsid w:val="004E5953"/>
    <w:rsid w:val="004F236F"/>
    <w:rsid w:val="004F2A81"/>
    <w:rsid w:val="004F51BD"/>
    <w:rsid w:val="004F5F77"/>
    <w:rsid w:val="004F7B33"/>
    <w:rsid w:val="00502F9E"/>
    <w:rsid w:val="00504032"/>
    <w:rsid w:val="00505491"/>
    <w:rsid w:val="00507238"/>
    <w:rsid w:val="005075A3"/>
    <w:rsid w:val="005163C0"/>
    <w:rsid w:val="00517C84"/>
    <w:rsid w:val="00521F0A"/>
    <w:rsid w:val="0052438A"/>
    <w:rsid w:val="00525123"/>
    <w:rsid w:val="005304D9"/>
    <w:rsid w:val="0053430C"/>
    <w:rsid w:val="0053664C"/>
    <w:rsid w:val="0053790C"/>
    <w:rsid w:val="00541C89"/>
    <w:rsid w:val="00544AAD"/>
    <w:rsid w:val="00545874"/>
    <w:rsid w:val="0054661E"/>
    <w:rsid w:val="0054757B"/>
    <w:rsid w:val="00551254"/>
    <w:rsid w:val="00551FDE"/>
    <w:rsid w:val="005571F0"/>
    <w:rsid w:val="00565BD4"/>
    <w:rsid w:val="005660E5"/>
    <w:rsid w:val="00566420"/>
    <w:rsid w:val="00567A92"/>
    <w:rsid w:val="00570B6E"/>
    <w:rsid w:val="00574D39"/>
    <w:rsid w:val="0057595C"/>
    <w:rsid w:val="00575FDC"/>
    <w:rsid w:val="0057726D"/>
    <w:rsid w:val="0058019D"/>
    <w:rsid w:val="00580B2B"/>
    <w:rsid w:val="005834C2"/>
    <w:rsid w:val="005838CA"/>
    <w:rsid w:val="00585D1B"/>
    <w:rsid w:val="0058709C"/>
    <w:rsid w:val="00590B44"/>
    <w:rsid w:val="0059751F"/>
    <w:rsid w:val="0059763E"/>
    <w:rsid w:val="005A077C"/>
    <w:rsid w:val="005A1105"/>
    <w:rsid w:val="005A3AE5"/>
    <w:rsid w:val="005B2F6E"/>
    <w:rsid w:val="005B664C"/>
    <w:rsid w:val="005B7576"/>
    <w:rsid w:val="005D00B8"/>
    <w:rsid w:val="005D2845"/>
    <w:rsid w:val="005D32FD"/>
    <w:rsid w:val="005D57BA"/>
    <w:rsid w:val="005D7ADF"/>
    <w:rsid w:val="005E254D"/>
    <w:rsid w:val="005E662A"/>
    <w:rsid w:val="005E700B"/>
    <w:rsid w:val="005E7306"/>
    <w:rsid w:val="005E7692"/>
    <w:rsid w:val="005F02AD"/>
    <w:rsid w:val="005F286D"/>
    <w:rsid w:val="005F46D7"/>
    <w:rsid w:val="005F4794"/>
    <w:rsid w:val="006010A1"/>
    <w:rsid w:val="006065B8"/>
    <w:rsid w:val="006075D6"/>
    <w:rsid w:val="006079D0"/>
    <w:rsid w:val="00607C4B"/>
    <w:rsid w:val="0061117B"/>
    <w:rsid w:val="006112E0"/>
    <w:rsid w:val="00614340"/>
    <w:rsid w:val="00617882"/>
    <w:rsid w:val="0062168E"/>
    <w:rsid w:val="00624493"/>
    <w:rsid w:val="0062551D"/>
    <w:rsid w:val="0062757E"/>
    <w:rsid w:val="006371EC"/>
    <w:rsid w:val="00637634"/>
    <w:rsid w:val="0063777E"/>
    <w:rsid w:val="00644203"/>
    <w:rsid w:val="006461D3"/>
    <w:rsid w:val="0064785D"/>
    <w:rsid w:val="00650347"/>
    <w:rsid w:val="00652E72"/>
    <w:rsid w:val="006549FE"/>
    <w:rsid w:val="006606A9"/>
    <w:rsid w:val="00661259"/>
    <w:rsid w:val="00664224"/>
    <w:rsid w:val="00664A3A"/>
    <w:rsid w:val="006650E0"/>
    <w:rsid w:val="00665CB1"/>
    <w:rsid w:val="006737E2"/>
    <w:rsid w:val="006745D9"/>
    <w:rsid w:val="00677033"/>
    <w:rsid w:val="00677435"/>
    <w:rsid w:val="00677BDF"/>
    <w:rsid w:val="00682350"/>
    <w:rsid w:val="00684083"/>
    <w:rsid w:val="0068454D"/>
    <w:rsid w:val="0068530A"/>
    <w:rsid w:val="00695AD3"/>
    <w:rsid w:val="006A05CB"/>
    <w:rsid w:val="006A4A21"/>
    <w:rsid w:val="006A77DD"/>
    <w:rsid w:val="006B190B"/>
    <w:rsid w:val="006B508D"/>
    <w:rsid w:val="006B7931"/>
    <w:rsid w:val="006C0EB8"/>
    <w:rsid w:val="006C1EC8"/>
    <w:rsid w:val="006C27BE"/>
    <w:rsid w:val="006C2ED5"/>
    <w:rsid w:val="006C46D3"/>
    <w:rsid w:val="006C5D57"/>
    <w:rsid w:val="006C6553"/>
    <w:rsid w:val="006D05E0"/>
    <w:rsid w:val="006D468D"/>
    <w:rsid w:val="006E010E"/>
    <w:rsid w:val="006E30AA"/>
    <w:rsid w:val="006E315E"/>
    <w:rsid w:val="006E5E97"/>
    <w:rsid w:val="006F3B79"/>
    <w:rsid w:val="006F60FA"/>
    <w:rsid w:val="006F6598"/>
    <w:rsid w:val="00702D2E"/>
    <w:rsid w:val="00716395"/>
    <w:rsid w:val="0072443D"/>
    <w:rsid w:val="007332B9"/>
    <w:rsid w:val="00733C77"/>
    <w:rsid w:val="00735FEE"/>
    <w:rsid w:val="00742710"/>
    <w:rsid w:val="00743BF5"/>
    <w:rsid w:val="00743C3C"/>
    <w:rsid w:val="0074433B"/>
    <w:rsid w:val="0074712C"/>
    <w:rsid w:val="00747B71"/>
    <w:rsid w:val="00747ECC"/>
    <w:rsid w:val="007513AC"/>
    <w:rsid w:val="00753919"/>
    <w:rsid w:val="00755FF0"/>
    <w:rsid w:val="00761ADC"/>
    <w:rsid w:val="00765C9D"/>
    <w:rsid w:val="00765CCF"/>
    <w:rsid w:val="007664A8"/>
    <w:rsid w:val="00766742"/>
    <w:rsid w:val="007738F5"/>
    <w:rsid w:val="00774B0F"/>
    <w:rsid w:val="00775E76"/>
    <w:rsid w:val="007768B3"/>
    <w:rsid w:val="00777219"/>
    <w:rsid w:val="007831BD"/>
    <w:rsid w:val="00783673"/>
    <w:rsid w:val="0078422B"/>
    <w:rsid w:val="0078493D"/>
    <w:rsid w:val="00790B98"/>
    <w:rsid w:val="007960B6"/>
    <w:rsid w:val="007A0A92"/>
    <w:rsid w:val="007A2275"/>
    <w:rsid w:val="007A2488"/>
    <w:rsid w:val="007B68AB"/>
    <w:rsid w:val="007C0EFD"/>
    <w:rsid w:val="007C2F64"/>
    <w:rsid w:val="007C38C3"/>
    <w:rsid w:val="007C63A9"/>
    <w:rsid w:val="007D037B"/>
    <w:rsid w:val="007D414F"/>
    <w:rsid w:val="007D4ECB"/>
    <w:rsid w:val="007D6835"/>
    <w:rsid w:val="007D6A73"/>
    <w:rsid w:val="007E02CB"/>
    <w:rsid w:val="007E2B35"/>
    <w:rsid w:val="007F1752"/>
    <w:rsid w:val="007F3485"/>
    <w:rsid w:val="007F6526"/>
    <w:rsid w:val="007F67CA"/>
    <w:rsid w:val="007F7F50"/>
    <w:rsid w:val="00800C82"/>
    <w:rsid w:val="00801AD6"/>
    <w:rsid w:val="00801BEA"/>
    <w:rsid w:val="00801E68"/>
    <w:rsid w:val="00804980"/>
    <w:rsid w:val="008103A2"/>
    <w:rsid w:val="00811ADE"/>
    <w:rsid w:val="00811FF9"/>
    <w:rsid w:val="0081254E"/>
    <w:rsid w:val="008133C6"/>
    <w:rsid w:val="008171D6"/>
    <w:rsid w:val="00822498"/>
    <w:rsid w:val="0083493D"/>
    <w:rsid w:val="00837565"/>
    <w:rsid w:val="00841D05"/>
    <w:rsid w:val="00843E0D"/>
    <w:rsid w:val="00844DF6"/>
    <w:rsid w:val="00845F0E"/>
    <w:rsid w:val="00852AE8"/>
    <w:rsid w:val="0085457C"/>
    <w:rsid w:val="00856C9E"/>
    <w:rsid w:val="008604B5"/>
    <w:rsid w:val="0086171B"/>
    <w:rsid w:val="00872B4E"/>
    <w:rsid w:val="00880A87"/>
    <w:rsid w:val="00887711"/>
    <w:rsid w:val="00895641"/>
    <w:rsid w:val="00896BE4"/>
    <w:rsid w:val="00897295"/>
    <w:rsid w:val="008A0317"/>
    <w:rsid w:val="008A0AAD"/>
    <w:rsid w:val="008A264C"/>
    <w:rsid w:val="008A2CAB"/>
    <w:rsid w:val="008B172E"/>
    <w:rsid w:val="008B25FE"/>
    <w:rsid w:val="008B4960"/>
    <w:rsid w:val="008B59DE"/>
    <w:rsid w:val="008B5BF4"/>
    <w:rsid w:val="008B5E0F"/>
    <w:rsid w:val="008B6542"/>
    <w:rsid w:val="008B7EAF"/>
    <w:rsid w:val="008C09F9"/>
    <w:rsid w:val="008C0D0D"/>
    <w:rsid w:val="008C1D2C"/>
    <w:rsid w:val="008C2F18"/>
    <w:rsid w:val="008D0315"/>
    <w:rsid w:val="008D5890"/>
    <w:rsid w:val="008D626C"/>
    <w:rsid w:val="008D6376"/>
    <w:rsid w:val="008D72A3"/>
    <w:rsid w:val="008E0C20"/>
    <w:rsid w:val="008E1362"/>
    <w:rsid w:val="008E2B1A"/>
    <w:rsid w:val="008E6B92"/>
    <w:rsid w:val="008F2867"/>
    <w:rsid w:val="008F5CC6"/>
    <w:rsid w:val="008F740F"/>
    <w:rsid w:val="009003EA"/>
    <w:rsid w:val="0090151D"/>
    <w:rsid w:val="00902769"/>
    <w:rsid w:val="00904BAC"/>
    <w:rsid w:val="00910D31"/>
    <w:rsid w:val="0091155D"/>
    <w:rsid w:val="00916654"/>
    <w:rsid w:val="00916667"/>
    <w:rsid w:val="00921D2C"/>
    <w:rsid w:val="00922882"/>
    <w:rsid w:val="009264F0"/>
    <w:rsid w:val="00932BA0"/>
    <w:rsid w:val="00943F6D"/>
    <w:rsid w:val="009448CE"/>
    <w:rsid w:val="00960587"/>
    <w:rsid w:val="009678EB"/>
    <w:rsid w:val="00972C14"/>
    <w:rsid w:val="00973923"/>
    <w:rsid w:val="00974E2F"/>
    <w:rsid w:val="009767A6"/>
    <w:rsid w:val="00984C98"/>
    <w:rsid w:val="009932A6"/>
    <w:rsid w:val="00994513"/>
    <w:rsid w:val="009947C4"/>
    <w:rsid w:val="00995DFD"/>
    <w:rsid w:val="00995FEF"/>
    <w:rsid w:val="0099709C"/>
    <w:rsid w:val="009A1E3D"/>
    <w:rsid w:val="009A3F1F"/>
    <w:rsid w:val="009A4424"/>
    <w:rsid w:val="009A70C2"/>
    <w:rsid w:val="009B0549"/>
    <w:rsid w:val="009B0911"/>
    <w:rsid w:val="009B0B5A"/>
    <w:rsid w:val="009B4398"/>
    <w:rsid w:val="009B4757"/>
    <w:rsid w:val="009C534A"/>
    <w:rsid w:val="009C5447"/>
    <w:rsid w:val="009D01E9"/>
    <w:rsid w:val="009D0BD2"/>
    <w:rsid w:val="009D1725"/>
    <w:rsid w:val="009D4489"/>
    <w:rsid w:val="009D4A5D"/>
    <w:rsid w:val="009D671E"/>
    <w:rsid w:val="009D70BE"/>
    <w:rsid w:val="009E2605"/>
    <w:rsid w:val="009E7614"/>
    <w:rsid w:val="009F068E"/>
    <w:rsid w:val="00A0164B"/>
    <w:rsid w:val="00A02DF4"/>
    <w:rsid w:val="00A0508C"/>
    <w:rsid w:val="00A135E9"/>
    <w:rsid w:val="00A1634B"/>
    <w:rsid w:val="00A17BAD"/>
    <w:rsid w:val="00A21573"/>
    <w:rsid w:val="00A22943"/>
    <w:rsid w:val="00A26F00"/>
    <w:rsid w:val="00A31B90"/>
    <w:rsid w:val="00A34B2E"/>
    <w:rsid w:val="00A37162"/>
    <w:rsid w:val="00A42DB2"/>
    <w:rsid w:val="00A445D4"/>
    <w:rsid w:val="00A44F3F"/>
    <w:rsid w:val="00A47EC3"/>
    <w:rsid w:val="00A500D4"/>
    <w:rsid w:val="00A551E0"/>
    <w:rsid w:val="00A627C5"/>
    <w:rsid w:val="00A63223"/>
    <w:rsid w:val="00A63BAA"/>
    <w:rsid w:val="00A6440C"/>
    <w:rsid w:val="00A67F8B"/>
    <w:rsid w:val="00A7055C"/>
    <w:rsid w:val="00A71C16"/>
    <w:rsid w:val="00A725A2"/>
    <w:rsid w:val="00A726B2"/>
    <w:rsid w:val="00A76BF1"/>
    <w:rsid w:val="00A7744C"/>
    <w:rsid w:val="00A77888"/>
    <w:rsid w:val="00A82B5F"/>
    <w:rsid w:val="00A84C32"/>
    <w:rsid w:val="00A870CC"/>
    <w:rsid w:val="00A87A05"/>
    <w:rsid w:val="00A9261E"/>
    <w:rsid w:val="00A94073"/>
    <w:rsid w:val="00A94347"/>
    <w:rsid w:val="00A956C0"/>
    <w:rsid w:val="00A97043"/>
    <w:rsid w:val="00AA50A9"/>
    <w:rsid w:val="00AA5109"/>
    <w:rsid w:val="00AA5FA7"/>
    <w:rsid w:val="00AA705E"/>
    <w:rsid w:val="00AB04B4"/>
    <w:rsid w:val="00AB1115"/>
    <w:rsid w:val="00AB1E64"/>
    <w:rsid w:val="00AB3A7D"/>
    <w:rsid w:val="00AC036B"/>
    <w:rsid w:val="00AC1364"/>
    <w:rsid w:val="00AC2F3B"/>
    <w:rsid w:val="00AC3650"/>
    <w:rsid w:val="00AC6580"/>
    <w:rsid w:val="00AD2AC9"/>
    <w:rsid w:val="00AD382E"/>
    <w:rsid w:val="00AD4500"/>
    <w:rsid w:val="00AE086B"/>
    <w:rsid w:val="00AF0483"/>
    <w:rsid w:val="00AF174B"/>
    <w:rsid w:val="00AF1DB7"/>
    <w:rsid w:val="00AF286C"/>
    <w:rsid w:val="00AF2A3C"/>
    <w:rsid w:val="00AF3833"/>
    <w:rsid w:val="00AF4484"/>
    <w:rsid w:val="00AF7364"/>
    <w:rsid w:val="00AF7B23"/>
    <w:rsid w:val="00B00F13"/>
    <w:rsid w:val="00B0714E"/>
    <w:rsid w:val="00B12628"/>
    <w:rsid w:val="00B1400D"/>
    <w:rsid w:val="00B22E0F"/>
    <w:rsid w:val="00B2718B"/>
    <w:rsid w:val="00B3083A"/>
    <w:rsid w:val="00B3792F"/>
    <w:rsid w:val="00B4104B"/>
    <w:rsid w:val="00B45D2A"/>
    <w:rsid w:val="00B54E01"/>
    <w:rsid w:val="00B6364C"/>
    <w:rsid w:val="00B64884"/>
    <w:rsid w:val="00B679B0"/>
    <w:rsid w:val="00B701D0"/>
    <w:rsid w:val="00B731FC"/>
    <w:rsid w:val="00B734DD"/>
    <w:rsid w:val="00B740D2"/>
    <w:rsid w:val="00B751E1"/>
    <w:rsid w:val="00B760F3"/>
    <w:rsid w:val="00B76EEC"/>
    <w:rsid w:val="00B77CC3"/>
    <w:rsid w:val="00B85CCC"/>
    <w:rsid w:val="00B87698"/>
    <w:rsid w:val="00B91D33"/>
    <w:rsid w:val="00B934CF"/>
    <w:rsid w:val="00B95F68"/>
    <w:rsid w:val="00B961AB"/>
    <w:rsid w:val="00BA5FEF"/>
    <w:rsid w:val="00BB0511"/>
    <w:rsid w:val="00BB0D27"/>
    <w:rsid w:val="00BB113D"/>
    <w:rsid w:val="00BB1CD5"/>
    <w:rsid w:val="00BB34D8"/>
    <w:rsid w:val="00BB39C5"/>
    <w:rsid w:val="00BB411B"/>
    <w:rsid w:val="00BC0FD9"/>
    <w:rsid w:val="00BC32DB"/>
    <w:rsid w:val="00BC6E02"/>
    <w:rsid w:val="00BD1218"/>
    <w:rsid w:val="00BD22D1"/>
    <w:rsid w:val="00BD2E3E"/>
    <w:rsid w:val="00BD522D"/>
    <w:rsid w:val="00BD62BF"/>
    <w:rsid w:val="00BE1C68"/>
    <w:rsid w:val="00BE6B27"/>
    <w:rsid w:val="00BE7DE1"/>
    <w:rsid w:val="00BF4605"/>
    <w:rsid w:val="00BF477E"/>
    <w:rsid w:val="00BF52C4"/>
    <w:rsid w:val="00BF67CC"/>
    <w:rsid w:val="00BF71DE"/>
    <w:rsid w:val="00C029C5"/>
    <w:rsid w:val="00C075D8"/>
    <w:rsid w:val="00C10301"/>
    <w:rsid w:val="00C11FB1"/>
    <w:rsid w:val="00C14751"/>
    <w:rsid w:val="00C15603"/>
    <w:rsid w:val="00C22A71"/>
    <w:rsid w:val="00C23B94"/>
    <w:rsid w:val="00C23CBC"/>
    <w:rsid w:val="00C23CE7"/>
    <w:rsid w:val="00C264D9"/>
    <w:rsid w:val="00C2744C"/>
    <w:rsid w:val="00C27BA9"/>
    <w:rsid w:val="00C30F59"/>
    <w:rsid w:val="00C34F59"/>
    <w:rsid w:val="00C40EE5"/>
    <w:rsid w:val="00C51B43"/>
    <w:rsid w:val="00C54AEF"/>
    <w:rsid w:val="00C54DC9"/>
    <w:rsid w:val="00C57B39"/>
    <w:rsid w:val="00C605BB"/>
    <w:rsid w:val="00C612FA"/>
    <w:rsid w:val="00C65908"/>
    <w:rsid w:val="00C73C73"/>
    <w:rsid w:val="00C74C2A"/>
    <w:rsid w:val="00C75A7B"/>
    <w:rsid w:val="00C76F55"/>
    <w:rsid w:val="00C8044D"/>
    <w:rsid w:val="00C8449B"/>
    <w:rsid w:val="00C84AA8"/>
    <w:rsid w:val="00C85310"/>
    <w:rsid w:val="00C934E0"/>
    <w:rsid w:val="00C97018"/>
    <w:rsid w:val="00CA29D0"/>
    <w:rsid w:val="00CA3C36"/>
    <w:rsid w:val="00CA438C"/>
    <w:rsid w:val="00CA5A49"/>
    <w:rsid w:val="00CB30D3"/>
    <w:rsid w:val="00CB5DE7"/>
    <w:rsid w:val="00CB7781"/>
    <w:rsid w:val="00CC3992"/>
    <w:rsid w:val="00CC69D8"/>
    <w:rsid w:val="00CC6C2A"/>
    <w:rsid w:val="00CD1170"/>
    <w:rsid w:val="00CD150E"/>
    <w:rsid w:val="00CD18DF"/>
    <w:rsid w:val="00CD70C2"/>
    <w:rsid w:val="00CE1DFE"/>
    <w:rsid w:val="00CE5143"/>
    <w:rsid w:val="00CF2E93"/>
    <w:rsid w:val="00D01812"/>
    <w:rsid w:val="00D01B5C"/>
    <w:rsid w:val="00D047F2"/>
    <w:rsid w:val="00D04B27"/>
    <w:rsid w:val="00D04B68"/>
    <w:rsid w:val="00D05482"/>
    <w:rsid w:val="00D0792B"/>
    <w:rsid w:val="00D13F70"/>
    <w:rsid w:val="00D14E7B"/>
    <w:rsid w:val="00D15625"/>
    <w:rsid w:val="00D203AA"/>
    <w:rsid w:val="00D21818"/>
    <w:rsid w:val="00D22C1F"/>
    <w:rsid w:val="00D22E08"/>
    <w:rsid w:val="00D241C6"/>
    <w:rsid w:val="00D26277"/>
    <w:rsid w:val="00D27B42"/>
    <w:rsid w:val="00D307D4"/>
    <w:rsid w:val="00D40341"/>
    <w:rsid w:val="00D4415B"/>
    <w:rsid w:val="00D458D2"/>
    <w:rsid w:val="00D464CC"/>
    <w:rsid w:val="00D514C5"/>
    <w:rsid w:val="00D53FFA"/>
    <w:rsid w:val="00D54293"/>
    <w:rsid w:val="00D60333"/>
    <w:rsid w:val="00D638E1"/>
    <w:rsid w:val="00D70F34"/>
    <w:rsid w:val="00D73BD6"/>
    <w:rsid w:val="00D740D9"/>
    <w:rsid w:val="00D77E54"/>
    <w:rsid w:val="00D814AE"/>
    <w:rsid w:val="00D819CE"/>
    <w:rsid w:val="00D841C4"/>
    <w:rsid w:val="00D86359"/>
    <w:rsid w:val="00D86462"/>
    <w:rsid w:val="00D876D7"/>
    <w:rsid w:val="00D9313D"/>
    <w:rsid w:val="00D943F3"/>
    <w:rsid w:val="00D95954"/>
    <w:rsid w:val="00DA0541"/>
    <w:rsid w:val="00DA0BB9"/>
    <w:rsid w:val="00DA0E7B"/>
    <w:rsid w:val="00DA23B0"/>
    <w:rsid w:val="00DB0201"/>
    <w:rsid w:val="00DB13C7"/>
    <w:rsid w:val="00DB4217"/>
    <w:rsid w:val="00DB499D"/>
    <w:rsid w:val="00DB52DF"/>
    <w:rsid w:val="00DB5963"/>
    <w:rsid w:val="00DB5E3C"/>
    <w:rsid w:val="00DC00A5"/>
    <w:rsid w:val="00DC5634"/>
    <w:rsid w:val="00DD0C8C"/>
    <w:rsid w:val="00DD1766"/>
    <w:rsid w:val="00DD7EB7"/>
    <w:rsid w:val="00DE1E0D"/>
    <w:rsid w:val="00DE2C2A"/>
    <w:rsid w:val="00DE6CB8"/>
    <w:rsid w:val="00DF36A8"/>
    <w:rsid w:val="00DF6CC9"/>
    <w:rsid w:val="00E0006F"/>
    <w:rsid w:val="00E109F3"/>
    <w:rsid w:val="00E10BC4"/>
    <w:rsid w:val="00E11344"/>
    <w:rsid w:val="00E11DC5"/>
    <w:rsid w:val="00E12ED2"/>
    <w:rsid w:val="00E13D7A"/>
    <w:rsid w:val="00E16FF2"/>
    <w:rsid w:val="00E17437"/>
    <w:rsid w:val="00E1769D"/>
    <w:rsid w:val="00E17B5D"/>
    <w:rsid w:val="00E17F05"/>
    <w:rsid w:val="00E22EF4"/>
    <w:rsid w:val="00E23E53"/>
    <w:rsid w:val="00E26D0B"/>
    <w:rsid w:val="00E379F1"/>
    <w:rsid w:val="00E41CFB"/>
    <w:rsid w:val="00E432EE"/>
    <w:rsid w:val="00E44ABC"/>
    <w:rsid w:val="00E45856"/>
    <w:rsid w:val="00E46A15"/>
    <w:rsid w:val="00E46C6F"/>
    <w:rsid w:val="00E47385"/>
    <w:rsid w:val="00E52842"/>
    <w:rsid w:val="00E54000"/>
    <w:rsid w:val="00E5597C"/>
    <w:rsid w:val="00E56FE0"/>
    <w:rsid w:val="00E65113"/>
    <w:rsid w:val="00E66109"/>
    <w:rsid w:val="00E70082"/>
    <w:rsid w:val="00E725BD"/>
    <w:rsid w:val="00E8060E"/>
    <w:rsid w:val="00E83B48"/>
    <w:rsid w:val="00E91605"/>
    <w:rsid w:val="00E916F2"/>
    <w:rsid w:val="00EA0561"/>
    <w:rsid w:val="00EA4381"/>
    <w:rsid w:val="00EA45E2"/>
    <w:rsid w:val="00EB27DC"/>
    <w:rsid w:val="00EB55A9"/>
    <w:rsid w:val="00EB5C38"/>
    <w:rsid w:val="00EB7A24"/>
    <w:rsid w:val="00EC1F57"/>
    <w:rsid w:val="00ED0FCF"/>
    <w:rsid w:val="00ED2401"/>
    <w:rsid w:val="00ED2D0B"/>
    <w:rsid w:val="00EE2CF3"/>
    <w:rsid w:val="00EE3150"/>
    <w:rsid w:val="00EE3F97"/>
    <w:rsid w:val="00EE508E"/>
    <w:rsid w:val="00EF2089"/>
    <w:rsid w:val="00EF3501"/>
    <w:rsid w:val="00EF52EF"/>
    <w:rsid w:val="00F04546"/>
    <w:rsid w:val="00F04F6F"/>
    <w:rsid w:val="00F05283"/>
    <w:rsid w:val="00F07318"/>
    <w:rsid w:val="00F110E9"/>
    <w:rsid w:val="00F11F41"/>
    <w:rsid w:val="00F13E0F"/>
    <w:rsid w:val="00F14856"/>
    <w:rsid w:val="00F14AC6"/>
    <w:rsid w:val="00F206BF"/>
    <w:rsid w:val="00F2085F"/>
    <w:rsid w:val="00F24A36"/>
    <w:rsid w:val="00F270CA"/>
    <w:rsid w:val="00F4081D"/>
    <w:rsid w:val="00F40FCF"/>
    <w:rsid w:val="00F4111A"/>
    <w:rsid w:val="00F423A2"/>
    <w:rsid w:val="00F5193F"/>
    <w:rsid w:val="00F54745"/>
    <w:rsid w:val="00F54FD5"/>
    <w:rsid w:val="00F6029E"/>
    <w:rsid w:val="00F60D3F"/>
    <w:rsid w:val="00F63CBE"/>
    <w:rsid w:val="00F66B41"/>
    <w:rsid w:val="00F70AF6"/>
    <w:rsid w:val="00F70BED"/>
    <w:rsid w:val="00F71788"/>
    <w:rsid w:val="00F71F54"/>
    <w:rsid w:val="00F72596"/>
    <w:rsid w:val="00F7299C"/>
    <w:rsid w:val="00F74840"/>
    <w:rsid w:val="00F80932"/>
    <w:rsid w:val="00F82101"/>
    <w:rsid w:val="00F842BE"/>
    <w:rsid w:val="00F862B0"/>
    <w:rsid w:val="00F87BE1"/>
    <w:rsid w:val="00F914E6"/>
    <w:rsid w:val="00F92838"/>
    <w:rsid w:val="00F94247"/>
    <w:rsid w:val="00F96590"/>
    <w:rsid w:val="00F97E3B"/>
    <w:rsid w:val="00FA24E9"/>
    <w:rsid w:val="00FA63A7"/>
    <w:rsid w:val="00FB1FCF"/>
    <w:rsid w:val="00FB349D"/>
    <w:rsid w:val="00FB49D0"/>
    <w:rsid w:val="00FB54A7"/>
    <w:rsid w:val="00FB66B8"/>
    <w:rsid w:val="00FB6D2E"/>
    <w:rsid w:val="00FB6E49"/>
    <w:rsid w:val="00FC0D00"/>
    <w:rsid w:val="00FE2954"/>
    <w:rsid w:val="00FE2AD9"/>
    <w:rsid w:val="00FE3C33"/>
    <w:rsid w:val="00FE7714"/>
    <w:rsid w:val="00FE7891"/>
    <w:rsid w:val="00FF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488E8"/>
  <w15:docId w15:val="{FB4804D7-925E-4AB0-B585-173C759D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0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841D0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41D05"/>
    <w:rPr>
      <w:rFonts w:ascii="Lucida Grande" w:hAnsi="Lucida Grande" w:cs="Lucida Grande"/>
      <w:sz w:val="18"/>
      <w:szCs w:val="18"/>
    </w:rPr>
  </w:style>
  <w:style w:type="character" w:styleId="CommentReference">
    <w:name w:val="annotation reference"/>
    <w:basedOn w:val="DefaultParagraphFont"/>
    <w:uiPriority w:val="99"/>
    <w:semiHidden/>
    <w:unhideWhenUsed/>
    <w:rsid w:val="00684083"/>
    <w:rPr>
      <w:sz w:val="18"/>
      <w:szCs w:val="18"/>
    </w:rPr>
  </w:style>
  <w:style w:type="paragraph" w:styleId="CommentText">
    <w:name w:val="annotation text"/>
    <w:basedOn w:val="Normal"/>
    <w:link w:val="CommentTextChar"/>
    <w:uiPriority w:val="99"/>
    <w:semiHidden/>
    <w:unhideWhenUsed/>
    <w:rsid w:val="00684083"/>
    <w:pPr>
      <w:spacing w:line="240" w:lineRule="auto"/>
    </w:pPr>
    <w:rPr>
      <w:sz w:val="24"/>
      <w:szCs w:val="24"/>
    </w:rPr>
  </w:style>
  <w:style w:type="character" w:customStyle="1" w:styleId="CommentTextChar">
    <w:name w:val="Comment Text Char"/>
    <w:basedOn w:val="DefaultParagraphFont"/>
    <w:link w:val="CommentText"/>
    <w:uiPriority w:val="99"/>
    <w:semiHidden/>
    <w:rsid w:val="00684083"/>
    <w:rPr>
      <w:sz w:val="24"/>
      <w:szCs w:val="24"/>
    </w:rPr>
  </w:style>
  <w:style w:type="paragraph" w:styleId="CommentSubject">
    <w:name w:val="annotation subject"/>
    <w:basedOn w:val="CommentText"/>
    <w:next w:val="CommentText"/>
    <w:link w:val="CommentSubjectChar"/>
    <w:uiPriority w:val="99"/>
    <w:semiHidden/>
    <w:unhideWhenUsed/>
    <w:rsid w:val="00684083"/>
    <w:rPr>
      <w:b/>
      <w:bCs/>
      <w:sz w:val="20"/>
      <w:szCs w:val="20"/>
    </w:rPr>
  </w:style>
  <w:style w:type="character" w:customStyle="1" w:styleId="CommentSubjectChar">
    <w:name w:val="Comment Subject Char"/>
    <w:basedOn w:val="CommentTextChar"/>
    <w:link w:val="CommentSubject"/>
    <w:uiPriority w:val="99"/>
    <w:semiHidden/>
    <w:rsid w:val="00684083"/>
    <w:rPr>
      <w:b/>
      <w:bCs/>
      <w:sz w:val="20"/>
      <w:szCs w:val="20"/>
    </w:rPr>
  </w:style>
  <w:style w:type="paragraph" w:styleId="EndnoteText">
    <w:name w:val="endnote text"/>
    <w:basedOn w:val="Normal"/>
    <w:link w:val="EndnoteTextChar"/>
    <w:uiPriority w:val="99"/>
    <w:unhideWhenUsed/>
    <w:rsid w:val="00A94347"/>
    <w:pPr>
      <w:spacing w:after="0" w:line="240" w:lineRule="auto"/>
    </w:pPr>
    <w:rPr>
      <w:sz w:val="20"/>
      <w:szCs w:val="20"/>
    </w:rPr>
  </w:style>
  <w:style w:type="character" w:customStyle="1" w:styleId="EndnoteTextChar">
    <w:name w:val="Endnote Text Char"/>
    <w:basedOn w:val="DefaultParagraphFont"/>
    <w:link w:val="EndnoteText"/>
    <w:uiPriority w:val="99"/>
    <w:rsid w:val="00A94347"/>
    <w:rPr>
      <w:sz w:val="20"/>
      <w:szCs w:val="20"/>
    </w:rPr>
  </w:style>
  <w:style w:type="character" w:styleId="EndnoteReference">
    <w:name w:val="endnote reference"/>
    <w:basedOn w:val="DefaultParagraphFont"/>
    <w:uiPriority w:val="99"/>
    <w:semiHidden/>
    <w:unhideWhenUsed/>
    <w:rsid w:val="00A94347"/>
    <w:rPr>
      <w:vertAlign w:val="superscript"/>
    </w:rPr>
  </w:style>
  <w:style w:type="paragraph" w:styleId="ListParagraph">
    <w:name w:val="List Paragraph"/>
    <w:basedOn w:val="Normal"/>
    <w:uiPriority w:val="34"/>
    <w:qFormat/>
    <w:rsid w:val="00DB13C7"/>
    <w:pPr>
      <w:ind w:left="720"/>
      <w:contextualSpacing/>
    </w:pPr>
  </w:style>
  <w:style w:type="character" w:styleId="Hyperlink">
    <w:name w:val="Hyperlink"/>
    <w:basedOn w:val="DefaultParagraphFont"/>
    <w:uiPriority w:val="99"/>
    <w:unhideWhenUsed/>
    <w:rsid w:val="002F69BC"/>
    <w:rPr>
      <w:color w:val="0000FF" w:themeColor="hyperlink"/>
      <w:u w:val="single"/>
    </w:rPr>
  </w:style>
  <w:style w:type="character" w:styleId="Mention">
    <w:name w:val="Mention"/>
    <w:basedOn w:val="DefaultParagraphFont"/>
    <w:uiPriority w:val="99"/>
    <w:semiHidden/>
    <w:unhideWhenUsed/>
    <w:rsid w:val="00A0508C"/>
    <w:rPr>
      <w:color w:val="2B579A"/>
      <w:shd w:val="clear" w:color="auto" w:fill="E6E6E6"/>
    </w:rPr>
  </w:style>
  <w:style w:type="paragraph" w:styleId="Revision">
    <w:name w:val="Revision"/>
    <w:hidden/>
    <w:uiPriority w:val="99"/>
    <w:semiHidden/>
    <w:rsid w:val="00237A8F"/>
    <w:pPr>
      <w:spacing w:after="0" w:line="240" w:lineRule="auto"/>
    </w:pPr>
  </w:style>
  <w:style w:type="character" w:styleId="FollowedHyperlink">
    <w:name w:val="FollowedHyperlink"/>
    <w:basedOn w:val="DefaultParagraphFont"/>
    <w:uiPriority w:val="99"/>
    <w:semiHidden/>
    <w:unhideWhenUsed/>
    <w:rsid w:val="000524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youtu.be/U-hz6L6LAug" TargetMode="External"/><Relationship Id="rId1" Type="http://schemas.openxmlformats.org/officeDocument/2006/relationships/hyperlink" Target="https://www.livingmindfull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543BF-76C2-4A77-A777-20F179641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TotalTime>
  <Pages>7</Pages>
  <Words>2807</Words>
  <Characters>16001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2018-06-30T15:19:00Z</cp:lastPrinted>
  <dcterms:created xsi:type="dcterms:W3CDTF">2024-07-17T16:45:00Z</dcterms:created>
  <dcterms:modified xsi:type="dcterms:W3CDTF">2024-07-17T16:46:00Z</dcterms:modified>
</cp:coreProperties>
</file>