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EB63" w14:textId="1CBA2341" w:rsidR="00285B9A" w:rsidRPr="00423C50" w:rsidRDefault="00285B9A" w:rsidP="001B7693">
      <w:pPr>
        <w:pStyle w:val="Title"/>
        <w:tabs>
          <w:tab w:val="left" w:pos="6379"/>
        </w:tabs>
        <w:jc w:val="both"/>
      </w:pPr>
      <w:r w:rsidRPr="00423C50">
        <w:t>KF</w:t>
      </w:r>
      <w:r w:rsidR="003438AB" w:rsidRPr="00423C50">
        <w:t>32</w:t>
      </w:r>
      <w:r w:rsidR="00EE04A9" w:rsidRPr="00423C50">
        <w:t xml:space="preserve"> Meeting</w:t>
      </w:r>
      <w:r w:rsidR="005345A7" w:rsidRPr="00423C50">
        <w:t xml:space="preserve"> Version of</w:t>
      </w:r>
      <w:r w:rsidRPr="00423C50">
        <w:t xml:space="preserve"> Teachings</w:t>
      </w:r>
    </w:p>
    <w:p w14:paraId="7C74D636" w14:textId="77777777" w:rsidR="00285B9A" w:rsidRPr="00423C50" w:rsidRDefault="00285B9A" w:rsidP="00635E5B">
      <w:pPr>
        <w:spacing w:after="0" w:line="240" w:lineRule="auto"/>
        <w:jc w:val="both"/>
        <w:rPr>
          <w:rFonts w:cstheme="minorHAnsi"/>
        </w:rPr>
      </w:pPr>
      <w:r w:rsidRPr="00423C50">
        <w:rPr>
          <w:rFonts w:cstheme="minorHAnsi"/>
        </w:rPr>
        <w:t>Karis is an invitation to a relationship based on mutual generosity.</w:t>
      </w:r>
    </w:p>
    <w:p w14:paraId="294AD5AC" w14:textId="77777777" w:rsidR="006F7C99" w:rsidRPr="00423C50" w:rsidRDefault="006F7C99" w:rsidP="00635E5B">
      <w:pPr>
        <w:spacing w:after="0" w:line="240" w:lineRule="auto"/>
        <w:jc w:val="both"/>
        <w:rPr>
          <w:rFonts w:cstheme="minorHAnsi"/>
        </w:rPr>
      </w:pPr>
    </w:p>
    <w:p w14:paraId="36F3EB4C" w14:textId="77777777" w:rsidR="006F7C99" w:rsidRPr="00423C50" w:rsidRDefault="00813842" w:rsidP="00635E5B">
      <w:pPr>
        <w:spacing w:after="0" w:line="240" w:lineRule="auto"/>
        <w:jc w:val="both"/>
        <w:rPr>
          <w:rFonts w:cstheme="minorHAnsi"/>
        </w:rPr>
      </w:pPr>
      <w:r w:rsidRPr="00423C50">
        <w:rPr>
          <w:rFonts w:cstheme="minorHAnsi"/>
        </w:rPr>
        <w:t>“Search me, O God, and know my heart. Examine me and know my thoughts. See if there is any way in me that causes pain, and lead me in the ways of eternity.” (Psalm 139:23</w:t>
      </w:r>
      <w:r w:rsidR="00635E5B" w:rsidRPr="00423C50">
        <w:rPr>
          <w:rFonts w:cstheme="minorHAnsi"/>
        </w:rPr>
        <w:t>–</w:t>
      </w:r>
      <w:r w:rsidRPr="00423C50">
        <w:rPr>
          <w:rFonts w:cstheme="minorHAnsi"/>
        </w:rPr>
        <w:t>24)</w:t>
      </w:r>
    </w:p>
    <w:p w14:paraId="469684D9" w14:textId="77777777" w:rsidR="00813842" w:rsidRPr="00423C50" w:rsidRDefault="00813842" w:rsidP="00635E5B">
      <w:pPr>
        <w:spacing w:after="0" w:line="240" w:lineRule="auto"/>
        <w:jc w:val="both"/>
        <w:rPr>
          <w:rFonts w:cstheme="minorHAnsi"/>
        </w:rPr>
      </w:pPr>
    </w:p>
    <w:p w14:paraId="17734231" w14:textId="77777777" w:rsidR="00285B9A" w:rsidRPr="00423C50" w:rsidRDefault="00285B9A" w:rsidP="00635E5B">
      <w:pPr>
        <w:spacing w:after="0" w:line="240" w:lineRule="auto"/>
        <w:jc w:val="both"/>
        <w:rPr>
          <w:rFonts w:cstheme="minorHAnsi"/>
          <w:b/>
        </w:rPr>
      </w:pPr>
      <w:r w:rsidRPr="00423C50">
        <w:rPr>
          <w:rFonts w:cstheme="minorHAnsi"/>
          <w:b/>
        </w:rPr>
        <w:t>0:0</w:t>
      </w:r>
      <w:r w:rsidR="00DA5291" w:rsidRPr="00423C50">
        <w:rPr>
          <w:rFonts w:cstheme="minorHAnsi"/>
          <w:b/>
        </w:rPr>
        <w:t>1</w:t>
      </w:r>
      <w:r w:rsidRPr="00423C50">
        <w:rPr>
          <w:rFonts w:cstheme="minorHAnsi"/>
          <w:b/>
        </w:rPr>
        <w:tab/>
        <w:t>OPENING</w:t>
      </w:r>
    </w:p>
    <w:p w14:paraId="3BBEFE9C" w14:textId="77777777" w:rsidR="006F7C99" w:rsidRPr="00423C50" w:rsidRDefault="006F7C99" w:rsidP="00635E5B">
      <w:pPr>
        <w:spacing w:after="0" w:line="240" w:lineRule="auto"/>
        <w:jc w:val="both"/>
        <w:rPr>
          <w:rFonts w:cstheme="minorHAnsi"/>
          <w:b/>
        </w:rPr>
      </w:pPr>
    </w:p>
    <w:p w14:paraId="293A71FA" w14:textId="77777777" w:rsidR="00285B9A" w:rsidRPr="00423C50" w:rsidRDefault="001C1F69" w:rsidP="00635E5B">
      <w:pPr>
        <w:spacing w:after="0" w:line="240" w:lineRule="auto"/>
        <w:jc w:val="both"/>
        <w:rPr>
          <w:rFonts w:cstheme="minorHAnsi"/>
          <w:b/>
        </w:rPr>
      </w:pPr>
      <w:r w:rsidRPr="00423C50">
        <w:rPr>
          <w:rFonts w:cstheme="minorHAnsi"/>
          <w:b/>
        </w:rPr>
        <w:t>0:0</w:t>
      </w:r>
      <w:r w:rsidR="00DA5291" w:rsidRPr="00423C50">
        <w:rPr>
          <w:rFonts w:cstheme="minorHAnsi"/>
          <w:b/>
        </w:rPr>
        <w:t>2</w:t>
      </w:r>
      <w:r w:rsidR="00285B9A" w:rsidRPr="00423C50">
        <w:rPr>
          <w:rFonts w:cstheme="minorHAnsi"/>
          <w:b/>
        </w:rPr>
        <w:tab/>
        <w:t>PRESENTING</w:t>
      </w:r>
    </w:p>
    <w:p w14:paraId="42334C5A" w14:textId="77777777" w:rsidR="006F7C99" w:rsidRPr="00423C50" w:rsidRDefault="006F7C99" w:rsidP="00635E5B">
      <w:pPr>
        <w:spacing w:after="0" w:line="240" w:lineRule="auto"/>
        <w:jc w:val="both"/>
        <w:rPr>
          <w:rFonts w:cstheme="minorHAnsi"/>
          <w:b/>
        </w:rPr>
      </w:pPr>
    </w:p>
    <w:p w14:paraId="4504EBF1" w14:textId="77777777" w:rsidR="00285B9A" w:rsidRPr="00423C50" w:rsidRDefault="001C1F69" w:rsidP="00635E5B">
      <w:pPr>
        <w:spacing w:after="0" w:line="240" w:lineRule="auto"/>
        <w:jc w:val="both"/>
        <w:rPr>
          <w:rFonts w:cstheme="minorHAnsi"/>
          <w:b/>
        </w:rPr>
      </w:pPr>
      <w:r w:rsidRPr="00423C50">
        <w:rPr>
          <w:rFonts w:cstheme="minorHAnsi"/>
          <w:b/>
        </w:rPr>
        <w:t>0:0</w:t>
      </w:r>
      <w:r w:rsidR="00C32B4D" w:rsidRPr="00423C50">
        <w:rPr>
          <w:rFonts w:cstheme="minorHAnsi"/>
          <w:b/>
        </w:rPr>
        <w:t>6</w:t>
      </w:r>
      <w:r w:rsidR="00DA5291" w:rsidRPr="00423C50">
        <w:rPr>
          <w:rFonts w:cstheme="minorHAnsi"/>
          <w:b/>
        </w:rPr>
        <w:tab/>
        <w:t>KARIS CIRCULATION</w:t>
      </w:r>
    </w:p>
    <w:p w14:paraId="68DC4ED2" w14:textId="77777777" w:rsidR="006F7C99" w:rsidRPr="00423C50" w:rsidRDefault="006F7C99" w:rsidP="00635E5B">
      <w:pPr>
        <w:spacing w:after="0" w:line="240" w:lineRule="auto"/>
        <w:jc w:val="both"/>
        <w:rPr>
          <w:rFonts w:cstheme="minorHAnsi"/>
          <w:b/>
        </w:rPr>
      </w:pPr>
    </w:p>
    <w:p w14:paraId="66C8B90F" w14:textId="77777777" w:rsidR="00285B9A" w:rsidRPr="00423C50" w:rsidRDefault="001C1F69" w:rsidP="00635E5B">
      <w:pPr>
        <w:spacing w:after="0" w:line="240" w:lineRule="auto"/>
        <w:jc w:val="both"/>
        <w:rPr>
          <w:rFonts w:cstheme="minorHAnsi"/>
          <w:b/>
        </w:rPr>
      </w:pPr>
      <w:r w:rsidRPr="00423C50">
        <w:rPr>
          <w:rFonts w:cstheme="minorHAnsi"/>
          <w:b/>
        </w:rPr>
        <w:t>0:0</w:t>
      </w:r>
      <w:r w:rsidR="00C32B4D" w:rsidRPr="00423C50">
        <w:rPr>
          <w:rFonts w:cstheme="minorHAnsi"/>
          <w:b/>
        </w:rPr>
        <w:t>7</w:t>
      </w:r>
      <w:r w:rsidR="00285B9A" w:rsidRPr="00423C50">
        <w:rPr>
          <w:rFonts w:cstheme="minorHAnsi"/>
          <w:b/>
        </w:rPr>
        <w:tab/>
        <w:t>GUIDELINES &amp; LIMITATIONS</w:t>
      </w:r>
    </w:p>
    <w:p w14:paraId="3D706E6F" w14:textId="77777777" w:rsidR="006F7C99" w:rsidRPr="00423C50" w:rsidRDefault="006F7C99" w:rsidP="00635E5B">
      <w:pPr>
        <w:spacing w:after="0" w:line="240" w:lineRule="auto"/>
        <w:jc w:val="both"/>
        <w:rPr>
          <w:rFonts w:cstheme="minorHAnsi"/>
          <w:b/>
        </w:rPr>
      </w:pPr>
    </w:p>
    <w:p w14:paraId="1D496714" w14:textId="77777777" w:rsidR="00285B9A" w:rsidRPr="00423C50" w:rsidRDefault="001C1F69" w:rsidP="00635E5B">
      <w:pPr>
        <w:spacing w:after="0" w:line="240" w:lineRule="auto"/>
        <w:jc w:val="both"/>
        <w:rPr>
          <w:rFonts w:cstheme="minorHAnsi"/>
          <w:b/>
        </w:rPr>
      </w:pPr>
      <w:r w:rsidRPr="00423C50">
        <w:rPr>
          <w:rFonts w:cstheme="minorHAnsi"/>
          <w:b/>
        </w:rPr>
        <w:t>0:08</w:t>
      </w:r>
      <w:r w:rsidR="00285B9A" w:rsidRPr="00423C50">
        <w:rPr>
          <w:rFonts w:cstheme="minorHAnsi"/>
          <w:b/>
        </w:rPr>
        <w:tab/>
        <w:t>MINDFULNESS &amp; MEDITATION TRAINING</w:t>
      </w:r>
    </w:p>
    <w:p w14:paraId="24041A12" w14:textId="77777777" w:rsidR="007E7C88" w:rsidRPr="00423C50" w:rsidRDefault="007E7C88" w:rsidP="00635E5B">
      <w:pPr>
        <w:spacing w:after="0" w:line="240" w:lineRule="auto"/>
        <w:jc w:val="both"/>
        <w:rPr>
          <w:rFonts w:cstheme="minorHAnsi"/>
        </w:rPr>
      </w:pPr>
    </w:p>
    <w:p w14:paraId="4C68FA08" w14:textId="19503385" w:rsidR="0012199A" w:rsidRPr="00423C50" w:rsidRDefault="00B84154" w:rsidP="00635E5B">
      <w:pPr>
        <w:spacing w:after="0" w:line="240" w:lineRule="auto"/>
        <w:jc w:val="both"/>
        <w:rPr>
          <w:rFonts w:cstheme="minorHAnsi"/>
        </w:rPr>
      </w:pPr>
      <w:bookmarkStart w:id="0" w:name="_Hlk496211811"/>
      <w:r w:rsidRPr="00423C50">
        <w:rPr>
          <w:rFonts w:cstheme="minorHAnsi"/>
        </w:rPr>
        <w:t xml:space="preserve">Orientation springs from a state of </w:t>
      </w:r>
      <w:r w:rsidR="007E7C88" w:rsidRPr="00423C50">
        <w:rPr>
          <w:rFonts w:cstheme="minorHAnsi"/>
        </w:rPr>
        <w:t>calm</w:t>
      </w:r>
      <w:r w:rsidRPr="00423C50">
        <w:rPr>
          <w:rFonts w:cstheme="minorHAnsi"/>
        </w:rPr>
        <w:t xml:space="preserve">, and we have been learning </w:t>
      </w:r>
      <w:r w:rsidR="009B518C" w:rsidRPr="00423C50">
        <w:rPr>
          <w:rFonts w:cstheme="minorHAnsi"/>
        </w:rPr>
        <w:t xml:space="preserve">how to </w:t>
      </w:r>
      <w:r w:rsidR="007E7C88" w:rsidRPr="00423C50">
        <w:rPr>
          <w:rFonts w:cstheme="minorHAnsi"/>
        </w:rPr>
        <w:t>remain</w:t>
      </w:r>
      <w:r w:rsidRPr="00423C50">
        <w:rPr>
          <w:rFonts w:cstheme="minorHAnsi"/>
        </w:rPr>
        <w:t xml:space="preserve"> </w:t>
      </w:r>
      <w:r w:rsidR="007E7C88" w:rsidRPr="00423C50">
        <w:rPr>
          <w:rFonts w:cstheme="minorHAnsi"/>
        </w:rPr>
        <w:t xml:space="preserve">calm </w:t>
      </w:r>
      <w:proofErr w:type="gramStart"/>
      <w:r w:rsidR="007E7C88" w:rsidRPr="00423C50">
        <w:rPr>
          <w:rFonts w:cstheme="minorHAnsi"/>
        </w:rPr>
        <w:t>in the midst of</w:t>
      </w:r>
      <w:proofErr w:type="gramEnd"/>
      <w:r w:rsidR="007E7C88" w:rsidRPr="00423C50">
        <w:rPr>
          <w:rFonts w:cstheme="minorHAnsi"/>
        </w:rPr>
        <w:t xml:space="preserve"> life’s difficulties. </w:t>
      </w:r>
      <w:r w:rsidR="007E7C88" w:rsidRPr="00423C50">
        <w:rPr>
          <w:rFonts w:cstheme="minorHAnsi"/>
          <w:b/>
        </w:rPr>
        <w:t>Calming Breath</w:t>
      </w:r>
      <w:r w:rsidR="00CE2523" w:rsidRPr="00423C50">
        <w:rPr>
          <w:rFonts w:cstheme="minorHAnsi"/>
        </w:rPr>
        <w:t xml:space="preserve"> meditation</w:t>
      </w:r>
      <w:r w:rsidR="007E7C88" w:rsidRPr="00423C50">
        <w:rPr>
          <w:rFonts w:cstheme="minorHAnsi"/>
        </w:rPr>
        <w:t xml:space="preserve"> helps us cultivate a state of peace</w:t>
      </w:r>
      <w:r w:rsidR="00715ED3" w:rsidRPr="00423C50">
        <w:rPr>
          <w:rFonts w:cstheme="minorHAnsi"/>
        </w:rPr>
        <w:t>, which</w:t>
      </w:r>
      <w:r w:rsidR="00921D74" w:rsidRPr="00423C50">
        <w:rPr>
          <w:rFonts w:cstheme="minorHAnsi"/>
        </w:rPr>
        <w:t xml:space="preserve"> </w:t>
      </w:r>
      <w:r w:rsidR="000D3A9E" w:rsidRPr="00423C50">
        <w:rPr>
          <w:rFonts w:cstheme="minorHAnsi"/>
        </w:rPr>
        <w:t xml:space="preserve">gives us the option to choose </w:t>
      </w:r>
      <w:r w:rsidR="00921D74" w:rsidRPr="00423C50">
        <w:rPr>
          <w:rFonts w:cstheme="minorHAnsi"/>
        </w:rPr>
        <w:t>orientation.</w:t>
      </w:r>
    </w:p>
    <w:p w14:paraId="724CE869" w14:textId="77777777" w:rsidR="0012199A" w:rsidRPr="00423C50" w:rsidRDefault="0012199A" w:rsidP="00635E5B">
      <w:pPr>
        <w:spacing w:after="0" w:line="240" w:lineRule="auto"/>
        <w:jc w:val="both"/>
        <w:rPr>
          <w:rFonts w:cstheme="minorHAnsi"/>
        </w:rPr>
      </w:pPr>
    </w:p>
    <w:p w14:paraId="0B7CE661" w14:textId="573C4424" w:rsidR="006F7C99" w:rsidRPr="00423C50" w:rsidRDefault="00813842" w:rsidP="00635E5B">
      <w:pPr>
        <w:spacing w:after="0" w:line="240" w:lineRule="auto"/>
        <w:jc w:val="both"/>
        <w:rPr>
          <w:rFonts w:cstheme="minorHAnsi"/>
        </w:rPr>
      </w:pPr>
      <w:r w:rsidRPr="00423C50">
        <w:rPr>
          <w:rFonts w:cstheme="minorHAnsi"/>
        </w:rPr>
        <w:t>Take a</w:t>
      </w:r>
      <w:r w:rsidR="001833F5" w:rsidRPr="00423C50">
        <w:rPr>
          <w:rFonts w:cstheme="minorHAnsi"/>
        </w:rPr>
        <w:t xml:space="preserve"> meditation posture</w:t>
      </w:r>
      <w:r w:rsidR="00635E5B" w:rsidRPr="00423C50">
        <w:rPr>
          <w:rFonts w:cstheme="minorHAnsi"/>
        </w:rPr>
        <w:t>,</w:t>
      </w:r>
      <w:r w:rsidR="001833F5" w:rsidRPr="00423C50">
        <w:rPr>
          <w:rFonts w:cstheme="minorHAnsi"/>
        </w:rPr>
        <w:t xml:space="preserve"> and breathe.</w:t>
      </w:r>
      <w:r w:rsidR="007540FE" w:rsidRPr="00423C50">
        <w:rPr>
          <w:rFonts w:cstheme="minorHAnsi"/>
        </w:rPr>
        <w:t xml:space="preserve"> </w:t>
      </w:r>
      <w:r w:rsidR="007540FE" w:rsidRPr="00423C50">
        <w:rPr>
          <w:rFonts w:cstheme="minorHAnsi"/>
          <w:i/>
        </w:rPr>
        <w:t>(Pause)</w:t>
      </w:r>
      <w:r w:rsidR="001833F5" w:rsidRPr="00423C50">
        <w:rPr>
          <w:rFonts w:cstheme="minorHAnsi"/>
        </w:rPr>
        <w:t xml:space="preserve"> </w:t>
      </w:r>
      <w:r w:rsidR="008A2C10" w:rsidRPr="00423C50">
        <w:rPr>
          <w:rFonts w:cstheme="minorHAnsi"/>
        </w:rPr>
        <w:t>Settle in</w:t>
      </w:r>
      <w:r w:rsidR="00F72503" w:rsidRPr="00423C50">
        <w:rPr>
          <w:rFonts w:cstheme="minorHAnsi"/>
        </w:rPr>
        <w:t>to th</w:t>
      </w:r>
      <w:r w:rsidR="001833F5" w:rsidRPr="00423C50">
        <w:rPr>
          <w:rFonts w:cstheme="minorHAnsi"/>
        </w:rPr>
        <w:t>is experience</w:t>
      </w:r>
      <w:r w:rsidR="000A09A2" w:rsidRPr="00423C50">
        <w:rPr>
          <w:rFonts w:cstheme="minorHAnsi"/>
        </w:rPr>
        <w:t xml:space="preserve"> </w:t>
      </w:r>
      <w:r w:rsidR="00635E5B" w:rsidRPr="00423C50">
        <w:rPr>
          <w:rFonts w:cstheme="minorHAnsi"/>
        </w:rPr>
        <w:t>and</w:t>
      </w:r>
      <w:r w:rsidR="001833F5" w:rsidRPr="00423C50">
        <w:rPr>
          <w:rFonts w:cstheme="minorHAnsi"/>
        </w:rPr>
        <w:t xml:space="preserve"> experiment. </w:t>
      </w:r>
      <w:r w:rsidR="00F72503" w:rsidRPr="00423C50">
        <w:rPr>
          <w:rFonts w:cstheme="minorHAnsi"/>
        </w:rPr>
        <w:t xml:space="preserve">You might begin </w:t>
      </w:r>
      <w:r w:rsidR="00C32B4D" w:rsidRPr="00423C50">
        <w:rPr>
          <w:rFonts w:cstheme="minorHAnsi"/>
        </w:rPr>
        <w:t>with</w:t>
      </w:r>
      <w:r w:rsidR="00F72503" w:rsidRPr="00423C50">
        <w:rPr>
          <w:rFonts w:cstheme="minorHAnsi"/>
        </w:rPr>
        <w:t xml:space="preserve"> a silent prayer</w:t>
      </w:r>
      <w:r w:rsidR="001855C3" w:rsidRPr="00423C50">
        <w:rPr>
          <w:rFonts w:cstheme="minorHAnsi"/>
        </w:rPr>
        <w:t xml:space="preserve">. Ask </w:t>
      </w:r>
      <w:r w:rsidR="00216EE8" w:rsidRPr="00423C50">
        <w:rPr>
          <w:rFonts w:cstheme="minorHAnsi"/>
        </w:rPr>
        <w:t>God to</w:t>
      </w:r>
      <w:r w:rsidR="001855C3" w:rsidRPr="00423C50">
        <w:rPr>
          <w:rFonts w:cstheme="minorHAnsi"/>
        </w:rPr>
        <w:t xml:space="preserve"> train you and</w:t>
      </w:r>
      <w:r w:rsidR="00216EE8" w:rsidRPr="00423C50">
        <w:rPr>
          <w:rFonts w:cstheme="minorHAnsi"/>
        </w:rPr>
        <w:t xml:space="preserve"> help you</w:t>
      </w:r>
      <w:r w:rsidR="00F72503" w:rsidRPr="00423C50">
        <w:rPr>
          <w:rFonts w:cstheme="minorHAnsi"/>
        </w:rPr>
        <w:t xml:space="preserve"> </w:t>
      </w:r>
      <w:r w:rsidR="00CE2523" w:rsidRPr="00423C50">
        <w:rPr>
          <w:rFonts w:cstheme="minorHAnsi"/>
        </w:rPr>
        <w:t>maintain</w:t>
      </w:r>
      <w:r w:rsidR="00F72503" w:rsidRPr="00423C50">
        <w:rPr>
          <w:rFonts w:cstheme="minorHAnsi"/>
        </w:rPr>
        <w:t xml:space="preserve"> peace wit</w:t>
      </w:r>
      <w:r w:rsidR="001833F5" w:rsidRPr="00423C50">
        <w:rPr>
          <w:rFonts w:cstheme="minorHAnsi"/>
        </w:rPr>
        <w:t xml:space="preserve">hin yourself and in your life. </w:t>
      </w:r>
      <w:r w:rsidR="00F72503" w:rsidRPr="00423C50">
        <w:rPr>
          <w:rFonts w:cstheme="minorHAnsi"/>
        </w:rPr>
        <w:t xml:space="preserve">Tell </w:t>
      </w:r>
      <w:r w:rsidR="00216EE8" w:rsidRPr="00423C50">
        <w:rPr>
          <w:rFonts w:cstheme="minorHAnsi"/>
        </w:rPr>
        <w:t xml:space="preserve">Him </w:t>
      </w:r>
      <w:r w:rsidR="00F72503" w:rsidRPr="00423C50">
        <w:rPr>
          <w:rFonts w:cstheme="minorHAnsi"/>
        </w:rPr>
        <w:t xml:space="preserve">that you want to learn to </w:t>
      </w:r>
      <w:r w:rsidR="004460D2" w:rsidRPr="00423C50">
        <w:rPr>
          <w:rFonts w:cstheme="minorHAnsi"/>
        </w:rPr>
        <w:t xml:space="preserve">be calm in </w:t>
      </w:r>
      <w:r w:rsidR="004D13D8" w:rsidRPr="00423C50">
        <w:rPr>
          <w:rFonts w:cstheme="minorHAnsi"/>
        </w:rPr>
        <w:t xml:space="preserve">all of </w:t>
      </w:r>
      <w:r w:rsidR="004460D2" w:rsidRPr="00423C50">
        <w:rPr>
          <w:rFonts w:cstheme="minorHAnsi"/>
        </w:rPr>
        <w:t xml:space="preserve">life’s </w:t>
      </w:r>
      <w:r w:rsidR="001833F5" w:rsidRPr="00423C50">
        <w:rPr>
          <w:rFonts w:cstheme="minorHAnsi"/>
        </w:rPr>
        <w:t>experiments</w:t>
      </w:r>
      <w:r w:rsidR="001C1F69" w:rsidRPr="00423C50">
        <w:rPr>
          <w:rFonts w:cstheme="minorHAnsi"/>
          <w:i/>
        </w:rPr>
        <w:t xml:space="preserve"> (Pause</w:t>
      </w:r>
      <w:r w:rsidR="00635E5B" w:rsidRPr="00423C50">
        <w:rPr>
          <w:rFonts w:cstheme="minorHAnsi"/>
          <w:i/>
        </w:rPr>
        <w:t xml:space="preserve"> for</w:t>
      </w:r>
      <w:r w:rsidR="001C1F69" w:rsidRPr="00423C50">
        <w:rPr>
          <w:rFonts w:cstheme="minorHAnsi"/>
          <w:i/>
        </w:rPr>
        <w:t xml:space="preserve"> 30 seconds</w:t>
      </w:r>
      <w:r w:rsidR="001833F5" w:rsidRPr="00423C50">
        <w:rPr>
          <w:rFonts w:cstheme="minorHAnsi"/>
          <w:i/>
        </w:rPr>
        <w:t>)</w:t>
      </w:r>
      <w:r w:rsidR="00F72503" w:rsidRPr="00423C50">
        <w:rPr>
          <w:rFonts w:cstheme="minorHAnsi"/>
          <w:i/>
        </w:rPr>
        <w:t xml:space="preserve"> </w:t>
      </w:r>
    </w:p>
    <w:bookmarkEnd w:id="0"/>
    <w:p w14:paraId="519ECFCF" w14:textId="77777777" w:rsidR="00F72503" w:rsidRPr="00423C50" w:rsidRDefault="00F72503" w:rsidP="00635E5B">
      <w:pPr>
        <w:spacing w:after="0" w:line="240" w:lineRule="auto"/>
        <w:jc w:val="both"/>
        <w:rPr>
          <w:rFonts w:cstheme="minorHAnsi"/>
        </w:rPr>
      </w:pPr>
    </w:p>
    <w:p w14:paraId="5497175B" w14:textId="686044F2" w:rsidR="00C32B4D" w:rsidRPr="00423C50" w:rsidRDefault="00C32B4D" w:rsidP="00635E5B">
      <w:pPr>
        <w:spacing w:after="0" w:line="240" w:lineRule="auto"/>
        <w:jc w:val="both"/>
        <w:rPr>
          <w:rFonts w:cstheme="minorHAnsi"/>
          <w:b/>
        </w:rPr>
      </w:pPr>
      <w:r w:rsidRPr="00D54A7B">
        <w:rPr>
          <w:rFonts w:cstheme="minorHAnsi"/>
          <w:b/>
        </w:rPr>
        <w:t>Calming</w:t>
      </w:r>
      <w:r w:rsidRPr="00423C50">
        <w:rPr>
          <w:rFonts w:cstheme="minorHAnsi"/>
          <w:b/>
        </w:rPr>
        <w:t xml:space="preserve"> Breath</w:t>
      </w:r>
    </w:p>
    <w:p w14:paraId="4367F21F" w14:textId="77777777" w:rsidR="00C32B4D" w:rsidRPr="00423C50" w:rsidRDefault="00C32B4D" w:rsidP="00635E5B">
      <w:pPr>
        <w:spacing w:after="0" w:line="240" w:lineRule="auto"/>
        <w:jc w:val="both"/>
        <w:rPr>
          <w:rFonts w:cstheme="minorHAnsi"/>
        </w:rPr>
      </w:pPr>
    </w:p>
    <w:p w14:paraId="05C076F7" w14:textId="77777777" w:rsidR="00C32B4D" w:rsidRPr="00423C50" w:rsidRDefault="00C32B4D" w:rsidP="00635E5B">
      <w:pPr>
        <w:pStyle w:val="ListParagraph"/>
        <w:numPr>
          <w:ilvl w:val="0"/>
          <w:numId w:val="2"/>
        </w:numPr>
        <w:spacing w:after="0" w:line="240" w:lineRule="auto"/>
        <w:jc w:val="both"/>
        <w:rPr>
          <w:rFonts w:cstheme="minorHAnsi"/>
          <w:b/>
        </w:rPr>
      </w:pPr>
      <w:r w:rsidRPr="00423C50">
        <w:rPr>
          <w:rFonts w:cstheme="minorHAnsi"/>
          <w:b/>
        </w:rPr>
        <w:t>Scan for tension</w:t>
      </w:r>
    </w:p>
    <w:p w14:paraId="43A0A431" w14:textId="77777777" w:rsidR="006F7C99" w:rsidRPr="00423C50" w:rsidRDefault="003A2895" w:rsidP="00635E5B">
      <w:pPr>
        <w:spacing w:after="0" w:line="240" w:lineRule="auto"/>
        <w:ind w:left="360"/>
        <w:jc w:val="both"/>
        <w:rPr>
          <w:rFonts w:cstheme="minorHAnsi"/>
          <w:i/>
        </w:rPr>
      </w:pPr>
      <w:r w:rsidRPr="00423C50">
        <w:rPr>
          <w:rFonts w:cstheme="minorHAnsi"/>
        </w:rPr>
        <w:t>I</w:t>
      </w:r>
      <w:r w:rsidR="00F72503" w:rsidRPr="00423C50">
        <w:rPr>
          <w:rFonts w:cstheme="minorHAnsi"/>
        </w:rPr>
        <w:t>nhale</w:t>
      </w:r>
      <w:r w:rsidR="001833F5" w:rsidRPr="00423C50">
        <w:rPr>
          <w:rFonts w:cstheme="minorHAnsi"/>
        </w:rPr>
        <w:t xml:space="preserve"> and exhale</w:t>
      </w:r>
      <w:r w:rsidR="009B518C" w:rsidRPr="00423C50">
        <w:rPr>
          <w:rFonts w:cstheme="minorHAnsi"/>
        </w:rPr>
        <w:t xml:space="preserve"> for one minute</w:t>
      </w:r>
      <w:r w:rsidR="001833F5" w:rsidRPr="00423C50">
        <w:rPr>
          <w:rFonts w:cstheme="minorHAnsi"/>
        </w:rPr>
        <w:t>, recognizing and releasing</w:t>
      </w:r>
      <w:r w:rsidR="001C1F69" w:rsidRPr="00423C50">
        <w:rPr>
          <w:rFonts w:cstheme="minorHAnsi"/>
        </w:rPr>
        <w:t xml:space="preserve"> tension</w:t>
      </w:r>
      <w:r w:rsidR="00CA2265" w:rsidRPr="00423C50">
        <w:rPr>
          <w:rFonts w:cstheme="minorHAnsi"/>
        </w:rPr>
        <w:t xml:space="preserve"> in your body and mind</w:t>
      </w:r>
      <w:r w:rsidR="001C1F69" w:rsidRPr="00423C50">
        <w:rPr>
          <w:rFonts w:cstheme="minorHAnsi"/>
        </w:rPr>
        <w:t xml:space="preserve">. </w:t>
      </w:r>
      <w:r w:rsidR="001C1F69" w:rsidRPr="00423C50">
        <w:rPr>
          <w:rFonts w:cstheme="minorHAnsi"/>
          <w:i/>
        </w:rPr>
        <w:t>(Pause</w:t>
      </w:r>
      <w:r w:rsidR="00635E5B" w:rsidRPr="00423C50">
        <w:rPr>
          <w:rFonts w:cstheme="minorHAnsi"/>
          <w:i/>
        </w:rPr>
        <w:t xml:space="preserve"> for</w:t>
      </w:r>
      <w:r w:rsidR="001C1F69" w:rsidRPr="00423C50">
        <w:rPr>
          <w:rFonts w:cstheme="minorHAnsi"/>
          <w:i/>
        </w:rPr>
        <w:t xml:space="preserve"> 1 minute</w:t>
      </w:r>
      <w:r w:rsidR="001833F5" w:rsidRPr="00423C50">
        <w:rPr>
          <w:rFonts w:cstheme="minorHAnsi"/>
          <w:i/>
        </w:rPr>
        <w:t>)</w:t>
      </w:r>
      <w:r w:rsidR="00F72503" w:rsidRPr="00423C50">
        <w:rPr>
          <w:rFonts w:cstheme="minorHAnsi"/>
          <w:i/>
        </w:rPr>
        <w:t xml:space="preserve"> </w:t>
      </w:r>
    </w:p>
    <w:p w14:paraId="04C7CA11" w14:textId="77777777" w:rsidR="00CA2265" w:rsidRPr="00423C50" w:rsidRDefault="00CA2265" w:rsidP="00635E5B">
      <w:pPr>
        <w:spacing w:after="0" w:line="240" w:lineRule="auto"/>
        <w:jc w:val="both"/>
        <w:rPr>
          <w:rFonts w:cstheme="minorHAnsi"/>
        </w:rPr>
      </w:pPr>
    </w:p>
    <w:p w14:paraId="7F9F8E9E" w14:textId="77777777" w:rsidR="00C32B4D" w:rsidRPr="00423C50" w:rsidRDefault="003A2895" w:rsidP="00635E5B">
      <w:pPr>
        <w:pStyle w:val="ListParagraph"/>
        <w:numPr>
          <w:ilvl w:val="0"/>
          <w:numId w:val="2"/>
        </w:numPr>
        <w:spacing w:after="0" w:line="240" w:lineRule="auto"/>
        <w:jc w:val="both"/>
        <w:rPr>
          <w:rFonts w:cstheme="minorHAnsi"/>
          <w:b/>
        </w:rPr>
      </w:pPr>
      <w:r w:rsidRPr="00423C50">
        <w:rPr>
          <w:rFonts w:cstheme="minorHAnsi"/>
          <w:b/>
        </w:rPr>
        <w:t>Use s</w:t>
      </w:r>
      <w:r w:rsidR="00C32B4D" w:rsidRPr="00423C50">
        <w:rPr>
          <w:rFonts w:cstheme="minorHAnsi"/>
          <w:b/>
        </w:rPr>
        <w:t>ound</w:t>
      </w:r>
      <w:r w:rsidRPr="00423C50">
        <w:rPr>
          <w:rFonts w:cstheme="minorHAnsi"/>
          <w:b/>
        </w:rPr>
        <w:t xml:space="preserve"> and t</w:t>
      </w:r>
      <w:r w:rsidR="0092157A" w:rsidRPr="00423C50">
        <w:rPr>
          <w:rFonts w:cstheme="minorHAnsi"/>
          <w:b/>
        </w:rPr>
        <w:t>ouch</w:t>
      </w:r>
    </w:p>
    <w:p w14:paraId="272F3631" w14:textId="59684C47" w:rsidR="002B3EF0" w:rsidRPr="00423C50" w:rsidRDefault="009B518C" w:rsidP="00635E5B">
      <w:pPr>
        <w:spacing w:after="0" w:line="240" w:lineRule="auto"/>
        <w:ind w:left="360"/>
        <w:jc w:val="both"/>
        <w:rPr>
          <w:rFonts w:cstheme="minorHAnsi"/>
          <w:i/>
        </w:rPr>
      </w:pPr>
      <w:bookmarkStart w:id="1" w:name="_Hlk496211827"/>
      <w:r w:rsidRPr="00423C50">
        <w:rPr>
          <w:rFonts w:cstheme="minorHAnsi"/>
        </w:rPr>
        <w:t>U</w:t>
      </w:r>
      <w:r w:rsidR="00F72503" w:rsidRPr="00423C50">
        <w:rPr>
          <w:rFonts w:cstheme="minorHAnsi"/>
        </w:rPr>
        <w:t>se the wo</w:t>
      </w:r>
      <w:r w:rsidR="002B3EF0" w:rsidRPr="00423C50">
        <w:rPr>
          <w:rFonts w:cstheme="minorHAnsi"/>
        </w:rPr>
        <w:t xml:space="preserve">rd </w:t>
      </w:r>
      <w:r w:rsidR="001C1F69" w:rsidRPr="00423C50">
        <w:rPr>
          <w:rFonts w:cstheme="minorHAnsi"/>
          <w:i/>
        </w:rPr>
        <w:t>CALM</w:t>
      </w:r>
      <w:r w:rsidR="005D7DE1" w:rsidRPr="00423C50">
        <w:rPr>
          <w:rFonts w:cstheme="minorHAnsi"/>
        </w:rPr>
        <w:t xml:space="preserve"> as a centering word. </w:t>
      </w:r>
      <w:r w:rsidR="001C1F69" w:rsidRPr="00423C50">
        <w:rPr>
          <w:rFonts w:cstheme="minorHAnsi"/>
        </w:rPr>
        <w:t>Sing the word,</w:t>
      </w:r>
      <w:r w:rsidR="00DA5291" w:rsidRPr="00423C50">
        <w:rPr>
          <w:rFonts w:cstheme="minorHAnsi"/>
        </w:rPr>
        <w:t xml:space="preserve"> prolonging the </w:t>
      </w:r>
      <w:r w:rsidR="00635E5B" w:rsidRPr="00423C50">
        <w:rPr>
          <w:rFonts w:cstheme="minorHAnsi"/>
        </w:rPr>
        <w:t>“</w:t>
      </w:r>
      <w:proofErr w:type="spellStart"/>
      <w:r w:rsidR="00635E5B" w:rsidRPr="00423C50">
        <w:rPr>
          <w:rFonts w:cstheme="minorHAnsi"/>
        </w:rPr>
        <w:t>ahm</w:t>
      </w:r>
      <w:proofErr w:type="spellEnd"/>
      <w:r w:rsidR="00635E5B" w:rsidRPr="00423C50">
        <w:rPr>
          <w:rFonts w:cstheme="minorHAnsi"/>
        </w:rPr>
        <w:t>”</w:t>
      </w:r>
      <w:r w:rsidR="002426D5" w:rsidRPr="00423C50">
        <w:rPr>
          <w:rFonts w:cstheme="minorHAnsi"/>
        </w:rPr>
        <w:t xml:space="preserve"> </w:t>
      </w:r>
      <w:r w:rsidR="009270C6" w:rsidRPr="00423C50">
        <w:rPr>
          <w:rFonts w:cstheme="minorHAnsi"/>
        </w:rPr>
        <w:t>sound</w:t>
      </w:r>
      <w:r w:rsidR="00804BC1" w:rsidRPr="00423C50">
        <w:rPr>
          <w:rFonts w:cstheme="minorHAnsi"/>
        </w:rPr>
        <w:t>, and find</w:t>
      </w:r>
      <w:r w:rsidR="001C1F69" w:rsidRPr="00423C50">
        <w:rPr>
          <w:rFonts w:cstheme="minorHAnsi"/>
        </w:rPr>
        <w:t xml:space="preserve"> a </w:t>
      </w:r>
      <w:r w:rsidR="00C32474" w:rsidRPr="00423C50">
        <w:rPr>
          <w:rFonts w:cstheme="minorHAnsi"/>
        </w:rPr>
        <w:t xml:space="preserve">pitch </w:t>
      </w:r>
      <w:r w:rsidR="001C1F69" w:rsidRPr="00423C50">
        <w:rPr>
          <w:rFonts w:cstheme="minorHAnsi"/>
        </w:rPr>
        <w:t xml:space="preserve">that feels </w:t>
      </w:r>
      <w:r w:rsidR="00D5375A" w:rsidRPr="00423C50">
        <w:rPr>
          <w:rFonts w:cstheme="minorHAnsi"/>
        </w:rPr>
        <w:t>healing</w:t>
      </w:r>
      <w:r w:rsidR="008B560C" w:rsidRPr="00423C50">
        <w:rPr>
          <w:rFonts w:cstheme="minorHAnsi"/>
        </w:rPr>
        <w:t>.</w:t>
      </w:r>
      <w:r w:rsidR="001C1F69" w:rsidRPr="00423C50">
        <w:rPr>
          <w:rFonts w:cstheme="minorHAnsi"/>
        </w:rPr>
        <w:t xml:space="preserve"> Allow</w:t>
      </w:r>
      <w:r w:rsidR="009270C6" w:rsidRPr="00423C50">
        <w:rPr>
          <w:rFonts w:cstheme="minorHAnsi"/>
        </w:rPr>
        <w:t xml:space="preserve"> your body to </w:t>
      </w:r>
      <w:r w:rsidR="00D5375A" w:rsidRPr="00423C50">
        <w:rPr>
          <w:rFonts w:cstheme="minorHAnsi"/>
        </w:rPr>
        <w:t>soften</w:t>
      </w:r>
      <w:r w:rsidR="005D7DE1" w:rsidRPr="00423C50">
        <w:rPr>
          <w:rFonts w:cstheme="minorHAnsi"/>
        </w:rPr>
        <w:t xml:space="preserve"> and relax. </w:t>
      </w:r>
      <w:r w:rsidR="00804BC1" w:rsidRPr="00423C50">
        <w:rPr>
          <w:rFonts w:cstheme="minorHAnsi"/>
        </w:rPr>
        <w:t xml:space="preserve">We can train our bodies to relax immediately </w:t>
      </w:r>
      <w:r w:rsidR="00635E5B" w:rsidRPr="00423C50">
        <w:rPr>
          <w:rFonts w:cstheme="minorHAnsi"/>
        </w:rPr>
        <w:t>in response to</w:t>
      </w:r>
      <w:r w:rsidR="00804BC1" w:rsidRPr="00423C50">
        <w:rPr>
          <w:rFonts w:cstheme="minorHAnsi"/>
        </w:rPr>
        <w:t xml:space="preserve"> a physical signal. So, as you </w:t>
      </w:r>
      <w:r w:rsidR="006D6487" w:rsidRPr="00423C50">
        <w:rPr>
          <w:rFonts w:cstheme="minorHAnsi"/>
        </w:rPr>
        <w:t xml:space="preserve">continue with </w:t>
      </w:r>
      <w:r w:rsidR="006D6487" w:rsidRPr="00423C50">
        <w:rPr>
          <w:rFonts w:cstheme="minorHAnsi"/>
          <w:b/>
        </w:rPr>
        <w:t>Calming Breath</w:t>
      </w:r>
      <w:r w:rsidR="00804BC1" w:rsidRPr="00423C50">
        <w:rPr>
          <w:rFonts w:cstheme="minorHAnsi"/>
        </w:rPr>
        <w:t>,</w:t>
      </w:r>
      <w:r w:rsidR="006D6487" w:rsidRPr="00423C50">
        <w:rPr>
          <w:rFonts w:cstheme="minorHAnsi"/>
        </w:rPr>
        <w:t xml:space="preserve"> experiment</w:t>
      </w:r>
      <w:r w:rsidR="00813842" w:rsidRPr="00423C50">
        <w:rPr>
          <w:rFonts w:cstheme="minorHAnsi"/>
        </w:rPr>
        <w:t xml:space="preserve"> with </w:t>
      </w:r>
      <w:r w:rsidR="00C97603" w:rsidRPr="00423C50">
        <w:rPr>
          <w:rFonts w:cstheme="minorHAnsi"/>
        </w:rPr>
        <w:t xml:space="preserve">using </w:t>
      </w:r>
      <w:r w:rsidR="006D6487" w:rsidRPr="00423C50">
        <w:rPr>
          <w:rFonts w:cstheme="minorHAnsi"/>
        </w:rPr>
        <w:t>touch to</w:t>
      </w:r>
      <w:r w:rsidR="00813842" w:rsidRPr="00423C50">
        <w:rPr>
          <w:rFonts w:cstheme="minorHAnsi"/>
        </w:rPr>
        <w:t xml:space="preserve"> </w:t>
      </w:r>
      <w:r w:rsidR="006D6487" w:rsidRPr="00423C50">
        <w:rPr>
          <w:rFonts w:cstheme="minorHAnsi"/>
        </w:rPr>
        <w:t xml:space="preserve">signal </w:t>
      </w:r>
      <w:r w:rsidR="00804BC1" w:rsidRPr="00423C50">
        <w:rPr>
          <w:rFonts w:cstheme="minorHAnsi"/>
        </w:rPr>
        <w:t xml:space="preserve">your </w:t>
      </w:r>
      <w:r w:rsidR="006D6487" w:rsidRPr="00423C50">
        <w:rPr>
          <w:rFonts w:cstheme="minorHAnsi"/>
        </w:rPr>
        <w:t>body to relax. First,</w:t>
      </w:r>
      <w:r w:rsidR="00E33CB9" w:rsidRPr="00423C50">
        <w:rPr>
          <w:rFonts w:cstheme="minorHAnsi"/>
        </w:rPr>
        <w:t xml:space="preserve"> on each hand,</w:t>
      </w:r>
      <w:r w:rsidR="006D6487" w:rsidRPr="00423C50">
        <w:rPr>
          <w:rFonts w:cstheme="minorHAnsi"/>
        </w:rPr>
        <w:t xml:space="preserve"> try</w:t>
      </w:r>
      <w:r w:rsidR="00C32474" w:rsidRPr="00423C50">
        <w:rPr>
          <w:rFonts w:cstheme="minorHAnsi"/>
        </w:rPr>
        <w:t xml:space="preserve"> touching </w:t>
      </w:r>
      <w:r w:rsidR="006D6487" w:rsidRPr="00423C50">
        <w:rPr>
          <w:rFonts w:cstheme="minorHAnsi"/>
        </w:rPr>
        <w:t xml:space="preserve">together </w:t>
      </w:r>
      <w:r w:rsidR="00C32474" w:rsidRPr="00423C50">
        <w:rPr>
          <w:rFonts w:cstheme="minorHAnsi"/>
        </w:rPr>
        <w:t xml:space="preserve">your thumb and </w:t>
      </w:r>
      <w:r w:rsidR="006D6487" w:rsidRPr="00423C50">
        <w:rPr>
          <w:rFonts w:cstheme="minorHAnsi"/>
        </w:rPr>
        <w:t>one of your</w:t>
      </w:r>
      <w:r w:rsidR="00C32474" w:rsidRPr="00423C50">
        <w:rPr>
          <w:rFonts w:cstheme="minorHAnsi"/>
        </w:rPr>
        <w:t xml:space="preserve"> fingertip</w:t>
      </w:r>
      <w:r w:rsidR="006D6487" w:rsidRPr="00423C50">
        <w:rPr>
          <w:rFonts w:cstheme="minorHAnsi"/>
        </w:rPr>
        <w:t>s</w:t>
      </w:r>
      <w:r w:rsidR="00D5375A" w:rsidRPr="00423C50">
        <w:rPr>
          <w:rFonts w:cstheme="minorHAnsi"/>
        </w:rPr>
        <w:t xml:space="preserve">. How does that feel? </w:t>
      </w:r>
      <w:r w:rsidR="00D5375A" w:rsidRPr="00423C50">
        <w:rPr>
          <w:rFonts w:cstheme="minorHAnsi"/>
          <w:i/>
        </w:rPr>
        <w:t>(Pause</w:t>
      </w:r>
      <w:r w:rsidR="00635E5B" w:rsidRPr="00423C50">
        <w:rPr>
          <w:rFonts w:cstheme="minorHAnsi"/>
          <w:i/>
        </w:rPr>
        <w:t xml:space="preserve"> for</w:t>
      </w:r>
      <w:r w:rsidR="00D5375A" w:rsidRPr="00423C50">
        <w:rPr>
          <w:rFonts w:cstheme="minorHAnsi"/>
          <w:i/>
        </w:rPr>
        <w:t xml:space="preserve"> 5 seconds) </w:t>
      </w:r>
      <w:r w:rsidR="00D5375A" w:rsidRPr="00423C50">
        <w:rPr>
          <w:rFonts w:cstheme="minorHAnsi"/>
        </w:rPr>
        <w:t xml:space="preserve">Now </w:t>
      </w:r>
      <w:r w:rsidR="00E33CB9" w:rsidRPr="00423C50">
        <w:rPr>
          <w:rFonts w:cstheme="minorHAnsi"/>
        </w:rPr>
        <w:t>bring together both hands, with thumbs and fingertips touching</w:t>
      </w:r>
      <w:r w:rsidR="00C32474" w:rsidRPr="00423C50">
        <w:rPr>
          <w:rFonts w:cstheme="minorHAnsi"/>
        </w:rPr>
        <w:t xml:space="preserve">. </w:t>
      </w:r>
      <w:r w:rsidR="00813842" w:rsidRPr="00423C50">
        <w:rPr>
          <w:rFonts w:cstheme="minorHAnsi"/>
          <w:i/>
        </w:rPr>
        <w:t>(Pause</w:t>
      </w:r>
      <w:r w:rsidR="00D5375A" w:rsidRPr="00423C50">
        <w:rPr>
          <w:rFonts w:cstheme="minorHAnsi"/>
          <w:i/>
        </w:rPr>
        <w:t xml:space="preserve"> </w:t>
      </w:r>
      <w:r w:rsidR="00635E5B" w:rsidRPr="00423C50">
        <w:rPr>
          <w:rFonts w:cstheme="minorHAnsi"/>
          <w:i/>
        </w:rPr>
        <w:t xml:space="preserve">for </w:t>
      </w:r>
      <w:r w:rsidR="00D5375A" w:rsidRPr="00423C50">
        <w:rPr>
          <w:rFonts w:cstheme="minorHAnsi"/>
          <w:i/>
        </w:rPr>
        <w:t>5 seconds</w:t>
      </w:r>
      <w:r w:rsidR="00813842" w:rsidRPr="00423C50">
        <w:rPr>
          <w:rFonts w:cstheme="minorHAnsi"/>
          <w:i/>
        </w:rPr>
        <w:t>)</w:t>
      </w:r>
      <w:r w:rsidR="00785DF0" w:rsidRPr="00423C50">
        <w:rPr>
          <w:rFonts w:cstheme="minorHAnsi"/>
        </w:rPr>
        <w:t xml:space="preserve"> </w:t>
      </w:r>
      <w:r w:rsidR="00D5375A" w:rsidRPr="00423C50">
        <w:rPr>
          <w:rFonts w:cstheme="minorHAnsi"/>
        </w:rPr>
        <w:t>Next, try tapping</w:t>
      </w:r>
      <w:r w:rsidR="00785DF0" w:rsidRPr="00423C50">
        <w:rPr>
          <w:rFonts w:cstheme="minorHAnsi"/>
        </w:rPr>
        <w:t xml:space="preserve"> on the left side of your chest</w:t>
      </w:r>
      <w:r w:rsidR="006D6487" w:rsidRPr="00423C50">
        <w:rPr>
          <w:rFonts w:cstheme="minorHAnsi"/>
        </w:rPr>
        <w:t>,</w:t>
      </w:r>
      <w:r w:rsidR="00785DF0" w:rsidRPr="00423C50">
        <w:rPr>
          <w:rFonts w:cstheme="minorHAnsi"/>
        </w:rPr>
        <w:t xml:space="preserve"> or</w:t>
      </w:r>
      <w:r w:rsidR="00950A3C" w:rsidRPr="00423C50">
        <w:rPr>
          <w:rFonts w:cstheme="minorHAnsi"/>
        </w:rPr>
        <w:t xml:space="preserve"> </w:t>
      </w:r>
      <w:r w:rsidR="00813842" w:rsidRPr="00423C50">
        <w:rPr>
          <w:rFonts w:cstheme="minorHAnsi"/>
        </w:rPr>
        <w:t>just lay your hand over your heart</w:t>
      </w:r>
      <w:r w:rsidR="005D7DE1" w:rsidRPr="00423C50">
        <w:rPr>
          <w:rFonts w:cstheme="minorHAnsi"/>
        </w:rPr>
        <w:t xml:space="preserve">. </w:t>
      </w:r>
      <w:r w:rsidR="00813842" w:rsidRPr="00423C50">
        <w:rPr>
          <w:rFonts w:cstheme="minorHAnsi"/>
          <w:i/>
        </w:rPr>
        <w:t>(Pause</w:t>
      </w:r>
      <w:r w:rsidR="00804BC1" w:rsidRPr="00423C50">
        <w:rPr>
          <w:rFonts w:cstheme="minorHAnsi"/>
          <w:i/>
        </w:rPr>
        <w:t xml:space="preserve"> </w:t>
      </w:r>
      <w:r w:rsidR="00635E5B" w:rsidRPr="00423C50">
        <w:rPr>
          <w:rFonts w:cstheme="minorHAnsi"/>
          <w:i/>
        </w:rPr>
        <w:t xml:space="preserve">for </w:t>
      </w:r>
      <w:r w:rsidR="00804BC1" w:rsidRPr="00423C50">
        <w:rPr>
          <w:rFonts w:cstheme="minorHAnsi"/>
          <w:i/>
        </w:rPr>
        <w:t>5 seconds</w:t>
      </w:r>
      <w:r w:rsidR="00813842" w:rsidRPr="00423C50">
        <w:rPr>
          <w:rFonts w:cstheme="minorHAnsi"/>
          <w:i/>
        </w:rPr>
        <w:t>)</w:t>
      </w:r>
      <w:r w:rsidR="00C97603" w:rsidRPr="00423C50">
        <w:rPr>
          <w:rFonts w:cstheme="minorHAnsi"/>
          <w:i/>
        </w:rPr>
        <w:t xml:space="preserve"> </w:t>
      </w:r>
      <w:r w:rsidR="00C97603" w:rsidRPr="00423C50">
        <w:rPr>
          <w:rFonts w:cstheme="minorHAnsi"/>
        </w:rPr>
        <w:t>Did any of those signals feel soothing or calming for you?</w:t>
      </w:r>
      <w:r w:rsidR="00813842" w:rsidRPr="00423C50">
        <w:rPr>
          <w:rFonts w:cstheme="minorHAnsi"/>
        </w:rPr>
        <w:t xml:space="preserve"> </w:t>
      </w:r>
      <w:r w:rsidR="002B3EF0" w:rsidRPr="00423C50">
        <w:rPr>
          <w:rFonts w:cstheme="minorHAnsi"/>
        </w:rPr>
        <w:t>Continue</w:t>
      </w:r>
      <w:r w:rsidR="001C1F69" w:rsidRPr="00423C50">
        <w:rPr>
          <w:rFonts w:cstheme="minorHAnsi"/>
        </w:rPr>
        <w:t xml:space="preserve"> </w:t>
      </w:r>
      <w:r w:rsidR="00804BC1" w:rsidRPr="00423C50">
        <w:rPr>
          <w:rFonts w:cstheme="minorHAnsi"/>
        </w:rPr>
        <w:t xml:space="preserve">to experiment </w:t>
      </w:r>
      <w:r w:rsidR="001C1F69" w:rsidRPr="00423C50">
        <w:rPr>
          <w:rFonts w:cstheme="minorHAnsi"/>
        </w:rPr>
        <w:t>for one minute.</w:t>
      </w:r>
      <w:r w:rsidR="00CA2265" w:rsidRPr="00423C50">
        <w:rPr>
          <w:rFonts w:cstheme="minorHAnsi"/>
        </w:rPr>
        <w:t xml:space="preserve"> </w:t>
      </w:r>
      <w:r w:rsidR="001C1F69" w:rsidRPr="00423C50">
        <w:rPr>
          <w:rFonts w:cstheme="minorHAnsi"/>
          <w:i/>
        </w:rPr>
        <w:t xml:space="preserve">(Pause </w:t>
      </w:r>
      <w:r w:rsidR="00635E5B" w:rsidRPr="00423C50">
        <w:rPr>
          <w:rFonts w:cstheme="minorHAnsi"/>
          <w:i/>
        </w:rPr>
        <w:t xml:space="preserve">for </w:t>
      </w:r>
      <w:r w:rsidR="001C1F69" w:rsidRPr="00423C50">
        <w:rPr>
          <w:rFonts w:cstheme="minorHAnsi"/>
          <w:i/>
        </w:rPr>
        <w:t>1 minute</w:t>
      </w:r>
      <w:r w:rsidR="002B3EF0" w:rsidRPr="00423C50">
        <w:rPr>
          <w:rFonts w:cstheme="minorHAnsi"/>
          <w:i/>
        </w:rPr>
        <w:t>)</w:t>
      </w:r>
    </w:p>
    <w:bookmarkEnd w:id="1"/>
    <w:p w14:paraId="593EB3C4" w14:textId="77777777" w:rsidR="006F7C99" w:rsidRPr="00423C50" w:rsidRDefault="006F7C99" w:rsidP="00635E5B">
      <w:pPr>
        <w:spacing w:after="0" w:line="240" w:lineRule="auto"/>
        <w:jc w:val="both"/>
        <w:rPr>
          <w:rFonts w:cstheme="minorHAnsi"/>
        </w:rPr>
      </w:pPr>
    </w:p>
    <w:p w14:paraId="5583485C" w14:textId="77777777" w:rsidR="00C32B4D" w:rsidRPr="00423C50" w:rsidRDefault="00C32B4D" w:rsidP="00635E5B">
      <w:pPr>
        <w:pStyle w:val="ListParagraph"/>
        <w:numPr>
          <w:ilvl w:val="0"/>
          <w:numId w:val="2"/>
        </w:numPr>
        <w:spacing w:after="0" w:line="240" w:lineRule="auto"/>
        <w:jc w:val="both"/>
        <w:rPr>
          <w:rFonts w:cstheme="minorHAnsi"/>
          <w:b/>
        </w:rPr>
      </w:pPr>
      <w:r w:rsidRPr="00423C50">
        <w:rPr>
          <w:rFonts w:cstheme="minorHAnsi"/>
          <w:b/>
        </w:rPr>
        <w:t>Use</w:t>
      </w:r>
      <w:r w:rsidR="00CA2265" w:rsidRPr="00423C50">
        <w:rPr>
          <w:rFonts w:cstheme="minorHAnsi"/>
          <w:b/>
        </w:rPr>
        <w:t xml:space="preserve"> only</w:t>
      </w:r>
      <w:r w:rsidRPr="00423C50">
        <w:rPr>
          <w:rFonts w:cstheme="minorHAnsi"/>
          <w:b/>
        </w:rPr>
        <w:t xml:space="preserve"> </w:t>
      </w:r>
      <w:r w:rsidR="003A2895" w:rsidRPr="00423C50">
        <w:rPr>
          <w:rFonts w:cstheme="minorHAnsi"/>
          <w:b/>
        </w:rPr>
        <w:t>t</w:t>
      </w:r>
      <w:r w:rsidRPr="00423C50">
        <w:rPr>
          <w:rFonts w:cstheme="minorHAnsi"/>
          <w:b/>
        </w:rPr>
        <w:t>ouch</w:t>
      </w:r>
    </w:p>
    <w:p w14:paraId="287BC951" w14:textId="77777777" w:rsidR="002B3EF0" w:rsidRPr="00423C50" w:rsidRDefault="00950A3C" w:rsidP="00635E5B">
      <w:pPr>
        <w:spacing w:after="0" w:line="240" w:lineRule="auto"/>
        <w:ind w:left="360"/>
        <w:jc w:val="both"/>
        <w:rPr>
          <w:rFonts w:cstheme="minorHAnsi"/>
          <w:i/>
        </w:rPr>
      </w:pPr>
      <w:r w:rsidRPr="00423C50">
        <w:rPr>
          <w:rFonts w:cstheme="minorHAnsi"/>
        </w:rPr>
        <w:t>Now, let go of singing the word</w:t>
      </w:r>
      <w:r w:rsidR="001C1F69" w:rsidRPr="00423C50">
        <w:rPr>
          <w:rFonts w:cstheme="minorHAnsi"/>
        </w:rPr>
        <w:t xml:space="preserve"> and just hold</w:t>
      </w:r>
      <w:r w:rsidR="002B3EF0" w:rsidRPr="00423C50">
        <w:rPr>
          <w:rFonts w:cstheme="minorHAnsi"/>
        </w:rPr>
        <w:t xml:space="preserve"> the word in your mind </w:t>
      </w:r>
      <w:r w:rsidR="008A2C10" w:rsidRPr="00423C50">
        <w:rPr>
          <w:rFonts w:cstheme="minorHAnsi"/>
        </w:rPr>
        <w:t xml:space="preserve">while using </w:t>
      </w:r>
      <w:r w:rsidR="0092157A" w:rsidRPr="00423C50">
        <w:rPr>
          <w:rFonts w:cstheme="minorHAnsi"/>
        </w:rPr>
        <w:t xml:space="preserve">your </w:t>
      </w:r>
      <w:r w:rsidR="008A2C10" w:rsidRPr="00423C50">
        <w:rPr>
          <w:rFonts w:cstheme="minorHAnsi"/>
        </w:rPr>
        <w:t>physical signal</w:t>
      </w:r>
      <w:r w:rsidR="0092157A" w:rsidRPr="00423C50">
        <w:rPr>
          <w:rFonts w:cstheme="minorHAnsi"/>
        </w:rPr>
        <w:t xml:space="preserve">. </w:t>
      </w:r>
      <w:r w:rsidR="008A2C10" w:rsidRPr="00423C50">
        <w:rPr>
          <w:rFonts w:cstheme="minorHAnsi"/>
        </w:rPr>
        <w:t xml:space="preserve">Continue </w:t>
      </w:r>
      <w:r w:rsidR="001C1F69" w:rsidRPr="00423C50">
        <w:rPr>
          <w:rFonts w:cstheme="minorHAnsi"/>
        </w:rPr>
        <w:t xml:space="preserve">releasing tension </w:t>
      </w:r>
      <w:r w:rsidR="008A2C10" w:rsidRPr="00423C50">
        <w:rPr>
          <w:rFonts w:cstheme="minorHAnsi"/>
        </w:rPr>
        <w:t xml:space="preserve">with </w:t>
      </w:r>
      <w:r w:rsidR="00C32474" w:rsidRPr="00423C50">
        <w:rPr>
          <w:rFonts w:cstheme="minorHAnsi"/>
        </w:rPr>
        <w:t xml:space="preserve">a </w:t>
      </w:r>
      <w:r w:rsidR="008A2C10" w:rsidRPr="00423C50">
        <w:rPr>
          <w:rFonts w:cstheme="minorHAnsi"/>
        </w:rPr>
        <w:t>long exhaling breath</w:t>
      </w:r>
      <w:r w:rsidR="001C1F69" w:rsidRPr="00423C50">
        <w:rPr>
          <w:rFonts w:cstheme="minorHAnsi"/>
        </w:rPr>
        <w:t>.</w:t>
      </w:r>
      <w:r w:rsidR="00CA2265" w:rsidRPr="00423C50">
        <w:rPr>
          <w:rFonts w:cstheme="minorHAnsi"/>
        </w:rPr>
        <w:t xml:space="preserve"> </w:t>
      </w:r>
      <w:r w:rsidR="001C1F69" w:rsidRPr="00423C50">
        <w:rPr>
          <w:rFonts w:cstheme="minorHAnsi"/>
          <w:i/>
        </w:rPr>
        <w:t xml:space="preserve">(Pause </w:t>
      </w:r>
      <w:r w:rsidR="00635E5B" w:rsidRPr="00423C50">
        <w:rPr>
          <w:rFonts w:cstheme="minorHAnsi"/>
          <w:i/>
        </w:rPr>
        <w:t xml:space="preserve">for </w:t>
      </w:r>
      <w:r w:rsidR="001C1F69" w:rsidRPr="00423C50">
        <w:rPr>
          <w:rFonts w:cstheme="minorHAnsi"/>
          <w:i/>
        </w:rPr>
        <w:t>1 minute</w:t>
      </w:r>
      <w:r w:rsidR="002B3EF0" w:rsidRPr="00423C50">
        <w:rPr>
          <w:rFonts w:cstheme="minorHAnsi"/>
          <w:i/>
        </w:rPr>
        <w:t>)</w:t>
      </w:r>
    </w:p>
    <w:p w14:paraId="5FF930C7" w14:textId="77777777" w:rsidR="009E05B4" w:rsidRDefault="009E05B4" w:rsidP="00635E5B">
      <w:pPr>
        <w:spacing w:after="0" w:line="240" w:lineRule="auto"/>
        <w:jc w:val="both"/>
        <w:rPr>
          <w:rFonts w:cstheme="minorHAnsi"/>
        </w:rPr>
      </w:pPr>
    </w:p>
    <w:p w14:paraId="535A9A3A" w14:textId="77777777" w:rsidR="00764AAF" w:rsidRPr="00423C50" w:rsidRDefault="00764AAF" w:rsidP="00635E5B">
      <w:pPr>
        <w:spacing w:after="0" w:line="240" w:lineRule="auto"/>
        <w:jc w:val="both"/>
        <w:rPr>
          <w:rFonts w:cstheme="minorHAnsi"/>
        </w:rPr>
      </w:pPr>
    </w:p>
    <w:p w14:paraId="2DDD66A3" w14:textId="77777777" w:rsidR="00C32B4D" w:rsidRPr="00423C50" w:rsidRDefault="00C32B4D" w:rsidP="00635E5B">
      <w:pPr>
        <w:pStyle w:val="ListParagraph"/>
        <w:widowControl w:val="0"/>
        <w:numPr>
          <w:ilvl w:val="0"/>
          <w:numId w:val="2"/>
        </w:numPr>
        <w:spacing w:after="0" w:line="240" w:lineRule="auto"/>
        <w:ind w:left="357"/>
        <w:jc w:val="both"/>
        <w:rPr>
          <w:rFonts w:cstheme="minorHAnsi"/>
          <w:b/>
        </w:rPr>
      </w:pPr>
      <w:r w:rsidRPr="00423C50">
        <w:rPr>
          <w:rFonts w:cstheme="minorHAnsi"/>
          <w:b/>
        </w:rPr>
        <w:lastRenderedPageBreak/>
        <w:t>Rest</w:t>
      </w:r>
    </w:p>
    <w:p w14:paraId="21B755CE" w14:textId="77777777" w:rsidR="00F72503" w:rsidRPr="00423C50" w:rsidRDefault="002B3EF0" w:rsidP="00635E5B">
      <w:pPr>
        <w:widowControl w:val="0"/>
        <w:spacing w:after="0" w:line="240" w:lineRule="auto"/>
        <w:ind w:left="357"/>
        <w:jc w:val="both"/>
        <w:rPr>
          <w:rFonts w:cstheme="minorHAnsi"/>
        </w:rPr>
      </w:pPr>
      <w:r w:rsidRPr="00423C50">
        <w:rPr>
          <w:rFonts w:cstheme="minorHAnsi"/>
        </w:rPr>
        <w:t>Let go of the word</w:t>
      </w:r>
      <w:r w:rsidR="001C1F69" w:rsidRPr="00423C50">
        <w:rPr>
          <w:rFonts w:cstheme="minorHAnsi"/>
        </w:rPr>
        <w:t xml:space="preserve"> and your</w:t>
      </w:r>
      <w:r w:rsidR="0092157A" w:rsidRPr="00423C50">
        <w:rPr>
          <w:rFonts w:cstheme="minorHAnsi"/>
        </w:rPr>
        <w:t xml:space="preserve"> physical signal. </w:t>
      </w:r>
      <w:r w:rsidR="009B518C" w:rsidRPr="00423C50">
        <w:rPr>
          <w:rFonts w:cstheme="minorHAnsi"/>
        </w:rPr>
        <w:t xml:space="preserve">Rest in the </w:t>
      </w:r>
      <w:r w:rsidR="001C1F69" w:rsidRPr="00423C50">
        <w:rPr>
          <w:rFonts w:cstheme="minorHAnsi"/>
        </w:rPr>
        <w:t>stillness</w:t>
      </w:r>
      <w:r w:rsidR="00CA2265" w:rsidRPr="00423C50">
        <w:rPr>
          <w:rFonts w:cstheme="minorHAnsi"/>
        </w:rPr>
        <w:t xml:space="preserve"> for one minute</w:t>
      </w:r>
      <w:r w:rsidR="001C1F69" w:rsidRPr="00423C50">
        <w:rPr>
          <w:rFonts w:cstheme="minorHAnsi"/>
        </w:rPr>
        <w:t>.</w:t>
      </w:r>
      <w:r w:rsidR="00CA2265" w:rsidRPr="00423C50">
        <w:rPr>
          <w:rFonts w:cstheme="minorHAnsi"/>
        </w:rPr>
        <w:t xml:space="preserve"> </w:t>
      </w:r>
      <w:r w:rsidR="001C1F69" w:rsidRPr="00423C50">
        <w:rPr>
          <w:rFonts w:cstheme="minorHAnsi"/>
          <w:i/>
        </w:rPr>
        <w:t xml:space="preserve">(Pause </w:t>
      </w:r>
      <w:r w:rsidR="00635E5B" w:rsidRPr="00423C50">
        <w:rPr>
          <w:rFonts w:cstheme="minorHAnsi"/>
          <w:i/>
        </w:rPr>
        <w:t xml:space="preserve">for </w:t>
      </w:r>
      <w:r w:rsidR="001C1F69" w:rsidRPr="00423C50">
        <w:rPr>
          <w:rFonts w:cstheme="minorHAnsi"/>
          <w:i/>
        </w:rPr>
        <w:t>1 minute</w:t>
      </w:r>
      <w:r w:rsidRPr="00423C50">
        <w:rPr>
          <w:rFonts w:cstheme="minorHAnsi"/>
          <w:i/>
        </w:rPr>
        <w:t>)</w:t>
      </w:r>
    </w:p>
    <w:p w14:paraId="11638A78" w14:textId="77777777" w:rsidR="002E5895" w:rsidRPr="00423C50" w:rsidRDefault="002E5895" w:rsidP="00635E5B">
      <w:pPr>
        <w:spacing w:after="0" w:line="240" w:lineRule="auto"/>
        <w:jc w:val="both"/>
        <w:rPr>
          <w:rFonts w:cstheme="minorHAnsi"/>
        </w:rPr>
      </w:pPr>
    </w:p>
    <w:p w14:paraId="32C3CDC6" w14:textId="77777777" w:rsidR="002E5895" w:rsidRPr="00423C50" w:rsidRDefault="00A87B80" w:rsidP="00635E5B">
      <w:pPr>
        <w:tabs>
          <w:tab w:val="left" w:pos="7581"/>
        </w:tabs>
        <w:spacing w:after="0" w:line="240" w:lineRule="auto"/>
        <w:jc w:val="both"/>
        <w:rPr>
          <w:rFonts w:cstheme="minorHAnsi"/>
        </w:rPr>
      </w:pPr>
      <w:r w:rsidRPr="00423C50">
        <w:rPr>
          <w:rFonts w:cstheme="minorHAnsi"/>
        </w:rPr>
        <w:t>P</w:t>
      </w:r>
      <w:r w:rsidR="002E5895" w:rsidRPr="00423C50">
        <w:rPr>
          <w:rFonts w:cstheme="minorHAnsi"/>
        </w:rPr>
        <w:t>ause.</w:t>
      </w:r>
    </w:p>
    <w:p w14:paraId="1CB9F6E7" w14:textId="77777777" w:rsidR="00D77EEE" w:rsidRPr="00423C50" w:rsidRDefault="00D77EEE" w:rsidP="00635E5B">
      <w:pPr>
        <w:spacing w:after="0" w:line="240" w:lineRule="auto"/>
        <w:jc w:val="both"/>
        <w:rPr>
          <w:rFonts w:cstheme="minorHAnsi"/>
        </w:rPr>
      </w:pPr>
    </w:p>
    <w:p w14:paraId="2541CAD2" w14:textId="25A24F68" w:rsidR="001C1F69" w:rsidRPr="00423C50" w:rsidRDefault="00C32474" w:rsidP="00635E5B">
      <w:pPr>
        <w:spacing w:after="0" w:line="240" w:lineRule="auto"/>
        <w:jc w:val="both"/>
        <w:rPr>
          <w:rFonts w:cstheme="minorHAnsi"/>
          <w:i/>
        </w:rPr>
      </w:pPr>
      <w:r w:rsidRPr="00423C50">
        <w:rPr>
          <w:rFonts w:cstheme="minorHAnsi"/>
        </w:rPr>
        <w:t xml:space="preserve">Our hymn </w:t>
      </w:r>
      <w:r w:rsidR="004F2E61" w:rsidRPr="00423C50">
        <w:rPr>
          <w:rFonts w:cstheme="minorHAnsi"/>
        </w:rPr>
        <w:t xml:space="preserve">for this lesson </w:t>
      </w:r>
      <w:r w:rsidRPr="00423C50">
        <w:rPr>
          <w:rFonts w:cstheme="minorHAnsi"/>
        </w:rPr>
        <w:t>is</w:t>
      </w:r>
      <w:r w:rsidR="002B3EF0" w:rsidRPr="00423C50">
        <w:rPr>
          <w:rFonts w:cstheme="minorHAnsi"/>
        </w:rPr>
        <w:t xml:space="preserve"> </w:t>
      </w:r>
      <w:r w:rsidR="002B3EF0" w:rsidRPr="00423C50">
        <w:rPr>
          <w:rFonts w:cstheme="minorHAnsi"/>
          <w:i/>
        </w:rPr>
        <w:t>Spirit of God, Descend Upon My Heart</w:t>
      </w:r>
      <w:r w:rsidR="004D13D8" w:rsidRPr="00423C50">
        <w:rPr>
          <w:rFonts w:cstheme="minorHAnsi"/>
        </w:rPr>
        <w:t>.</w:t>
      </w:r>
    </w:p>
    <w:p w14:paraId="680E9807" w14:textId="77777777" w:rsidR="00C32474" w:rsidRPr="00423C50" w:rsidRDefault="00C32474" w:rsidP="00635E5B">
      <w:pPr>
        <w:spacing w:after="0" w:line="240" w:lineRule="auto"/>
        <w:jc w:val="both"/>
        <w:rPr>
          <w:rFonts w:cstheme="minorHAnsi"/>
        </w:rPr>
      </w:pPr>
    </w:p>
    <w:p w14:paraId="12EB3829" w14:textId="77777777" w:rsidR="007A65E4" w:rsidRPr="00423C50" w:rsidRDefault="002B3EF0" w:rsidP="00635E5B">
      <w:pPr>
        <w:spacing w:after="0" w:line="240" w:lineRule="auto"/>
        <w:jc w:val="center"/>
        <w:rPr>
          <w:rFonts w:cstheme="minorHAnsi"/>
        </w:rPr>
      </w:pPr>
      <w:r w:rsidRPr="00423C50">
        <w:rPr>
          <w:rFonts w:cstheme="minorHAnsi"/>
        </w:rPr>
        <w:t>Teach me to</w:t>
      </w:r>
      <w:r w:rsidR="00785DF0" w:rsidRPr="00423C50">
        <w:rPr>
          <w:rFonts w:cstheme="minorHAnsi"/>
        </w:rPr>
        <w:t xml:space="preserve"> love Thee as Thine angels love,</w:t>
      </w:r>
    </w:p>
    <w:p w14:paraId="64D63AC9" w14:textId="77777777" w:rsidR="002B3EF0" w:rsidRPr="00423C50" w:rsidRDefault="002B3EF0" w:rsidP="00635E5B">
      <w:pPr>
        <w:spacing w:after="0" w:line="240" w:lineRule="auto"/>
        <w:jc w:val="center"/>
        <w:rPr>
          <w:rFonts w:cstheme="minorHAnsi"/>
        </w:rPr>
      </w:pPr>
      <w:r w:rsidRPr="00423C50">
        <w:rPr>
          <w:rFonts w:cstheme="minorHAnsi"/>
        </w:rPr>
        <w:t xml:space="preserve">One holy passion filling all my </w:t>
      </w:r>
      <w:proofErr w:type="gramStart"/>
      <w:r w:rsidRPr="00423C50">
        <w:rPr>
          <w:rFonts w:cstheme="minorHAnsi"/>
        </w:rPr>
        <w:t>frame;</w:t>
      </w:r>
      <w:proofErr w:type="gramEnd"/>
    </w:p>
    <w:p w14:paraId="099A0C36" w14:textId="77777777" w:rsidR="002B3EF0" w:rsidRPr="00423C50" w:rsidRDefault="002B3EF0" w:rsidP="00635E5B">
      <w:pPr>
        <w:spacing w:after="0" w:line="240" w:lineRule="auto"/>
        <w:jc w:val="center"/>
        <w:rPr>
          <w:rFonts w:cstheme="minorHAnsi"/>
        </w:rPr>
      </w:pPr>
      <w:r w:rsidRPr="00423C50">
        <w:rPr>
          <w:rFonts w:cstheme="minorHAnsi"/>
        </w:rPr>
        <w:t xml:space="preserve">The baptism of the heaven-descended </w:t>
      </w:r>
      <w:proofErr w:type="gramStart"/>
      <w:r w:rsidRPr="00423C50">
        <w:rPr>
          <w:rFonts w:cstheme="minorHAnsi"/>
        </w:rPr>
        <w:t>Dove;</w:t>
      </w:r>
      <w:proofErr w:type="gramEnd"/>
    </w:p>
    <w:p w14:paraId="75D32943" w14:textId="77777777" w:rsidR="000A667D" w:rsidRPr="00423C50" w:rsidRDefault="003223D3" w:rsidP="00635E5B">
      <w:pPr>
        <w:spacing w:after="0" w:line="240" w:lineRule="auto"/>
        <w:jc w:val="center"/>
        <w:rPr>
          <w:rFonts w:cstheme="minorHAnsi"/>
        </w:rPr>
      </w:pPr>
      <w:r w:rsidRPr="00423C50">
        <w:rPr>
          <w:rFonts w:cstheme="minorHAnsi"/>
        </w:rPr>
        <w:t>My heart an altar</w:t>
      </w:r>
      <w:r w:rsidR="000A667D" w:rsidRPr="00423C50">
        <w:rPr>
          <w:rFonts w:cstheme="minorHAnsi"/>
        </w:rPr>
        <w:t xml:space="preserve"> and Th</w:t>
      </w:r>
      <w:r w:rsidR="00DA5291" w:rsidRPr="00423C50">
        <w:rPr>
          <w:rFonts w:cstheme="minorHAnsi"/>
        </w:rPr>
        <w:t>y love the flame.</w:t>
      </w:r>
      <w:r w:rsidR="003B0081" w:rsidRPr="00423C50">
        <w:rPr>
          <w:rStyle w:val="EndnoteReference"/>
          <w:rFonts w:cstheme="minorHAnsi"/>
        </w:rPr>
        <w:endnoteReference w:id="2"/>
      </w:r>
    </w:p>
    <w:p w14:paraId="40E2F1A4" w14:textId="77777777" w:rsidR="00DA5291" w:rsidRPr="00423C50" w:rsidRDefault="00DA5291" w:rsidP="00635E5B">
      <w:pPr>
        <w:spacing w:after="0" w:line="240" w:lineRule="auto"/>
        <w:jc w:val="both"/>
        <w:rPr>
          <w:rFonts w:cstheme="minorHAnsi"/>
        </w:rPr>
      </w:pPr>
      <w:bookmarkStart w:id="3" w:name="_Hlk20221465"/>
    </w:p>
    <w:p w14:paraId="5D5CF59F" w14:textId="5109A33E" w:rsidR="000A667D" w:rsidRPr="00423C50" w:rsidRDefault="00CA2265" w:rsidP="00635E5B">
      <w:pPr>
        <w:spacing w:after="0" w:line="240" w:lineRule="auto"/>
        <w:jc w:val="both"/>
        <w:rPr>
          <w:rFonts w:cstheme="minorHAnsi"/>
        </w:rPr>
      </w:pPr>
      <w:r w:rsidRPr="00423C50">
        <w:rPr>
          <w:rFonts w:cstheme="minorHAnsi"/>
        </w:rPr>
        <w:t>Take a deep breath</w:t>
      </w:r>
      <w:r w:rsidR="00814CFF" w:rsidRPr="00423C50">
        <w:rPr>
          <w:rFonts w:cstheme="minorHAnsi"/>
        </w:rPr>
        <w:t xml:space="preserve"> and g</w:t>
      </w:r>
      <w:r w:rsidR="000A667D" w:rsidRPr="00423C50">
        <w:rPr>
          <w:rFonts w:cstheme="minorHAnsi"/>
        </w:rPr>
        <w:t>en</w:t>
      </w:r>
      <w:r w:rsidRPr="00423C50">
        <w:rPr>
          <w:rFonts w:cstheme="minorHAnsi"/>
        </w:rPr>
        <w:t>tly stretch</w:t>
      </w:r>
      <w:r w:rsidR="00814CFF" w:rsidRPr="00423C50">
        <w:rPr>
          <w:rFonts w:cstheme="minorHAnsi"/>
        </w:rPr>
        <w:t>. Open your eyes and r</w:t>
      </w:r>
      <w:r w:rsidR="000A667D" w:rsidRPr="00423C50">
        <w:rPr>
          <w:rFonts w:cstheme="minorHAnsi"/>
        </w:rPr>
        <w:t>e-engage with the meeting.</w:t>
      </w:r>
    </w:p>
    <w:p w14:paraId="5247B4D2" w14:textId="6107078F" w:rsidR="003223D3" w:rsidRPr="00423C50" w:rsidRDefault="003223D3" w:rsidP="00635E5B">
      <w:pPr>
        <w:spacing w:after="0" w:line="240" w:lineRule="auto"/>
        <w:jc w:val="both"/>
        <w:rPr>
          <w:rFonts w:cstheme="minorHAnsi"/>
          <w:i/>
        </w:rPr>
      </w:pPr>
      <w:bookmarkStart w:id="4" w:name="OLE_LINK1"/>
      <w:bookmarkEnd w:id="3"/>
      <w:r w:rsidRPr="00423C50">
        <w:rPr>
          <w:rFonts w:cstheme="minorHAnsi"/>
          <w:i/>
        </w:rPr>
        <w:t xml:space="preserve">(If time permits, </w:t>
      </w:r>
      <w:r w:rsidR="005C7027" w:rsidRPr="00423C50">
        <w:rPr>
          <w:rFonts w:cstheme="minorHAnsi"/>
          <w:i/>
        </w:rPr>
        <w:t xml:space="preserve">ask, “Does anyone have comments or questions about </w:t>
      </w:r>
      <w:r w:rsidR="00847756" w:rsidRPr="00423C50">
        <w:rPr>
          <w:rFonts w:cstheme="minorHAnsi"/>
          <w:i/>
        </w:rPr>
        <w:t>this</w:t>
      </w:r>
      <w:r w:rsidR="005C7027" w:rsidRPr="00423C50">
        <w:rPr>
          <w:rFonts w:cstheme="minorHAnsi"/>
          <w:i/>
        </w:rPr>
        <w:t xml:space="preserve"> training?”</w:t>
      </w:r>
      <w:r w:rsidRPr="00423C50">
        <w:rPr>
          <w:rFonts w:cstheme="minorHAnsi"/>
          <w:i/>
        </w:rPr>
        <w:t>)</w:t>
      </w:r>
    </w:p>
    <w:bookmarkEnd w:id="4"/>
    <w:p w14:paraId="23F0B0E3" w14:textId="77777777" w:rsidR="006F7C99" w:rsidRPr="00423C50" w:rsidRDefault="006F7C99" w:rsidP="00635E5B">
      <w:pPr>
        <w:spacing w:after="0" w:line="240" w:lineRule="auto"/>
        <w:jc w:val="both"/>
        <w:rPr>
          <w:rFonts w:cstheme="minorHAnsi"/>
        </w:rPr>
      </w:pPr>
    </w:p>
    <w:p w14:paraId="63BEAAB6" w14:textId="77777777" w:rsidR="00285B9A" w:rsidRPr="00423C50" w:rsidRDefault="00411D6E" w:rsidP="00635E5B">
      <w:pPr>
        <w:spacing w:after="0" w:line="240" w:lineRule="auto"/>
        <w:jc w:val="both"/>
        <w:rPr>
          <w:rFonts w:cstheme="minorHAnsi"/>
          <w:b/>
        </w:rPr>
      </w:pPr>
      <w:r w:rsidRPr="00423C50">
        <w:rPr>
          <w:rFonts w:cstheme="minorHAnsi"/>
          <w:b/>
        </w:rPr>
        <w:t>0:</w:t>
      </w:r>
      <w:r w:rsidR="00C32B4D" w:rsidRPr="00423C50">
        <w:rPr>
          <w:rFonts w:cstheme="minorHAnsi"/>
          <w:b/>
        </w:rPr>
        <w:t>20</w:t>
      </w:r>
      <w:r w:rsidR="00285B9A" w:rsidRPr="00423C50">
        <w:rPr>
          <w:rFonts w:cstheme="minorHAnsi"/>
          <w:b/>
        </w:rPr>
        <w:tab/>
        <w:t>KARIS CONFESSION</w:t>
      </w:r>
    </w:p>
    <w:p w14:paraId="24A7F571" w14:textId="77777777" w:rsidR="006F7C99" w:rsidRPr="00423C50" w:rsidRDefault="006F7C99" w:rsidP="00635E5B">
      <w:pPr>
        <w:spacing w:after="0" w:line="240" w:lineRule="auto"/>
        <w:jc w:val="both"/>
        <w:rPr>
          <w:rFonts w:cstheme="minorHAnsi"/>
          <w:b/>
        </w:rPr>
      </w:pPr>
    </w:p>
    <w:p w14:paraId="5A7FA40D" w14:textId="77777777" w:rsidR="00285B9A" w:rsidRPr="00423C50" w:rsidRDefault="00411D6E" w:rsidP="00635E5B">
      <w:pPr>
        <w:spacing w:after="0" w:line="240" w:lineRule="auto"/>
        <w:jc w:val="both"/>
        <w:rPr>
          <w:rFonts w:cstheme="minorHAnsi"/>
          <w:b/>
        </w:rPr>
      </w:pPr>
      <w:r w:rsidRPr="00423C50">
        <w:rPr>
          <w:rFonts w:cstheme="minorHAnsi"/>
          <w:b/>
        </w:rPr>
        <w:t>0:</w:t>
      </w:r>
      <w:r w:rsidR="00C32B4D" w:rsidRPr="00423C50">
        <w:rPr>
          <w:rFonts w:cstheme="minorHAnsi"/>
          <w:b/>
        </w:rPr>
        <w:t>21</w:t>
      </w:r>
      <w:r w:rsidR="00285B9A" w:rsidRPr="00423C50">
        <w:rPr>
          <w:rFonts w:cstheme="minorHAnsi"/>
          <w:b/>
        </w:rPr>
        <w:tab/>
        <w:t>TOOLBOX</w:t>
      </w:r>
    </w:p>
    <w:p w14:paraId="6DC562CF" w14:textId="77777777" w:rsidR="006F7C99" w:rsidRPr="00423C50" w:rsidRDefault="006F7C99" w:rsidP="00635E5B">
      <w:pPr>
        <w:spacing w:after="0" w:line="240" w:lineRule="auto"/>
        <w:jc w:val="both"/>
        <w:rPr>
          <w:rFonts w:cstheme="minorHAnsi"/>
        </w:rPr>
      </w:pPr>
    </w:p>
    <w:p w14:paraId="486C821B" w14:textId="77777777" w:rsidR="001C1F69" w:rsidRPr="00423C50" w:rsidRDefault="001C1F69" w:rsidP="00635E5B">
      <w:pPr>
        <w:spacing w:after="0" w:line="240" w:lineRule="auto"/>
        <w:jc w:val="both"/>
        <w:rPr>
          <w:rFonts w:cstheme="minorHAnsi"/>
        </w:rPr>
      </w:pPr>
      <w:r w:rsidRPr="00423C50">
        <w:rPr>
          <w:rFonts w:cstheme="minorHAnsi"/>
        </w:rPr>
        <w:t xml:space="preserve">All Creation rejoices when we commit to </w:t>
      </w:r>
      <w:proofErr w:type="gramStart"/>
      <w:r w:rsidRPr="00423C50">
        <w:rPr>
          <w:rFonts w:cstheme="minorHAnsi"/>
        </w:rPr>
        <w:t>living in reality</w:t>
      </w:r>
      <w:proofErr w:type="gramEnd"/>
      <w:r w:rsidRPr="00423C50">
        <w:rPr>
          <w:rFonts w:cstheme="minorHAnsi"/>
        </w:rPr>
        <w:t>.</w:t>
      </w:r>
      <w:r w:rsidR="00921D74" w:rsidRPr="00423C50">
        <w:rPr>
          <w:rFonts w:cstheme="minorHAnsi"/>
        </w:rPr>
        <w:t xml:space="preserve"> Let’s continue to explore KF Confession 7:</w:t>
      </w:r>
    </w:p>
    <w:p w14:paraId="05C816A9" w14:textId="77777777" w:rsidR="006F7C99" w:rsidRPr="00423C50" w:rsidRDefault="006F7C99" w:rsidP="00635E5B">
      <w:pPr>
        <w:spacing w:after="0" w:line="240" w:lineRule="auto"/>
        <w:jc w:val="both"/>
        <w:rPr>
          <w:rFonts w:cstheme="minorHAnsi"/>
        </w:rPr>
      </w:pPr>
    </w:p>
    <w:p w14:paraId="681A047E" w14:textId="77777777" w:rsidR="00F72503" w:rsidRPr="00423C50" w:rsidRDefault="00F72503" w:rsidP="00635E5B">
      <w:pPr>
        <w:spacing w:after="0" w:line="240" w:lineRule="auto"/>
        <w:jc w:val="center"/>
        <w:rPr>
          <w:rFonts w:cstheme="minorHAnsi"/>
        </w:rPr>
      </w:pPr>
      <w:r w:rsidRPr="00423C50">
        <w:rPr>
          <w:rFonts w:cstheme="minorHAnsi"/>
        </w:rPr>
        <w:t xml:space="preserve">We commit now to </w:t>
      </w:r>
      <w:proofErr w:type="gramStart"/>
      <w:r w:rsidRPr="00423C50">
        <w:rPr>
          <w:rFonts w:cstheme="minorHAnsi"/>
        </w:rPr>
        <w:t>live in reality, choosing</w:t>
      </w:r>
      <w:proofErr w:type="gramEnd"/>
      <w:r w:rsidRPr="00423C50">
        <w:rPr>
          <w:rFonts w:cstheme="minorHAnsi"/>
        </w:rPr>
        <w:t xml:space="preserve"> to believe rather than judge.</w:t>
      </w:r>
    </w:p>
    <w:p w14:paraId="492B5154" w14:textId="77777777" w:rsidR="006F7C99" w:rsidRPr="00423C50" w:rsidRDefault="006F7C99" w:rsidP="00635E5B">
      <w:pPr>
        <w:spacing w:after="0" w:line="240" w:lineRule="auto"/>
        <w:jc w:val="both"/>
        <w:rPr>
          <w:rFonts w:cstheme="minorHAnsi"/>
        </w:rPr>
      </w:pPr>
    </w:p>
    <w:p w14:paraId="1DDBF183" w14:textId="712C1458" w:rsidR="00F72503" w:rsidRPr="00423C50" w:rsidRDefault="001C1F69" w:rsidP="00635E5B">
      <w:pPr>
        <w:spacing w:after="0" w:line="240" w:lineRule="auto"/>
        <w:jc w:val="both"/>
        <w:rPr>
          <w:rFonts w:cstheme="minorHAnsi"/>
        </w:rPr>
      </w:pPr>
      <w:r w:rsidRPr="00423C50">
        <w:rPr>
          <w:rFonts w:cstheme="minorHAnsi"/>
        </w:rPr>
        <w:t xml:space="preserve">Sometimes we just </w:t>
      </w:r>
      <w:proofErr w:type="gramStart"/>
      <w:r w:rsidRPr="00423C50">
        <w:rPr>
          <w:rFonts w:cstheme="minorHAnsi"/>
        </w:rPr>
        <w:t>have to</w:t>
      </w:r>
      <w:proofErr w:type="gramEnd"/>
      <w:r w:rsidRPr="00423C50">
        <w:rPr>
          <w:rFonts w:cstheme="minorHAnsi"/>
        </w:rPr>
        <w:t xml:space="preserve"> mindfully endure </w:t>
      </w:r>
      <w:r w:rsidR="008D785D" w:rsidRPr="00423C50">
        <w:rPr>
          <w:rFonts w:cstheme="minorHAnsi"/>
        </w:rPr>
        <w:t xml:space="preserve">suffering until </w:t>
      </w:r>
      <w:r w:rsidR="00070831" w:rsidRPr="00423C50">
        <w:rPr>
          <w:rFonts w:cstheme="minorHAnsi"/>
        </w:rPr>
        <w:t>its</w:t>
      </w:r>
      <w:r w:rsidR="008D785D" w:rsidRPr="00423C50">
        <w:rPr>
          <w:rFonts w:cstheme="minorHAnsi"/>
        </w:rPr>
        <w:t xml:space="preserve"> deep work is completed</w:t>
      </w:r>
      <w:r w:rsidRPr="00423C50">
        <w:rPr>
          <w:rFonts w:cstheme="minorHAnsi"/>
        </w:rPr>
        <w:t xml:space="preserve">. </w:t>
      </w:r>
      <w:r w:rsidR="00F72503" w:rsidRPr="00423C50">
        <w:rPr>
          <w:rFonts w:cstheme="minorHAnsi"/>
        </w:rPr>
        <w:t>Suffe</w:t>
      </w:r>
      <w:r w:rsidR="000A667D" w:rsidRPr="00423C50">
        <w:rPr>
          <w:rFonts w:cstheme="minorHAnsi"/>
        </w:rPr>
        <w:t>ring is part of training hard</w:t>
      </w:r>
      <w:r w:rsidR="00635E5B" w:rsidRPr="00423C50">
        <w:rPr>
          <w:rFonts w:cstheme="minorHAnsi"/>
        </w:rPr>
        <w:t>. If</w:t>
      </w:r>
      <w:r w:rsidR="00C46D96" w:rsidRPr="00423C50">
        <w:rPr>
          <w:rFonts w:cstheme="minorHAnsi"/>
        </w:rPr>
        <w:t xml:space="preserve"> you are training hard,</w:t>
      </w:r>
      <w:r w:rsidR="006E1F67" w:rsidRPr="00423C50">
        <w:rPr>
          <w:rFonts w:cstheme="minorHAnsi"/>
        </w:rPr>
        <w:t xml:space="preserve"> real</w:t>
      </w:r>
      <w:r w:rsidR="00C46D96" w:rsidRPr="00423C50">
        <w:rPr>
          <w:rFonts w:cstheme="minorHAnsi"/>
        </w:rPr>
        <w:t xml:space="preserve"> suffering is inevitable. </w:t>
      </w:r>
      <w:r w:rsidR="006725BC" w:rsidRPr="00423C50">
        <w:rPr>
          <w:rFonts w:cstheme="minorHAnsi"/>
        </w:rPr>
        <w:t xml:space="preserve">However, </w:t>
      </w:r>
      <w:r w:rsidR="00CF72AE" w:rsidRPr="00423C50">
        <w:rPr>
          <w:rFonts w:cstheme="minorHAnsi"/>
        </w:rPr>
        <w:t>r</w:t>
      </w:r>
      <w:r w:rsidRPr="00423C50">
        <w:rPr>
          <w:rFonts w:cstheme="minorHAnsi"/>
        </w:rPr>
        <w:t>eal oriented suffering</w:t>
      </w:r>
      <w:r w:rsidR="00F72503" w:rsidRPr="00423C50">
        <w:rPr>
          <w:rFonts w:cstheme="minorHAnsi"/>
        </w:rPr>
        <w:t xml:space="preserve"> </w:t>
      </w:r>
      <w:r w:rsidR="008D785D" w:rsidRPr="00423C50">
        <w:rPr>
          <w:rFonts w:cstheme="minorHAnsi"/>
        </w:rPr>
        <w:t>is less traumatic</w:t>
      </w:r>
      <w:r w:rsidR="00CF72AE" w:rsidRPr="00423C50">
        <w:rPr>
          <w:rFonts w:cstheme="minorHAnsi"/>
        </w:rPr>
        <w:t xml:space="preserve"> </w:t>
      </w:r>
      <w:r w:rsidRPr="00423C50">
        <w:rPr>
          <w:rFonts w:cstheme="minorHAnsi"/>
        </w:rPr>
        <w:t xml:space="preserve">than the suffering that we </w:t>
      </w:r>
      <w:r w:rsidR="00F72503" w:rsidRPr="00423C50">
        <w:rPr>
          <w:rFonts w:cstheme="minorHAnsi"/>
        </w:rPr>
        <w:t xml:space="preserve">impose </w:t>
      </w:r>
      <w:r w:rsidR="00FB3053" w:rsidRPr="00423C50">
        <w:rPr>
          <w:rFonts w:cstheme="minorHAnsi"/>
        </w:rPr>
        <w:t xml:space="preserve">upon </w:t>
      </w:r>
      <w:r w:rsidR="00F72503" w:rsidRPr="00423C50">
        <w:rPr>
          <w:rFonts w:cstheme="minorHAnsi"/>
        </w:rPr>
        <w:t xml:space="preserve">ourselves </w:t>
      </w:r>
      <w:r w:rsidR="00C0086E" w:rsidRPr="00423C50">
        <w:rPr>
          <w:rFonts w:cstheme="minorHAnsi"/>
        </w:rPr>
        <w:t>by</w:t>
      </w:r>
      <w:r w:rsidR="00F72503" w:rsidRPr="00423C50">
        <w:rPr>
          <w:rFonts w:cstheme="minorHAnsi"/>
        </w:rPr>
        <w:t xml:space="preserve"> </w:t>
      </w:r>
      <w:r w:rsidR="0028003A" w:rsidRPr="00423C50">
        <w:rPr>
          <w:rFonts w:cstheme="minorHAnsi"/>
        </w:rPr>
        <w:t>clinging</w:t>
      </w:r>
      <w:r w:rsidR="000A667D" w:rsidRPr="00423C50">
        <w:rPr>
          <w:rFonts w:cstheme="minorHAnsi"/>
        </w:rPr>
        <w:t xml:space="preserve"> to our pride system</w:t>
      </w:r>
      <w:r w:rsidR="00FC108E" w:rsidRPr="00423C50">
        <w:rPr>
          <w:rFonts w:cstheme="minorHAnsi"/>
        </w:rPr>
        <w:t xml:space="preserve"> and</w:t>
      </w:r>
      <w:r w:rsidRPr="00423C50">
        <w:rPr>
          <w:rFonts w:cstheme="minorHAnsi"/>
        </w:rPr>
        <w:t xml:space="preserve"> </w:t>
      </w:r>
      <w:r w:rsidR="0028003A" w:rsidRPr="00423C50">
        <w:rPr>
          <w:rFonts w:cstheme="minorHAnsi"/>
        </w:rPr>
        <w:t xml:space="preserve">trying to </w:t>
      </w:r>
      <w:r w:rsidRPr="00423C50">
        <w:rPr>
          <w:rFonts w:cstheme="minorHAnsi"/>
        </w:rPr>
        <w:t>save our Idol’s life</w:t>
      </w:r>
      <w:r w:rsidR="000A667D" w:rsidRPr="00423C50">
        <w:rPr>
          <w:rFonts w:cstheme="minorHAnsi"/>
        </w:rPr>
        <w:t xml:space="preserve">. </w:t>
      </w:r>
      <w:r w:rsidR="00813842" w:rsidRPr="00423C50">
        <w:rPr>
          <w:rFonts w:cstheme="minorHAnsi"/>
        </w:rPr>
        <w:t xml:space="preserve">If we </w:t>
      </w:r>
      <w:r w:rsidR="006E1F67" w:rsidRPr="00423C50">
        <w:rPr>
          <w:rFonts w:cstheme="minorHAnsi"/>
        </w:rPr>
        <w:t xml:space="preserve">are </w:t>
      </w:r>
      <w:r w:rsidR="00813842" w:rsidRPr="00423C50">
        <w:rPr>
          <w:rFonts w:cstheme="minorHAnsi"/>
        </w:rPr>
        <w:t>suffer</w:t>
      </w:r>
      <w:r w:rsidR="006E1F67" w:rsidRPr="00423C50">
        <w:rPr>
          <w:rFonts w:cstheme="minorHAnsi"/>
        </w:rPr>
        <w:t>ing</w:t>
      </w:r>
      <w:r w:rsidR="00813842" w:rsidRPr="00423C50">
        <w:rPr>
          <w:rFonts w:cstheme="minorHAnsi"/>
        </w:rPr>
        <w:t xml:space="preserve"> because</w:t>
      </w:r>
      <w:r w:rsidR="0092157A" w:rsidRPr="00423C50">
        <w:rPr>
          <w:rFonts w:cstheme="minorHAnsi"/>
        </w:rPr>
        <w:t xml:space="preserve"> of hurt pride, God</w:t>
      </w:r>
      <w:r w:rsidR="00165170" w:rsidRPr="00423C50">
        <w:rPr>
          <w:rFonts w:cstheme="minorHAnsi"/>
        </w:rPr>
        <w:t xml:space="preserve"> </w:t>
      </w:r>
      <w:proofErr w:type="gramStart"/>
      <w:r w:rsidR="00165170" w:rsidRPr="00423C50">
        <w:rPr>
          <w:rFonts w:cstheme="minorHAnsi"/>
        </w:rPr>
        <w:t>has to</w:t>
      </w:r>
      <w:proofErr w:type="gramEnd"/>
      <w:r w:rsidR="00165170" w:rsidRPr="00423C50">
        <w:rPr>
          <w:rFonts w:cstheme="minorHAnsi"/>
        </w:rPr>
        <w:t xml:space="preserve"> oppose us</w:t>
      </w:r>
      <w:r w:rsidR="00C32474" w:rsidRPr="00423C50">
        <w:rPr>
          <w:rFonts w:cstheme="minorHAnsi"/>
        </w:rPr>
        <w:t>,</w:t>
      </w:r>
      <w:r w:rsidR="0092157A" w:rsidRPr="00423C50">
        <w:rPr>
          <w:rFonts w:cstheme="minorHAnsi"/>
        </w:rPr>
        <w:t xml:space="preserve"> </w:t>
      </w:r>
      <w:r w:rsidR="001509C9" w:rsidRPr="00423C50">
        <w:rPr>
          <w:rFonts w:cstheme="minorHAnsi"/>
        </w:rPr>
        <w:t>and</w:t>
      </w:r>
      <w:r w:rsidR="008D785D" w:rsidRPr="00423C50">
        <w:rPr>
          <w:rFonts w:cstheme="minorHAnsi"/>
        </w:rPr>
        <w:t xml:space="preserve"> our suffering</w:t>
      </w:r>
      <w:r w:rsidR="001509C9" w:rsidRPr="00423C50">
        <w:rPr>
          <w:rFonts w:cstheme="minorHAnsi"/>
        </w:rPr>
        <w:t xml:space="preserve"> becomes torment.</w:t>
      </w:r>
      <w:r w:rsidR="008D785D" w:rsidRPr="00423C50">
        <w:rPr>
          <w:rFonts w:cstheme="minorHAnsi"/>
        </w:rPr>
        <w:t xml:space="preserve"> </w:t>
      </w:r>
      <w:r w:rsidR="00635E5B" w:rsidRPr="00423C50">
        <w:rPr>
          <w:rFonts w:cstheme="minorHAnsi"/>
        </w:rPr>
        <w:t>But if</w:t>
      </w:r>
      <w:r w:rsidR="006E1F67" w:rsidRPr="00423C50">
        <w:rPr>
          <w:rFonts w:cstheme="minorHAnsi"/>
        </w:rPr>
        <w:t xml:space="preserve"> </w:t>
      </w:r>
      <w:r w:rsidRPr="00423C50">
        <w:rPr>
          <w:rFonts w:cstheme="minorHAnsi"/>
        </w:rPr>
        <w:t>we choose</w:t>
      </w:r>
      <w:r w:rsidR="000A667D" w:rsidRPr="00423C50">
        <w:rPr>
          <w:rFonts w:cstheme="minorHAnsi"/>
        </w:rPr>
        <w:t xml:space="preserve"> humility,</w:t>
      </w:r>
      <w:r w:rsidR="006E1F67" w:rsidRPr="00423C50">
        <w:rPr>
          <w:rFonts w:cstheme="minorHAnsi"/>
        </w:rPr>
        <w:t xml:space="preserve"> </w:t>
      </w:r>
      <w:r w:rsidR="000A667D" w:rsidRPr="00423C50">
        <w:rPr>
          <w:rFonts w:cstheme="minorHAnsi"/>
        </w:rPr>
        <w:t>God is ready to give</w:t>
      </w:r>
      <w:r w:rsidR="00DA5291" w:rsidRPr="00423C50">
        <w:rPr>
          <w:rFonts w:cstheme="minorHAnsi"/>
        </w:rPr>
        <w:t xml:space="preserve"> </w:t>
      </w:r>
      <w:r w:rsidR="000A667D" w:rsidRPr="00423C50">
        <w:rPr>
          <w:rFonts w:cstheme="minorHAnsi"/>
        </w:rPr>
        <w:t>us</w:t>
      </w:r>
      <w:r w:rsidR="000D1D82" w:rsidRPr="00423C50">
        <w:rPr>
          <w:rFonts w:cstheme="minorHAnsi"/>
        </w:rPr>
        <w:t xml:space="preserve"> gifts of grace</w:t>
      </w:r>
      <w:r w:rsidR="000A667D" w:rsidRPr="00423C50">
        <w:rPr>
          <w:rFonts w:cstheme="minorHAnsi"/>
        </w:rPr>
        <w:t xml:space="preserve">. </w:t>
      </w:r>
      <w:r w:rsidR="00B80387" w:rsidRPr="00423C50">
        <w:rPr>
          <w:rFonts w:cstheme="minorHAnsi"/>
        </w:rPr>
        <w:t>So, when</w:t>
      </w:r>
      <w:r w:rsidR="00F72503" w:rsidRPr="00423C50">
        <w:rPr>
          <w:rFonts w:cstheme="minorHAnsi"/>
        </w:rPr>
        <w:t xml:space="preserve"> you are suffering, </w:t>
      </w:r>
      <w:r w:rsidR="00665E0C" w:rsidRPr="00423C50">
        <w:rPr>
          <w:rFonts w:cstheme="minorHAnsi"/>
        </w:rPr>
        <w:t>give up your pride and humbly ask</w:t>
      </w:r>
      <w:r w:rsidR="00F72503" w:rsidRPr="00423C50">
        <w:rPr>
          <w:rFonts w:cstheme="minorHAnsi"/>
        </w:rPr>
        <w:t xml:space="preserve"> God f</w:t>
      </w:r>
      <w:r w:rsidR="00665E0C" w:rsidRPr="00423C50">
        <w:rPr>
          <w:rFonts w:cstheme="minorHAnsi"/>
        </w:rPr>
        <w:t>or a g</w:t>
      </w:r>
      <w:r w:rsidR="008D785D" w:rsidRPr="00423C50">
        <w:rPr>
          <w:rFonts w:cstheme="minorHAnsi"/>
        </w:rPr>
        <w:t>ift that will encourage you on your way.</w:t>
      </w:r>
      <w:r w:rsidR="001C081A" w:rsidRPr="00423C50">
        <w:rPr>
          <w:rFonts w:cstheme="minorHAnsi"/>
        </w:rPr>
        <w:t xml:space="preserve"> </w:t>
      </w:r>
      <w:r w:rsidR="00665E0C" w:rsidRPr="00423C50">
        <w:rPr>
          <w:rFonts w:cstheme="minorHAnsi"/>
        </w:rPr>
        <w:t>Then watch for the gift</w:t>
      </w:r>
      <w:r w:rsidR="000A667D" w:rsidRPr="00423C50">
        <w:rPr>
          <w:rFonts w:cstheme="minorHAnsi"/>
        </w:rPr>
        <w:t xml:space="preserve">. </w:t>
      </w:r>
      <w:r w:rsidR="00FB3053" w:rsidRPr="00423C50">
        <w:rPr>
          <w:rFonts w:cstheme="minorHAnsi"/>
        </w:rPr>
        <w:t>These</w:t>
      </w:r>
      <w:r w:rsidR="008D785D" w:rsidRPr="00423C50">
        <w:rPr>
          <w:rFonts w:cstheme="minorHAnsi"/>
        </w:rPr>
        <w:t xml:space="preserve"> special and personal</w:t>
      </w:r>
      <w:r w:rsidR="00F72503" w:rsidRPr="00423C50">
        <w:rPr>
          <w:rFonts w:cstheme="minorHAnsi"/>
        </w:rPr>
        <w:t xml:space="preserve"> gifts</w:t>
      </w:r>
      <w:r w:rsidR="008D785D" w:rsidRPr="00423C50">
        <w:rPr>
          <w:rFonts w:cstheme="minorHAnsi"/>
        </w:rPr>
        <w:t xml:space="preserve"> from God </w:t>
      </w:r>
      <w:r w:rsidR="00F72503" w:rsidRPr="00423C50">
        <w:rPr>
          <w:rFonts w:cstheme="minorHAnsi"/>
        </w:rPr>
        <w:t xml:space="preserve">encourage </w:t>
      </w:r>
      <w:r w:rsidR="00FB3053" w:rsidRPr="00423C50">
        <w:rPr>
          <w:rFonts w:cstheme="minorHAnsi"/>
        </w:rPr>
        <w:t xml:space="preserve">you </w:t>
      </w:r>
      <w:r w:rsidR="00F72503" w:rsidRPr="00423C50">
        <w:rPr>
          <w:rFonts w:cstheme="minorHAnsi"/>
        </w:rPr>
        <w:t>to endure the</w:t>
      </w:r>
      <w:r w:rsidR="001509C9" w:rsidRPr="00423C50">
        <w:rPr>
          <w:rFonts w:cstheme="minorHAnsi"/>
        </w:rPr>
        <w:t xml:space="preserve"> difficult</w:t>
      </w:r>
      <w:r w:rsidR="00F72503" w:rsidRPr="00423C50">
        <w:rPr>
          <w:rFonts w:cstheme="minorHAnsi"/>
        </w:rPr>
        <w:t xml:space="preserve"> process of becom</w:t>
      </w:r>
      <w:r w:rsidR="008D785D" w:rsidRPr="00423C50">
        <w:rPr>
          <w:rFonts w:cstheme="minorHAnsi"/>
        </w:rPr>
        <w:t xml:space="preserve">ing </w:t>
      </w:r>
      <w:r w:rsidR="00F72503" w:rsidRPr="00423C50">
        <w:rPr>
          <w:rFonts w:cstheme="minorHAnsi"/>
        </w:rPr>
        <w:t>fully equipped</w:t>
      </w:r>
      <w:r w:rsidR="008D785D" w:rsidRPr="00423C50">
        <w:rPr>
          <w:rFonts w:cstheme="minorHAnsi"/>
        </w:rPr>
        <w:t xml:space="preserve"> for</w:t>
      </w:r>
      <w:r w:rsidR="001509C9" w:rsidRPr="00423C50">
        <w:rPr>
          <w:rFonts w:cstheme="minorHAnsi"/>
        </w:rPr>
        <w:t xml:space="preserve"> </w:t>
      </w:r>
      <w:r w:rsidR="00FB3053" w:rsidRPr="00423C50">
        <w:rPr>
          <w:rFonts w:cstheme="minorHAnsi"/>
        </w:rPr>
        <w:t xml:space="preserve">your </w:t>
      </w:r>
      <w:r w:rsidR="008D785D" w:rsidRPr="00423C50">
        <w:rPr>
          <w:rFonts w:cstheme="minorHAnsi"/>
        </w:rPr>
        <w:t>joy and mission.</w:t>
      </w:r>
      <w:r w:rsidR="000A667D" w:rsidRPr="00423C50">
        <w:rPr>
          <w:rFonts w:cstheme="minorHAnsi"/>
        </w:rPr>
        <w:t xml:space="preserve"> </w:t>
      </w:r>
    </w:p>
    <w:p w14:paraId="19CCFAF2" w14:textId="77777777" w:rsidR="00192F8F" w:rsidRPr="00423C50" w:rsidRDefault="00192F8F" w:rsidP="00635E5B">
      <w:pPr>
        <w:spacing w:after="0" w:line="240" w:lineRule="auto"/>
        <w:jc w:val="both"/>
        <w:rPr>
          <w:rFonts w:cstheme="minorHAnsi"/>
        </w:rPr>
      </w:pPr>
    </w:p>
    <w:p w14:paraId="67C3CCE9" w14:textId="7494DF22" w:rsidR="00192F8F" w:rsidRPr="00423C50" w:rsidRDefault="0024040C" w:rsidP="00635E5B">
      <w:pPr>
        <w:spacing w:after="0" w:line="240" w:lineRule="auto"/>
        <w:jc w:val="both"/>
        <w:rPr>
          <w:rFonts w:cstheme="minorHAnsi"/>
        </w:rPr>
      </w:pPr>
      <w:bookmarkStart w:id="5" w:name="_Hlk496293608"/>
      <w:r w:rsidRPr="00423C50">
        <w:rPr>
          <w:rFonts w:cstheme="minorHAnsi"/>
        </w:rPr>
        <w:t>Think about how you might recognize</w:t>
      </w:r>
      <w:r w:rsidR="0092157A" w:rsidRPr="00423C50">
        <w:rPr>
          <w:rFonts w:cstheme="minorHAnsi"/>
        </w:rPr>
        <w:t xml:space="preserve"> healthy, productive seeds of change in your</w:t>
      </w:r>
      <w:r w:rsidR="006903D6" w:rsidRPr="00423C50">
        <w:rPr>
          <w:rFonts w:cstheme="minorHAnsi"/>
        </w:rPr>
        <w:t xml:space="preserve"> own</w:t>
      </w:r>
      <w:r w:rsidR="0092157A" w:rsidRPr="00423C50">
        <w:rPr>
          <w:rFonts w:cstheme="minorHAnsi"/>
        </w:rPr>
        <w:t xml:space="preserve"> life. </w:t>
      </w:r>
      <w:r w:rsidR="00A05690" w:rsidRPr="00423C50">
        <w:rPr>
          <w:rFonts w:cstheme="minorHAnsi"/>
        </w:rPr>
        <w:t>These</w:t>
      </w:r>
      <w:r w:rsidR="00E87677" w:rsidRPr="00423C50">
        <w:rPr>
          <w:rFonts w:cstheme="minorHAnsi"/>
        </w:rPr>
        <w:t xml:space="preserve"> seeds will all have </w:t>
      </w:r>
      <w:r w:rsidR="008D785D" w:rsidRPr="00423C50">
        <w:rPr>
          <w:rFonts w:cstheme="minorHAnsi"/>
        </w:rPr>
        <w:t>C</w:t>
      </w:r>
      <w:r w:rsidR="00E87677" w:rsidRPr="00423C50">
        <w:rPr>
          <w:rFonts w:cstheme="minorHAnsi"/>
        </w:rPr>
        <w:t>ORE</w:t>
      </w:r>
      <w:r w:rsidR="0028003A" w:rsidRPr="00423C50">
        <w:rPr>
          <w:rFonts w:cstheme="minorHAnsi"/>
        </w:rPr>
        <w:t>—C-O-R-E—</w:t>
      </w:r>
      <w:r w:rsidR="00E87677" w:rsidRPr="00423C50">
        <w:rPr>
          <w:rFonts w:cstheme="minorHAnsi"/>
        </w:rPr>
        <w:t>char</w:t>
      </w:r>
      <w:r w:rsidR="005755B7" w:rsidRPr="00423C50">
        <w:rPr>
          <w:rFonts w:cstheme="minorHAnsi"/>
        </w:rPr>
        <w:t>acteristics. C is for Courage</w:t>
      </w:r>
      <w:r w:rsidR="00446433" w:rsidRPr="00423C50">
        <w:rPr>
          <w:rFonts w:cstheme="minorHAnsi"/>
        </w:rPr>
        <w:t>;</w:t>
      </w:r>
      <w:r w:rsidR="005755B7" w:rsidRPr="00423C50">
        <w:rPr>
          <w:rFonts w:cstheme="minorHAnsi"/>
        </w:rPr>
        <w:t xml:space="preserve"> O is for Orientation</w:t>
      </w:r>
      <w:r w:rsidR="00446433" w:rsidRPr="00423C50">
        <w:rPr>
          <w:rFonts w:cstheme="minorHAnsi"/>
        </w:rPr>
        <w:t>;</w:t>
      </w:r>
      <w:r w:rsidR="00E87677" w:rsidRPr="00423C50">
        <w:rPr>
          <w:rFonts w:cstheme="minorHAnsi"/>
        </w:rPr>
        <w:t xml:space="preserve"> R is for Real</w:t>
      </w:r>
      <w:r w:rsidR="005755B7" w:rsidRPr="00423C50">
        <w:rPr>
          <w:rFonts w:cstheme="minorHAnsi"/>
        </w:rPr>
        <w:t>ity</w:t>
      </w:r>
      <w:r w:rsidR="00446433" w:rsidRPr="00423C50">
        <w:rPr>
          <w:rFonts w:cstheme="minorHAnsi"/>
        </w:rPr>
        <w:t>;</w:t>
      </w:r>
      <w:r w:rsidR="00E87677" w:rsidRPr="00423C50">
        <w:rPr>
          <w:rFonts w:cstheme="minorHAnsi"/>
        </w:rPr>
        <w:t xml:space="preserve"> E is for Endurance</w:t>
      </w:r>
      <w:r w:rsidR="00A6559C" w:rsidRPr="00423C50">
        <w:rPr>
          <w:rFonts w:cstheme="minorHAnsi"/>
        </w:rPr>
        <w:t xml:space="preserve">. </w:t>
      </w:r>
      <w:bookmarkStart w:id="6" w:name="_Hlk85624874"/>
      <w:r w:rsidR="00A6559C" w:rsidRPr="00423C50">
        <w:rPr>
          <w:rFonts w:cstheme="minorHAnsi"/>
        </w:rPr>
        <w:t xml:space="preserve">To make the most of </w:t>
      </w:r>
      <w:r w:rsidR="006903D6" w:rsidRPr="00423C50">
        <w:rPr>
          <w:rFonts w:cstheme="minorHAnsi"/>
        </w:rPr>
        <w:t>any challenge</w:t>
      </w:r>
      <w:r w:rsidRPr="00423C50">
        <w:rPr>
          <w:rFonts w:cstheme="minorHAnsi"/>
        </w:rPr>
        <w:t xml:space="preserve">, you </w:t>
      </w:r>
      <w:r w:rsidR="00A6559C" w:rsidRPr="00423C50">
        <w:rPr>
          <w:rFonts w:cstheme="minorHAnsi"/>
        </w:rPr>
        <w:t>must</w:t>
      </w:r>
      <w:r w:rsidR="005755B7" w:rsidRPr="00423C50">
        <w:rPr>
          <w:rFonts w:cstheme="minorHAnsi"/>
        </w:rPr>
        <w:t xml:space="preserve"> </w:t>
      </w:r>
      <w:r w:rsidR="00635E5B" w:rsidRPr="00423C50">
        <w:rPr>
          <w:rFonts w:cstheme="minorHAnsi"/>
        </w:rPr>
        <w:t xml:space="preserve">be </w:t>
      </w:r>
      <w:r w:rsidRPr="00423C50">
        <w:rPr>
          <w:rFonts w:cstheme="minorHAnsi"/>
        </w:rPr>
        <w:t xml:space="preserve">courageous, oriented, </w:t>
      </w:r>
      <w:r w:rsidR="0062652F" w:rsidRPr="00423C50">
        <w:rPr>
          <w:rFonts w:cstheme="minorHAnsi"/>
        </w:rPr>
        <w:t>engage</w:t>
      </w:r>
      <w:r w:rsidR="00A6559C" w:rsidRPr="00423C50">
        <w:rPr>
          <w:rFonts w:cstheme="minorHAnsi"/>
        </w:rPr>
        <w:t>d</w:t>
      </w:r>
      <w:r w:rsidR="0062652F" w:rsidRPr="00423C50">
        <w:rPr>
          <w:rFonts w:cstheme="minorHAnsi"/>
        </w:rPr>
        <w:t xml:space="preserve"> with reality</w:t>
      </w:r>
      <w:r w:rsidR="005755B7" w:rsidRPr="00423C50">
        <w:rPr>
          <w:rFonts w:cstheme="minorHAnsi"/>
        </w:rPr>
        <w:t xml:space="preserve">, and </w:t>
      </w:r>
      <w:r w:rsidR="00A6559C" w:rsidRPr="00423C50">
        <w:rPr>
          <w:rFonts w:cstheme="minorHAnsi"/>
        </w:rPr>
        <w:t xml:space="preserve">you must </w:t>
      </w:r>
      <w:r w:rsidR="0062652F" w:rsidRPr="00423C50">
        <w:rPr>
          <w:rFonts w:cstheme="minorHAnsi"/>
        </w:rPr>
        <w:t>endure</w:t>
      </w:r>
      <w:r w:rsidRPr="00423C50">
        <w:rPr>
          <w:rFonts w:cstheme="minorHAnsi"/>
        </w:rPr>
        <w:t xml:space="preserve">. </w:t>
      </w:r>
      <w:bookmarkEnd w:id="6"/>
      <w:r w:rsidR="00C32B4D" w:rsidRPr="00423C50">
        <w:rPr>
          <w:rFonts w:cstheme="minorHAnsi"/>
        </w:rPr>
        <w:t>You</w:t>
      </w:r>
      <w:r w:rsidR="00F72503" w:rsidRPr="00423C50">
        <w:rPr>
          <w:rFonts w:cstheme="minorHAnsi"/>
        </w:rPr>
        <w:t xml:space="preserve"> have probably heard about core muscles a</w:t>
      </w:r>
      <w:r w:rsidR="000A667D" w:rsidRPr="00423C50">
        <w:rPr>
          <w:rFonts w:cstheme="minorHAnsi"/>
        </w:rPr>
        <w:t xml:space="preserve">nd the need for core strength. </w:t>
      </w:r>
      <w:r w:rsidR="00872568" w:rsidRPr="00423C50">
        <w:rPr>
          <w:rFonts w:cstheme="minorHAnsi"/>
        </w:rPr>
        <w:t>Without</w:t>
      </w:r>
      <w:r w:rsidR="0044324B" w:rsidRPr="00423C50">
        <w:rPr>
          <w:rFonts w:cstheme="minorHAnsi"/>
        </w:rPr>
        <w:t xml:space="preserve"> core strength</w:t>
      </w:r>
      <w:r w:rsidR="0028003A" w:rsidRPr="00423C50">
        <w:rPr>
          <w:rFonts w:cstheme="minorHAnsi"/>
        </w:rPr>
        <w:t>,</w:t>
      </w:r>
      <w:r w:rsidR="0044324B" w:rsidRPr="00423C50">
        <w:rPr>
          <w:rFonts w:cstheme="minorHAnsi"/>
        </w:rPr>
        <w:t xml:space="preserve"> </w:t>
      </w:r>
      <w:r w:rsidR="00B80387" w:rsidRPr="00423C50">
        <w:rPr>
          <w:rFonts w:cstheme="minorHAnsi"/>
        </w:rPr>
        <w:t xml:space="preserve">you </w:t>
      </w:r>
      <w:r w:rsidR="0044324B" w:rsidRPr="00423C50">
        <w:rPr>
          <w:rFonts w:cstheme="minorHAnsi"/>
        </w:rPr>
        <w:t xml:space="preserve">are </w:t>
      </w:r>
      <w:r w:rsidR="00CA45A7" w:rsidRPr="00423C50">
        <w:rPr>
          <w:rFonts w:cstheme="minorHAnsi"/>
        </w:rPr>
        <w:t>substantially</w:t>
      </w:r>
      <w:r w:rsidR="0044324B" w:rsidRPr="00423C50">
        <w:rPr>
          <w:rFonts w:cstheme="minorHAnsi"/>
        </w:rPr>
        <w:t xml:space="preserve"> weak</w:t>
      </w:r>
      <w:r w:rsidR="00266757" w:rsidRPr="00423C50">
        <w:rPr>
          <w:rFonts w:cstheme="minorHAnsi"/>
        </w:rPr>
        <w:t>;</w:t>
      </w:r>
      <w:r w:rsidR="008D785D" w:rsidRPr="00423C50">
        <w:rPr>
          <w:rFonts w:cstheme="minorHAnsi"/>
        </w:rPr>
        <w:t xml:space="preserve"> </w:t>
      </w:r>
      <w:r w:rsidR="00B80387" w:rsidRPr="00423C50">
        <w:rPr>
          <w:rFonts w:cstheme="minorHAnsi"/>
        </w:rPr>
        <w:t>you</w:t>
      </w:r>
      <w:r w:rsidR="008D785D" w:rsidRPr="00423C50">
        <w:rPr>
          <w:rFonts w:cstheme="minorHAnsi"/>
        </w:rPr>
        <w:t xml:space="preserve"> </w:t>
      </w:r>
      <w:r w:rsidR="005126F3" w:rsidRPr="00423C50">
        <w:rPr>
          <w:rFonts w:cstheme="minorHAnsi"/>
        </w:rPr>
        <w:t>can’t</w:t>
      </w:r>
      <w:r w:rsidR="008D785D" w:rsidRPr="00423C50">
        <w:rPr>
          <w:rFonts w:cstheme="minorHAnsi"/>
        </w:rPr>
        <w:t xml:space="preserve"> even stand up.</w:t>
      </w:r>
      <w:r w:rsidR="00E87677" w:rsidRPr="00423C50">
        <w:rPr>
          <w:rFonts w:cstheme="minorHAnsi"/>
        </w:rPr>
        <w:t xml:space="preserve"> </w:t>
      </w:r>
      <w:r w:rsidR="0077404B" w:rsidRPr="00423C50">
        <w:rPr>
          <w:rFonts w:cstheme="minorHAnsi"/>
        </w:rPr>
        <w:t>Similarly</w:t>
      </w:r>
      <w:r w:rsidR="00B80387" w:rsidRPr="00423C50">
        <w:rPr>
          <w:rFonts w:cstheme="minorHAnsi"/>
        </w:rPr>
        <w:t>,</w:t>
      </w:r>
      <w:r w:rsidR="0077404B" w:rsidRPr="00423C50">
        <w:rPr>
          <w:rFonts w:cstheme="minorHAnsi"/>
        </w:rPr>
        <w:t xml:space="preserve"> without </w:t>
      </w:r>
      <w:r w:rsidR="00B80387" w:rsidRPr="00423C50">
        <w:rPr>
          <w:rFonts w:cstheme="minorHAnsi"/>
        </w:rPr>
        <w:t>CORE</w:t>
      </w:r>
      <w:r w:rsidR="0077404B" w:rsidRPr="00423C50">
        <w:rPr>
          <w:rFonts w:cstheme="minorHAnsi"/>
        </w:rPr>
        <w:t xml:space="preserve"> strength, your soul</w:t>
      </w:r>
      <w:r w:rsidR="00B80387" w:rsidRPr="00423C50">
        <w:rPr>
          <w:rFonts w:cstheme="minorHAnsi"/>
        </w:rPr>
        <w:t xml:space="preserve"> is weak and will be unable</w:t>
      </w:r>
      <w:r w:rsidR="0077404B" w:rsidRPr="00423C50">
        <w:rPr>
          <w:rFonts w:cstheme="minorHAnsi"/>
        </w:rPr>
        <w:t xml:space="preserve"> to stand </w:t>
      </w:r>
      <w:proofErr w:type="gramStart"/>
      <w:r w:rsidR="0077404B" w:rsidRPr="00423C50">
        <w:rPr>
          <w:rFonts w:cstheme="minorHAnsi"/>
        </w:rPr>
        <w:t>in the midst of</w:t>
      </w:r>
      <w:proofErr w:type="gramEnd"/>
      <w:r w:rsidR="0077404B" w:rsidRPr="00423C50">
        <w:rPr>
          <w:rFonts w:cstheme="minorHAnsi"/>
        </w:rPr>
        <w:t xml:space="preserve"> your suffering</w:t>
      </w:r>
      <w:r w:rsidR="00B80387" w:rsidRPr="00423C50">
        <w:rPr>
          <w:rFonts w:cstheme="minorHAnsi"/>
        </w:rPr>
        <w:t xml:space="preserve">. </w:t>
      </w:r>
      <w:r w:rsidR="005C62B6" w:rsidRPr="00423C50">
        <w:rPr>
          <w:rFonts w:cstheme="minorHAnsi"/>
        </w:rPr>
        <w:t xml:space="preserve">How are </w:t>
      </w:r>
      <w:r w:rsidR="003E3B84" w:rsidRPr="00423C50">
        <w:rPr>
          <w:rFonts w:cstheme="minorHAnsi"/>
        </w:rPr>
        <w:t>you managing your challenges and your suffering</w:t>
      </w:r>
      <w:r w:rsidR="0013498E" w:rsidRPr="00423C50">
        <w:rPr>
          <w:rFonts w:cstheme="minorHAnsi"/>
        </w:rPr>
        <w:t xml:space="preserve">? </w:t>
      </w:r>
      <w:r w:rsidR="000A667D" w:rsidRPr="00423C50">
        <w:rPr>
          <w:rFonts w:cstheme="minorHAnsi"/>
        </w:rPr>
        <w:t>Are you ac</w:t>
      </w:r>
      <w:r w:rsidR="00A31A4A" w:rsidRPr="00423C50">
        <w:rPr>
          <w:rFonts w:cstheme="minorHAnsi"/>
        </w:rPr>
        <w:t xml:space="preserve">ting courageously? Are you </w:t>
      </w:r>
      <w:r w:rsidR="000A667D" w:rsidRPr="00423C50">
        <w:rPr>
          <w:rFonts w:cstheme="minorHAnsi"/>
        </w:rPr>
        <w:t xml:space="preserve">asking, seeking, and knocking for </w:t>
      </w:r>
      <w:r w:rsidR="00921D74" w:rsidRPr="00423C50">
        <w:rPr>
          <w:rFonts w:cstheme="minorHAnsi"/>
        </w:rPr>
        <w:t xml:space="preserve">oriented </w:t>
      </w:r>
      <w:r w:rsidR="000A667D" w:rsidRPr="00423C50">
        <w:rPr>
          <w:rFonts w:cstheme="minorHAnsi"/>
        </w:rPr>
        <w:t xml:space="preserve">solutions? </w:t>
      </w:r>
      <w:r w:rsidR="007067FE" w:rsidRPr="00423C50">
        <w:rPr>
          <w:rFonts w:cstheme="minorHAnsi"/>
        </w:rPr>
        <w:t xml:space="preserve">Are you practicing mindful awareness with gratitude and staying </w:t>
      </w:r>
      <w:r w:rsidR="000A667D" w:rsidRPr="00423C50">
        <w:rPr>
          <w:rFonts w:cstheme="minorHAnsi"/>
        </w:rPr>
        <w:t>in touch with what is real</w:t>
      </w:r>
      <w:r w:rsidR="00446433" w:rsidRPr="00423C50">
        <w:rPr>
          <w:rFonts w:cstheme="minorHAnsi"/>
        </w:rPr>
        <w:t>,</w:t>
      </w:r>
      <w:r w:rsidR="000A667D" w:rsidRPr="00423C50">
        <w:rPr>
          <w:rFonts w:cstheme="minorHAnsi"/>
        </w:rPr>
        <w:t xml:space="preserve"> or are you generating</w:t>
      </w:r>
      <w:r w:rsidR="00F72503" w:rsidRPr="00423C50">
        <w:rPr>
          <w:rFonts w:cstheme="minorHAnsi"/>
        </w:rPr>
        <w:t xml:space="preserve"> m</w:t>
      </w:r>
      <w:r w:rsidR="000A667D" w:rsidRPr="00423C50">
        <w:rPr>
          <w:rFonts w:cstheme="minorHAnsi"/>
        </w:rPr>
        <w:t>ore</w:t>
      </w:r>
      <w:r w:rsidR="00635E5B" w:rsidRPr="00423C50">
        <w:rPr>
          <w:rFonts w:cstheme="minorHAnsi"/>
        </w:rPr>
        <w:t xml:space="preserve"> </w:t>
      </w:r>
      <w:r w:rsidR="000A667D" w:rsidRPr="00423C50">
        <w:rPr>
          <w:rFonts w:cstheme="minorHAnsi"/>
        </w:rPr>
        <w:t>suffering through stories</w:t>
      </w:r>
      <w:r w:rsidR="0044324B" w:rsidRPr="00423C50">
        <w:rPr>
          <w:rFonts w:cstheme="minorHAnsi"/>
        </w:rPr>
        <w:t>, hurt pride, and self-hate?</w:t>
      </w:r>
      <w:r w:rsidR="000A667D" w:rsidRPr="00423C50">
        <w:rPr>
          <w:rFonts w:cstheme="minorHAnsi"/>
        </w:rPr>
        <w:t xml:space="preserve"> </w:t>
      </w:r>
      <w:r w:rsidR="00E242C1" w:rsidRPr="00423C50">
        <w:rPr>
          <w:rFonts w:cstheme="minorHAnsi"/>
        </w:rPr>
        <w:t>Can you endure</w:t>
      </w:r>
      <w:r w:rsidR="0044324B" w:rsidRPr="00423C50">
        <w:rPr>
          <w:rFonts w:cstheme="minorHAnsi"/>
        </w:rPr>
        <w:t xml:space="preserve"> uprightly</w:t>
      </w:r>
      <w:r w:rsidR="00F72503" w:rsidRPr="00423C50">
        <w:rPr>
          <w:rFonts w:cstheme="minorHAnsi"/>
        </w:rPr>
        <w:t xml:space="preserve"> </w:t>
      </w:r>
      <w:r w:rsidR="0044324B" w:rsidRPr="00423C50">
        <w:rPr>
          <w:rFonts w:cstheme="minorHAnsi"/>
        </w:rPr>
        <w:t>until your</w:t>
      </w:r>
      <w:r w:rsidR="00E242C1" w:rsidRPr="00423C50">
        <w:rPr>
          <w:rFonts w:cstheme="minorHAnsi"/>
        </w:rPr>
        <w:t xml:space="preserve"> </w:t>
      </w:r>
      <w:r w:rsidR="0044324B" w:rsidRPr="00423C50">
        <w:rPr>
          <w:rFonts w:cstheme="minorHAnsi"/>
        </w:rPr>
        <w:t xml:space="preserve">oriented </w:t>
      </w:r>
      <w:r w:rsidR="00E242C1" w:rsidRPr="00423C50">
        <w:rPr>
          <w:rFonts w:cstheme="minorHAnsi"/>
        </w:rPr>
        <w:t>path is revealed?</w:t>
      </w:r>
      <w:r w:rsidR="00F72503" w:rsidRPr="00423C50">
        <w:rPr>
          <w:rFonts w:cstheme="minorHAnsi"/>
        </w:rPr>
        <w:t xml:space="preserve"> </w:t>
      </w:r>
      <w:r w:rsidR="00F411BE" w:rsidRPr="00423C50">
        <w:rPr>
          <w:rFonts w:cstheme="minorHAnsi"/>
        </w:rPr>
        <w:t>Re</w:t>
      </w:r>
      <w:r w:rsidR="00A6437F" w:rsidRPr="00423C50">
        <w:rPr>
          <w:rFonts w:cstheme="minorHAnsi"/>
        </w:rPr>
        <w:t>member CORE—Courage</w:t>
      </w:r>
      <w:r w:rsidR="005755B7" w:rsidRPr="00423C50">
        <w:rPr>
          <w:rFonts w:cstheme="minorHAnsi"/>
        </w:rPr>
        <w:t>, Orientation</w:t>
      </w:r>
      <w:r w:rsidR="00F411BE" w:rsidRPr="00423C50">
        <w:rPr>
          <w:rFonts w:cstheme="minorHAnsi"/>
        </w:rPr>
        <w:t>, Real</w:t>
      </w:r>
      <w:r w:rsidR="005755B7" w:rsidRPr="00423C50">
        <w:rPr>
          <w:rFonts w:cstheme="minorHAnsi"/>
        </w:rPr>
        <w:t xml:space="preserve">ity, </w:t>
      </w:r>
      <w:r w:rsidR="00F411BE" w:rsidRPr="00423C50">
        <w:rPr>
          <w:rFonts w:cstheme="minorHAnsi"/>
        </w:rPr>
        <w:t xml:space="preserve">Endurance—and consider Jesus, who </w:t>
      </w:r>
      <w:r w:rsidR="00024D86" w:rsidRPr="00423C50">
        <w:rPr>
          <w:rFonts w:cstheme="minorHAnsi"/>
        </w:rPr>
        <w:t xml:space="preserve">possessed all these core qualities and </w:t>
      </w:r>
      <w:r w:rsidR="00F411BE" w:rsidRPr="00423C50">
        <w:rPr>
          <w:rFonts w:cstheme="minorHAnsi"/>
        </w:rPr>
        <w:t>taught us how to access the redemptive potential of suffering</w:t>
      </w:r>
      <w:r w:rsidR="00323D27" w:rsidRPr="00423C50">
        <w:rPr>
          <w:rFonts w:cstheme="minorHAnsi"/>
        </w:rPr>
        <w:t>.</w:t>
      </w:r>
      <w:r w:rsidR="00024D86" w:rsidRPr="00423C50">
        <w:rPr>
          <w:rFonts w:cstheme="minorHAnsi"/>
        </w:rPr>
        <w:t xml:space="preserve"> He exchanged</w:t>
      </w:r>
      <w:r w:rsidR="00F411BE" w:rsidRPr="00423C50">
        <w:rPr>
          <w:rFonts w:cstheme="minorHAnsi"/>
        </w:rPr>
        <w:t xml:space="preserve"> </w:t>
      </w:r>
      <w:r w:rsidR="00024D86" w:rsidRPr="00423C50">
        <w:rPr>
          <w:rFonts w:cstheme="minorHAnsi"/>
        </w:rPr>
        <w:t>His</w:t>
      </w:r>
      <w:r w:rsidR="00F411BE" w:rsidRPr="00423C50">
        <w:rPr>
          <w:rFonts w:cstheme="minorHAnsi"/>
        </w:rPr>
        <w:t xml:space="preserve"> cross for joy.</w:t>
      </w:r>
      <w:r w:rsidR="00F022CD" w:rsidRPr="00423C50">
        <w:rPr>
          <w:rStyle w:val="EndnoteReference"/>
          <w:rFonts w:cstheme="minorHAnsi"/>
        </w:rPr>
        <w:endnoteReference w:id="3"/>
      </w:r>
      <w:r w:rsidR="00F411BE" w:rsidRPr="00423C50">
        <w:rPr>
          <w:rFonts w:cstheme="minorHAnsi"/>
        </w:rPr>
        <w:t xml:space="preserve"> </w:t>
      </w:r>
      <w:bookmarkEnd w:id="5"/>
    </w:p>
    <w:p w14:paraId="5D98ECEC" w14:textId="77777777" w:rsidR="00F411BE" w:rsidRPr="00423C50" w:rsidRDefault="00F411BE" w:rsidP="00635E5B">
      <w:pPr>
        <w:spacing w:after="0" w:line="240" w:lineRule="auto"/>
        <w:jc w:val="both"/>
        <w:rPr>
          <w:rFonts w:cstheme="minorHAnsi"/>
        </w:rPr>
      </w:pPr>
    </w:p>
    <w:p w14:paraId="4EC5F140" w14:textId="782309BF" w:rsidR="00192F8F" w:rsidRPr="00423C50" w:rsidRDefault="00F411BE" w:rsidP="00635E5B">
      <w:pPr>
        <w:spacing w:after="0" w:line="240" w:lineRule="auto"/>
        <w:jc w:val="both"/>
        <w:rPr>
          <w:rFonts w:cstheme="minorHAnsi"/>
        </w:rPr>
      </w:pPr>
      <w:bookmarkStart w:id="7" w:name="_Hlk496293808"/>
      <w:r w:rsidRPr="00423C50">
        <w:rPr>
          <w:rFonts w:cstheme="minorHAnsi"/>
        </w:rPr>
        <w:t>W</w:t>
      </w:r>
      <w:r w:rsidR="00024D86" w:rsidRPr="00423C50">
        <w:rPr>
          <w:rFonts w:cstheme="minorHAnsi"/>
        </w:rPr>
        <w:t>hen we have CORE muscles, w</w:t>
      </w:r>
      <w:r w:rsidRPr="00423C50">
        <w:rPr>
          <w:rFonts w:cstheme="minorHAnsi"/>
        </w:rPr>
        <w:t xml:space="preserve">e </w:t>
      </w:r>
      <w:r w:rsidR="00024D86" w:rsidRPr="00423C50">
        <w:rPr>
          <w:rFonts w:cstheme="minorHAnsi"/>
        </w:rPr>
        <w:t xml:space="preserve">are no longer </w:t>
      </w:r>
      <w:r w:rsidR="00EA3D2E" w:rsidRPr="00423C50">
        <w:rPr>
          <w:rFonts w:cstheme="minorHAnsi"/>
        </w:rPr>
        <w:t xml:space="preserve">helpless </w:t>
      </w:r>
      <w:r w:rsidR="00E242C1" w:rsidRPr="00423C50">
        <w:rPr>
          <w:rFonts w:cstheme="minorHAnsi"/>
        </w:rPr>
        <w:t>victims</w:t>
      </w:r>
      <w:r w:rsidR="00EA3D2E" w:rsidRPr="00423C50">
        <w:rPr>
          <w:rFonts w:cstheme="minorHAnsi"/>
        </w:rPr>
        <w:t xml:space="preserve"> suffering from</w:t>
      </w:r>
      <w:r w:rsidR="00E242C1" w:rsidRPr="00423C50">
        <w:rPr>
          <w:rFonts w:cstheme="minorHAnsi"/>
        </w:rPr>
        <w:t xml:space="preserve"> illusions</w:t>
      </w:r>
      <w:r w:rsidR="00FB3A5E" w:rsidRPr="00423C50">
        <w:rPr>
          <w:rFonts w:cstheme="minorHAnsi"/>
        </w:rPr>
        <w:t xml:space="preserve"> </w:t>
      </w:r>
      <w:r w:rsidR="00CA0A9D" w:rsidRPr="00423C50">
        <w:rPr>
          <w:rFonts w:cstheme="minorHAnsi"/>
        </w:rPr>
        <w:t xml:space="preserve">about who we </w:t>
      </w:r>
      <w:r w:rsidR="00B61FBC" w:rsidRPr="00423C50">
        <w:rPr>
          <w:rFonts w:cstheme="minorHAnsi"/>
          <w:i/>
        </w:rPr>
        <w:t>should</w:t>
      </w:r>
      <w:r w:rsidR="00CA0A9D" w:rsidRPr="00423C50">
        <w:rPr>
          <w:rFonts w:cstheme="minorHAnsi"/>
        </w:rPr>
        <w:t xml:space="preserve"> be and the kind of life we </w:t>
      </w:r>
      <w:r w:rsidR="00B61FBC" w:rsidRPr="00423C50">
        <w:rPr>
          <w:rFonts w:cstheme="minorHAnsi"/>
          <w:i/>
        </w:rPr>
        <w:t>should</w:t>
      </w:r>
      <w:r w:rsidR="00CA0A9D" w:rsidRPr="00423C50">
        <w:rPr>
          <w:rFonts w:cstheme="minorHAnsi"/>
        </w:rPr>
        <w:t xml:space="preserve"> be living. </w:t>
      </w:r>
      <w:r w:rsidR="00F72503" w:rsidRPr="00423C50">
        <w:rPr>
          <w:rFonts w:cstheme="minorHAnsi"/>
        </w:rPr>
        <w:t>Rather, we are explorers of what is</w:t>
      </w:r>
      <w:r w:rsidR="00CA0A9D" w:rsidRPr="00423C50">
        <w:rPr>
          <w:rFonts w:cstheme="minorHAnsi"/>
        </w:rPr>
        <w:t xml:space="preserve"> real</w:t>
      </w:r>
      <w:r w:rsidR="00446433" w:rsidRPr="00423C50">
        <w:rPr>
          <w:rFonts w:cstheme="minorHAnsi"/>
        </w:rPr>
        <w:t>.</w:t>
      </w:r>
      <w:r w:rsidR="00B61FBC" w:rsidRPr="00423C50">
        <w:rPr>
          <w:rFonts w:cstheme="minorHAnsi"/>
        </w:rPr>
        <w:t xml:space="preserve"> We </w:t>
      </w:r>
      <w:r w:rsidR="00213A1B" w:rsidRPr="00423C50">
        <w:rPr>
          <w:rFonts w:cstheme="minorHAnsi"/>
        </w:rPr>
        <w:t>explore what</w:t>
      </w:r>
      <w:r w:rsidR="00F72503" w:rsidRPr="00423C50">
        <w:rPr>
          <w:rFonts w:cstheme="minorHAnsi"/>
        </w:rPr>
        <w:t xml:space="preserve"> God is presenting to us</w:t>
      </w:r>
      <w:r w:rsidR="001B5BA8" w:rsidRPr="00423C50">
        <w:rPr>
          <w:rFonts w:cstheme="minorHAnsi"/>
        </w:rPr>
        <w:t xml:space="preserve"> now</w:t>
      </w:r>
      <w:r w:rsidR="00F72503" w:rsidRPr="00423C50">
        <w:rPr>
          <w:rFonts w:cstheme="minorHAnsi"/>
        </w:rPr>
        <w:t xml:space="preserve"> for our</w:t>
      </w:r>
      <w:r w:rsidR="00E87677" w:rsidRPr="00423C50">
        <w:rPr>
          <w:rFonts w:cstheme="minorHAnsi"/>
        </w:rPr>
        <w:t xml:space="preserve"> training and</w:t>
      </w:r>
      <w:r w:rsidR="00F72503" w:rsidRPr="00423C50">
        <w:rPr>
          <w:rFonts w:cstheme="minorHAnsi"/>
        </w:rPr>
        <w:t xml:space="preserve"> developmen</w:t>
      </w:r>
      <w:r w:rsidR="00E242C1" w:rsidRPr="00423C50">
        <w:rPr>
          <w:rFonts w:cstheme="minorHAnsi"/>
        </w:rPr>
        <w:t xml:space="preserve">t. </w:t>
      </w:r>
      <w:r w:rsidR="00245E60" w:rsidRPr="00423C50">
        <w:rPr>
          <w:rFonts w:cstheme="minorHAnsi"/>
        </w:rPr>
        <w:t xml:space="preserve">CORE muscles </w:t>
      </w:r>
      <w:r w:rsidR="00292DDF" w:rsidRPr="00423C50">
        <w:rPr>
          <w:rFonts w:cstheme="minorHAnsi"/>
        </w:rPr>
        <w:t xml:space="preserve">give us the freedom </w:t>
      </w:r>
      <w:r w:rsidR="00292DDF" w:rsidRPr="00423C50">
        <w:rPr>
          <w:rFonts w:cstheme="minorHAnsi"/>
        </w:rPr>
        <w:lastRenderedPageBreak/>
        <w:t xml:space="preserve">to </w:t>
      </w:r>
      <w:r w:rsidR="00F72503" w:rsidRPr="00423C50">
        <w:rPr>
          <w:rFonts w:cstheme="minorHAnsi"/>
        </w:rPr>
        <w:t xml:space="preserve">make </w:t>
      </w:r>
      <w:r w:rsidR="00CA0A9D" w:rsidRPr="00423C50">
        <w:rPr>
          <w:rFonts w:cstheme="minorHAnsi"/>
        </w:rPr>
        <w:t>oriented choice</w:t>
      </w:r>
      <w:r w:rsidR="00323D27" w:rsidRPr="00423C50">
        <w:rPr>
          <w:rFonts w:cstheme="minorHAnsi"/>
        </w:rPr>
        <w:t>s</w:t>
      </w:r>
      <w:r w:rsidR="004511BD" w:rsidRPr="00423C50">
        <w:rPr>
          <w:rFonts w:cstheme="minorHAnsi"/>
        </w:rPr>
        <w:t>.</w:t>
      </w:r>
      <w:r w:rsidR="00245E60" w:rsidRPr="00423C50">
        <w:rPr>
          <w:rFonts w:cstheme="minorHAnsi"/>
        </w:rPr>
        <w:t xml:space="preserve"> </w:t>
      </w:r>
      <w:r w:rsidR="004511BD" w:rsidRPr="00423C50">
        <w:rPr>
          <w:rFonts w:cstheme="minorHAnsi"/>
        </w:rPr>
        <w:t>W</w:t>
      </w:r>
      <w:r w:rsidR="00245E60" w:rsidRPr="00423C50">
        <w:rPr>
          <w:rFonts w:cstheme="minorHAnsi"/>
        </w:rPr>
        <w:t>e become</w:t>
      </w:r>
      <w:r w:rsidR="00F72503" w:rsidRPr="00423C50">
        <w:rPr>
          <w:rFonts w:cstheme="minorHAnsi"/>
        </w:rPr>
        <w:t xml:space="preserve"> the cause that </w:t>
      </w:r>
      <w:r w:rsidR="00616F05" w:rsidRPr="00423C50">
        <w:rPr>
          <w:rFonts w:cstheme="minorHAnsi"/>
        </w:rPr>
        <w:t>sets in motion</w:t>
      </w:r>
      <w:r w:rsidR="00F72503" w:rsidRPr="00423C50">
        <w:rPr>
          <w:rFonts w:cstheme="minorHAnsi"/>
        </w:rPr>
        <w:t xml:space="preserve"> </w:t>
      </w:r>
      <w:r w:rsidR="00FB3A5E" w:rsidRPr="00423C50">
        <w:rPr>
          <w:rFonts w:cstheme="minorHAnsi"/>
        </w:rPr>
        <w:t>a</w:t>
      </w:r>
      <w:r w:rsidR="00E242C1" w:rsidRPr="00423C50">
        <w:rPr>
          <w:rFonts w:cstheme="minorHAnsi"/>
        </w:rPr>
        <w:t xml:space="preserve"> </w:t>
      </w:r>
      <w:r w:rsidR="00213A1B" w:rsidRPr="00423C50">
        <w:rPr>
          <w:rFonts w:cstheme="minorHAnsi"/>
        </w:rPr>
        <w:t>redemptive</w:t>
      </w:r>
      <w:r w:rsidR="00872568" w:rsidRPr="00423C50">
        <w:rPr>
          <w:rFonts w:cstheme="minorHAnsi"/>
        </w:rPr>
        <w:t xml:space="preserve"> </w:t>
      </w:r>
      <w:r w:rsidR="00E242C1" w:rsidRPr="00423C50">
        <w:rPr>
          <w:rFonts w:cstheme="minorHAnsi"/>
        </w:rPr>
        <w:t xml:space="preserve">cycle of cause and effect. </w:t>
      </w:r>
      <w:r w:rsidR="00F72503" w:rsidRPr="00423C50">
        <w:rPr>
          <w:rFonts w:cstheme="minorHAnsi"/>
        </w:rPr>
        <w:t xml:space="preserve">Sometimes </w:t>
      </w:r>
      <w:r w:rsidR="00CE3519" w:rsidRPr="00423C50">
        <w:rPr>
          <w:rFonts w:cstheme="minorHAnsi"/>
        </w:rPr>
        <w:t>our choice result</w:t>
      </w:r>
      <w:r w:rsidR="00292DDF" w:rsidRPr="00423C50">
        <w:rPr>
          <w:rFonts w:cstheme="minorHAnsi"/>
        </w:rPr>
        <w:t>s</w:t>
      </w:r>
      <w:r w:rsidR="00CE3519" w:rsidRPr="00423C50">
        <w:rPr>
          <w:rFonts w:cstheme="minorHAnsi"/>
        </w:rPr>
        <w:t xml:space="preserve"> in a predictable </w:t>
      </w:r>
      <w:r w:rsidR="00CA0A9D" w:rsidRPr="00423C50">
        <w:rPr>
          <w:rFonts w:cstheme="minorHAnsi"/>
        </w:rPr>
        <w:t>outcome</w:t>
      </w:r>
      <w:r w:rsidR="006664D8" w:rsidRPr="00423C50">
        <w:rPr>
          <w:rFonts w:cstheme="minorHAnsi"/>
        </w:rPr>
        <w:t xml:space="preserve">. </w:t>
      </w:r>
      <w:r w:rsidR="00EA3D2E" w:rsidRPr="00423C50">
        <w:rPr>
          <w:rFonts w:cstheme="minorHAnsi"/>
        </w:rPr>
        <w:t xml:space="preserve">At other times, </w:t>
      </w:r>
      <w:r w:rsidR="0072592E" w:rsidRPr="00423C50">
        <w:rPr>
          <w:rFonts w:cstheme="minorHAnsi"/>
        </w:rPr>
        <w:t>the outcome cannot be predicted</w:t>
      </w:r>
      <w:r w:rsidR="00814CFF" w:rsidRPr="00423C50">
        <w:rPr>
          <w:rFonts w:cstheme="minorHAnsi"/>
        </w:rPr>
        <w:t>,</w:t>
      </w:r>
      <w:r w:rsidR="0072592E" w:rsidRPr="00423C50">
        <w:rPr>
          <w:rFonts w:cstheme="minorHAnsi"/>
        </w:rPr>
        <w:t xml:space="preserve"> and our motivation to make </w:t>
      </w:r>
      <w:r w:rsidR="00292DDF" w:rsidRPr="00423C50">
        <w:rPr>
          <w:rFonts w:cstheme="minorHAnsi"/>
        </w:rPr>
        <w:t xml:space="preserve">an </w:t>
      </w:r>
      <w:r w:rsidR="00EA3D2E" w:rsidRPr="00423C50">
        <w:rPr>
          <w:rFonts w:cstheme="minorHAnsi"/>
        </w:rPr>
        <w:t>oriented choice</w:t>
      </w:r>
      <w:r w:rsidR="0072592E" w:rsidRPr="00423C50">
        <w:rPr>
          <w:rFonts w:cstheme="minorHAnsi"/>
        </w:rPr>
        <w:t xml:space="preserve"> is </w:t>
      </w:r>
      <w:r w:rsidR="00EA3D2E" w:rsidRPr="00423C50">
        <w:rPr>
          <w:rFonts w:cstheme="minorHAnsi"/>
        </w:rPr>
        <w:t xml:space="preserve">based </w:t>
      </w:r>
      <w:r w:rsidR="0072592E" w:rsidRPr="00423C50">
        <w:rPr>
          <w:rFonts w:cstheme="minorHAnsi"/>
        </w:rPr>
        <w:t>solely</w:t>
      </w:r>
      <w:r w:rsidR="00EA3D2E" w:rsidRPr="00423C50">
        <w:rPr>
          <w:rFonts w:cstheme="minorHAnsi"/>
        </w:rPr>
        <w:t xml:space="preserve"> on o</w:t>
      </w:r>
      <w:r w:rsidR="0072592E" w:rsidRPr="00423C50">
        <w:rPr>
          <w:rFonts w:cstheme="minorHAnsi"/>
        </w:rPr>
        <w:t>ur karis relationship with God.</w:t>
      </w:r>
      <w:r w:rsidR="00EA3D2E" w:rsidRPr="00423C50">
        <w:rPr>
          <w:rFonts w:cstheme="minorHAnsi"/>
        </w:rPr>
        <w:t xml:space="preserve"> </w:t>
      </w:r>
      <w:r w:rsidR="004511BD" w:rsidRPr="00423C50">
        <w:rPr>
          <w:rFonts w:cstheme="minorHAnsi"/>
        </w:rPr>
        <w:t>We need developed courage</w:t>
      </w:r>
      <w:r w:rsidR="00CE3519" w:rsidRPr="00423C50">
        <w:rPr>
          <w:rFonts w:cstheme="minorHAnsi"/>
        </w:rPr>
        <w:t xml:space="preserve"> to go </w:t>
      </w:r>
      <w:r w:rsidR="006664D8" w:rsidRPr="00423C50">
        <w:rPr>
          <w:rFonts w:cstheme="minorHAnsi"/>
        </w:rPr>
        <w:t xml:space="preserve">with God </w:t>
      </w:r>
      <w:r w:rsidR="00CE3519" w:rsidRPr="00423C50">
        <w:rPr>
          <w:rFonts w:cstheme="minorHAnsi"/>
        </w:rPr>
        <w:t>into the not</w:t>
      </w:r>
      <w:r w:rsidR="0072592E" w:rsidRPr="00423C50">
        <w:rPr>
          <w:rFonts w:cstheme="minorHAnsi"/>
        </w:rPr>
        <w:t>-</w:t>
      </w:r>
      <w:r w:rsidR="00CE3519" w:rsidRPr="00423C50">
        <w:rPr>
          <w:rFonts w:cstheme="minorHAnsi"/>
        </w:rPr>
        <w:t xml:space="preserve">knowing </w:t>
      </w:r>
      <w:r w:rsidR="006664D8" w:rsidRPr="00423C50">
        <w:rPr>
          <w:rFonts w:cstheme="minorHAnsi"/>
        </w:rPr>
        <w:t xml:space="preserve">without </w:t>
      </w:r>
      <w:r w:rsidR="004F2E61" w:rsidRPr="00423C50">
        <w:rPr>
          <w:rFonts w:cstheme="minorHAnsi"/>
        </w:rPr>
        <w:t>attaching</w:t>
      </w:r>
      <w:r w:rsidR="0041104D" w:rsidRPr="00423C50">
        <w:rPr>
          <w:rFonts w:cstheme="minorHAnsi"/>
        </w:rPr>
        <w:t xml:space="preserve"> </w:t>
      </w:r>
      <w:r w:rsidR="006664D8" w:rsidRPr="00423C50">
        <w:rPr>
          <w:rFonts w:cstheme="minorHAnsi"/>
        </w:rPr>
        <w:t>to a particular outcome</w:t>
      </w:r>
      <w:r w:rsidR="00323D27" w:rsidRPr="00423C50">
        <w:rPr>
          <w:rFonts w:cstheme="minorHAnsi"/>
        </w:rPr>
        <w:t>,</w:t>
      </w:r>
      <w:r w:rsidR="00CE3519" w:rsidRPr="00423C50">
        <w:rPr>
          <w:rFonts w:cstheme="minorHAnsi"/>
        </w:rPr>
        <w:t xml:space="preserve"> </w:t>
      </w:r>
      <w:r w:rsidR="004511BD" w:rsidRPr="00423C50">
        <w:rPr>
          <w:rFonts w:cstheme="minorHAnsi"/>
        </w:rPr>
        <w:t xml:space="preserve">proving </w:t>
      </w:r>
      <w:r w:rsidR="006664D8" w:rsidRPr="00423C50">
        <w:rPr>
          <w:rFonts w:cstheme="minorHAnsi"/>
        </w:rPr>
        <w:t xml:space="preserve">to </w:t>
      </w:r>
      <w:r w:rsidR="00A7088E" w:rsidRPr="00423C50">
        <w:rPr>
          <w:rFonts w:cstheme="minorHAnsi"/>
        </w:rPr>
        <w:t>God</w:t>
      </w:r>
      <w:r w:rsidR="0041104D" w:rsidRPr="00423C50">
        <w:rPr>
          <w:rFonts w:cstheme="minorHAnsi"/>
        </w:rPr>
        <w:t xml:space="preserve"> </w:t>
      </w:r>
      <w:r w:rsidR="00323D27" w:rsidRPr="00423C50">
        <w:rPr>
          <w:rFonts w:cstheme="minorHAnsi"/>
        </w:rPr>
        <w:t xml:space="preserve">both </w:t>
      </w:r>
      <w:r w:rsidR="00245E60" w:rsidRPr="00423C50">
        <w:rPr>
          <w:rFonts w:cstheme="minorHAnsi"/>
        </w:rPr>
        <w:t xml:space="preserve">our trustworthiness and our trust in Him. When we choose to do things </w:t>
      </w:r>
      <w:r w:rsidR="00D1255E" w:rsidRPr="00423C50">
        <w:rPr>
          <w:rFonts w:cstheme="minorHAnsi"/>
        </w:rPr>
        <w:t xml:space="preserve">God’s </w:t>
      </w:r>
      <w:r w:rsidR="00245E60" w:rsidRPr="00423C50">
        <w:rPr>
          <w:rFonts w:cstheme="minorHAnsi"/>
        </w:rPr>
        <w:t>way, we affirm our loyalty to Him</w:t>
      </w:r>
      <w:r w:rsidR="00292DDF" w:rsidRPr="00423C50">
        <w:rPr>
          <w:rFonts w:cstheme="minorHAnsi"/>
        </w:rPr>
        <w:t>,</w:t>
      </w:r>
      <w:r w:rsidR="00245E60" w:rsidRPr="00423C50">
        <w:rPr>
          <w:rFonts w:cstheme="minorHAnsi"/>
        </w:rPr>
        <w:t xml:space="preserve"> and </w:t>
      </w:r>
      <w:r w:rsidR="00292DDF" w:rsidRPr="00423C50">
        <w:rPr>
          <w:rFonts w:cstheme="minorHAnsi"/>
        </w:rPr>
        <w:t xml:space="preserve">we </w:t>
      </w:r>
      <w:r w:rsidR="00245E60" w:rsidRPr="00423C50">
        <w:rPr>
          <w:rFonts w:cstheme="minorHAnsi"/>
        </w:rPr>
        <w:t xml:space="preserve">demonstrate our determination to let </w:t>
      </w:r>
      <w:r w:rsidR="00D1255E" w:rsidRPr="00423C50">
        <w:rPr>
          <w:rFonts w:cstheme="minorHAnsi"/>
        </w:rPr>
        <w:t xml:space="preserve">go </w:t>
      </w:r>
      <w:r w:rsidR="00245E60" w:rsidRPr="00423C50">
        <w:rPr>
          <w:rFonts w:cstheme="minorHAnsi"/>
        </w:rPr>
        <w:t>of our prideful judgments about</w:t>
      </w:r>
      <w:r w:rsidR="002E67DA" w:rsidRPr="00423C50">
        <w:rPr>
          <w:rFonts w:cstheme="minorHAnsi"/>
        </w:rPr>
        <w:t xml:space="preserve"> how things should be. </w:t>
      </w:r>
      <w:bookmarkEnd w:id="7"/>
    </w:p>
    <w:p w14:paraId="1AC50416" w14:textId="77777777" w:rsidR="00F72503" w:rsidRPr="00423C50" w:rsidRDefault="00F72503" w:rsidP="00635E5B">
      <w:pPr>
        <w:spacing w:after="0" w:line="240" w:lineRule="auto"/>
        <w:jc w:val="both"/>
        <w:rPr>
          <w:rFonts w:cstheme="minorHAnsi"/>
        </w:rPr>
      </w:pPr>
    </w:p>
    <w:p w14:paraId="133A7FAF" w14:textId="3E4B4CE1" w:rsidR="00F72503" w:rsidRPr="00423C50" w:rsidRDefault="00F72503" w:rsidP="00635E5B">
      <w:pPr>
        <w:spacing w:after="0" w:line="240" w:lineRule="auto"/>
        <w:jc w:val="both"/>
        <w:rPr>
          <w:rFonts w:cstheme="minorHAnsi"/>
        </w:rPr>
      </w:pPr>
      <w:bookmarkStart w:id="8" w:name="_Hlk496387937"/>
      <w:r w:rsidRPr="00423C50">
        <w:rPr>
          <w:rFonts w:cstheme="minorHAnsi"/>
        </w:rPr>
        <w:t xml:space="preserve">In your prayers this week, </w:t>
      </w:r>
      <w:bookmarkStart w:id="9" w:name="_Hlk116922010"/>
      <w:r w:rsidRPr="00423C50">
        <w:rPr>
          <w:rFonts w:cstheme="minorHAnsi"/>
        </w:rPr>
        <w:t xml:space="preserve">ask God to show you how </w:t>
      </w:r>
      <w:r w:rsidR="00292DDF" w:rsidRPr="00423C50">
        <w:rPr>
          <w:rFonts w:cstheme="minorHAnsi"/>
        </w:rPr>
        <w:t xml:space="preserve">He wants to use </w:t>
      </w:r>
      <w:r w:rsidRPr="00423C50">
        <w:rPr>
          <w:rFonts w:cstheme="minorHAnsi"/>
        </w:rPr>
        <w:t xml:space="preserve">your present circumstances </w:t>
      </w:r>
      <w:r w:rsidR="00E242C1" w:rsidRPr="00423C50">
        <w:rPr>
          <w:rFonts w:cstheme="minorHAnsi"/>
        </w:rPr>
        <w:t xml:space="preserve">for your </w:t>
      </w:r>
      <w:r w:rsidR="00292DDF" w:rsidRPr="00423C50">
        <w:rPr>
          <w:rFonts w:cstheme="minorHAnsi"/>
        </w:rPr>
        <w:t>training.</w:t>
      </w:r>
      <w:bookmarkEnd w:id="9"/>
      <w:r w:rsidR="00292DDF" w:rsidRPr="00423C50">
        <w:rPr>
          <w:rFonts w:cstheme="minorHAnsi"/>
        </w:rPr>
        <w:t xml:space="preserve"> Ask</w:t>
      </w:r>
      <w:r w:rsidRPr="00423C50">
        <w:rPr>
          <w:rFonts w:cstheme="minorHAnsi"/>
        </w:rPr>
        <w:t xml:space="preserve"> Him to guide you as you make </w:t>
      </w:r>
      <w:r w:rsidR="00785310" w:rsidRPr="00423C50">
        <w:rPr>
          <w:rFonts w:cstheme="minorHAnsi"/>
        </w:rPr>
        <w:t>the oriented choice</w:t>
      </w:r>
      <w:r w:rsidRPr="00423C50">
        <w:rPr>
          <w:rFonts w:cstheme="minorHAnsi"/>
        </w:rPr>
        <w:t xml:space="preserve"> to</w:t>
      </w:r>
      <w:r w:rsidR="003223D3" w:rsidRPr="00423C50">
        <w:rPr>
          <w:rFonts w:cstheme="minorHAnsi"/>
        </w:rPr>
        <w:t xml:space="preserve"> keep training in </w:t>
      </w:r>
      <w:r w:rsidR="003277AD" w:rsidRPr="00423C50">
        <w:rPr>
          <w:rFonts w:cstheme="minorHAnsi"/>
        </w:rPr>
        <w:t>those</w:t>
      </w:r>
      <w:r w:rsidR="00E242C1" w:rsidRPr="00423C50">
        <w:rPr>
          <w:rFonts w:cstheme="minorHAnsi"/>
        </w:rPr>
        <w:t xml:space="preserve"> circumstances</w:t>
      </w:r>
      <w:r w:rsidR="00DB02CF" w:rsidRPr="00423C50">
        <w:rPr>
          <w:rFonts w:cstheme="minorHAnsi"/>
        </w:rPr>
        <w:t>, however difficult they may be</w:t>
      </w:r>
      <w:r w:rsidR="00E242C1" w:rsidRPr="00423C50">
        <w:rPr>
          <w:rFonts w:cstheme="minorHAnsi"/>
        </w:rPr>
        <w:t>. Try working through</w:t>
      </w:r>
      <w:r w:rsidR="003C5C25" w:rsidRPr="00423C50">
        <w:rPr>
          <w:rFonts w:cstheme="minorHAnsi"/>
        </w:rPr>
        <w:t xml:space="preserve"> the worksheet</w:t>
      </w:r>
      <w:r w:rsidR="00E242C1" w:rsidRPr="00423C50">
        <w:rPr>
          <w:rFonts w:cstheme="minorHAnsi"/>
        </w:rPr>
        <w:t xml:space="preserve"> </w:t>
      </w:r>
      <w:r w:rsidR="00FB3A5E" w:rsidRPr="00423C50">
        <w:rPr>
          <w:rFonts w:cstheme="minorHAnsi"/>
          <w:b/>
        </w:rPr>
        <w:t xml:space="preserve">Suffering: An Opportunity to See </w:t>
      </w:r>
      <w:r w:rsidR="00971478" w:rsidRPr="00423C50">
        <w:rPr>
          <w:rFonts w:cstheme="minorHAnsi"/>
          <w:b/>
          <w:bCs/>
          <w:iCs/>
        </w:rPr>
        <w:t>Yourself</w:t>
      </w:r>
      <w:r w:rsidR="00971478" w:rsidRPr="00423C50">
        <w:rPr>
          <w:rFonts w:cstheme="minorHAnsi"/>
          <w:iCs/>
        </w:rPr>
        <w:t>.</w:t>
      </w:r>
      <w:r w:rsidR="00E242C1" w:rsidRPr="00423C50">
        <w:rPr>
          <w:rFonts w:cstheme="minorHAnsi"/>
          <w:i/>
        </w:rPr>
        <w:t xml:space="preserve"> </w:t>
      </w:r>
      <w:r w:rsidRPr="00423C50">
        <w:rPr>
          <w:rFonts w:cstheme="minorHAnsi"/>
        </w:rPr>
        <w:t>Y</w:t>
      </w:r>
      <w:r w:rsidR="00FB3A5E" w:rsidRPr="00423C50">
        <w:rPr>
          <w:rFonts w:cstheme="minorHAnsi"/>
        </w:rPr>
        <w:t xml:space="preserve">ou might </w:t>
      </w:r>
      <w:r w:rsidR="0062652F" w:rsidRPr="00423C50">
        <w:rPr>
          <w:rFonts w:cstheme="minorHAnsi"/>
        </w:rPr>
        <w:t>offer</w:t>
      </w:r>
      <w:r w:rsidR="00FB3A5E" w:rsidRPr="00423C50">
        <w:rPr>
          <w:rFonts w:cstheme="minorHAnsi"/>
        </w:rPr>
        <w:t xml:space="preserve"> your discoveries</w:t>
      </w:r>
      <w:r w:rsidRPr="00423C50">
        <w:rPr>
          <w:rFonts w:cstheme="minorHAnsi"/>
        </w:rPr>
        <w:t xml:space="preserve"> in the sharing time next week.</w:t>
      </w:r>
    </w:p>
    <w:bookmarkEnd w:id="8"/>
    <w:p w14:paraId="46411F2F" w14:textId="77777777" w:rsidR="00192F8F" w:rsidRPr="00423C50" w:rsidRDefault="00192F8F" w:rsidP="00635E5B">
      <w:pPr>
        <w:spacing w:after="0" w:line="240" w:lineRule="auto"/>
        <w:jc w:val="both"/>
        <w:rPr>
          <w:rFonts w:cstheme="minorHAnsi"/>
        </w:rPr>
      </w:pPr>
    </w:p>
    <w:p w14:paraId="4B563A45" w14:textId="7EC52381" w:rsidR="00665E0C" w:rsidRPr="00423C50" w:rsidRDefault="00FE75AF" w:rsidP="00635E5B">
      <w:pPr>
        <w:spacing w:after="0" w:line="240" w:lineRule="auto"/>
        <w:jc w:val="both"/>
        <w:rPr>
          <w:rFonts w:cstheme="minorHAnsi"/>
        </w:rPr>
      </w:pPr>
      <w:bookmarkStart w:id="10" w:name="_Hlk496294896"/>
      <w:r w:rsidRPr="00423C50">
        <w:rPr>
          <w:rFonts w:cstheme="minorHAnsi"/>
        </w:rPr>
        <w:t>KF training teaches us to</w:t>
      </w:r>
      <w:r w:rsidR="00F27A7E" w:rsidRPr="00423C50">
        <w:rPr>
          <w:rFonts w:cstheme="minorHAnsi"/>
        </w:rPr>
        <w:t xml:space="preserve"> calm</w:t>
      </w:r>
      <w:r w:rsidR="00E87677" w:rsidRPr="00423C50">
        <w:rPr>
          <w:rFonts w:cstheme="minorHAnsi"/>
        </w:rPr>
        <w:t xml:space="preserve"> ourselves</w:t>
      </w:r>
      <w:r w:rsidR="00F27A7E" w:rsidRPr="00423C50">
        <w:rPr>
          <w:rFonts w:cstheme="minorHAnsi"/>
        </w:rPr>
        <w:t>, choose</w:t>
      </w:r>
      <w:r w:rsidR="00E87677" w:rsidRPr="00423C50">
        <w:rPr>
          <w:rFonts w:cstheme="minorHAnsi"/>
        </w:rPr>
        <w:t xml:space="preserve"> positive ac</w:t>
      </w:r>
      <w:r w:rsidR="00987D49" w:rsidRPr="00423C50">
        <w:rPr>
          <w:rFonts w:cstheme="minorHAnsi"/>
        </w:rPr>
        <w:t xml:space="preserve">tion, and </w:t>
      </w:r>
      <w:r w:rsidR="00A7088E" w:rsidRPr="00423C50">
        <w:rPr>
          <w:rFonts w:cstheme="minorHAnsi"/>
        </w:rPr>
        <w:t xml:space="preserve">remember </w:t>
      </w:r>
      <w:r w:rsidR="00987D49" w:rsidRPr="00423C50">
        <w:rPr>
          <w:rFonts w:cstheme="minorHAnsi"/>
        </w:rPr>
        <w:t>how far we have come</w:t>
      </w:r>
      <w:r w:rsidR="00F27A7E" w:rsidRPr="00423C50">
        <w:rPr>
          <w:rFonts w:cstheme="minorHAnsi"/>
        </w:rPr>
        <w:t>.</w:t>
      </w:r>
      <w:r w:rsidRPr="00423C50" w:rsidDel="00FE75AF">
        <w:rPr>
          <w:rFonts w:cstheme="minorHAnsi"/>
        </w:rPr>
        <w:t xml:space="preserve"> </w:t>
      </w:r>
      <w:bookmarkStart w:id="11" w:name="_Hlk116990171"/>
      <w:r w:rsidR="00D1255E" w:rsidRPr="00423C50">
        <w:rPr>
          <w:rFonts w:cstheme="minorHAnsi"/>
        </w:rPr>
        <w:t>This changes</w:t>
      </w:r>
      <w:r w:rsidR="00C633E5" w:rsidRPr="00423C50">
        <w:rPr>
          <w:rFonts w:cstheme="minorHAnsi"/>
        </w:rPr>
        <w:t xml:space="preserve"> our nervous system and our emotions</w:t>
      </w:r>
      <w:r w:rsidR="00950457" w:rsidRPr="00423C50">
        <w:rPr>
          <w:rFonts w:cstheme="minorHAnsi"/>
        </w:rPr>
        <w:t xml:space="preserve">, which in turn changes </w:t>
      </w:r>
      <w:r w:rsidR="00C633E5" w:rsidRPr="00423C50">
        <w:rPr>
          <w:rFonts w:cstheme="minorHAnsi"/>
        </w:rPr>
        <w:t>our experience.</w:t>
      </w:r>
      <w:bookmarkEnd w:id="11"/>
    </w:p>
    <w:bookmarkEnd w:id="10"/>
    <w:p w14:paraId="46064DFF" w14:textId="77777777" w:rsidR="00F72503" w:rsidRPr="00423C50" w:rsidRDefault="00F72503" w:rsidP="00635E5B">
      <w:pPr>
        <w:spacing w:after="0" w:line="240" w:lineRule="auto"/>
        <w:jc w:val="both"/>
        <w:rPr>
          <w:rFonts w:cstheme="minorHAnsi"/>
        </w:rPr>
      </w:pPr>
    </w:p>
    <w:p w14:paraId="7AEAFCCF" w14:textId="77777777" w:rsidR="00C633E5" w:rsidRPr="00423C50" w:rsidRDefault="004146FF" w:rsidP="00635E5B">
      <w:pPr>
        <w:spacing w:after="0" w:line="240" w:lineRule="auto"/>
        <w:jc w:val="both"/>
        <w:rPr>
          <w:rFonts w:cstheme="minorHAnsi"/>
        </w:rPr>
      </w:pPr>
      <w:bookmarkStart w:id="12" w:name="_Hlk496387959"/>
      <w:r w:rsidRPr="00423C50">
        <w:rPr>
          <w:rFonts w:cstheme="minorHAnsi"/>
        </w:rPr>
        <w:t>Here is our quote again</w:t>
      </w:r>
      <w:r w:rsidR="003C5C25" w:rsidRPr="00423C50">
        <w:rPr>
          <w:rFonts w:cstheme="minorHAnsi"/>
        </w:rPr>
        <w:t xml:space="preserve">: </w:t>
      </w:r>
    </w:p>
    <w:p w14:paraId="23F194DA" w14:textId="77777777" w:rsidR="00C633E5" w:rsidRPr="00423C50" w:rsidRDefault="00C633E5" w:rsidP="00635E5B">
      <w:pPr>
        <w:spacing w:after="0" w:line="240" w:lineRule="auto"/>
        <w:jc w:val="both"/>
        <w:rPr>
          <w:rFonts w:cstheme="minorHAnsi"/>
        </w:rPr>
      </w:pPr>
    </w:p>
    <w:p w14:paraId="05E82838" w14:textId="77777777" w:rsidR="00C633E5" w:rsidRPr="00423C50" w:rsidRDefault="00F72503" w:rsidP="00B61FBC">
      <w:pPr>
        <w:spacing w:after="0" w:line="240" w:lineRule="auto"/>
        <w:ind w:left="720" w:right="720"/>
        <w:jc w:val="both"/>
        <w:rPr>
          <w:rFonts w:cstheme="minorHAnsi"/>
          <w:vertAlign w:val="superscript"/>
        </w:rPr>
      </w:pPr>
      <w:r w:rsidRPr="00423C50">
        <w:rPr>
          <w:rFonts w:cstheme="minorHAnsi"/>
        </w:rPr>
        <w:t xml:space="preserve">Research has shown that repeated action, learning, and memory can </w:t>
      </w:r>
      <w:proofErr w:type="gramStart"/>
      <w:r w:rsidRPr="00423C50">
        <w:rPr>
          <w:rFonts w:cstheme="minorHAnsi"/>
        </w:rPr>
        <w:t>actually change</w:t>
      </w:r>
      <w:proofErr w:type="gramEnd"/>
      <w:r w:rsidRPr="00423C50">
        <w:rPr>
          <w:rFonts w:cstheme="minorHAnsi"/>
        </w:rPr>
        <w:t xml:space="preserve"> the nervous system physically, altering both synaptic strength and connections. Such changes may be brought about by cultivated change in emotion and action; they will, in turn, change subsequent experience</w:t>
      </w:r>
      <w:r w:rsidR="00E242C1" w:rsidRPr="00423C50">
        <w:rPr>
          <w:rFonts w:cstheme="minorHAnsi"/>
        </w:rPr>
        <w:t>.</w:t>
      </w:r>
      <w:r w:rsidR="00C633E5" w:rsidRPr="00423C50">
        <w:rPr>
          <w:rStyle w:val="EndnoteReference"/>
          <w:rFonts w:cstheme="minorHAnsi"/>
        </w:rPr>
        <w:endnoteReference w:id="4"/>
      </w:r>
    </w:p>
    <w:bookmarkEnd w:id="12"/>
    <w:p w14:paraId="365BA896" w14:textId="77777777" w:rsidR="00C633E5" w:rsidRPr="00423C50" w:rsidRDefault="00C633E5" w:rsidP="00635E5B">
      <w:pPr>
        <w:spacing w:after="0" w:line="240" w:lineRule="auto"/>
        <w:ind w:right="357"/>
        <w:jc w:val="both"/>
        <w:rPr>
          <w:rFonts w:cstheme="minorHAnsi"/>
        </w:rPr>
      </w:pPr>
    </w:p>
    <w:p w14:paraId="755F5DD4" w14:textId="77777777" w:rsidR="00FB3A5E" w:rsidRPr="00423C50" w:rsidRDefault="00654F38" w:rsidP="00635E5B">
      <w:pPr>
        <w:spacing w:after="0" w:line="240" w:lineRule="auto"/>
        <w:ind w:right="357"/>
        <w:jc w:val="both"/>
        <w:rPr>
          <w:rFonts w:cstheme="minorHAnsi"/>
        </w:rPr>
      </w:pPr>
      <w:r w:rsidRPr="00423C50">
        <w:rPr>
          <w:rFonts w:cstheme="minorHAnsi"/>
        </w:rPr>
        <w:t>Our prayer might go something like this:</w:t>
      </w:r>
    </w:p>
    <w:p w14:paraId="669F77F6" w14:textId="77777777" w:rsidR="00192F8F" w:rsidRPr="00423C50" w:rsidRDefault="00192F8F" w:rsidP="00635E5B">
      <w:pPr>
        <w:spacing w:after="0" w:line="240" w:lineRule="auto"/>
        <w:jc w:val="both"/>
        <w:rPr>
          <w:rFonts w:cstheme="minorHAnsi"/>
        </w:rPr>
      </w:pPr>
    </w:p>
    <w:p w14:paraId="0ECA1294" w14:textId="2CA211C9" w:rsidR="00654F38" w:rsidRPr="00423C50" w:rsidRDefault="00654F38" w:rsidP="00635E5B">
      <w:pPr>
        <w:spacing w:after="0" w:line="240" w:lineRule="auto"/>
        <w:jc w:val="center"/>
        <w:rPr>
          <w:rFonts w:cstheme="minorHAnsi"/>
          <w:i/>
        </w:rPr>
      </w:pPr>
      <w:bookmarkStart w:id="13" w:name="_Hlk85624989"/>
      <w:r w:rsidRPr="00423C50">
        <w:rPr>
          <w:rFonts w:cstheme="minorHAnsi"/>
          <w:i/>
        </w:rPr>
        <w:t xml:space="preserve">Lord, </w:t>
      </w:r>
      <w:r w:rsidR="002C27F9" w:rsidRPr="00423C50">
        <w:rPr>
          <w:rFonts w:cstheme="minorHAnsi"/>
          <w:i/>
        </w:rPr>
        <w:t xml:space="preserve">train </w:t>
      </w:r>
      <w:r w:rsidRPr="00423C50">
        <w:rPr>
          <w:rFonts w:cstheme="minorHAnsi"/>
          <w:i/>
        </w:rPr>
        <w:t>my CORE muscles</w:t>
      </w:r>
      <w:r w:rsidR="003223D3" w:rsidRPr="00423C50">
        <w:rPr>
          <w:rFonts w:cstheme="minorHAnsi"/>
          <w:i/>
        </w:rPr>
        <w:t xml:space="preserve"> </w:t>
      </w:r>
      <w:r w:rsidR="001310FA" w:rsidRPr="00423C50">
        <w:rPr>
          <w:rFonts w:cstheme="minorHAnsi"/>
          <w:i/>
        </w:rPr>
        <w:t>for courage, orientation, reality, and endurance</w:t>
      </w:r>
      <w:bookmarkEnd w:id="13"/>
      <w:r w:rsidR="003C5C25" w:rsidRPr="00423C50">
        <w:rPr>
          <w:rFonts w:cstheme="minorHAnsi"/>
          <w:i/>
        </w:rPr>
        <w:t xml:space="preserve">. </w:t>
      </w:r>
      <w:r w:rsidR="00FB3A5E" w:rsidRPr="00423C50">
        <w:rPr>
          <w:rFonts w:cstheme="minorHAnsi"/>
          <w:i/>
        </w:rPr>
        <w:t>(Repeat)</w:t>
      </w:r>
    </w:p>
    <w:p w14:paraId="7937750E" w14:textId="77777777" w:rsidR="003223D3" w:rsidRPr="00423C50" w:rsidRDefault="003223D3" w:rsidP="00635E5B">
      <w:pPr>
        <w:spacing w:after="0" w:line="240" w:lineRule="auto"/>
        <w:jc w:val="both"/>
        <w:rPr>
          <w:rFonts w:cstheme="minorHAnsi"/>
        </w:rPr>
      </w:pPr>
    </w:p>
    <w:p w14:paraId="5F928A41" w14:textId="77777777" w:rsidR="00A31A4A" w:rsidRPr="00423C50" w:rsidRDefault="00A31A4A" w:rsidP="00635E5B">
      <w:pPr>
        <w:spacing w:after="0" w:line="240" w:lineRule="auto"/>
        <w:jc w:val="both"/>
        <w:rPr>
          <w:rFonts w:cstheme="minorHAnsi"/>
        </w:rPr>
      </w:pPr>
      <w:r w:rsidRPr="00423C50">
        <w:rPr>
          <w:rFonts w:cstheme="minorHAnsi"/>
        </w:rPr>
        <w:t>Take a deep breath.</w:t>
      </w:r>
    </w:p>
    <w:p w14:paraId="6939E7DE" w14:textId="485FA4C0" w:rsidR="005C7027" w:rsidRPr="00423C50" w:rsidRDefault="005C7027" w:rsidP="005C7027">
      <w:pPr>
        <w:spacing w:after="0" w:line="240" w:lineRule="auto"/>
        <w:jc w:val="both"/>
        <w:rPr>
          <w:rFonts w:cstheme="minorHAnsi"/>
          <w:i/>
        </w:rPr>
      </w:pPr>
      <w:r w:rsidRPr="00423C50">
        <w:rPr>
          <w:rFonts w:cstheme="minorHAnsi"/>
          <w:i/>
        </w:rPr>
        <w:t xml:space="preserve">(If time permits, ask, “Does anyone have comments or questions about the </w:t>
      </w:r>
      <w:r w:rsidR="00847756" w:rsidRPr="00423C50">
        <w:rPr>
          <w:rFonts w:cstheme="minorHAnsi"/>
          <w:i/>
        </w:rPr>
        <w:t>Toolbox</w:t>
      </w:r>
      <w:r w:rsidRPr="00423C50">
        <w:rPr>
          <w:rFonts w:cstheme="minorHAnsi"/>
          <w:i/>
        </w:rPr>
        <w:t>?”)</w:t>
      </w:r>
    </w:p>
    <w:p w14:paraId="7C34AE3E" w14:textId="77777777" w:rsidR="00192F8F" w:rsidRPr="00423C50" w:rsidRDefault="00192F8F" w:rsidP="00635E5B">
      <w:pPr>
        <w:spacing w:after="0" w:line="240" w:lineRule="auto"/>
        <w:jc w:val="both"/>
        <w:rPr>
          <w:rFonts w:cstheme="minorHAnsi"/>
        </w:rPr>
      </w:pPr>
    </w:p>
    <w:p w14:paraId="0C0D6D8C" w14:textId="77777777" w:rsidR="00285B9A" w:rsidRPr="00423C50" w:rsidRDefault="002575F3" w:rsidP="00635E5B">
      <w:pPr>
        <w:spacing w:after="0" w:line="240" w:lineRule="auto"/>
        <w:jc w:val="both"/>
        <w:rPr>
          <w:rFonts w:cstheme="minorHAnsi"/>
          <w:b/>
        </w:rPr>
      </w:pPr>
      <w:r w:rsidRPr="00423C50">
        <w:rPr>
          <w:rFonts w:cstheme="minorHAnsi"/>
          <w:b/>
        </w:rPr>
        <w:t>0:</w:t>
      </w:r>
      <w:r w:rsidR="00C32B4D" w:rsidRPr="00423C50">
        <w:rPr>
          <w:rFonts w:cstheme="minorHAnsi"/>
          <w:b/>
        </w:rPr>
        <w:t>30</w:t>
      </w:r>
      <w:r w:rsidR="00285B9A" w:rsidRPr="00423C50">
        <w:rPr>
          <w:rFonts w:cstheme="minorHAnsi"/>
          <w:b/>
        </w:rPr>
        <w:tab/>
        <w:t>SHARING</w:t>
      </w:r>
    </w:p>
    <w:p w14:paraId="7A30526C" w14:textId="77777777" w:rsidR="00192F8F" w:rsidRPr="00423C50" w:rsidRDefault="00192F8F" w:rsidP="00635E5B">
      <w:pPr>
        <w:spacing w:after="0" w:line="240" w:lineRule="auto"/>
        <w:jc w:val="both"/>
        <w:rPr>
          <w:rFonts w:cstheme="minorHAnsi"/>
          <w:b/>
        </w:rPr>
      </w:pPr>
    </w:p>
    <w:p w14:paraId="2AD6ECC7" w14:textId="77777777" w:rsidR="00285B9A" w:rsidRPr="00423C50" w:rsidRDefault="00FB3A5E" w:rsidP="00635E5B">
      <w:pPr>
        <w:spacing w:after="0" w:line="240" w:lineRule="auto"/>
        <w:jc w:val="both"/>
        <w:rPr>
          <w:rFonts w:cstheme="minorHAnsi"/>
          <w:b/>
        </w:rPr>
      </w:pPr>
      <w:r w:rsidRPr="00423C50">
        <w:rPr>
          <w:rFonts w:cstheme="minorHAnsi"/>
          <w:b/>
        </w:rPr>
        <w:t>1:00</w:t>
      </w:r>
      <w:r w:rsidR="00285B9A" w:rsidRPr="00423C50">
        <w:rPr>
          <w:rFonts w:cstheme="minorHAnsi"/>
          <w:b/>
        </w:rPr>
        <w:tab/>
        <w:t>BIBLE TEACHING</w:t>
      </w:r>
    </w:p>
    <w:p w14:paraId="1246455E" w14:textId="77777777" w:rsidR="00192F8F" w:rsidRPr="00423C50" w:rsidRDefault="00192F8F" w:rsidP="00635E5B">
      <w:pPr>
        <w:spacing w:after="0" w:line="240" w:lineRule="auto"/>
        <w:jc w:val="both"/>
        <w:rPr>
          <w:rFonts w:cstheme="minorHAnsi"/>
        </w:rPr>
      </w:pPr>
    </w:p>
    <w:p w14:paraId="2CDFEE08" w14:textId="3441449A" w:rsidR="000E0D3D" w:rsidRPr="00423C50" w:rsidRDefault="0041104D" w:rsidP="00635E5B">
      <w:pPr>
        <w:spacing w:after="0" w:line="240" w:lineRule="auto"/>
        <w:jc w:val="both"/>
        <w:rPr>
          <w:rFonts w:cstheme="minorHAnsi"/>
        </w:rPr>
      </w:pPr>
      <w:r w:rsidRPr="00423C50">
        <w:rPr>
          <w:rFonts w:cstheme="minorHAnsi"/>
        </w:rPr>
        <w:t xml:space="preserve">In the third chapter of his letter, James teaches us to observe our words. </w:t>
      </w:r>
      <w:r w:rsidR="00DD15CA" w:rsidRPr="00423C50">
        <w:rPr>
          <w:rFonts w:cstheme="minorHAnsi"/>
        </w:rPr>
        <w:t>Y</w:t>
      </w:r>
      <w:r w:rsidR="004146FF" w:rsidRPr="00423C50">
        <w:rPr>
          <w:rFonts w:cstheme="minorHAnsi"/>
        </w:rPr>
        <w:t>o</w:t>
      </w:r>
      <w:r w:rsidR="00F72503" w:rsidRPr="00423C50">
        <w:rPr>
          <w:rFonts w:cstheme="minorHAnsi"/>
        </w:rPr>
        <w:t>ur</w:t>
      </w:r>
      <w:r w:rsidR="004146FF" w:rsidRPr="00423C50">
        <w:rPr>
          <w:rFonts w:cstheme="minorHAnsi"/>
        </w:rPr>
        <w:t xml:space="preserve"> words tell you</w:t>
      </w:r>
      <w:r w:rsidR="00F72503" w:rsidRPr="00423C50">
        <w:rPr>
          <w:rFonts w:cstheme="minorHAnsi"/>
        </w:rPr>
        <w:t xml:space="preserve"> a lot </w:t>
      </w:r>
      <w:r w:rsidR="00207F6C" w:rsidRPr="00423C50">
        <w:rPr>
          <w:rFonts w:cstheme="minorHAnsi"/>
        </w:rPr>
        <w:t xml:space="preserve">about the health of </w:t>
      </w:r>
      <w:r w:rsidR="004146FF" w:rsidRPr="00423C50">
        <w:rPr>
          <w:rFonts w:cstheme="minorHAnsi"/>
        </w:rPr>
        <w:t>your soul</w:t>
      </w:r>
      <w:r w:rsidR="00207F6C" w:rsidRPr="00423C50">
        <w:rPr>
          <w:rFonts w:cstheme="minorHAnsi"/>
        </w:rPr>
        <w:t xml:space="preserve">. What comes out of </w:t>
      </w:r>
      <w:r w:rsidR="004146FF" w:rsidRPr="00423C50">
        <w:rPr>
          <w:rFonts w:cstheme="minorHAnsi"/>
        </w:rPr>
        <w:t>y</w:t>
      </w:r>
      <w:r w:rsidR="00207F6C" w:rsidRPr="00423C50">
        <w:rPr>
          <w:rFonts w:cstheme="minorHAnsi"/>
        </w:rPr>
        <w:t>our mouth</w:t>
      </w:r>
      <w:r w:rsidR="00447347" w:rsidRPr="00423C50">
        <w:rPr>
          <w:rFonts w:cstheme="minorHAnsi"/>
        </w:rPr>
        <w:t xml:space="preserve">—not just </w:t>
      </w:r>
      <w:r w:rsidRPr="00423C50">
        <w:rPr>
          <w:rFonts w:cstheme="minorHAnsi"/>
        </w:rPr>
        <w:t xml:space="preserve">your </w:t>
      </w:r>
      <w:r w:rsidR="00447347" w:rsidRPr="00423C50">
        <w:rPr>
          <w:rFonts w:cstheme="minorHAnsi"/>
        </w:rPr>
        <w:t xml:space="preserve">words but </w:t>
      </w:r>
      <w:r w:rsidR="004F2E61" w:rsidRPr="00423C50">
        <w:rPr>
          <w:rFonts w:cstheme="minorHAnsi"/>
        </w:rPr>
        <w:t xml:space="preserve">also </w:t>
      </w:r>
      <w:r w:rsidRPr="00423C50">
        <w:rPr>
          <w:rFonts w:cstheme="minorHAnsi"/>
        </w:rPr>
        <w:t xml:space="preserve">your </w:t>
      </w:r>
      <w:r w:rsidR="00447347" w:rsidRPr="00423C50">
        <w:rPr>
          <w:rFonts w:cstheme="minorHAnsi"/>
        </w:rPr>
        <w:t xml:space="preserve">tone and </w:t>
      </w:r>
      <w:r w:rsidR="00D15468" w:rsidRPr="00423C50">
        <w:rPr>
          <w:rFonts w:cstheme="minorHAnsi"/>
        </w:rPr>
        <w:t>delivery</w:t>
      </w:r>
      <w:r w:rsidR="00447347" w:rsidRPr="00423C50">
        <w:rPr>
          <w:rFonts w:cstheme="minorHAnsi"/>
        </w:rPr>
        <w:t>—</w:t>
      </w:r>
      <w:r w:rsidR="004146FF" w:rsidRPr="00423C50">
        <w:rPr>
          <w:rFonts w:cstheme="minorHAnsi"/>
        </w:rPr>
        <w:t>is a kind of fruit</w:t>
      </w:r>
      <w:r w:rsidR="00250D5F" w:rsidRPr="00423C50">
        <w:rPr>
          <w:rFonts w:cstheme="minorHAnsi"/>
        </w:rPr>
        <w:t xml:space="preserve">, and that fruit </w:t>
      </w:r>
      <w:r w:rsidR="001310FA" w:rsidRPr="00423C50">
        <w:rPr>
          <w:rFonts w:cstheme="minorHAnsi"/>
        </w:rPr>
        <w:t>reveals</w:t>
      </w:r>
      <w:r w:rsidR="00250D5F" w:rsidRPr="00423C50">
        <w:rPr>
          <w:rFonts w:cstheme="minorHAnsi"/>
        </w:rPr>
        <w:t xml:space="preserve"> what you carry in your heart all</w:t>
      </w:r>
      <w:r w:rsidRPr="00423C50">
        <w:rPr>
          <w:rFonts w:cstheme="minorHAnsi"/>
        </w:rPr>
        <w:t xml:space="preserve"> </w:t>
      </w:r>
      <w:r w:rsidR="00250D5F" w:rsidRPr="00423C50">
        <w:rPr>
          <w:rFonts w:cstheme="minorHAnsi"/>
        </w:rPr>
        <w:t>the time</w:t>
      </w:r>
      <w:r w:rsidR="004146FF" w:rsidRPr="00423C50">
        <w:rPr>
          <w:rFonts w:cstheme="minorHAnsi"/>
        </w:rPr>
        <w:t xml:space="preserve">. </w:t>
      </w:r>
      <w:r w:rsidR="0098439B" w:rsidRPr="00423C50">
        <w:rPr>
          <w:rFonts w:cstheme="minorHAnsi"/>
        </w:rPr>
        <w:t>In</w:t>
      </w:r>
      <w:r w:rsidR="002C27F9" w:rsidRPr="00423C50">
        <w:rPr>
          <w:rFonts w:cstheme="minorHAnsi"/>
        </w:rPr>
        <w:t xml:space="preserve"> </w:t>
      </w:r>
      <w:r w:rsidR="0098439B" w:rsidRPr="00423C50">
        <w:rPr>
          <w:rFonts w:cstheme="minorHAnsi"/>
        </w:rPr>
        <w:t>unguarded moment</w:t>
      </w:r>
      <w:r w:rsidR="007B4163" w:rsidRPr="00423C50">
        <w:rPr>
          <w:rFonts w:cstheme="minorHAnsi"/>
        </w:rPr>
        <w:t>s</w:t>
      </w:r>
      <w:r w:rsidR="00F72503" w:rsidRPr="00423C50">
        <w:rPr>
          <w:rFonts w:cstheme="minorHAnsi"/>
        </w:rPr>
        <w:t xml:space="preserve"> or in moments of distress, self-</w:t>
      </w:r>
      <w:r w:rsidR="000D1D82" w:rsidRPr="00423C50">
        <w:rPr>
          <w:rFonts w:cstheme="minorHAnsi"/>
        </w:rPr>
        <w:t>hate</w:t>
      </w:r>
      <w:r w:rsidR="00FF673D" w:rsidRPr="00423C50">
        <w:rPr>
          <w:rFonts w:cstheme="minorHAnsi"/>
        </w:rPr>
        <w:t>,</w:t>
      </w:r>
      <w:r w:rsidR="00F72503" w:rsidRPr="00423C50">
        <w:rPr>
          <w:rFonts w:cstheme="minorHAnsi"/>
        </w:rPr>
        <w:t xml:space="preserve"> or euphoria, </w:t>
      </w:r>
      <w:r w:rsidR="00207F6C" w:rsidRPr="00423C50">
        <w:rPr>
          <w:rFonts w:cstheme="minorHAnsi"/>
        </w:rPr>
        <w:t>your words</w:t>
      </w:r>
      <w:r w:rsidR="00FE75AF" w:rsidRPr="00423C50">
        <w:rPr>
          <w:rFonts w:cstheme="minorHAnsi"/>
        </w:rPr>
        <w:t xml:space="preserve"> can</w:t>
      </w:r>
      <w:r w:rsidR="00207F6C" w:rsidRPr="00423C50">
        <w:rPr>
          <w:rFonts w:cstheme="minorHAnsi"/>
        </w:rPr>
        <w:t xml:space="preserve"> tell you and others how your soul is really doing. </w:t>
      </w:r>
      <w:r w:rsidR="00D1255E" w:rsidRPr="00423C50">
        <w:rPr>
          <w:rFonts w:cstheme="minorHAnsi"/>
        </w:rPr>
        <w:t>However, w</w:t>
      </w:r>
      <w:r w:rsidR="003223D3" w:rsidRPr="00423C50">
        <w:rPr>
          <w:rFonts w:cstheme="minorHAnsi"/>
        </w:rPr>
        <w:t xml:space="preserve">e </w:t>
      </w:r>
      <w:r w:rsidR="00207F6C" w:rsidRPr="00423C50">
        <w:rPr>
          <w:rFonts w:cstheme="minorHAnsi"/>
        </w:rPr>
        <w:t xml:space="preserve">often do not pay attention to </w:t>
      </w:r>
      <w:r w:rsidR="003223D3" w:rsidRPr="00423C50">
        <w:rPr>
          <w:rFonts w:cstheme="minorHAnsi"/>
        </w:rPr>
        <w:t>what comes out of o</w:t>
      </w:r>
      <w:r w:rsidR="00207F6C" w:rsidRPr="00423C50">
        <w:rPr>
          <w:rFonts w:cstheme="minorHAnsi"/>
        </w:rPr>
        <w:t>ur mouth</w:t>
      </w:r>
      <w:r w:rsidR="00862D8F" w:rsidRPr="00423C50">
        <w:rPr>
          <w:rFonts w:cstheme="minorHAnsi"/>
        </w:rPr>
        <w:t>s</w:t>
      </w:r>
      <w:r w:rsidR="00323D27" w:rsidRPr="00423C50">
        <w:rPr>
          <w:rFonts w:cstheme="minorHAnsi"/>
        </w:rPr>
        <w:t xml:space="preserve">. </w:t>
      </w:r>
      <w:bookmarkStart w:id="14" w:name="_Hlk54090447"/>
      <w:r w:rsidR="00323D27" w:rsidRPr="00423C50">
        <w:rPr>
          <w:rFonts w:cstheme="minorHAnsi"/>
        </w:rPr>
        <w:t>So,</w:t>
      </w:r>
      <w:r w:rsidRPr="00423C50">
        <w:rPr>
          <w:rFonts w:cstheme="minorHAnsi"/>
        </w:rPr>
        <w:t xml:space="preserve"> ask </w:t>
      </w:r>
      <w:r w:rsidR="00DB53B7" w:rsidRPr="00423C50">
        <w:rPr>
          <w:rFonts w:cstheme="minorHAnsi"/>
        </w:rPr>
        <w:t xml:space="preserve">trustworthy people </w:t>
      </w:r>
      <w:r w:rsidR="00207F6C" w:rsidRPr="00423C50">
        <w:rPr>
          <w:rFonts w:cstheme="minorHAnsi"/>
        </w:rPr>
        <w:t xml:space="preserve">to </w:t>
      </w:r>
      <w:proofErr w:type="gramStart"/>
      <w:r w:rsidR="00207F6C" w:rsidRPr="00423C50">
        <w:rPr>
          <w:rFonts w:cstheme="minorHAnsi"/>
        </w:rPr>
        <w:t xml:space="preserve">reflect </w:t>
      </w:r>
      <w:r w:rsidR="00FF673D" w:rsidRPr="00423C50">
        <w:rPr>
          <w:rFonts w:cstheme="minorHAnsi"/>
        </w:rPr>
        <w:t>back</w:t>
      </w:r>
      <w:proofErr w:type="gramEnd"/>
      <w:r w:rsidR="00356372" w:rsidRPr="00423C50">
        <w:rPr>
          <w:rFonts w:cstheme="minorHAnsi"/>
        </w:rPr>
        <w:t xml:space="preserve"> to you</w:t>
      </w:r>
      <w:r w:rsidR="00FF673D" w:rsidRPr="00423C50">
        <w:rPr>
          <w:rFonts w:cstheme="minorHAnsi"/>
        </w:rPr>
        <w:t xml:space="preserve"> </w:t>
      </w:r>
      <w:r w:rsidR="00207F6C" w:rsidRPr="00423C50">
        <w:rPr>
          <w:rFonts w:cstheme="minorHAnsi"/>
        </w:rPr>
        <w:t>what they notice</w:t>
      </w:r>
      <w:r w:rsidR="00D7652E" w:rsidRPr="00423C50">
        <w:rPr>
          <w:rFonts w:cstheme="minorHAnsi"/>
        </w:rPr>
        <w:t>;</w:t>
      </w:r>
      <w:r w:rsidR="007F275B" w:rsidRPr="00423C50">
        <w:rPr>
          <w:rFonts w:cstheme="minorHAnsi"/>
        </w:rPr>
        <w:t xml:space="preserve"> </w:t>
      </w:r>
      <w:r w:rsidR="00D7652E" w:rsidRPr="00423C50">
        <w:rPr>
          <w:rFonts w:cstheme="minorHAnsi"/>
        </w:rPr>
        <w:t>this</w:t>
      </w:r>
      <w:r w:rsidR="0098439B" w:rsidRPr="00423C50">
        <w:rPr>
          <w:rFonts w:cstheme="minorHAnsi"/>
        </w:rPr>
        <w:t xml:space="preserve"> is a time for humility</w:t>
      </w:r>
      <w:r w:rsidR="002C27F9" w:rsidRPr="00423C50">
        <w:rPr>
          <w:rFonts w:cstheme="minorHAnsi"/>
        </w:rPr>
        <w:t>,</w:t>
      </w:r>
      <w:r w:rsidR="0098439B" w:rsidRPr="00423C50">
        <w:rPr>
          <w:rFonts w:cstheme="minorHAnsi"/>
        </w:rPr>
        <w:t xml:space="preserve"> </w:t>
      </w:r>
      <w:r w:rsidR="003223D3" w:rsidRPr="00423C50">
        <w:rPr>
          <w:rFonts w:cstheme="minorHAnsi"/>
        </w:rPr>
        <w:t>not self-defense</w:t>
      </w:r>
      <w:r w:rsidR="00D7652E" w:rsidRPr="00423C50">
        <w:rPr>
          <w:rFonts w:cstheme="minorHAnsi"/>
        </w:rPr>
        <w:t>.</w:t>
      </w:r>
      <w:r w:rsidR="007F275B" w:rsidRPr="00423C50">
        <w:rPr>
          <w:rFonts w:cstheme="minorHAnsi"/>
        </w:rPr>
        <w:t xml:space="preserve"> </w:t>
      </w:r>
      <w:r w:rsidR="00D7652E" w:rsidRPr="00423C50">
        <w:rPr>
          <w:rFonts w:cstheme="minorHAnsi"/>
        </w:rPr>
        <w:t xml:space="preserve">Remember </w:t>
      </w:r>
      <w:r w:rsidR="00323D27" w:rsidRPr="00423C50">
        <w:rPr>
          <w:rFonts w:cstheme="minorHAnsi"/>
        </w:rPr>
        <w:t>to</w:t>
      </w:r>
      <w:r w:rsidR="00153A5F" w:rsidRPr="00423C50">
        <w:rPr>
          <w:rFonts w:cstheme="minorHAnsi"/>
        </w:rPr>
        <w:t xml:space="preserve"> celebrate when your </w:t>
      </w:r>
      <w:r w:rsidR="00207F6C" w:rsidRPr="00423C50">
        <w:rPr>
          <w:rFonts w:cstheme="minorHAnsi"/>
        </w:rPr>
        <w:t xml:space="preserve">spontaneous words reveal the growing health of </w:t>
      </w:r>
      <w:r w:rsidR="00153A5F" w:rsidRPr="00423C50">
        <w:rPr>
          <w:rFonts w:cstheme="minorHAnsi"/>
        </w:rPr>
        <w:t xml:space="preserve">your </w:t>
      </w:r>
      <w:r w:rsidR="00207F6C" w:rsidRPr="00423C50">
        <w:rPr>
          <w:rFonts w:cstheme="minorHAnsi"/>
        </w:rPr>
        <w:t>soul</w:t>
      </w:r>
      <w:r w:rsidR="00153A5F" w:rsidRPr="00423C50">
        <w:rPr>
          <w:rFonts w:cstheme="minorHAnsi"/>
        </w:rPr>
        <w:t xml:space="preserve"> and </w:t>
      </w:r>
      <w:r w:rsidR="00FF673D" w:rsidRPr="00423C50">
        <w:rPr>
          <w:rFonts w:cstheme="minorHAnsi"/>
        </w:rPr>
        <w:t xml:space="preserve">when </w:t>
      </w:r>
      <w:r w:rsidR="00153A5F" w:rsidRPr="00423C50">
        <w:rPr>
          <w:rFonts w:cstheme="minorHAnsi"/>
        </w:rPr>
        <w:t xml:space="preserve">your </w:t>
      </w:r>
      <w:r w:rsidR="003277AD" w:rsidRPr="00423C50">
        <w:rPr>
          <w:rFonts w:cstheme="minorHAnsi"/>
        </w:rPr>
        <w:t xml:space="preserve">verbal </w:t>
      </w:r>
      <w:r w:rsidR="00207F6C" w:rsidRPr="00423C50">
        <w:rPr>
          <w:rFonts w:cstheme="minorHAnsi"/>
        </w:rPr>
        <w:t xml:space="preserve">interchanges </w:t>
      </w:r>
      <w:r w:rsidR="00153A5F" w:rsidRPr="00423C50">
        <w:rPr>
          <w:rFonts w:cstheme="minorHAnsi"/>
        </w:rPr>
        <w:t xml:space="preserve">with others </w:t>
      </w:r>
      <w:r w:rsidR="00207F6C" w:rsidRPr="00423C50">
        <w:rPr>
          <w:rFonts w:cstheme="minorHAnsi"/>
        </w:rPr>
        <w:t>indicate encouraging progress toward orientation.</w:t>
      </w:r>
      <w:bookmarkEnd w:id="14"/>
    </w:p>
    <w:p w14:paraId="25BB7C4E" w14:textId="77777777" w:rsidR="00192F8F" w:rsidRPr="00423C50" w:rsidRDefault="00192F8F" w:rsidP="00635E5B">
      <w:pPr>
        <w:spacing w:after="0" w:line="240" w:lineRule="auto"/>
        <w:jc w:val="both"/>
        <w:rPr>
          <w:rFonts w:cstheme="minorHAnsi"/>
        </w:rPr>
      </w:pPr>
    </w:p>
    <w:p w14:paraId="249C762F" w14:textId="51B8545D" w:rsidR="00192F8F" w:rsidRPr="00423C50" w:rsidRDefault="001E319E" w:rsidP="00635E5B">
      <w:pPr>
        <w:spacing w:after="0" w:line="240" w:lineRule="auto"/>
        <w:jc w:val="both"/>
        <w:rPr>
          <w:rFonts w:cstheme="minorHAnsi"/>
        </w:rPr>
      </w:pPr>
      <w:bookmarkStart w:id="15" w:name="_Hlk496309782"/>
      <w:r w:rsidRPr="00423C50">
        <w:rPr>
          <w:rFonts w:cstheme="minorHAnsi"/>
        </w:rPr>
        <w:t xml:space="preserve">In the </w:t>
      </w:r>
      <w:r w:rsidR="00C633E5" w:rsidRPr="00423C50">
        <w:rPr>
          <w:rFonts w:cstheme="minorHAnsi"/>
        </w:rPr>
        <w:t xml:space="preserve">Toolbox </w:t>
      </w:r>
      <w:r w:rsidRPr="00423C50">
        <w:rPr>
          <w:rFonts w:cstheme="minorHAnsi"/>
        </w:rPr>
        <w:t xml:space="preserve">we talked about </w:t>
      </w:r>
      <w:r w:rsidR="0060407A" w:rsidRPr="00423C50">
        <w:rPr>
          <w:rFonts w:cstheme="minorHAnsi"/>
        </w:rPr>
        <w:t xml:space="preserve">the </w:t>
      </w:r>
      <w:r w:rsidR="009F2CB7" w:rsidRPr="00423C50">
        <w:rPr>
          <w:rFonts w:cstheme="minorHAnsi"/>
        </w:rPr>
        <w:t xml:space="preserve">CORE </w:t>
      </w:r>
      <w:r w:rsidRPr="00423C50">
        <w:rPr>
          <w:rFonts w:cstheme="minorHAnsi"/>
        </w:rPr>
        <w:t>muscles</w:t>
      </w:r>
      <w:r w:rsidR="0060407A" w:rsidRPr="00423C50">
        <w:rPr>
          <w:rFonts w:cstheme="minorHAnsi"/>
        </w:rPr>
        <w:t xml:space="preserve"> of </w:t>
      </w:r>
      <w:proofErr w:type="gramStart"/>
      <w:r w:rsidR="0060407A" w:rsidRPr="00423C50">
        <w:rPr>
          <w:rFonts w:cstheme="minorHAnsi"/>
        </w:rPr>
        <w:t>the soul</w:t>
      </w:r>
      <w:r w:rsidR="001B17C7" w:rsidRPr="00423C50">
        <w:rPr>
          <w:rFonts w:cstheme="minorHAnsi"/>
        </w:rPr>
        <w:t>—</w:t>
      </w:r>
      <w:proofErr w:type="gramEnd"/>
      <w:r w:rsidR="001B17C7" w:rsidRPr="00423C50">
        <w:rPr>
          <w:rFonts w:cstheme="minorHAnsi"/>
        </w:rPr>
        <w:t>Courage, Orientation, Reality, Endurance</w:t>
      </w:r>
      <w:r w:rsidRPr="00423C50">
        <w:rPr>
          <w:rFonts w:cstheme="minorHAnsi"/>
        </w:rPr>
        <w:t xml:space="preserve">. </w:t>
      </w:r>
      <w:r w:rsidR="00E007F8" w:rsidRPr="00423C50">
        <w:rPr>
          <w:rFonts w:cstheme="minorHAnsi"/>
        </w:rPr>
        <w:t xml:space="preserve">When </w:t>
      </w:r>
      <w:r w:rsidR="00905547" w:rsidRPr="00423C50">
        <w:rPr>
          <w:rFonts w:cstheme="minorHAnsi"/>
        </w:rPr>
        <w:t xml:space="preserve">your CORE is weak, you cannot </w:t>
      </w:r>
      <w:r w:rsidR="00E007F8" w:rsidRPr="00423C50">
        <w:rPr>
          <w:rFonts w:cstheme="minorHAnsi"/>
        </w:rPr>
        <w:t>stand in</w:t>
      </w:r>
      <w:r w:rsidR="003223D3" w:rsidRPr="00423C50">
        <w:rPr>
          <w:rFonts w:cstheme="minorHAnsi"/>
        </w:rPr>
        <w:t xml:space="preserve"> the face of compulsive behavi</w:t>
      </w:r>
      <w:r w:rsidR="004146FF" w:rsidRPr="00423C50">
        <w:rPr>
          <w:rFonts w:cstheme="minorHAnsi"/>
        </w:rPr>
        <w:t>ors,</w:t>
      </w:r>
      <w:r w:rsidR="003223D3" w:rsidRPr="00423C50">
        <w:rPr>
          <w:rFonts w:cstheme="minorHAnsi"/>
        </w:rPr>
        <w:t xml:space="preserve"> </w:t>
      </w:r>
      <w:r w:rsidR="005D00C8" w:rsidRPr="00423C50">
        <w:rPr>
          <w:rFonts w:cstheme="minorHAnsi"/>
        </w:rPr>
        <w:t xml:space="preserve">destructive </w:t>
      </w:r>
      <w:r w:rsidR="003223D3" w:rsidRPr="00423C50">
        <w:rPr>
          <w:rFonts w:cstheme="minorHAnsi"/>
        </w:rPr>
        <w:t>habits</w:t>
      </w:r>
      <w:r w:rsidR="004146FF" w:rsidRPr="00423C50">
        <w:rPr>
          <w:rFonts w:cstheme="minorHAnsi"/>
        </w:rPr>
        <w:t>, or sudden provocations</w:t>
      </w:r>
      <w:r w:rsidR="00E007F8" w:rsidRPr="00423C50">
        <w:rPr>
          <w:rFonts w:cstheme="minorHAnsi"/>
        </w:rPr>
        <w:t>; every part of you is vulnerable to weakness and injury.</w:t>
      </w:r>
      <w:r w:rsidR="008B560C" w:rsidRPr="00423C50">
        <w:rPr>
          <w:rFonts w:cstheme="minorHAnsi"/>
        </w:rPr>
        <w:t xml:space="preserve"> </w:t>
      </w:r>
      <w:r w:rsidR="00905547" w:rsidRPr="00423C50">
        <w:rPr>
          <w:rFonts w:cstheme="minorHAnsi"/>
        </w:rPr>
        <w:t>Unless</w:t>
      </w:r>
      <w:r w:rsidR="00DB53B7" w:rsidRPr="00423C50">
        <w:rPr>
          <w:rFonts w:cstheme="minorHAnsi"/>
        </w:rPr>
        <w:t xml:space="preserve"> you train</w:t>
      </w:r>
      <w:r w:rsidR="00905547" w:rsidRPr="00423C50">
        <w:rPr>
          <w:rFonts w:cstheme="minorHAnsi"/>
        </w:rPr>
        <w:t xml:space="preserve"> </w:t>
      </w:r>
      <w:r w:rsidR="00E007F8" w:rsidRPr="00423C50">
        <w:rPr>
          <w:rFonts w:cstheme="minorHAnsi"/>
        </w:rPr>
        <w:t>your CORE</w:t>
      </w:r>
      <w:r w:rsidR="003277AD" w:rsidRPr="00423C50">
        <w:rPr>
          <w:rFonts w:cstheme="minorHAnsi"/>
        </w:rPr>
        <w:t xml:space="preserve"> </w:t>
      </w:r>
      <w:r w:rsidRPr="00423C50">
        <w:rPr>
          <w:rFonts w:cstheme="minorHAnsi"/>
        </w:rPr>
        <w:t xml:space="preserve">muscles </w:t>
      </w:r>
      <w:r w:rsidR="008C0CEB" w:rsidRPr="00423C50">
        <w:rPr>
          <w:rFonts w:cstheme="minorHAnsi"/>
        </w:rPr>
        <w:t>to be strong</w:t>
      </w:r>
      <w:r w:rsidR="009F2CB7" w:rsidRPr="00423C50">
        <w:rPr>
          <w:rFonts w:cstheme="minorHAnsi"/>
        </w:rPr>
        <w:t>,</w:t>
      </w:r>
      <w:r w:rsidR="00A469AC" w:rsidRPr="00423C50">
        <w:rPr>
          <w:rFonts w:cstheme="minorHAnsi"/>
        </w:rPr>
        <w:t xml:space="preserve"> you will be weak j</w:t>
      </w:r>
      <w:r w:rsidR="003223D3" w:rsidRPr="00423C50">
        <w:rPr>
          <w:rFonts w:cstheme="minorHAnsi"/>
        </w:rPr>
        <w:t xml:space="preserve">ust when you need your strength </w:t>
      </w:r>
      <w:r w:rsidR="00E007F8" w:rsidRPr="00423C50">
        <w:rPr>
          <w:rFonts w:cstheme="minorHAnsi"/>
        </w:rPr>
        <w:t xml:space="preserve">the </w:t>
      </w:r>
      <w:r w:rsidR="003223D3" w:rsidRPr="00423C50">
        <w:rPr>
          <w:rFonts w:cstheme="minorHAnsi"/>
        </w:rPr>
        <w:t>most.</w:t>
      </w:r>
      <w:r w:rsidR="00A469AC" w:rsidRPr="00423C50">
        <w:rPr>
          <w:rFonts w:cstheme="minorHAnsi"/>
        </w:rPr>
        <w:t xml:space="preserve"> </w:t>
      </w:r>
    </w:p>
    <w:p w14:paraId="216EA53E" w14:textId="77777777" w:rsidR="006D7973" w:rsidRPr="00423C50" w:rsidRDefault="006D7973" w:rsidP="00635E5B">
      <w:pPr>
        <w:spacing w:after="0" w:line="240" w:lineRule="auto"/>
        <w:jc w:val="both"/>
        <w:rPr>
          <w:rFonts w:cstheme="minorHAnsi"/>
        </w:rPr>
      </w:pPr>
    </w:p>
    <w:p w14:paraId="455C8BE6" w14:textId="37E72974" w:rsidR="0013225D" w:rsidRPr="00423C50" w:rsidRDefault="00495024" w:rsidP="00635E5B">
      <w:pPr>
        <w:spacing w:after="0" w:line="240" w:lineRule="auto"/>
        <w:jc w:val="both"/>
        <w:rPr>
          <w:rFonts w:cstheme="minorHAnsi"/>
        </w:rPr>
      </w:pPr>
      <w:bookmarkStart w:id="16" w:name="_Hlk54090479"/>
      <w:bookmarkEnd w:id="15"/>
      <w:r w:rsidRPr="00423C50">
        <w:rPr>
          <w:rFonts w:cstheme="minorHAnsi"/>
        </w:rPr>
        <w:lastRenderedPageBreak/>
        <w:t xml:space="preserve">In his letter to the Ephesians, Paul teaches us to perpetually keep our enemy in mind. If </w:t>
      </w:r>
      <w:r w:rsidR="00E92BEF" w:rsidRPr="00423C50">
        <w:rPr>
          <w:rFonts w:cstheme="minorHAnsi"/>
        </w:rPr>
        <w:t>we</w:t>
      </w:r>
      <w:r w:rsidRPr="00423C50">
        <w:rPr>
          <w:rFonts w:cstheme="minorHAnsi"/>
        </w:rPr>
        <w:t xml:space="preserve"> choose to live in the lazy illusion that there is no enemy and make </w:t>
      </w:r>
      <w:r w:rsidR="00855290" w:rsidRPr="00423C50">
        <w:rPr>
          <w:rFonts w:cstheme="minorHAnsi"/>
        </w:rPr>
        <w:t>little</w:t>
      </w:r>
      <w:r w:rsidRPr="00423C50">
        <w:rPr>
          <w:rFonts w:cstheme="minorHAnsi"/>
        </w:rPr>
        <w:t xml:space="preserve"> </w:t>
      </w:r>
      <w:r w:rsidR="001855C3" w:rsidRPr="00423C50">
        <w:rPr>
          <w:rFonts w:cstheme="minorHAnsi"/>
        </w:rPr>
        <w:t xml:space="preserve">or no </w:t>
      </w:r>
      <w:r w:rsidRPr="00423C50">
        <w:rPr>
          <w:rFonts w:cstheme="minorHAnsi"/>
        </w:rPr>
        <w:t xml:space="preserve">effort to train, </w:t>
      </w:r>
      <w:r w:rsidR="00E92BEF" w:rsidRPr="00423C50">
        <w:rPr>
          <w:rFonts w:cstheme="minorHAnsi"/>
        </w:rPr>
        <w:t>we</w:t>
      </w:r>
      <w:r w:rsidR="00855290" w:rsidRPr="00423C50">
        <w:rPr>
          <w:rFonts w:cstheme="minorHAnsi"/>
        </w:rPr>
        <w:t xml:space="preserve"> </w:t>
      </w:r>
      <w:r w:rsidRPr="00423C50">
        <w:rPr>
          <w:rFonts w:cstheme="minorHAnsi"/>
        </w:rPr>
        <w:t>will be vulnerable to enemy attack.</w:t>
      </w:r>
    </w:p>
    <w:p w14:paraId="773A34B9" w14:textId="77777777" w:rsidR="00495024" w:rsidRPr="00423C50" w:rsidRDefault="00495024" w:rsidP="00635E5B">
      <w:pPr>
        <w:spacing w:after="0" w:line="240" w:lineRule="auto"/>
        <w:jc w:val="both"/>
        <w:rPr>
          <w:rFonts w:cstheme="minorHAnsi"/>
        </w:rPr>
      </w:pPr>
    </w:p>
    <w:p w14:paraId="0A6FC9E1" w14:textId="15B2A83B" w:rsidR="001E319E" w:rsidRPr="00423C50" w:rsidRDefault="007F275B" w:rsidP="00635E5B">
      <w:pPr>
        <w:spacing w:after="0" w:line="240" w:lineRule="auto"/>
        <w:jc w:val="both"/>
        <w:rPr>
          <w:rFonts w:cstheme="minorHAnsi"/>
        </w:rPr>
      </w:pPr>
      <w:r w:rsidRPr="00423C50">
        <w:rPr>
          <w:rFonts w:cstheme="minorHAnsi"/>
        </w:rPr>
        <w:t xml:space="preserve">Let’s look at Nancy’s paraphrase of </w:t>
      </w:r>
      <w:r w:rsidR="00495024" w:rsidRPr="00423C50">
        <w:rPr>
          <w:rFonts w:cstheme="minorHAnsi"/>
          <w:b/>
        </w:rPr>
        <w:t xml:space="preserve">Ephesians 6:10–18 </w:t>
      </w:r>
      <w:r w:rsidR="00495024" w:rsidRPr="00423C50">
        <w:rPr>
          <w:rFonts w:cstheme="minorHAnsi"/>
          <w:bCs/>
        </w:rPr>
        <w:t>in which</w:t>
      </w:r>
      <w:r w:rsidR="00495024" w:rsidRPr="00423C50">
        <w:rPr>
          <w:rFonts w:cstheme="minorHAnsi"/>
          <w:b/>
        </w:rPr>
        <w:t xml:space="preserve"> </w:t>
      </w:r>
      <w:r w:rsidR="00495024" w:rsidRPr="00423C50">
        <w:rPr>
          <w:rFonts w:cstheme="minorHAnsi"/>
        </w:rPr>
        <w:t xml:space="preserve">Paul teaches us how to prepare for the good fight against our </w:t>
      </w:r>
      <w:r w:rsidR="002C27F9" w:rsidRPr="00423C50">
        <w:rPr>
          <w:rFonts w:cstheme="minorHAnsi"/>
        </w:rPr>
        <w:t xml:space="preserve">real </w:t>
      </w:r>
      <w:r w:rsidR="00495024" w:rsidRPr="00423C50">
        <w:rPr>
          <w:rFonts w:cstheme="minorHAnsi"/>
        </w:rPr>
        <w:t>enemy.</w:t>
      </w:r>
      <w:r w:rsidR="00495024" w:rsidRPr="00423C50">
        <w:rPr>
          <w:rStyle w:val="EndnoteReference"/>
          <w:rFonts w:cstheme="minorHAnsi"/>
        </w:rPr>
        <w:endnoteReference w:id="5"/>
      </w:r>
      <w:r w:rsidR="00495024" w:rsidRPr="00423C50">
        <w:rPr>
          <w:rFonts w:cstheme="minorHAnsi"/>
        </w:rPr>
        <w:t xml:space="preserve"> </w:t>
      </w:r>
    </w:p>
    <w:bookmarkEnd w:id="16"/>
    <w:p w14:paraId="7DA06F9C" w14:textId="77777777" w:rsidR="00192F8F" w:rsidRPr="00423C50" w:rsidRDefault="00192F8F" w:rsidP="00635E5B">
      <w:pPr>
        <w:spacing w:after="0" w:line="240" w:lineRule="auto"/>
        <w:jc w:val="both"/>
        <w:rPr>
          <w:rFonts w:cstheme="minorHAnsi"/>
        </w:rPr>
      </w:pPr>
    </w:p>
    <w:p w14:paraId="7E1F1784" w14:textId="77777777" w:rsidR="00A3773F" w:rsidRDefault="00FF4560" w:rsidP="00FF4560">
      <w:pPr>
        <w:spacing w:after="0" w:line="240" w:lineRule="auto"/>
        <w:ind w:left="720" w:right="720"/>
        <w:jc w:val="both"/>
        <w:rPr>
          <w:rFonts w:cstheme="minorHAnsi"/>
        </w:rPr>
      </w:pPr>
      <w:bookmarkStart w:id="17" w:name="_Hlk496492198"/>
      <w:r w:rsidRPr="00423C50">
        <w:rPr>
          <w:rFonts w:cstheme="minorHAnsi"/>
          <w:vertAlign w:val="superscript"/>
        </w:rPr>
        <w:t>10</w:t>
      </w:r>
      <w:r w:rsidRPr="00423C50">
        <w:rPr>
          <w:rFonts w:cstheme="minorHAnsi"/>
        </w:rPr>
        <w:t xml:space="preserve">And one more thing, learn to take up your abilities in the Lord and take them up in the strength that comes from doing things His way. </w:t>
      </w:r>
      <w:r w:rsidRPr="00423C50">
        <w:rPr>
          <w:rFonts w:cstheme="minorHAnsi"/>
          <w:vertAlign w:val="superscript"/>
        </w:rPr>
        <w:t>11</w:t>
      </w:r>
      <w:r w:rsidRPr="00423C50">
        <w:rPr>
          <w:rFonts w:cstheme="minorHAnsi"/>
        </w:rPr>
        <w:t xml:space="preserve">Put on the complete armor of God, as when one warrior gifts his armor to another, and move toward the goal of having the ability to stand against the schemes of the slanderer and the Idol Self. </w:t>
      </w:r>
      <w:r w:rsidRPr="00423C50">
        <w:rPr>
          <w:rFonts w:cstheme="minorHAnsi"/>
          <w:vertAlign w:val="superscript"/>
        </w:rPr>
        <w:t>12</w:t>
      </w:r>
      <w:r w:rsidRPr="00423C50">
        <w:rPr>
          <w:rFonts w:cstheme="minorHAnsi"/>
        </w:rPr>
        <w:t xml:space="preserve">We need this divine armor from God because our battle is not against material creatures, but against the things that rule </w:t>
      </w:r>
      <w:r w:rsidR="005D00C8" w:rsidRPr="00423C50">
        <w:rPr>
          <w:rFonts w:cstheme="minorHAnsi"/>
        </w:rPr>
        <w:t>those creatures</w:t>
      </w:r>
      <w:r w:rsidRPr="00423C50">
        <w:rPr>
          <w:rFonts w:cstheme="minorHAnsi"/>
        </w:rPr>
        <w:t>, against the actual authorities in their lives, against the governors of their world-system</w:t>
      </w:r>
      <w:r w:rsidR="005D00C8" w:rsidRPr="00423C50">
        <w:rPr>
          <w:rFonts w:cstheme="minorHAnsi"/>
        </w:rPr>
        <w:t xml:space="preserve"> that</w:t>
      </w:r>
      <w:r w:rsidR="00756BD1" w:rsidRPr="00423C50">
        <w:rPr>
          <w:rFonts w:cstheme="minorHAnsi"/>
        </w:rPr>
        <w:t xml:space="preserve"> create </w:t>
      </w:r>
      <w:r w:rsidR="005D00C8" w:rsidRPr="00423C50">
        <w:rPr>
          <w:rFonts w:cstheme="minorHAnsi"/>
        </w:rPr>
        <w:t>this</w:t>
      </w:r>
      <w:r w:rsidRPr="00423C50">
        <w:rPr>
          <w:rFonts w:cstheme="minorHAnsi"/>
        </w:rPr>
        <w:t xml:space="preserve"> present darkness</w:t>
      </w:r>
      <w:r w:rsidR="00756BD1" w:rsidRPr="00423C50">
        <w:rPr>
          <w:rFonts w:cstheme="minorHAnsi"/>
        </w:rPr>
        <w:t xml:space="preserve">, </w:t>
      </w:r>
      <w:r w:rsidRPr="00423C50">
        <w:rPr>
          <w:rFonts w:cstheme="minorHAnsi"/>
        </w:rPr>
        <w:t xml:space="preserve">and against spiritual things that cause injury in the world beyond this world. </w:t>
      </w:r>
      <w:r w:rsidRPr="00423C50">
        <w:rPr>
          <w:rFonts w:cstheme="minorHAnsi"/>
          <w:vertAlign w:val="superscript"/>
        </w:rPr>
        <w:t>13</w:t>
      </w:r>
      <w:bookmarkStart w:id="18" w:name="OLE_LINK2"/>
      <w:r w:rsidRPr="00423C50">
        <w:rPr>
          <w:rFonts w:cstheme="minorHAnsi"/>
        </w:rPr>
        <w:t>God has passed this battle on to you, but you cannot fight the battle for your own soul without the proper equipment. Therefore, take up the complete armor of God</w:t>
      </w:r>
      <w:r w:rsidR="00DB53B7" w:rsidRPr="00423C50">
        <w:rPr>
          <w:rFonts w:cstheme="minorHAnsi"/>
        </w:rPr>
        <w:t xml:space="preserve"> that He has gifted to you</w:t>
      </w:r>
      <w:r w:rsidRPr="00423C50">
        <w:rPr>
          <w:rFonts w:cstheme="minorHAnsi"/>
        </w:rPr>
        <w:t xml:space="preserve"> so that when those days of injury threaten you, you </w:t>
      </w:r>
      <w:r w:rsidR="00D04C6F" w:rsidRPr="00423C50">
        <w:rPr>
          <w:rFonts w:cstheme="minorHAnsi"/>
        </w:rPr>
        <w:t>can</w:t>
      </w:r>
      <w:r w:rsidRPr="00423C50">
        <w:rPr>
          <w:rFonts w:cstheme="minorHAnsi"/>
        </w:rPr>
        <w:t xml:space="preserve"> stand against the onslaught—and doing all that you can, </w:t>
      </w:r>
      <w:r w:rsidR="00D04C6F" w:rsidRPr="00423C50">
        <w:rPr>
          <w:rFonts w:cstheme="minorHAnsi"/>
        </w:rPr>
        <w:t>keep standing</w:t>
      </w:r>
      <w:r w:rsidRPr="00423C50">
        <w:rPr>
          <w:rFonts w:cstheme="minorHAnsi"/>
        </w:rPr>
        <w:t xml:space="preserve">. </w:t>
      </w:r>
      <w:bookmarkEnd w:id="18"/>
    </w:p>
    <w:p w14:paraId="755A9AEF" w14:textId="77777777" w:rsidR="00A3773F" w:rsidRDefault="00A3773F" w:rsidP="00FF4560">
      <w:pPr>
        <w:spacing w:after="0" w:line="240" w:lineRule="auto"/>
        <w:ind w:left="720" w:right="720"/>
        <w:jc w:val="both"/>
        <w:rPr>
          <w:rFonts w:cstheme="minorHAnsi"/>
        </w:rPr>
      </w:pPr>
    </w:p>
    <w:p w14:paraId="24CDF19C" w14:textId="3100F87A" w:rsidR="00FF4560" w:rsidRPr="00423C50" w:rsidRDefault="00FF4560" w:rsidP="00FF4560">
      <w:pPr>
        <w:spacing w:after="0" w:line="240" w:lineRule="auto"/>
        <w:ind w:left="720" w:right="720"/>
        <w:jc w:val="both"/>
        <w:rPr>
          <w:rFonts w:cstheme="minorHAnsi"/>
        </w:rPr>
      </w:pPr>
      <w:r w:rsidRPr="00423C50">
        <w:rPr>
          <w:rFonts w:cstheme="minorHAnsi"/>
          <w:vertAlign w:val="superscript"/>
        </w:rPr>
        <w:t>14</w:t>
      </w:r>
      <w:r w:rsidRPr="00423C50">
        <w:rPr>
          <w:rFonts w:cstheme="minorHAnsi"/>
        </w:rPr>
        <w:t xml:space="preserve">In case you have not understood, you must stand! Wrap your core muscles with truth and cover your vital organs with orientation. </w:t>
      </w:r>
      <w:r w:rsidRPr="00423C50">
        <w:rPr>
          <w:rFonts w:cstheme="minorHAnsi"/>
          <w:vertAlign w:val="superscript"/>
        </w:rPr>
        <w:t>15</w:t>
      </w:r>
      <w:r w:rsidRPr="00423C50">
        <w:rPr>
          <w:rFonts w:cstheme="minorHAnsi"/>
        </w:rPr>
        <w:t>Keep your shoes on, prepared</w:t>
      </w:r>
      <w:r w:rsidR="007B4163" w:rsidRPr="00423C50">
        <w:rPr>
          <w:rFonts w:cstheme="minorHAnsi"/>
        </w:rPr>
        <w:t xml:space="preserve"> to deliver</w:t>
      </w:r>
      <w:r w:rsidRPr="00423C50">
        <w:rPr>
          <w:rFonts w:cstheme="minorHAnsi"/>
        </w:rPr>
        <w:t xml:space="preserve"> the good news of peace at every moment. </w:t>
      </w:r>
      <w:r w:rsidRPr="00423C50">
        <w:rPr>
          <w:rFonts w:cstheme="minorHAnsi"/>
          <w:vertAlign w:val="superscript"/>
        </w:rPr>
        <w:t>16</w:t>
      </w:r>
      <w:r w:rsidRPr="00423C50">
        <w:rPr>
          <w:rFonts w:cstheme="minorHAnsi"/>
        </w:rPr>
        <w:t xml:space="preserve">And in all that you do, take up the shield of trust—of believing it—with which you can extinguish all the incoming missiles that are thrown at you by those who seek to inflame </w:t>
      </w:r>
      <w:r w:rsidR="005D00C8" w:rsidRPr="00423C50">
        <w:rPr>
          <w:rFonts w:cstheme="minorHAnsi"/>
        </w:rPr>
        <w:t xml:space="preserve">you </w:t>
      </w:r>
      <w:r w:rsidRPr="00423C50">
        <w:rPr>
          <w:rFonts w:cstheme="minorHAnsi"/>
        </w:rPr>
        <w:t xml:space="preserve">and provoke you </w:t>
      </w:r>
      <w:r w:rsidR="00DB53B7" w:rsidRPr="00423C50">
        <w:rPr>
          <w:rFonts w:cstheme="minorHAnsi"/>
        </w:rPr>
        <w:t>to imagine and judge</w:t>
      </w:r>
      <w:r w:rsidR="00D04C6F" w:rsidRPr="00423C50">
        <w:rPr>
          <w:rFonts w:cstheme="minorHAnsi"/>
        </w:rPr>
        <w:t xml:space="preserve"> that you have been injured</w:t>
      </w:r>
      <w:r w:rsidRPr="00423C50">
        <w:rPr>
          <w:rFonts w:cstheme="minorHAnsi"/>
        </w:rPr>
        <w:t xml:space="preserve">. </w:t>
      </w:r>
      <w:r w:rsidRPr="00423C50">
        <w:rPr>
          <w:rFonts w:cstheme="minorHAnsi"/>
          <w:vertAlign w:val="superscript"/>
        </w:rPr>
        <w:t>17</w:t>
      </w:r>
      <w:r w:rsidRPr="00423C50">
        <w:rPr>
          <w:rFonts w:cstheme="minorHAnsi"/>
        </w:rPr>
        <w:t xml:space="preserve">And solemnly </w:t>
      </w:r>
      <w:proofErr w:type="gramStart"/>
      <w:r w:rsidRPr="00423C50">
        <w:rPr>
          <w:rFonts w:cstheme="minorHAnsi"/>
        </w:rPr>
        <w:t>receive</w:t>
      </w:r>
      <w:proofErr w:type="gramEnd"/>
      <w:r w:rsidRPr="00423C50">
        <w:rPr>
          <w:rFonts w:cstheme="minorHAnsi"/>
        </w:rPr>
        <w:t xml:space="preserve"> the </w:t>
      </w:r>
      <w:r w:rsidRPr="00B95719">
        <w:rPr>
          <w:rFonts w:cstheme="minorHAnsi"/>
        </w:rPr>
        <w:t>helmet</w:t>
      </w:r>
      <w:r w:rsidR="00B95719">
        <w:rPr>
          <w:rFonts w:cstheme="minorHAnsi"/>
        </w:rPr>
        <w:t xml:space="preserve"> of wholeness</w:t>
      </w:r>
      <w:r w:rsidRPr="00B95719">
        <w:rPr>
          <w:rFonts w:cstheme="minorHAnsi"/>
        </w:rPr>
        <w:t>,</w:t>
      </w:r>
      <w:r w:rsidR="00B95719">
        <w:rPr>
          <w:rFonts w:cstheme="minorHAnsi"/>
        </w:rPr>
        <w:t xml:space="preserve"> </w:t>
      </w:r>
      <w:r w:rsidRPr="00423C50">
        <w:rPr>
          <w:rFonts w:cstheme="minorHAnsi"/>
        </w:rPr>
        <w:t xml:space="preserve">which </w:t>
      </w:r>
      <w:r w:rsidR="007F275B" w:rsidRPr="00423C50">
        <w:rPr>
          <w:rFonts w:cstheme="minorHAnsi"/>
        </w:rPr>
        <w:t xml:space="preserve">protects your thoughts, declares your loyalty, and </w:t>
      </w:r>
      <w:r w:rsidRPr="00423C50">
        <w:rPr>
          <w:rFonts w:cstheme="minorHAnsi"/>
        </w:rPr>
        <w:t>identifies you as one who has been rescued from</w:t>
      </w:r>
      <w:r w:rsidR="00862D8F" w:rsidRPr="00423C50">
        <w:rPr>
          <w:rFonts w:cstheme="minorHAnsi"/>
        </w:rPr>
        <w:t xml:space="preserve"> the power of the enemy</w:t>
      </w:r>
      <w:r w:rsidRPr="00423C50">
        <w:rPr>
          <w:rFonts w:cstheme="minorHAnsi"/>
        </w:rPr>
        <w:t xml:space="preserve">. Receive also the sword of the Spirit and the breath, which is all that God has spoken about who you are. </w:t>
      </w:r>
      <w:r w:rsidRPr="00423C50">
        <w:rPr>
          <w:rFonts w:cstheme="minorHAnsi"/>
          <w:vertAlign w:val="superscript"/>
        </w:rPr>
        <w:t xml:space="preserve">18 </w:t>
      </w:r>
      <w:r w:rsidRPr="00423C50">
        <w:rPr>
          <w:rFonts w:cstheme="minorHAnsi"/>
        </w:rPr>
        <w:t xml:space="preserve">With a cultivated attitude of sacred prayer, make requests in every moment and with every breath; pray with your spirit. Always </w:t>
      </w:r>
      <w:proofErr w:type="gramStart"/>
      <w:r w:rsidRPr="00423C50">
        <w:rPr>
          <w:rFonts w:cstheme="minorHAnsi"/>
        </w:rPr>
        <w:t>keep</w:t>
      </w:r>
      <w:proofErr w:type="gramEnd"/>
      <w:r w:rsidRPr="00423C50">
        <w:rPr>
          <w:rFonts w:cstheme="minorHAnsi"/>
        </w:rPr>
        <w:t xml:space="preserve"> awake and stay alert with obstinate persistence. Keep making requests concerning the saints—I mean those who are your fellow soldiers and</w:t>
      </w:r>
      <w:r w:rsidR="007F275B" w:rsidRPr="00423C50">
        <w:rPr>
          <w:rFonts w:cstheme="minorHAnsi"/>
        </w:rPr>
        <w:t xml:space="preserve"> who</w:t>
      </w:r>
      <w:r w:rsidRPr="00423C50">
        <w:rPr>
          <w:rFonts w:cstheme="minorHAnsi"/>
        </w:rPr>
        <w:t xml:space="preserve">, like you, have set themselves apart to serve the purposes of God. </w:t>
      </w:r>
    </w:p>
    <w:bookmarkEnd w:id="17"/>
    <w:p w14:paraId="457AF415" w14:textId="77777777" w:rsidR="005931B3" w:rsidRPr="00423C50" w:rsidRDefault="005931B3" w:rsidP="00635E5B">
      <w:pPr>
        <w:spacing w:after="0" w:line="240" w:lineRule="auto"/>
        <w:jc w:val="both"/>
        <w:rPr>
          <w:rFonts w:cstheme="minorHAnsi"/>
        </w:rPr>
      </w:pPr>
    </w:p>
    <w:p w14:paraId="18F2A2CC" w14:textId="77777777" w:rsidR="005931B3" w:rsidRPr="00423C50" w:rsidRDefault="005931B3" w:rsidP="00635E5B">
      <w:pPr>
        <w:spacing w:after="0" w:line="240" w:lineRule="auto"/>
        <w:jc w:val="both"/>
        <w:rPr>
          <w:rFonts w:cstheme="minorHAnsi"/>
        </w:rPr>
      </w:pPr>
      <w:r w:rsidRPr="00423C50">
        <w:rPr>
          <w:rFonts w:cstheme="minorHAnsi"/>
        </w:rPr>
        <w:t>Take a deep breath</w:t>
      </w:r>
      <w:r w:rsidR="009814B8" w:rsidRPr="00423C50">
        <w:rPr>
          <w:rFonts w:cstheme="minorHAnsi"/>
          <w:i/>
        </w:rPr>
        <w:t>.</w:t>
      </w:r>
    </w:p>
    <w:p w14:paraId="2F5C256E" w14:textId="1BDA6D83" w:rsidR="00192F8F" w:rsidRPr="00423C50" w:rsidRDefault="00192F8F" w:rsidP="00635E5B">
      <w:pPr>
        <w:spacing w:after="0" w:line="240" w:lineRule="auto"/>
        <w:jc w:val="both"/>
        <w:rPr>
          <w:rFonts w:cstheme="minorHAnsi"/>
        </w:rPr>
      </w:pPr>
    </w:p>
    <w:p w14:paraId="25A80898" w14:textId="34E7DFBB" w:rsidR="00495024" w:rsidRPr="00423C50" w:rsidRDefault="00495024" w:rsidP="00635E5B">
      <w:pPr>
        <w:spacing w:after="0" w:line="240" w:lineRule="auto"/>
        <w:jc w:val="both"/>
        <w:rPr>
          <w:rFonts w:cstheme="minorHAnsi"/>
        </w:rPr>
      </w:pPr>
      <w:bookmarkStart w:id="19" w:name="_Hlk54090532"/>
      <w:r w:rsidRPr="00423C50">
        <w:rPr>
          <w:rFonts w:cstheme="minorHAnsi"/>
        </w:rPr>
        <w:t xml:space="preserve">If you want to live an oriented life, you must accept the reality that you have an enemy. Your enemy is determined to undermine any effort you make toward restoring your True Self. When you waste your energy searching for a counterfeit glory, you are pridefully opposing God and cooperating with the enemy </w:t>
      </w:r>
      <w:r w:rsidR="00D10766" w:rsidRPr="00423C50">
        <w:rPr>
          <w:rFonts w:cstheme="minorHAnsi"/>
        </w:rPr>
        <w:t xml:space="preserve">that </w:t>
      </w:r>
      <w:r w:rsidRPr="00423C50">
        <w:rPr>
          <w:rFonts w:cstheme="minorHAnsi"/>
        </w:rPr>
        <w:t>seeks to sabotage God’s plan for your life, your mission, and your</w:t>
      </w:r>
      <w:r w:rsidR="00532552" w:rsidRPr="00423C50">
        <w:rPr>
          <w:rFonts w:cstheme="minorHAnsi"/>
        </w:rPr>
        <w:t xml:space="preserve"> designed</w:t>
      </w:r>
      <w:r w:rsidRPr="00423C50">
        <w:rPr>
          <w:rFonts w:cstheme="minorHAnsi"/>
        </w:rPr>
        <w:t xml:space="preserve"> glory. Healthy fear of a real enemy motivates us to secure our boundaries and guard the ground that we have gained. It may seem like a paradox, but fear can be your friend. Fear can motivate you to undergo the difficult but necessary training that prepares you to </w:t>
      </w:r>
      <w:r w:rsidR="00E92BEF" w:rsidRPr="00423C50">
        <w:rPr>
          <w:rFonts w:cstheme="minorHAnsi"/>
        </w:rPr>
        <w:t>face</w:t>
      </w:r>
      <w:r w:rsidRPr="00423C50">
        <w:rPr>
          <w:rFonts w:cstheme="minorHAnsi"/>
        </w:rPr>
        <w:t xml:space="preserve"> the enemy</w:t>
      </w:r>
      <w:r w:rsidRPr="00423C50" w:rsidDel="009E3FE8">
        <w:rPr>
          <w:rFonts w:cstheme="minorHAnsi"/>
        </w:rPr>
        <w:t xml:space="preserve"> </w:t>
      </w:r>
      <w:r w:rsidRPr="00423C50">
        <w:rPr>
          <w:rFonts w:cstheme="minorHAnsi"/>
        </w:rPr>
        <w:t>and gives you real self-confidence in the fight.</w:t>
      </w:r>
    </w:p>
    <w:bookmarkEnd w:id="19"/>
    <w:p w14:paraId="6BD50BD7" w14:textId="77777777" w:rsidR="00495024" w:rsidRPr="00423C50" w:rsidRDefault="00495024" w:rsidP="00635E5B">
      <w:pPr>
        <w:spacing w:after="0" w:line="240" w:lineRule="auto"/>
        <w:jc w:val="both"/>
        <w:rPr>
          <w:rFonts w:cstheme="minorHAnsi"/>
        </w:rPr>
      </w:pPr>
    </w:p>
    <w:p w14:paraId="7D14C513" w14:textId="5D5FAE6C" w:rsidR="00CF72AE" w:rsidRPr="00423C50" w:rsidRDefault="00021D3E" w:rsidP="00635E5B">
      <w:pPr>
        <w:spacing w:after="0" w:line="240" w:lineRule="auto"/>
        <w:jc w:val="both"/>
        <w:rPr>
          <w:rFonts w:cstheme="minorHAnsi"/>
        </w:rPr>
      </w:pPr>
      <w:r w:rsidRPr="00423C50">
        <w:rPr>
          <w:rFonts w:cstheme="minorHAnsi"/>
        </w:rPr>
        <w:t>Paul is not saying</w:t>
      </w:r>
      <w:r w:rsidR="00CF72AE" w:rsidRPr="00423C50">
        <w:rPr>
          <w:rFonts w:cstheme="minorHAnsi"/>
        </w:rPr>
        <w:t xml:space="preserve"> in this </w:t>
      </w:r>
      <w:r w:rsidR="008B560C" w:rsidRPr="00423C50">
        <w:rPr>
          <w:rFonts w:cstheme="minorHAnsi"/>
        </w:rPr>
        <w:t>passage that</w:t>
      </w:r>
      <w:r w:rsidR="008D078E" w:rsidRPr="00423C50">
        <w:rPr>
          <w:rFonts w:cstheme="minorHAnsi"/>
        </w:rPr>
        <w:t xml:space="preserve"> you can never rest.</w:t>
      </w:r>
      <w:r w:rsidR="00046915" w:rsidRPr="00423C50">
        <w:rPr>
          <w:rFonts w:cstheme="minorHAnsi"/>
        </w:rPr>
        <w:t xml:space="preserve"> In fact, </w:t>
      </w:r>
      <w:r w:rsidR="00D76712" w:rsidRPr="00423C50">
        <w:rPr>
          <w:rFonts w:cstheme="minorHAnsi"/>
        </w:rPr>
        <w:t>he is teaching</w:t>
      </w:r>
      <w:r w:rsidR="00F177D6" w:rsidRPr="00423C50">
        <w:rPr>
          <w:rFonts w:cstheme="minorHAnsi"/>
        </w:rPr>
        <w:t xml:space="preserve"> you </w:t>
      </w:r>
      <w:r w:rsidR="008D078E" w:rsidRPr="00423C50">
        <w:rPr>
          <w:rFonts w:cstheme="minorHAnsi"/>
        </w:rPr>
        <w:t>how</w:t>
      </w:r>
      <w:r w:rsidR="009C6D57" w:rsidRPr="00423C50">
        <w:rPr>
          <w:rFonts w:cstheme="minorHAnsi"/>
        </w:rPr>
        <w:t xml:space="preserve"> to maintain a state of alert relaxation,</w:t>
      </w:r>
      <w:r w:rsidR="00FD6004" w:rsidRPr="00423C50">
        <w:rPr>
          <w:rFonts w:cstheme="minorHAnsi"/>
        </w:rPr>
        <w:t xml:space="preserve"> trusting in</w:t>
      </w:r>
      <w:r w:rsidR="008D078E" w:rsidRPr="00423C50">
        <w:rPr>
          <w:rFonts w:cstheme="minorHAnsi"/>
        </w:rPr>
        <w:t xml:space="preserve"> the quality of </w:t>
      </w:r>
      <w:r w:rsidR="00F177D6" w:rsidRPr="00423C50">
        <w:rPr>
          <w:rFonts w:cstheme="minorHAnsi"/>
        </w:rPr>
        <w:t>y</w:t>
      </w:r>
      <w:r w:rsidR="009814B8" w:rsidRPr="00423C50">
        <w:rPr>
          <w:rFonts w:cstheme="minorHAnsi"/>
        </w:rPr>
        <w:t>our armor</w:t>
      </w:r>
      <w:r w:rsidR="005F76D4" w:rsidRPr="00423C50">
        <w:rPr>
          <w:rFonts w:cstheme="minorHAnsi"/>
        </w:rPr>
        <w:t xml:space="preserve"> and your training</w:t>
      </w:r>
      <w:r w:rsidR="009814B8" w:rsidRPr="00423C50">
        <w:rPr>
          <w:rFonts w:cstheme="minorHAnsi"/>
        </w:rPr>
        <w:t xml:space="preserve">. </w:t>
      </w:r>
      <w:r w:rsidR="0076717B" w:rsidRPr="00423C50">
        <w:rPr>
          <w:rFonts w:cstheme="minorHAnsi"/>
        </w:rPr>
        <w:t xml:space="preserve">If you put on God’s armor, which </w:t>
      </w:r>
      <w:r w:rsidR="00CF72AE" w:rsidRPr="00423C50">
        <w:rPr>
          <w:rFonts w:cstheme="minorHAnsi"/>
        </w:rPr>
        <w:t>is</w:t>
      </w:r>
      <w:r w:rsidR="0076717B" w:rsidRPr="00423C50">
        <w:rPr>
          <w:rFonts w:cstheme="minorHAnsi"/>
        </w:rPr>
        <w:t xml:space="preserve"> a metaphor for </w:t>
      </w:r>
      <w:r w:rsidR="00CF72AE" w:rsidRPr="00423C50">
        <w:rPr>
          <w:rFonts w:cstheme="minorHAnsi"/>
        </w:rPr>
        <w:t>all the oriented qualities that you need for the fight</w:t>
      </w:r>
      <w:r w:rsidR="0076717B" w:rsidRPr="00423C50">
        <w:rPr>
          <w:rFonts w:cstheme="minorHAnsi"/>
        </w:rPr>
        <w:t xml:space="preserve">, </w:t>
      </w:r>
      <w:r w:rsidR="00CF72AE" w:rsidRPr="00423C50">
        <w:rPr>
          <w:rFonts w:cstheme="minorHAnsi"/>
        </w:rPr>
        <w:t>your</w:t>
      </w:r>
      <w:r w:rsidR="0076717B" w:rsidRPr="00423C50">
        <w:rPr>
          <w:rFonts w:cstheme="minorHAnsi"/>
        </w:rPr>
        <w:t xml:space="preserve"> enemies both within and without </w:t>
      </w:r>
      <w:r w:rsidR="00CF72AE" w:rsidRPr="00423C50">
        <w:rPr>
          <w:rFonts w:cstheme="minorHAnsi"/>
        </w:rPr>
        <w:t xml:space="preserve">will </w:t>
      </w:r>
      <w:r w:rsidR="0076717B" w:rsidRPr="00423C50">
        <w:rPr>
          <w:rFonts w:cstheme="minorHAnsi"/>
        </w:rPr>
        <w:t xml:space="preserve">no longer have power over you. </w:t>
      </w:r>
      <w:r w:rsidR="00D67523" w:rsidRPr="00423C50">
        <w:rPr>
          <w:rFonts w:cstheme="minorHAnsi"/>
        </w:rPr>
        <w:t>Whether the enemy is Satan</w:t>
      </w:r>
      <w:r w:rsidR="00727FA5" w:rsidRPr="00423C50">
        <w:rPr>
          <w:rFonts w:cstheme="minorHAnsi"/>
        </w:rPr>
        <w:t xml:space="preserve">, </w:t>
      </w:r>
      <w:r w:rsidR="004B127A" w:rsidRPr="00423C50">
        <w:rPr>
          <w:rFonts w:cstheme="minorHAnsi"/>
        </w:rPr>
        <w:t xml:space="preserve">your </w:t>
      </w:r>
      <w:r w:rsidR="001C037C" w:rsidRPr="00423C50">
        <w:rPr>
          <w:rFonts w:cstheme="minorHAnsi"/>
        </w:rPr>
        <w:t>Idol Self</w:t>
      </w:r>
      <w:r w:rsidR="004B127A" w:rsidRPr="00423C50">
        <w:rPr>
          <w:rFonts w:cstheme="minorHAnsi"/>
        </w:rPr>
        <w:t>,</w:t>
      </w:r>
      <w:r w:rsidR="00157CCA" w:rsidRPr="00423C50">
        <w:rPr>
          <w:rFonts w:cstheme="minorHAnsi"/>
        </w:rPr>
        <w:t xml:space="preserve"> or the Idol </w:t>
      </w:r>
      <w:r w:rsidR="00157CCA" w:rsidRPr="00423C50">
        <w:rPr>
          <w:rFonts w:cstheme="minorHAnsi"/>
        </w:rPr>
        <w:lastRenderedPageBreak/>
        <w:t>Self of others is im</w:t>
      </w:r>
      <w:r w:rsidR="008D078E" w:rsidRPr="00423C50">
        <w:rPr>
          <w:rFonts w:cstheme="minorHAnsi"/>
        </w:rPr>
        <w:t xml:space="preserve">material. </w:t>
      </w:r>
      <w:r w:rsidR="0076717B" w:rsidRPr="00423C50">
        <w:rPr>
          <w:rFonts w:cstheme="minorHAnsi"/>
        </w:rPr>
        <w:t xml:space="preserve">What is important is that you </w:t>
      </w:r>
      <w:r w:rsidR="00CF72AE" w:rsidRPr="00423C50">
        <w:rPr>
          <w:rFonts w:cstheme="minorHAnsi"/>
        </w:rPr>
        <w:t>acknowledge the reality</w:t>
      </w:r>
      <w:r w:rsidR="0076717B" w:rsidRPr="00423C50">
        <w:rPr>
          <w:rFonts w:cstheme="minorHAnsi"/>
        </w:rPr>
        <w:t xml:space="preserve"> that you have an enemy. </w:t>
      </w:r>
      <w:r w:rsidR="00157CCA" w:rsidRPr="00423C50">
        <w:rPr>
          <w:rFonts w:cstheme="minorHAnsi"/>
        </w:rPr>
        <w:t xml:space="preserve">Keep learning to stand when things get rough. </w:t>
      </w:r>
      <w:r w:rsidR="00AC043B" w:rsidRPr="00423C50">
        <w:rPr>
          <w:rFonts w:cstheme="minorHAnsi"/>
        </w:rPr>
        <w:t>If you rely on the armor of orientation, you</w:t>
      </w:r>
      <w:r w:rsidR="00532552" w:rsidRPr="00423C50">
        <w:rPr>
          <w:rFonts w:cstheme="minorHAnsi"/>
        </w:rPr>
        <w:t xml:space="preserve"> will</w:t>
      </w:r>
      <w:r w:rsidR="00AC043B" w:rsidRPr="00423C50">
        <w:rPr>
          <w:rFonts w:cstheme="minorHAnsi"/>
        </w:rPr>
        <w:t xml:space="preserve"> no </w:t>
      </w:r>
      <w:r w:rsidR="00847283" w:rsidRPr="00423C50">
        <w:rPr>
          <w:rFonts w:cstheme="minorHAnsi"/>
        </w:rPr>
        <w:t>longer need to run back to your</w:t>
      </w:r>
      <w:r w:rsidR="00AC043B" w:rsidRPr="00423C50">
        <w:rPr>
          <w:rFonts w:cstheme="minorHAnsi"/>
        </w:rPr>
        <w:t xml:space="preserve"> old</w:t>
      </w:r>
      <w:r w:rsidR="008B560C" w:rsidRPr="00423C50">
        <w:rPr>
          <w:rFonts w:cstheme="minorHAnsi"/>
        </w:rPr>
        <w:t xml:space="preserve"> </w:t>
      </w:r>
      <w:r w:rsidR="00952DF8" w:rsidRPr="00423C50">
        <w:rPr>
          <w:rFonts w:cstheme="minorHAnsi"/>
        </w:rPr>
        <w:t xml:space="preserve">habits of relieving tension and restoring pride. </w:t>
      </w:r>
      <w:r w:rsidR="009814B8" w:rsidRPr="00423C50">
        <w:rPr>
          <w:rFonts w:cstheme="minorHAnsi"/>
        </w:rPr>
        <w:t>You</w:t>
      </w:r>
      <w:r w:rsidR="00987D49" w:rsidRPr="00423C50">
        <w:rPr>
          <w:rFonts w:cstheme="minorHAnsi"/>
        </w:rPr>
        <w:t xml:space="preserve"> can j</w:t>
      </w:r>
      <w:r w:rsidR="00157CCA" w:rsidRPr="00423C50">
        <w:rPr>
          <w:rFonts w:cstheme="minorHAnsi"/>
        </w:rPr>
        <w:t>ust stand</w:t>
      </w:r>
      <w:r w:rsidR="003E3C57" w:rsidRPr="00423C50">
        <w:rPr>
          <w:rFonts w:cstheme="minorHAnsi"/>
        </w:rPr>
        <w:t xml:space="preserve"> using </w:t>
      </w:r>
      <w:r w:rsidR="009814B8" w:rsidRPr="00423C50">
        <w:rPr>
          <w:rFonts w:cstheme="minorHAnsi"/>
        </w:rPr>
        <w:t>y</w:t>
      </w:r>
      <w:r w:rsidR="003E3C57" w:rsidRPr="00423C50">
        <w:rPr>
          <w:rFonts w:cstheme="minorHAnsi"/>
        </w:rPr>
        <w:t xml:space="preserve">our </w:t>
      </w:r>
      <w:r w:rsidR="00CF72AE" w:rsidRPr="00423C50">
        <w:rPr>
          <w:rFonts w:cstheme="minorHAnsi"/>
        </w:rPr>
        <w:t xml:space="preserve">CORE </w:t>
      </w:r>
      <w:r w:rsidR="003E3C57" w:rsidRPr="00423C50">
        <w:rPr>
          <w:rFonts w:cstheme="minorHAnsi"/>
        </w:rPr>
        <w:t>muscles</w:t>
      </w:r>
      <w:r w:rsidR="00C40430" w:rsidRPr="00423C50">
        <w:rPr>
          <w:rFonts w:cstheme="minorHAnsi"/>
        </w:rPr>
        <w:t xml:space="preserve">. </w:t>
      </w:r>
    </w:p>
    <w:p w14:paraId="57FC11B6" w14:textId="77777777" w:rsidR="00495024" w:rsidRPr="00423C50" w:rsidRDefault="00495024" w:rsidP="00635E5B">
      <w:pPr>
        <w:spacing w:after="0" w:line="240" w:lineRule="auto"/>
        <w:jc w:val="both"/>
        <w:rPr>
          <w:rFonts w:cstheme="minorHAnsi"/>
        </w:rPr>
      </w:pPr>
    </w:p>
    <w:p w14:paraId="20D95B1F" w14:textId="4E7790F3" w:rsidR="001E319E" w:rsidRPr="00423C50" w:rsidRDefault="00FF4560" w:rsidP="00635E5B">
      <w:pPr>
        <w:spacing w:after="0" w:line="240" w:lineRule="auto"/>
        <w:jc w:val="both"/>
        <w:rPr>
          <w:rFonts w:cstheme="minorHAnsi"/>
        </w:rPr>
      </w:pPr>
      <w:r w:rsidRPr="00423C50">
        <w:rPr>
          <w:rFonts w:cstheme="minorHAnsi"/>
        </w:rPr>
        <w:t>In the past, y</w:t>
      </w:r>
      <w:r w:rsidR="0098439B" w:rsidRPr="00423C50">
        <w:rPr>
          <w:rFonts w:cstheme="minorHAnsi"/>
        </w:rPr>
        <w:t>ou may have</w:t>
      </w:r>
      <w:r w:rsidR="002D2912" w:rsidRPr="00423C50">
        <w:rPr>
          <w:rFonts w:cstheme="minorHAnsi"/>
        </w:rPr>
        <w:t xml:space="preserve"> judge</w:t>
      </w:r>
      <w:r w:rsidR="0098439B" w:rsidRPr="00423C50">
        <w:rPr>
          <w:rFonts w:cstheme="minorHAnsi"/>
        </w:rPr>
        <w:t>d</w:t>
      </w:r>
      <w:r w:rsidR="003E3C57" w:rsidRPr="00423C50">
        <w:rPr>
          <w:rFonts w:cstheme="minorHAnsi"/>
        </w:rPr>
        <w:t xml:space="preserve"> people </w:t>
      </w:r>
      <w:r w:rsidR="0098439B" w:rsidRPr="00423C50">
        <w:rPr>
          <w:rFonts w:cstheme="minorHAnsi"/>
        </w:rPr>
        <w:t xml:space="preserve">who </w:t>
      </w:r>
      <w:r w:rsidR="001A4EC5" w:rsidRPr="00423C50">
        <w:rPr>
          <w:rFonts w:cstheme="minorHAnsi"/>
        </w:rPr>
        <w:t xml:space="preserve">are </w:t>
      </w:r>
      <w:r w:rsidR="004507CA" w:rsidRPr="00423C50">
        <w:rPr>
          <w:rFonts w:cstheme="minorHAnsi"/>
        </w:rPr>
        <w:t xml:space="preserve">compelled by neurotic </w:t>
      </w:r>
      <w:r w:rsidR="002D2912" w:rsidRPr="00423C50">
        <w:rPr>
          <w:rFonts w:cstheme="minorHAnsi"/>
        </w:rPr>
        <w:t>needs</w:t>
      </w:r>
      <w:r w:rsidR="004507CA" w:rsidRPr="00423C50">
        <w:rPr>
          <w:rFonts w:cstheme="minorHAnsi"/>
        </w:rPr>
        <w:t xml:space="preserve"> and self-hate</w:t>
      </w:r>
      <w:r w:rsidR="0098439B" w:rsidRPr="00423C50">
        <w:rPr>
          <w:rFonts w:cstheme="minorHAnsi"/>
        </w:rPr>
        <w:t>, but now you</w:t>
      </w:r>
      <w:r w:rsidR="00C40430" w:rsidRPr="00423C50">
        <w:rPr>
          <w:rFonts w:cstheme="minorHAnsi"/>
        </w:rPr>
        <w:t xml:space="preserve"> </w:t>
      </w:r>
      <w:r w:rsidR="005F76D4" w:rsidRPr="00423C50">
        <w:rPr>
          <w:rFonts w:cstheme="minorHAnsi"/>
        </w:rPr>
        <w:t>are able to</w:t>
      </w:r>
      <w:r w:rsidR="00C40430" w:rsidRPr="00423C50">
        <w:rPr>
          <w:rFonts w:cstheme="minorHAnsi"/>
        </w:rPr>
        <w:t xml:space="preserve"> peacefully believe it</w:t>
      </w:r>
      <w:r w:rsidR="007914FB" w:rsidRPr="00423C50">
        <w:rPr>
          <w:rFonts w:cstheme="minorHAnsi"/>
        </w:rPr>
        <w:t xml:space="preserve"> and offer the good news of peace by being at peace. </w:t>
      </w:r>
      <w:r w:rsidR="0098439B" w:rsidRPr="00423C50">
        <w:rPr>
          <w:rFonts w:cstheme="minorHAnsi"/>
        </w:rPr>
        <w:t>With God’s armor</w:t>
      </w:r>
      <w:r w:rsidR="003D572F" w:rsidRPr="00423C50">
        <w:rPr>
          <w:rFonts w:cstheme="minorHAnsi"/>
        </w:rPr>
        <w:t>,</w:t>
      </w:r>
      <w:r w:rsidR="0098439B" w:rsidRPr="00423C50">
        <w:rPr>
          <w:rFonts w:cstheme="minorHAnsi"/>
        </w:rPr>
        <w:t xml:space="preserve"> you</w:t>
      </w:r>
      <w:r w:rsidR="00157CCA" w:rsidRPr="00423C50">
        <w:rPr>
          <w:rFonts w:cstheme="minorHAnsi"/>
        </w:rPr>
        <w:t xml:space="preserve"> </w:t>
      </w:r>
      <w:r w:rsidR="00C40430" w:rsidRPr="00423C50">
        <w:rPr>
          <w:rFonts w:cstheme="minorHAnsi"/>
        </w:rPr>
        <w:t xml:space="preserve">can protect </w:t>
      </w:r>
      <w:r w:rsidR="0098439B" w:rsidRPr="00423C50">
        <w:rPr>
          <w:rFonts w:cstheme="minorHAnsi"/>
        </w:rPr>
        <w:t>yourself</w:t>
      </w:r>
      <w:r w:rsidR="00FD6004" w:rsidRPr="00423C50">
        <w:rPr>
          <w:rFonts w:cstheme="minorHAnsi"/>
        </w:rPr>
        <w:t xml:space="preserve"> </w:t>
      </w:r>
      <w:r w:rsidR="00C40430" w:rsidRPr="00423C50">
        <w:rPr>
          <w:rFonts w:cstheme="minorHAnsi"/>
        </w:rPr>
        <w:t xml:space="preserve">from </w:t>
      </w:r>
      <w:r w:rsidR="001A4EC5" w:rsidRPr="00423C50">
        <w:rPr>
          <w:rFonts w:cstheme="minorHAnsi"/>
        </w:rPr>
        <w:t>the</w:t>
      </w:r>
      <w:r w:rsidR="0076717B" w:rsidRPr="00423C50">
        <w:rPr>
          <w:rFonts w:cstheme="minorHAnsi"/>
        </w:rPr>
        <w:t xml:space="preserve"> fiery </w:t>
      </w:r>
      <w:r w:rsidR="00157CCA" w:rsidRPr="00423C50">
        <w:rPr>
          <w:rFonts w:cstheme="minorHAnsi"/>
        </w:rPr>
        <w:t>missiles</w:t>
      </w:r>
      <w:r w:rsidR="0076717B" w:rsidRPr="00423C50">
        <w:rPr>
          <w:rFonts w:cstheme="minorHAnsi"/>
        </w:rPr>
        <w:t xml:space="preserve"> </w:t>
      </w:r>
      <w:r w:rsidR="001A4EC5" w:rsidRPr="00423C50">
        <w:rPr>
          <w:rFonts w:cstheme="minorHAnsi"/>
        </w:rPr>
        <w:t>of other</w:t>
      </w:r>
      <w:r w:rsidR="00446433" w:rsidRPr="00423C50">
        <w:rPr>
          <w:rFonts w:cstheme="minorHAnsi"/>
        </w:rPr>
        <w:t>s</w:t>
      </w:r>
      <w:r w:rsidR="00C55884" w:rsidRPr="00423C50">
        <w:rPr>
          <w:rFonts w:cstheme="minorHAnsi"/>
        </w:rPr>
        <w:t xml:space="preserve"> that</w:t>
      </w:r>
      <w:r w:rsidR="00446433" w:rsidRPr="00423C50">
        <w:rPr>
          <w:rFonts w:cstheme="minorHAnsi"/>
        </w:rPr>
        <w:t xml:space="preserve"> </w:t>
      </w:r>
      <w:r w:rsidR="00046915" w:rsidRPr="00423C50">
        <w:rPr>
          <w:rFonts w:cstheme="minorHAnsi"/>
        </w:rPr>
        <w:t>seek to</w:t>
      </w:r>
      <w:r w:rsidR="00157CCA" w:rsidRPr="00423C50">
        <w:rPr>
          <w:rFonts w:cstheme="minorHAnsi"/>
        </w:rPr>
        <w:t xml:space="preserve"> </w:t>
      </w:r>
      <w:r w:rsidR="00C40430" w:rsidRPr="00423C50">
        <w:rPr>
          <w:rFonts w:cstheme="minorHAnsi"/>
        </w:rPr>
        <w:t xml:space="preserve">pierce </w:t>
      </w:r>
      <w:r w:rsidR="00F72216" w:rsidRPr="00423C50">
        <w:rPr>
          <w:rFonts w:cstheme="minorHAnsi"/>
        </w:rPr>
        <w:t>y</w:t>
      </w:r>
      <w:r w:rsidR="00C40430" w:rsidRPr="00423C50">
        <w:rPr>
          <w:rFonts w:cstheme="minorHAnsi"/>
        </w:rPr>
        <w:t>our</w:t>
      </w:r>
      <w:r w:rsidR="00DD15CA" w:rsidRPr="00423C50">
        <w:rPr>
          <w:rFonts w:cstheme="minorHAnsi"/>
        </w:rPr>
        <w:t xml:space="preserve"> soul</w:t>
      </w:r>
      <w:r w:rsidR="00C40430" w:rsidRPr="00423C50">
        <w:rPr>
          <w:rFonts w:cstheme="minorHAnsi"/>
        </w:rPr>
        <w:t xml:space="preserve"> and </w:t>
      </w:r>
      <w:r w:rsidR="0076717B" w:rsidRPr="00423C50">
        <w:rPr>
          <w:rFonts w:cstheme="minorHAnsi"/>
        </w:rPr>
        <w:t>ignite mindless reactions</w:t>
      </w:r>
      <w:r w:rsidR="00C40430" w:rsidRPr="00423C50">
        <w:rPr>
          <w:rFonts w:cstheme="minorHAnsi"/>
        </w:rPr>
        <w:t>.</w:t>
      </w:r>
      <w:r w:rsidR="00FD6004" w:rsidRPr="00423C50">
        <w:rPr>
          <w:rFonts w:cstheme="minorHAnsi"/>
        </w:rPr>
        <w:t xml:space="preserve"> </w:t>
      </w:r>
      <w:r w:rsidR="00C40430" w:rsidRPr="00423C50">
        <w:rPr>
          <w:rFonts w:cstheme="minorHAnsi"/>
        </w:rPr>
        <w:t>J</w:t>
      </w:r>
      <w:r w:rsidR="00157CCA" w:rsidRPr="00423C50">
        <w:rPr>
          <w:rFonts w:cstheme="minorHAnsi"/>
        </w:rPr>
        <w:t xml:space="preserve">ust stand, believing </w:t>
      </w:r>
      <w:r w:rsidR="00E92BEF" w:rsidRPr="00423C50">
        <w:rPr>
          <w:rFonts w:cstheme="minorHAnsi"/>
        </w:rPr>
        <w:t xml:space="preserve">rather than judging </w:t>
      </w:r>
      <w:r w:rsidR="0068179E" w:rsidRPr="00423C50">
        <w:rPr>
          <w:rFonts w:cstheme="minorHAnsi"/>
        </w:rPr>
        <w:t>what people choose and what people do</w:t>
      </w:r>
      <w:r w:rsidR="001256AF" w:rsidRPr="00423C50">
        <w:rPr>
          <w:rFonts w:cstheme="minorHAnsi"/>
        </w:rPr>
        <w:t>, knowing that you do not have to participate.</w:t>
      </w:r>
      <w:r w:rsidR="003E3C57" w:rsidRPr="00423C50">
        <w:rPr>
          <w:rFonts w:cstheme="minorHAnsi"/>
        </w:rPr>
        <w:t xml:space="preserve"> </w:t>
      </w:r>
      <w:r w:rsidR="00C40430" w:rsidRPr="00423C50">
        <w:rPr>
          <w:rFonts w:cstheme="minorHAnsi"/>
        </w:rPr>
        <w:t>S</w:t>
      </w:r>
      <w:r w:rsidR="003E3C57" w:rsidRPr="00423C50">
        <w:rPr>
          <w:rFonts w:cstheme="minorHAnsi"/>
        </w:rPr>
        <w:t>pot</w:t>
      </w:r>
      <w:r w:rsidR="00C40430" w:rsidRPr="00423C50">
        <w:rPr>
          <w:rFonts w:cstheme="minorHAnsi"/>
        </w:rPr>
        <w:t xml:space="preserve"> the</w:t>
      </w:r>
      <w:r w:rsidR="003E3C57" w:rsidRPr="00423C50">
        <w:rPr>
          <w:rFonts w:cstheme="minorHAnsi"/>
        </w:rPr>
        <w:t xml:space="preserve"> fools quickly and circumvent them. </w:t>
      </w:r>
      <w:r w:rsidR="00FD6004" w:rsidRPr="00423C50">
        <w:rPr>
          <w:rFonts w:cstheme="minorHAnsi"/>
        </w:rPr>
        <w:t>Recognize</w:t>
      </w:r>
      <w:r w:rsidR="003E3C57" w:rsidRPr="00423C50">
        <w:rPr>
          <w:rFonts w:cstheme="minorHAnsi"/>
        </w:rPr>
        <w:t xml:space="preserve"> the wise</w:t>
      </w:r>
      <w:r w:rsidR="00806B6D" w:rsidRPr="00423C50">
        <w:rPr>
          <w:rFonts w:cstheme="minorHAnsi"/>
        </w:rPr>
        <w:t>. Walk with them</w:t>
      </w:r>
      <w:r w:rsidR="00C40430" w:rsidRPr="00423C50">
        <w:rPr>
          <w:rFonts w:cstheme="minorHAnsi"/>
        </w:rPr>
        <w:t xml:space="preserve"> and cling to them. </w:t>
      </w:r>
      <w:r w:rsidR="00B315C2" w:rsidRPr="00423C50">
        <w:rPr>
          <w:rFonts w:cstheme="minorHAnsi"/>
        </w:rPr>
        <w:t>The safest place for you to be is by their side</w:t>
      </w:r>
      <w:r w:rsidR="003E3C57" w:rsidRPr="00423C50">
        <w:rPr>
          <w:rFonts w:cstheme="minorHAnsi"/>
        </w:rPr>
        <w:t xml:space="preserve">. </w:t>
      </w:r>
    </w:p>
    <w:p w14:paraId="4D89796C" w14:textId="77777777" w:rsidR="00192F8F" w:rsidRPr="00423C50" w:rsidRDefault="00192F8F" w:rsidP="00635E5B">
      <w:pPr>
        <w:spacing w:after="0" w:line="240" w:lineRule="auto"/>
        <w:jc w:val="both"/>
        <w:rPr>
          <w:rFonts w:cstheme="minorHAnsi"/>
        </w:rPr>
      </w:pPr>
    </w:p>
    <w:p w14:paraId="2E03F0D0" w14:textId="77777777" w:rsidR="00192F8F" w:rsidRPr="00423C50" w:rsidRDefault="0086793B" w:rsidP="00635E5B">
      <w:pPr>
        <w:spacing w:after="0" w:line="240" w:lineRule="auto"/>
        <w:jc w:val="both"/>
        <w:rPr>
          <w:rFonts w:cstheme="minorHAnsi"/>
        </w:rPr>
      </w:pPr>
      <w:r w:rsidRPr="00423C50">
        <w:rPr>
          <w:rFonts w:cstheme="minorHAnsi"/>
        </w:rPr>
        <w:t>Our prayer might go something li</w:t>
      </w:r>
      <w:r w:rsidR="00192F8F" w:rsidRPr="00423C50">
        <w:rPr>
          <w:rFonts w:cstheme="minorHAnsi"/>
        </w:rPr>
        <w:t xml:space="preserve">ke this: </w:t>
      </w:r>
    </w:p>
    <w:p w14:paraId="683A2776" w14:textId="77777777" w:rsidR="00192F8F" w:rsidRPr="00423C50" w:rsidRDefault="00192F8F" w:rsidP="00635E5B">
      <w:pPr>
        <w:spacing w:after="0" w:line="240" w:lineRule="auto"/>
        <w:jc w:val="both"/>
        <w:rPr>
          <w:rFonts w:cstheme="minorHAnsi"/>
        </w:rPr>
      </w:pPr>
    </w:p>
    <w:p w14:paraId="1A08DA26" w14:textId="77777777" w:rsidR="0086793B" w:rsidRPr="00423C50" w:rsidRDefault="00192F8F" w:rsidP="00635E5B">
      <w:pPr>
        <w:spacing w:after="0" w:line="240" w:lineRule="auto"/>
        <w:jc w:val="center"/>
        <w:rPr>
          <w:rFonts w:cstheme="minorHAnsi"/>
          <w:i/>
        </w:rPr>
      </w:pPr>
      <w:r w:rsidRPr="00423C50">
        <w:rPr>
          <w:rFonts w:cstheme="minorHAnsi"/>
          <w:i/>
        </w:rPr>
        <w:t xml:space="preserve">Lord of </w:t>
      </w:r>
      <w:r w:rsidR="009814B8" w:rsidRPr="00423C50">
        <w:rPr>
          <w:rFonts w:cstheme="minorHAnsi"/>
          <w:i/>
        </w:rPr>
        <w:t>the armies of God</w:t>
      </w:r>
      <w:r w:rsidRPr="00423C50">
        <w:rPr>
          <w:rFonts w:cstheme="minorHAnsi"/>
          <w:i/>
        </w:rPr>
        <w:t>, teach me</w:t>
      </w:r>
      <w:r w:rsidR="0086793B" w:rsidRPr="00423C50">
        <w:rPr>
          <w:rFonts w:cstheme="minorHAnsi"/>
          <w:i/>
        </w:rPr>
        <w:t xml:space="preserve"> to stand.</w:t>
      </w:r>
      <w:r w:rsidR="0086793B" w:rsidRPr="00423C50">
        <w:rPr>
          <w:rFonts w:cstheme="minorHAnsi"/>
        </w:rPr>
        <w:t xml:space="preserve"> </w:t>
      </w:r>
      <w:r w:rsidRPr="00423C50">
        <w:rPr>
          <w:rFonts w:cstheme="minorHAnsi"/>
          <w:i/>
        </w:rPr>
        <w:t>(Repeat)</w:t>
      </w:r>
    </w:p>
    <w:p w14:paraId="60A59614" w14:textId="77777777" w:rsidR="009C6D57" w:rsidRPr="00423C50" w:rsidRDefault="009C6D57" w:rsidP="00635E5B">
      <w:pPr>
        <w:spacing w:after="0" w:line="240" w:lineRule="auto"/>
        <w:jc w:val="both"/>
        <w:rPr>
          <w:rFonts w:cstheme="minorHAnsi"/>
        </w:rPr>
      </w:pPr>
    </w:p>
    <w:p w14:paraId="4B7B78E6" w14:textId="77777777" w:rsidR="00A939E2" w:rsidRPr="00423C50" w:rsidRDefault="009C6D57" w:rsidP="00635E5B">
      <w:pPr>
        <w:spacing w:after="0" w:line="240" w:lineRule="auto"/>
        <w:jc w:val="both"/>
        <w:rPr>
          <w:rFonts w:cstheme="minorHAnsi"/>
        </w:rPr>
      </w:pPr>
      <w:r w:rsidRPr="00423C50">
        <w:rPr>
          <w:rFonts w:cstheme="minorHAnsi"/>
        </w:rPr>
        <w:t xml:space="preserve">Take a deep breath. </w:t>
      </w:r>
    </w:p>
    <w:p w14:paraId="0C46AE08" w14:textId="77777777" w:rsidR="00FF4560" w:rsidRPr="00423C50" w:rsidRDefault="00FF4560" w:rsidP="00FF4560">
      <w:pPr>
        <w:spacing w:after="0" w:line="240" w:lineRule="auto"/>
        <w:jc w:val="both"/>
        <w:rPr>
          <w:rFonts w:cstheme="minorHAnsi"/>
          <w:i/>
        </w:rPr>
      </w:pPr>
      <w:r w:rsidRPr="00423C50">
        <w:rPr>
          <w:rFonts w:cstheme="minorHAnsi"/>
          <w:i/>
        </w:rPr>
        <w:t>(If time permits, ask, “Does anyone have comments or questions about the Bible teaching?”)</w:t>
      </w:r>
    </w:p>
    <w:p w14:paraId="732C6CC2" w14:textId="77777777" w:rsidR="00192F8F" w:rsidRPr="00423C50" w:rsidRDefault="00192F8F" w:rsidP="00635E5B">
      <w:pPr>
        <w:spacing w:after="0" w:line="240" w:lineRule="auto"/>
        <w:ind w:hanging="11"/>
        <w:jc w:val="both"/>
        <w:rPr>
          <w:rFonts w:cstheme="minorHAnsi"/>
        </w:rPr>
      </w:pPr>
    </w:p>
    <w:p w14:paraId="0A555294" w14:textId="77777777" w:rsidR="00285B9A" w:rsidRPr="00423C50" w:rsidRDefault="00D67523" w:rsidP="00635E5B">
      <w:pPr>
        <w:spacing w:after="0" w:line="240" w:lineRule="auto"/>
        <w:jc w:val="both"/>
        <w:rPr>
          <w:rFonts w:cstheme="minorHAnsi"/>
          <w:b/>
        </w:rPr>
      </w:pPr>
      <w:r w:rsidRPr="00423C50">
        <w:rPr>
          <w:rFonts w:cstheme="minorHAnsi"/>
          <w:b/>
        </w:rPr>
        <w:t>1:</w:t>
      </w:r>
      <w:r w:rsidR="00727FA5" w:rsidRPr="00423C50">
        <w:rPr>
          <w:rFonts w:cstheme="minorHAnsi"/>
          <w:b/>
        </w:rPr>
        <w:t>1</w:t>
      </w:r>
      <w:r w:rsidRPr="00423C50">
        <w:rPr>
          <w:rFonts w:cstheme="minorHAnsi"/>
          <w:b/>
        </w:rPr>
        <w:t>0</w:t>
      </w:r>
      <w:r w:rsidR="00285B9A" w:rsidRPr="00423C50">
        <w:rPr>
          <w:rFonts w:cstheme="minorHAnsi"/>
          <w:b/>
        </w:rPr>
        <w:t xml:space="preserve"> </w:t>
      </w:r>
      <w:r w:rsidR="00285B9A" w:rsidRPr="00423C50">
        <w:rPr>
          <w:rFonts w:cstheme="minorHAnsi"/>
          <w:b/>
        </w:rPr>
        <w:tab/>
        <w:t>INTEGRATION</w:t>
      </w:r>
    </w:p>
    <w:p w14:paraId="064DB43D" w14:textId="77777777" w:rsidR="006E1F67" w:rsidRPr="00423C50" w:rsidRDefault="006E1F67" w:rsidP="00635E5B">
      <w:pPr>
        <w:spacing w:after="0" w:line="240" w:lineRule="auto"/>
        <w:jc w:val="both"/>
        <w:rPr>
          <w:rFonts w:cstheme="minorHAnsi"/>
        </w:rPr>
      </w:pPr>
    </w:p>
    <w:p w14:paraId="6E082BAC" w14:textId="77777777" w:rsidR="00192F8F" w:rsidRPr="00423C50" w:rsidRDefault="00046915" w:rsidP="00635E5B">
      <w:pPr>
        <w:spacing w:after="0" w:line="240" w:lineRule="auto"/>
        <w:jc w:val="both"/>
        <w:rPr>
          <w:rFonts w:cstheme="minorHAnsi"/>
        </w:rPr>
      </w:pPr>
      <w:r w:rsidRPr="00423C50">
        <w:rPr>
          <w:rFonts w:cstheme="minorHAnsi"/>
        </w:rPr>
        <w:t xml:space="preserve">You might sip some </w:t>
      </w:r>
      <w:r w:rsidR="001D6456" w:rsidRPr="00423C50">
        <w:rPr>
          <w:rFonts w:cstheme="minorHAnsi"/>
        </w:rPr>
        <w:t xml:space="preserve">purified </w:t>
      </w:r>
      <w:r w:rsidRPr="00423C50">
        <w:rPr>
          <w:rFonts w:cstheme="minorHAnsi"/>
        </w:rPr>
        <w:t>water and prepare</w:t>
      </w:r>
      <w:r w:rsidR="00D24139" w:rsidRPr="00423C50">
        <w:rPr>
          <w:rFonts w:cstheme="minorHAnsi"/>
        </w:rPr>
        <w:t xml:space="preserve"> to take som</w:t>
      </w:r>
      <w:r w:rsidR="00192F8F" w:rsidRPr="00423C50">
        <w:rPr>
          <w:rFonts w:cstheme="minorHAnsi"/>
        </w:rPr>
        <w:t xml:space="preserve">e notes. </w:t>
      </w:r>
      <w:r w:rsidR="006F7C99" w:rsidRPr="00423C50">
        <w:rPr>
          <w:rFonts w:cstheme="minorHAnsi"/>
        </w:rPr>
        <w:t>Assume</w:t>
      </w:r>
      <w:r w:rsidR="00192F8F" w:rsidRPr="00423C50">
        <w:rPr>
          <w:rFonts w:cstheme="minorHAnsi"/>
        </w:rPr>
        <w:t xml:space="preserve"> your meditation posture, and breathe. </w:t>
      </w:r>
      <w:r w:rsidR="001D6456" w:rsidRPr="00423C50">
        <w:rPr>
          <w:rFonts w:cstheme="minorHAnsi"/>
          <w:i/>
        </w:rPr>
        <w:t xml:space="preserve">(Pause </w:t>
      </w:r>
      <w:r w:rsidR="003D572F" w:rsidRPr="00423C50">
        <w:rPr>
          <w:rFonts w:cstheme="minorHAnsi"/>
          <w:i/>
        </w:rPr>
        <w:t xml:space="preserve">for </w:t>
      </w:r>
      <w:r w:rsidR="001D6456" w:rsidRPr="00423C50">
        <w:rPr>
          <w:rFonts w:cstheme="minorHAnsi"/>
          <w:i/>
        </w:rPr>
        <w:t>1</w:t>
      </w:r>
      <w:r w:rsidR="00192F8F" w:rsidRPr="00423C50">
        <w:rPr>
          <w:rFonts w:cstheme="minorHAnsi"/>
          <w:i/>
        </w:rPr>
        <w:t>0 seconds)</w:t>
      </w:r>
    </w:p>
    <w:p w14:paraId="4A80696F" w14:textId="77777777" w:rsidR="00D24139" w:rsidRPr="00423C50" w:rsidRDefault="00D24139" w:rsidP="00635E5B">
      <w:pPr>
        <w:spacing w:after="0" w:line="240" w:lineRule="auto"/>
        <w:jc w:val="both"/>
        <w:rPr>
          <w:rFonts w:cstheme="minorHAnsi"/>
        </w:rPr>
      </w:pPr>
    </w:p>
    <w:p w14:paraId="3B599C38" w14:textId="77777777" w:rsidR="001833F5" w:rsidRPr="00423C50" w:rsidRDefault="00E63056" w:rsidP="00635E5B">
      <w:pPr>
        <w:spacing w:after="0" w:line="240" w:lineRule="auto"/>
        <w:jc w:val="both"/>
        <w:rPr>
          <w:rFonts w:cstheme="minorHAnsi"/>
        </w:rPr>
      </w:pPr>
      <w:r w:rsidRPr="00423C50">
        <w:rPr>
          <w:rFonts w:cstheme="minorHAnsi"/>
        </w:rPr>
        <w:t>Here is our integration focus:</w:t>
      </w:r>
      <w:r w:rsidR="00B0484C" w:rsidRPr="00423C50">
        <w:rPr>
          <w:rFonts w:cstheme="minorHAnsi"/>
        </w:rPr>
        <w:t xml:space="preserve"> </w:t>
      </w:r>
      <w:r w:rsidR="003E3C57" w:rsidRPr="00423C50">
        <w:rPr>
          <w:rFonts w:cstheme="minorHAnsi"/>
          <w:i/>
        </w:rPr>
        <w:t xml:space="preserve">Consider a distressing situation </w:t>
      </w:r>
      <w:r w:rsidR="0082106E" w:rsidRPr="00423C50">
        <w:rPr>
          <w:rFonts w:cstheme="minorHAnsi"/>
          <w:i/>
        </w:rPr>
        <w:t>that you</w:t>
      </w:r>
      <w:r w:rsidR="008D078E" w:rsidRPr="00423C50">
        <w:rPr>
          <w:rFonts w:cstheme="minorHAnsi"/>
          <w:i/>
        </w:rPr>
        <w:t xml:space="preserve"> just</w:t>
      </w:r>
      <w:r w:rsidR="0082106E" w:rsidRPr="00423C50">
        <w:rPr>
          <w:rFonts w:cstheme="minorHAnsi"/>
          <w:i/>
        </w:rPr>
        <w:t xml:space="preserve"> can’t stand</w:t>
      </w:r>
      <w:r w:rsidR="003E3C57" w:rsidRPr="00423C50">
        <w:rPr>
          <w:rFonts w:cstheme="minorHAnsi"/>
          <w:i/>
        </w:rPr>
        <w:t xml:space="preserve">. </w:t>
      </w:r>
      <w:r w:rsidR="00192F8F" w:rsidRPr="00423C50">
        <w:rPr>
          <w:rFonts w:cstheme="minorHAnsi"/>
          <w:i/>
        </w:rPr>
        <w:t>(Repeat)</w:t>
      </w:r>
      <w:r w:rsidR="000F50A9" w:rsidRPr="00423C50">
        <w:rPr>
          <w:rFonts w:cstheme="minorHAnsi"/>
          <w:i/>
        </w:rPr>
        <w:t xml:space="preserve"> (Pause</w:t>
      </w:r>
      <w:r w:rsidR="001D6456" w:rsidRPr="00423C50">
        <w:rPr>
          <w:rFonts w:cstheme="minorHAnsi"/>
          <w:i/>
        </w:rPr>
        <w:t xml:space="preserve"> </w:t>
      </w:r>
      <w:r w:rsidR="003D572F" w:rsidRPr="00423C50">
        <w:rPr>
          <w:rFonts w:cstheme="minorHAnsi"/>
          <w:i/>
        </w:rPr>
        <w:t xml:space="preserve">for </w:t>
      </w:r>
      <w:r w:rsidR="001D6456" w:rsidRPr="00423C50">
        <w:rPr>
          <w:rFonts w:cstheme="minorHAnsi"/>
          <w:i/>
        </w:rPr>
        <w:t>30 seconds</w:t>
      </w:r>
      <w:r w:rsidR="000F50A9" w:rsidRPr="00423C50">
        <w:rPr>
          <w:rFonts w:cstheme="minorHAnsi"/>
          <w:i/>
        </w:rPr>
        <w:t>)</w:t>
      </w:r>
    </w:p>
    <w:p w14:paraId="77CAE276" w14:textId="77777777" w:rsidR="00192F8F" w:rsidRPr="00423C50" w:rsidRDefault="00192F8F" w:rsidP="00635E5B">
      <w:pPr>
        <w:spacing w:after="0" w:line="240" w:lineRule="auto"/>
        <w:jc w:val="both"/>
        <w:rPr>
          <w:rFonts w:cstheme="minorHAnsi"/>
        </w:rPr>
      </w:pPr>
    </w:p>
    <w:p w14:paraId="3D5ECC11" w14:textId="77777777" w:rsidR="00727FA5" w:rsidRPr="00423C50" w:rsidRDefault="00727FA5" w:rsidP="00635E5B">
      <w:pPr>
        <w:spacing w:after="0" w:line="240" w:lineRule="auto"/>
        <w:jc w:val="both"/>
        <w:rPr>
          <w:rFonts w:cstheme="minorHAnsi"/>
          <w:b/>
        </w:rPr>
      </w:pPr>
      <w:r w:rsidRPr="00423C50">
        <w:rPr>
          <w:rFonts w:cstheme="minorHAnsi"/>
          <w:b/>
        </w:rPr>
        <w:t>The FAITH Process</w:t>
      </w:r>
    </w:p>
    <w:p w14:paraId="78C7841C" w14:textId="77777777" w:rsidR="00727FA5" w:rsidRPr="00423C50" w:rsidRDefault="00727FA5" w:rsidP="00635E5B">
      <w:pPr>
        <w:spacing w:after="0" w:line="240" w:lineRule="auto"/>
        <w:jc w:val="both"/>
        <w:rPr>
          <w:rFonts w:cstheme="minorHAnsi"/>
        </w:rPr>
      </w:pPr>
    </w:p>
    <w:p w14:paraId="19242182" w14:textId="77777777" w:rsidR="00727FA5" w:rsidRPr="00423C50" w:rsidRDefault="00727FA5" w:rsidP="00635E5B">
      <w:pPr>
        <w:spacing w:after="0" w:line="240" w:lineRule="auto"/>
        <w:jc w:val="both"/>
        <w:rPr>
          <w:rFonts w:cstheme="minorHAnsi"/>
        </w:rPr>
      </w:pPr>
      <w:r w:rsidRPr="00423C50">
        <w:rPr>
          <w:rFonts w:cstheme="minorHAnsi"/>
          <w:b/>
        </w:rPr>
        <w:t>Feelings</w:t>
      </w:r>
    </w:p>
    <w:p w14:paraId="1A262B1B" w14:textId="77777777" w:rsidR="001833F5" w:rsidRPr="00423C50" w:rsidRDefault="001833F5" w:rsidP="00635E5B">
      <w:pPr>
        <w:spacing w:after="0" w:line="240" w:lineRule="auto"/>
        <w:jc w:val="both"/>
        <w:rPr>
          <w:rFonts w:cstheme="minorHAnsi"/>
        </w:rPr>
      </w:pPr>
      <w:r w:rsidRPr="00423C50">
        <w:rPr>
          <w:rFonts w:cstheme="minorHAnsi"/>
        </w:rPr>
        <w:t xml:space="preserve">As you </w:t>
      </w:r>
      <w:r w:rsidRPr="00423C50">
        <w:rPr>
          <w:rFonts w:cstheme="minorHAnsi"/>
          <w:i/>
        </w:rPr>
        <w:t>consider</w:t>
      </w:r>
      <w:r w:rsidRPr="00423C50">
        <w:rPr>
          <w:rFonts w:cstheme="minorHAnsi"/>
        </w:rPr>
        <w:t xml:space="preserve"> </w:t>
      </w:r>
      <w:r w:rsidR="0082106E" w:rsidRPr="00423C50">
        <w:rPr>
          <w:rFonts w:cstheme="minorHAnsi"/>
          <w:i/>
        </w:rPr>
        <w:t>a distr</w:t>
      </w:r>
      <w:r w:rsidR="00046915" w:rsidRPr="00423C50">
        <w:rPr>
          <w:rFonts w:cstheme="minorHAnsi"/>
          <w:i/>
        </w:rPr>
        <w:t>essing situation that you can’t</w:t>
      </w:r>
      <w:r w:rsidR="008D078E" w:rsidRPr="00423C50">
        <w:rPr>
          <w:rFonts w:cstheme="minorHAnsi"/>
          <w:i/>
        </w:rPr>
        <w:t xml:space="preserve"> </w:t>
      </w:r>
      <w:r w:rsidR="0082106E" w:rsidRPr="00423C50">
        <w:rPr>
          <w:rFonts w:cstheme="minorHAnsi"/>
          <w:i/>
        </w:rPr>
        <w:t>stand</w:t>
      </w:r>
      <w:r w:rsidRPr="00423C50">
        <w:rPr>
          <w:rFonts w:cstheme="minorHAnsi"/>
        </w:rPr>
        <w:t xml:space="preserve">, recognize any </w:t>
      </w:r>
      <w:proofErr w:type="gramStart"/>
      <w:r w:rsidRPr="00423C50">
        <w:rPr>
          <w:rFonts w:cstheme="minorHAnsi"/>
        </w:rPr>
        <w:t>emotional feelings</w:t>
      </w:r>
      <w:proofErr w:type="gramEnd"/>
      <w:r w:rsidRPr="00423C50">
        <w:rPr>
          <w:rFonts w:cstheme="minorHAnsi"/>
        </w:rPr>
        <w:t xml:space="preserve"> that are pr</w:t>
      </w:r>
      <w:r w:rsidR="006F7C99" w:rsidRPr="00423C50">
        <w:rPr>
          <w:rFonts w:cstheme="minorHAnsi"/>
        </w:rPr>
        <w:t>esent</w:t>
      </w:r>
      <w:r w:rsidRPr="00423C50">
        <w:rPr>
          <w:rFonts w:cstheme="minorHAnsi"/>
        </w:rPr>
        <w:t>.</w:t>
      </w:r>
      <w:r w:rsidR="006F7C99" w:rsidRPr="00423C50">
        <w:rPr>
          <w:rFonts w:cstheme="minorHAnsi"/>
        </w:rPr>
        <w:t xml:space="preserve"> </w:t>
      </w:r>
      <w:r w:rsidR="006F7C99" w:rsidRPr="00423C50">
        <w:rPr>
          <w:rFonts w:cstheme="minorHAnsi"/>
          <w:i/>
        </w:rPr>
        <w:t>(Pause)</w:t>
      </w:r>
      <w:r w:rsidRPr="00423C50">
        <w:rPr>
          <w:rFonts w:cstheme="minorHAnsi"/>
        </w:rPr>
        <w:t xml:space="preserve"> </w:t>
      </w:r>
      <w:r w:rsidR="006F7C99" w:rsidRPr="00423C50">
        <w:rPr>
          <w:rFonts w:cstheme="minorHAnsi"/>
        </w:rPr>
        <w:t xml:space="preserve">Our feelings are ours to teach us about ourselves, to guide us, </w:t>
      </w:r>
      <w:r w:rsidR="00D67523" w:rsidRPr="00423C50">
        <w:rPr>
          <w:rFonts w:cstheme="minorHAnsi"/>
        </w:rPr>
        <w:t xml:space="preserve">to show us our limitations, </w:t>
      </w:r>
      <w:r w:rsidR="006F7C99" w:rsidRPr="00423C50">
        <w:rPr>
          <w:rFonts w:cstheme="minorHAnsi"/>
        </w:rPr>
        <w:t>and to train us. They ca</w:t>
      </w:r>
      <w:r w:rsidR="00313082" w:rsidRPr="00423C50">
        <w:rPr>
          <w:rFonts w:cstheme="minorHAnsi"/>
        </w:rPr>
        <w:t>n often be uncomfortable. We are</w:t>
      </w:r>
      <w:r w:rsidR="006F7C99" w:rsidRPr="00423C50">
        <w:rPr>
          <w:rFonts w:cstheme="minorHAnsi"/>
        </w:rPr>
        <w:t xml:space="preserve"> learn</w:t>
      </w:r>
      <w:r w:rsidR="00313082" w:rsidRPr="00423C50">
        <w:rPr>
          <w:rFonts w:cstheme="minorHAnsi"/>
        </w:rPr>
        <w:t>ing</w:t>
      </w:r>
      <w:r w:rsidR="006F7C99" w:rsidRPr="00423C50">
        <w:rPr>
          <w:rFonts w:cstheme="minorHAnsi"/>
        </w:rPr>
        <w:t xml:space="preserve"> to honor our feelings without allowing them to master us.</w:t>
      </w:r>
      <w:r w:rsidRPr="00423C50">
        <w:rPr>
          <w:rFonts w:cstheme="minorHAnsi"/>
        </w:rPr>
        <w:t xml:space="preserve"> Observe and breathe. </w:t>
      </w:r>
      <w:r w:rsidRPr="00423C50">
        <w:rPr>
          <w:rFonts w:cstheme="minorHAnsi"/>
          <w:i/>
        </w:rPr>
        <w:t xml:space="preserve">(Pause </w:t>
      </w:r>
      <w:r w:rsidR="003D572F" w:rsidRPr="00423C50">
        <w:rPr>
          <w:rFonts w:cstheme="minorHAnsi"/>
          <w:i/>
        </w:rPr>
        <w:t xml:space="preserve">for </w:t>
      </w:r>
      <w:r w:rsidRPr="00423C50">
        <w:rPr>
          <w:rFonts w:cstheme="minorHAnsi"/>
          <w:i/>
        </w:rPr>
        <w:t>30 seconds)</w:t>
      </w:r>
    </w:p>
    <w:p w14:paraId="45506B19" w14:textId="77777777" w:rsidR="00192F8F" w:rsidRPr="00423C50" w:rsidRDefault="00192F8F" w:rsidP="00635E5B">
      <w:pPr>
        <w:spacing w:after="0" w:line="240" w:lineRule="auto"/>
        <w:jc w:val="both"/>
        <w:rPr>
          <w:rFonts w:cstheme="minorHAnsi"/>
        </w:rPr>
      </w:pPr>
    </w:p>
    <w:p w14:paraId="39297214" w14:textId="77777777" w:rsidR="00727FA5" w:rsidRPr="00423C50" w:rsidRDefault="00727FA5" w:rsidP="00635E5B">
      <w:pPr>
        <w:spacing w:after="0" w:line="240" w:lineRule="auto"/>
        <w:jc w:val="both"/>
        <w:rPr>
          <w:rFonts w:cstheme="minorHAnsi"/>
          <w:b/>
        </w:rPr>
      </w:pPr>
      <w:r w:rsidRPr="00423C50">
        <w:rPr>
          <w:rFonts w:cstheme="minorHAnsi"/>
          <w:b/>
        </w:rPr>
        <w:t>Awareness without judgment</w:t>
      </w:r>
    </w:p>
    <w:p w14:paraId="060A347F" w14:textId="0E5BB719" w:rsidR="001833F5" w:rsidRPr="00423C50" w:rsidRDefault="009C6D57" w:rsidP="00635E5B">
      <w:pPr>
        <w:spacing w:after="0" w:line="240" w:lineRule="auto"/>
        <w:jc w:val="both"/>
        <w:rPr>
          <w:rFonts w:cstheme="minorHAnsi"/>
        </w:rPr>
      </w:pPr>
      <w:r w:rsidRPr="00423C50">
        <w:rPr>
          <w:rFonts w:cstheme="minorHAnsi"/>
        </w:rPr>
        <w:t>Graciously allow whatever you are experiencing to rest in</w:t>
      </w:r>
      <w:r w:rsidR="00BF1959" w:rsidRPr="00423C50">
        <w:rPr>
          <w:rFonts w:cstheme="minorHAnsi"/>
        </w:rPr>
        <w:t xml:space="preserve"> your awarenes</w:t>
      </w:r>
      <w:r w:rsidR="00D67523" w:rsidRPr="00423C50">
        <w:rPr>
          <w:rFonts w:cstheme="minorHAnsi"/>
        </w:rPr>
        <w:t>s</w:t>
      </w:r>
      <w:r w:rsidRPr="00423C50">
        <w:rPr>
          <w:rFonts w:cstheme="minorHAnsi"/>
        </w:rPr>
        <w:t xml:space="preserve">. </w:t>
      </w:r>
      <w:r w:rsidR="001256AF" w:rsidRPr="00423C50">
        <w:rPr>
          <w:rFonts w:cstheme="minorHAnsi"/>
        </w:rPr>
        <w:t>Notice</w:t>
      </w:r>
      <w:r w:rsidR="0076717B" w:rsidRPr="00423C50">
        <w:rPr>
          <w:rFonts w:cstheme="minorHAnsi"/>
        </w:rPr>
        <w:t xml:space="preserve"> any struggle </w:t>
      </w:r>
      <w:r w:rsidR="001256AF" w:rsidRPr="00423C50">
        <w:rPr>
          <w:rFonts w:cstheme="minorHAnsi"/>
        </w:rPr>
        <w:t xml:space="preserve">you may have </w:t>
      </w:r>
      <w:r w:rsidR="0076717B" w:rsidRPr="00423C50">
        <w:rPr>
          <w:rFonts w:cstheme="minorHAnsi"/>
        </w:rPr>
        <w:t>with this experience</w:t>
      </w:r>
      <w:r w:rsidR="00F177D6" w:rsidRPr="00423C50">
        <w:rPr>
          <w:rFonts w:cstheme="minorHAnsi"/>
        </w:rPr>
        <w:t>. Do you want to escape</w:t>
      </w:r>
      <w:r w:rsidR="008D078E" w:rsidRPr="00423C50">
        <w:rPr>
          <w:rFonts w:cstheme="minorHAnsi"/>
        </w:rPr>
        <w:t>, attack</w:t>
      </w:r>
      <w:r w:rsidR="00721110" w:rsidRPr="00423C50">
        <w:rPr>
          <w:rFonts w:cstheme="minorHAnsi"/>
        </w:rPr>
        <w:t xml:space="preserve">, or </w:t>
      </w:r>
      <w:r w:rsidR="009B4EB6" w:rsidRPr="00423C50">
        <w:rPr>
          <w:rFonts w:cstheme="minorHAnsi"/>
        </w:rPr>
        <w:t xml:space="preserve">perhaps </w:t>
      </w:r>
      <w:r w:rsidR="00721110" w:rsidRPr="00423C50">
        <w:rPr>
          <w:rFonts w:cstheme="minorHAnsi"/>
        </w:rPr>
        <w:t>drift</w:t>
      </w:r>
      <w:r w:rsidR="006F7C99" w:rsidRPr="00423C50">
        <w:rPr>
          <w:rFonts w:cstheme="minorHAnsi"/>
        </w:rPr>
        <w:t xml:space="preserve"> into self-pity?</w:t>
      </w:r>
      <w:r w:rsidR="001833F5" w:rsidRPr="00423C50">
        <w:rPr>
          <w:rFonts w:cstheme="minorHAnsi"/>
        </w:rPr>
        <w:t xml:space="preserve"> </w:t>
      </w:r>
      <w:r w:rsidR="006F7C99" w:rsidRPr="00423C50">
        <w:rPr>
          <w:rFonts w:cstheme="minorHAnsi"/>
          <w:i/>
        </w:rPr>
        <w:t xml:space="preserve">(Pause) </w:t>
      </w:r>
      <w:r w:rsidR="006F7C99" w:rsidRPr="00423C50">
        <w:rPr>
          <w:rFonts w:cstheme="minorHAnsi"/>
        </w:rPr>
        <w:t>Feelings</w:t>
      </w:r>
      <w:r w:rsidRPr="00423C50">
        <w:rPr>
          <w:rFonts w:cstheme="minorHAnsi"/>
        </w:rPr>
        <w:t xml:space="preserve"> and passing thoughts</w:t>
      </w:r>
      <w:r w:rsidR="00104E6C" w:rsidRPr="00423C50">
        <w:rPr>
          <w:rFonts w:cstheme="minorHAnsi"/>
        </w:rPr>
        <w:t xml:space="preserve"> are part of the</w:t>
      </w:r>
      <w:r w:rsidR="006F7C99" w:rsidRPr="00423C50">
        <w:rPr>
          <w:rFonts w:cstheme="minorHAnsi"/>
        </w:rPr>
        <w:t xml:space="preserve"> struggle. They are not right or wrong</w:t>
      </w:r>
      <w:r w:rsidR="003D572F" w:rsidRPr="00423C50">
        <w:rPr>
          <w:rFonts w:cstheme="minorHAnsi"/>
        </w:rPr>
        <w:t>; they</w:t>
      </w:r>
      <w:r w:rsidR="006F7C99" w:rsidRPr="00423C50">
        <w:rPr>
          <w:rFonts w:cstheme="minorHAnsi"/>
        </w:rPr>
        <w:t xml:space="preserve"> just are. </w:t>
      </w:r>
      <w:r w:rsidR="001833F5" w:rsidRPr="00423C50">
        <w:rPr>
          <w:rFonts w:cstheme="minorHAnsi"/>
        </w:rPr>
        <w:t>Give y</w:t>
      </w:r>
      <w:r w:rsidRPr="00423C50">
        <w:rPr>
          <w:rFonts w:cstheme="minorHAnsi"/>
        </w:rPr>
        <w:t>ourself permission to explore</w:t>
      </w:r>
      <w:r w:rsidR="001833F5" w:rsidRPr="00423C50">
        <w:rPr>
          <w:rFonts w:cstheme="minorHAnsi"/>
        </w:rPr>
        <w:t xml:space="preserve"> whatever you are</w:t>
      </w:r>
      <w:r w:rsidR="00AF4B19" w:rsidRPr="00423C50">
        <w:rPr>
          <w:rFonts w:cstheme="minorHAnsi"/>
        </w:rPr>
        <w:t xml:space="preserve"> experiencing without judgment</w:t>
      </w:r>
      <w:r w:rsidR="00532552" w:rsidRPr="00423C50">
        <w:rPr>
          <w:rFonts w:cstheme="minorHAnsi"/>
        </w:rPr>
        <w:t xml:space="preserve"> and use</w:t>
      </w:r>
      <w:r w:rsidR="001833F5" w:rsidRPr="00423C50">
        <w:rPr>
          <w:rFonts w:cstheme="minorHAnsi"/>
        </w:rPr>
        <w:t xml:space="preserve"> </w:t>
      </w:r>
      <w:r w:rsidR="001D6456" w:rsidRPr="00423C50">
        <w:rPr>
          <w:rFonts w:cstheme="minorHAnsi"/>
        </w:rPr>
        <w:t xml:space="preserve">a </w:t>
      </w:r>
      <w:r w:rsidR="001833F5" w:rsidRPr="00423C50">
        <w:rPr>
          <w:rFonts w:cstheme="minorHAnsi"/>
        </w:rPr>
        <w:t>l</w:t>
      </w:r>
      <w:r w:rsidR="00BF1959" w:rsidRPr="00423C50">
        <w:rPr>
          <w:rFonts w:cstheme="minorHAnsi"/>
        </w:rPr>
        <w:t>ong exhaling breath to quiet your feelings</w:t>
      </w:r>
      <w:r w:rsidR="0086793B" w:rsidRPr="00423C50">
        <w:rPr>
          <w:rFonts w:cstheme="minorHAnsi"/>
        </w:rPr>
        <w:t>.</w:t>
      </w:r>
      <w:r w:rsidR="00192F8F" w:rsidRPr="00423C50">
        <w:rPr>
          <w:rFonts w:cstheme="minorHAnsi"/>
        </w:rPr>
        <w:t xml:space="preserve"> </w:t>
      </w:r>
      <w:r w:rsidR="00192F8F" w:rsidRPr="00423C50">
        <w:rPr>
          <w:rFonts w:cstheme="minorHAnsi"/>
          <w:i/>
        </w:rPr>
        <w:t xml:space="preserve">(Pause </w:t>
      </w:r>
      <w:r w:rsidR="003D572F" w:rsidRPr="00423C50">
        <w:rPr>
          <w:rFonts w:cstheme="minorHAnsi"/>
          <w:i/>
        </w:rPr>
        <w:t xml:space="preserve">for </w:t>
      </w:r>
      <w:r w:rsidR="00192F8F" w:rsidRPr="00423C50">
        <w:rPr>
          <w:rFonts w:cstheme="minorHAnsi"/>
          <w:i/>
        </w:rPr>
        <w:t>30 seconds</w:t>
      </w:r>
      <w:r w:rsidR="001833F5" w:rsidRPr="00423C50">
        <w:rPr>
          <w:rFonts w:cstheme="minorHAnsi"/>
          <w:i/>
        </w:rPr>
        <w:t>)</w:t>
      </w:r>
    </w:p>
    <w:p w14:paraId="508CADB3" w14:textId="77777777" w:rsidR="00192F8F" w:rsidRPr="00423C50" w:rsidRDefault="00192F8F" w:rsidP="00635E5B">
      <w:pPr>
        <w:spacing w:after="0" w:line="240" w:lineRule="auto"/>
        <w:jc w:val="both"/>
        <w:rPr>
          <w:rFonts w:cstheme="minorHAnsi"/>
        </w:rPr>
      </w:pPr>
    </w:p>
    <w:p w14:paraId="3FF08365" w14:textId="77777777" w:rsidR="00727FA5" w:rsidRPr="00423C50" w:rsidRDefault="001D6456" w:rsidP="00635E5B">
      <w:pPr>
        <w:spacing w:after="0" w:line="240" w:lineRule="auto"/>
        <w:jc w:val="both"/>
        <w:rPr>
          <w:rFonts w:cstheme="minorHAnsi"/>
        </w:rPr>
      </w:pPr>
      <w:r w:rsidRPr="00423C50">
        <w:rPr>
          <w:rFonts w:cstheme="minorHAnsi"/>
          <w:b/>
        </w:rPr>
        <w:t>Inquiry: W</w:t>
      </w:r>
      <w:r w:rsidR="00727FA5" w:rsidRPr="00423C50">
        <w:rPr>
          <w:rFonts w:cstheme="minorHAnsi"/>
          <w:b/>
        </w:rPr>
        <w:t>hat is my body saying?</w:t>
      </w:r>
    </w:p>
    <w:p w14:paraId="417F6CAA" w14:textId="77777777" w:rsidR="009B4EB6" w:rsidRPr="00423C50" w:rsidRDefault="009B4EB6" w:rsidP="009B4EB6">
      <w:pPr>
        <w:tabs>
          <w:tab w:val="left" w:pos="2268"/>
        </w:tabs>
        <w:spacing w:after="0" w:line="240" w:lineRule="auto"/>
        <w:jc w:val="both"/>
        <w:rPr>
          <w:rFonts w:cstheme="minorHAnsi"/>
        </w:rPr>
      </w:pPr>
      <w:r w:rsidRPr="00423C50">
        <w:rPr>
          <w:rFonts w:cstheme="minorHAnsi"/>
        </w:rPr>
        <w:t xml:space="preserve">Bring your attention to your body. What is it doing when you </w:t>
      </w:r>
      <w:r w:rsidRPr="00423C50">
        <w:rPr>
          <w:rFonts w:cstheme="minorHAnsi"/>
          <w:i/>
        </w:rPr>
        <w:t>consider a situation in which you cannot stand</w:t>
      </w:r>
      <w:r w:rsidRPr="00423C50">
        <w:rPr>
          <w:rFonts w:cstheme="minorHAnsi"/>
        </w:rPr>
        <w:t xml:space="preserve">? </w:t>
      </w:r>
      <w:bookmarkStart w:id="20" w:name="_Hlk527572375"/>
      <w:r w:rsidRPr="00423C50">
        <w:rPr>
          <w:rFonts w:cstheme="minorHAnsi"/>
        </w:rPr>
        <w:t xml:space="preserve">For example, you might notice what shutting down, craving, or, perhaps, unfairness and rage feel like in your body. </w:t>
      </w:r>
      <w:bookmarkEnd w:id="20"/>
      <w:r w:rsidRPr="00423C50">
        <w:rPr>
          <w:rFonts w:cstheme="minorHAnsi"/>
          <w:i/>
        </w:rPr>
        <w:t>(Pause for 30 seconds)</w:t>
      </w:r>
    </w:p>
    <w:p w14:paraId="1C10E7CA" w14:textId="77777777" w:rsidR="00192F8F" w:rsidRPr="00423C50" w:rsidRDefault="00192F8F" w:rsidP="00635E5B">
      <w:pPr>
        <w:spacing w:after="0" w:line="240" w:lineRule="auto"/>
        <w:jc w:val="both"/>
        <w:rPr>
          <w:rFonts w:cstheme="minorHAnsi"/>
        </w:rPr>
      </w:pPr>
    </w:p>
    <w:p w14:paraId="4F98F23F" w14:textId="77777777" w:rsidR="00727FA5" w:rsidRPr="00423C50" w:rsidRDefault="00727FA5" w:rsidP="00635E5B">
      <w:pPr>
        <w:spacing w:after="0" w:line="240" w:lineRule="auto"/>
        <w:jc w:val="both"/>
        <w:rPr>
          <w:rFonts w:cstheme="minorHAnsi"/>
          <w:b/>
        </w:rPr>
      </w:pPr>
      <w:r w:rsidRPr="00423C50">
        <w:rPr>
          <w:rFonts w:cstheme="minorHAnsi"/>
          <w:b/>
        </w:rPr>
        <w:t>Talk to Jesus</w:t>
      </w:r>
    </w:p>
    <w:p w14:paraId="399227C4" w14:textId="4EB84C2F" w:rsidR="001833F5" w:rsidRPr="00423C50" w:rsidRDefault="001833F5" w:rsidP="00635E5B">
      <w:pPr>
        <w:spacing w:after="0" w:line="240" w:lineRule="auto"/>
        <w:jc w:val="both"/>
        <w:rPr>
          <w:rFonts w:cstheme="minorHAnsi"/>
          <w:i/>
        </w:rPr>
      </w:pPr>
      <w:r w:rsidRPr="00423C50">
        <w:rPr>
          <w:rFonts w:cstheme="minorHAnsi"/>
        </w:rPr>
        <w:lastRenderedPageBreak/>
        <w:t xml:space="preserve">You might imagine that you are leaning back in the </w:t>
      </w:r>
      <w:r w:rsidR="00AC043B" w:rsidRPr="00423C50">
        <w:rPr>
          <w:rFonts w:cstheme="minorHAnsi"/>
        </w:rPr>
        <w:t xml:space="preserve">safe and loving </w:t>
      </w:r>
      <w:r w:rsidRPr="00423C50">
        <w:rPr>
          <w:rFonts w:cstheme="minorHAnsi"/>
        </w:rPr>
        <w:t>arms of Jesus a</w:t>
      </w:r>
      <w:r w:rsidR="00E63056" w:rsidRPr="00423C50">
        <w:rPr>
          <w:rFonts w:cstheme="minorHAnsi"/>
        </w:rPr>
        <w:t>s</w:t>
      </w:r>
      <w:r w:rsidR="009C6D57" w:rsidRPr="00423C50">
        <w:rPr>
          <w:rFonts w:cstheme="minorHAnsi"/>
        </w:rPr>
        <w:t xml:space="preserve"> t</w:t>
      </w:r>
      <w:r w:rsidR="00E63056" w:rsidRPr="00423C50">
        <w:rPr>
          <w:rFonts w:cstheme="minorHAnsi"/>
        </w:rPr>
        <w:t xml:space="preserve">ogether you </w:t>
      </w:r>
      <w:r w:rsidR="00E63056" w:rsidRPr="00423C50">
        <w:rPr>
          <w:rFonts w:cstheme="minorHAnsi"/>
          <w:i/>
        </w:rPr>
        <w:t>consider</w:t>
      </w:r>
      <w:r w:rsidR="005931B3" w:rsidRPr="00423C50">
        <w:rPr>
          <w:rFonts w:cstheme="minorHAnsi"/>
        </w:rPr>
        <w:t xml:space="preserve"> </w:t>
      </w:r>
      <w:r w:rsidR="005931B3" w:rsidRPr="00423C50">
        <w:rPr>
          <w:rFonts w:cstheme="minorHAnsi"/>
          <w:i/>
        </w:rPr>
        <w:t>th</w:t>
      </w:r>
      <w:r w:rsidR="00A939E2" w:rsidRPr="00423C50">
        <w:rPr>
          <w:rFonts w:cstheme="minorHAnsi"/>
          <w:i/>
        </w:rPr>
        <w:t>i</w:t>
      </w:r>
      <w:r w:rsidR="009C6D57" w:rsidRPr="00423C50">
        <w:rPr>
          <w:rFonts w:cstheme="minorHAnsi"/>
          <w:i/>
        </w:rPr>
        <w:t xml:space="preserve">s situation that you can’t </w:t>
      </w:r>
      <w:r w:rsidR="006F7C99" w:rsidRPr="00423C50">
        <w:rPr>
          <w:rFonts w:cstheme="minorHAnsi"/>
          <w:i/>
        </w:rPr>
        <w:t>stand</w:t>
      </w:r>
      <w:r w:rsidRPr="00423C50">
        <w:rPr>
          <w:rFonts w:cstheme="minorHAnsi"/>
        </w:rPr>
        <w:t xml:space="preserve">. </w:t>
      </w:r>
      <w:r w:rsidR="00AC043B" w:rsidRPr="00423C50">
        <w:rPr>
          <w:rFonts w:cstheme="minorHAnsi"/>
        </w:rPr>
        <w:t xml:space="preserve">What do you believe when you consider this situation? </w:t>
      </w:r>
      <w:bookmarkStart w:id="21" w:name="_Hlk54090668"/>
      <w:r w:rsidRPr="00423C50">
        <w:rPr>
          <w:rFonts w:cstheme="minorHAnsi"/>
        </w:rPr>
        <w:t xml:space="preserve">Do you feel compelled to judge </w:t>
      </w:r>
      <w:r w:rsidR="00AA31D0" w:rsidRPr="00423C50">
        <w:rPr>
          <w:rFonts w:cstheme="minorHAnsi"/>
        </w:rPr>
        <w:t xml:space="preserve">as good or evil </w:t>
      </w:r>
      <w:r w:rsidRPr="00423C50">
        <w:rPr>
          <w:rFonts w:cstheme="minorHAnsi"/>
        </w:rPr>
        <w:t xml:space="preserve">this </w:t>
      </w:r>
      <w:r w:rsidR="001D6456" w:rsidRPr="00423C50">
        <w:rPr>
          <w:rFonts w:cstheme="minorHAnsi"/>
        </w:rPr>
        <w:t>“reality check</w:t>
      </w:r>
      <w:r w:rsidR="001256AF" w:rsidRPr="00423C50">
        <w:rPr>
          <w:rFonts w:cstheme="minorHAnsi"/>
        </w:rPr>
        <w:t>”</w:t>
      </w:r>
      <w:r w:rsidR="001D6456" w:rsidRPr="00423C50">
        <w:rPr>
          <w:rFonts w:cstheme="minorHAnsi"/>
        </w:rPr>
        <w:t xml:space="preserve"> </w:t>
      </w:r>
      <w:r w:rsidR="00332FC8" w:rsidRPr="00423C50">
        <w:rPr>
          <w:rFonts w:cstheme="minorHAnsi"/>
        </w:rPr>
        <w:t>about your</w:t>
      </w:r>
      <w:r w:rsidR="009B7CE7" w:rsidRPr="00423C50">
        <w:rPr>
          <w:rFonts w:cstheme="minorHAnsi"/>
        </w:rPr>
        <w:t xml:space="preserve"> ability</w:t>
      </w:r>
      <w:r w:rsidR="00DA3528" w:rsidRPr="00423C50">
        <w:rPr>
          <w:rFonts w:cstheme="minorHAnsi"/>
        </w:rPr>
        <w:t xml:space="preserve"> to stand</w:t>
      </w:r>
      <w:r w:rsidRPr="00423C50">
        <w:rPr>
          <w:rFonts w:cstheme="minorHAnsi"/>
        </w:rPr>
        <w:t>?</w:t>
      </w:r>
      <w:r w:rsidR="006F7C99" w:rsidRPr="00423C50">
        <w:rPr>
          <w:rFonts w:cstheme="minorHAnsi"/>
        </w:rPr>
        <w:t xml:space="preserve"> </w:t>
      </w:r>
      <w:bookmarkEnd w:id="21"/>
      <w:r w:rsidR="006F7C99" w:rsidRPr="00423C50">
        <w:rPr>
          <w:rFonts w:cstheme="minorHAnsi"/>
          <w:i/>
        </w:rPr>
        <w:t>(Pause)</w:t>
      </w:r>
      <w:r w:rsidRPr="00423C50">
        <w:rPr>
          <w:rFonts w:cstheme="minorHAnsi"/>
        </w:rPr>
        <w:t xml:space="preserve"> What story do you want to tell?</w:t>
      </w:r>
      <w:r w:rsidR="003C7540" w:rsidRPr="00423C50">
        <w:rPr>
          <w:rFonts w:cstheme="minorHAnsi"/>
        </w:rPr>
        <w:t xml:space="preserve"> </w:t>
      </w:r>
      <w:r w:rsidR="003C7540" w:rsidRPr="00423C50">
        <w:rPr>
          <w:rFonts w:cstheme="minorHAnsi"/>
          <w:i/>
        </w:rPr>
        <w:t>(Pause)</w:t>
      </w:r>
      <w:r w:rsidRPr="00423C50">
        <w:rPr>
          <w:rFonts w:cstheme="minorHAnsi"/>
        </w:rPr>
        <w:t xml:space="preserve"> Observe your experience as just information</w:t>
      </w:r>
      <w:r w:rsidR="009B7CE7" w:rsidRPr="00423C50">
        <w:rPr>
          <w:rFonts w:cstheme="minorHAnsi"/>
        </w:rPr>
        <w:t>, and breathe</w:t>
      </w:r>
      <w:r w:rsidRPr="00423C50">
        <w:rPr>
          <w:rFonts w:cstheme="minorHAnsi"/>
        </w:rPr>
        <w:t xml:space="preserve">. </w:t>
      </w:r>
      <w:r w:rsidR="00192F8F" w:rsidRPr="00423C50">
        <w:rPr>
          <w:rFonts w:cstheme="minorHAnsi"/>
          <w:i/>
        </w:rPr>
        <w:t xml:space="preserve">(Pause </w:t>
      </w:r>
      <w:r w:rsidR="003D572F" w:rsidRPr="00423C50">
        <w:rPr>
          <w:rFonts w:cstheme="minorHAnsi"/>
          <w:i/>
        </w:rPr>
        <w:t xml:space="preserve">for </w:t>
      </w:r>
      <w:r w:rsidR="00192F8F" w:rsidRPr="00423C50">
        <w:rPr>
          <w:rFonts w:cstheme="minorHAnsi"/>
          <w:i/>
        </w:rPr>
        <w:t>30 seconds</w:t>
      </w:r>
      <w:r w:rsidRPr="00423C50">
        <w:rPr>
          <w:rFonts w:cstheme="minorHAnsi"/>
          <w:i/>
        </w:rPr>
        <w:t>)</w:t>
      </w:r>
    </w:p>
    <w:p w14:paraId="1C4C8BEB" w14:textId="77777777" w:rsidR="008E04A3" w:rsidRPr="00423C50" w:rsidRDefault="008E04A3" w:rsidP="00635E5B">
      <w:pPr>
        <w:spacing w:after="0" w:line="240" w:lineRule="auto"/>
        <w:jc w:val="both"/>
        <w:rPr>
          <w:rFonts w:cstheme="minorHAnsi"/>
          <w:b/>
        </w:rPr>
      </w:pPr>
    </w:p>
    <w:p w14:paraId="370C4B9E" w14:textId="65522B1B" w:rsidR="00727FA5" w:rsidRPr="00423C50" w:rsidRDefault="00727FA5" w:rsidP="00635E5B">
      <w:pPr>
        <w:spacing w:after="0" w:line="240" w:lineRule="auto"/>
        <w:jc w:val="both"/>
        <w:rPr>
          <w:rFonts w:cstheme="minorHAnsi"/>
          <w:b/>
        </w:rPr>
      </w:pPr>
      <w:r w:rsidRPr="00423C50">
        <w:rPr>
          <w:rFonts w:cstheme="minorHAnsi"/>
          <w:b/>
        </w:rPr>
        <w:t>Heal</w:t>
      </w:r>
    </w:p>
    <w:p w14:paraId="6DBDB5D3" w14:textId="77777777" w:rsidR="001833F5" w:rsidRPr="00423C50" w:rsidRDefault="001833F5" w:rsidP="00635E5B">
      <w:pPr>
        <w:spacing w:after="0" w:line="240" w:lineRule="auto"/>
        <w:jc w:val="both"/>
        <w:rPr>
          <w:rFonts w:cstheme="minorHAnsi"/>
        </w:rPr>
      </w:pPr>
      <w:r w:rsidRPr="00423C50">
        <w:rPr>
          <w:rFonts w:cstheme="minorHAnsi"/>
        </w:rPr>
        <w:t>As you breathe</w:t>
      </w:r>
      <w:r w:rsidR="009E4A7F" w:rsidRPr="00423C50">
        <w:rPr>
          <w:rFonts w:cstheme="minorHAnsi"/>
        </w:rPr>
        <w:t>,</w:t>
      </w:r>
      <w:r w:rsidRPr="00423C50">
        <w:rPr>
          <w:rFonts w:cstheme="minorHAnsi"/>
        </w:rPr>
        <w:t xml:space="preserve"> repeat the </w:t>
      </w:r>
      <w:proofErr w:type="gramStart"/>
      <w:r w:rsidRPr="00423C50">
        <w:rPr>
          <w:rFonts w:cstheme="minorHAnsi"/>
        </w:rPr>
        <w:t xml:space="preserve">word </w:t>
      </w:r>
      <w:r w:rsidRPr="00423C50">
        <w:rPr>
          <w:rFonts w:cstheme="minorHAnsi"/>
          <w:i/>
        </w:rPr>
        <w:t>Welcome</w:t>
      </w:r>
      <w:proofErr w:type="gramEnd"/>
      <w:r w:rsidRPr="00423C50">
        <w:rPr>
          <w:rFonts w:cstheme="minorHAnsi"/>
        </w:rPr>
        <w:t xml:space="preserve">. </w:t>
      </w:r>
      <w:r w:rsidRPr="00423C50">
        <w:rPr>
          <w:rFonts w:cstheme="minorHAnsi"/>
          <w:i/>
        </w:rPr>
        <w:t xml:space="preserve">(Pause </w:t>
      </w:r>
      <w:r w:rsidR="003D572F" w:rsidRPr="00423C50">
        <w:rPr>
          <w:rFonts w:cstheme="minorHAnsi"/>
          <w:i/>
        </w:rPr>
        <w:t xml:space="preserve">for </w:t>
      </w:r>
      <w:r w:rsidRPr="00423C50">
        <w:rPr>
          <w:rFonts w:cstheme="minorHAnsi"/>
          <w:i/>
        </w:rPr>
        <w:t>10 seconds)</w:t>
      </w:r>
      <w:r w:rsidRPr="00423C50">
        <w:rPr>
          <w:rFonts w:cstheme="minorHAnsi"/>
        </w:rPr>
        <w:t xml:space="preserve"> </w:t>
      </w:r>
    </w:p>
    <w:p w14:paraId="21F56028" w14:textId="77777777" w:rsidR="003D572F" w:rsidRPr="00423C50" w:rsidRDefault="003D572F" w:rsidP="00635E5B">
      <w:pPr>
        <w:spacing w:after="0" w:line="240" w:lineRule="auto"/>
        <w:jc w:val="both"/>
        <w:rPr>
          <w:rFonts w:cstheme="minorHAnsi"/>
        </w:rPr>
      </w:pPr>
    </w:p>
    <w:p w14:paraId="5D76A5C9" w14:textId="77777777" w:rsidR="00192F8F" w:rsidRPr="00423C50" w:rsidRDefault="00A939E2" w:rsidP="00635E5B">
      <w:pPr>
        <w:spacing w:after="0" w:line="240" w:lineRule="auto"/>
        <w:jc w:val="both"/>
        <w:rPr>
          <w:rFonts w:cstheme="minorHAnsi"/>
          <w:i/>
        </w:rPr>
      </w:pPr>
      <w:r w:rsidRPr="00423C50">
        <w:rPr>
          <w:rFonts w:cstheme="minorHAnsi"/>
          <w:i/>
        </w:rPr>
        <w:t xml:space="preserve">(Pause </w:t>
      </w:r>
      <w:r w:rsidR="003B0081" w:rsidRPr="00423C50">
        <w:rPr>
          <w:rFonts w:cstheme="minorHAnsi"/>
          <w:i/>
        </w:rPr>
        <w:t xml:space="preserve">for </w:t>
      </w:r>
      <w:r w:rsidRPr="00423C50">
        <w:rPr>
          <w:rFonts w:cstheme="minorHAnsi"/>
          <w:i/>
        </w:rPr>
        <w:t>8</w:t>
      </w:r>
      <w:r w:rsidR="00192F8F" w:rsidRPr="00423C50">
        <w:rPr>
          <w:rFonts w:cstheme="minorHAnsi"/>
          <w:i/>
        </w:rPr>
        <w:t xml:space="preserve"> seconds</w:t>
      </w:r>
      <w:r w:rsidR="00721110" w:rsidRPr="00423C50">
        <w:rPr>
          <w:rFonts w:cstheme="minorHAnsi"/>
          <w:i/>
        </w:rPr>
        <w:t xml:space="preserve"> or one long breath</w:t>
      </w:r>
      <w:r w:rsidR="00192F8F" w:rsidRPr="00423C50">
        <w:rPr>
          <w:rFonts w:cstheme="minorHAnsi"/>
          <w:i/>
        </w:rPr>
        <w:t xml:space="preserve"> after each </w:t>
      </w:r>
      <w:r w:rsidR="009B7CE7" w:rsidRPr="00423C50">
        <w:rPr>
          <w:rFonts w:cstheme="minorHAnsi"/>
          <w:i/>
        </w:rPr>
        <w:t>statement</w:t>
      </w:r>
      <w:r w:rsidR="00192F8F" w:rsidRPr="00423C50">
        <w:rPr>
          <w:rFonts w:cstheme="minorHAnsi"/>
          <w:i/>
        </w:rPr>
        <w:t>)</w:t>
      </w:r>
    </w:p>
    <w:p w14:paraId="2BC30642" w14:textId="77777777" w:rsidR="00576148" w:rsidRPr="00423C50" w:rsidRDefault="001833F5" w:rsidP="00635E5B">
      <w:pPr>
        <w:pStyle w:val="ListParagraph"/>
        <w:numPr>
          <w:ilvl w:val="0"/>
          <w:numId w:val="3"/>
        </w:numPr>
        <w:spacing w:after="0" w:line="240" w:lineRule="auto"/>
        <w:jc w:val="both"/>
        <w:rPr>
          <w:rFonts w:cstheme="minorHAnsi"/>
        </w:rPr>
      </w:pPr>
      <w:r w:rsidRPr="00423C50">
        <w:rPr>
          <w:rFonts w:cstheme="minorHAnsi"/>
        </w:rPr>
        <w:t>Welcome this opportuni</w:t>
      </w:r>
      <w:r w:rsidR="00192F8F" w:rsidRPr="00423C50">
        <w:rPr>
          <w:rFonts w:cstheme="minorHAnsi"/>
        </w:rPr>
        <w:t>ty to explore</w:t>
      </w:r>
      <w:r w:rsidR="009B7CE7" w:rsidRPr="00423C50">
        <w:rPr>
          <w:rFonts w:cstheme="minorHAnsi"/>
        </w:rPr>
        <w:t xml:space="preserve"> </w:t>
      </w:r>
      <w:r w:rsidR="003E1B89" w:rsidRPr="00423C50">
        <w:rPr>
          <w:rFonts w:cstheme="minorHAnsi"/>
        </w:rPr>
        <w:t>this</w:t>
      </w:r>
      <w:r w:rsidR="008D078E" w:rsidRPr="00423C50">
        <w:rPr>
          <w:rFonts w:cstheme="minorHAnsi"/>
        </w:rPr>
        <w:t xml:space="preserve"> present distress</w:t>
      </w:r>
      <w:r w:rsidR="00576148" w:rsidRPr="00423C50">
        <w:rPr>
          <w:rFonts w:cstheme="minorHAnsi"/>
        </w:rPr>
        <w:t>.</w:t>
      </w:r>
    </w:p>
    <w:p w14:paraId="73D3DD94" w14:textId="77777777" w:rsidR="00576148" w:rsidRPr="00423C50" w:rsidRDefault="001833F5" w:rsidP="00635E5B">
      <w:pPr>
        <w:pStyle w:val="ListParagraph"/>
        <w:numPr>
          <w:ilvl w:val="0"/>
          <w:numId w:val="3"/>
        </w:numPr>
        <w:spacing w:after="0" w:line="240" w:lineRule="auto"/>
        <w:jc w:val="both"/>
        <w:rPr>
          <w:rFonts w:cstheme="minorHAnsi"/>
        </w:rPr>
      </w:pPr>
      <w:r w:rsidRPr="00423C50">
        <w:rPr>
          <w:rFonts w:cstheme="minorHAnsi"/>
        </w:rPr>
        <w:t xml:space="preserve">Welcome the Holy Spirit of </w:t>
      </w:r>
      <w:r w:rsidR="00192F8F" w:rsidRPr="00423C50">
        <w:rPr>
          <w:rFonts w:cstheme="minorHAnsi"/>
        </w:rPr>
        <w:t>truth</w:t>
      </w:r>
      <w:r w:rsidR="008D078E" w:rsidRPr="00423C50">
        <w:rPr>
          <w:rFonts w:cstheme="minorHAnsi"/>
        </w:rPr>
        <w:t xml:space="preserve"> as He </w:t>
      </w:r>
      <w:r w:rsidR="00976337" w:rsidRPr="00423C50">
        <w:rPr>
          <w:rFonts w:cstheme="minorHAnsi"/>
        </w:rPr>
        <w:t>uses</w:t>
      </w:r>
      <w:r w:rsidR="00A939E2" w:rsidRPr="00423C50">
        <w:rPr>
          <w:rFonts w:cstheme="minorHAnsi"/>
        </w:rPr>
        <w:t xml:space="preserve"> your</w:t>
      </w:r>
      <w:r w:rsidR="008C6E5C" w:rsidRPr="00423C50">
        <w:rPr>
          <w:rFonts w:cstheme="minorHAnsi"/>
        </w:rPr>
        <w:t xml:space="preserve"> suffering</w:t>
      </w:r>
      <w:r w:rsidR="00976337" w:rsidRPr="00423C50">
        <w:rPr>
          <w:rFonts w:cstheme="minorHAnsi"/>
        </w:rPr>
        <w:t xml:space="preserve"> to heal you</w:t>
      </w:r>
      <w:r w:rsidR="00192F8F" w:rsidRPr="00423C50">
        <w:rPr>
          <w:rFonts w:cstheme="minorHAnsi"/>
        </w:rPr>
        <w:t xml:space="preserve">. </w:t>
      </w:r>
    </w:p>
    <w:p w14:paraId="21E85B2C" w14:textId="77777777" w:rsidR="00576148" w:rsidRPr="00423C50" w:rsidRDefault="001833F5" w:rsidP="00635E5B">
      <w:pPr>
        <w:pStyle w:val="ListParagraph"/>
        <w:numPr>
          <w:ilvl w:val="0"/>
          <w:numId w:val="3"/>
        </w:numPr>
        <w:spacing w:after="0" w:line="240" w:lineRule="auto"/>
        <w:jc w:val="both"/>
        <w:rPr>
          <w:rFonts w:cstheme="minorHAnsi"/>
        </w:rPr>
      </w:pPr>
      <w:r w:rsidRPr="00423C50">
        <w:rPr>
          <w:rFonts w:cstheme="minorHAnsi"/>
        </w:rPr>
        <w:t>Welcome your present reality</w:t>
      </w:r>
      <w:r w:rsidR="00AB32A5" w:rsidRPr="00423C50">
        <w:rPr>
          <w:rFonts w:cstheme="minorHAnsi"/>
        </w:rPr>
        <w:t xml:space="preserve"> and the progress you have made.</w:t>
      </w:r>
      <w:r w:rsidR="00192F8F" w:rsidRPr="00423C50">
        <w:rPr>
          <w:rFonts w:cstheme="minorHAnsi"/>
        </w:rPr>
        <w:t xml:space="preserve"> </w:t>
      </w:r>
    </w:p>
    <w:p w14:paraId="69FE69BE" w14:textId="77777777" w:rsidR="001833F5" w:rsidRPr="00423C50" w:rsidRDefault="001833F5" w:rsidP="00635E5B">
      <w:pPr>
        <w:pStyle w:val="ListParagraph"/>
        <w:numPr>
          <w:ilvl w:val="0"/>
          <w:numId w:val="3"/>
        </w:numPr>
        <w:spacing w:after="0" w:line="240" w:lineRule="auto"/>
        <w:jc w:val="both"/>
        <w:rPr>
          <w:rFonts w:cstheme="minorHAnsi"/>
          <w:i/>
        </w:rPr>
      </w:pPr>
      <w:r w:rsidRPr="00423C50">
        <w:rPr>
          <w:rFonts w:cstheme="minorHAnsi"/>
        </w:rPr>
        <w:t>Welcome what you are learning ab</w:t>
      </w:r>
      <w:r w:rsidR="00192F8F" w:rsidRPr="00423C50">
        <w:rPr>
          <w:rFonts w:cstheme="minorHAnsi"/>
        </w:rPr>
        <w:t xml:space="preserve">out yourself. </w:t>
      </w:r>
      <w:r w:rsidR="00721110" w:rsidRPr="00423C50">
        <w:rPr>
          <w:rFonts w:cstheme="minorHAnsi"/>
          <w:i/>
        </w:rPr>
        <w:t xml:space="preserve">(Pause </w:t>
      </w:r>
      <w:r w:rsidR="003D572F" w:rsidRPr="00423C50">
        <w:rPr>
          <w:rFonts w:cstheme="minorHAnsi"/>
          <w:i/>
        </w:rPr>
        <w:t xml:space="preserve">for </w:t>
      </w:r>
      <w:r w:rsidR="00721110" w:rsidRPr="00423C50">
        <w:rPr>
          <w:rFonts w:cstheme="minorHAnsi"/>
          <w:i/>
        </w:rPr>
        <w:t>10 seconds)</w:t>
      </w:r>
    </w:p>
    <w:p w14:paraId="602B9828" w14:textId="77777777" w:rsidR="00192F8F" w:rsidRPr="00423C50" w:rsidRDefault="00192F8F" w:rsidP="00635E5B">
      <w:pPr>
        <w:spacing w:after="0" w:line="240" w:lineRule="auto"/>
        <w:jc w:val="both"/>
        <w:rPr>
          <w:rFonts w:cstheme="minorHAnsi"/>
        </w:rPr>
      </w:pPr>
    </w:p>
    <w:p w14:paraId="03791339" w14:textId="77777777" w:rsidR="003B0081" w:rsidRPr="00423C50" w:rsidRDefault="003D572F" w:rsidP="00635E5B">
      <w:pPr>
        <w:spacing w:after="0" w:line="240" w:lineRule="auto"/>
        <w:jc w:val="both"/>
      </w:pPr>
      <w:bookmarkStart w:id="22" w:name="OLE_LINK34"/>
      <w:bookmarkStart w:id="23" w:name="OLE_LINK33"/>
      <w:r w:rsidRPr="00423C50">
        <w:t>Now, as you breathe, you might use the following statements as a confession to the Lord and turn away from the Idol Self. On the exhale, let go.</w:t>
      </w:r>
      <w:bookmarkStart w:id="24" w:name="_Hlk525227968"/>
      <w:r w:rsidRPr="00423C50">
        <w:rPr>
          <w:rStyle w:val="EndnoteReference"/>
        </w:rPr>
        <w:endnoteReference w:id="6"/>
      </w:r>
      <w:bookmarkEnd w:id="22"/>
      <w:bookmarkEnd w:id="23"/>
      <w:bookmarkEnd w:id="24"/>
    </w:p>
    <w:p w14:paraId="56E31945" w14:textId="77777777" w:rsidR="003D572F" w:rsidRPr="00423C50" w:rsidRDefault="003D572F" w:rsidP="00635E5B">
      <w:pPr>
        <w:spacing w:after="0" w:line="240" w:lineRule="auto"/>
        <w:jc w:val="both"/>
        <w:rPr>
          <w:rFonts w:cstheme="minorHAnsi"/>
        </w:rPr>
      </w:pPr>
    </w:p>
    <w:p w14:paraId="614D424F" w14:textId="77777777" w:rsidR="00192F8F" w:rsidRPr="00423C50" w:rsidRDefault="001833F5" w:rsidP="00635E5B">
      <w:pPr>
        <w:spacing w:after="0" w:line="240" w:lineRule="auto"/>
        <w:jc w:val="both"/>
        <w:rPr>
          <w:rFonts w:cstheme="minorHAnsi"/>
        </w:rPr>
      </w:pPr>
      <w:r w:rsidRPr="00423C50">
        <w:rPr>
          <w:rFonts w:cstheme="minorHAnsi"/>
          <w:i/>
        </w:rPr>
        <w:t>(Pause</w:t>
      </w:r>
      <w:r w:rsidR="003B0081" w:rsidRPr="00423C50">
        <w:rPr>
          <w:rFonts w:cstheme="minorHAnsi"/>
          <w:i/>
        </w:rPr>
        <w:t xml:space="preserve"> for</w:t>
      </w:r>
      <w:r w:rsidR="00192F8F" w:rsidRPr="00423C50">
        <w:rPr>
          <w:rFonts w:cstheme="minorHAnsi"/>
          <w:i/>
        </w:rPr>
        <w:t xml:space="preserve"> </w:t>
      </w:r>
      <w:r w:rsidR="003B0081" w:rsidRPr="00423C50">
        <w:rPr>
          <w:rFonts w:cstheme="minorHAnsi"/>
          <w:i/>
        </w:rPr>
        <w:t xml:space="preserve">5 seconds </w:t>
      </w:r>
      <w:r w:rsidR="00192F8F" w:rsidRPr="00423C50">
        <w:rPr>
          <w:rFonts w:cstheme="minorHAnsi"/>
          <w:i/>
        </w:rPr>
        <w:t>after each statement</w:t>
      </w:r>
      <w:r w:rsidRPr="00423C50">
        <w:rPr>
          <w:rFonts w:cstheme="minorHAnsi"/>
          <w:i/>
        </w:rPr>
        <w:t>)</w:t>
      </w:r>
    </w:p>
    <w:p w14:paraId="6BF5AD29" w14:textId="77777777" w:rsidR="00576148" w:rsidRPr="00423C50" w:rsidRDefault="00643866" w:rsidP="00635E5B">
      <w:pPr>
        <w:pStyle w:val="ListParagraph"/>
        <w:numPr>
          <w:ilvl w:val="0"/>
          <w:numId w:val="4"/>
        </w:numPr>
        <w:spacing w:after="0" w:line="240" w:lineRule="auto"/>
        <w:jc w:val="both"/>
        <w:rPr>
          <w:rFonts w:cstheme="minorHAnsi"/>
        </w:rPr>
      </w:pPr>
      <w:r w:rsidRPr="00423C50">
        <w:rPr>
          <w:rFonts w:cstheme="minorHAnsi"/>
        </w:rPr>
        <w:t>As I train</w:t>
      </w:r>
      <w:r w:rsidR="00AB32A5" w:rsidRPr="00423C50">
        <w:rPr>
          <w:rFonts w:cstheme="minorHAnsi"/>
        </w:rPr>
        <w:t xml:space="preserve"> to stand, </w:t>
      </w:r>
      <w:r w:rsidR="00DD575D" w:rsidRPr="00423C50">
        <w:rPr>
          <w:rFonts w:cstheme="minorHAnsi"/>
        </w:rPr>
        <w:t>I let go of my</w:t>
      </w:r>
      <w:r w:rsidR="001833F5" w:rsidRPr="00423C50">
        <w:rPr>
          <w:rFonts w:cstheme="minorHAnsi"/>
        </w:rPr>
        <w:t xml:space="preserve"> </w:t>
      </w:r>
      <w:r w:rsidR="005931B3" w:rsidRPr="00423C50">
        <w:rPr>
          <w:rFonts w:cstheme="minorHAnsi"/>
        </w:rPr>
        <w:t>longing</w:t>
      </w:r>
      <w:r w:rsidR="00DD575D" w:rsidRPr="00423C50">
        <w:rPr>
          <w:rFonts w:cstheme="minorHAnsi"/>
        </w:rPr>
        <w:t xml:space="preserve"> for power and control.</w:t>
      </w:r>
    </w:p>
    <w:p w14:paraId="4B00DD47" w14:textId="77777777" w:rsidR="00576148" w:rsidRPr="00423C50" w:rsidRDefault="00643866" w:rsidP="00635E5B">
      <w:pPr>
        <w:pStyle w:val="ListParagraph"/>
        <w:numPr>
          <w:ilvl w:val="0"/>
          <w:numId w:val="4"/>
        </w:numPr>
        <w:spacing w:after="0" w:line="240" w:lineRule="auto"/>
        <w:jc w:val="both"/>
        <w:rPr>
          <w:rFonts w:cstheme="minorHAnsi"/>
        </w:rPr>
      </w:pPr>
      <w:r w:rsidRPr="00423C50">
        <w:rPr>
          <w:rFonts w:cstheme="minorHAnsi"/>
        </w:rPr>
        <w:t>As I train</w:t>
      </w:r>
      <w:r w:rsidR="00AB32A5" w:rsidRPr="00423C50">
        <w:rPr>
          <w:rFonts w:cstheme="minorHAnsi"/>
        </w:rPr>
        <w:t xml:space="preserve"> to stand, </w:t>
      </w:r>
      <w:r w:rsidR="003C7ADE" w:rsidRPr="00423C50">
        <w:rPr>
          <w:rFonts w:cstheme="minorHAnsi"/>
        </w:rPr>
        <w:t>I let go of my</w:t>
      </w:r>
      <w:r w:rsidR="005931B3" w:rsidRPr="00423C50">
        <w:rPr>
          <w:rFonts w:cstheme="minorHAnsi"/>
        </w:rPr>
        <w:t xml:space="preserve"> longing</w:t>
      </w:r>
      <w:r w:rsidR="003C7ADE" w:rsidRPr="00423C50">
        <w:rPr>
          <w:rFonts w:cstheme="minorHAnsi"/>
        </w:rPr>
        <w:t xml:space="preserve"> for admiration</w:t>
      </w:r>
      <w:r w:rsidR="00DD575D" w:rsidRPr="00423C50">
        <w:rPr>
          <w:rFonts w:cstheme="minorHAnsi"/>
        </w:rPr>
        <w:t xml:space="preserve"> and affection.</w:t>
      </w:r>
    </w:p>
    <w:p w14:paraId="7B35CF78" w14:textId="77777777" w:rsidR="00576148" w:rsidRPr="00423C50" w:rsidRDefault="00643866" w:rsidP="00635E5B">
      <w:pPr>
        <w:pStyle w:val="ListParagraph"/>
        <w:numPr>
          <w:ilvl w:val="0"/>
          <w:numId w:val="4"/>
        </w:numPr>
        <w:spacing w:after="0" w:line="240" w:lineRule="auto"/>
        <w:jc w:val="both"/>
        <w:rPr>
          <w:rFonts w:cstheme="minorHAnsi"/>
        </w:rPr>
      </w:pPr>
      <w:r w:rsidRPr="00423C50">
        <w:rPr>
          <w:rFonts w:cstheme="minorHAnsi"/>
        </w:rPr>
        <w:t>As I train</w:t>
      </w:r>
      <w:r w:rsidR="00AB32A5" w:rsidRPr="00423C50">
        <w:rPr>
          <w:rFonts w:cstheme="minorHAnsi"/>
        </w:rPr>
        <w:t xml:space="preserve"> to stand,</w:t>
      </w:r>
      <w:r w:rsidR="00727FA5" w:rsidRPr="00423C50">
        <w:rPr>
          <w:rFonts w:cstheme="minorHAnsi"/>
        </w:rPr>
        <w:t xml:space="preserve"> </w:t>
      </w:r>
      <w:r w:rsidR="003C7ADE" w:rsidRPr="00423C50">
        <w:rPr>
          <w:rFonts w:cstheme="minorHAnsi"/>
        </w:rPr>
        <w:t>I let go of my</w:t>
      </w:r>
      <w:r w:rsidR="001833F5" w:rsidRPr="00423C50">
        <w:rPr>
          <w:rFonts w:cstheme="minorHAnsi"/>
        </w:rPr>
        <w:t xml:space="preserve"> </w:t>
      </w:r>
      <w:r w:rsidR="005931B3" w:rsidRPr="00423C50">
        <w:rPr>
          <w:rFonts w:cstheme="minorHAnsi"/>
        </w:rPr>
        <w:t>longing</w:t>
      </w:r>
      <w:r w:rsidR="001E4F4B" w:rsidRPr="00423C50">
        <w:rPr>
          <w:rFonts w:cstheme="minorHAnsi"/>
        </w:rPr>
        <w:t xml:space="preserve"> for security and comfort</w:t>
      </w:r>
      <w:r w:rsidR="00DD575D" w:rsidRPr="00423C50">
        <w:rPr>
          <w:rFonts w:cstheme="minorHAnsi"/>
        </w:rPr>
        <w:t>.</w:t>
      </w:r>
    </w:p>
    <w:p w14:paraId="5A653743" w14:textId="77777777" w:rsidR="0082106E" w:rsidRPr="00423C50" w:rsidRDefault="00643866" w:rsidP="00635E5B">
      <w:pPr>
        <w:pStyle w:val="ListParagraph"/>
        <w:numPr>
          <w:ilvl w:val="0"/>
          <w:numId w:val="4"/>
        </w:numPr>
        <w:spacing w:after="0" w:line="240" w:lineRule="auto"/>
        <w:jc w:val="both"/>
        <w:rPr>
          <w:rFonts w:cstheme="minorHAnsi"/>
        </w:rPr>
      </w:pPr>
      <w:r w:rsidRPr="00423C50">
        <w:rPr>
          <w:rFonts w:cstheme="minorHAnsi"/>
        </w:rPr>
        <w:t>As I train</w:t>
      </w:r>
      <w:r w:rsidR="00AB32A5" w:rsidRPr="00423C50">
        <w:rPr>
          <w:rFonts w:cstheme="minorHAnsi"/>
        </w:rPr>
        <w:t xml:space="preserve"> to stand,</w:t>
      </w:r>
      <w:r w:rsidR="00727FA5" w:rsidRPr="00423C50">
        <w:rPr>
          <w:rFonts w:cstheme="minorHAnsi"/>
        </w:rPr>
        <w:t xml:space="preserve"> </w:t>
      </w:r>
      <w:r w:rsidR="003C7ADE" w:rsidRPr="00423C50">
        <w:rPr>
          <w:rFonts w:cstheme="minorHAnsi"/>
        </w:rPr>
        <w:t>I let go of my</w:t>
      </w:r>
      <w:r w:rsidR="005931B3" w:rsidRPr="00423C50">
        <w:rPr>
          <w:rFonts w:cstheme="minorHAnsi"/>
        </w:rPr>
        <w:t xml:space="preserve"> longing</w:t>
      </w:r>
      <w:r w:rsidR="001509C9" w:rsidRPr="00423C50">
        <w:rPr>
          <w:rFonts w:cstheme="minorHAnsi"/>
        </w:rPr>
        <w:t xml:space="preserve"> for perfection</w:t>
      </w:r>
      <w:r w:rsidR="00DD575D" w:rsidRPr="00423C50">
        <w:rPr>
          <w:rFonts w:cstheme="minorHAnsi"/>
        </w:rPr>
        <w:t>.</w:t>
      </w:r>
      <w:r w:rsidR="001833F5" w:rsidRPr="00423C50">
        <w:rPr>
          <w:rFonts w:cstheme="minorHAnsi"/>
        </w:rPr>
        <w:t xml:space="preserve"> </w:t>
      </w:r>
      <w:r w:rsidR="004750BB" w:rsidRPr="00423C50">
        <w:rPr>
          <w:rFonts w:cstheme="minorHAnsi"/>
          <w:i/>
        </w:rPr>
        <w:t xml:space="preserve">(Pause </w:t>
      </w:r>
      <w:r w:rsidR="003D572F" w:rsidRPr="00423C50">
        <w:rPr>
          <w:rFonts w:cstheme="minorHAnsi"/>
          <w:i/>
        </w:rPr>
        <w:t xml:space="preserve">for </w:t>
      </w:r>
      <w:r w:rsidR="004750BB" w:rsidRPr="00423C50">
        <w:rPr>
          <w:rFonts w:cstheme="minorHAnsi"/>
          <w:i/>
        </w:rPr>
        <w:t>3</w:t>
      </w:r>
      <w:r w:rsidR="001833F5" w:rsidRPr="00423C50">
        <w:rPr>
          <w:rFonts w:cstheme="minorHAnsi"/>
          <w:i/>
        </w:rPr>
        <w:t>0 seconds)</w:t>
      </w:r>
      <w:r w:rsidR="001833F5" w:rsidRPr="00423C50">
        <w:rPr>
          <w:rFonts w:cstheme="minorHAnsi"/>
        </w:rPr>
        <w:t xml:space="preserve"> </w:t>
      </w:r>
    </w:p>
    <w:p w14:paraId="7805EB2A" w14:textId="77777777" w:rsidR="00192F8F" w:rsidRPr="00423C50" w:rsidRDefault="00192F8F" w:rsidP="00635E5B">
      <w:pPr>
        <w:spacing w:after="0" w:line="240" w:lineRule="auto"/>
        <w:jc w:val="both"/>
        <w:rPr>
          <w:rFonts w:cstheme="minorHAnsi"/>
        </w:rPr>
      </w:pPr>
    </w:p>
    <w:p w14:paraId="161BA4B2" w14:textId="77777777" w:rsidR="001B3FAC" w:rsidRPr="00423C50" w:rsidRDefault="003C7ADE" w:rsidP="00635E5B">
      <w:pPr>
        <w:spacing w:after="0" w:line="240" w:lineRule="auto"/>
        <w:jc w:val="both"/>
        <w:rPr>
          <w:rFonts w:cstheme="minorHAnsi"/>
        </w:rPr>
      </w:pPr>
      <w:r w:rsidRPr="00423C50">
        <w:rPr>
          <w:rFonts w:cstheme="minorHAnsi"/>
          <w:i/>
        </w:rPr>
        <w:t>(</w:t>
      </w:r>
      <w:r w:rsidR="009B7CE7" w:rsidRPr="00423C50">
        <w:rPr>
          <w:rFonts w:cstheme="minorHAnsi"/>
          <w:i/>
        </w:rPr>
        <w:t xml:space="preserve">Optional) </w:t>
      </w:r>
      <w:r w:rsidRPr="00423C50">
        <w:rPr>
          <w:rFonts w:cstheme="minorHAnsi"/>
        </w:rPr>
        <w:t xml:space="preserve">Continue to breathe </w:t>
      </w:r>
      <w:r w:rsidR="003D572F" w:rsidRPr="00423C50">
        <w:rPr>
          <w:rFonts w:cstheme="minorHAnsi"/>
        </w:rPr>
        <w:t>while</w:t>
      </w:r>
      <w:r w:rsidR="00A939E2" w:rsidRPr="00423C50">
        <w:rPr>
          <w:rFonts w:cstheme="minorHAnsi"/>
        </w:rPr>
        <w:t xml:space="preserve"> I </w:t>
      </w:r>
      <w:r w:rsidR="001B3FAC" w:rsidRPr="00423C50">
        <w:rPr>
          <w:rFonts w:cstheme="minorHAnsi"/>
        </w:rPr>
        <w:t xml:space="preserve">check for further </w:t>
      </w:r>
      <w:r w:rsidR="00D74265" w:rsidRPr="00423C50">
        <w:rPr>
          <w:rFonts w:cstheme="minorHAnsi"/>
        </w:rPr>
        <w:t>integration</w:t>
      </w:r>
      <w:r w:rsidRPr="00423C50">
        <w:rPr>
          <w:rFonts w:cstheme="minorHAnsi"/>
        </w:rPr>
        <w:t>.</w:t>
      </w:r>
      <w:r w:rsidR="001B3FAC" w:rsidRPr="00423C50">
        <w:rPr>
          <w:rFonts w:cstheme="minorHAnsi"/>
        </w:rPr>
        <w:t xml:space="preserve"> </w:t>
      </w:r>
    </w:p>
    <w:p w14:paraId="3D89ECA6" w14:textId="77777777" w:rsidR="003C7ADE" w:rsidRPr="00423C50" w:rsidRDefault="003C7ADE" w:rsidP="00635E5B">
      <w:pPr>
        <w:spacing w:after="0" w:line="240" w:lineRule="auto"/>
        <w:jc w:val="both"/>
        <w:rPr>
          <w:rFonts w:cstheme="minorHAnsi"/>
        </w:rPr>
      </w:pPr>
    </w:p>
    <w:p w14:paraId="6F4867AE" w14:textId="77777777" w:rsidR="00A939E2" w:rsidRPr="00423C50" w:rsidRDefault="003C7ADE" w:rsidP="00635E5B">
      <w:pPr>
        <w:spacing w:after="0" w:line="240" w:lineRule="auto"/>
        <w:jc w:val="both"/>
        <w:rPr>
          <w:rFonts w:cstheme="minorHAnsi"/>
        </w:rPr>
      </w:pPr>
      <w:r w:rsidRPr="00423C50">
        <w:rPr>
          <w:rFonts w:cstheme="minorHAnsi"/>
        </w:rPr>
        <w:t xml:space="preserve">Take a deep breath. </w:t>
      </w:r>
    </w:p>
    <w:p w14:paraId="60433DD6" w14:textId="6C81A774" w:rsidR="00FF4560" w:rsidRPr="00423C50" w:rsidRDefault="00FF4560" w:rsidP="00FF4560">
      <w:pPr>
        <w:spacing w:after="0" w:line="240" w:lineRule="auto"/>
        <w:jc w:val="both"/>
        <w:rPr>
          <w:rFonts w:cstheme="minorHAnsi"/>
          <w:i/>
        </w:rPr>
      </w:pPr>
      <w:r w:rsidRPr="00423C50">
        <w:rPr>
          <w:rFonts w:cstheme="minorHAnsi"/>
          <w:i/>
        </w:rPr>
        <w:t>(If time permits, ask, “Does anyone have comments or questions about the integration?”)</w:t>
      </w:r>
    </w:p>
    <w:p w14:paraId="7077CC19" w14:textId="77777777" w:rsidR="00192F8F" w:rsidRPr="00423C50" w:rsidRDefault="00192F8F" w:rsidP="00635E5B">
      <w:pPr>
        <w:spacing w:after="0" w:line="240" w:lineRule="auto"/>
        <w:jc w:val="both"/>
        <w:rPr>
          <w:rFonts w:cstheme="minorHAnsi"/>
        </w:rPr>
      </w:pPr>
    </w:p>
    <w:p w14:paraId="3EDDDB0F" w14:textId="77777777" w:rsidR="00285B9A" w:rsidRPr="00423C50" w:rsidRDefault="00285B9A" w:rsidP="00635E5B">
      <w:pPr>
        <w:spacing w:after="0" w:line="240" w:lineRule="auto"/>
        <w:jc w:val="both"/>
        <w:rPr>
          <w:rFonts w:cstheme="minorHAnsi"/>
          <w:b/>
        </w:rPr>
      </w:pPr>
      <w:r w:rsidRPr="00423C50">
        <w:rPr>
          <w:rFonts w:cstheme="minorHAnsi"/>
          <w:b/>
        </w:rPr>
        <w:t>1:2</w:t>
      </w:r>
      <w:r w:rsidR="003C7ADE" w:rsidRPr="00423C50">
        <w:rPr>
          <w:rFonts w:cstheme="minorHAnsi"/>
          <w:b/>
        </w:rPr>
        <w:t>8</w:t>
      </w:r>
      <w:r w:rsidRPr="00423C50">
        <w:rPr>
          <w:rFonts w:cstheme="minorHAnsi"/>
          <w:b/>
        </w:rPr>
        <w:tab/>
        <w:t>ENDING PRAYER</w:t>
      </w:r>
    </w:p>
    <w:p w14:paraId="6029B194" w14:textId="77777777" w:rsidR="00E30E05" w:rsidRPr="00423C50" w:rsidRDefault="00E30E05" w:rsidP="00635E5B">
      <w:pPr>
        <w:spacing w:after="0" w:line="240" w:lineRule="auto"/>
        <w:jc w:val="both"/>
        <w:rPr>
          <w:rFonts w:cstheme="minorHAnsi"/>
          <w:b/>
        </w:rPr>
      </w:pPr>
    </w:p>
    <w:p w14:paraId="3A8E6085" w14:textId="77777777" w:rsidR="00727FA5" w:rsidRPr="00423C50" w:rsidRDefault="00727FA5" w:rsidP="00635E5B">
      <w:pPr>
        <w:spacing w:after="0" w:line="240" w:lineRule="auto"/>
        <w:jc w:val="both"/>
        <w:rPr>
          <w:rFonts w:cstheme="minorHAnsi"/>
        </w:rPr>
      </w:pPr>
      <w:r w:rsidRPr="00423C50">
        <w:rPr>
          <w:rFonts w:cstheme="minorHAnsi"/>
        </w:rPr>
        <w:t>Dear Father and Creator,</w:t>
      </w:r>
    </w:p>
    <w:p w14:paraId="03199B6C" w14:textId="77777777" w:rsidR="00727FA5" w:rsidRPr="00423C50" w:rsidRDefault="009B7CE7" w:rsidP="00635E5B">
      <w:pPr>
        <w:spacing w:after="0" w:line="240" w:lineRule="auto"/>
        <w:jc w:val="both"/>
        <w:rPr>
          <w:rFonts w:cstheme="minorHAnsi"/>
        </w:rPr>
      </w:pPr>
      <w:r w:rsidRPr="00423C50">
        <w:rPr>
          <w:rFonts w:cstheme="minorHAnsi"/>
        </w:rPr>
        <w:t>Thank You</w:t>
      </w:r>
      <w:r w:rsidR="00727FA5" w:rsidRPr="00423C50">
        <w:rPr>
          <w:rFonts w:cstheme="minorHAnsi"/>
        </w:rPr>
        <w:t xml:space="preserve"> for this time</w:t>
      </w:r>
      <w:r w:rsidRPr="00423C50">
        <w:rPr>
          <w:rFonts w:cstheme="minorHAnsi"/>
        </w:rPr>
        <w:t xml:space="preserve"> of healing and training</w:t>
      </w:r>
      <w:r w:rsidR="00727FA5" w:rsidRPr="00423C50">
        <w:rPr>
          <w:rFonts w:cstheme="minorHAnsi"/>
        </w:rPr>
        <w:t xml:space="preserve"> together. Hold us in the</w:t>
      </w:r>
      <w:r w:rsidR="0095335C" w:rsidRPr="00423C50">
        <w:rPr>
          <w:rFonts w:cstheme="minorHAnsi"/>
        </w:rPr>
        <w:t xml:space="preserve"> power of this new understanding</w:t>
      </w:r>
      <w:r w:rsidR="00727FA5" w:rsidRPr="00423C50">
        <w:rPr>
          <w:rFonts w:cstheme="minorHAnsi"/>
        </w:rPr>
        <w:t xml:space="preserve"> as You</w:t>
      </w:r>
      <w:r w:rsidR="001E4F4B" w:rsidRPr="00423C50">
        <w:rPr>
          <w:rFonts w:cstheme="minorHAnsi"/>
        </w:rPr>
        <w:t xml:space="preserve"> continue to</w:t>
      </w:r>
      <w:r w:rsidRPr="00423C50">
        <w:rPr>
          <w:rFonts w:cstheme="minorHAnsi"/>
        </w:rPr>
        <w:t xml:space="preserve"> teach us how to stand</w:t>
      </w:r>
      <w:r w:rsidR="00727FA5" w:rsidRPr="00423C50">
        <w:rPr>
          <w:rFonts w:cstheme="minorHAnsi"/>
        </w:rPr>
        <w:t>. Lead us to the next s</w:t>
      </w:r>
      <w:r w:rsidR="00935CD4" w:rsidRPr="00423C50">
        <w:rPr>
          <w:rFonts w:cstheme="minorHAnsi"/>
        </w:rPr>
        <w:t>tep in our healing this week as we co-labor with You to</w:t>
      </w:r>
      <w:r w:rsidR="00727FA5" w:rsidRPr="00423C50">
        <w:rPr>
          <w:rFonts w:cstheme="minorHAnsi"/>
        </w:rPr>
        <w:t xml:space="preserve"> reorient our</w:t>
      </w:r>
      <w:r w:rsidRPr="00423C50">
        <w:rPr>
          <w:rFonts w:cstheme="minorHAnsi"/>
        </w:rPr>
        <w:t xml:space="preserve"> lives </w:t>
      </w:r>
      <w:r w:rsidR="003D572F" w:rsidRPr="00423C50">
        <w:rPr>
          <w:rFonts w:cstheme="minorHAnsi"/>
        </w:rPr>
        <w:t>for</w:t>
      </w:r>
      <w:r w:rsidRPr="00423C50">
        <w:rPr>
          <w:rFonts w:cstheme="minorHAnsi"/>
        </w:rPr>
        <w:t xml:space="preserve"> a more effective flow and to flourish in</w:t>
      </w:r>
      <w:r w:rsidR="00727FA5" w:rsidRPr="00423C50">
        <w:rPr>
          <w:rFonts w:cstheme="minorHAnsi"/>
        </w:rPr>
        <w:t xml:space="preserve"> our connection with our True Sel</w:t>
      </w:r>
      <w:r w:rsidRPr="00423C50">
        <w:rPr>
          <w:rFonts w:cstheme="minorHAnsi"/>
        </w:rPr>
        <w:t>f and mission</w:t>
      </w:r>
      <w:r w:rsidR="00727FA5" w:rsidRPr="00423C50">
        <w:rPr>
          <w:rFonts w:cstheme="minorHAnsi"/>
        </w:rPr>
        <w:t>, with our community and the re</w:t>
      </w:r>
      <w:r w:rsidR="0092492B" w:rsidRPr="00423C50">
        <w:rPr>
          <w:rFonts w:cstheme="minorHAnsi"/>
        </w:rPr>
        <w:t>st of Creation, and with You, for</w:t>
      </w:r>
      <w:r w:rsidR="00727FA5" w:rsidRPr="00423C50">
        <w:rPr>
          <w:rFonts w:cstheme="minorHAnsi"/>
        </w:rPr>
        <w:t xml:space="preserve"> the glory an</w:t>
      </w:r>
      <w:r w:rsidRPr="00423C50">
        <w:rPr>
          <w:rFonts w:cstheme="minorHAnsi"/>
        </w:rPr>
        <w:t>d honor of our Lord Jesus. Amen</w:t>
      </w:r>
      <w:r w:rsidR="003B0081" w:rsidRPr="00423C50">
        <w:rPr>
          <w:rFonts w:cstheme="minorHAnsi"/>
        </w:rPr>
        <w:t>.</w:t>
      </w:r>
    </w:p>
    <w:p w14:paraId="086C2E31" w14:textId="77777777" w:rsidR="005931B3" w:rsidRPr="00423C50" w:rsidRDefault="005931B3" w:rsidP="00635E5B">
      <w:pPr>
        <w:spacing w:after="0" w:line="240" w:lineRule="auto"/>
        <w:jc w:val="both"/>
        <w:rPr>
          <w:rFonts w:cstheme="minorHAnsi"/>
        </w:rPr>
      </w:pPr>
    </w:p>
    <w:p w14:paraId="3934CADF" w14:textId="77777777" w:rsidR="005931B3" w:rsidRPr="00423C50" w:rsidRDefault="005931B3" w:rsidP="00635E5B">
      <w:pPr>
        <w:spacing w:after="0" w:line="240" w:lineRule="auto"/>
        <w:jc w:val="both"/>
        <w:rPr>
          <w:rFonts w:cstheme="minorHAnsi"/>
        </w:rPr>
      </w:pPr>
      <w:r w:rsidRPr="00423C50">
        <w:rPr>
          <w:rFonts w:cstheme="minorHAnsi"/>
        </w:rPr>
        <w:t>Take a deep breath.</w:t>
      </w:r>
    </w:p>
    <w:p w14:paraId="5BD6E3DF" w14:textId="77777777" w:rsidR="00FF4560" w:rsidRPr="00423C50" w:rsidRDefault="00FF4560" w:rsidP="00FF4560">
      <w:pPr>
        <w:tabs>
          <w:tab w:val="left" w:pos="2268"/>
        </w:tabs>
        <w:spacing w:after="0" w:line="240" w:lineRule="auto"/>
        <w:jc w:val="both"/>
        <w:rPr>
          <w:rFonts w:cstheme="minorHAnsi"/>
        </w:rPr>
      </w:pPr>
      <w:r w:rsidRPr="00423C50">
        <w:rPr>
          <w:rFonts w:cstheme="minorHAnsi"/>
          <w:i/>
        </w:rPr>
        <w:t>(If time permits, ask, “Does anyone have comments or questions about the meeting?”)</w:t>
      </w:r>
    </w:p>
    <w:p w14:paraId="7091C6E8" w14:textId="77777777" w:rsidR="00192F8F" w:rsidRPr="00423C50" w:rsidRDefault="00192F8F" w:rsidP="00635E5B">
      <w:pPr>
        <w:spacing w:after="0" w:line="240" w:lineRule="auto"/>
        <w:jc w:val="both"/>
        <w:rPr>
          <w:rFonts w:cstheme="minorHAnsi"/>
        </w:rPr>
      </w:pPr>
    </w:p>
    <w:p w14:paraId="2388AF30" w14:textId="77777777" w:rsidR="009B7CE7" w:rsidRPr="00635E5B" w:rsidRDefault="00364554" w:rsidP="00635E5B">
      <w:pPr>
        <w:spacing w:after="0" w:line="240" w:lineRule="auto"/>
        <w:jc w:val="both"/>
        <w:rPr>
          <w:rFonts w:cstheme="minorHAnsi"/>
          <w:b/>
        </w:rPr>
      </w:pPr>
      <w:r w:rsidRPr="00423C50">
        <w:rPr>
          <w:rFonts w:cstheme="minorHAnsi"/>
          <w:b/>
        </w:rPr>
        <w:t>1:2</w:t>
      </w:r>
      <w:r w:rsidR="00727FA5" w:rsidRPr="00423C50">
        <w:rPr>
          <w:rFonts w:cstheme="minorHAnsi"/>
          <w:b/>
        </w:rPr>
        <w:t>9</w:t>
      </w:r>
      <w:r w:rsidRPr="00423C50">
        <w:rPr>
          <w:rFonts w:cstheme="minorHAnsi"/>
          <w:b/>
        </w:rPr>
        <w:tab/>
        <w:t>ANNOUNCEMENTS</w:t>
      </w:r>
    </w:p>
    <w:p w14:paraId="4DB5967C" w14:textId="77777777" w:rsidR="008B560C" w:rsidRPr="009B7CE7" w:rsidRDefault="008B560C" w:rsidP="00635E5B">
      <w:pPr>
        <w:spacing w:after="0" w:line="240" w:lineRule="auto"/>
        <w:jc w:val="both"/>
        <w:rPr>
          <w:b/>
        </w:rPr>
      </w:pPr>
    </w:p>
    <w:sectPr w:rsidR="008B560C" w:rsidRPr="009B7CE7" w:rsidSect="007D7638">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292F4" w14:textId="77777777" w:rsidR="00200181" w:rsidRPr="0066791B" w:rsidRDefault="00200181" w:rsidP="00285B9A">
      <w:pPr>
        <w:spacing w:after="0" w:line="240" w:lineRule="auto"/>
      </w:pPr>
      <w:r>
        <w:separator/>
      </w:r>
    </w:p>
  </w:endnote>
  <w:endnote w:type="continuationSeparator" w:id="0">
    <w:p w14:paraId="3DC5B940" w14:textId="77777777" w:rsidR="00200181" w:rsidRDefault="00200181" w:rsidP="00285B9A">
      <w:pPr>
        <w:spacing w:after="0" w:line="240" w:lineRule="auto"/>
      </w:pPr>
    </w:p>
  </w:endnote>
  <w:endnote w:type="continuationNotice" w:id="1">
    <w:p w14:paraId="47607712" w14:textId="77777777" w:rsidR="00200181" w:rsidRPr="000324BA" w:rsidRDefault="00200181" w:rsidP="007D7638">
      <w:pPr>
        <w:pStyle w:val="Footer"/>
      </w:pPr>
    </w:p>
  </w:endnote>
  <w:endnote w:id="2">
    <w:p w14:paraId="7DE2F3FB" w14:textId="07715162" w:rsidR="003B0081" w:rsidRPr="00C32474" w:rsidRDefault="003B0081" w:rsidP="001B17C7">
      <w:pPr>
        <w:pStyle w:val="EndnoteText"/>
        <w:jc w:val="both"/>
        <w:rPr>
          <w:lang w:val="en-GB"/>
        </w:rPr>
      </w:pPr>
      <w:r>
        <w:rPr>
          <w:rStyle w:val="EndnoteReference"/>
        </w:rPr>
        <w:endnoteRef/>
      </w:r>
      <w:r>
        <w:t xml:space="preserve"> </w:t>
      </w:r>
      <w:bookmarkStart w:id="2" w:name="_Hlk496120253"/>
      <w:r w:rsidRPr="00976337">
        <w:rPr>
          <w:i/>
        </w:rPr>
        <w:t>Spirit of God, Descend Upon My Heart</w:t>
      </w:r>
      <w:r>
        <w:t xml:space="preserve"> by George Croly (1780</w:t>
      </w:r>
      <w:r w:rsidR="00504E3B">
        <w:t>–</w:t>
      </w:r>
      <w:r>
        <w:t>1860)</w:t>
      </w:r>
      <w:r w:rsidR="00423C50">
        <w:t>,</w:t>
      </w:r>
      <w:r>
        <w:t xml:space="preserve"> </w:t>
      </w:r>
      <w:hyperlink r:id="rId1" w:history="1">
        <w:r w:rsidR="00504E3B">
          <w:rPr>
            <w:rStyle w:val="Hyperlink"/>
          </w:rPr>
          <w:t>www.youtube.com/watch?v=CmWVY4n_-wY</w:t>
        </w:r>
      </w:hyperlink>
      <w:r>
        <w:t>.</w:t>
      </w:r>
      <w:bookmarkEnd w:id="2"/>
    </w:p>
  </w:endnote>
  <w:endnote w:id="3">
    <w:p w14:paraId="06B6EF1B" w14:textId="77777777" w:rsidR="00F022CD" w:rsidRPr="00F022CD" w:rsidRDefault="00F022CD" w:rsidP="001B17C7">
      <w:pPr>
        <w:pStyle w:val="EndnoteText"/>
        <w:jc w:val="both"/>
        <w:rPr>
          <w:lang w:val="en-GB"/>
        </w:rPr>
      </w:pPr>
      <w:r>
        <w:rPr>
          <w:rStyle w:val="EndnoteReference"/>
        </w:rPr>
        <w:endnoteRef/>
      </w:r>
      <w:r>
        <w:t xml:space="preserve"> </w:t>
      </w:r>
      <w:r>
        <w:rPr>
          <w:lang w:val="en-GB"/>
        </w:rPr>
        <w:t>Heb.12:2.</w:t>
      </w:r>
    </w:p>
  </w:endnote>
  <w:endnote w:id="4">
    <w:p w14:paraId="32FFA039" w14:textId="77777777" w:rsidR="00573F6A" w:rsidRPr="00C633E5" w:rsidRDefault="00573F6A" w:rsidP="001B17C7">
      <w:pPr>
        <w:pStyle w:val="EndnoteText"/>
        <w:jc w:val="both"/>
        <w:rPr>
          <w:lang w:val="en-GB"/>
        </w:rPr>
      </w:pPr>
      <w:r>
        <w:rPr>
          <w:rStyle w:val="EndnoteReference"/>
        </w:rPr>
        <w:endnoteRef/>
      </w:r>
      <w:r>
        <w:t xml:space="preserve"> </w:t>
      </w:r>
      <w:r w:rsidRPr="0027123E">
        <w:t xml:space="preserve">Maggie Macnab, Decoding Design: </w:t>
      </w:r>
      <w:r w:rsidRPr="0027123E">
        <w:rPr>
          <w:i/>
        </w:rPr>
        <w:t>Understanding and Using Symbols in Visual Communication</w:t>
      </w:r>
      <w:r w:rsidRPr="0027123E">
        <w:t xml:space="preserve"> (How Books,</w:t>
      </w:r>
      <w:r>
        <w:t xml:space="preserve"> </w:t>
      </w:r>
      <w:r w:rsidRPr="0027123E">
        <w:t>2008), 174</w:t>
      </w:r>
      <w:r w:rsidR="009E4A7F">
        <w:t>.</w:t>
      </w:r>
    </w:p>
  </w:endnote>
  <w:endnote w:id="5">
    <w:p w14:paraId="71B4C846" w14:textId="77777777" w:rsidR="00495024" w:rsidRPr="0036040E" w:rsidRDefault="00495024" w:rsidP="00495024">
      <w:pPr>
        <w:pStyle w:val="EndnoteText"/>
        <w:jc w:val="both"/>
      </w:pPr>
      <w:r>
        <w:rPr>
          <w:rStyle w:val="EndnoteReference"/>
        </w:rPr>
        <w:endnoteRef/>
      </w:r>
      <w:r>
        <w:t xml:space="preserve"> 1 Tim. 6:12.</w:t>
      </w:r>
    </w:p>
  </w:endnote>
  <w:endnote w:id="6">
    <w:p w14:paraId="401E3CDB" w14:textId="0EF65C51" w:rsidR="003D572F" w:rsidRDefault="003D572F" w:rsidP="001B17C7">
      <w:pPr>
        <w:pStyle w:val="EndnoteText"/>
        <w:jc w:val="both"/>
        <w:rPr>
          <w:lang w:val="en-GB"/>
        </w:rPr>
      </w:pPr>
      <w:r>
        <w:rPr>
          <w:rStyle w:val="EndnoteReference"/>
        </w:rPr>
        <w:endnoteRef/>
      </w:r>
      <w:r w:rsidRPr="00F736EA">
        <w:rPr>
          <w:lang w:val="en-GB"/>
        </w:rPr>
        <w:t xml:space="preserve"> </w:t>
      </w:r>
      <w:hyperlink r:id="rId2" w:history="1">
        <w:r w:rsidR="00504E3B">
          <w:rPr>
            <w:rStyle w:val="Hyperlink"/>
            <w:lang w:val="en-GB"/>
          </w:rPr>
          <w:t>www.camillecaldwell.com/WelcomePrayer.html</w:t>
        </w:r>
      </w:hyperlink>
      <w:r w:rsidRPr="00AE2ECF">
        <w:rPr>
          <w:rStyle w:val="Hyperlink"/>
          <w:color w:val="auto"/>
          <w:u w:val="none"/>
          <w:lang w:val="en-GB"/>
        </w:rPr>
        <w:t xml:space="preserve">. </w:t>
      </w:r>
      <w:r w:rsidRPr="00AE2ECF">
        <w:rPr>
          <w:rStyle w:val="Hyperlink"/>
          <w:color w:val="auto"/>
          <w:u w:val="none"/>
        </w:rPr>
        <w:t>A</w:t>
      </w:r>
      <w:r w:rsidRPr="00842720">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132EA" w14:textId="1984ED65" w:rsidR="00573F6A" w:rsidRDefault="00573F6A">
    <w:pPr>
      <w:pStyle w:val="Footer"/>
    </w:pPr>
    <w:r w:rsidRPr="004750BB">
      <w:t>karisfellowships.com</w:t>
    </w:r>
    <w:r w:rsidRPr="004750BB">
      <w:tab/>
    </w:r>
    <w:r w:rsidRPr="00240A20">
      <w:t>KF32-M</w:t>
    </w:r>
    <w:r w:rsidRPr="00240A20">
      <w:tab/>
    </w:r>
    <w:bookmarkStart w:id="25" w:name="_Hlk496198038"/>
    <w:r w:rsidRPr="00240A20">
      <w:rPr>
        <w:rFonts w:cstheme="minorHAnsi"/>
      </w:rPr>
      <w:t>©</w:t>
    </w:r>
    <w:r w:rsidRPr="00240A20">
      <w:t>2</w:t>
    </w:r>
    <w:r w:rsidR="001B7693" w:rsidRPr="00240A20">
      <w:t>021</w:t>
    </w:r>
    <w:r w:rsidRPr="00240A20">
      <w:t xml:space="preserve"> Nancy Diven</w:t>
    </w:r>
    <w:bookmarkEnd w:id="2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DBFC" w14:textId="0255461C" w:rsidR="000C571F" w:rsidRDefault="000C571F">
    <w:pPr>
      <w:pStyle w:val="Footer"/>
    </w:pPr>
    <w:r w:rsidRPr="004750BB">
      <w:t>karisfellowships.com</w:t>
    </w:r>
    <w:r>
      <w:t xml:space="preserve"> </w:t>
    </w:r>
    <w:r>
      <w:tab/>
      <w:t>KF</w:t>
    </w:r>
    <w:r w:rsidRPr="004750BB">
      <w:t>32</w:t>
    </w:r>
    <w:r>
      <w:t>-M</w:t>
    </w:r>
    <w:r>
      <w:ptab w:relativeTo="margin" w:alignment="right" w:leader="none"/>
    </w:r>
    <w:r w:rsidRPr="004750BB">
      <w:rPr>
        <w:rFonts w:cstheme="minorHAnsi"/>
      </w:rPr>
      <w:t>©</w:t>
    </w:r>
    <w:r w:rsidRPr="004750BB">
      <w:t>20</w:t>
    </w:r>
    <w:r w:rsidR="001B7693">
      <w:t>21</w:t>
    </w:r>
    <w:r w:rsidRPr="004750BB">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42F17" w14:textId="77777777" w:rsidR="00200181" w:rsidRDefault="00200181" w:rsidP="00285B9A">
      <w:pPr>
        <w:spacing w:after="0" w:line="240" w:lineRule="auto"/>
      </w:pPr>
      <w:r>
        <w:separator/>
      </w:r>
    </w:p>
  </w:footnote>
  <w:footnote w:type="continuationSeparator" w:id="0">
    <w:p w14:paraId="335CF424" w14:textId="77777777" w:rsidR="00200181" w:rsidRDefault="00200181"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07D11B4" w14:textId="77777777" w:rsidR="00573F6A" w:rsidRDefault="00573F6A">
        <w:pPr>
          <w:pStyle w:val="Header"/>
          <w:jc w:val="right"/>
        </w:pPr>
        <w:r>
          <w:fldChar w:fldCharType="begin"/>
        </w:r>
        <w:r>
          <w:instrText xml:space="preserve"> PAGE   \* MERGEFORMAT </w:instrText>
        </w:r>
        <w:r>
          <w:fldChar w:fldCharType="separate"/>
        </w:r>
        <w:r w:rsidR="000F3B33">
          <w:rPr>
            <w:noProof/>
          </w:rPr>
          <w:t>6</w:t>
        </w:r>
        <w:r>
          <w:rPr>
            <w:noProof/>
          </w:rPr>
          <w:fldChar w:fldCharType="end"/>
        </w:r>
      </w:p>
    </w:sdtContent>
  </w:sdt>
  <w:p w14:paraId="591CCE07" w14:textId="77777777" w:rsidR="00573F6A" w:rsidRDefault="00573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3B3D"/>
    <w:multiLevelType w:val="hybridMultilevel"/>
    <w:tmpl w:val="8EE67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24413F"/>
    <w:multiLevelType w:val="hybridMultilevel"/>
    <w:tmpl w:val="D9204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3A43DD"/>
    <w:multiLevelType w:val="hybridMultilevel"/>
    <w:tmpl w:val="26EEE4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AA1714F"/>
    <w:multiLevelType w:val="hybridMultilevel"/>
    <w:tmpl w:val="4DFC3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3291401">
    <w:abstractNumId w:val="1"/>
  </w:num>
  <w:num w:numId="2" w16cid:durableId="668602701">
    <w:abstractNumId w:val="2"/>
  </w:num>
  <w:num w:numId="3" w16cid:durableId="1538810338">
    <w:abstractNumId w:val="0"/>
  </w:num>
  <w:num w:numId="4" w16cid:durableId="932740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D5"/>
    <w:rsid w:val="000213C8"/>
    <w:rsid w:val="00021D3E"/>
    <w:rsid w:val="00024D86"/>
    <w:rsid w:val="000324BA"/>
    <w:rsid w:val="00046915"/>
    <w:rsid w:val="000615E1"/>
    <w:rsid w:val="000702E1"/>
    <w:rsid w:val="00070831"/>
    <w:rsid w:val="0008047C"/>
    <w:rsid w:val="00083849"/>
    <w:rsid w:val="00096BE5"/>
    <w:rsid w:val="000A09A2"/>
    <w:rsid w:val="000A376C"/>
    <w:rsid w:val="000A667D"/>
    <w:rsid w:val="000A68E7"/>
    <w:rsid w:val="000B12E6"/>
    <w:rsid w:val="000B4FF3"/>
    <w:rsid w:val="000C571F"/>
    <w:rsid w:val="000D1D82"/>
    <w:rsid w:val="000D3A9E"/>
    <w:rsid w:val="000D3FAB"/>
    <w:rsid w:val="000E0D3D"/>
    <w:rsid w:val="000E4374"/>
    <w:rsid w:val="000F2594"/>
    <w:rsid w:val="000F3B33"/>
    <w:rsid w:val="000F50A9"/>
    <w:rsid w:val="00104E6C"/>
    <w:rsid w:val="001133FC"/>
    <w:rsid w:val="00117E05"/>
    <w:rsid w:val="0012199A"/>
    <w:rsid w:val="00122C8C"/>
    <w:rsid w:val="00125008"/>
    <w:rsid w:val="001256AF"/>
    <w:rsid w:val="001310FA"/>
    <w:rsid w:val="0013225D"/>
    <w:rsid w:val="00132AAB"/>
    <w:rsid w:val="0013498E"/>
    <w:rsid w:val="0014326D"/>
    <w:rsid w:val="00150274"/>
    <w:rsid w:val="001509C9"/>
    <w:rsid w:val="001518D8"/>
    <w:rsid w:val="00153A5F"/>
    <w:rsid w:val="00154928"/>
    <w:rsid w:val="00157CCA"/>
    <w:rsid w:val="0016381C"/>
    <w:rsid w:val="00165170"/>
    <w:rsid w:val="00166381"/>
    <w:rsid w:val="00172205"/>
    <w:rsid w:val="001833F5"/>
    <w:rsid w:val="001855C3"/>
    <w:rsid w:val="00192F8F"/>
    <w:rsid w:val="0019715E"/>
    <w:rsid w:val="001A1D52"/>
    <w:rsid w:val="001A4EC5"/>
    <w:rsid w:val="001A7711"/>
    <w:rsid w:val="001B17C7"/>
    <w:rsid w:val="001B3FAC"/>
    <w:rsid w:val="001B5BA8"/>
    <w:rsid w:val="001B7693"/>
    <w:rsid w:val="001C037C"/>
    <w:rsid w:val="001C081A"/>
    <w:rsid w:val="001C1F69"/>
    <w:rsid w:val="001C5BAF"/>
    <w:rsid w:val="001D6456"/>
    <w:rsid w:val="001E319E"/>
    <w:rsid w:val="001E4F4B"/>
    <w:rsid w:val="001E5D65"/>
    <w:rsid w:val="001F3E8A"/>
    <w:rsid w:val="001F4C1C"/>
    <w:rsid w:val="001F60CF"/>
    <w:rsid w:val="00200181"/>
    <w:rsid w:val="00207F6C"/>
    <w:rsid w:val="00210CD8"/>
    <w:rsid w:val="00213A1B"/>
    <w:rsid w:val="00213D64"/>
    <w:rsid w:val="00216B35"/>
    <w:rsid w:val="00216EE8"/>
    <w:rsid w:val="0022272A"/>
    <w:rsid w:val="00222F52"/>
    <w:rsid w:val="0024040C"/>
    <w:rsid w:val="00240A20"/>
    <w:rsid w:val="002426D5"/>
    <w:rsid w:val="00244AE3"/>
    <w:rsid w:val="00245E60"/>
    <w:rsid w:val="00250D5F"/>
    <w:rsid w:val="002575F3"/>
    <w:rsid w:val="00266757"/>
    <w:rsid w:val="002743B5"/>
    <w:rsid w:val="00276DAE"/>
    <w:rsid w:val="002770C3"/>
    <w:rsid w:val="0028003A"/>
    <w:rsid w:val="002805E9"/>
    <w:rsid w:val="002823C7"/>
    <w:rsid w:val="00282BDE"/>
    <w:rsid w:val="0028448F"/>
    <w:rsid w:val="00285B9A"/>
    <w:rsid w:val="00292DDF"/>
    <w:rsid w:val="002A38FD"/>
    <w:rsid w:val="002B3EF0"/>
    <w:rsid w:val="002B6C3C"/>
    <w:rsid w:val="002C2742"/>
    <w:rsid w:val="002C27F9"/>
    <w:rsid w:val="002D1B5F"/>
    <w:rsid w:val="002D2912"/>
    <w:rsid w:val="002D3364"/>
    <w:rsid w:val="002D39C3"/>
    <w:rsid w:val="002E46BF"/>
    <w:rsid w:val="002E5895"/>
    <w:rsid w:val="002E67DA"/>
    <w:rsid w:val="002E680A"/>
    <w:rsid w:val="002F0B7E"/>
    <w:rsid w:val="002F3A54"/>
    <w:rsid w:val="002F702C"/>
    <w:rsid w:val="00302030"/>
    <w:rsid w:val="00310689"/>
    <w:rsid w:val="00312C3A"/>
    <w:rsid w:val="00313082"/>
    <w:rsid w:val="00313119"/>
    <w:rsid w:val="00316237"/>
    <w:rsid w:val="00316AC8"/>
    <w:rsid w:val="00321BDB"/>
    <w:rsid w:val="003223D3"/>
    <w:rsid w:val="00323D27"/>
    <w:rsid w:val="003277AD"/>
    <w:rsid w:val="00327A84"/>
    <w:rsid w:val="00332FC8"/>
    <w:rsid w:val="00334EEA"/>
    <w:rsid w:val="00337049"/>
    <w:rsid w:val="00337305"/>
    <w:rsid w:val="003438AB"/>
    <w:rsid w:val="00355C61"/>
    <w:rsid w:val="00356175"/>
    <w:rsid w:val="00356372"/>
    <w:rsid w:val="0036040E"/>
    <w:rsid w:val="00364554"/>
    <w:rsid w:val="00387938"/>
    <w:rsid w:val="003A002A"/>
    <w:rsid w:val="003A2895"/>
    <w:rsid w:val="003B0081"/>
    <w:rsid w:val="003B5199"/>
    <w:rsid w:val="003C5C25"/>
    <w:rsid w:val="003C7540"/>
    <w:rsid w:val="003C7ADE"/>
    <w:rsid w:val="003C7E3E"/>
    <w:rsid w:val="003D421C"/>
    <w:rsid w:val="003D496F"/>
    <w:rsid w:val="003D572F"/>
    <w:rsid w:val="003D7997"/>
    <w:rsid w:val="003E16C2"/>
    <w:rsid w:val="003E1B89"/>
    <w:rsid w:val="003E3B84"/>
    <w:rsid w:val="003E3C57"/>
    <w:rsid w:val="003E5883"/>
    <w:rsid w:val="003F057A"/>
    <w:rsid w:val="0040564B"/>
    <w:rsid w:val="00406F0A"/>
    <w:rsid w:val="004105FF"/>
    <w:rsid w:val="0041104D"/>
    <w:rsid w:val="00411D6E"/>
    <w:rsid w:val="00413E49"/>
    <w:rsid w:val="004146FF"/>
    <w:rsid w:val="00422A6F"/>
    <w:rsid w:val="00423C50"/>
    <w:rsid w:val="00423E75"/>
    <w:rsid w:val="0042585D"/>
    <w:rsid w:val="004258BD"/>
    <w:rsid w:val="0044324B"/>
    <w:rsid w:val="00444F63"/>
    <w:rsid w:val="004460D2"/>
    <w:rsid w:val="00446433"/>
    <w:rsid w:val="00447347"/>
    <w:rsid w:val="004507CA"/>
    <w:rsid w:val="00450802"/>
    <w:rsid w:val="004511BD"/>
    <w:rsid w:val="00453991"/>
    <w:rsid w:val="00456E20"/>
    <w:rsid w:val="00471F58"/>
    <w:rsid w:val="004750BB"/>
    <w:rsid w:val="00475163"/>
    <w:rsid w:val="00485D3F"/>
    <w:rsid w:val="0048736C"/>
    <w:rsid w:val="00491848"/>
    <w:rsid w:val="004939CF"/>
    <w:rsid w:val="00495024"/>
    <w:rsid w:val="004A2A05"/>
    <w:rsid w:val="004A3777"/>
    <w:rsid w:val="004B127A"/>
    <w:rsid w:val="004B39A3"/>
    <w:rsid w:val="004B46BE"/>
    <w:rsid w:val="004B5051"/>
    <w:rsid w:val="004B5288"/>
    <w:rsid w:val="004C4907"/>
    <w:rsid w:val="004C53DD"/>
    <w:rsid w:val="004D13D8"/>
    <w:rsid w:val="004D4094"/>
    <w:rsid w:val="004E63B7"/>
    <w:rsid w:val="004F2E61"/>
    <w:rsid w:val="00500CB7"/>
    <w:rsid w:val="00501162"/>
    <w:rsid w:val="00504E3B"/>
    <w:rsid w:val="005126F3"/>
    <w:rsid w:val="00527B08"/>
    <w:rsid w:val="00532552"/>
    <w:rsid w:val="005345A7"/>
    <w:rsid w:val="00536744"/>
    <w:rsid w:val="005421DF"/>
    <w:rsid w:val="00557270"/>
    <w:rsid w:val="00562F86"/>
    <w:rsid w:val="005645C8"/>
    <w:rsid w:val="00564FE2"/>
    <w:rsid w:val="00571181"/>
    <w:rsid w:val="00572EEF"/>
    <w:rsid w:val="00573F6A"/>
    <w:rsid w:val="005755B7"/>
    <w:rsid w:val="00576148"/>
    <w:rsid w:val="005931B3"/>
    <w:rsid w:val="005948A0"/>
    <w:rsid w:val="005B2835"/>
    <w:rsid w:val="005C62B6"/>
    <w:rsid w:val="005C7027"/>
    <w:rsid w:val="005D00C8"/>
    <w:rsid w:val="005D7DE1"/>
    <w:rsid w:val="005F286D"/>
    <w:rsid w:val="005F5E1F"/>
    <w:rsid w:val="005F76D4"/>
    <w:rsid w:val="0060407A"/>
    <w:rsid w:val="0061117B"/>
    <w:rsid w:val="00616F05"/>
    <w:rsid w:val="006237DB"/>
    <w:rsid w:val="00624493"/>
    <w:rsid w:val="00624D81"/>
    <w:rsid w:val="0062652F"/>
    <w:rsid w:val="00630D94"/>
    <w:rsid w:val="00635E5B"/>
    <w:rsid w:val="00643866"/>
    <w:rsid w:val="0064785D"/>
    <w:rsid w:val="00654F38"/>
    <w:rsid w:val="00665CB1"/>
    <w:rsid w:val="00665E0C"/>
    <w:rsid w:val="006664D8"/>
    <w:rsid w:val="00666B21"/>
    <w:rsid w:val="00667372"/>
    <w:rsid w:val="0066791B"/>
    <w:rsid w:val="006725BC"/>
    <w:rsid w:val="0068179E"/>
    <w:rsid w:val="006903D6"/>
    <w:rsid w:val="0069364E"/>
    <w:rsid w:val="006962A6"/>
    <w:rsid w:val="006B5C19"/>
    <w:rsid w:val="006C6521"/>
    <w:rsid w:val="006D6487"/>
    <w:rsid w:val="006D7973"/>
    <w:rsid w:val="006E1515"/>
    <w:rsid w:val="006E1F67"/>
    <w:rsid w:val="006F7C99"/>
    <w:rsid w:val="0070392F"/>
    <w:rsid w:val="00706415"/>
    <w:rsid w:val="007067FE"/>
    <w:rsid w:val="00715ED3"/>
    <w:rsid w:val="007172FE"/>
    <w:rsid w:val="00721110"/>
    <w:rsid w:val="0072592E"/>
    <w:rsid w:val="00727FA5"/>
    <w:rsid w:val="00735FEE"/>
    <w:rsid w:val="007363E3"/>
    <w:rsid w:val="00740CE2"/>
    <w:rsid w:val="00742710"/>
    <w:rsid w:val="00742DB5"/>
    <w:rsid w:val="00745481"/>
    <w:rsid w:val="007540FE"/>
    <w:rsid w:val="00756BD1"/>
    <w:rsid w:val="00760FA8"/>
    <w:rsid w:val="00764AAF"/>
    <w:rsid w:val="0076656F"/>
    <w:rsid w:val="0076717B"/>
    <w:rsid w:val="0077404B"/>
    <w:rsid w:val="00780184"/>
    <w:rsid w:val="00780572"/>
    <w:rsid w:val="00785310"/>
    <w:rsid w:val="00785DF0"/>
    <w:rsid w:val="007914FB"/>
    <w:rsid w:val="007967A4"/>
    <w:rsid w:val="007A65E4"/>
    <w:rsid w:val="007A6AB5"/>
    <w:rsid w:val="007B4163"/>
    <w:rsid w:val="007C1140"/>
    <w:rsid w:val="007C2A59"/>
    <w:rsid w:val="007D0DFF"/>
    <w:rsid w:val="007D7638"/>
    <w:rsid w:val="007E013D"/>
    <w:rsid w:val="007E5A71"/>
    <w:rsid w:val="007E7C88"/>
    <w:rsid w:val="007F275B"/>
    <w:rsid w:val="007F67CA"/>
    <w:rsid w:val="007F74DF"/>
    <w:rsid w:val="00804BC1"/>
    <w:rsid w:val="00806B6D"/>
    <w:rsid w:val="00813842"/>
    <w:rsid w:val="00814CFF"/>
    <w:rsid w:val="00816F10"/>
    <w:rsid w:val="0082106E"/>
    <w:rsid w:val="00826577"/>
    <w:rsid w:val="00844323"/>
    <w:rsid w:val="00847283"/>
    <w:rsid w:val="00847756"/>
    <w:rsid w:val="00855290"/>
    <w:rsid w:val="00862D8F"/>
    <w:rsid w:val="0086793B"/>
    <w:rsid w:val="00871B53"/>
    <w:rsid w:val="00872568"/>
    <w:rsid w:val="00891DE5"/>
    <w:rsid w:val="008948EA"/>
    <w:rsid w:val="008970FF"/>
    <w:rsid w:val="008A2C10"/>
    <w:rsid w:val="008B456E"/>
    <w:rsid w:val="008B560C"/>
    <w:rsid w:val="008B5F71"/>
    <w:rsid w:val="008B688E"/>
    <w:rsid w:val="008C0CEB"/>
    <w:rsid w:val="008C3BC8"/>
    <w:rsid w:val="008C44AA"/>
    <w:rsid w:val="008C54CC"/>
    <w:rsid w:val="008C6E5C"/>
    <w:rsid w:val="008C7100"/>
    <w:rsid w:val="008D078E"/>
    <w:rsid w:val="008D47E0"/>
    <w:rsid w:val="008D6C1C"/>
    <w:rsid w:val="008D785D"/>
    <w:rsid w:val="008E04A3"/>
    <w:rsid w:val="008E3DE2"/>
    <w:rsid w:val="008E5055"/>
    <w:rsid w:val="008E5F2E"/>
    <w:rsid w:val="0090151D"/>
    <w:rsid w:val="00905547"/>
    <w:rsid w:val="00912AD7"/>
    <w:rsid w:val="0092157A"/>
    <w:rsid w:val="00921D74"/>
    <w:rsid w:val="0092492B"/>
    <w:rsid w:val="009270C6"/>
    <w:rsid w:val="00935CD4"/>
    <w:rsid w:val="00941261"/>
    <w:rsid w:val="00950457"/>
    <w:rsid w:val="00950A3C"/>
    <w:rsid w:val="00952DF8"/>
    <w:rsid w:val="0095335C"/>
    <w:rsid w:val="009544E8"/>
    <w:rsid w:val="00955E52"/>
    <w:rsid w:val="009678E4"/>
    <w:rsid w:val="00971478"/>
    <w:rsid w:val="00976337"/>
    <w:rsid w:val="009814B8"/>
    <w:rsid w:val="009825E3"/>
    <w:rsid w:val="0098439B"/>
    <w:rsid w:val="00987D49"/>
    <w:rsid w:val="00992561"/>
    <w:rsid w:val="009932A6"/>
    <w:rsid w:val="009A3F1F"/>
    <w:rsid w:val="009B4EB6"/>
    <w:rsid w:val="009B518C"/>
    <w:rsid w:val="009B5AE3"/>
    <w:rsid w:val="009B7CE7"/>
    <w:rsid w:val="009B7D2A"/>
    <w:rsid w:val="009C1257"/>
    <w:rsid w:val="009C17B0"/>
    <w:rsid w:val="009C3EBD"/>
    <w:rsid w:val="009C6D57"/>
    <w:rsid w:val="009E05B4"/>
    <w:rsid w:val="009E3FE8"/>
    <w:rsid w:val="009E4A7F"/>
    <w:rsid w:val="009E68B3"/>
    <w:rsid w:val="009F2CB7"/>
    <w:rsid w:val="00A002FA"/>
    <w:rsid w:val="00A05690"/>
    <w:rsid w:val="00A11EDC"/>
    <w:rsid w:val="00A14BE2"/>
    <w:rsid w:val="00A174B4"/>
    <w:rsid w:val="00A177E1"/>
    <w:rsid w:val="00A17BFF"/>
    <w:rsid w:val="00A20E50"/>
    <w:rsid w:val="00A266E8"/>
    <w:rsid w:val="00A27A27"/>
    <w:rsid w:val="00A31A4A"/>
    <w:rsid w:val="00A3773F"/>
    <w:rsid w:val="00A4077D"/>
    <w:rsid w:val="00A40C3C"/>
    <w:rsid w:val="00A42DB2"/>
    <w:rsid w:val="00A44F3F"/>
    <w:rsid w:val="00A467A0"/>
    <w:rsid w:val="00A469AC"/>
    <w:rsid w:val="00A51BE7"/>
    <w:rsid w:val="00A6437F"/>
    <w:rsid w:val="00A6559C"/>
    <w:rsid w:val="00A7088E"/>
    <w:rsid w:val="00A8350B"/>
    <w:rsid w:val="00A87B80"/>
    <w:rsid w:val="00A923FE"/>
    <w:rsid w:val="00A939E2"/>
    <w:rsid w:val="00A964E9"/>
    <w:rsid w:val="00AA31D0"/>
    <w:rsid w:val="00AB0E10"/>
    <w:rsid w:val="00AB220E"/>
    <w:rsid w:val="00AB32A5"/>
    <w:rsid w:val="00AB3A7D"/>
    <w:rsid w:val="00AC043B"/>
    <w:rsid w:val="00AF286C"/>
    <w:rsid w:val="00AF4B19"/>
    <w:rsid w:val="00AF4BB9"/>
    <w:rsid w:val="00B02126"/>
    <w:rsid w:val="00B0484C"/>
    <w:rsid w:val="00B07334"/>
    <w:rsid w:val="00B21BCA"/>
    <w:rsid w:val="00B22E58"/>
    <w:rsid w:val="00B25A37"/>
    <w:rsid w:val="00B315C2"/>
    <w:rsid w:val="00B36937"/>
    <w:rsid w:val="00B403DB"/>
    <w:rsid w:val="00B43D20"/>
    <w:rsid w:val="00B61FBC"/>
    <w:rsid w:val="00B63269"/>
    <w:rsid w:val="00B722E9"/>
    <w:rsid w:val="00B75A0E"/>
    <w:rsid w:val="00B80387"/>
    <w:rsid w:val="00B84154"/>
    <w:rsid w:val="00B93792"/>
    <w:rsid w:val="00B95719"/>
    <w:rsid w:val="00B96629"/>
    <w:rsid w:val="00BA25C7"/>
    <w:rsid w:val="00BA3F15"/>
    <w:rsid w:val="00BA67EA"/>
    <w:rsid w:val="00BA6B08"/>
    <w:rsid w:val="00BB1CD5"/>
    <w:rsid w:val="00BC42D9"/>
    <w:rsid w:val="00BE7DE1"/>
    <w:rsid w:val="00BF1959"/>
    <w:rsid w:val="00BF477E"/>
    <w:rsid w:val="00BF591E"/>
    <w:rsid w:val="00C0086E"/>
    <w:rsid w:val="00C03C7D"/>
    <w:rsid w:val="00C06D1A"/>
    <w:rsid w:val="00C32474"/>
    <w:rsid w:val="00C32B4D"/>
    <w:rsid w:val="00C40430"/>
    <w:rsid w:val="00C44722"/>
    <w:rsid w:val="00C46D96"/>
    <w:rsid w:val="00C46EFC"/>
    <w:rsid w:val="00C5531D"/>
    <w:rsid w:val="00C55884"/>
    <w:rsid w:val="00C633E5"/>
    <w:rsid w:val="00C66D01"/>
    <w:rsid w:val="00C76214"/>
    <w:rsid w:val="00C97603"/>
    <w:rsid w:val="00CA0A9D"/>
    <w:rsid w:val="00CA1DE3"/>
    <w:rsid w:val="00CA2265"/>
    <w:rsid w:val="00CA45A7"/>
    <w:rsid w:val="00CB116D"/>
    <w:rsid w:val="00CB1F91"/>
    <w:rsid w:val="00CD6408"/>
    <w:rsid w:val="00CE2523"/>
    <w:rsid w:val="00CE3519"/>
    <w:rsid w:val="00CE3FE6"/>
    <w:rsid w:val="00CF72AE"/>
    <w:rsid w:val="00CF7D5A"/>
    <w:rsid w:val="00D04C6F"/>
    <w:rsid w:val="00D05390"/>
    <w:rsid w:val="00D07270"/>
    <w:rsid w:val="00D10766"/>
    <w:rsid w:val="00D1255E"/>
    <w:rsid w:val="00D13F70"/>
    <w:rsid w:val="00D15468"/>
    <w:rsid w:val="00D24139"/>
    <w:rsid w:val="00D3556D"/>
    <w:rsid w:val="00D37F1D"/>
    <w:rsid w:val="00D458D2"/>
    <w:rsid w:val="00D51F6C"/>
    <w:rsid w:val="00D5375A"/>
    <w:rsid w:val="00D54A7B"/>
    <w:rsid w:val="00D54C57"/>
    <w:rsid w:val="00D67523"/>
    <w:rsid w:val="00D74265"/>
    <w:rsid w:val="00D74BBB"/>
    <w:rsid w:val="00D7652E"/>
    <w:rsid w:val="00D76712"/>
    <w:rsid w:val="00D77EEE"/>
    <w:rsid w:val="00D8424B"/>
    <w:rsid w:val="00D94E9C"/>
    <w:rsid w:val="00DA01C6"/>
    <w:rsid w:val="00DA3528"/>
    <w:rsid w:val="00DA5291"/>
    <w:rsid w:val="00DB02CF"/>
    <w:rsid w:val="00DB53B7"/>
    <w:rsid w:val="00DB667A"/>
    <w:rsid w:val="00DB742E"/>
    <w:rsid w:val="00DD15CA"/>
    <w:rsid w:val="00DD167E"/>
    <w:rsid w:val="00DD4583"/>
    <w:rsid w:val="00DD575D"/>
    <w:rsid w:val="00DD704C"/>
    <w:rsid w:val="00DD7A7D"/>
    <w:rsid w:val="00E007F8"/>
    <w:rsid w:val="00E16729"/>
    <w:rsid w:val="00E174D1"/>
    <w:rsid w:val="00E23696"/>
    <w:rsid w:val="00E242C1"/>
    <w:rsid w:val="00E30E05"/>
    <w:rsid w:val="00E33CB9"/>
    <w:rsid w:val="00E53DBF"/>
    <w:rsid w:val="00E57FD2"/>
    <w:rsid w:val="00E63056"/>
    <w:rsid w:val="00E678DD"/>
    <w:rsid w:val="00E80F55"/>
    <w:rsid w:val="00E87677"/>
    <w:rsid w:val="00E900E4"/>
    <w:rsid w:val="00E92BEF"/>
    <w:rsid w:val="00EA3D2E"/>
    <w:rsid w:val="00EC3063"/>
    <w:rsid w:val="00EE04A9"/>
    <w:rsid w:val="00EE206D"/>
    <w:rsid w:val="00EF12BD"/>
    <w:rsid w:val="00EF19E4"/>
    <w:rsid w:val="00F022CD"/>
    <w:rsid w:val="00F10695"/>
    <w:rsid w:val="00F177D6"/>
    <w:rsid w:val="00F2634E"/>
    <w:rsid w:val="00F26FDB"/>
    <w:rsid w:val="00F27A7E"/>
    <w:rsid w:val="00F27CA4"/>
    <w:rsid w:val="00F3701E"/>
    <w:rsid w:val="00F411BE"/>
    <w:rsid w:val="00F72216"/>
    <w:rsid w:val="00F72503"/>
    <w:rsid w:val="00F74269"/>
    <w:rsid w:val="00F85683"/>
    <w:rsid w:val="00F863AC"/>
    <w:rsid w:val="00F96553"/>
    <w:rsid w:val="00FA1DBD"/>
    <w:rsid w:val="00FA4494"/>
    <w:rsid w:val="00FB3053"/>
    <w:rsid w:val="00FB3A5E"/>
    <w:rsid w:val="00FB54A7"/>
    <w:rsid w:val="00FC0B69"/>
    <w:rsid w:val="00FC108E"/>
    <w:rsid w:val="00FC52B5"/>
    <w:rsid w:val="00FD6004"/>
    <w:rsid w:val="00FE3569"/>
    <w:rsid w:val="00FE75AF"/>
    <w:rsid w:val="00FF4560"/>
    <w:rsid w:val="00FF6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4E9B2F"/>
  <w15:docId w15:val="{61BCCFAC-78C9-4153-A390-C97947F58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0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customStyle="1" w:styleId="versetext4">
    <w:name w:val="versetext4"/>
    <w:basedOn w:val="DefaultParagraphFont"/>
    <w:rsid w:val="00F72503"/>
  </w:style>
  <w:style w:type="character" w:customStyle="1" w:styleId="versenum8">
    <w:name w:val="versenum8"/>
    <w:basedOn w:val="DefaultParagraphFont"/>
    <w:rsid w:val="00F72503"/>
    <w:rPr>
      <w:b/>
      <w:bCs/>
    </w:rPr>
  </w:style>
  <w:style w:type="character" w:customStyle="1" w:styleId="strongs">
    <w:name w:val="strongs"/>
    <w:basedOn w:val="DefaultParagraphFont"/>
    <w:rsid w:val="00F72503"/>
  </w:style>
  <w:style w:type="character" w:customStyle="1" w:styleId="wordsofchrist">
    <w:name w:val="wordsofchrist"/>
    <w:basedOn w:val="DefaultParagraphFont"/>
    <w:rsid w:val="00F72503"/>
  </w:style>
  <w:style w:type="paragraph" w:styleId="NormalWeb">
    <w:name w:val="Normal (Web)"/>
    <w:basedOn w:val="Normal"/>
    <w:uiPriority w:val="99"/>
    <w:unhideWhenUsed/>
    <w:rsid w:val="00F7250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32B4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2B4D"/>
    <w:rPr>
      <w:rFonts w:ascii="Lucida Grande" w:hAnsi="Lucida Grande" w:cs="Lucida Grande"/>
      <w:sz w:val="18"/>
      <w:szCs w:val="18"/>
    </w:rPr>
  </w:style>
  <w:style w:type="paragraph" w:styleId="ListParagraph">
    <w:name w:val="List Paragraph"/>
    <w:basedOn w:val="Normal"/>
    <w:uiPriority w:val="34"/>
    <w:qFormat/>
    <w:rsid w:val="00C32B4D"/>
    <w:pPr>
      <w:ind w:left="720"/>
      <w:contextualSpacing/>
    </w:pPr>
  </w:style>
  <w:style w:type="paragraph" w:styleId="EndnoteText">
    <w:name w:val="endnote text"/>
    <w:basedOn w:val="Normal"/>
    <w:link w:val="EndnoteTextChar"/>
    <w:uiPriority w:val="99"/>
    <w:semiHidden/>
    <w:unhideWhenUsed/>
    <w:rsid w:val="00C324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474"/>
    <w:rPr>
      <w:sz w:val="20"/>
      <w:szCs w:val="20"/>
    </w:rPr>
  </w:style>
  <w:style w:type="character" w:styleId="EndnoteReference">
    <w:name w:val="endnote reference"/>
    <w:basedOn w:val="DefaultParagraphFont"/>
    <w:uiPriority w:val="99"/>
    <w:semiHidden/>
    <w:unhideWhenUsed/>
    <w:rsid w:val="00C32474"/>
    <w:rPr>
      <w:vertAlign w:val="superscript"/>
    </w:rPr>
  </w:style>
  <w:style w:type="character" w:styleId="Hyperlink">
    <w:name w:val="Hyperlink"/>
    <w:basedOn w:val="DefaultParagraphFont"/>
    <w:uiPriority w:val="99"/>
    <w:unhideWhenUsed/>
    <w:rsid w:val="003B0081"/>
    <w:rPr>
      <w:color w:val="0000FF" w:themeColor="hyperlink"/>
      <w:u w:val="single"/>
    </w:rPr>
  </w:style>
  <w:style w:type="character" w:styleId="UnresolvedMention">
    <w:name w:val="Unresolved Mention"/>
    <w:basedOn w:val="DefaultParagraphFont"/>
    <w:uiPriority w:val="99"/>
    <w:semiHidden/>
    <w:unhideWhenUsed/>
    <w:rsid w:val="003B0081"/>
    <w:rPr>
      <w:color w:val="808080"/>
      <w:shd w:val="clear" w:color="auto" w:fill="E6E6E6"/>
    </w:rPr>
  </w:style>
  <w:style w:type="paragraph" w:styleId="Revision">
    <w:name w:val="Revision"/>
    <w:hidden/>
    <w:uiPriority w:val="99"/>
    <w:semiHidden/>
    <w:rsid w:val="007A65E4"/>
    <w:pPr>
      <w:spacing w:after="0" w:line="240" w:lineRule="auto"/>
    </w:pPr>
  </w:style>
  <w:style w:type="character" w:styleId="FollowedHyperlink">
    <w:name w:val="FollowedHyperlink"/>
    <w:basedOn w:val="DefaultParagraphFont"/>
    <w:uiPriority w:val="99"/>
    <w:semiHidden/>
    <w:unhideWhenUsed/>
    <w:rsid w:val="004939CF"/>
    <w:rPr>
      <w:color w:val="800080" w:themeColor="followedHyperlink"/>
      <w:u w:val="single"/>
    </w:rPr>
  </w:style>
  <w:style w:type="character" w:styleId="CommentReference">
    <w:name w:val="annotation reference"/>
    <w:basedOn w:val="DefaultParagraphFont"/>
    <w:uiPriority w:val="99"/>
    <w:semiHidden/>
    <w:unhideWhenUsed/>
    <w:rsid w:val="00AB220E"/>
    <w:rPr>
      <w:sz w:val="16"/>
      <w:szCs w:val="16"/>
    </w:rPr>
  </w:style>
  <w:style w:type="paragraph" w:styleId="CommentText">
    <w:name w:val="annotation text"/>
    <w:basedOn w:val="Normal"/>
    <w:link w:val="CommentTextChar"/>
    <w:uiPriority w:val="99"/>
    <w:semiHidden/>
    <w:unhideWhenUsed/>
    <w:rsid w:val="00AB220E"/>
    <w:pPr>
      <w:spacing w:line="240" w:lineRule="auto"/>
    </w:pPr>
    <w:rPr>
      <w:sz w:val="20"/>
      <w:szCs w:val="20"/>
    </w:rPr>
  </w:style>
  <w:style w:type="character" w:customStyle="1" w:styleId="CommentTextChar">
    <w:name w:val="Comment Text Char"/>
    <w:basedOn w:val="DefaultParagraphFont"/>
    <w:link w:val="CommentText"/>
    <w:uiPriority w:val="99"/>
    <w:semiHidden/>
    <w:rsid w:val="00AB220E"/>
    <w:rPr>
      <w:sz w:val="20"/>
      <w:szCs w:val="20"/>
    </w:rPr>
  </w:style>
  <w:style w:type="paragraph" w:styleId="CommentSubject">
    <w:name w:val="annotation subject"/>
    <w:basedOn w:val="CommentText"/>
    <w:next w:val="CommentText"/>
    <w:link w:val="CommentSubjectChar"/>
    <w:uiPriority w:val="99"/>
    <w:semiHidden/>
    <w:unhideWhenUsed/>
    <w:rsid w:val="00AB220E"/>
    <w:rPr>
      <w:b/>
      <w:bCs/>
    </w:rPr>
  </w:style>
  <w:style w:type="character" w:customStyle="1" w:styleId="CommentSubjectChar">
    <w:name w:val="Comment Subject Char"/>
    <w:basedOn w:val="CommentTextChar"/>
    <w:link w:val="CommentSubject"/>
    <w:uiPriority w:val="99"/>
    <w:semiHidden/>
    <w:rsid w:val="00AB220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www.youtube.com/watch?v=CmWVY4n_-w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30AD4-A4D5-4118-BCA0-E46203200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176</TotalTime>
  <Pages>7</Pages>
  <Words>2461</Words>
  <Characters>14032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9</cp:revision>
  <cp:lastPrinted>2018-10-17T14:18:00Z</cp:lastPrinted>
  <dcterms:created xsi:type="dcterms:W3CDTF">2023-11-01T14:40:00Z</dcterms:created>
  <dcterms:modified xsi:type="dcterms:W3CDTF">2025-10-29T16:15:00Z</dcterms:modified>
</cp:coreProperties>
</file>