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13553" w14:textId="77777777" w:rsidR="00285B9A" w:rsidRPr="00DA1F7A" w:rsidRDefault="0047499F" w:rsidP="00D16C2A">
      <w:pPr>
        <w:pStyle w:val="Title"/>
        <w:jc w:val="both"/>
      </w:pPr>
      <w:r w:rsidRPr="00DA1F7A">
        <w:t>KF</w:t>
      </w:r>
      <w:r w:rsidR="001A5FE8" w:rsidRPr="00DA1F7A">
        <w:t>4</w:t>
      </w:r>
      <w:r w:rsidR="00DD3C46" w:rsidRPr="00DA1F7A">
        <w:t>6</w:t>
      </w:r>
      <w:r w:rsidR="00C87292" w:rsidRPr="00DA1F7A">
        <w:t xml:space="preserve"> </w:t>
      </w:r>
      <w:r w:rsidR="00867B3A" w:rsidRPr="00DA1F7A">
        <w:t>Expanded</w:t>
      </w:r>
      <w:r w:rsidR="00C87292" w:rsidRPr="00DA1F7A">
        <w:t xml:space="preserve"> Version of</w:t>
      </w:r>
      <w:r w:rsidR="00D13F70" w:rsidRPr="00DA1F7A">
        <w:t xml:space="preserve"> </w:t>
      </w:r>
      <w:r w:rsidR="00285B9A" w:rsidRPr="00DA1F7A">
        <w:t>Teachings</w:t>
      </w:r>
    </w:p>
    <w:p w14:paraId="21FDBB4D" w14:textId="77777777" w:rsidR="0047499F" w:rsidRPr="00DA1F7A" w:rsidRDefault="0047499F" w:rsidP="003B0C28">
      <w:pPr>
        <w:spacing w:after="0" w:line="240" w:lineRule="auto"/>
        <w:jc w:val="both"/>
        <w:rPr>
          <w:rFonts w:cstheme="minorHAnsi"/>
        </w:rPr>
      </w:pPr>
      <w:r w:rsidRPr="00DA1F7A">
        <w:rPr>
          <w:rFonts w:cstheme="minorHAnsi"/>
        </w:rPr>
        <w:t>Karis is an invitation to a relationship based on mutual generosity.</w:t>
      </w:r>
    </w:p>
    <w:p w14:paraId="1E072B1A" w14:textId="77777777" w:rsidR="0047499F" w:rsidRPr="00DA1F7A" w:rsidRDefault="0047499F" w:rsidP="003B0C28">
      <w:pPr>
        <w:spacing w:after="0" w:line="240" w:lineRule="auto"/>
        <w:jc w:val="both"/>
        <w:rPr>
          <w:rFonts w:cstheme="minorHAnsi"/>
        </w:rPr>
      </w:pPr>
    </w:p>
    <w:p w14:paraId="140D4BC8" w14:textId="5068DFA5" w:rsidR="0047499F" w:rsidRPr="00DA1F7A" w:rsidRDefault="0047499F" w:rsidP="003B0C28">
      <w:pPr>
        <w:spacing w:after="0" w:line="240" w:lineRule="auto"/>
        <w:jc w:val="both"/>
        <w:rPr>
          <w:rFonts w:cstheme="minorHAnsi"/>
        </w:rPr>
      </w:pPr>
      <w:r w:rsidRPr="00DA1F7A">
        <w:rPr>
          <w:rFonts w:cstheme="minorHAnsi"/>
        </w:rPr>
        <w:t>“Search me, O God, and know my heart. Examine me and know my thoughts. See if there is any way in me that causes pain, and lead me in the ways of eternity.” (Psalm 139:23</w:t>
      </w:r>
      <w:r w:rsidR="00B907C6" w:rsidRPr="00DA1F7A">
        <w:rPr>
          <w:rFonts w:cstheme="minorHAnsi"/>
        </w:rPr>
        <w:t>–</w:t>
      </w:r>
      <w:r w:rsidRPr="00DA1F7A">
        <w:rPr>
          <w:rFonts w:cstheme="minorHAnsi"/>
        </w:rPr>
        <w:t>24)</w:t>
      </w:r>
    </w:p>
    <w:p w14:paraId="5D20E822" w14:textId="77777777" w:rsidR="0047499F" w:rsidRPr="00DA1F7A" w:rsidRDefault="0047499F" w:rsidP="003B0C28">
      <w:pPr>
        <w:spacing w:after="0" w:line="240" w:lineRule="auto"/>
        <w:jc w:val="both"/>
        <w:rPr>
          <w:rFonts w:cstheme="minorHAnsi"/>
        </w:rPr>
      </w:pPr>
    </w:p>
    <w:p w14:paraId="52764E32" w14:textId="358AAEDB" w:rsidR="0047499F" w:rsidRPr="00DA1F7A" w:rsidRDefault="0047499F" w:rsidP="003B0C28">
      <w:pPr>
        <w:spacing w:after="0" w:line="240" w:lineRule="auto"/>
        <w:jc w:val="both"/>
        <w:rPr>
          <w:rFonts w:cstheme="minorHAnsi"/>
          <w:b/>
        </w:rPr>
      </w:pPr>
      <w:r w:rsidRPr="00DA1F7A">
        <w:rPr>
          <w:rFonts w:cstheme="minorHAnsi"/>
          <w:b/>
        </w:rPr>
        <w:t>0:01</w:t>
      </w:r>
      <w:r w:rsidRPr="00DA1F7A">
        <w:rPr>
          <w:rFonts w:cstheme="minorHAnsi"/>
          <w:b/>
        </w:rPr>
        <w:tab/>
        <w:t>OPENING</w:t>
      </w:r>
    </w:p>
    <w:p w14:paraId="1FA2B8F2" w14:textId="77777777" w:rsidR="0047499F" w:rsidRPr="00DA1F7A" w:rsidRDefault="0047499F" w:rsidP="003B0C28">
      <w:pPr>
        <w:spacing w:after="0" w:line="240" w:lineRule="auto"/>
        <w:jc w:val="both"/>
        <w:rPr>
          <w:rFonts w:cstheme="minorHAnsi"/>
          <w:b/>
        </w:rPr>
      </w:pPr>
    </w:p>
    <w:p w14:paraId="409DDB27" w14:textId="197FB2DB" w:rsidR="0047499F" w:rsidRPr="00DA1F7A" w:rsidRDefault="0047499F" w:rsidP="003B0C28">
      <w:pPr>
        <w:spacing w:after="0" w:line="240" w:lineRule="auto"/>
        <w:jc w:val="both"/>
        <w:rPr>
          <w:rFonts w:cstheme="minorHAnsi"/>
          <w:b/>
        </w:rPr>
      </w:pPr>
      <w:r w:rsidRPr="00DA1F7A">
        <w:rPr>
          <w:rFonts w:cstheme="minorHAnsi"/>
          <w:b/>
        </w:rPr>
        <w:t>0:02</w:t>
      </w:r>
      <w:r w:rsidRPr="00DA1F7A">
        <w:rPr>
          <w:rFonts w:cstheme="minorHAnsi"/>
          <w:b/>
        </w:rPr>
        <w:tab/>
        <w:t>PRESENTING</w:t>
      </w:r>
    </w:p>
    <w:p w14:paraId="02ED4CB3" w14:textId="77777777" w:rsidR="0047499F" w:rsidRPr="00DA1F7A" w:rsidRDefault="0047499F" w:rsidP="003B0C28">
      <w:pPr>
        <w:spacing w:after="0" w:line="240" w:lineRule="auto"/>
        <w:jc w:val="both"/>
        <w:rPr>
          <w:rFonts w:cstheme="minorHAnsi"/>
          <w:b/>
        </w:rPr>
      </w:pPr>
    </w:p>
    <w:p w14:paraId="64A42739" w14:textId="77777777" w:rsidR="0047499F" w:rsidRPr="00DA1F7A" w:rsidRDefault="0047499F" w:rsidP="003B0C28">
      <w:pPr>
        <w:spacing w:after="0" w:line="240" w:lineRule="auto"/>
        <w:jc w:val="both"/>
        <w:rPr>
          <w:rFonts w:cstheme="minorHAnsi"/>
          <w:b/>
        </w:rPr>
      </w:pPr>
      <w:r w:rsidRPr="00DA1F7A">
        <w:rPr>
          <w:rFonts w:cstheme="minorHAnsi"/>
          <w:b/>
        </w:rPr>
        <w:t>0:06</w:t>
      </w:r>
      <w:r w:rsidRPr="00DA1F7A">
        <w:rPr>
          <w:rFonts w:cstheme="minorHAnsi"/>
          <w:b/>
        </w:rPr>
        <w:tab/>
        <w:t>KARIS CIRCULATION</w:t>
      </w:r>
    </w:p>
    <w:p w14:paraId="08819865" w14:textId="77777777" w:rsidR="0047499F" w:rsidRPr="00DA1F7A" w:rsidRDefault="0047499F" w:rsidP="003B0C28">
      <w:pPr>
        <w:spacing w:after="0" w:line="240" w:lineRule="auto"/>
        <w:jc w:val="both"/>
        <w:rPr>
          <w:rFonts w:cstheme="minorHAnsi"/>
          <w:b/>
        </w:rPr>
      </w:pPr>
    </w:p>
    <w:p w14:paraId="6EC00745" w14:textId="77777777" w:rsidR="0047499F" w:rsidRPr="00DA1F7A" w:rsidRDefault="0047499F" w:rsidP="003B0C28">
      <w:pPr>
        <w:spacing w:after="0" w:line="240" w:lineRule="auto"/>
        <w:jc w:val="both"/>
        <w:rPr>
          <w:rFonts w:cstheme="minorHAnsi"/>
          <w:b/>
        </w:rPr>
      </w:pPr>
      <w:r w:rsidRPr="00DA1F7A">
        <w:rPr>
          <w:rFonts w:cstheme="minorHAnsi"/>
          <w:b/>
        </w:rPr>
        <w:t>0:07</w:t>
      </w:r>
      <w:r w:rsidRPr="00DA1F7A">
        <w:rPr>
          <w:rFonts w:cstheme="minorHAnsi"/>
          <w:b/>
        </w:rPr>
        <w:tab/>
        <w:t>GUIDELINES &amp; LIMITATIONS</w:t>
      </w:r>
    </w:p>
    <w:p w14:paraId="57E3E531" w14:textId="77777777" w:rsidR="0047499F" w:rsidRPr="00DA1F7A" w:rsidRDefault="0047499F" w:rsidP="003B0C28">
      <w:pPr>
        <w:spacing w:after="0" w:line="240" w:lineRule="auto"/>
        <w:jc w:val="both"/>
        <w:rPr>
          <w:rFonts w:cstheme="minorHAnsi"/>
          <w:b/>
        </w:rPr>
      </w:pPr>
    </w:p>
    <w:p w14:paraId="5CDC5DD8" w14:textId="7FFE46DD" w:rsidR="0047499F" w:rsidRPr="00DA1F7A" w:rsidRDefault="0047499F" w:rsidP="003B0C28">
      <w:pPr>
        <w:spacing w:after="0" w:line="240" w:lineRule="auto"/>
        <w:jc w:val="both"/>
        <w:rPr>
          <w:rFonts w:cstheme="minorHAnsi"/>
          <w:b/>
        </w:rPr>
      </w:pPr>
      <w:r w:rsidRPr="00DA1F7A">
        <w:rPr>
          <w:rFonts w:cstheme="minorHAnsi"/>
          <w:b/>
        </w:rPr>
        <w:t>0:08</w:t>
      </w:r>
      <w:r w:rsidRPr="00DA1F7A">
        <w:rPr>
          <w:rFonts w:cstheme="minorHAnsi"/>
          <w:b/>
        </w:rPr>
        <w:tab/>
        <w:t>MINDFULNESS &amp; MEDITATION TRAINING</w:t>
      </w:r>
    </w:p>
    <w:p w14:paraId="0D090788" w14:textId="29B3A7CB" w:rsidR="0047499F" w:rsidRPr="00DA1F7A" w:rsidRDefault="0047499F" w:rsidP="003B0C28">
      <w:pPr>
        <w:spacing w:after="0" w:line="240" w:lineRule="auto"/>
        <w:jc w:val="both"/>
        <w:rPr>
          <w:rFonts w:cstheme="minorHAnsi"/>
          <w:b/>
        </w:rPr>
      </w:pPr>
    </w:p>
    <w:p w14:paraId="51C8E0B7" w14:textId="77777777" w:rsidR="00AC2ECE" w:rsidRPr="00DA1F7A" w:rsidRDefault="00AC2ECE" w:rsidP="003B0C28">
      <w:pPr>
        <w:spacing w:after="0" w:line="240" w:lineRule="auto"/>
        <w:jc w:val="both"/>
        <w:rPr>
          <w:rFonts w:cstheme="minorHAnsi"/>
        </w:rPr>
      </w:pPr>
      <w:r w:rsidRPr="00DA1F7A">
        <w:rPr>
          <w:rFonts w:cstheme="minorHAnsi"/>
        </w:rPr>
        <w:t>KF Confession 11 presents one of our more difficult challenges as we heal:</w:t>
      </w:r>
    </w:p>
    <w:p w14:paraId="2261B3CF" w14:textId="77777777" w:rsidR="00AC2ECE" w:rsidRPr="00DA1F7A" w:rsidRDefault="00AC2ECE" w:rsidP="003B0C28">
      <w:pPr>
        <w:spacing w:after="0" w:line="240" w:lineRule="auto"/>
        <w:jc w:val="both"/>
        <w:rPr>
          <w:rFonts w:cstheme="minorHAnsi"/>
        </w:rPr>
      </w:pPr>
    </w:p>
    <w:p w14:paraId="193BD22F" w14:textId="77777777" w:rsidR="00AC2ECE" w:rsidRPr="00DA1F7A" w:rsidRDefault="00AC2ECE" w:rsidP="003B0C28">
      <w:pPr>
        <w:spacing w:after="0" w:line="240" w:lineRule="auto"/>
        <w:jc w:val="center"/>
        <w:rPr>
          <w:rFonts w:cstheme="minorHAnsi"/>
        </w:rPr>
      </w:pPr>
      <w:r w:rsidRPr="00DA1F7A">
        <w:rPr>
          <w:rFonts w:cstheme="minorHAnsi"/>
        </w:rPr>
        <w:t>We take responsibility for any damage that we have done.</w:t>
      </w:r>
    </w:p>
    <w:p w14:paraId="26FB2194" w14:textId="77777777" w:rsidR="00AC2ECE" w:rsidRPr="00DA1F7A" w:rsidRDefault="00AC2ECE" w:rsidP="003B0C28">
      <w:pPr>
        <w:spacing w:after="0" w:line="240" w:lineRule="auto"/>
        <w:jc w:val="both"/>
        <w:rPr>
          <w:rFonts w:cstheme="minorHAnsi"/>
        </w:rPr>
      </w:pPr>
    </w:p>
    <w:p w14:paraId="543DE141" w14:textId="77777777" w:rsidR="00C57DFA" w:rsidRPr="00DA1F7A" w:rsidRDefault="00C57DFA" w:rsidP="00C57DFA">
      <w:pPr>
        <w:spacing w:after="0" w:line="240" w:lineRule="auto"/>
        <w:jc w:val="both"/>
        <w:rPr>
          <w:rFonts w:cstheme="minorHAnsi"/>
        </w:rPr>
      </w:pPr>
      <w:r w:rsidRPr="00DA1F7A">
        <w:rPr>
          <w:rFonts w:cstheme="minorHAnsi"/>
        </w:rPr>
        <w:t>All of us have inherited debts of misorientation. The Bible teaches that the misorientation of our ancestors and its effects have been passed on to us, and we have also been damaged by the misorientation of those around us.</w:t>
      </w:r>
      <w:r w:rsidRPr="00DA1F7A">
        <w:rPr>
          <w:rStyle w:val="EndnoteReference"/>
          <w:rFonts w:cstheme="minorHAnsi"/>
        </w:rPr>
        <w:endnoteReference w:id="1"/>
      </w:r>
      <w:r w:rsidRPr="00DA1F7A">
        <w:rPr>
          <w:rFonts w:cstheme="minorHAnsi"/>
        </w:rPr>
        <w:t xml:space="preserve"> We, too, have generated misorientation—we have damaged the material world, our communities, and our own lives. Let’s stop pretending that this isn’t so and get on with the glorious work of redeeming our debts. The spiritual discipline of meditation strengthens our ability to endure as we take responsibility for the damage we have caused.</w:t>
      </w:r>
    </w:p>
    <w:p w14:paraId="35BD2A99" w14:textId="77777777" w:rsidR="009C63CF" w:rsidRPr="00DA1F7A" w:rsidRDefault="009C63CF" w:rsidP="003B0C28">
      <w:pPr>
        <w:spacing w:after="0" w:line="240" w:lineRule="auto"/>
        <w:jc w:val="both"/>
        <w:rPr>
          <w:rFonts w:cstheme="minorHAnsi"/>
        </w:rPr>
      </w:pPr>
    </w:p>
    <w:p w14:paraId="2D8A3214" w14:textId="77777777" w:rsidR="00AC2ECE" w:rsidRPr="00DA1F7A" w:rsidRDefault="00AC2ECE" w:rsidP="003B0C28">
      <w:pPr>
        <w:spacing w:after="0" w:line="240" w:lineRule="auto"/>
        <w:jc w:val="both"/>
        <w:rPr>
          <w:rFonts w:cstheme="minorHAnsi"/>
          <w:b/>
        </w:rPr>
      </w:pPr>
      <w:r w:rsidRPr="00DA1F7A">
        <w:rPr>
          <w:rFonts w:cstheme="minorHAnsi"/>
          <w:b/>
        </w:rPr>
        <w:t>The Sunlight Meditation</w:t>
      </w:r>
    </w:p>
    <w:p w14:paraId="29B0020F" w14:textId="77777777" w:rsidR="00AC2ECE" w:rsidRPr="00DA1F7A" w:rsidRDefault="00AC2ECE" w:rsidP="003B0C28">
      <w:pPr>
        <w:spacing w:after="0" w:line="240" w:lineRule="auto"/>
        <w:jc w:val="both"/>
        <w:rPr>
          <w:rFonts w:cstheme="minorHAnsi"/>
          <w:b/>
        </w:rPr>
      </w:pPr>
    </w:p>
    <w:p w14:paraId="604BB64A" w14:textId="650525C1" w:rsidR="00AC2ECE" w:rsidRPr="00DA1F7A" w:rsidRDefault="00AC2ECE" w:rsidP="003B0C28">
      <w:pPr>
        <w:spacing w:after="0" w:line="240" w:lineRule="auto"/>
        <w:jc w:val="both"/>
        <w:rPr>
          <w:rFonts w:cstheme="minorHAnsi"/>
        </w:rPr>
      </w:pPr>
      <w:r w:rsidRPr="00DA1F7A">
        <w:rPr>
          <w:rFonts w:cstheme="minorHAnsi"/>
        </w:rPr>
        <w:t xml:space="preserve">At this point in our training, we are already acquainted with various meditation techniques. Now, as we explore this next confession, we will be reviewing some of those techniques with this added emphasis: we will focus our minds on our foreheads and lift our eyes during the meditation. </w:t>
      </w:r>
    </w:p>
    <w:p w14:paraId="539D219A" w14:textId="77777777" w:rsidR="00AC2ECE" w:rsidRPr="00DA1F7A" w:rsidRDefault="00AC2ECE" w:rsidP="003B0C28">
      <w:pPr>
        <w:spacing w:after="0" w:line="240" w:lineRule="auto"/>
        <w:jc w:val="both"/>
        <w:rPr>
          <w:rFonts w:cstheme="minorHAnsi"/>
        </w:rPr>
      </w:pPr>
    </w:p>
    <w:p w14:paraId="4E1F004A" w14:textId="57A68E66" w:rsidR="00AC2ECE" w:rsidRPr="00DA1F7A" w:rsidRDefault="00AC2ECE" w:rsidP="003B0C28">
      <w:pPr>
        <w:spacing w:after="0" w:line="240" w:lineRule="auto"/>
        <w:jc w:val="both"/>
        <w:rPr>
          <w:rFonts w:cstheme="minorHAnsi"/>
          <w:i/>
        </w:rPr>
      </w:pPr>
      <w:r w:rsidRPr="00DA1F7A">
        <w:rPr>
          <w:rFonts w:cstheme="minorHAnsi"/>
        </w:rPr>
        <w:t>Assume a meditation posture</w:t>
      </w:r>
      <w:r w:rsidR="001C0378" w:rsidRPr="00DA1F7A">
        <w:rPr>
          <w:rFonts w:cstheme="minorHAnsi"/>
        </w:rPr>
        <w:t xml:space="preserve"> and g</w:t>
      </w:r>
      <w:r w:rsidRPr="00DA1F7A">
        <w:rPr>
          <w:rFonts w:cstheme="minorHAnsi"/>
        </w:rPr>
        <w:t xml:space="preserve">ently close your eyes. Allow your body to regulate your breathing as you begin </w:t>
      </w:r>
      <w:r w:rsidRPr="00DA1F7A">
        <w:rPr>
          <w:rFonts w:cstheme="minorHAnsi"/>
          <w:b/>
        </w:rPr>
        <w:t>Alternate Nostril Breathing</w:t>
      </w:r>
      <w:r w:rsidRPr="00DA1F7A">
        <w:rPr>
          <w:rFonts w:cstheme="minorHAnsi"/>
        </w:rPr>
        <w:t xml:space="preserve">. </w:t>
      </w:r>
      <w:r w:rsidRPr="00DA1F7A">
        <w:rPr>
          <w:rFonts w:cstheme="minorHAnsi"/>
          <w:i/>
        </w:rPr>
        <w:t xml:space="preserve">(Pause </w:t>
      </w:r>
      <w:r w:rsidR="00E4216D" w:rsidRPr="00DA1F7A">
        <w:rPr>
          <w:rFonts w:cstheme="minorHAnsi"/>
          <w:i/>
        </w:rPr>
        <w:t xml:space="preserve">for </w:t>
      </w:r>
      <w:r w:rsidR="00324DD3" w:rsidRPr="00DA1F7A">
        <w:rPr>
          <w:rFonts w:cstheme="minorHAnsi"/>
          <w:i/>
        </w:rPr>
        <w:t>2</w:t>
      </w:r>
      <w:r w:rsidR="00803BB7" w:rsidRPr="00DA1F7A">
        <w:rPr>
          <w:rFonts w:cstheme="minorHAnsi"/>
          <w:i/>
        </w:rPr>
        <w:t xml:space="preserve"> </w:t>
      </w:r>
      <w:r w:rsidR="00324DD3" w:rsidRPr="00DA1F7A">
        <w:rPr>
          <w:rFonts w:cstheme="minorHAnsi"/>
          <w:i/>
        </w:rPr>
        <w:t>minutes</w:t>
      </w:r>
      <w:r w:rsidRPr="00DA1F7A">
        <w:rPr>
          <w:rFonts w:cstheme="minorHAnsi"/>
          <w:i/>
        </w:rPr>
        <w:t>)</w:t>
      </w:r>
    </w:p>
    <w:p w14:paraId="165AED94" w14:textId="77777777" w:rsidR="00AC2ECE" w:rsidRPr="00DA1F7A" w:rsidRDefault="00AC2ECE" w:rsidP="003B0C28">
      <w:pPr>
        <w:spacing w:after="0" w:line="240" w:lineRule="auto"/>
        <w:jc w:val="both"/>
        <w:rPr>
          <w:rFonts w:cstheme="minorHAnsi"/>
        </w:rPr>
      </w:pPr>
    </w:p>
    <w:p w14:paraId="41275F8D" w14:textId="019DD9D7" w:rsidR="003B0C28" w:rsidRPr="00DA1F7A" w:rsidRDefault="003B0C28" w:rsidP="003B0C28">
      <w:pPr>
        <w:spacing w:after="0" w:line="240" w:lineRule="auto"/>
        <w:jc w:val="both"/>
        <w:rPr>
          <w:rFonts w:cstheme="minorHAnsi"/>
          <w:i/>
        </w:rPr>
      </w:pPr>
      <w:r w:rsidRPr="00DA1F7A">
        <w:rPr>
          <w:rFonts w:cstheme="minorHAnsi"/>
        </w:rPr>
        <w:t xml:space="preserve">Pause and relax. </w:t>
      </w:r>
      <w:r w:rsidRPr="00DA1F7A">
        <w:rPr>
          <w:rFonts w:cstheme="minorHAnsi"/>
          <w:i/>
        </w:rPr>
        <w:t>(Pause)</w:t>
      </w:r>
      <w:r w:rsidRPr="00DA1F7A">
        <w:rPr>
          <w:rFonts w:cstheme="minorHAnsi"/>
        </w:rPr>
        <w:t xml:space="preserve"> Now, with your eyes closed, imagine that you are sitting outside on a sunny day. Gently raise your eyes toward the sun</w:t>
      </w:r>
      <w:r w:rsidRPr="00DA1F7A" w:rsidDel="00A23D89">
        <w:rPr>
          <w:rFonts w:cstheme="minorHAnsi"/>
        </w:rPr>
        <w:t xml:space="preserve"> </w:t>
      </w:r>
      <w:r w:rsidRPr="00DA1F7A">
        <w:rPr>
          <w:rFonts w:cstheme="minorHAnsi"/>
        </w:rPr>
        <w:t>without lifting your chin. You might feel a tiny stretch. Imagine warmth and light shining down on your forehead. Try to maintain that sensation throughout this meditation practice. As you breathe, you can use the</w:t>
      </w:r>
      <w:r w:rsidRPr="00DA1F7A">
        <w:rPr>
          <w:rFonts w:cstheme="minorHAnsi"/>
          <w:b/>
        </w:rPr>
        <w:t xml:space="preserve"> Maranatha</w:t>
      </w:r>
      <w:r w:rsidRPr="00DA1F7A">
        <w:rPr>
          <w:rFonts w:cstheme="minorHAnsi"/>
        </w:rPr>
        <w:t xml:space="preserve"> </w:t>
      </w:r>
      <w:r w:rsidRPr="00DA1F7A">
        <w:rPr>
          <w:rFonts w:cstheme="minorHAnsi"/>
          <w:b/>
        </w:rPr>
        <w:t xml:space="preserve">Meditation </w:t>
      </w:r>
      <w:r w:rsidRPr="00DA1F7A">
        <w:rPr>
          <w:rFonts w:cstheme="minorHAnsi"/>
        </w:rPr>
        <w:t xml:space="preserve">to help you focus. We will practice for </w:t>
      </w:r>
      <w:r w:rsidR="00324DD3" w:rsidRPr="00DA1F7A">
        <w:rPr>
          <w:rFonts w:cstheme="minorHAnsi"/>
        </w:rPr>
        <w:t>three</w:t>
      </w:r>
      <w:r w:rsidRPr="00DA1F7A">
        <w:rPr>
          <w:rFonts w:cstheme="minorHAnsi"/>
        </w:rPr>
        <w:t xml:space="preserve"> minutes. Let’s begin. </w:t>
      </w:r>
      <w:r w:rsidRPr="00DA1F7A">
        <w:rPr>
          <w:rFonts w:cstheme="minorHAnsi"/>
          <w:i/>
        </w:rPr>
        <w:t xml:space="preserve">(Pause for </w:t>
      </w:r>
      <w:r w:rsidR="00324DD3" w:rsidRPr="00DA1F7A">
        <w:rPr>
          <w:rFonts w:cstheme="minorHAnsi"/>
          <w:i/>
        </w:rPr>
        <w:t>3</w:t>
      </w:r>
      <w:r w:rsidRPr="00DA1F7A">
        <w:rPr>
          <w:rFonts w:cstheme="minorHAnsi"/>
          <w:i/>
        </w:rPr>
        <w:t xml:space="preserve"> minutes)</w:t>
      </w:r>
    </w:p>
    <w:p w14:paraId="266DC3B9" w14:textId="77777777" w:rsidR="00AC2ECE" w:rsidRPr="00DA1F7A" w:rsidRDefault="00AC2ECE" w:rsidP="003B0C28">
      <w:pPr>
        <w:spacing w:after="0" w:line="240" w:lineRule="auto"/>
        <w:jc w:val="both"/>
        <w:rPr>
          <w:rFonts w:cstheme="minorHAnsi"/>
        </w:rPr>
      </w:pPr>
    </w:p>
    <w:p w14:paraId="5BFA4EB2" w14:textId="397A3E5B" w:rsidR="00AC2ECE" w:rsidRPr="00DA1F7A" w:rsidRDefault="00AC2ECE" w:rsidP="003B0C28">
      <w:pPr>
        <w:spacing w:after="0" w:line="240" w:lineRule="auto"/>
        <w:jc w:val="both"/>
        <w:rPr>
          <w:rFonts w:cstheme="minorHAnsi"/>
        </w:rPr>
      </w:pPr>
      <w:r w:rsidRPr="00DA1F7A">
        <w:rPr>
          <w:rFonts w:cstheme="minorHAnsi"/>
        </w:rPr>
        <w:t xml:space="preserve">Pause. Take a deep breath and stretch. Gently open your eyes and re-engage with the meeting. </w:t>
      </w:r>
    </w:p>
    <w:p w14:paraId="21B70DC4" w14:textId="77777777" w:rsidR="00262A28" w:rsidRPr="00DA1F7A" w:rsidRDefault="00262A28" w:rsidP="003B0C28">
      <w:pPr>
        <w:spacing w:after="0" w:line="240" w:lineRule="auto"/>
        <w:jc w:val="both"/>
        <w:rPr>
          <w:rFonts w:cstheme="minorHAnsi"/>
        </w:rPr>
      </w:pPr>
    </w:p>
    <w:p w14:paraId="0E4BB235" w14:textId="6C90DEAE" w:rsidR="00AC2ECE" w:rsidRPr="00DA1F7A" w:rsidRDefault="00AC2ECE" w:rsidP="003B0C28">
      <w:pPr>
        <w:widowControl w:val="0"/>
        <w:spacing w:after="0" w:line="240" w:lineRule="auto"/>
        <w:jc w:val="both"/>
        <w:rPr>
          <w:rFonts w:cstheme="minorHAnsi"/>
        </w:rPr>
      </w:pPr>
      <w:r w:rsidRPr="00DA1F7A">
        <w:rPr>
          <w:rFonts w:cstheme="minorHAnsi"/>
        </w:rPr>
        <w:t xml:space="preserve">Our hymn of gratitude for this confession is </w:t>
      </w:r>
      <w:r w:rsidRPr="00DA1F7A">
        <w:rPr>
          <w:rFonts w:cstheme="minorHAnsi"/>
          <w:i/>
        </w:rPr>
        <w:t>Great is Thy Faithfulness</w:t>
      </w:r>
      <w:r w:rsidRPr="00DA1F7A">
        <w:rPr>
          <w:rFonts w:cstheme="minorHAnsi"/>
        </w:rPr>
        <w:t>.</w:t>
      </w:r>
    </w:p>
    <w:p w14:paraId="0E9473A0" w14:textId="55ED77CE" w:rsidR="0064158C" w:rsidRPr="00DA1F7A" w:rsidRDefault="0047499F" w:rsidP="003B0C28">
      <w:pPr>
        <w:spacing w:after="0" w:line="240" w:lineRule="auto"/>
        <w:jc w:val="center"/>
        <w:rPr>
          <w:rFonts w:eastAsia="Times New Roman" w:cstheme="minorHAnsi"/>
        </w:rPr>
      </w:pPr>
      <w:r w:rsidRPr="00DA1F7A">
        <w:rPr>
          <w:rFonts w:eastAsia="Times New Roman" w:cstheme="minorHAnsi"/>
        </w:rPr>
        <w:lastRenderedPageBreak/>
        <w:t>Great is Thy faithfulness, O God my Father,</w:t>
      </w:r>
    </w:p>
    <w:p w14:paraId="12EACD68" w14:textId="77777777" w:rsidR="0064158C" w:rsidRPr="00DA1F7A" w:rsidRDefault="0047499F" w:rsidP="003B0C28">
      <w:pPr>
        <w:spacing w:after="0" w:line="240" w:lineRule="auto"/>
        <w:jc w:val="center"/>
        <w:rPr>
          <w:rFonts w:eastAsia="Times New Roman" w:cstheme="minorHAnsi"/>
        </w:rPr>
      </w:pPr>
      <w:r w:rsidRPr="00DA1F7A">
        <w:rPr>
          <w:rFonts w:eastAsia="Times New Roman" w:cstheme="minorHAnsi"/>
        </w:rPr>
        <w:t>There is no shadow of turning with Thee;</w:t>
      </w:r>
    </w:p>
    <w:p w14:paraId="670B9D2E" w14:textId="77777777" w:rsidR="0064158C" w:rsidRPr="00DA1F7A" w:rsidRDefault="0047499F" w:rsidP="003B0C28">
      <w:pPr>
        <w:spacing w:after="0" w:line="240" w:lineRule="auto"/>
        <w:jc w:val="center"/>
        <w:rPr>
          <w:rFonts w:eastAsia="Times New Roman" w:cstheme="minorHAnsi"/>
        </w:rPr>
      </w:pPr>
      <w:r w:rsidRPr="00DA1F7A">
        <w:rPr>
          <w:rFonts w:eastAsia="Times New Roman" w:cstheme="minorHAnsi"/>
        </w:rPr>
        <w:t>Thou changest not, Thy compassions, they fail not.</w:t>
      </w:r>
    </w:p>
    <w:p w14:paraId="4EA5E7D6" w14:textId="68D94616" w:rsidR="0047499F" w:rsidRPr="00DA1F7A" w:rsidRDefault="0047499F" w:rsidP="003B0C28">
      <w:pPr>
        <w:spacing w:after="0" w:line="240" w:lineRule="auto"/>
        <w:jc w:val="center"/>
        <w:rPr>
          <w:rFonts w:eastAsia="Times New Roman" w:cstheme="minorHAnsi"/>
        </w:rPr>
      </w:pPr>
      <w:r w:rsidRPr="00DA1F7A">
        <w:rPr>
          <w:rFonts w:eastAsia="Times New Roman" w:cstheme="minorHAnsi"/>
        </w:rPr>
        <w:t>As Thou hast been Thou forever wilt be.</w:t>
      </w:r>
      <w:r w:rsidR="0064158C" w:rsidRPr="00DA1F7A">
        <w:rPr>
          <w:rStyle w:val="EndnoteReference"/>
          <w:rFonts w:eastAsia="Times New Roman" w:cstheme="minorHAnsi"/>
        </w:rPr>
        <w:endnoteReference w:id="2"/>
      </w:r>
    </w:p>
    <w:p w14:paraId="4DBBE7F7" w14:textId="77777777" w:rsidR="0047499F" w:rsidRPr="00DA1F7A" w:rsidRDefault="0047499F" w:rsidP="003B0C28">
      <w:pPr>
        <w:spacing w:after="0" w:line="240" w:lineRule="auto"/>
        <w:jc w:val="both"/>
        <w:rPr>
          <w:rFonts w:eastAsia="Times New Roman" w:cstheme="minorHAnsi"/>
        </w:rPr>
      </w:pPr>
    </w:p>
    <w:p w14:paraId="3CBEC5CC" w14:textId="77777777" w:rsidR="0047499F" w:rsidRPr="00DA1F7A" w:rsidRDefault="0047499F" w:rsidP="003B0C28">
      <w:pPr>
        <w:spacing w:after="0" w:line="240" w:lineRule="auto"/>
        <w:jc w:val="both"/>
        <w:rPr>
          <w:rFonts w:eastAsia="Times New Roman" w:cstheme="minorHAnsi"/>
        </w:rPr>
      </w:pPr>
      <w:r w:rsidRPr="00DA1F7A">
        <w:rPr>
          <w:rFonts w:eastAsia="Times New Roman" w:cstheme="minorHAnsi"/>
        </w:rPr>
        <w:t>Take a deep breath.</w:t>
      </w:r>
    </w:p>
    <w:p w14:paraId="7A135D8F" w14:textId="77777777" w:rsidR="00B907C6" w:rsidRPr="00DA1F7A" w:rsidRDefault="00B907C6" w:rsidP="00B907C6">
      <w:pPr>
        <w:spacing w:after="0" w:line="240" w:lineRule="auto"/>
        <w:jc w:val="both"/>
        <w:rPr>
          <w:i/>
        </w:rPr>
      </w:pPr>
      <w:r w:rsidRPr="00DA1F7A">
        <w:rPr>
          <w:i/>
        </w:rPr>
        <w:t>(If time permits, ask, “Does anyone have comments or questions about this training?”)</w:t>
      </w:r>
    </w:p>
    <w:p w14:paraId="7074838D" w14:textId="77777777" w:rsidR="0047499F" w:rsidRPr="00DA1F7A" w:rsidRDefault="0047499F" w:rsidP="003B0C28">
      <w:pPr>
        <w:spacing w:after="0" w:line="240" w:lineRule="auto"/>
        <w:jc w:val="both"/>
        <w:rPr>
          <w:rFonts w:cstheme="minorHAnsi"/>
        </w:rPr>
      </w:pPr>
    </w:p>
    <w:p w14:paraId="40E79EF3" w14:textId="77777777" w:rsidR="00285B9A" w:rsidRPr="00DA1F7A" w:rsidRDefault="008F6CB4" w:rsidP="003B0C28">
      <w:pPr>
        <w:spacing w:after="0" w:line="240" w:lineRule="auto"/>
        <w:jc w:val="both"/>
        <w:rPr>
          <w:rFonts w:cstheme="minorHAnsi"/>
          <w:b/>
        </w:rPr>
      </w:pPr>
      <w:r w:rsidRPr="00DA1F7A">
        <w:rPr>
          <w:rFonts w:cstheme="minorHAnsi"/>
          <w:b/>
        </w:rPr>
        <w:t>0:20</w:t>
      </w:r>
      <w:r w:rsidR="00285B9A" w:rsidRPr="00DA1F7A">
        <w:rPr>
          <w:rFonts w:cstheme="minorHAnsi"/>
          <w:b/>
        </w:rPr>
        <w:tab/>
        <w:t>KARIS CONFESSION</w:t>
      </w:r>
    </w:p>
    <w:p w14:paraId="10C9AB52" w14:textId="77777777" w:rsidR="008F6CB4" w:rsidRPr="00DA1F7A" w:rsidRDefault="008F6CB4" w:rsidP="003B0C28">
      <w:pPr>
        <w:spacing w:after="0" w:line="240" w:lineRule="auto"/>
        <w:jc w:val="both"/>
        <w:rPr>
          <w:rFonts w:cstheme="minorHAnsi"/>
          <w:b/>
        </w:rPr>
      </w:pPr>
    </w:p>
    <w:p w14:paraId="23BE1081" w14:textId="77777777" w:rsidR="00285B9A" w:rsidRPr="00DA1F7A" w:rsidRDefault="008F6CB4" w:rsidP="003B0C28">
      <w:pPr>
        <w:spacing w:after="0" w:line="240" w:lineRule="auto"/>
        <w:jc w:val="both"/>
        <w:rPr>
          <w:rFonts w:cstheme="minorHAnsi"/>
          <w:b/>
        </w:rPr>
      </w:pPr>
      <w:r w:rsidRPr="00DA1F7A">
        <w:rPr>
          <w:rFonts w:cstheme="minorHAnsi"/>
          <w:b/>
        </w:rPr>
        <w:t>0:21</w:t>
      </w:r>
      <w:r w:rsidR="00285B9A" w:rsidRPr="00DA1F7A">
        <w:rPr>
          <w:rFonts w:cstheme="minorHAnsi"/>
          <w:b/>
        </w:rPr>
        <w:tab/>
        <w:t>TOOLBOX</w:t>
      </w:r>
    </w:p>
    <w:p w14:paraId="394E556C" w14:textId="77777777" w:rsidR="00C73800" w:rsidRPr="00DA1F7A" w:rsidRDefault="00C73800" w:rsidP="003B0C28">
      <w:pPr>
        <w:spacing w:after="0" w:line="240" w:lineRule="auto"/>
        <w:jc w:val="both"/>
        <w:rPr>
          <w:rFonts w:cstheme="minorHAnsi"/>
          <w:b/>
        </w:rPr>
      </w:pPr>
    </w:p>
    <w:p w14:paraId="744B0DA6" w14:textId="48DB7B6A" w:rsidR="004E50C8" w:rsidRPr="00DA1F7A" w:rsidRDefault="004E50C8" w:rsidP="003B0C28">
      <w:pPr>
        <w:spacing w:after="0" w:line="240" w:lineRule="auto"/>
        <w:jc w:val="both"/>
        <w:rPr>
          <w:rFonts w:cstheme="minorHAnsi"/>
        </w:rPr>
      </w:pPr>
      <w:r w:rsidRPr="00DA1F7A">
        <w:rPr>
          <w:rFonts w:cstheme="minorHAnsi"/>
        </w:rPr>
        <w:t xml:space="preserve">Here is KF Confession 11 </w:t>
      </w:r>
      <w:r w:rsidR="00AC2A65" w:rsidRPr="00DA1F7A">
        <w:rPr>
          <w:rFonts w:cstheme="minorHAnsi"/>
        </w:rPr>
        <w:t xml:space="preserve">once </w:t>
      </w:r>
      <w:r w:rsidRPr="00DA1F7A">
        <w:rPr>
          <w:rFonts w:cstheme="minorHAnsi"/>
        </w:rPr>
        <w:t xml:space="preserve">again: </w:t>
      </w:r>
    </w:p>
    <w:p w14:paraId="7E578CFE" w14:textId="77777777" w:rsidR="004E50C8" w:rsidRPr="00DA1F7A" w:rsidRDefault="004E50C8" w:rsidP="003B0C28">
      <w:pPr>
        <w:spacing w:after="0" w:line="240" w:lineRule="auto"/>
        <w:jc w:val="both"/>
        <w:rPr>
          <w:rFonts w:cstheme="minorHAnsi"/>
        </w:rPr>
      </w:pPr>
    </w:p>
    <w:p w14:paraId="0537B919" w14:textId="1F0CA9EA" w:rsidR="008F6CB4" w:rsidRPr="00DA1F7A" w:rsidRDefault="004E50C8" w:rsidP="003B0C28">
      <w:pPr>
        <w:spacing w:after="0" w:line="240" w:lineRule="auto"/>
        <w:jc w:val="center"/>
        <w:rPr>
          <w:rFonts w:cstheme="minorHAnsi"/>
        </w:rPr>
      </w:pPr>
      <w:r w:rsidRPr="00DA1F7A">
        <w:rPr>
          <w:rFonts w:cstheme="minorHAnsi"/>
        </w:rPr>
        <w:t>We take responsibility for any damage that we have done.</w:t>
      </w:r>
    </w:p>
    <w:p w14:paraId="43DF2D15" w14:textId="77777777" w:rsidR="00380809" w:rsidRPr="00DA1F7A" w:rsidRDefault="00380809" w:rsidP="003B0C28">
      <w:pPr>
        <w:spacing w:after="0" w:line="240" w:lineRule="auto"/>
        <w:jc w:val="both"/>
        <w:rPr>
          <w:rFonts w:cstheme="minorHAnsi"/>
        </w:rPr>
      </w:pPr>
    </w:p>
    <w:p w14:paraId="4158B0FD" w14:textId="77777777" w:rsidR="00324DD3" w:rsidRPr="00DA1F7A" w:rsidRDefault="00324DD3" w:rsidP="00324DD3">
      <w:pPr>
        <w:spacing w:after="0" w:line="240" w:lineRule="auto"/>
        <w:jc w:val="both"/>
        <w:rPr>
          <w:rFonts w:cstheme="minorHAnsi"/>
        </w:rPr>
      </w:pPr>
      <w:bookmarkStart w:id="0" w:name="OLE_LINK1"/>
      <w:r w:rsidRPr="00DA1F7A">
        <w:rPr>
          <w:rFonts w:cstheme="minorHAnsi"/>
        </w:rPr>
        <w:t xml:space="preserve">In this confession, Nancy has used the word </w:t>
      </w:r>
      <w:r w:rsidRPr="00DA1F7A">
        <w:rPr>
          <w:rFonts w:cstheme="minorHAnsi"/>
          <w:i/>
        </w:rPr>
        <w:t>damage</w:t>
      </w:r>
      <w:r w:rsidRPr="00DA1F7A">
        <w:rPr>
          <w:rFonts w:cstheme="minorHAnsi"/>
        </w:rPr>
        <w:t xml:space="preserve">, which can also be understood in terms of debt. Restoring damage is like paying off a debt. It often feels tedious and burdensome because we have to expend resources that could be used for pursuing our idealized glory and maintaining the illusion that we can live free from limitations. We have all created debt through our own choices, and it hurts our pride to admit that life and God won’t magically cancel those debts for us. </w:t>
      </w:r>
      <w:bookmarkEnd w:id="0"/>
      <w:r w:rsidRPr="00DA1F7A">
        <w:rPr>
          <w:rFonts w:cstheme="minorHAnsi"/>
        </w:rPr>
        <w:t>Taking responsibility for our debt requires “a long obedience” to a guiding principle, and this obedience is not a wasted effort; we are trained through practicing a long obedience.</w:t>
      </w:r>
      <w:r w:rsidRPr="00DA1F7A">
        <w:rPr>
          <w:rStyle w:val="EndnoteReference"/>
          <w:rFonts w:cstheme="minorHAnsi"/>
        </w:rPr>
        <w:endnoteReference w:id="3"/>
      </w:r>
    </w:p>
    <w:p w14:paraId="249F07A6" w14:textId="5FD8B0CD" w:rsidR="00DD3C46" w:rsidRPr="00DA1F7A" w:rsidRDefault="00DD3C46" w:rsidP="003B0C28">
      <w:pPr>
        <w:spacing w:after="0" w:line="240" w:lineRule="auto"/>
        <w:jc w:val="both"/>
        <w:rPr>
          <w:rFonts w:cstheme="minorHAnsi"/>
        </w:rPr>
      </w:pPr>
    </w:p>
    <w:p w14:paraId="03F532A4" w14:textId="1ED342A8" w:rsidR="00606AF7" w:rsidRPr="00DA1F7A" w:rsidRDefault="002A4642" w:rsidP="003B0C28">
      <w:pPr>
        <w:spacing w:after="0" w:line="240" w:lineRule="auto"/>
        <w:jc w:val="both"/>
        <w:rPr>
          <w:rFonts w:cstheme="minorHAnsi"/>
        </w:rPr>
      </w:pPr>
      <w:r w:rsidRPr="00DA1F7A">
        <w:rPr>
          <w:rFonts w:cstheme="minorHAnsi"/>
        </w:rPr>
        <w:t xml:space="preserve">We can go into debt in every area of the MATH. </w:t>
      </w:r>
      <w:r w:rsidR="00DD3C46" w:rsidRPr="00DA1F7A">
        <w:rPr>
          <w:rFonts w:cstheme="minorHAnsi"/>
        </w:rPr>
        <w:t xml:space="preserve">We have </w:t>
      </w:r>
      <w:r w:rsidR="004C2AA4" w:rsidRPr="00DA1F7A">
        <w:rPr>
          <w:rFonts w:cstheme="minorHAnsi"/>
        </w:rPr>
        <w:t xml:space="preserve">already </w:t>
      </w:r>
      <w:r w:rsidR="00DD3C46" w:rsidRPr="00DA1F7A">
        <w:rPr>
          <w:rFonts w:cstheme="minorHAnsi"/>
        </w:rPr>
        <w:t>talked about financial debt, which interferes with our karis genero</w:t>
      </w:r>
      <w:r w:rsidR="00C8667B" w:rsidRPr="00DA1F7A">
        <w:rPr>
          <w:rFonts w:cstheme="minorHAnsi"/>
        </w:rPr>
        <w:t xml:space="preserve">sity and </w:t>
      </w:r>
      <w:r w:rsidR="00A930B0" w:rsidRPr="00DA1F7A">
        <w:rPr>
          <w:rFonts w:cstheme="minorHAnsi"/>
        </w:rPr>
        <w:t>restricts</w:t>
      </w:r>
      <w:r w:rsidR="00C8667B" w:rsidRPr="00DA1F7A">
        <w:rPr>
          <w:rFonts w:cstheme="minorHAnsi"/>
        </w:rPr>
        <w:t xml:space="preserve"> our options. </w:t>
      </w:r>
      <w:r w:rsidR="00DD3C46" w:rsidRPr="00DA1F7A">
        <w:rPr>
          <w:rFonts w:cstheme="minorHAnsi"/>
        </w:rPr>
        <w:t xml:space="preserve">We go into practical debt when we </w:t>
      </w:r>
      <w:r w:rsidR="001447EB" w:rsidRPr="00DA1F7A">
        <w:rPr>
          <w:rFonts w:cstheme="minorHAnsi"/>
        </w:rPr>
        <w:t>refuse to develop and train—or even acknowledge—</w:t>
      </w:r>
      <w:r w:rsidR="00DD3C46" w:rsidRPr="00DA1F7A">
        <w:rPr>
          <w:rFonts w:cstheme="minorHAnsi"/>
        </w:rPr>
        <w:t>our abilities</w:t>
      </w:r>
      <w:r w:rsidR="007C194B" w:rsidRPr="00DA1F7A">
        <w:rPr>
          <w:rFonts w:cstheme="minorHAnsi"/>
        </w:rPr>
        <w:t xml:space="preserve">. </w:t>
      </w:r>
      <w:r w:rsidR="006F674B" w:rsidRPr="00DA1F7A">
        <w:rPr>
          <w:rFonts w:cstheme="minorHAnsi"/>
        </w:rPr>
        <w:t>We go into time debt w</w:t>
      </w:r>
      <w:r w:rsidR="003E49B8" w:rsidRPr="00DA1F7A">
        <w:rPr>
          <w:rFonts w:cstheme="minorHAnsi"/>
        </w:rPr>
        <w:t xml:space="preserve">hen we overbook our schedules and use our time to support our illusions and compulsive needs. </w:t>
      </w:r>
      <w:r w:rsidR="004A41C1" w:rsidRPr="00DA1F7A">
        <w:rPr>
          <w:rFonts w:cstheme="minorHAnsi"/>
        </w:rPr>
        <w:t>By doing the MATH, we evaluate the limitations of our available resources</w:t>
      </w:r>
      <w:r w:rsidR="00125BE3" w:rsidRPr="00DA1F7A">
        <w:rPr>
          <w:rFonts w:cstheme="minorHAnsi"/>
        </w:rPr>
        <w:t xml:space="preserve"> </w:t>
      </w:r>
      <w:r w:rsidR="006F674B" w:rsidRPr="00DA1F7A">
        <w:rPr>
          <w:rFonts w:cstheme="minorHAnsi"/>
        </w:rPr>
        <w:t>and can then determine whether we can afford to go ahead</w:t>
      </w:r>
      <w:r w:rsidR="00125BE3" w:rsidRPr="00DA1F7A">
        <w:rPr>
          <w:rFonts w:cstheme="minorHAnsi"/>
        </w:rPr>
        <w:t xml:space="preserve"> with our plans</w:t>
      </w:r>
      <w:r w:rsidR="006F674B" w:rsidRPr="00DA1F7A">
        <w:rPr>
          <w:rFonts w:cstheme="minorHAnsi"/>
        </w:rPr>
        <w:t>.</w:t>
      </w:r>
    </w:p>
    <w:p w14:paraId="70A46E0E" w14:textId="77777777" w:rsidR="005E53AD" w:rsidRPr="00DA1F7A" w:rsidRDefault="005E53AD" w:rsidP="003B0C28">
      <w:pPr>
        <w:spacing w:after="0" w:line="240" w:lineRule="auto"/>
        <w:jc w:val="both"/>
        <w:rPr>
          <w:rFonts w:cstheme="minorHAnsi"/>
        </w:rPr>
      </w:pPr>
    </w:p>
    <w:p w14:paraId="4010354D" w14:textId="4F8BA1C8" w:rsidR="00605EC0" w:rsidRPr="00DA1F7A" w:rsidRDefault="00262A28" w:rsidP="00605EC0">
      <w:pPr>
        <w:spacing w:after="0" w:line="240" w:lineRule="auto"/>
        <w:jc w:val="both"/>
        <w:rPr>
          <w:rFonts w:cstheme="minorHAnsi"/>
        </w:rPr>
      </w:pPr>
      <w:bookmarkStart w:id="1" w:name="_Hlk504642275"/>
      <w:r w:rsidRPr="00DA1F7A">
        <w:rPr>
          <w:rFonts w:cstheme="minorHAnsi"/>
        </w:rPr>
        <w:t xml:space="preserve">When we do the MATH, the </w:t>
      </w:r>
      <w:r w:rsidR="00605EC0" w:rsidRPr="00DA1F7A">
        <w:rPr>
          <w:rFonts w:cstheme="minorHAnsi"/>
        </w:rPr>
        <w:t>final resource to consider is our health. Each human being is a matrix of soul, mind</w:t>
      </w:r>
      <w:r w:rsidR="00B907C6" w:rsidRPr="00DA1F7A">
        <w:rPr>
          <w:rFonts w:cstheme="minorHAnsi"/>
        </w:rPr>
        <w:t>,</w:t>
      </w:r>
      <w:r w:rsidR="00605EC0" w:rsidRPr="00DA1F7A">
        <w:rPr>
          <w:rFonts w:cstheme="minorHAnsi"/>
        </w:rPr>
        <w:t xml:space="preserve"> emotions, and material body. If we neglect the limitations of that design, we will go into health debt. </w:t>
      </w:r>
      <w:r w:rsidR="00517060" w:rsidRPr="00DA1F7A">
        <w:rPr>
          <w:rFonts w:cstheme="minorHAnsi"/>
        </w:rPr>
        <w:t>Waking up to</w:t>
      </w:r>
      <w:r w:rsidR="00605EC0" w:rsidRPr="00DA1F7A">
        <w:rPr>
          <w:rFonts w:cstheme="minorHAnsi"/>
        </w:rPr>
        <w:t xml:space="preserve"> the consequences of this neglect </w:t>
      </w:r>
      <w:r w:rsidR="00517060" w:rsidRPr="00DA1F7A">
        <w:rPr>
          <w:rFonts w:cstheme="minorHAnsi"/>
        </w:rPr>
        <w:t xml:space="preserve">has </w:t>
      </w:r>
      <w:r w:rsidR="00605EC0" w:rsidRPr="00DA1F7A">
        <w:rPr>
          <w:rFonts w:cstheme="minorHAnsi"/>
        </w:rPr>
        <w:t>brought many of us to Karis Fellowships.</w:t>
      </w:r>
    </w:p>
    <w:bookmarkEnd w:id="1"/>
    <w:p w14:paraId="6A40A03C" w14:textId="77777777" w:rsidR="00064147" w:rsidRPr="00DA1F7A" w:rsidRDefault="00064147" w:rsidP="003B0C28">
      <w:pPr>
        <w:spacing w:after="0" w:line="240" w:lineRule="auto"/>
        <w:jc w:val="both"/>
        <w:rPr>
          <w:rFonts w:cstheme="minorHAnsi"/>
        </w:rPr>
      </w:pPr>
    </w:p>
    <w:p w14:paraId="54599894" w14:textId="1F8D7F80" w:rsidR="005E53AD" w:rsidRPr="00DA1F7A" w:rsidRDefault="00DD3C46" w:rsidP="003B0C28">
      <w:pPr>
        <w:spacing w:after="0" w:line="240" w:lineRule="auto"/>
        <w:jc w:val="both"/>
        <w:rPr>
          <w:rFonts w:cstheme="minorHAnsi"/>
        </w:rPr>
      </w:pPr>
      <w:r w:rsidRPr="00DA1F7A">
        <w:rPr>
          <w:rFonts w:cstheme="minorHAnsi"/>
        </w:rPr>
        <w:t>I am including</w:t>
      </w:r>
      <w:r w:rsidR="00290A83" w:rsidRPr="00DA1F7A">
        <w:rPr>
          <w:rFonts w:cstheme="minorHAnsi"/>
        </w:rPr>
        <w:t xml:space="preserve"> </w:t>
      </w:r>
      <w:r w:rsidR="005B3D29" w:rsidRPr="00DA1F7A">
        <w:rPr>
          <w:rFonts w:cstheme="minorHAnsi"/>
        </w:rPr>
        <w:t>your</w:t>
      </w:r>
      <w:r w:rsidR="00290A83" w:rsidRPr="00DA1F7A">
        <w:rPr>
          <w:rFonts w:cstheme="minorHAnsi"/>
        </w:rPr>
        <w:t xml:space="preserve"> health under </w:t>
      </w:r>
      <w:r w:rsidR="005B3D29" w:rsidRPr="00DA1F7A">
        <w:rPr>
          <w:rFonts w:cstheme="minorHAnsi"/>
        </w:rPr>
        <w:t>KF Confession 11</w:t>
      </w:r>
      <w:r w:rsidRPr="00DA1F7A">
        <w:rPr>
          <w:rFonts w:cstheme="minorHAnsi"/>
        </w:rPr>
        <w:t xml:space="preserve"> because </w:t>
      </w:r>
      <w:r w:rsidR="005B3D29" w:rsidRPr="00DA1F7A">
        <w:rPr>
          <w:rFonts w:cstheme="minorHAnsi"/>
        </w:rPr>
        <w:t>I believe that all of us</w:t>
      </w:r>
      <w:r w:rsidR="00C8667B" w:rsidRPr="00DA1F7A">
        <w:rPr>
          <w:rFonts w:cstheme="minorHAnsi"/>
        </w:rPr>
        <w:t xml:space="preserve"> have damaged our health</w:t>
      </w:r>
      <w:r w:rsidR="005B3D29" w:rsidRPr="00DA1F7A">
        <w:rPr>
          <w:rFonts w:cstheme="minorHAnsi"/>
        </w:rPr>
        <w:t xml:space="preserve"> in some way</w:t>
      </w:r>
      <w:r w:rsidR="00C8667B" w:rsidRPr="00DA1F7A">
        <w:rPr>
          <w:rFonts w:cstheme="minorHAnsi"/>
        </w:rPr>
        <w:t xml:space="preserve">. </w:t>
      </w:r>
      <w:r w:rsidRPr="00DA1F7A">
        <w:rPr>
          <w:rFonts w:cstheme="minorHAnsi"/>
        </w:rPr>
        <w:t>God</w:t>
      </w:r>
      <w:r w:rsidR="002877CF" w:rsidRPr="00DA1F7A">
        <w:rPr>
          <w:rFonts w:cstheme="minorHAnsi"/>
        </w:rPr>
        <w:t xml:space="preserve"> </w:t>
      </w:r>
      <w:r w:rsidR="00703106" w:rsidRPr="00DA1F7A">
        <w:rPr>
          <w:rFonts w:cstheme="minorHAnsi"/>
        </w:rPr>
        <w:t xml:space="preserve">is inviting </w:t>
      </w:r>
      <w:r w:rsidR="005B3D29" w:rsidRPr="00DA1F7A">
        <w:rPr>
          <w:rFonts w:cstheme="minorHAnsi"/>
        </w:rPr>
        <w:t>you</w:t>
      </w:r>
      <w:r w:rsidR="002877CF" w:rsidRPr="00DA1F7A">
        <w:rPr>
          <w:rFonts w:cstheme="minorHAnsi"/>
        </w:rPr>
        <w:t xml:space="preserve"> to come to Him</w:t>
      </w:r>
      <w:r w:rsidRPr="00DA1F7A">
        <w:rPr>
          <w:rFonts w:cstheme="minorHAnsi"/>
        </w:rPr>
        <w:t xml:space="preserve"> </w:t>
      </w:r>
      <w:r w:rsidR="003B0C28" w:rsidRPr="00DA1F7A">
        <w:rPr>
          <w:rFonts w:cstheme="minorHAnsi"/>
        </w:rPr>
        <w:t xml:space="preserve">with </w:t>
      </w:r>
      <w:r w:rsidR="00703106" w:rsidRPr="00DA1F7A">
        <w:rPr>
          <w:rFonts w:cstheme="minorHAnsi"/>
        </w:rPr>
        <w:t xml:space="preserve">the reality of </w:t>
      </w:r>
      <w:r w:rsidR="005B3D29" w:rsidRPr="00DA1F7A">
        <w:rPr>
          <w:rFonts w:cstheme="minorHAnsi"/>
        </w:rPr>
        <w:t>y</w:t>
      </w:r>
      <w:r w:rsidRPr="00DA1F7A">
        <w:rPr>
          <w:rFonts w:cstheme="minorHAnsi"/>
        </w:rPr>
        <w:t>our health</w:t>
      </w:r>
      <w:r w:rsidR="00680332" w:rsidRPr="00DA1F7A">
        <w:rPr>
          <w:rFonts w:cstheme="minorHAnsi"/>
        </w:rPr>
        <w:t xml:space="preserve"> and the limitations that it presents</w:t>
      </w:r>
      <w:r w:rsidR="00703106" w:rsidRPr="00DA1F7A">
        <w:rPr>
          <w:rFonts w:cstheme="minorHAnsi"/>
        </w:rPr>
        <w:t xml:space="preserve">. </w:t>
      </w:r>
      <w:r w:rsidR="005B3D29" w:rsidRPr="00DA1F7A">
        <w:rPr>
          <w:rFonts w:cstheme="minorHAnsi"/>
        </w:rPr>
        <w:t>Without</w:t>
      </w:r>
      <w:r w:rsidR="00AF3839" w:rsidRPr="00DA1F7A">
        <w:rPr>
          <w:rFonts w:cstheme="minorHAnsi"/>
        </w:rPr>
        <w:t xml:space="preserve"> health</w:t>
      </w:r>
      <w:r w:rsidR="005B3D29" w:rsidRPr="00DA1F7A">
        <w:rPr>
          <w:rFonts w:cstheme="minorHAnsi"/>
        </w:rPr>
        <w:t>—</w:t>
      </w:r>
      <w:bookmarkStart w:id="2" w:name="_Hlk125903167"/>
      <w:r w:rsidR="005B3D29" w:rsidRPr="00DA1F7A">
        <w:rPr>
          <w:rFonts w:cstheme="minorHAnsi"/>
        </w:rPr>
        <w:t xml:space="preserve">whether physical, mental, </w:t>
      </w:r>
      <w:r w:rsidR="002877CF" w:rsidRPr="00DA1F7A">
        <w:rPr>
          <w:rFonts w:cstheme="minorHAnsi"/>
        </w:rPr>
        <w:t>emotional</w:t>
      </w:r>
      <w:r w:rsidR="00050657" w:rsidRPr="00DA1F7A">
        <w:rPr>
          <w:rFonts w:cstheme="minorHAnsi"/>
        </w:rPr>
        <w:t xml:space="preserve"> </w:t>
      </w:r>
      <w:r w:rsidR="005B3D29" w:rsidRPr="00DA1F7A">
        <w:rPr>
          <w:rFonts w:cstheme="minorHAnsi"/>
        </w:rPr>
        <w:t>or spiritual—you cannot live a glorious life, but if you co-labor with God as your Guide and Physician, you can seek and rescue that which was lost</w:t>
      </w:r>
      <w:r w:rsidR="00C8667B" w:rsidRPr="00DA1F7A">
        <w:rPr>
          <w:rFonts w:cstheme="minorHAnsi"/>
        </w:rPr>
        <w:t xml:space="preserve">. </w:t>
      </w:r>
      <w:bookmarkEnd w:id="2"/>
      <w:r w:rsidR="002141A3" w:rsidRPr="00DA1F7A">
        <w:rPr>
          <w:rFonts w:cstheme="minorHAnsi"/>
        </w:rPr>
        <w:t xml:space="preserve">Your mind and soul </w:t>
      </w:r>
      <w:r w:rsidR="004A41C1" w:rsidRPr="00DA1F7A">
        <w:rPr>
          <w:rFonts w:cstheme="minorHAnsi"/>
        </w:rPr>
        <w:t>have the capacity to</w:t>
      </w:r>
      <w:r w:rsidR="001447EB" w:rsidRPr="00DA1F7A">
        <w:rPr>
          <w:rFonts w:cstheme="minorHAnsi"/>
        </w:rPr>
        <w:t xml:space="preserve"> </w:t>
      </w:r>
      <w:r w:rsidR="002141A3" w:rsidRPr="00DA1F7A">
        <w:rPr>
          <w:rFonts w:cstheme="minorHAnsi"/>
        </w:rPr>
        <w:t xml:space="preserve">comprehend the glory and love of God, and your body is the vehicle through which that glory and love </w:t>
      </w:r>
      <w:r w:rsidR="003B0C28" w:rsidRPr="00DA1F7A">
        <w:rPr>
          <w:rFonts w:cstheme="minorHAnsi"/>
        </w:rPr>
        <w:t xml:space="preserve">are </w:t>
      </w:r>
      <w:r w:rsidR="00C57DFA" w:rsidRPr="00DA1F7A">
        <w:rPr>
          <w:rFonts w:cstheme="minorHAnsi"/>
        </w:rPr>
        <w:t>revealed</w:t>
      </w:r>
      <w:r w:rsidR="002141A3" w:rsidRPr="00DA1F7A">
        <w:rPr>
          <w:rFonts w:cstheme="minorHAnsi"/>
        </w:rPr>
        <w:t xml:space="preserve">. You are the evidence of the unseen reality of your Creator, and for His sake you need to restore your health. To do that you will need help. </w:t>
      </w:r>
    </w:p>
    <w:p w14:paraId="0C3F4A06" w14:textId="7D9E5947" w:rsidR="00DD3C46" w:rsidRPr="00DA1F7A" w:rsidRDefault="00DD3C46" w:rsidP="003B0C28">
      <w:pPr>
        <w:spacing w:after="0" w:line="240" w:lineRule="auto"/>
        <w:jc w:val="both"/>
        <w:rPr>
          <w:rFonts w:cstheme="minorHAnsi"/>
        </w:rPr>
      </w:pPr>
    </w:p>
    <w:p w14:paraId="0C0D3E05" w14:textId="3B6CEB4E" w:rsidR="00AC2ECE" w:rsidRPr="00DA1F7A" w:rsidRDefault="00AC2ECE" w:rsidP="003B0C28">
      <w:pPr>
        <w:spacing w:after="0" w:line="240" w:lineRule="auto"/>
        <w:jc w:val="both"/>
        <w:rPr>
          <w:rFonts w:cstheme="minorHAnsi"/>
        </w:rPr>
      </w:pPr>
      <w:r w:rsidRPr="00DA1F7A">
        <w:rPr>
          <w:rFonts w:cstheme="minorHAnsi"/>
        </w:rPr>
        <w:t xml:space="preserve">Getting help to recover your health often requires that you expend the other resources in the MATH. For example, you need money to hire help, and you </w:t>
      </w:r>
      <w:r w:rsidR="001C0378" w:rsidRPr="00DA1F7A">
        <w:rPr>
          <w:rFonts w:cstheme="minorHAnsi"/>
        </w:rPr>
        <w:t xml:space="preserve">must allocate </w:t>
      </w:r>
      <w:r w:rsidRPr="00DA1F7A">
        <w:rPr>
          <w:rFonts w:cstheme="minorHAnsi"/>
        </w:rPr>
        <w:t xml:space="preserve">time to develop the </w:t>
      </w:r>
      <w:r w:rsidR="00C57DFA" w:rsidRPr="00DA1F7A">
        <w:rPr>
          <w:rFonts w:cstheme="minorHAnsi"/>
        </w:rPr>
        <w:t xml:space="preserve">abilities </w:t>
      </w:r>
      <w:r w:rsidRPr="00DA1F7A">
        <w:rPr>
          <w:rFonts w:cstheme="minorHAnsi"/>
        </w:rPr>
        <w:t>to care for the health of your body, mind, and soul. It’s never too late to improve your health</w:t>
      </w:r>
      <w:r w:rsidR="005A4F24" w:rsidRPr="00DA1F7A">
        <w:rPr>
          <w:rFonts w:cstheme="minorHAnsi"/>
        </w:rPr>
        <w:t>,</w:t>
      </w:r>
      <w:r w:rsidR="00DF0BA7" w:rsidRPr="00DA1F7A">
        <w:rPr>
          <w:rFonts w:cstheme="minorHAnsi"/>
        </w:rPr>
        <w:t xml:space="preserve"> and improving your health</w:t>
      </w:r>
      <w:r w:rsidR="00BD4A0A" w:rsidRPr="00DA1F7A">
        <w:rPr>
          <w:rFonts w:cstheme="minorHAnsi"/>
        </w:rPr>
        <w:t xml:space="preserve"> </w:t>
      </w:r>
      <w:r w:rsidR="00DF0BA7" w:rsidRPr="00DA1F7A">
        <w:rPr>
          <w:rFonts w:cstheme="minorHAnsi"/>
        </w:rPr>
        <w:t>is one of the best investments you can make</w:t>
      </w:r>
      <w:r w:rsidRPr="00DA1F7A">
        <w:rPr>
          <w:rFonts w:cstheme="minorHAnsi"/>
        </w:rPr>
        <w:t xml:space="preserve">. My husband and I are </w:t>
      </w:r>
      <w:r w:rsidR="00C57DFA" w:rsidRPr="00DA1F7A">
        <w:rPr>
          <w:rFonts w:cstheme="minorHAnsi"/>
        </w:rPr>
        <w:t xml:space="preserve">well </w:t>
      </w:r>
      <w:r w:rsidRPr="00DA1F7A">
        <w:rPr>
          <w:rFonts w:cstheme="minorHAnsi"/>
        </w:rPr>
        <w:t>over sixty years old</w:t>
      </w:r>
      <w:r w:rsidR="00C76E96" w:rsidRPr="00DA1F7A">
        <w:rPr>
          <w:rFonts w:cstheme="minorHAnsi"/>
        </w:rPr>
        <w:t xml:space="preserve">, and </w:t>
      </w:r>
      <w:r w:rsidR="0072420E" w:rsidRPr="00DA1F7A">
        <w:rPr>
          <w:rFonts w:cstheme="minorHAnsi"/>
        </w:rPr>
        <w:t xml:space="preserve">yet </w:t>
      </w:r>
      <w:r w:rsidR="00C76E96" w:rsidRPr="00DA1F7A">
        <w:rPr>
          <w:rFonts w:cstheme="minorHAnsi"/>
        </w:rPr>
        <w:t xml:space="preserve">we </w:t>
      </w:r>
      <w:r w:rsidRPr="00DA1F7A">
        <w:rPr>
          <w:rFonts w:cstheme="minorHAnsi"/>
        </w:rPr>
        <w:t xml:space="preserve">spend less resources on </w:t>
      </w:r>
      <w:r w:rsidR="001447EB" w:rsidRPr="00DA1F7A">
        <w:rPr>
          <w:rFonts w:cstheme="minorHAnsi"/>
        </w:rPr>
        <w:t xml:space="preserve">our </w:t>
      </w:r>
      <w:r w:rsidRPr="00DA1F7A">
        <w:rPr>
          <w:rFonts w:cstheme="minorHAnsi"/>
        </w:rPr>
        <w:t xml:space="preserve">health </w:t>
      </w:r>
      <w:r w:rsidR="002141A3" w:rsidRPr="00DA1F7A">
        <w:rPr>
          <w:rFonts w:cstheme="minorHAnsi"/>
        </w:rPr>
        <w:t>now than in the</w:t>
      </w:r>
      <w:r w:rsidRPr="00DA1F7A">
        <w:rPr>
          <w:rFonts w:cstheme="minorHAnsi"/>
        </w:rPr>
        <w:t xml:space="preserve"> past. Continue to ask God and others for help</w:t>
      </w:r>
      <w:r w:rsidR="00605EC0" w:rsidRPr="00DA1F7A">
        <w:rPr>
          <w:rFonts w:cstheme="minorHAnsi"/>
        </w:rPr>
        <w:t>,</w:t>
      </w:r>
      <w:r w:rsidRPr="00DA1F7A">
        <w:rPr>
          <w:rFonts w:cstheme="minorHAnsi"/>
        </w:rPr>
        <w:t xml:space="preserve"> simplify </w:t>
      </w:r>
      <w:r w:rsidRPr="00DA1F7A">
        <w:rPr>
          <w:rFonts w:cstheme="minorHAnsi"/>
        </w:rPr>
        <w:lastRenderedPageBreak/>
        <w:t>your life and expenditure</w:t>
      </w:r>
      <w:r w:rsidR="00605EC0" w:rsidRPr="00DA1F7A">
        <w:rPr>
          <w:rFonts w:cstheme="minorHAnsi"/>
        </w:rPr>
        <w:t>,</w:t>
      </w:r>
      <w:r w:rsidRPr="00DA1F7A">
        <w:rPr>
          <w:rFonts w:cstheme="minorHAnsi"/>
        </w:rPr>
        <w:t xml:space="preserve"> adventure into new possibilities</w:t>
      </w:r>
      <w:r w:rsidR="00605EC0" w:rsidRPr="00DA1F7A">
        <w:rPr>
          <w:rFonts w:cstheme="minorHAnsi"/>
        </w:rPr>
        <w:t>—</w:t>
      </w:r>
      <w:r w:rsidRPr="00DA1F7A">
        <w:rPr>
          <w:rFonts w:cstheme="minorHAnsi"/>
        </w:rPr>
        <w:t xml:space="preserve">and </w:t>
      </w:r>
      <w:bookmarkStart w:id="3" w:name="_Hlk125903230"/>
      <w:r w:rsidRPr="00DA1F7A">
        <w:rPr>
          <w:rFonts w:cstheme="minorHAnsi"/>
        </w:rPr>
        <w:t>when you find a path that works for you, pursue that path as a priority</w:t>
      </w:r>
      <w:bookmarkEnd w:id="3"/>
      <w:r w:rsidRPr="00DA1F7A">
        <w:rPr>
          <w:rFonts w:cstheme="minorHAnsi"/>
        </w:rPr>
        <w:t>. You cannot follow your path without counting the cost. You will have to do the MATH.</w:t>
      </w:r>
    </w:p>
    <w:p w14:paraId="629A16CF" w14:textId="77777777" w:rsidR="00180267" w:rsidRPr="00DA1F7A" w:rsidRDefault="00180267" w:rsidP="003B0C28">
      <w:pPr>
        <w:spacing w:after="0" w:line="240" w:lineRule="auto"/>
        <w:jc w:val="both"/>
        <w:rPr>
          <w:rFonts w:cstheme="minorHAnsi"/>
        </w:rPr>
      </w:pPr>
    </w:p>
    <w:p w14:paraId="7F4FD3F0" w14:textId="2D64CA3F" w:rsidR="0072420E" w:rsidRPr="00DA1F7A" w:rsidRDefault="00053ADA" w:rsidP="003B0C28">
      <w:pPr>
        <w:spacing w:after="0" w:line="240" w:lineRule="auto"/>
        <w:jc w:val="both"/>
        <w:rPr>
          <w:rFonts w:cstheme="minorHAnsi"/>
        </w:rPr>
      </w:pPr>
      <w:r w:rsidRPr="00DA1F7A">
        <w:rPr>
          <w:rFonts w:cstheme="minorHAnsi"/>
        </w:rPr>
        <w:t>People experience compromised health for a number of reasons. We may, for example, have been born with poor health, or we may have been damaged by adverse circumstances. That is all part of living in a messed-up world. However, we can improve compromised health for the glory of God. In fact,</w:t>
      </w:r>
      <w:r w:rsidR="00DC420C" w:rsidRPr="00DA1F7A">
        <w:rPr>
          <w:rFonts w:cstheme="minorHAnsi"/>
        </w:rPr>
        <w:t xml:space="preserve"> </w:t>
      </w:r>
      <w:r w:rsidR="00324DD3" w:rsidRPr="00DA1F7A">
        <w:rPr>
          <w:rFonts w:cstheme="minorHAnsi"/>
        </w:rPr>
        <w:t xml:space="preserve">health </w:t>
      </w:r>
      <w:r w:rsidRPr="00DA1F7A">
        <w:rPr>
          <w:rFonts w:cstheme="minorHAnsi"/>
        </w:rPr>
        <w:t>limitations may be the</w:t>
      </w:r>
      <w:r w:rsidR="00DC420C" w:rsidRPr="00DA1F7A">
        <w:rPr>
          <w:rFonts w:cstheme="minorHAnsi"/>
        </w:rPr>
        <w:t xml:space="preserve"> very</w:t>
      </w:r>
      <w:r w:rsidRPr="00DA1F7A">
        <w:rPr>
          <w:rFonts w:cstheme="minorHAnsi"/>
        </w:rPr>
        <w:t xml:space="preserve"> resistance </w:t>
      </w:r>
      <w:r w:rsidR="002E133B" w:rsidRPr="00DA1F7A">
        <w:rPr>
          <w:rFonts w:cstheme="minorHAnsi"/>
        </w:rPr>
        <w:t>you</w:t>
      </w:r>
      <w:r w:rsidRPr="00DA1F7A">
        <w:rPr>
          <w:rFonts w:cstheme="minorHAnsi"/>
        </w:rPr>
        <w:t xml:space="preserve"> need to build the strong CORE muscles of a trustworthy character.</w:t>
      </w:r>
      <w:r w:rsidRPr="00DA1F7A">
        <w:rPr>
          <w:rStyle w:val="EndnoteReference"/>
          <w:rFonts w:cstheme="minorHAnsi"/>
        </w:rPr>
        <w:endnoteReference w:id="4"/>
      </w:r>
      <w:r w:rsidRPr="00DA1F7A">
        <w:rPr>
          <w:rFonts w:cstheme="minorHAnsi"/>
        </w:rPr>
        <w:t xml:space="preserve"> </w:t>
      </w:r>
      <w:r w:rsidR="00F62286" w:rsidRPr="00DA1F7A">
        <w:rPr>
          <w:rFonts w:cstheme="minorHAnsi"/>
        </w:rPr>
        <w:t xml:space="preserve">Perhaps, one day, God might step into the material world and heal you, but in the meantime, as you live within the limitations of the health that is yours today, you can show Him that you are trustworthy. </w:t>
      </w:r>
      <w:r w:rsidR="0072420E" w:rsidRPr="00DA1F7A">
        <w:rPr>
          <w:rFonts w:cstheme="minorHAnsi"/>
        </w:rPr>
        <w:t>Live</w:t>
      </w:r>
      <w:r w:rsidR="00814299" w:rsidRPr="00DA1F7A">
        <w:rPr>
          <w:rFonts w:cstheme="minorHAnsi"/>
        </w:rPr>
        <w:t xml:space="preserve"> in the present reality of</w:t>
      </w:r>
      <w:r w:rsidR="00DD3C46" w:rsidRPr="00DA1F7A">
        <w:rPr>
          <w:rFonts w:cstheme="minorHAnsi"/>
        </w:rPr>
        <w:t xml:space="preserve"> your </w:t>
      </w:r>
      <w:r w:rsidR="00517060" w:rsidRPr="00DA1F7A">
        <w:rPr>
          <w:rFonts w:cstheme="minorHAnsi"/>
        </w:rPr>
        <w:t>health</w:t>
      </w:r>
      <w:r w:rsidR="00262A28" w:rsidRPr="00DA1F7A">
        <w:rPr>
          <w:rFonts w:cstheme="minorHAnsi"/>
        </w:rPr>
        <w:t>,</w:t>
      </w:r>
      <w:r w:rsidR="00517060" w:rsidRPr="00DA1F7A">
        <w:rPr>
          <w:rFonts w:cstheme="minorHAnsi"/>
        </w:rPr>
        <w:t xml:space="preserve"> but</w:t>
      </w:r>
      <w:r w:rsidR="00DD3C46" w:rsidRPr="00DA1F7A">
        <w:rPr>
          <w:rFonts w:cstheme="minorHAnsi"/>
        </w:rPr>
        <w:t xml:space="preserve"> hold in your heart the possibility that if you are working to stay in the flow of orientation, God may </w:t>
      </w:r>
      <w:r w:rsidR="004A41C1" w:rsidRPr="00DA1F7A">
        <w:rPr>
          <w:rFonts w:cstheme="minorHAnsi"/>
        </w:rPr>
        <w:t xml:space="preserve">one day </w:t>
      </w:r>
      <w:r w:rsidR="00DD3C46" w:rsidRPr="00DA1F7A">
        <w:rPr>
          <w:rFonts w:cstheme="minorHAnsi"/>
        </w:rPr>
        <w:t>meet you w</w:t>
      </w:r>
      <w:r w:rsidR="005E53AD" w:rsidRPr="00DA1F7A">
        <w:rPr>
          <w:rFonts w:cstheme="minorHAnsi"/>
        </w:rPr>
        <w:t>ith the</w:t>
      </w:r>
      <w:r w:rsidR="00DD3C46" w:rsidRPr="00DA1F7A">
        <w:rPr>
          <w:rFonts w:cstheme="minorHAnsi"/>
        </w:rPr>
        <w:t xml:space="preserve"> </w:t>
      </w:r>
      <w:r w:rsidR="00DD3C46" w:rsidRPr="00DA1F7A">
        <w:rPr>
          <w:rFonts w:cstheme="minorHAnsi"/>
          <w:iCs/>
        </w:rPr>
        <w:t>karis</w:t>
      </w:r>
      <w:r w:rsidR="008D642C" w:rsidRPr="00DA1F7A">
        <w:rPr>
          <w:rFonts w:cstheme="minorHAnsi"/>
        </w:rPr>
        <w:t xml:space="preserve"> gift</w:t>
      </w:r>
      <w:r w:rsidR="005E53AD" w:rsidRPr="00DA1F7A">
        <w:rPr>
          <w:rFonts w:cstheme="minorHAnsi"/>
        </w:rPr>
        <w:t xml:space="preserve"> of healing</w:t>
      </w:r>
      <w:r w:rsidR="008D642C" w:rsidRPr="00DA1F7A">
        <w:rPr>
          <w:rFonts w:cstheme="minorHAnsi"/>
        </w:rPr>
        <w:t xml:space="preserve">. </w:t>
      </w:r>
      <w:r w:rsidR="00DD3C46" w:rsidRPr="00DA1F7A">
        <w:rPr>
          <w:rFonts w:cstheme="minorHAnsi"/>
        </w:rPr>
        <w:t>I know what I am talking about</w:t>
      </w:r>
      <w:r w:rsidR="00ED17DD" w:rsidRPr="00DA1F7A">
        <w:rPr>
          <w:rFonts w:cstheme="minorHAnsi"/>
        </w:rPr>
        <w:t xml:space="preserve"> because I have experienced surprising, miraculous healing</w:t>
      </w:r>
      <w:r w:rsidR="00DD3C46" w:rsidRPr="00DA1F7A">
        <w:rPr>
          <w:rFonts w:cstheme="minorHAnsi"/>
        </w:rPr>
        <w:t>.</w:t>
      </w:r>
      <w:r w:rsidR="008D642C" w:rsidRPr="00DA1F7A">
        <w:rPr>
          <w:rFonts w:cstheme="minorHAnsi"/>
        </w:rPr>
        <w:t xml:space="preserve"> </w:t>
      </w:r>
    </w:p>
    <w:p w14:paraId="4297B019" w14:textId="77777777" w:rsidR="0072420E" w:rsidRPr="00DA1F7A" w:rsidRDefault="0072420E" w:rsidP="003B0C28">
      <w:pPr>
        <w:spacing w:after="0" w:line="240" w:lineRule="auto"/>
        <w:jc w:val="both"/>
        <w:rPr>
          <w:rFonts w:cstheme="minorHAnsi"/>
        </w:rPr>
      </w:pPr>
    </w:p>
    <w:p w14:paraId="0C800B0A" w14:textId="524DDB26" w:rsidR="00E05C3E" w:rsidRPr="00DA1F7A" w:rsidRDefault="009C63CF" w:rsidP="003B0C28">
      <w:pPr>
        <w:spacing w:after="0" w:line="240" w:lineRule="auto"/>
        <w:jc w:val="both"/>
        <w:rPr>
          <w:rFonts w:cstheme="minorHAnsi"/>
        </w:rPr>
      </w:pPr>
      <w:r w:rsidRPr="00DA1F7A">
        <w:rPr>
          <w:rFonts w:cstheme="minorHAnsi"/>
        </w:rPr>
        <w:t xml:space="preserve">Our western conventional medicine was developed on the </w:t>
      </w:r>
      <w:r w:rsidR="001C0378" w:rsidRPr="00DA1F7A">
        <w:rPr>
          <w:rFonts w:cstheme="minorHAnsi"/>
        </w:rPr>
        <w:t>battlefield</w:t>
      </w:r>
      <w:r w:rsidRPr="00DA1F7A">
        <w:rPr>
          <w:rFonts w:cstheme="minorHAnsi"/>
        </w:rPr>
        <w:t xml:space="preserve"> and designed</w:t>
      </w:r>
      <w:r w:rsidR="008D642C" w:rsidRPr="00DA1F7A">
        <w:rPr>
          <w:rFonts w:cstheme="minorHAnsi"/>
        </w:rPr>
        <w:t xml:space="preserve"> as a quick fix to save lives. In </w:t>
      </w:r>
      <w:r w:rsidR="00AC2ECE" w:rsidRPr="00DA1F7A">
        <w:rPr>
          <w:rFonts w:cstheme="minorHAnsi"/>
        </w:rPr>
        <w:t xml:space="preserve">today’s </w:t>
      </w:r>
      <w:r w:rsidR="008D642C" w:rsidRPr="00DA1F7A">
        <w:rPr>
          <w:rFonts w:cstheme="minorHAnsi"/>
        </w:rPr>
        <w:t>neurotic world</w:t>
      </w:r>
      <w:r w:rsidR="00AC2ECE" w:rsidRPr="00DA1F7A">
        <w:rPr>
          <w:rFonts w:cstheme="minorHAnsi"/>
        </w:rPr>
        <w:t>,</w:t>
      </w:r>
      <w:r w:rsidR="00DD3C46" w:rsidRPr="00DA1F7A">
        <w:rPr>
          <w:rFonts w:cstheme="minorHAnsi"/>
        </w:rPr>
        <w:t xml:space="preserve"> however,</w:t>
      </w:r>
      <w:r w:rsidR="00AC2ECE" w:rsidRPr="00DA1F7A">
        <w:rPr>
          <w:rFonts w:cstheme="minorHAnsi"/>
        </w:rPr>
        <w:t xml:space="preserve"> our culture looks to modern medicine as a means of enjoying limit-free living without </w:t>
      </w:r>
      <w:r w:rsidR="00803BB7" w:rsidRPr="00DA1F7A">
        <w:rPr>
          <w:rFonts w:cstheme="minorHAnsi"/>
        </w:rPr>
        <w:t xml:space="preserve">suffering </w:t>
      </w:r>
      <w:r w:rsidR="00AC2ECE" w:rsidRPr="00DA1F7A">
        <w:rPr>
          <w:rFonts w:cstheme="minorHAnsi"/>
        </w:rPr>
        <w:t>any negative consequences</w:t>
      </w:r>
      <w:r w:rsidR="00E05C3E" w:rsidRPr="00DA1F7A">
        <w:rPr>
          <w:rFonts w:cstheme="minorHAnsi"/>
        </w:rPr>
        <w:t>.</w:t>
      </w:r>
      <w:r w:rsidR="00C972E3" w:rsidRPr="00DA1F7A">
        <w:rPr>
          <w:rFonts w:cstheme="minorHAnsi"/>
        </w:rPr>
        <w:t xml:space="preserve"> </w:t>
      </w:r>
      <w:r w:rsidR="00C76E96" w:rsidRPr="00DA1F7A">
        <w:rPr>
          <w:rFonts w:cstheme="minorHAnsi"/>
        </w:rPr>
        <w:t xml:space="preserve">Fundamentally, </w:t>
      </w:r>
      <w:r w:rsidR="0072420E" w:rsidRPr="00DA1F7A">
        <w:rPr>
          <w:rFonts w:cstheme="minorHAnsi"/>
        </w:rPr>
        <w:t>conventional medicine</w:t>
      </w:r>
      <w:r w:rsidR="00C76E96" w:rsidRPr="00DA1F7A">
        <w:rPr>
          <w:rFonts w:cstheme="minorHAnsi"/>
        </w:rPr>
        <w:t xml:space="preserve"> is designed only to manage sickness</w:t>
      </w:r>
      <w:r w:rsidR="00803BB7" w:rsidRPr="00DA1F7A">
        <w:rPr>
          <w:rFonts w:cstheme="minorHAnsi"/>
        </w:rPr>
        <w:t xml:space="preserve">, not </w:t>
      </w:r>
      <w:r w:rsidR="001C0378" w:rsidRPr="00DA1F7A">
        <w:rPr>
          <w:rFonts w:cstheme="minorHAnsi"/>
        </w:rPr>
        <w:t xml:space="preserve">to </w:t>
      </w:r>
      <w:r w:rsidR="00803BB7" w:rsidRPr="00DA1F7A">
        <w:rPr>
          <w:rFonts w:cstheme="minorHAnsi"/>
        </w:rPr>
        <w:t>cure it</w:t>
      </w:r>
      <w:r w:rsidR="008D642C" w:rsidRPr="00DA1F7A">
        <w:rPr>
          <w:rFonts w:cstheme="minorHAnsi"/>
        </w:rPr>
        <w:t xml:space="preserve">. </w:t>
      </w:r>
      <w:r w:rsidR="0061159D" w:rsidRPr="00DA1F7A">
        <w:rPr>
          <w:rFonts w:cstheme="minorHAnsi"/>
        </w:rPr>
        <w:t xml:space="preserve">As one medical doctor put it, “Our healthcare system is cracked.” Pharmaceutical solutions are </w:t>
      </w:r>
      <w:r w:rsidR="00AC2ECE" w:rsidRPr="00DA1F7A">
        <w:rPr>
          <w:rFonts w:cstheme="minorHAnsi"/>
        </w:rPr>
        <w:t xml:space="preserve">very often </w:t>
      </w:r>
      <w:r w:rsidR="0061159D" w:rsidRPr="00DA1F7A">
        <w:rPr>
          <w:rFonts w:cstheme="minorHAnsi"/>
        </w:rPr>
        <w:t>destructive</w:t>
      </w:r>
      <w:r w:rsidR="00897A09" w:rsidRPr="00DA1F7A">
        <w:rPr>
          <w:rFonts w:cstheme="minorHAnsi"/>
        </w:rPr>
        <w:t>,</w:t>
      </w:r>
      <w:r w:rsidR="00E05C3E" w:rsidRPr="00DA1F7A">
        <w:rPr>
          <w:rFonts w:cstheme="minorHAnsi"/>
        </w:rPr>
        <w:t xml:space="preserve"> but </w:t>
      </w:r>
      <w:r w:rsidR="007F22D7" w:rsidRPr="00DA1F7A">
        <w:rPr>
          <w:rFonts w:cstheme="minorHAnsi"/>
        </w:rPr>
        <w:t xml:space="preserve">they </w:t>
      </w:r>
      <w:r w:rsidR="00FF2814" w:rsidRPr="00DA1F7A">
        <w:rPr>
          <w:rFonts w:cstheme="minorHAnsi"/>
        </w:rPr>
        <w:t xml:space="preserve">continue to be </w:t>
      </w:r>
      <w:r w:rsidR="0026144C" w:rsidRPr="00DA1F7A">
        <w:rPr>
          <w:rFonts w:cstheme="minorHAnsi"/>
        </w:rPr>
        <w:t>the bread and butter of</w:t>
      </w:r>
      <w:r w:rsidR="00E05C3E" w:rsidRPr="00DA1F7A">
        <w:rPr>
          <w:rFonts w:cstheme="minorHAnsi"/>
        </w:rPr>
        <w:t xml:space="preserve"> a multi-trill</w:t>
      </w:r>
      <w:r w:rsidR="00897A09" w:rsidRPr="00DA1F7A">
        <w:rPr>
          <w:rFonts w:cstheme="minorHAnsi"/>
        </w:rPr>
        <w:t>ion</w:t>
      </w:r>
      <w:r w:rsidR="00252ABC" w:rsidRPr="00DA1F7A">
        <w:rPr>
          <w:rFonts w:cstheme="minorHAnsi"/>
        </w:rPr>
        <w:t>-</w:t>
      </w:r>
      <w:r w:rsidR="0061159D" w:rsidRPr="00DA1F7A">
        <w:rPr>
          <w:rFonts w:cstheme="minorHAnsi"/>
        </w:rPr>
        <w:t xml:space="preserve">dollar </w:t>
      </w:r>
      <w:r w:rsidR="0072420E" w:rsidRPr="00DA1F7A">
        <w:rPr>
          <w:rFonts w:cstheme="minorHAnsi"/>
        </w:rPr>
        <w:t xml:space="preserve">industry that asserts political </w:t>
      </w:r>
      <w:r w:rsidR="00252ABC" w:rsidRPr="00DA1F7A">
        <w:rPr>
          <w:rFonts w:cstheme="minorHAnsi"/>
        </w:rPr>
        <w:t>muscle</w:t>
      </w:r>
      <w:r w:rsidR="0072420E" w:rsidRPr="00DA1F7A">
        <w:rPr>
          <w:rFonts w:cstheme="minorHAnsi"/>
        </w:rPr>
        <w:t>. This industry</w:t>
      </w:r>
      <w:r w:rsidR="007F22D7" w:rsidRPr="00DA1F7A">
        <w:rPr>
          <w:rFonts w:cstheme="minorHAnsi"/>
        </w:rPr>
        <w:t xml:space="preserve"> is fueled by</w:t>
      </w:r>
      <w:r w:rsidR="00897A09" w:rsidRPr="00DA1F7A">
        <w:rPr>
          <w:rFonts w:cstheme="minorHAnsi"/>
        </w:rPr>
        <w:t xml:space="preserve"> our fear of sickness</w:t>
      </w:r>
      <w:r w:rsidR="00803BB7" w:rsidRPr="00DA1F7A">
        <w:rPr>
          <w:rFonts w:cstheme="minorHAnsi"/>
        </w:rPr>
        <w:t>, our unwillingness to take responsibility for our own health,</w:t>
      </w:r>
      <w:r w:rsidR="00897A09" w:rsidRPr="00DA1F7A">
        <w:rPr>
          <w:rFonts w:cstheme="minorHAnsi"/>
        </w:rPr>
        <w:t xml:space="preserve"> and our </w:t>
      </w:r>
      <w:r w:rsidR="00803BB7" w:rsidRPr="00DA1F7A">
        <w:rPr>
          <w:rFonts w:cstheme="minorHAnsi"/>
        </w:rPr>
        <w:t xml:space="preserve">longing to be free of symptoms as soon as possible. </w:t>
      </w:r>
    </w:p>
    <w:p w14:paraId="27343003" w14:textId="77777777" w:rsidR="00E05C3E" w:rsidRPr="00DA1F7A" w:rsidRDefault="00E05C3E" w:rsidP="003B0C28">
      <w:pPr>
        <w:spacing w:after="0" w:line="240" w:lineRule="auto"/>
        <w:jc w:val="both"/>
        <w:rPr>
          <w:rFonts w:cstheme="minorHAnsi"/>
        </w:rPr>
      </w:pPr>
    </w:p>
    <w:p w14:paraId="330510A6" w14:textId="64BDC8E4" w:rsidR="009D5B7C" w:rsidRPr="00DA1F7A" w:rsidRDefault="00DD3C46" w:rsidP="009D5B7C">
      <w:pPr>
        <w:spacing w:after="0" w:line="240" w:lineRule="auto"/>
        <w:jc w:val="both"/>
        <w:rPr>
          <w:rFonts w:cstheme="minorHAnsi"/>
        </w:rPr>
      </w:pPr>
      <w:r w:rsidRPr="00DA1F7A">
        <w:rPr>
          <w:rFonts w:cstheme="minorHAnsi"/>
        </w:rPr>
        <w:t xml:space="preserve">I encourage you to </w:t>
      </w:r>
      <w:r w:rsidR="0061159D" w:rsidRPr="00DA1F7A">
        <w:rPr>
          <w:rFonts w:cstheme="minorHAnsi"/>
        </w:rPr>
        <w:t>take responsibility for your</w:t>
      </w:r>
      <w:r w:rsidR="003F62DD" w:rsidRPr="00DA1F7A">
        <w:rPr>
          <w:rFonts w:cstheme="minorHAnsi"/>
        </w:rPr>
        <w:t xml:space="preserve"> </w:t>
      </w:r>
      <w:r w:rsidR="00803BB7" w:rsidRPr="00DA1F7A">
        <w:rPr>
          <w:rFonts w:cstheme="minorHAnsi"/>
        </w:rPr>
        <w:t xml:space="preserve">physical </w:t>
      </w:r>
      <w:r w:rsidR="0061159D" w:rsidRPr="00DA1F7A">
        <w:rPr>
          <w:rFonts w:cstheme="minorHAnsi"/>
        </w:rPr>
        <w:t>health</w:t>
      </w:r>
      <w:r w:rsidR="00803BB7" w:rsidRPr="00DA1F7A">
        <w:rPr>
          <w:rFonts w:cstheme="minorHAnsi"/>
        </w:rPr>
        <w:t xml:space="preserve"> and well-being</w:t>
      </w:r>
      <w:r w:rsidR="0061159D" w:rsidRPr="00DA1F7A">
        <w:rPr>
          <w:rFonts w:cstheme="minorHAnsi"/>
        </w:rPr>
        <w:t xml:space="preserve">. </w:t>
      </w:r>
      <w:r w:rsidR="00180267" w:rsidRPr="00DA1F7A">
        <w:rPr>
          <w:rFonts w:cstheme="minorHAnsi"/>
        </w:rPr>
        <w:t xml:space="preserve">You might visit alternative practitioners who can help you heal naturally and avoid future </w:t>
      </w:r>
      <w:r w:rsidR="00901ADF" w:rsidRPr="00DA1F7A">
        <w:rPr>
          <w:rFonts w:cstheme="minorHAnsi"/>
        </w:rPr>
        <w:t>health problems</w:t>
      </w:r>
      <w:r w:rsidR="00180267" w:rsidRPr="00DA1F7A">
        <w:rPr>
          <w:rFonts w:cstheme="minorHAnsi"/>
        </w:rPr>
        <w:t xml:space="preserve">. </w:t>
      </w:r>
      <w:r w:rsidR="00252ABC" w:rsidRPr="00DA1F7A">
        <w:rPr>
          <w:rFonts w:cstheme="minorHAnsi"/>
        </w:rPr>
        <w:t xml:space="preserve">Illness often robs us of the money, ability, and time </w:t>
      </w:r>
      <w:r w:rsidR="002E133B" w:rsidRPr="00DA1F7A">
        <w:rPr>
          <w:rFonts w:cstheme="minorHAnsi"/>
        </w:rPr>
        <w:t>that we need</w:t>
      </w:r>
      <w:r w:rsidR="00252ABC" w:rsidRPr="00DA1F7A">
        <w:rPr>
          <w:rFonts w:cstheme="minorHAnsi"/>
        </w:rPr>
        <w:t xml:space="preserve"> to </w:t>
      </w:r>
      <w:r w:rsidR="00901ADF" w:rsidRPr="00DA1F7A">
        <w:rPr>
          <w:rFonts w:cstheme="minorHAnsi"/>
        </w:rPr>
        <w:t>find and explore</w:t>
      </w:r>
      <w:r w:rsidR="00252ABC" w:rsidRPr="00DA1F7A">
        <w:rPr>
          <w:rFonts w:cstheme="minorHAnsi"/>
        </w:rPr>
        <w:t xml:space="preserve"> our health </w:t>
      </w:r>
      <w:r w:rsidR="00605EC0" w:rsidRPr="00DA1F7A">
        <w:rPr>
          <w:rFonts w:cstheme="minorHAnsi"/>
        </w:rPr>
        <w:t>solutions</w:t>
      </w:r>
      <w:r w:rsidR="00252ABC" w:rsidRPr="00DA1F7A">
        <w:rPr>
          <w:rFonts w:cstheme="minorHAnsi"/>
        </w:rPr>
        <w:t>, so</w:t>
      </w:r>
      <w:r w:rsidR="009D5B7C" w:rsidRPr="00DA1F7A">
        <w:rPr>
          <w:rFonts w:cstheme="minorHAnsi"/>
        </w:rPr>
        <w:t xml:space="preserve"> do your research before</w:t>
      </w:r>
      <w:r w:rsidR="00252ABC" w:rsidRPr="00DA1F7A">
        <w:rPr>
          <w:rFonts w:cstheme="minorHAnsi"/>
        </w:rPr>
        <w:t xml:space="preserve"> you are in a health crisis and running scared. </w:t>
      </w:r>
      <w:r w:rsidR="009D5B7C" w:rsidRPr="00DA1F7A">
        <w:rPr>
          <w:rFonts w:cstheme="minorHAnsi"/>
        </w:rPr>
        <w:t xml:space="preserve">Educate yourself now so that when you or someone you love gets sick, which is a certainty in this world, you will already know where to go for help. When I was diagnosed with cancer, I was able to make informed decisions about what to do and </w:t>
      </w:r>
      <w:r w:rsidR="009C63CF" w:rsidRPr="00DA1F7A">
        <w:rPr>
          <w:rFonts w:cstheme="minorHAnsi"/>
        </w:rPr>
        <w:t>where to go for help</w:t>
      </w:r>
      <w:r w:rsidR="009D5B7C" w:rsidRPr="00DA1F7A">
        <w:rPr>
          <w:rFonts w:cstheme="minorHAnsi"/>
        </w:rPr>
        <w:t xml:space="preserve"> because I had already explored my options </w:t>
      </w:r>
      <w:r w:rsidR="001C0378" w:rsidRPr="00DA1F7A">
        <w:rPr>
          <w:rFonts w:cstheme="minorHAnsi"/>
        </w:rPr>
        <w:t>for</w:t>
      </w:r>
      <w:r w:rsidR="009D5B7C" w:rsidRPr="00DA1F7A">
        <w:rPr>
          <w:rFonts w:cstheme="minorHAnsi"/>
        </w:rPr>
        <w:t xml:space="preserve"> alternative healing.</w:t>
      </w:r>
    </w:p>
    <w:p w14:paraId="7A49DA9B" w14:textId="77777777" w:rsidR="00901ADF" w:rsidRPr="00DA1F7A" w:rsidRDefault="00901ADF" w:rsidP="003B0C28">
      <w:pPr>
        <w:spacing w:after="0" w:line="240" w:lineRule="auto"/>
        <w:jc w:val="both"/>
        <w:rPr>
          <w:rFonts w:cstheme="minorHAnsi"/>
        </w:rPr>
      </w:pPr>
      <w:bookmarkStart w:id="4" w:name="_Hlk504988120"/>
    </w:p>
    <w:p w14:paraId="01746DD4" w14:textId="4773392A" w:rsidR="00937DD7" w:rsidRPr="00DA1F7A" w:rsidRDefault="00937DD7" w:rsidP="003B0C28">
      <w:pPr>
        <w:spacing w:after="0" w:line="240" w:lineRule="auto"/>
        <w:jc w:val="both"/>
        <w:rPr>
          <w:rFonts w:cstheme="minorHAnsi"/>
        </w:rPr>
      </w:pPr>
      <w:r w:rsidRPr="00DA1F7A">
        <w:rPr>
          <w:rFonts w:cstheme="minorHAnsi"/>
        </w:rPr>
        <w:t xml:space="preserve">We need strong CORE muscles to recover our True Self and faithfully </w:t>
      </w:r>
      <w:r w:rsidR="00A87638" w:rsidRPr="00DA1F7A">
        <w:rPr>
          <w:rFonts w:cstheme="minorHAnsi"/>
        </w:rPr>
        <w:t>carry out</w:t>
      </w:r>
      <w:r w:rsidRPr="00DA1F7A">
        <w:rPr>
          <w:rFonts w:cstheme="minorHAnsi"/>
        </w:rPr>
        <w:t xml:space="preserve"> </w:t>
      </w:r>
      <w:r w:rsidR="008809A3" w:rsidRPr="00DA1F7A">
        <w:rPr>
          <w:rFonts w:cstheme="minorHAnsi"/>
        </w:rPr>
        <w:t>our mission</w:t>
      </w:r>
      <w:r w:rsidRPr="00DA1F7A">
        <w:rPr>
          <w:rFonts w:cstheme="minorHAnsi"/>
        </w:rPr>
        <w:t xml:space="preserve">. </w:t>
      </w:r>
      <w:r w:rsidR="009D5B7C" w:rsidRPr="00DA1F7A">
        <w:rPr>
          <w:rFonts w:cstheme="minorHAnsi"/>
        </w:rPr>
        <w:t>The struggle to find your healing path strengthens your</w:t>
      </w:r>
      <w:r w:rsidR="00262A28" w:rsidRPr="00DA1F7A">
        <w:rPr>
          <w:rFonts w:cstheme="minorHAnsi"/>
        </w:rPr>
        <w:t xml:space="preserve"> </w:t>
      </w:r>
      <w:r w:rsidR="009D5B7C" w:rsidRPr="00DA1F7A">
        <w:rPr>
          <w:rFonts w:cstheme="minorHAnsi"/>
        </w:rPr>
        <w:t xml:space="preserve">CORE muscles. </w:t>
      </w:r>
      <w:bookmarkStart w:id="5" w:name="_Hlk125903272"/>
      <w:r w:rsidR="009D5B7C" w:rsidRPr="00DA1F7A">
        <w:rPr>
          <w:rFonts w:cstheme="minorHAnsi"/>
        </w:rPr>
        <w:t xml:space="preserve">With a </w:t>
      </w:r>
      <w:r w:rsidRPr="00DA1F7A">
        <w:rPr>
          <w:rFonts w:cstheme="minorHAnsi"/>
        </w:rPr>
        <w:t xml:space="preserve">strong CORE </w:t>
      </w:r>
      <w:r w:rsidR="00A87638" w:rsidRPr="00DA1F7A">
        <w:rPr>
          <w:rFonts w:cstheme="minorHAnsi"/>
        </w:rPr>
        <w:t xml:space="preserve">you </w:t>
      </w:r>
      <w:r w:rsidR="00760054" w:rsidRPr="00DA1F7A">
        <w:rPr>
          <w:rFonts w:cstheme="minorHAnsi"/>
        </w:rPr>
        <w:t>can</w:t>
      </w:r>
      <w:r w:rsidRPr="00DA1F7A">
        <w:rPr>
          <w:rFonts w:cstheme="minorHAnsi"/>
        </w:rPr>
        <w:t xml:space="preserve"> be courageous, choose orientation, commit to reality, and endure, even when </w:t>
      </w:r>
      <w:r w:rsidR="00A87638" w:rsidRPr="00DA1F7A">
        <w:rPr>
          <w:rFonts w:cstheme="minorHAnsi"/>
        </w:rPr>
        <w:t>your</w:t>
      </w:r>
      <w:r w:rsidRPr="00DA1F7A">
        <w:rPr>
          <w:rFonts w:cstheme="minorHAnsi"/>
        </w:rPr>
        <w:t xml:space="preserve"> pride or distress is inviting </w:t>
      </w:r>
      <w:r w:rsidR="00A87638" w:rsidRPr="00DA1F7A">
        <w:rPr>
          <w:rFonts w:cstheme="minorHAnsi"/>
        </w:rPr>
        <w:t xml:space="preserve">you </w:t>
      </w:r>
      <w:r w:rsidRPr="00DA1F7A">
        <w:rPr>
          <w:rFonts w:cstheme="minorHAnsi"/>
        </w:rPr>
        <w:t xml:space="preserve">back into slavery to the Idol. </w:t>
      </w:r>
      <w:bookmarkEnd w:id="5"/>
      <w:r w:rsidRPr="00DA1F7A">
        <w:rPr>
          <w:rFonts w:cstheme="minorHAnsi"/>
        </w:rPr>
        <w:t xml:space="preserve">Before you find your healing path, you will have to expend some of your resources exploring your possibilities. Losses </w:t>
      </w:r>
      <w:r w:rsidR="001C0378" w:rsidRPr="00DA1F7A">
        <w:rPr>
          <w:rFonts w:cstheme="minorHAnsi"/>
        </w:rPr>
        <w:t xml:space="preserve">in the process </w:t>
      </w:r>
      <w:r w:rsidRPr="00DA1F7A">
        <w:rPr>
          <w:rFonts w:cstheme="minorHAnsi"/>
        </w:rPr>
        <w:t>are natural. They are part of your struggle and part of your training. With oriented eyes, learn to see loss as a natural result of living within limitations. Limitations narrow your playing</w:t>
      </w:r>
      <w:r w:rsidR="00DC420C" w:rsidRPr="00DA1F7A">
        <w:rPr>
          <w:rFonts w:cstheme="minorHAnsi"/>
        </w:rPr>
        <w:t xml:space="preserve"> </w:t>
      </w:r>
      <w:r w:rsidRPr="00DA1F7A">
        <w:rPr>
          <w:rFonts w:cstheme="minorHAnsi"/>
        </w:rPr>
        <w:t>field</w:t>
      </w:r>
      <w:r w:rsidR="002E133B" w:rsidRPr="00DA1F7A">
        <w:rPr>
          <w:rFonts w:cstheme="minorHAnsi"/>
        </w:rPr>
        <w:t>, focus your efforts,</w:t>
      </w:r>
      <w:r w:rsidRPr="00DA1F7A">
        <w:rPr>
          <w:rFonts w:cstheme="minorHAnsi"/>
        </w:rPr>
        <w:t xml:space="preserve"> and train you in efficiency. Value these limitations for their part in helping you learn to ask, simplify, adventure, and set priorities.</w:t>
      </w:r>
    </w:p>
    <w:bookmarkEnd w:id="4"/>
    <w:p w14:paraId="52624774" w14:textId="77777777" w:rsidR="00CC2442" w:rsidRPr="00DA1F7A" w:rsidRDefault="00CC2442" w:rsidP="003B0C28">
      <w:pPr>
        <w:spacing w:after="0" w:line="240" w:lineRule="auto"/>
        <w:jc w:val="both"/>
        <w:rPr>
          <w:rFonts w:cstheme="minorHAnsi"/>
        </w:rPr>
      </w:pPr>
    </w:p>
    <w:p w14:paraId="517062E7" w14:textId="3CAB44F3" w:rsidR="00A419FD" w:rsidRPr="00DA1F7A" w:rsidRDefault="00A419FD" w:rsidP="003B0C28">
      <w:pPr>
        <w:spacing w:after="0" w:line="240" w:lineRule="auto"/>
        <w:jc w:val="both"/>
        <w:rPr>
          <w:rFonts w:cstheme="minorHAnsi"/>
        </w:rPr>
      </w:pPr>
      <w:r w:rsidRPr="00DA1F7A">
        <w:rPr>
          <w:rFonts w:cstheme="minorHAnsi"/>
        </w:rPr>
        <w:t>Spend time with people who are recovering their health. Ask, seek, and knock. Talk to those who are already involved in recovery. Just as you would seek out a skilled doctor or plumber, you will need to look around for a skilled alternative practitioner</w:t>
      </w:r>
      <w:r w:rsidR="00C57DFA" w:rsidRPr="00DA1F7A">
        <w:rPr>
          <w:rFonts w:cstheme="minorHAnsi"/>
        </w:rPr>
        <w:t xml:space="preserve"> or therapist</w:t>
      </w:r>
      <w:r w:rsidRPr="00DA1F7A">
        <w:rPr>
          <w:rFonts w:cstheme="minorHAnsi"/>
        </w:rPr>
        <w:t>. Alternative healers can often be found through the referral network of health-food stores, gyms, and yoga studios. Search for them on the web, but be sure to</w:t>
      </w:r>
      <w:r w:rsidR="001C0378" w:rsidRPr="00DA1F7A">
        <w:rPr>
          <w:rFonts w:cstheme="minorHAnsi"/>
        </w:rPr>
        <w:t xml:space="preserve"> examine</w:t>
      </w:r>
      <w:r w:rsidRPr="00DA1F7A">
        <w:rPr>
          <w:rFonts w:cstheme="minorHAnsi"/>
        </w:rPr>
        <w:t xml:space="preserve"> their reputation and</w:t>
      </w:r>
      <w:r w:rsidR="00DA1F7A" w:rsidRPr="00DA1F7A">
        <w:rPr>
          <w:rFonts w:cstheme="minorHAnsi"/>
        </w:rPr>
        <w:t xml:space="preserve"> skill set</w:t>
      </w:r>
      <w:r w:rsidRPr="00DA1F7A">
        <w:rPr>
          <w:rFonts w:cstheme="minorHAnsi"/>
        </w:rPr>
        <w:t xml:space="preserve"> before you decide to pay for their services. You might ask KF members to recommend practitioners and therapies. </w:t>
      </w:r>
    </w:p>
    <w:p w14:paraId="7DA71EFB" w14:textId="77777777" w:rsidR="00BE65D6" w:rsidRPr="00DA1F7A" w:rsidRDefault="00BE65D6" w:rsidP="003B0C28">
      <w:pPr>
        <w:spacing w:after="0" w:line="240" w:lineRule="auto"/>
        <w:jc w:val="both"/>
        <w:rPr>
          <w:rFonts w:cstheme="minorHAnsi"/>
        </w:rPr>
      </w:pPr>
    </w:p>
    <w:p w14:paraId="0F3887A4" w14:textId="0F5C79B9" w:rsidR="00BE65D6" w:rsidRPr="00DA1F7A" w:rsidRDefault="000B5B28" w:rsidP="003B0C28">
      <w:pPr>
        <w:spacing w:after="0" w:line="240" w:lineRule="auto"/>
        <w:jc w:val="both"/>
        <w:rPr>
          <w:rFonts w:cstheme="minorHAnsi"/>
        </w:rPr>
      </w:pPr>
      <w:r w:rsidRPr="00DA1F7A">
        <w:rPr>
          <w:rFonts w:cstheme="minorHAnsi"/>
        </w:rPr>
        <w:t xml:space="preserve">Our prayer might go something like this: </w:t>
      </w:r>
    </w:p>
    <w:p w14:paraId="5C850F09" w14:textId="2B106576" w:rsidR="000B5B28" w:rsidRPr="00DA1F7A" w:rsidRDefault="000B5B28" w:rsidP="003B0C28">
      <w:pPr>
        <w:spacing w:after="0" w:line="240" w:lineRule="auto"/>
        <w:jc w:val="center"/>
        <w:rPr>
          <w:rFonts w:cstheme="minorHAnsi"/>
          <w:i/>
        </w:rPr>
      </w:pPr>
      <w:r w:rsidRPr="00DA1F7A">
        <w:rPr>
          <w:rFonts w:cstheme="minorHAnsi"/>
          <w:i/>
        </w:rPr>
        <w:lastRenderedPageBreak/>
        <w:t>Jesus</w:t>
      </w:r>
      <w:r w:rsidR="00DD3C46" w:rsidRPr="00DA1F7A">
        <w:rPr>
          <w:rFonts w:cstheme="minorHAnsi"/>
          <w:i/>
        </w:rPr>
        <w:t>, o</w:t>
      </w:r>
      <w:r w:rsidRPr="00DA1F7A">
        <w:rPr>
          <w:rFonts w:cstheme="minorHAnsi"/>
          <w:i/>
        </w:rPr>
        <w:t>pen my</w:t>
      </w:r>
      <w:r w:rsidR="007C1F28" w:rsidRPr="00DA1F7A">
        <w:rPr>
          <w:rFonts w:cstheme="minorHAnsi"/>
          <w:i/>
        </w:rPr>
        <w:t xml:space="preserve"> eyes </w:t>
      </w:r>
      <w:r w:rsidR="00AC5ACE" w:rsidRPr="00DA1F7A">
        <w:rPr>
          <w:rFonts w:cstheme="minorHAnsi"/>
          <w:i/>
        </w:rPr>
        <w:t>so that I might</w:t>
      </w:r>
      <w:r w:rsidR="007C1F28" w:rsidRPr="00DA1F7A">
        <w:rPr>
          <w:rFonts w:cstheme="minorHAnsi"/>
          <w:i/>
        </w:rPr>
        <w:t xml:space="preserve"> follow You on the path to</w:t>
      </w:r>
      <w:r w:rsidR="00DD3C46" w:rsidRPr="00DA1F7A">
        <w:rPr>
          <w:rFonts w:cstheme="minorHAnsi"/>
          <w:i/>
        </w:rPr>
        <w:t xml:space="preserve"> optimal health.</w:t>
      </w:r>
      <w:r w:rsidR="003870F2" w:rsidRPr="00DA1F7A">
        <w:rPr>
          <w:rFonts w:cstheme="minorHAnsi"/>
          <w:i/>
        </w:rPr>
        <w:t xml:space="preserve"> (Repeat)</w:t>
      </w:r>
    </w:p>
    <w:p w14:paraId="779EBB9C" w14:textId="77777777" w:rsidR="00294190" w:rsidRPr="00DA1F7A" w:rsidRDefault="00294190" w:rsidP="003B0C28">
      <w:pPr>
        <w:spacing w:after="0" w:line="240" w:lineRule="auto"/>
        <w:jc w:val="both"/>
        <w:rPr>
          <w:rFonts w:cstheme="minorHAnsi"/>
        </w:rPr>
      </w:pPr>
    </w:p>
    <w:p w14:paraId="1F904CBB" w14:textId="77777777" w:rsidR="00E05C3E" w:rsidRPr="00DA1F7A" w:rsidRDefault="00E05C3E" w:rsidP="003B0C28">
      <w:pPr>
        <w:spacing w:after="0" w:line="240" w:lineRule="auto"/>
        <w:jc w:val="both"/>
        <w:rPr>
          <w:rFonts w:cstheme="minorHAnsi"/>
        </w:rPr>
      </w:pPr>
      <w:r w:rsidRPr="00DA1F7A">
        <w:rPr>
          <w:rFonts w:cstheme="minorHAnsi"/>
        </w:rPr>
        <w:t>Take a deep breath.</w:t>
      </w:r>
    </w:p>
    <w:p w14:paraId="5AD4E61C" w14:textId="7638E0DC" w:rsidR="00B907C6" w:rsidRPr="00DA1F7A" w:rsidRDefault="00B907C6" w:rsidP="00B907C6">
      <w:pPr>
        <w:spacing w:after="0" w:line="240" w:lineRule="auto"/>
        <w:jc w:val="both"/>
        <w:rPr>
          <w:i/>
        </w:rPr>
      </w:pPr>
      <w:r w:rsidRPr="00DA1F7A">
        <w:rPr>
          <w:i/>
        </w:rPr>
        <w:t>(If time permits, ask, “Does anyone have comments or questions about the Toolbox?”)</w:t>
      </w:r>
    </w:p>
    <w:p w14:paraId="09B12437" w14:textId="77777777" w:rsidR="007C1F28" w:rsidRPr="00DA1F7A" w:rsidRDefault="007C1F28" w:rsidP="003B0C28">
      <w:pPr>
        <w:spacing w:after="0" w:line="240" w:lineRule="auto"/>
        <w:jc w:val="both"/>
        <w:rPr>
          <w:rFonts w:cstheme="minorHAnsi"/>
        </w:rPr>
      </w:pPr>
    </w:p>
    <w:p w14:paraId="6BC70C59" w14:textId="77777777" w:rsidR="00285B9A" w:rsidRPr="00DA1F7A" w:rsidRDefault="007C1F28" w:rsidP="003B0C28">
      <w:pPr>
        <w:spacing w:after="0" w:line="240" w:lineRule="auto"/>
        <w:jc w:val="both"/>
        <w:rPr>
          <w:rFonts w:cstheme="minorHAnsi"/>
          <w:b/>
        </w:rPr>
      </w:pPr>
      <w:r w:rsidRPr="00DA1F7A">
        <w:rPr>
          <w:rFonts w:cstheme="minorHAnsi"/>
          <w:b/>
        </w:rPr>
        <w:t>0:30</w:t>
      </w:r>
      <w:r w:rsidR="00285B9A" w:rsidRPr="00DA1F7A">
        <w:rPr>
          <w:rFonts w:cstheme="minorHAnsi"/>
          <w:b/>
        </w:rPr>
        <w:tab/>
        <w:t>SHARING</w:t>
      </w:r>
    </w:p>
    <w:p w14:paraId="4E319F47" w14:textId="77777777" w:rsidR="007C1F28" w:rsidRPr="00DA1F7A" w:rsidRDefault="007C1F28" w:rsidP="003B0C28">
      <w:pPr>
        <w:spacing w:after="0" w:line="240" w:lineRule="auto"/>
        <w:jc w:val="both"/>
        <w:rPr>
          <w:rFonts w:cstheme="minorHAnsi"/>
          <w:b/>
        </w:rPr>
      </w:pPr>
    </w:p>
    <w:p w14:paraId="60B844D4" w14:textId="77777777" w:rsidR="00285B9A" w:rsidRPr="00DA1F7A" w:rsidRDefault="007C1F28" w:rsidP="003B0C28">
      <w:pPr>
        <w:spacing w:after="0" w:line="240" w:lineRule="auto"/>
        <w:jc w:val="both"/>
        <w:rPr>
          <w:rFonts w:cstheme="minorHAnsi"/>
          <w:b/>
        </w:rPr>
      </w:pPr>
      <w:r w:rsidRPr="00DA1F7A">
        <w:rPr>
          <w:rFonts w:cstheme="minorHAnsi"/>
          <w:b/>
        </w:rPr>
        <w:t>1:00</w:t>
      </w:r>
      <w:r w:rsidR="00285B9A" w:rsidRPr="00DA1F7A">
        <w:rPr>
          <w:rFonts w:cstheme="minorHAnsi"/>
          <w:b/>
        </w:rPr>
        <w:tab/>
        <w:t>BIBLE TEACHING</w:t>
      </w:r>
    </w:p>
    <w:p w14:paraId="18355149" w14:textId="350AEEBB" w:rsidR="007C1F28" w:rsidRPr="00DA1F7A" w:rsidRDefault="007C1F28" w:rsidP="003B0C28">
      <w:pPr>
        <w:spacing w:after="0" w:line="240" w:lineRule="auto"/>
        <w:jc w:val="both"/>
        <w:rPr>
          <w:rFonts w:cstheme="minorHAnsi"/>
          <w:b/>
        </w:rPr>
      </w:pPr>
    </w:p>
    <w:p w14:paraId="7F753F71" w14:textId="28C2B9D6" w:rsidR="00B10D43" w:rsidRPr="00DA1F7A" w:rsidRDefault="00B10D43" w:rsidP="003B0C28">
      <w:pPr>
        <w:spacing w:after="0" w:line="240" w:lineRule="auto"/>
        <w:jc w:val="both"/>
        <w:rPr>
          <w:rFonts w:cstheme="minorHAnsi"/>
        </w:rPr>
      </w:pPr>
      <w:r w:rsidRPr="00DA1F7A">
        <w:rPr>
          <w:rFonts w:cstheme="minorHAnsi"/>
        </w:rPr>
        <w:t>Let’s remind ourselves of KF Confession 11:</w:t>
      </w:r>
    </w:p>
    <w:p w14:paraId="5160048F" w14:textId="77777777" w:rsidR="00B10D43" w:rsidRPr="00DA1F7A" w:rsidRDefault="00B10D43" w:rsidP="003B0C28">
      <w:pPr>
        <w:spacing w:after="0" w:line="240" w:lineRule="auto"/>
        <w:jc w:val="both"/>
        <w:rPr>
          <w:rFonts w:cstheme="minorHAnsi"/>
          <w:b/>
        </w:rPr>
      </w:pPr>
    </w:p>
    <w:p w14:paraId="507C0FF2" w14:textId="155B1451" w:rsidR="00DD3C46" w:rsidRPr="00DA1F7A" w:rsidRDefault="00DD3C46" w:rsidP="003B0C28">
      <w:pPr>
        <w:spacing w:after="0" w:line="240" w:lineRule="auto"/>
        <w:jc w:val="center"/>
        <w:rPr>
          <w:rFonts w:cstheme="minorHAnsi"/>
        </w:rPr>
      </w:pPr>
      <w:r w:rsidRPr="00DA1F7A">
        <w:rPr>
          <w:rFonts w:cstheme="minorHAnsi"/>
        </w:rPr>
        <w:t>We take responsibility for any damage that we have done.</w:t>
      </w:r>
    </w:p>
    <w:p w14:paraId="216EBC51" w14:textId="77777777" w:rsidR="00A419FD" w:rsidRPr="00DA1F7A" w:rsidRDefault="00A419FD" w:rsidP="003B0C28">
      <w:pPr>
        <w:tabs>
          <w:tab w:val="left" w:pos="4230"/>
        </w:tabs>
        <w:spacing w:after="0" w:line="240" w:lineRule="auto"/>
        <w:jc w:val="both"/>
        <w:rPr>
          <w:rFonts w:cstheme="minorHAnsi"/>
        </w:rPr>
      </w:pPr>
    </w:p>
    <w:p w14:paraId="6B0900B7" w14:textId="00BB05C8" w:rsidR="00DD3C46" w:rsidRPr="00DA1F7A" w:rsidRDefault="00AC5ACE" w:rsidP="003B0C28">
      <w:pPr>
        <w:spacing w:after="0" w:line="240" w:lineRule="auto"/>
        <w:jc w:val="both"/>
        <w:rPr>
          <w:rFonts w:cstheme="minorHAnsi"/>
        </w:rPr>
      </w:pPr>
      <w:r w:rsidRPr="00DA1F7A">
        <w:rPr>
          <w:rFonts w:cstheme="minorHAnsi"/>
        </w:rPr>
        <w:t>In this lesson, we will learn from</w:t>
      </w:r>
      <w:r w:rsidR="00DD3C46" w:rsidRPr="00DA1F7A">
        <w:rPr>
          <w:rFonts w:cstheme="minorHAnsi"/>
        </w:rPr>
        <w:t xml:space="preserve"> </w:t>
      </w:r>
      <w:r w:rsidRPr="00DA1F7A">
        <w:rPr>
          <w:rFonts w:cstheme="minorHAnsi"/>
        </w:rPr>
        <w:t>a</w:t>
      </w:r>
      <w:r w:rsidR="00DD3C46" w:rsidRPr="00DA1F7A">
        <w:rPr>
          <w:rFonts w:cstheme="minorHAnsi"/>
        </w:rPr>
        <w:t xml:space="preserve"> woman who</w:t>
      </w:r>
      <w:r w:rsidR="000B5B28" w:rsidRPr="00DA1F7A">
        <w:rPr>
          <w:rFonts w:cstheme="minorHAnsi"/>
        </w:rPr>
        <w:t xml:space="preserve"> </w:t>
      </w:r>
      <w:r w:rsidR="00803BB7" w:rsidRPr="00DA1F7A">
        <w:rPr>
          <w:rFonts w:cstheme="minorHAnsi"/>
        </w:rPr>
        <w:t xml:space="preserve">unsuccessfully </w:t>
      </w:r>
      <w:r w:rsidR="00FF2814" w:rsidRPr="00DA1F7A">
        <w:rPr>
          <w:rFonts w:cstheme="minorHAnsi"/>
        </w:rPr>
        <w:t xml:space="preserve">pursued her healing </w:t>
      </w:r>
      <w:r w:rsidR="000B5B28" w:rsidRPr="00DA1F7A">
        <w:rPr>
          <w:rFonts w:cstheme="minorHAnsi"/>
        </w:rPr>
        <w:t>for twelve years</w:t>
      </w:r>
      <w:r w:rsidR="00FF2814" w:rsidRPr="00DA1F7A">
        <w:rPr>
          <w:rFonts w:cstheme="minorHAnsi"/>
        </w:rPr>
        <w:t>.</w:t>
      </w:r>
      <w:r w:rsidR="00DD3C46" w:rsidRPr="00DA1F7A">
        <w:rPr>
          <w:rFonts w:cstheme="minorHAnsi"/>
        </w:rPr>
        <w:t xml:space="preserve"> </w:t>
      </w:r>
      <w:r w:rsidR="00384501" w:rsidRPr="00DA1F7A">
        <w:rPr>
          <w:rFonts w:cstheme="minorHAnsi"/>
        </w:rPr>
        <w:t>I wonder if we have the same level of</w:t>
      </w:r>
      <w:r w:rsidR="000B5B28" w:rsidRPr="00DA1F7A">
        <w:rPr>
          <w:rFonts w:cstheme="minorHAnsi"/>
        </w:rPr>
        <w:t xml:space="preserve"> determination</w:t>
      </w:r>
      <w:r w:rsidR="00384501" w:rsidRPr="00DA1F7A">
        <w:rPr>
          <w:rFonts w:cstheme="minorHAnsi"/>
        </w:rPr>
        <w:t xml:space="preserve"> that she had. </w:t>
      </w:r>
      <w:r w:rsidR="00DD3C46" w:rsidRPr="00DA1F7A">
        <w:rPr>
          <w:rFonts w:cstheme="minorHAnsi"/>
        </w:rPr>
        <w:t>She spent her limited re</w:t>
      </w:r>
      <w:r w:rsidR="00294190" w:rsidRPr="00DA1F7A">
        <w:rPr>
          <w:rFonts w:cstheme="minorHAnsi"/>
        </w:rPr>
        <w:t xml:space="preserve">sources of money, ability, </w:t>
      </w:r>
      <w:r w:rsidR="00CC2442" w:rsidRPr="00DA1F7A">
        <w:rPr>
          <w:rFonts w:cstheme="minorHAnsi"/>
        </w:rPr>
        <w:t xml:space="preserve">and </w:t>
      </w:r>
      <w:r w:rsidR="00294190" w:rsidRPr="00DA1F7A">
        <w:rPr>
          <w:rFonts w:cstheme="minorHAnsi"/>
        </w:rPr>
        <w:t>time</w:t>
      </w:r>
      <w:r w:rsidR="00372F75" w:rsidRPr="00DA1F7A">
        <w:rPr>
          <w:rFonts w:cstheme="minorHAnsi"/>
        </w:rPr>
        <w:t>—</w:t>
      </w:r>
      <w:r w:rsidR="00CC2442" w:rsidRPr="00DA1F7A">
        <w:rPr>
          <w:rFonts w:cstheme="minorHAnsi"/>
        </w:rPr>
        <w:t>in essence her life</w:t>
      </w:r>
      <w:r w:rsidR="00372F75" w:rsidRPr="00DA1F7A">
        <w:rPr>
          <w:rFonts w:cstheme="minorHAnsi"/>
        </w:rPr>
        <w:t>—</w:t>
      </w:r>
      <w:r w:rsidR="006552A4" w:rsidRPr="00DA1F7A">
        <w:rPr>
          <w:rFonts w:cstheme="minorHAnsi"/>
        </w:rPr>
        <w:t>going to doctors</w:t>
      </w:r>
      <w:r w:rsidR="00760054" w:rsidRPr="00DA1F7A">
        <w:rPr>
          <w:rFonts w:cstheme="minorHAnsi"/>
        </w:rPr>
        <w:t>,</w:t>
      </w:r>
      <w:r w:rsidR="006552A4" w:rsidRPr="00DA1F7A">
        <w:rPr>
          <w:rFonts w:cstheme="minorHAnsi"/>
        </w:rPr>
        <w:t xml:space="preserve"> but </w:t>
      </w:r>
      <w:r w:rsidR="00760054" w:rsidRPr="00DA1F7A">
        <w:rPr>
          <w:rFonts w:cstheme="minorHAnsi"/>
        </w:rPr>
        <w:t xml:space="preserve">she </w:t>
      </w:r>
      <w:r w:rsidR="00CC2442" w:rsidRPr="00DA1F7A">
        <w:rPr>
          <w:rFonts w:cstheme="minorHAnsi"/>
        </w:rPr>
        <w:t>could not</w:t>
      </w:r>
      <w:r w:rsidR="000B62C9" w:rsidRPr="00DA1F7A">
        <w:rPr>
          <w:rFonts w:cstheme="minorHAnsi"/>
        </w:rPr>
        <w:t xml:space="preserve"> find</w:t>
      </w:r>
      <w:r w:rsidR="00CC2442" w:rsidRPr="00DA1F7A">
        <w:rPr>
          <w:rFonts w:cstheme="minorHAnsi"/>
        </w:rPr>
        <w:t xml:space="preserve"> </w:t>
      </w:r>
      <w:r w:rsidR="001C0378" w:rsidRPr="00DA1F7A">
        <w:rPr>
          <w:rFonts w:cstheme="minorHAnsi"/>
        </w:rPr>
        <w:t>a cure</w:t>
      </w:r>
      <w:r w:rsidR="003F62DD" w:rsidRPr="00DA1F7A">
        <w:rPr>
          <w:rFonts w:cstheme="minorHAnsi"/>
        </w:rPr>
        <w:t xml:space="preserve">. </w:t>
      </w:r>
      <w:r w:rsidR="0089171E" w:rsidRPr="00DA1F7A">
        <w:rPr>
          <w:rFonts w:cstheme="minorHAnsi"/>
        </w:rPr>
        <w:t>Some of us</w:t>
      </w:r>
      <w:r w:rsidR="00DD3C46" w:rsidRPr="00DA1F7A">
        <w:rPr>
          <w:rFonts w:cstheme="minorHAnsi"/>
        </w:rPr>
        <w:t xml:space="preserve"> know what she went through.</w:t>
      </w:r>
      <w:r w:rsidR="000B5B28" w:rsidRPr="00DA1F7A">
        <w:rPr>
          <w:rFonts w:cstheme="minorHAnsi"/>
        </w:rPr>
        <w:t xml:space="preserve"> </w:t>
      </w:r>
      <w:r w:rsidR="00384501" w:rsidRPr="00DA1F7A">
        <w:rPr>
          <w:rFonts w:cstheme="minorHAnsi"/>
        </w:rPr>
        <w:t>I</w:t>
      </w:r>
      <w:r w:rsidR="00DD3C46" w:rsidRPr="00DA1F7A">
        <w:rPr>
          <w:rFonts w:cstheme="minorHAnsi"/>
        </w:rPr>
        <w:t xml:space="preserve"> </w:t>
      </w:r>
      <w:r w:rsidR="006C7707" w:rsidRPr="00DA1F7A">
        <w:rPr>
          <w:rFonts w:cstheme="minorHAnsi"/>
        </w:rPr>
        <w:t xml:space="preserve">myself </w:t>
      </w:r>
      <w:r w:rsidR="00EA6C63" w:rsidRPr="00DA1F7A">
        <w:rPr>
          <w:rFonts w:cstheme="minorHAnsi"/>
        </w:rPr>
        <w:t xml:space="preserve">have </w:t>
      </w:r>
      <w:r w:rsidR="00DD3C46" w:rsidRPr="00DA1F7A">
        <w:rPr>
          <w:rFonts w:cstheme="minorHAnsi"/>
        </w:rPr>
        <w:t xml:space="preserve">spent </w:t>
      </w:r>
      <w:r w:rsidR="00EA6C63" w:rsidRPr="00DA1F7A">
        <w:rPr>
          <w:rFonts w:cstheme="minorHAnsi"/>
        </w:rPr>
        <w:t xml:space="preserve">over </w:t>
      </w:r>
      <w:r w:rsidR="00DD3C46" w:rsidRPr="00DA1F7A">
        <w:rPr>
          <w:rFonts w:cstheme="minorHAnsi"/>
        </w:rPr>
        <w:t>forty</w:t>
      </w:r>
      <w:r w:rsidR="000B5B28" w:rsidRPr="00DA1F7A">
        <w:rPr>
          <w:rFonts w:cstheme="minorHAnsi"/>
        </w:rPr>
        <w:t xml:space="preserve"> years </w:t>
      </w:r>
      <w:r w:rsidR="000B62C9" w:rsidRPr="00DA1F7A">
        <w:rPr>
          <w:rFonts w:cstheme="minorHAnsi"/>
        </w:rPr>
        <w:t>pursuing</w:t>
      </w:r>
      <w:r w:rsidR="000B5B28" w:rsidRPr="00DA1F7A">
        <w:rPr>
          <w:rFonts w:cstheme="minorHAnsi"/>
        </w:rPr>
        <w:t xml:space="preserve"> my healing</w:t>
      </w:r>
      <w:r w:rsidR="006C7707" w:rsidRPr="00DA1F7A">
        <w:rPr>
          <w:rFonts w:cstheme="minorHAnsi"/>
        </w:rPr>
        <w:t>, and about</w:t>
      </w:r>
      <w:r w:rsidR="00DD3C46" w:rsidRPr="00DA1F7A">
        <w:rPr>
          <w:rFonts w:cstheme="minorHAnsi"/>
        </w:rPr>
        <w:t xml:space="preserve"> </w:t>
      </w:r>
      <w:r w:rsidR="00DF0BA7" w:rsidRPr="00DA1F7A">
        <w:rPr>
          <w:rFonts w:cstheme="minorHAnsi"/>
        </w:rPr>
        <w:t>thir</w:t>
      </w:r>
      <w:r w:rsidR="00DD3C46" w:rsidRPr="00DA1F7A">
        <w:rPr>
          <w:rFonts w:cstheme="minorHAnsi"/>
        </w:rPr>
        <w:t xml:space="preserve">ty years ago this </w:t>
      </w:r>
      <w:r w:rsidR="00DF0BA7" w:rsidRPr="00DA1F7A">
        <w:rPr>
          <w:rFonts w:cstheme="minorHAnsi"/>
        </w:rPr>
        <w:t xml:space="preserve">woman’s </w:t>
      </w:r>
      <w:r w:rsidR="00B907C6" w:rsidRPr="00DA1F7A">
        <w:rPr>
          <w:rFonts w:cstheme="minorHAnsi"/>
        </w:rPr>
        <w:t xml:space="preserve">story </w:t>
      </w:r>
      <w:r w:rsidR="00DD3C46" w:rsidRPr="00DA1F7A">
        <w:rPr>
          <w:rFonts w:cstheme="minorHAnsi"/>
        </w:rPr>
        <w:t>became a special promise to me</w:t>
      </w:r>
      <w:r w:rsidR="000B5B28" w:rsidRPr="00DA1F7A">
        <w:rPr>
          <w:rFonts w:cstheme="minorHAnsi"/>
        </w:rPr>
        <w:t>.</w:t>
      </w:r>
      <w:r w:rsidR="00DD3C46" w:rsidRPr="00DA1F7A">
        <w:rPr>
          <w:rFonts w:cstheme="minorHAnsi"/>
        </w:rPr>
        <w:t xml:space="preserve"> I felt that the Lord was tellin</w:t>
      </w:r>
      <w:r w:rsidR="00384501" w:rsidRPr="00DA1F7A">
        <w:rPr>
          <w:rFonts w:cstheme="minorHAnsi"/>
        </w:rPr>
        <w:t xml:space="preserve">g me to just keep seeking </w:t>
      </w:r>
      <w:r w:rsidR="00346B6E" w:rsidRPr="00DA1F7A">
        <w:rPr>
          <w:rFonts w:cstheme="minorHAnsi"/>
        </w:rPr>
        <w:t xml:space="preserve">His kingdom and orientation </w:t>
      </w:r>
      <w:r w:rsidR="00384501" w:rsidRPr="00DA1F7A">
        <w:rPr>
          <w:rFonts w:cstheme="minorHAnsi"/>
        </w:rPr>
        <w:t xml:space="preserve">while </w:t>
      </w:r>
      <w:r w:rsidR="00346B6E" w:rsidRPr="00DA1F7A">
        <w:rPr>
          <w:rFonts w:cstheme="minorHAnsi"/>
        </w:rPr>
        <w:t>exploring the path of healing</w:t>
      </w:r>
      <w:r w:rsidR="000B5B28" w:rsidRPr="00DA1F7A">
        <w:rPr>
          <w:rFonts w:cstheme="minorHAnsi"/>
        </w:rPr>
        <w:t xml:space="preserve">. Since </w:t>
      </w:r>
      <w:r w:rsidR="00B10D43" w:rsidRPr="00DA1F7A">
        <w:rPr>
          <w:rFonts w:cstheme="minorHAnsi"/>
        </w:rPr>
        <w:t xml:space="preserve">receiving </w:t>
      </w:r>
      <w:r w:rsidR="000B5B28" w:rsidRPr="00DA1F7A">
        <w:rPr>
          <w:rFonts w:cstheme="minorHAnsi"/>
        </w:rPr>
        <w:t>that promise</w:t>
      </w:r>
      <w:r w:rsidR="00B10D43" w:rsidRPr="00DA1F7A">
        <w:rPr>
          <w:rFonts w:cstheme="minorHAnsi"/>
        </w:rPr>
        <w:t>,</w:t>
      </w:r>
      <w:r w:rsidR="00DD3C46" w:rsidRPr="00DA1F7A">
        <w:rPr>
          <w:rFonts w:cstheme="minorHAnsi"/>
        </w:rPr>
        <w:t xml:space="preserve"> I have experienced miraculous healing, and</w:t>
      </w:r>
      <w:r w:rsidR="000B5B28" w:rsidRPr="00DA1F7A">
        <w:rPr>
          <w:rFonts w:cstheme="minorHAnsi"/>
        </w:rPr>
        <w:t xml:space="preserve"> </w:t>
      </w:r>
      <w:r w:rsidR="00CC2442" w:rsidRPr="00DA1F7A">
        <w:rPr>
          <w:rFonts w:cstheme="minorHAnsi"/>
        </w:rPr>
        <w:t xml:space="preserve">I have </w:t>
      </w:r>
      <w:r w:rsidR="000B5B28" w:rsidRPr="00DA1F7A">
        <w:rPr>
          <w:rFonts w:cstheme="minorHAnsi"/>
        </w:rPr>
        <w:t>als</w:t>
      </w:r>
      <w:r w:rsidR="00CC2442" w:rsidRPr="00DA1F7A">
        <w:rPr>
          <w:rFonts w:cstheme="minorHAnsi"/>
        </w:rPr>
        <w:t xml:space="preserve">o </w:t>
      </w:r>
      <w:r w:rsidR="007C1F28" w:rsidRPr="00DA1F7A">
        <w:rPr>
          <w:rFonts w:cstheme="minorHAnsi"/>
        </w:rPr>
        <w:t>found substantial healing</w:t>
      </w:r>
      <w:r w:rsidR="000B5B28" w:rsidRPr="00DA1F7A">
        <w:rPr>
          <w:rFonts w:cstheme="minorHAnsi"/>
        </w:rPr>
        <w:t xml:space="preserve"> through</w:t>
      </w:r>
      <w:r w:rsidR="006552A4" w:rsidRPr="00DA1F7A">
        <w:rPr>
          <w:rFonts w:cstheme="minorHAnsi"/>
        </w:rPr>
        <w:t xml:space="preserve"> conventional and</w:t>
      </w:r>
      <w:r w:rsidR="000B5B28" w:rsidRPr="00DA1F7A">
        <w:rPr>
          <w:rFonts w:cstheme="minorHAnsi"/>
        </w:rPr>
        <w:t xml:space="preserve"> </w:t>
      </w:r>
      <w:r w:rsidR="00DD3C46" w:rsidRPr="00DA1F7A">
        <w:rPr>
          <w:rFonts w:cstheme="minorHAnsi"/>
        </w:rPr>
        <w:t>alte</w:t>
      </w:r>
      <w:r w:rsidR="000B5B28" w:rsidRPr="00DA1F7A">
        <w:rPr>
          <w:rFonts w:cstheme="minorHAnsi"/>
        </w:rPr>
        <w:t>rnative medicine.</w:t>
      </w:r>
      <w:r w:rsidR="00DD3C46" w:rsidRPr="00DA1F7A">
        <w:rPr>
          <w:rFonts w:cstheme="minorHAnsi"/>
        </w:rPr>
        <w:t xml:space="preserve"> Throu</w:t>
      </w:r>
      <w:r w:rsidR="007C1F28" w:rsidRPr="00DA1F7A">
        <w:rPr>
          <w:rFonts w:cstheme="minorHAnsi"/>
        </w:rPr>
        <w:t>gh enduring that long struggle</w:t>
      </w:r>
      <w:r w:rsidR="00CC2442" w:rsidRPr="00DA1F7A">
        <w:rPr>
          <w:rFonts w:cstheme="minorHAnsi"/>
        </w:rPr>
        <w:t>,</w:t>
      </w:r>
      <w:r w:rsidR="00DD3C46" w:rsidRPr="00DA1F7A">
        <w:rPr>
          <w:rFonts w:cstheme="minorHAnsi"/>
        </w:rPr>
        <w:t xml:space="preserve"> I </w:t>
      </w:r>
      <w:r w:rsidR="001A6F39" w:rsidRPr="00DA1F7A">
        <w:rPr>
          <w:rFonts w:cstheme="minorHAnsi"/>
        </w:rPr>
        <w:t xml:space="preserve">gained </w:t>
      </w:r>
      <w:r w:rsidR="00DD3C46" w:rsidRPr="00DA1F7A">
        <w:rPr>
          <w:rFonts w:cstheme="minorHAnsi"/>
        </w:rPr>
        <w:t>the self-confidence that I have today.</w:t>
      </w:r>
      <w:r w:rsidR="000B5B28" w:rsidRPr="00DA1F7A">
        <w:rPr>
          <w:rFonts w:cstheme="minorHAnsi"/>
        </w:rPr>
        <w:t xml:space="preserve"> </w:t>
      </w:r>
      <w:r w:rsidR="00CC2442" w:rsidRPr="00DA1F7A">
        <w:rPr>
          <w:rFonts w:cstheme="minorHAnsi"/>
        </w:rPr>
        <w:t xml:space="preserve">I learned </w:t>
      </w:r>
      <w:r w:rsidR="00DD3C46" w:rsidRPr="00DA1F7A">
        <w:rPr>
          <w:rFonts w:cstheme="minorHAnsi"/>
        </w:rPr>
        <w:t xml:space="preserve">to </w:t>
      </w:r>
      <w:r w:rsidR="00CC2442" w:rsidRPr="00DA1F7A">
        <w:rPr>
          <w:rFonts w:cstheme="minorHAnsi"/>
        </w:rPr>
        <w:t xml:space="preserve">appreciate my efforts </w:t>
      </w:r>
      <w:r w:rsidR="00F436BE" w:rsidRPr="00DA1F7A">
        <w:rPr>
          <w:rFonts w:cstheme="minorHAnsi"/>
        </w:rPr>
        <w:t xml:space="preserve">and </w:t>
      </w:r>
      <w:r w:rsidR="001A6F39" w:rsidRPr="00DA1F7A">
        <w:rPr>
          <w:rFonts w:cstheme="minorHAnsi"/>
        </w:rPr>
        <w:t>clarify</w:t>
      </w:r>
      <w:r w:rsidR="00CC2442" w:rsidRPr="00DA1F7A">
        <w:rPr>
          <w:rFonts w:cstheme="minorHAnsi"/>
        </w:rPr>
        <w:t xml:space="preserve"> </w:t>
      </w:r>
      <w:r w:rsidR="00F436BE" w:rsidRPr="00DA1F7A">
        <w:rPr>
          <w:rFonts w:cstheme="minorHAnsi"/>
        </w:rPr>
        <w:t>my priorities</w:t>
      </w:r>
      <w:r w:rsidR="00CC2442" w:rsidRPr="00DA1F7A">
        <w:rPr>
          <w:rFonts w:cstheme="minorHAnsi"/>
        </w:rPr>
        <w:t xml:space="preserve">. </w:t>
      </w:r>
      <w:r w:rsidR="00DD3C46" w:rsidRPr="00DA1F7A">
        <w:rPr>
          <w:rFonts w:cstheme="minorHAnsi"/>
        </w:rPr>
        <w:t>I also learn</w:t>
      </w:r>
      <w:r w:rsidR="00294190" w:rsidRPr="00DA1F7A">
        <w:rPr>
          <w:rFonts w:cstheme="minorHAnsi"/>
        </w:rPr>
        <w:t xml:space="preserve">ed where my character lacked </w:t>
      </w:r>
      <w:r w:rsidR="006552A4" w:rsidRPr="00DA1F7A">
        <w:rPr>
          <w:rFonts w:cstheme="minorHAnsi"/>
        </w:rPr>
        <w:t xml:space="preserve">a strong </w:t>
      </w:r>
      <w:r w:rsidR="00F436BE" w:rsidRPr="00DA1F7A">
        <w:rPr>
          <w:rFonts w:cstheme="minorHAnsi"/>
        </w:rPr>
        <w:t>CORE</w:t>
      </w:r>
      <w:r w:rsidR="00DD3C46" w:rsidRPr="00DA1F7A">
        <w:rPr>
          <w:rFonts w:cstheme="minorHAnsi"/>
        </w:rPr>
        <w:t>.</w:t>
      </w:r>
      <w:r w:rsidR="00C972E3" w:rsidRPr="00DA1F7A">
        <w:rPr>
          <w:rFonts w:cstheme="minorHAnsi"/>
        </w:rPr>
        <w:t xml:space="preserve"> </w:t>
      </w:r>
      <w:r w:rsidR="00DD3C46" w:rsidRPr="00DA1F7A">
        <w:rPr>
          <w:rFonts w:cstheme="minorHAnsi"/>
        </w:rPr>
        <w:t>W</w:t>
      </w:r>
      <w:r w:rsidR="00AD7630" w:rsidRPr="00DA1F7A">
        <w:rPr>
          <w:rFonts w:cstheme="minorHAnsi"/>
        </w:rPr>
        <w:t>ithout those years of struggle</w:t>
      </w:r>
      <w:r w:rsidR="00B10D43" w:rsidRPr="00DA1F7A">
        <w:rPr>
          <w:rFonts w:cstheme="minorHAnsi"/>
        </w:rPr>
        <w:t>,</w:t>
      </w:r>
      <w:r w:rsidR="00AD7630" w:rsidRPr="00DA1F7A">
        <w:rPr>
          <w:rFonts w:cstheme="minorHAnsi"/>
        </w:rPr>
        <w:t xml:space="preserve"> </w:t>
      </w:r>
      <w:r w:rsidR="00DD3C46" w:rsidRPr="00DA1F7A">
        <w:rPr>
          <w:rFonts w:cstheme="minorHAnsi"/>
        </w:rPr>
        <w:t>Karis Fellowships</w:t>
      </w:r>
      <w:r w:rsidR="000B5B28" w:rsidRPr="00DA1F7A">
        <w:rPr>
          <w:rFonts w:cstheme="minorHAnsi"/>
        </w:rPr>
        <w:t xml:space="preserve"> would</w:t>
      </w:r>
      <w:r w:rsidR="00DD3C46" w:rsidRPr="00DA1F7A">
        <w:rPr>
          <w:rFonts w:cstheme="minorHAnsi"/>
        </w:rPr>
        <w:t xml:space="preserve"> </w:t>
      </w:r>
      <w:r w:rsidR="007C1F28" w:rsidRPr="00DA1F7A">
        <w:rPr>
          <w:rFonts w:cstheme="minorHAnsi"/>
        </w:rPr>
        <w:t xml:space="preserve">not </w:t>
      </w:r>
      <w:r w:rsidR="00DD3C46" w:rsidRPr="00DA1F7A">
        <w:rPr>
          <w:rFonts w:cstheme="minorHAnsi"/>
        </w:rPr>
        <w:t>exist.</w:t>
      </w:r>
      <w:r w:rsidR="00C972E3" w:rsidRPr="00DA1F7A">
        <w:rPr>
          <w:rFonts w:cstheme="minorHAnsi"/>
        </w:rPr>
        <w:t xml:space="preserve"> </w:t>
      </w:r>
    </w:p>
    <w:p w14:paraId="536D4C63" w14:textId="77777777" w:rsidR="007C1F28" w:rsidRPr="00DA1F7A" w:rsidRDefault="007C1F28" w:rsidP="003B0C28">
      <w:pPr>
        <w:spacing w:after="0" w:line="240" w:lineRule="auto"/>
        <w:jc w:val="both"/>
        <w:rPr>
          <w:rFonts w:cstheme="minorHAnsi"/>
        </w:rPr>
      </w:pPr>
    </w:p>
    <w:p w14:paraId="56E20D42" w14:textId="5E8E7119" w:rsidR="00CC2442" w:rsidRPr="00DA1F7A" w:rsidRDefault="00CC2442" w:rsidP="003B0C28">
      <w:pPr>
        <w:spacing w:after="0" w:line="240" w:lineRule="auto"/>
        <w:jc w:val="both"/>
        <w:rPr>
          <w:rFonts w:cstheme="minorHAnsi"/>
        </w:rPr>
      </w:pPr>
      <w:r w:rsidRPr="00DA1F7A">
        <w:rPr>
          <w:rFonts w:cstheme="minorHAnsi"/>
        </w:rPr>
        <w:t xml:space="preserve">This is </w:t>
      </w:r>
      <w:r w:rsidR="00DF0BA7" w:rsidRPr="00DA1F7A">
        <w:rPr>
          <w:rFonts w:cstheme="minorHAnsi"/>
        </w:rPr>
        <w:t>my</w:t>
      </w:r>
      <w:r w:rsidRPr="00DA1F7A">
        <w:rPr>
          <w:rFonts w:cstheme="minorHAnsi"/>
        </w:rPr>
        <w:t xml:space="preserve"> translation</w:t>
      </w:r>
      <w:r w:rsidR="0064158C" w:rsidRPr="00DA1F7A">
        <w:rPr>
          <w:rFonts w:cstheme="minorHAnsi"/>
        </w:rPr>
        <w:t xml:space="preserve"> of </w:t>
      </w:r>
      <w:r w:rsidR="0064158C" w:rsidRPr="00DA1F7A">
        <w:rPr>
          <w:rFonts w:cstheme="minorHAnsi"/>
          <w:b/>
        </w:rPr>
        <w:t>Luke 8:43–48</w:t>
      </w:r>
      <w:r w:rsidRPr="00DA1F7A">
        <w:rPr>
          <w:rFonts w:cstheme="minorHAnsi"/>
        </w:rPr>
        <w:t xml:space="preserve">. </w:t>
      </w:r>
    </w:p>
    <w:p w14:paraId="2709DC5A" w14:textId="77777777" w:rsidR="0064158C" w:rsidRPr="00DA1F7A" w:rsidRDefault="0064158C" w:rsidP="003B0C28">
      <w:pPr>
        <w:spacing w:after="0" w:line="240" w:lineRule="auto"/>
        <w:jc w:val="both"/>
        <w:rPr>
          <w:rFonts w:cstheme="minorHAnsi"/>
        </w:rPr>
      </w:pPr>
    </w:p>
    <w:p w14:paraId="043D93B7" w14:textId="1DBD5864" w:rsidR="001A6F39" w:rsidRPr="00DA1F7A" w:rsidRDefault="001A6F39" w:rsidP="003B0C28">
      <w:pPr>
        <w:spacing w:after="0" w:line="240" w:lineRule="auto"/>
        <w:ind w:left="720" w:right="720"/>
        <w:jc w:val="both"/>
        <w:rPr>
          <w:rFonts w:cstheme="minorHAnsi"/>
        </w:rPr>
      </w:pPr>
      <w:r w:rsidRPr="00DA1F7A">
        <w:rPr>
          <w:rFonts w:cstheme="minorHAnsi"/>
          <w:bCs/>
          <w:vertAlign w:val="superscript"/>
        </w:rPr>
        <w:t>43</w:t>
      </w:r>
      <w:r w:rsidRPr="00DA1F7A">
        <w:rPr>
          <w:rFonts w:cstheme="minorHAnsi"/>
          <w:bCs/>
        </w:rPr>
        <w:t xml:space="preserve">And there was a woman in the crowd who had been hemorrhaging for twelve years. She spent her life going to doctors and none of them </w:t>
      </w:r>
      <w:r w:rsidR="00DF0BA7" w:rsidRPr="00DA1F7A">
        <w:rPr>
          <w:rFonts w:cstheme="minorHAnsi"/>
          <w:bCs/>
        </w:rPr>
        <w:t>were</w:t>
      </w:r>
      <w:r w:rsidR="007119A4" w:rsidRPr="00DA1F7A">
        <w:rPr>
          <w:rFonts w:cstheme="minorHAnsi"/>
          <w:bCs/>
        </w:rPr>
        <w:t xml:space="preserve"> able</w:t>
      </w:r>
      <w:r w:rsidRPr="00DA1F7A">
        <w:rPr>
          <w:rFonts w:cstheme="minorHAnsi"/>
          <w:bCs/>
        </w:rPr>
        <w:t xml:space="preserve"> to heal her. </w:t>
      </w:r>
      <w:r w:rsidRPr="00DA1F7A">
        <w:rPr>
          <w:rFonts w:cstheme="minorHAnsi"/>
          <w:bCs/>
          <w:vertAlign w:val="superscript"/>
        </w:rPr>
        <w:t>44</w:t>
      </w:r>
      <w:r w:rsidRPr="00DA1F7A">
        <w:rPr>
          <w:rFonts w:cstheme="minorHAnsi"/>
          <w:bCs/>
        </w:rPr>
        <w:t xml:space="preserve">She came up behind Jesus and touched the fringe of His robe. Immediately, the bleeding stopped. </w:t>
      </w:r>
      <w:r w:rsidRPr="00DA1F7A">
        <w:rPr>
          <w:rFonts w:cstheme="minorHAnsi"/>
          <w:bCs/>
          <w:vertAlign w:val="superscript"/>
        </w:rPr>
        <w:t>45</w:t>
      </w:r>
      <w:r w:rsidRPr="00DA1F7A">
        <w:rPr>
          <w:rFonts w:cstheme="minorHAnsi"/>
          <w:bCs/>
        </w:rPr>
        <w:t xml:space="preserve">“Who touched me?” Jesus asked. Everyone denied it, and Peter said, “Master, this whole crowd is pressing up against you.” </w:t>
      </w:r>
      <w:r w:rsidRPr="00DA1F7A">
        <w:rPr>
          <w:rFonts w:cstheme="minorHAnsi"/>
          <w:bCs/>
          <w:vertAlign w:val="superscript"/>
        </w:rPr>
        <w:t>46</w:t>
      </w:r>
      <w:r w:rsidRPr="00DA1F7A">
        <w:rPr>
          <w:rFonts w:cstheme="minorHAnsi"/>
          <w:bCs/>
        </w:rPr>
        <w:t xml:space="preserve">But Jesus told him, “Someone touched me, for I felt healing power go out from me.” </w:t>
      </w:r>
      <w:r w:rsidRPr="00DA1F7A">
        <w:rPr>
          <w:rFonts w:cstheme="minorHAnsi"/>
          <w:bCs/>
          <w:vertAlign w:val="superscript"/>
        </w:rPr>
        <w:t>47</w:t>
      </w:r>
      <w:r w:rsidRPr="00DA1F7A">
        <w:rPr>
          <w:rFonts w:cstheme="minorHAnsi"/>
          <w:bCs/>
        </w:rPr>
        <w:t xml:space="preserve">When the woman saw that her actions were not hidden, she began to tremble and fell to her knees before Jesus. The whole crowd heard her declare that she was the one who had touched Him and that she had been immediately healed. </w:t>
      </w:r>
      <w:r w:rsidRPr="00DA1F7A">
        <w:rPr>
          <w:rFonts w:cstheme="minorHAnsi"/>
          <w:bCs/>
          <w:vertAlign w:val="superscript"/>
        </w:rPr>
        <w:t>48</w:t>
      </w:r>
      <w:r w:rsidRPr="00DA1F7A">
        <w:rPr>
          <w:rFonts w:cstheme="minorHAnsi"/>
          <w:bCs/>
        </w:rPr>
        <w:t>“Daughter,” He said to her, “your trust has made you whole. Go forward in peace.”</w:t>
      </w:r>
    </w:p>
    <w:p w14:paraId="21A03571" w14:textId="77777777" w:rsidR="00CC2442" w:rsidRPr="00DA1F7A" w:rsidRDefault="00CC2442" w:rsidP="003B0C28">
      <w:pPr>
        <w:spacing w:after="0" w:line="240" w:lineRule="auto"/>
        <w:jc w:val="both"/>
        <w:rPr>
          <w:rFonts w:cstheme="minorHAnsi"/>
          <w:bCs/>
        </w:rPr>
      </w:pPr>
    </w:p>
    <w:p w14:paraId="1A2F05B2" w14:textId="77777777" w:rsidR="00CC2442" w:rsidRPr="00DA1F7A" w:rsidRDefault="00CC2442" w:rsidP="003B0C28">
      <w:pPr>
        <w:spacing w:after="0" w:line="240" w:lineRule="auto"/>
        <w:jc w:val="both"/>
        <w:rPr>
          <w:rFonts w:cstheme="minorHAnsi"/>
          <w:bCs/>
        </w:rPr>
      </w:pPr>
      <w:r w:rsidRPr="00DA1F7A">
        <w:rPr>
          <w:rFonts w:cstheme="minorHAnsi"/>
          <w:bCs/>
        </w:rPr>
        <w:t>Take a deep breath.</w:t>
      </w:r>
    </w:p>
    <w:p w14:paraId="18FA48BF" w14:textId="77777777" w:rsidR="00CC2442" w:rsidRPr="00DA1F7A" w:rsidRDefault="00CC2442" w:rsidP="003B0C28">
      <w:pPr>
        <w:spacing w:after="0" w:line="240" w:lineRule="auto"/>
        <w:jc w:val="both"/>
        <w:rPr>
          <w:rFonts w:cstheme="minorHAnsi"/>
          <w:bCs/>
        </w:rPr>
      </w:pPr>
    </w:p>
    <w:p w14:paraId="4FC3B13B" w14:textId="06353A50" w:rsidR="00B20D02" w:rsidRPr="00DA1F7A" w:rsidRDefault="001A6F39" w:rsidP="00B20D02">
      <w:pPr>
        <w:spacing w:after="0" w:line="240" w:lineRule="auto"/>
        <w:jc w:val="both"/>
        <w:rPr>
          <w:rFonts w:cstheme="minorHAnsi"/>
          <w:bCs/>
        </w:rPr>
      </w:pPr>
      <w:r w:rsidRPr="00DA1F7A">
        <w:rPr>
          <w:rFonts w:cstheme="minorHAnsi"/>
          <w:bCs/>
        </w:rPr>
        <w:t>In this passage, we might notice how the sick woman took responsibility for her physical damage</w:t>
      </w:r>
      <w:r w:rsidR="00B907C6" w:rsidRPr="00DA1F7A">
        <w:rPr>
          <w:rFonts w:cstheme="minorHAnsi"/>
          <w:bCs/>
        </w:rPr>
        <w:t>,</w:t>
      </w:r>
      <w:r w:rsidRPr="00DA1F7A">
        <w:rPr>
          <w:rFonts w:cstheme="minorHAnsi"/>
          <w:bCs/>
        </w:rPr>
        <w:t xml:space="preserve"> or debt, and through that process found Jesus. </w:t>
      </w:r>
      <w:r w:rsidR="00B20D02" w:rsidRPr="00DA1F7A">
        <w:rPr>
          <w:rFonts w:cstheme="minorHAnsi"/>
          <w:bCs/>
        </w:rPr>
        <w:t xml:space="preserve">She was an unusual woman living outside the common roles of her society. Like many members of Karis Fellowships, she was driven by desperate need to abandon the conventions of her culture and pursue the healing that only comes from a relationship with Jesus. </w:t>
      </w:r>
    </w:p>
    <w:p w14:paraId="6A6C5020" w14:textId="77777777" w:rsidR="00E41B0A" w:rsidRPr="00DA1F7A" w:rsidRDefault="00E41B0A" w:rsidP="003B0C28">
      <w:pPr>
        <w:spacing w:after="0" w:line="240" w:lineRule="auto"/>
        <w:jc w:val="both"/>
        <w:rPr>
          <w:rFonts w:cstheme="minorHAnsi"/>
          <w:bCs/>
        </w:rPr>
      </w:pPr>
    </w:p>
    <w:p w14:paraId="6802FD91" w14:textId="572D5637" w:rsidR="00E41B0A" w:rsidRPr="00DA1F7A" w:rsidRDefault="00E41B0A" w:rsidP="00676D6B">
      <w:pPr>
        <w:pStyle w:val="ListParagraph"/>
        <w:widowControl w:val="0"/>
        <w:numPr>
          <w:ilvl w:val="0"/>
          <w:numId w:val="2"/>
        </w:numPr>
        <w:spacing w:after="0" w:line="240" w:lineRule="auto"/>
        <w:jc w:val="both"/>
        <w:rPr>
          <w:rFonts w:cstheme="minorHAnsi"/>
          <w:bCs/>
        </w:rPr>
      </w:pPr>
      <w:r w:rsidRPr="00DA1F7A">
        <w:rPr>
          <w:rFonts w:cstheme="minorHAnsi"/>
          <w:b/>
          <w:bCs/>
        </w:rPr>
        <w:t xml:space="preserve">She had </w:t>
      </w:r>
      <w:r w:rsidRPr="00EF2158">
        <w:rPr>
          <w:rFonts w:cstheme="minorHAnsi"/>
          <w:b/>
          <w:bCs/>
        </w:rPr>
        <w:t xml:space="preserve">already put </w:t>
      </w:r>
      <w:r w:rsidRPr="008D6437">
        <w:rPr>
          <w:rFonts w:cstheme="minorHAnsi"/>
          <w:b/>
          <w:bCs/>
        </w:rPr>
        <w:t>lots</w:t>
      </w:r>
      <w:r w:rsidRPr="00EF2158">
        <w:rPr>
          <w:rFonts w:cstheme="minorHAnsi"/>
          <w:b/>
          <w:bCs/>
        </w:rPr>
        <w:t xml:space="preserve"> of effort</w:t>
      </w:r>
      <w:r w:rsidRPr="00DA1F7A">
        <w:rPr>
          <w:rFonts w:cstheme="minorHAnsi"/>
          <w:b/>
          <w:bCs/>
        </w:rPr>
        <w:t xml:space="preserve"> into her healing</w:t>
      </w:r>
    </w:p>
    <w:p w14:paraId="35A0BAFD" w14:textId="0D68454C" w:rsidR="004255CA" w:rsidRPr="00DA1F7A" w:rsidRDefault="004238F6" w:rsidP="00676D6B">
      <w:pPr>
        <w:widowControl w:val="0"/>
        <w:spacing w:after="0" w:line="240" w:lineRule="auto"/>
        <w:ind w:left="360"/>
        <w:jc w:val="both"/>
        <w:rPr>
          <w:rFonts w:cstheme="minorHAnsi"/>
          <w:bCs/>
        </w:rPr>
      </w:pPr>
      <w:r w:rsidRPr="00DA1F7A">
        <w:rPr>
          <w:rFonts w:cstheme="minorHAnsi"/>
          <w:bCs/>
        </w:rPr>
        <w:t xml:space="preserve">Before </w:t>
      </w:r>
      <w:r w:rsidR="006552A4" w:rsidRPr="00DA1F7A">
        <w:rPr>
          <w:rFonts w:cstheme="minorHAnsi"/>
          <w:bCs/>
        </w:rPr>
        <w:t>Jesus healed her</w:t>
      </w:r>
      <w:r w:rsidR="00E41B0A" w:rsidRPr="00DA1F7A">
        <w:rPr>
          <w:rFonts w:cstheme="minorHAnsi"/>
          <w:bCs/>
        </w:rPr>
        <w:t>,</w:t>
      </w:r>
      <w:r w:rsidRPr="00DA1F7A">
        <w:rPr>
          <w:rFonts w:cstheme="minorHAnsi"/>
          <w:bCs/>
        </w:rPr>
        <w:t xml:space="preserve"> </w:t>
      </w:r>
      <w:r w:rsidR="00B10D43" w:rsidRPr="00DA1F7A">
        <w:rPr>
          <w:rFonts w:cstheme="minorHAnsi"/>
          <w:bCs/>
        </w:rPr>
        <w:t xml:space="preserve">the woman </w:t>
      </w:r>
      <w:r w:rsidRPr="00DA1F7A">
        <w:rPr>
          <w:rFonts w:cstheme="minorHAnsi"/>
          <w:bCs/>
        </w:rPr>
        <w:t>had already made</w:t>
      </w:r>
      <w:r w:rsidR="00E41B0A" w:rsidRPr="00DA1F7A">
        <w:rPr>
          <w:rFonts w:cstheme="minorHAnsi"/>
          <w:bCs/>
        </w:rPr>
        <w:t xml:space="preserve"> her physical healing a</w:t>
      </w:r>
      <w:r w:rsidR="00DD3C46" w:rsidRPr="00DA1F7A">
        <w:rPr>
          <w:rFonts w:cstheme="minorHAnsi"/>
          <w:bCs/>
        </w:rPr>
        <w:t xml:space="preserve"> priority</w:t>
      </w:r>
      <w:r w:rsidR="00D8398A" w:rsidRPr="00DA1F7A">
        <w:rPr>
          <w:rFonts w:cstheme="minorHAnsi"/>
          <w:bCs/>
        </w:rPr>
        <w:t>,</w:t>
      </w:r>
      <w:r w:rsidR="00DD3C46" w:rsidRPr="00DA1F7A">
        <w:rPr>
          <w:rFonts w:cstheme="minorHAnsi"/>
          <w:bCs/>
        </w:rPr>
        <w:t xml:space="preserve"> and that priority </w:t>
      </w:r>
      <w:r w:rsidR="00B10D43" w:rsidRPr="00DA1F7A">
        <w:rPr>
          <w:rFonts w:cstheme="minorHAnsi"/>
          <w:bCs/>
        </w:rPr>
        <w:t>was</w:t>
      </w:r>
      <w:r w:rsidR="00C41382" w:rsidRPr="00DA1F7A">
        <w:rPr>
          <w:rFonts w:cstheme="minorHAnsi"/>
          <w:bCs/>
        </w:rPr>
        <w:t xml:space="preserve"> </w:t>
      </w:r>
      <w:r w:rsidR="00DD3C46" w:rsidRPr="00DA1F7A">
        <w:rPr>
          <w:rFonts w:cstheme="minorHAnsi"/>
          <w:bCs/>
        </w:rPr>
        <w:t>factored into all of her life decisions.</w:t>
      </w:r>
      <w:r w:rsidR="00C972E3" w:rsidRPr="00DA1F7A">
        <w:rPr>
          <w:rFonts w:cstheme="minorHAnsi"/>
          <w:bCs/>
        </w:rPr>
        <w:t xml:space="preserve"> </w:t>
      </w:r>
      <w:r w:rsidR="00DD3C46" w:rsidRPr="00DA1F7A">
        <w:rPr>
          <w:rFonts w:cstheme="minorHAnsi"/>
          <w:bCs/>
        </w:rPr>
        <w:t>She had been d</w:t>
      </w:r>
      <w:r w:rsidR="004255CA" w:rsidRPr="00DA1F7A">
        <w:rPr>
          <w:rFonts w:cstheme="minorHAnsi"/>
          <w:bCs/>
        </w:rPr>
        <w:t>oing ASAP</w:t>
      </w:r>
      <w:r w:rsidR="00372F75" w:rsidRPr="00DA1F7A">
        <w:rPr>
          <w:rFonts w:cstheme="minorHAnsi"/>
          <w:bCs/>
        </w:rPr>
        <w:t>—</w:t>
      </w:r>
      <w:r w:rsidR="00E41B0A" w:rsidRPr="00DA1F7A">
        <w:rPr>
          <w:rFonts w:cstheme="minorHAnsi"/>
          <w:bCs/>
        </w:rPr>
        <w:t>a</w:t>
      </w:r>
      <w:r w:rsidR="003F7BF5" w:rsidRPr="00DA1F7A">
        <w:rPr>
          <w:rFonts w:cstheme="minorHAnsi"/>
          <w:bCs/>
        </w:rPr>
        <w:t xml:space="preserve">sk, </w:t>
      </w:r>
      <w:r w:rsidR="00E41B0A" w:rsidRPr="00DA1F7A">
        <w:rPr>
          <w:rFonts w:cstheme="minorHAnsi"/>
          <w:bCs/>
        </w:rPr>
        <w:t>s</w:t>
      </w:r>
      <w:r w:rsidR="00CC52AC" w:rsidRPr="00DA1F7A">
        <w:rPr>
          <w:rFonts w:cstheme="minorHAnsi"/>
          <w:bCs/>
        </w:rPr>
        <w:t>implify</w:t>
      </w:r>
      <w:r w:rsidR="006552A4" w:rsidRPr="00DA1F7A">
        <w:rPr>
          <w:rFonts w:cstheme="minorHAnsi"/>
          <w:bCs/>
        </w:rPr>
        <w:t xml:space="preserve">, </w:t>
      </w:r>
      <w:r w:rsidR="00E41B0A" w:rsidRPr="00DA1F7A">
        <w:rPr>
          <w:rFonts w:cstheme="minorHAnsi"/>
          <w:bCs/>
        </w:rPr>
        <w:t>a</w:t>
      </w:r>
      <w:r w:rsidR="006552A4" w:rsidRPr="00DA1F7A">
        <w:rPr>
          <w:rFonts w:cstheme="minorHAnsi"/>
          <w:bCs/>
        </w:rPr>
        <w:t xml:space="preserve">dventure, and set </w:t>
      </w:r>
      <w:r w:rsidR="00E41B0A" w:rsidRPr="00DA1F7A">
        <w:rPr>
          <w:rFonts w:cstheme="minorHAnsi"/>
          <w:bCs/>
        </w:rPr>
        <w:t>p</w:t>
      </w:r>
      <w:r w:rsidR="004255CA" w:rsidRPr="00DA1F7A">
        <w:rPr>
          <w:rFonts w:cstheme="minorHAnsi"/>
          <w:bCs/>
        </w:rPr>
        <w:t>riorities</w:t>
      </w:r>
      <w:r w:rsidR="00372F75" w:rsidRPr="00DA1F7A">
        <w:rPr>
          <w:rFonts w:cstheme="minorHAnsi"/>
          <w:bCs/>
        </w:rPr>
        <w:t>—</w:t>
      </w:r>
      <w:r w:rsidR="0073668F" w:rsidRPr="00DA1F7A">
        <w:rPr>
          <w:rFonts w:cstheme="minorHAnsi"/>
          <w:bCs/>
        </w:rPr>
        <w:t xml:space="preserve">for a long time. </w:t>
      </w:r>
      <w:r w:rsidR="00DD3C46" w:rsidRPr="00DA1F7A">
        <w:rPr>
          <w:rFonts w:cstheme="minorHAnsi"/>
          <w:bCs/>
        </w:rPr>
        <w:t xml:space="preserve">She was probably spending </w:t>
      </w:r>
      <w:r w:rsidR="006C7707" w:rsidRPr="00DA1F7A">
        <w:rPr>
          <w:rFonts w:cstheme="minorHAnsi"/>
          <w:bCs/>
        </w:rPr>
        <w:t>a lot</w:t>
      </w:r>
      <w:r w:rsidR="00DD3C46" w:rsidRPr="00DA1F7A">
        <w:rPr>
          <w:rFonts w:cstheme="minorHAnsi"/>
          <w:bCs/>
        </w:rPr>
        <w:t xml:space="preserve"> more of her lim</w:t>
      </w:r>
      <w:r w:rsidR="006552A4" w:rsidRPr="00DA1F7A">
        <w:rPr>
          <w:rFonts w:cstheme="minorHAnsi"/>
          <w:bCs/>
        </w:rPr>
        <w:t xml:space="preserve">ited resources on seeking </w:t>
      </w:r>
      <w:r w:rsidR="006552A4" w:rsidRPr="00DA1F7A">
        <w:rPr>
          <w:rFonts w:cstheme="minorHAnsi"/>
          <w:bCs/>
        </w:rPr>
        <w:lastRenderedPageBreak/>
        <w:t>health than on</w:t>
      </w:r>
      <w:r w:rsidR="001A6F39" w:rsidRPr="00DA1F7A">
        <w:rPr>
          <w:rFonts w:cstheme="minorHAnsi"/>
          <w:bCs/>
        </w:rPr>
        <w:t xml:space="preserve"> giving to</w:t>
      </w:r>
      <w:r w:rsidR="006552A4" w:rsidRPr="00DA1F7A">
        <w:rPr>
          <w:rFonts w:cstheme="minorHAnsi"/>
          <w:bCs/>
        </w:rPr>
        <w:t xml:space="preserve"> ministries </w:t>
      </w:r>
      <w:r w:rsidR="00E41B0A" w:rsidRPr="00DA1F7A">
        <w:rPr>
          <w:rFonts w:cstheme="minorHAnsi"/>
          <w:bCs/>
        </w:rPr>
        <w:t>or</w:t>
      </w:r>
      <w:r w:rsidR="001A6F39" w:rsidRPr="00DA1F7A">
        <w:rPr>
          <w:rFonts w:cstheme="minorHAnsi"/>
          <w:bCs/>
        </w:rPr>
        <w:t xml:space="preserve"> doing</w:t>
      </w:r>
      <w:r w:rsidR="00E41B0A" w:rsidRPr="00DA1F7A">
        <w:rPr>
          <w:rFonts w:cstheme="minorHAnsi"/>
          <w:bCs/>
        </w:rPr>
        <w:t xml:space="preserve"> good works</w:t>
      </w:r>
      <w:r w:rsidR="00FC6444" w:rsidRPr="00DA1F7A">
        <w:rPr>
          <w:rFonts w:cstheme="minorHAnsi"/>
          <w:bCs/>
        </w:rPr>
        <w:t>.</w:t>
      </w:r>
      <w:r w:rsidR="00C972E3" w:rsidRPr="00DA1F7A">
        <w:rPr>
          <w:rFonts w:cstheme="minorHAnsi"/>
          <w:bCs/>
        </w:rPr>
        <w:t xml:space="preserve"> </w:t>
      </w:r>
      <w:r w:rsidR="00294190" w:rsidRPr="00DA1F7A">
        <w:rPr>
          <w:rFonts w:cstheme="minorHAnsi"/>
          <w:bCs/>
        </w:rPr>
        <w:t xml:space="preserve">My church and family culture did not teach me to take care of </w:t>
      </w:r>
      <w:r w:rsidR="00294190" w:rsidRPr="00C866B0">
        <w:rPr>
          <w:rFonts w:cstheme="minorHAnsi"/>
          <w:bCs/>
        </w:rPr>
        <w:t>myself</w:t>
      </w:r>
      <w:r w:rsidR="00C866B0" w:rsidRPr="00C866B0">
        <w:rPr>
          <w:rFonts w:cstheme="minorHAnsi"/>
          <w:bCs/>
        </w:rPr>
        <w:t>,</w:t>
      </w:r>
      <w:r w:rsidR="00C41382" w:rsidRPr="00C866B0">
        <w:rPr>
          <w:rFonts w:cstheme="minorHAnsi"/>
          <w:bCs/>
        </w:rPr>
        <w:t xml:space="preserve"> nor did</w:t>
      </w:r>
      <w:r w:rsidR="00C41382" w:rsidRPr="00DA1F7A">
        <w:rPr>
          <w:rFonts w:cstheme="minorHAnsi"/>
          <w:bCs/>
        </w:rPr>
        <w:t xml:space="preserve"> they teach me</w:t>
      </w:r>
      <w:r w:rsidR="00294190" w:rsidRPr="00DA1F7A">
        <w:rPr>
          <w:rFonts w:cstheme="minorHAnsi"/>
          <w:bCs/>
        </w:rPr>
        <w:t xml:space="preserve"> that my health was a priority. </w:t>
      </w:r>
      <w:r w:rsidR="00EE6CD0" w:rsidRPr="00DA1F7A">
        <w:rPr>
          <w:rFonts w:cstheme="minorHAnsi"/>
          <w:bCs/>
        </w:rPr>
        <w:t>Honestly, for my own sake</w:t>
      </w:r>
      <w:r w:rsidR="00205E8D" w:rsidRPr="00DA1F7A">
        <w:rPr>
          <w:rFonts w:cstheme="minorHAnsi"/>
          <w:bCs/>
        </w:rPr>
        <w:t>,</w:t>
      </w:r>
      <w:r w:rsidR="00EE6CD0" w:rsidRPr="00DA1F7A">
        <w:rPr>
          <w:rFonts w:cstheme="minorHAnsi"/>
          <w:bCs/>
        </w:rPr>
        <w:t xml:space="preserve"> and for the Lord’s, </w:t>
      </w:r>
      <w:r w:rsidR="00C41382" w:rsidRPr="00DA1F7A">
        <w:rPr>
          <w:rFonts w:cstheme="minorHAnsi"/>
          <w:bCs/>
        </w:rPr>
        <w:t xml:space="preserve">I wish that I had invested more </w:t>
      </w:r>
      <w:r w:rsidR="00053ADA" w:rsidRPr="00DA1F7A">
        <w:rPr>
          <w:rFonts w:cstheme="minorHAnsi"/>
          <w:bCs/>
        </w:rPr>
        <w:t xml:space="preserve">of my resources </w:t>
      </w:r>
      <w:r w:rsidR="00C41382" w:rsidRPr="00DA1F7A">
        <w:rPr>
          <w:rFonts w:cstheme="minorHAnsi"/>
          <w:bCs/>
        </w:rPr>
        <w:t>in recovering my health</w:t>
      </w:r>
      <w:r w:rsidR="00721760" w:rsidRPr="00DA1F7A">
        <w:rPr>
          <w:rFonts w:cstheme="minorHAnsi"/>
          <w:bCs/>
        </w:rPr>
        <w:t xml:space="preserve">. Instead, I compulsively gave </w:t>
      </w:r>
      <w:r w:rsidR="00DF0BA7" w:rsidRPr="00DA1F7A">
        <w:rPr>
          <w:rFonts w:cstheme="minorHAnsi"/>
          <w:bCs/>
        </w:rPr>
        <w:t>my resources</w:t>
      </w:r>
      <w:r w:rsidR="00721760" w:rsidRPr="00DA1F7A">
        <w:rPr>
          <w:rFonts w:cstheme="minorHAnsi"/>
          <w:bCs/>
        </w:rPr>
        <w:t xml:space="preserve"> away. </w:t>
      </w:r>
    </w:p>
    <w:p w14:paraId="0AB1AD93" w14:textId="77777777" w:rsidR="00E41B0A" w:rsidRPr="00DA1F7A" w:rsidRDefault="00E41B0A" w:rsidP="003B0C28">
      <w:pPr>
        <w:spacing w:after="0" w:line="240" w:lineRule="auto"/>
        <w:jc w:val="both"/>
        <w:rPr>
          <w:rFonts w:cstheme="minorHAnsi"/>
          <w:bCs/>
        </w:rPr>
      </w:pPr>
    </w:p>
    <w:p w14:paraId="0AD6AE9B" w14:textId="04BA6032" w:rsidR="00E41B0A" w:rsidRPr="00DA1F7A" w:rsidRDefault="00E41B0A" w:rsidP="003B0C28">
      <w:pPr>
        <w:pStyle w:val="ListParagraph"/>
        <w:numPr>
          <w:ilvl w:val="0"/>
          <w:numId w:val="2"/>
        </w:numPr>
        <w:spacing w:after="0" w:line="240" w:lineRule="auto"/>
        <w:jc w:val="both"/>
        <w:rPr>
          <w:rFonts w:cstheme="minorHAnsi"/>
          <w:bCs/>
        </w:rPr>
      </w:pPr>
      <w:r w:rsidRPr="00DA1F7A">
        <w:rPr>
          <w:rFonts w:cstheme="minorHAnsi"/>
          <w:b/>
          <w:bCs/>
        </w:rPr>
        <w:t>She was very assertive about the importance of her health</w:t>
      </w:r>
      <w:r w:rsidRPr="00DA1F7A">
        <w:rPr>
          <w:rFonts w:cstheme="minorHAnsi"/>
          <w:bCs/>
        </w:rPr>
        <w:t xml:space="preserve"> </w:t>
      </w:r>
    </w:p>
    <w:p w14:paraId="12945157" w14:textId="6ACB3B10" w:rsidR="00E41B0A" w:rsidRPr="00DA1F7A" w:rsidRDefault="00C866B0" w:rsidP="003B0C28">
      <w:pPr>
        <w:spacing w:after="0" w:line="240" w:lineRule="auto"/>
        <w:ind w:left="360"/>
        <w:jc w:val="both"/>
        <w:rPr>
          <w:rFonts w:cstheme="minorHAnsi"/>
          <w:bCs/>
        </w:rPr>
      </w:pPr>
      <w:r>
        <w:rPr>
          <w:rFonts w:cstheme="minorHAnsi"/>
          <w:bCs/>
        </w:rPr>
        <w:t>This suffering woman</w:t>
      </w:r>
      <w:r w:rsidR="00DD3C46" w:rsidRPr="00DA1F7A">
        <w:rPr>
          <w:rFonts w:cstheme="minorHAnsi"/>
          <w:bCs/>
        </w:rPr>
        <w:t xml:space="preserve"> was no longer a passive recipient of th</w:t>
      </w:r>
      <w:r w:rsidR="00841275" w:rsidRPr="00DA1F7A">
        <w:rPr>
          <w:rFonts w:cstheme="minorHAnsi"/>
          <w:bCs/>
        </w:rPr>
        <w:t xml:space="preserve">e ministrations of doctors. </w:t>
      </w:r>
      <w:r w:rsidR="00DD3C46" w:rsidRPr="00DA1F7A">
        <w:rPr>
          <w:rFonts w:cstheme="minorHAnsi"/>
          <w:bCs/>
        </w:rPr>
        <w:t>She believed that her health was her responsibility,</w:t>
      </w:r>
      <w:r w:rsidR="004255CA" w:rsidRPr="00DA1F7A">
        <w:rPr>
          <w:rFonts w:cstheme="minorHAnsi"/>
          <w:bCs/>
        </w:rPr>
        <w:t xml:space="preserve"> and she </w:t>
      </w:r>
      <w:r w:rsidR="00DC420C" w:rsidRPr="00DA1F7A">
        <w:rPr>
          <w:rFonts w:cstheme="minorHAnsi"/>
          <w:bCs/>
        </w:rPr>
        <w:t>didn’</w:t>
      </w:r>
      <w:r w:rsidR="004255CA" w:rsidRPr="00DA1F7A">
        <w:rPr>
          <w:rFonts w:cstheme="minorHAnsi"/>
          <w:bCs/>
        </w:rPr>
        <w:t>t</w:t>
      </w:r>
      <w:r w:rsidR="00841275" w:rsidRPr="00DA1F7A">
        <w:rPr>
          <w:rFonts w:cstheme="minorHAnsi"/>
          <w:bCs/>
        </w:rPr>
        <w:t xml:space="preserve"> let </w:t>
      </w:r>
      <w:r w:rsidR="002E133B" w:rsidRPr="00DA1F7A">
        <w:rPr>
          <w:rFonts w:cstheme="minorHAnsi"/>
          <w:bCs/>
        </w:rPr>
        <w:t xml:space="preserve">pride, </w:t>
      </w:r>
      <w:r w:rsidR="00EA6C63" w:rsidRPr="00DA1F7A">
        <w:rPr>
          <w:rFonts w:cstheme="minorHAnsi"/>
          <w:bCs/>
        </w:rPr>
        <w:t xml:space="preserve">conventions, </w:t>
      </w:r>
      <w:r w:rsidR="00841275" w:rsidRPr="00DA1F7A">
        <w:rPr>
          <w:rFonts w:cstheme="minorHAnsi"/>
          <w:bCs/>
        </w:rPr>
        <w:t>social roles</w:t>
      </w:r>
      <w:r w:rsidR="00E41B0A" w:rsidRPr="00DA1F7A">
        <w:rPr>
          <w:rFonts w:cstheme="minorHAnsi"/>
          <w:bCs/>
        </w:rPr>
        <w:t>, or her fears</w:t>
      </w:r>
      <w:r w:rsidR="00DD3C46" w:rsidRPr="00DA1F7A">
        <w:rPr>
          <w:rFonts w:cstheme="minorHAnsi"/>
          <w:bCs/>
        </w:rPr>
        <w:t xml:space="preserve"> stand in her </w:t>
      </w:r>
      <w:r w:rsidR="00E41B0A" w:rsidRPr="00DA1F7A">
        <w:rPr>
          <w:rFonts w:cstheme="minorHAnsi"/>
          <w:bCs/>
        </w:rPr>
        <w:t>way as she pursued health</w:t>
      </w:r>
      <w:r w:rsidR="00841275" w:rsidRPr="00DA1F7A">
        <w:rPr>
          <w:rFonts w:cstheme="minorHAnsi"/>
          <w:bCs/>
        </w:rPr>
        <w:t xml:space="preserve">. </w:t>
      </w:r>
      <w:r w:rsidR="00DD3C46" w:rsidRPr="00DA1F7A">
        <w:rPr>
          <w:rFonts w:cstheme="minorHAnsi"/>
          <w:bCs/>
        </w:rPr>
        <w:t>She was probably the kind of patient who told doctors what she needed and</w:t>
      </w:r>
      <w:r w:rsidR="00C41382" w:rsidRPr="00DA1F7A">
        <w:rPr>
          <w:rFonts w:cstheme="minorHAnsi"/>
          <w:bCs/>
        </w:rPr>
        <w:t xml:space="preserve"> </w:t>
      </w:r>
      <w:r w:rsidR="00DD3C46" w:rsidRPr="00DA1F7A">
        <w:rPr>
          <w:rFonts w:cstheme="minorHAnsi"/>
          <w:bCs/>
        </w:rPr>
        <w:t>cooperated with them to figure out her problem. She cooperated with them until she knew that t</w:t>
      </w:r>
      <w:r w:rsidR="00841275" w:rsidRPr="00DA1F7A">
        <w:rPr>
          <w:rFonts w:cstheme="minorHAnsi"/>
          <w:bCs/>
        </w:rPr>
        <w:t xml:space="preserve">hey had nothing more to offer. </w:t>
      </w:r>
      <w:r w:rsidR="00DD3C46" w:rsidRPr="00DA1F7A">
        <w:rPr>
          <w:rFonts w:cstheme="minorHAnsi"/>
          <w:bCs/>
        </w:rPr>
        <w:t>Then she moved on.</w:t>
      </w:r>
      <w:r w:rsidR="00C972E3" w:rsidRPr="00DA1F7A">
        <w:rPr>
          <w:rFonts w:cstheme="minorHAnsi"/>
          <w:bCs/>
        </w:rPr>
        <w:t xml:space="preserve"> </w:t>
      </w:r>
    </w:p>
    <w:p w14:paraId="4E9ACC8E" w14:textId="77777777" w:rsidR="00E41B0A" w:rsidRPr="00DA1F7A" w:rsidRDefault="00E41B0A" w:rsidP="003B0C28">
      <w:pPr>
        <w:spacing w:after="0" w:line="240" w:lineRule="auto"/>
        <w:jc w:val="both"/>
        <w:rPr>
          <w:rFonts w:cstheme="minorHAnsi"/>
          <w:bCs/>
        </w:rPr>
      </w:pPr>
    </w:p>
    <w:p w14:paraId="68907C2A" w14:textId="3060A546" w:rsidR="00E41B0A" w:rsidRPr="00DA1F7A" w:rsidRDefault="00E41B0A" w:rsidP="003B0C28">
      <w:pPr>
        <w:pStyle w:val="ListParagraph"/>
        <w:numPr>
          <w:ilvl w:val="0"/>
          <w:numId w:val="2"/>
        </w:numPr>
        <w:spacing w:after="0" w:line="240" w:lineRule="auto"/>
        <w:jc w:val="both"/>
        <w:rPr>
          <w:rFonts w:cstheme="minorHAnsi"/>
          <w:bCs/>
        </w:rPr>
      </w:pPr>
      <w:r w:rsidRPr="00DA1F7A">
        <w:rPr>
          <w:rFonts w:cstheme="minorHAnsi"/>
          <w:b/>
          <w:bCs/>
        </w:rPr>
        <w:t xml:space="preserve">She had learned courage and endurance while </w:t>
      </w:r>
      <w:r w:rsidR="009D723C" w:rsidRPr="00DA1F7A">
        <w:rPr>
          <w:rFonts w:cstheme="minorHAnsi"/>
          <w:b/>
          <w:bCs/>
        </w:rPr>
        <w:t>making</w:t>
      </w:r>
      <w:r w:rsidRPr="00DA1F7A">
        <w:rPr>
          <w:rFonts w:cstheme="minorHAnsi"/>
          <w:b/>
          <w:bCs/>
        </w:rPr>
        <w:t xml:space="preserve"> oriented choices in the real world</w:t>
      </w:r>
      <w:r w:rsidRPr="00DA1F7A">
        <w:rPr>
          <w:rFonts w:cstheme="minorHAnsi"/>
          <w:bCs/>
        </w:rPr>
        <w:t xml:space="preserve"> </w:t>
      </w:r>
    </w:p>
    <w:p w14:paraId="33AC1F50" w14:textId="08BFF9C3" w:rsidR="00E41B0A" w:rsidRPr="00DA1F7A" w:rsidRDefault="00841275" w:rsidP="003B0C28">
      <w:pPr>
        <w:spacing w:after="0" w:line="240" w:lineRule="auto"/>
        <w:ind w:left="360"/>
        <w:jc w:val="both"/>
        <w:rPr>
          <w:rFonts w:cstheme="minorHAnsi"/>
          <w:bCs/>
        </w:rPr>
      </w:pPr>
      <w:r w:rsidRPr="00DA1F7A">
        <w:rPr>
          <w:rFonts w:cstheme="minorHAnsi"/>
          <w:bCs/>
        </w:rPr>
        <w:t xml:space="preserve">Her ill-health was a reality. The long years of living with </w:t>
      </w:r>
      <w:r w:rsidR="009D723C" w:rsidRPr="00DA1F7A">
        <w:rPr>
          <w:rFonts w:cstheme="minorHAnsi"/>
          <w:bCs/>
        </w:rPr>
        <w:t>debilitating</w:t>
      </w:r>
      <w:r w:rsidR="00D8398A" w:rsidRPr="00DA1F7A">
        <w:rPr>
          <w:rFonts w:cstheme="minorHAnsi"/>
          <w:bCs/>
        </w:rPr>
        <w:t xml:space="preserve"> health </w:t>
      </w:r>
      <w:r w:rsidR="00C41382" w:rsidRPr="00DA1F7A">
        <w:rPr>
          <w:rFonts w:cstheme="minorHAnsi"/>
          <w:bCs/>
        </w:rPr>
        <w:t>had</w:t>
      </w:r>
      <w:r w:rsidR="00DD3C46" w:rsidRPr="00DA1F7A">
        <w:rPr>
          <w:rFonts w:cstheme="minorHAnsi"/>
          <w:bCs/>
        </w:rPr>
        <w:t xml:space="preserve"> taught her courage, orient</w:t>
      </w:r>
      <w:r w:rsidRPr="00DA1F7A">
        <w:rPr>
          <w:rFonts w:cstheme="minorHAnsi"/>
          <w:bCs/>
        </w:rPr>
        <w:t xml:space="preserve">ation, </w:t>
      </w:r>
      <w:r w:rsidR="009D723C" w:rsidRPr="00DA1F7A">
        <w:rPr>
          <w:rFonts w:cstheme="minorHAnsi"/>
          <w:bCs/>
        </w:rPr>
        <w:t xml:space="preserve">how to grapple with </w:t>
      </w:r>
      <w:r w:rsidRPr="00DA1F7A">
        <w:rPr>
          <w:rFonts w:cstheme="minorHAnsi"/>
          <w:bCs/>
        </w:rPr>
        <w:t xml:space="preserve">reality, and endurance. </w:t>
      </w:r>
      <w:r w:rsidR="00DD3C46" w:rsidRPr="00DA1F7A">
        <w:rPr>
          <w:rFonts w:cstheme="minorHAnsi"/>
          <w:bCs/>
        </w:rPr>
        <w:t>When she saw her opportunity in Jesus</w:t>
      </w:r>
      <w:r w:rsidR="00721760" w:rsidRPr="00DA1F7A">
        <w:rPr>
          <w:rFonts w:cstheme="minorHAnsi"/>
          <w:bCs/>
        </w:rPr>
        <w:t>,</w:t>
      </w:r>
      <w:r w:rsidR="00DD3C46" w:rsidRPr="00DA1F7A">
        <w:rPr>
          <w:rFonts w:cstheme="minorHAnsi"/>
          <w:bCs/>
        </w:rPr>
        <w:t xml:space="preserve"> she used</w:t>
      </w:r>
      <w:r w:rsidRPr="00DA1F7A">
        <w:rPr>
          <w:rFonts w:cstheme="minorHAnsi"/>
          <w:bCs/>
        </w:rPr>
        <w:t xml:space="preserve"> her CORE</w:t>
      </w:r>
      <w:r w:rsidR="00DD3C46" w:rsidRPr="00DA1F7A">
        <w:rPr>
          <w:rFonts w:cstheme="minorHAnsi"/>
          <w:bCs/>
        </w:rPr>
        <w:t xml:space="preserve"> muscles to grab Him.</w:t>
      </w:r>
    </w:p>
    <w:p w14:paraId="68D56687" w14:textId="77777777" w:rsidR="00E41B0A" w:rsidRPr="00DA1F7A" w:rsidRDefault="00E41B0A" w:rsidP="003B0C28">
      <w:pPr>
        <w:spacing w:after="0" w:line="240" w:lineRule="auto"/>
        <w:jc w:val="both"/>
        <w:rPr>
          <w:rFonts w:cstheme="minorHAnsi"/>
          <w:bCs/>
        </w:rPr>
      </w:pPr>
    </w:p>
    <w:p w14:paraId="5815E9BD" w14:textId="66728B89" w:rsidR="00E41B0A" w:rsidRPr="00DA1F7A" w:rsidRDefault="00E41B0A" w:rsidP="003B0C28">
      <w:pPr>
        <w:pStyle w:val="ListParagraph"/>
        <w:numPr>
          <w:ilvl w:val="0"/>
          <w:numId w:val="2"/>
        </w:numPr>
        <w:spacing w:after="0" w:line="240" w:lineRule="auto"/>
        <w:jc w:val="both"/>
        <w:rPr>
          <w:rFonts w:cstheme="minorHAnsi"/>
          <w:bCs/>
        </w:rPr>
      </w:pPr>
      <w:r w:rsidRPr="00DA1F7A">
        <w:rPr>
          <w:rFonts w:cstheme="minorHAnsi"/>
          <w:b/>
          <w:bCs/>
        </w:rPr>
        <w:t>She had learned to be honest and speak her reality with self-confidence</w:t>
      </w:r>
      <w:r w:rsidRPr="00DA1F7A">
        <w:rPr>
          <w:rFonts w:cstheme="minorHAnsi"/>
          <w:bCs/>
        </w:rPr>
        <w:t xml:space="preserve"> </w:t>
      </w:r>
    </w:p>
    <w:p w14:paraId="31767363" w14:textId="13FF39EE" w:rsidR="004255CA" w:rsidRPr="00DA1F7A" w:rsidRDefault="00EF2158" w:rsidP="003B0C28">
      <w:pPr>
        <w:spacing w:after="0" w:line="240" w:lineRule="auto"/>
        <w:ind w:left="360"/>
        <w:jc w:val="both"/>
        <w:rPr>
          <w:rFonts w:cstheme="minorHAnsi"/>
          <w:bCs/>
        </w:rPr>
      </w:pPr>
      <w:r w:rsidRPr="00C866B0">
        <w:rPr>
          <w:rFonts w:cstheme="minorHAnsi"/>
          <w:bCs/>
        </w:rPr>
        <w:t>It’s</w:t>
      </w:r>
      <w:r w:rsidR="00DD3C46" w:rsidRPr="00DA1F7A">
        <w:rPr>
          <w:rFonts w:cstheme="minorHAnsi"/>
          <w:bCs/>
        </w:rPr>
        <w:t xml:space="preserve"> scary to</w:t>
      </w:r>
      <w:r w:rsidR="00841275" w:rsidRPr="00DA1F7A">
        <w:rPr>
          <w:rFonts w:cstheme="minorHAnsi"/>
          <w:bCs/>
        </w:rPr>
        <w:t xml:space="preserve"> touch the </w:t>
      </w:r>
      <w:r w:rsidR="00C76E96" w:rsidRPr="00DA1F7A">
        <w:rPr>
          <w:rFonts w:cstheme="minorHAnsi"/>
          <w:bCs/>
        </w:rPr>
        <w:t xml:space="preserve">unseen </w:t>
      </w:r>
      <w:r w:rsidR="00E41B0A" w:rsidRPr="00DA1F7A">
        <w:rPr>
          <w:rFonts w:cstheme="minorHAnsi"/>
          <w:bCs/>
        </w:rPr>
        <w:t>and</w:t>
      </w:r>
      <w:r w:rsidR="00841275" w:rsidRPr="00DA1F7A">
        <w:rPr>
          <w:rFonts w:cstheme="minorHAnsi"/>
          <w:bCs/>
        </w:rPr>
        <w:t xml:space="preserve"> get instantly healed. </w:t>
      </w:r>
      <w:r w:rsidR="00664C87" w:rsidRPr="00DA1F7A">
        <w:rPr>
          <w:rFonts w:cstheme="minorHAnsi"/>
          <w:bCs/>
        </w:rPr>
        <w:t>Another wo</w:t>
      </w:r>
      <w:r w:rsidR="007F02D8" w:rsidRPr="00DA1F7A">
        <w:rPr>
          <w:rFonts w:cstheme="minorHAnsi"/>
          <w:bCs/>
        </w:rPr>
        <w:t>rld opens</w:t>
      </w:r>
      <w:r w:rsidR="00D16AEA" w:rsidRPr="00DA1F7A">
        <w:rPr>
          <w:rFonts w:cstheme="minorHAnsi"/>
          <w:bCs/>
        </w:rPr>
        <w:t xml:space="preserve"> up to you</w:t>
      </w:r>
      <w:r w:rsidR="00E41B0A" w:rsidRPr="00DA1F7A">
        <w:rPr>
          <w:rFonts w:cstheme="minorHAnsi"/>
          <w:bCs/>
        </w:rPr>
        <w:t xml:space="preserve">, </w:t>
      </w:r>
      <w:r w:rsidR="007F02D8" w:rsidRPr="00DA1F7A">
        <w:rPr>
          <w:rFonts w:cstheme="minorHAnsi"/>
          <w:bCs/>
        </w:rPr>
        <w:t xml:space="preserve">like </w:t>
      </w:r>
      <w:r w:rsidR="00E41B0A" w:rsidRPr="00DA1F7A">
        <w:rPr>
          <w:rFonts w:cstheme="minorHAnsi"/>
          <w:bCs/>
        </w:rPr>
        <w:t>the ability to fly when you</w:t>
      </w:r>
      <w:r w:rsidR="00866DCF" w:rsidRPr="00DA1F7A">
        <w:rPr>
          <w:rFonts w:cstheme="minorHAnsi"/>
          <w:bCs/>
        </w:rPr>
        <w:t xml:space="preserve"> have unwittingly fallen </w:t>
      </w:r>
      <w:r w:rsidR="00664C87" w:rsidRPr="00DA1F7A">
        <w:rPr>
          <w:rFonts w:cstheme="minorHAnsi"/>
          <w:bCs/>
        </w:rPr>
        <w:t xml:space="preserve">out of the nest. </w:t>
      </w:r>
      <w:bookmarkStart w:id="6" w:name="_Hlk156920513"/>
      <w:r w:rsidR="00C57DFA" w:rsidRPr="0032607E">
        <w:rPr>
          <w:rFonts w:cstheme="minorHAnsi"/>
          <w:bCs/>
        </w:rPr>
        <w:t>Through the long years of struggle, this woman had trained herself to act in the moment according to her beliefs, despite her fear</w:t>
      </w:r>
      <w:r w:rsidR="00C57DFA" w:rsidRPr="00DA1F7A">
        <w:rPr>
          <w:rFonts w:cstheme="minorHAnsi"/>
          <w:bCs/>
        </w:rPr>
        <w:t xml:space="preserve">. She </w:t>
      </w:r>
      <w:bookmarkEnd w:id="6"/>
      <w:r w:rsidR="00C57DFA" w:rsidRPr="00DA1F7A">
        <w:rPr>
          <w:rFonts w:cstheme="minorHAnsi"/>
          <w:bCs/>
        </w:rPr>
        <w:t xml:space="preserve">was able to honestly </w:t>
      </w:r>
      <w:bookmarkStart w:id="7" w:name="_Hlk156920535"/>
      <w:r w:rsidR="00C57DFA" w:rsidRPr="0032607E">
        <w:rPr>
          <w:rFonts w:cstheme="minorHAnsi"/>
          <w:bCs/>
        </w:rPr>
        <w:t>answer Jesus with humility and truth without worrying about what others might think or how they might judge</w:t>
      </w:r>
      <w:bookmarkEnd w:id="7"/>
      <w:r w:rsidR="004255CA" w:rsidRPr="00DA1F7A">
        <w:rPr>
          <w:rFonts w:cstheme="minorHAnsi"/>
          <w:bCs/>
        </w:rPr>
        <w:t>. T</w:t>
      </w:r>
      <w:r w:rsidR="00DD3C46" w:rsidRPr="00DA1F7A">
        <w:rPr>
          <w:rFonts w:cstheme="minorHAnsi"/>
          <w:bCs/>
        </w:rPr>
        <w:t xml:space="preserve">he whole crowd </w:t>
      </w:r>
      <w:r w:rsidR="004255CA" w:rsidRPr="00DA1F7A">
        <w:rPr>
          <w:rFonts w:cstheme="minorHAnsi"/>
          <w:bCs/>
        </w:rPr>
        <w:t>was invited to hear</w:t>
      </w:r>
      <w:r w:rsidR="00DD3C46" w:rsidRPr="00DA1F7A">
        <w:rPr>
          <w:rFonts w:cstheme="minorHAnsi"/>
          <w:bCs/>
        </w:rPr>
        <w:t xml:space="preserve"> </w:t>
      </w:r>
      <w:r w:rsidR="008A1CD7" w:rsidRPr="00DA1F7A">
        <w:rPr>
          <w:rFonts w:cstheme="minorHAnsi"/>
          <w:bCs/>
        </w:rPr>
        <w:t xml:space="preserve">her declare </w:t>
      </w:r>
      <w:r w:rsidR="00E41B0A" w:rsidRPr="00DA1F7A">
        <w:rPr>
          <w:rFonts w:cstheme="minorHAnsi"/>
          <w:bCs/>
        </w:rPr>
        <w:t>the</w:t>
      </w:r>
      <w:r w:rsidR="008A1CD7" w:rsidRPr="00DA1F7A">
        <w:rPr>
          <w:rFonts w:cstheme="minorHAnsi"/>
          <w:bCs/>
        </w:rPr>
        <w:t xml:space="preserve"> reality of </w:t>
      </w:r>
      <w:r w:rsidR="00E41B0A" w:rsidRPr="00DA1F7A">
        <w:rPr>
          <w:rFonts w:cstheme="minorHAnsi"/>
          <w:bCs/>
        </w:rPr>
        <w:t xml:space="preserve">her </w:t>
      </w:r>
      <w:r w:rsidR="008A1CD7" w:rsidRPr="00DA1F7A">
        <w:rPr>
          <w:rFonts w:cstheme="minorHAnsi"/>
          <w:bCs/>
        </w:rPr>
        <w:t>healing.</w:t>
      </w:r>
      <w:r w:rsidR="00C972E3" w:rsidRPr="00DA1F7A">
        <w:rPr>
          <w:rFonts w:cstheme="minorHAnsi"/>
          <w:bCs/>
        </w:rPr>
        <w:t xml:space="preserve"> </w:t>
      </w:r>
    </w:p>
    <w:p w14:paraId="515A7759" w14:textId="77777777" w:rsidR="00E41B0A" w:rsidRPr="00DA1F7A" w:rsidRDefault="00E41B0A" w:rsidP="003B0C28">
      <w:pPr>
        <w:spacing w:after="0" w:line="240" w:lineRule="auto"/>
        <w:jc w:val="both"/>
        <w:rPr>
          <w:rFonts w:cstheme="minorHAnsi"/>
          <w:bCs/>
        </w:rPr>
      </w:pPr>
    </w:p>
    <w:p w14:paraId="6D622017" w14:textId="73D3D7E8" w:rsidR="00E41B0A" w:rsidRPr="00DA1F7A" w:rsidRDefault="00E41B0A" w:rsidP="003B0C28">
      <w:pPr>
        <w:pStyle w:val="ListParagraph"/>
        <w:numPr>
          <w:ilvl w:val="0"/>
          <w:numId w:val="2"/>
        </w:numPr>
        <w:spacing w:after="0" w:line="240" w:lineRule="auto"/>
        <w:jc w:val="both"/>
        <w:rPr>
          <w:rFonts w:cstheme="minorHAnsi"/>
          <w:bCs/>
        </w:rPr>
      </w:pPr>
      <w:r w:rsidRPr="00DA1F7A">
        <w:rPr>
          <w:rFonts w:cstheme="minorHAnsi"/>
          <w:b/>
          <w:bCs/>
        </w:rPr>
        <w:t xml:space="preserve">Jesus said that her faith, or her action based on her trust, </w:t>
      </w:r>
      <w:r w:rsidR="00736726" w:rsidRPr="00DA1F7A">
        <w:rPr>
          <w:rFonts w:cstheme="minorHAnsi"/>
          <w:b/>
          <w:bCs/>
        </w:rPr>
        <w:t xml:space="preserve">had </w:t>
      </w:r>
      <w:r w:rsidRPr="00DA1F7A">
        <w:rPr>
          <w:rFonts w:cstheme="minorHAnsi"/>
          <w:b/>
          <w:bCs/>
        </w:rPr>
        <w:t>saved her</w:t>
      </w:r>
      <w:r w:rsidRPr="00DA1F7A">
        <w:rPr>
          <w:rFonts w:cstheme="minorHAnsi"/>
          <w:bCs/>
        </w:rPr>
        <w:t xml:space="preserve"> </w:t>
      </w:r>
    </w:p>
    <w:p w14:paraId="420FA4B3" w14:textId="48ED283B" w:rsidR="00E41B0A" w:rsidRPr="00DA1F7A" w:rsidRDefault="00C76E96" w:rsidP="003B0C28">
      <w:pPr>
        <w:spacing w:after="0" w:line="240" w:lineRule="auto"/>
        <w:ind w:left="360"/>
        <w:jc w:val="both"/>
        <w:rPr>
          <w:rFonts w:cstheme="minorHAnsi"/>
          <w:bCs/>
        </w:rPr>
      </w:pPr>
      <w:bookmarkStart w:id="8" w:name="_Hlk156920554"/>
      <w:r w:rsidRPr="0032607E">
        <w:rPr>
          <w:rFonts w:cstheme="minorHAnsi"/>
          <w:bCs/>
        </w:rPr>
        <w:t xml:space="preserve">The woman’s </w:t>
      </w:r>
      <w:r w:rsidR="00841275" w:rsidRPr="0032607E">
        <w:rPr>
          <w:rFonts w:cstheme="minorHAnsi"/>
          <w:bCs/>
        </w:rPr>
        <w:t>choices</w:t>
      </w:r>
      <w:r w:rsidR="00DD3C46" w:rsidRPr="0032607E">
        <w:rPr>
          <w:rFonts w:cstheme="minorHAnsi"/>
          <w:bCs/>
        </w:rPr>
        <w:t xml:space="preserve"> in the material world </w:t>
      </w:r>
      <w:r w:rsidR="00841275" w:rsidRPr="0032607E">
        <w:rPr>
          <w:rFonts w:cstheme="minorHAnsi"/>
          <w:bCs/>
        </w:rPr>
        <w:t xml:space="preserve">were the evidence </w:t>
      </w:r>
      <w:r w:rsidR="00DD3C46" w:rsidRPr="0032607E">
        <w:rPr>
          <w:rFonts w:cstheme="minorHAnsi"/>
          <w:bCs/>
        </w:rPr>
        <w:t>of what she believed in her he</w:t>
      </w:r>
      <w:r w:rsidR="00841275" w:rsidRPr="0032607E">
        <w:rPr>
          <w:rFonts w:cstheme="minorHAnsi"/>
          <w:bCs/>
        </w:rPr>
        <w:t>art</w:t>
      </w:r>
      <w:r w:rsidR="00841275" w:rsidRPr="00DA1F7A">
        <w:rPr>
          <w:rFonts w:cstheme="minorHAnsi"/>
          <w:bCs/>
        </w:rPr>
        <w:t xml:space="preserve">. </w:t>
      </w:r>
      <w:r w:rsidR="00841275" w:rsidRPr="0032607E">
        <w:rPr>
          <w:rFonts w:cstheme="minorHAnsi"/>
          <w:bCs/>
        </w:rPr>
        <w:t>This partnership of ideas and action made her whole.</w:t>
      </w:r>
      <w:r w:rsidR="00841275" w:rsidRPr="00DA1F7A">
        <w:rPr>
          <w:rFonts w:cstheme="minorHAnsi"/>
          <w:bCs/>
        </w:rPr>
        <w:t xml:space="preserve"> </w:t>
      </w:r>
      <w:bookmarkEnd w:id="8"/>
      <w:r w:rsidR="004255CA" w:rsidRPr="00DA1F7A">
        <w:rPr>
          <w:rFonts w:cstheme="minorHAnsi"/>
          <w:bCs/>
        </w:rPr>
        <w:t xml:space="preserve">The Greek word for </w:t>
      </w:r>
      <w:r w:rsidR="004255CA" w:rsidRPr="00DA1F7A">
        <w:rPr>
          <w:rFonts w:cstheme="minorHAnsi"/>
          <w:bCs/>
          <w:i/>
        </w:rPr>
        <w:t>whole</w:t>
      </w:r>
      <w:r w:rsidR="004255CA" w:rsidRPr="00DA1F7A">
        <w:rPr>
          <w:rFonts w:cstheme="minorHAnsi"/>
          <w:bCs/>
        </w:rPr>
        <w:t xml:space="preserve"> is commonly translated as </w:t>
      </w:r>
      <w:r w:rsidR="00DD3C46" w:rsidRPr="00DA1F7A">
        <w:rPr>
          <w:rFonts w:cstheme="minorHAnsi"/>
          <w:bCs/>
          <w:i/>
        </w:rPr>
        <w:t>saved</w:t>
      </w:r>
      <w:r w:rsidR="004255CA" w:rsidRPr="00DA1F7A">
        <w:rPr>
          <w:rFonts w:cstheme="minorHAnsi"/>
          <w:bCs/>
        </w:rPr>
        <w:t>.</w:t>
      </w:r>
      <w:r w:rsidR="00841275" w:rsidRPr="00DA1F7A">
        <w:rPr>
          <w:rFonts w:cstheme="minorHAnsi"/>
          <w:bCs/>
        </w:rPr>
        <w:t xml:space="preserve"> </w:t>
      </w:r>
      <w:r w:rsidR="00DD3C46" w:rsidRPr="0032607E">
        <w:rPr>
          <w:rFonts w:cstheme="minorHAnsi"/>
          <w:bCs/>
        </w:rPr>
        <w:t xml:space="preserve">Wholeness comes when we live </w:t>
      </w:r>
      <w:r w:rsidR="00E41B0A" w:rsidRPr="0032607E">
        <w:rPr>
          <w:rFonts w:cstheme="minorHAnsi"/>
          <w:bCs/>
        </w:rPr>
        <w:t>congruently as the children of God</w:t>
      </w:r>
      <w:r w:rsidR="00D16AEA" w:rsidRPr="0032607E">
        <w:rPr>
          <w:rFonts w:cstheme="minorHAnsi"/>
          <w:bCs/>
        </w:rPr>
        <w:t>—</w:t>
      </w:r>
      <w:r w:rsidR="00E41B0A" w:rsidRPr="0032607E">
        <w:rPr>
          <w:rFonts w:cstheme="minorHAnsi"/>
          <w:bCs/>
        </w:rPr>
        <w:t xml:space="preserve">when our </w:t>
      </w:r>
      <w:r w:rsidR="00AC5ACE" w:rsidRPr="0032607E">
        <w:rPr>
          <w:rFonts w:cstheme="minorHAnsi"/>
          <w:bCs/>
        </w:rPr>
        <w:t>choices reflect our oriented beliefs</w:t>
      </w:r>
      <w:r w:rsidR="00E41B0A" w:rsidRPr="0032607E">
        <w:rPr>
          <w:rFonts w:cstheme="minorHAnsi"/>
          <w:bCs/>
        </w:rPr>
        <w:t>.</w:t>
      </w:r>
      <w:r w:rsidR="00E41B0A" w:rsidRPr="00DA1F7A">
        <w:rPr>
          <w:rFonts w:cstheme="minorHAnsi"/>
          <w:bCs/>
        </w:rPr>
        <w:t xml:space="preserve"> We are </w:t>
      </w:r>
      <w:r w:rsidR="00736726" w:rsidRPr="00DA1F7A">
        <w:rPr>
          <w:rFonts w:cstheme="minorHAnsi"/>
          <w:bCs/>
        </w:rPr>
        <w:t xml:space="preserve">then </w:t>
      </w:r>
      <w:r w:rsidR="00E41B0A" w:rsidRPr="00DA1F7A">
        <w:rPr>
          <w:rFonts w:cstheme="minorHAnsi"/>
          <w:bCs/>
        </w:rPr>
        <w:t>unified and complete. We are glorious.</w:t>
      </w:r>
      <w:r w:rsidR="00C972E3" w:rsidRPr="00DA1F7A">
        <w:rPr>
          <w:rFonts w:cstheme="minorHAnsi"/>
          <w:bCs/>
        </w:rPr>
        <w:t xml:space="preserve"> </w:t>
      </w:r>
    </w:p>
    <w:p w14:paraId="20C669FB" w14:textId="77777777" w:rsidR="00E41B0A" w:rsidRPr="00DA1F7A" w:rsidRDefault="00E41B0A" w:rsidP="003B0C28">
      <w:pPr>
        <w:spacing w:after="0" w:line="240" w:lineRule="auto"/>
        <w:jc w:val="both"/>
        <w:rPr>
          <w:rFonts w:cstheme="minorHAnsi"/>
          <w:bCs/>
        </w:rPr>
      </w:pPr>
    </w:p>
    <w:p w14:paraId="5B7D6F1D" w14:textId="65D0F253" w:rsidR="00E41B0A" w:rsidRPr="00DA1F7A" w:rsidRDefault="00E41B0A" w:rsidP="003B0C28">
      <w:pPr>
        <w:pStyle w:val="ListParagraph"/>
        <w:numPr>
          <w:ilvl w:val="0"/>
          <w:numId w:val="2"/>
        </w:numPr>
        <w:spacing w:after="0" w:line="240" w:lineRule="auto"/>
        <w:jc w:val="both"/>
        <w:rPr>
          <w:rFonts w:cstheme="minorHAnsi"/>
          <w:bCs/>
        </w:rPr>
      </w:pPr>
      <w:r w:rsidRPr="00DA1F7A">
        <w:rPr>
          <w:rFonts w:cstheme="minorHAnsi"/>
          <w:b/>
          <w:bCs/>
        </w:rPr>
        <w:t xml:space="preserve">Her choices </w:t>
      </w:r>
      <w:r w:rsidR="00AC5ACE" w:rsidRPr="00DA1F7A">
        <w:rPr>
          <w:rFonts w:cstheme="minorHAnsi"/>
          <w:b/>
          <w:bCs/>
        </w:rPr>
        <w:t>make</w:t>
      </w:r>
      <w:r w:rsidRPr="00DA1F7A">
        <w:rPr>
          <w:rFonts w:cstheme="minorHAnsi"/>
          <w:b/>
          <w:bCs/>
        </w:rPr>
        <w:t xml:space="preserve"> her healing happen</w:t>
      </w:r>
    </w:p>
    <w:p w14:paraId="46B18C07" w14:textId="1C5ADFC5" w:rsidR="00776918" w:rsidRPr="00DA1F7A" w:rsidRDefault="009D723C" w:rsidP="00BD4A0A">
      <w:pPr>
        <w:widowControl w:val="0"/>
        <w:spacing w:after="0" w:line="240" w:lineRule="auto"/>
        <w:ind w:left="360"/>
        <w:jc w:val="both"/>
        <w:rPr>
          <w:rFonts w:cstheme="minorHAnsi"/>
          <w:bCs/>
        </w:rPr>
      </w:pPr>
      <w:r w:rsidRPr="00DA1F7A">
        <w:rPr>
          <w:rFonts w:cstheme="minorHAnsi"/>
          <w:bCs/>
        </w:rPr>
        <w:t xml:space="preserve">Perhaps the most important lesson that we can learn from this story is that the woman’s will, and not the will of Jesus, </w:t>
      </w:r>
      <w:r w:rsidR="00104C2A" w:rsidRPr="00DA1F7A">
        <w:rPr>
          <w:rFonts w:cstheme="minorHAnsi"/>
          <w:bCs/>
        </w:rPr>
        <w:t>makes</w:t>
      </w:r>
      <w:r w:rsidR="00D16AEA" w:rsidRPr="00DA1F7A">
        <w:rPr>
          <w:rFonts w:cstheme="minorHAnsi"/>
          <w:bCs/>
        </w:rPr>
        <w:t xml:space="preserve"> </w:t>
      </w:r>
      <w:r w:rsidRPr="00DA1F7A">
        <w:rPr>
          <w:rFonts w:cstheme="minorHAnsi"/>
          <w:bCs/>
        </w:rPr>
        <w:t xml:space="preserve">her healing happen. </w:t>
      </w:r>
      <w:r w:rsidR="00DD3C46" w:rsidRPr="00DA1F7A">
        <w:rPr>
          <w:rFonts w:cstheme="minorHAnsi"/>
          <w:bCs/>
        </w:rPr>
        <w:t xml:space="preserve">I would guess that she </w:t>
      </w:r>
      <w:r w:rsidR="00466C97" w:rsidRPr="00DA1F7A">
        <w:rPr>
          <w:rFonts w:cstheme="minorHAnsi"/>
          <w:bCs/>
        </w:rPr>
        <w:t>is</w:t>
      </w:r>
      <w:r w:rsidR="00DD3C46" w:rsidRPr="00DA1F7A">
        <w:rPr>
          <w:rFonts w:cstheme="minorHAnsi"/>
          <w:bCs/>
        </w:rPr>
        <w:t xml:space="preserve"> a</w:t>
      </w:r>
      <w:r w:rsidR="00841275" w:rsidRPr="00DA1F7A">
        <w:rPr>
          <w:rFonts w:cstheme="minorHAnsi"/>
          <w:bCs/>
        </w:rPr>
        <w:t xml:space="preserve"> woman of prayer and practice. </w:t>
      </w:r>
      <w:r w:rsidR="00EE6CD0" w:rsidRPr="00DA1F7A" w:rsidDel="00E826A5">
        <w:rPr>
          <w:rFonts w:cstheme="minorHAnsi"/>
          <w:bCs/>
        </w:rPr>
        <w:t xml:space="preserve">She </w:t>
      </w:r>
      <w:r w:rsidR="00104C2A" w:rsidRPr="00DA1F7A">
        <w:rPr>
          <w:rFonts w:cstheme="minorHAnsi"/>
          <w:bCs/>
        </w:rPr>
        <w:t>is</w:t>
      </w:r>
      <w:r w:rsidR="00EE6CD0" w:rsidRPr="00DA1F7A" w:rsidDel="00E826A5">
        <w:rPr>
          <w:rFonts w:cstheme="minorHAnsi"/>
          <w:bCs/>
        </w:rPr>
        <w:t xml:space="preserve"> healed after her </w:t>
      </w:r>
      <w:r w:rsidR="00EA6C63" w:rsidRPr="00DA1F7A">
        <w:rPr>
          <w:rFonts w:cstheme="minorHAnsi"/>
          <w:bCs/>
        </w:rPr>
        <w:t xml:space="preserve">character </w:t>
      </w:r>
      <w:r w:rsidR="00104C2A" w:rsidRPr="00DA1F7A">
        <w:rPr>
          <w:rFonts w:cstheme="minorHAnsi"/>
          <w:bCs/>
        </w:rPr>
        <w:t>has</w:t>
      </w:r>
      <w:r w:rsidR="00EA6C63" w:rsidRPr="00DA1F7A">
        <w:rPr>
          <w:rFonts w:cstheme="minorHAnsi"/>
          <w:bCs/>
        </w:rPr>
        <w:t xml:space="preserve"> developed and her </w:t>
      </w:r>
      <w:r w:rsidR="00EE6CD0" w:rsidRPr="00DA1F7A" w:rsidDel="00E826A5">
        <w:rPr>
          <w:rFonts w:cstheme="minorHAnsi"/>
          <w:bCs/>
        </w:rPr>
        <w:t xml:space="preserve">desires </w:t>
      </w:r>
      <w:r w:rsidR="00104C2A" w:rsidRPr="00DA1F7A">
        <w:rPr>
          <w:rFonts w:cstheme="minorHAnsi"/>
          <w:bCs/>
        </w:rPr>
        <w:t>have</w:t>
      </w:r>
      <w:r w:rsidR="00EE6CD0" w:rsidRPr="00DA1F7A" w:rsidDel="00E826A5">
        <w:rPr>
          <w:rFonts w:cstheme="minorHAnsi"/>
          <w:bCs/>
        </w:rPr>
        <w:t xml:space="preserve"> become clea</w:t>
      </w:r>
      <w:r w:rsidR="00104C2A" w:rsidRPr="00DA1F7A">
        <w:rPr>
          <w:rFonts w:cstheme="minorHAnsi"/>
          <w:bCs/>
        </w:rPr>
        <w:t>r</w:t>
      </w:r>
      <w:r w:rsidR="00AC5ACE" w:rsidRPr="00DA1F7A">
        <w:rPr>
          <w:rFonts w:cstheme="minorHAnsi"/>
          <w:bCs/>
        </w:rPr>
        <w:t xml:space="preserve"> and focused</w:t>
      </w:r>
      <w:r w:rsidR="00104C2A" w:rsidRPr="00DA1F7A">
        <w:rPr>
          <w:rFonts w:cstheme="minorHAnsi"/>
          <w:bCs/>
        </w:rPr>
        <w:t xml:space="preserve">. </w:t>
      </w:r>
      <w:r w:rsidR="00466C97" w:rsidRPr="00DA1F7A">
        <w:rPr>
          <w:rFonts w:cstheme="minorHAnsi"/>
          <w:bCs/>
        </w:rPr>
        <w:t>She has learned</w:t>
      </w:r>
      <w:r w:rsidR="00104C2A" w:rsidRPr="00DA1F7A" w:rsidDel="00466C97">
        <w:rPr>
          <w:rFonts w:cstheme="minorHAnsi"/>
          <w:bCs/>
        </w:rPr>
        <w:t xml:space="preserve"> how </w:t>
      </w:r>
      <w:r w:rsidR="00466C97" w:rsidRPr="00DA1F7A" w:rsidDel="00466C97">
        <w:rPr>
          <w:rFonts w:cstheme="minorHAnsi"/>
          <w:bCs/>
        </w:rPr>
        <w:t xml:space="preserve">to bring her body into harmony with the Creation </w:t>
      </w:r>
      <w:r w:rsidR="00466C97" w:rsidRPr="00DA1F7A">
        <w:rPr>
          <w:rFonts w:cstheme="minorHAnsi"/>
          <w:bCs/>
        </w:rPr>
        <w:t>and</w:t>
      </w:r>
      <w:r w:rsidR="00466C97" w:rsidRPr="00DA1F7A" w:rsidDel="00466C97">
        <w:rPr>
          <w:rFonts w:cstheme="minorHAnsi"/>
          <w:bCs/>
        </w:rPr>
        <w:t xml:space="preserve"> </w:t>
      </w:r>
      <w:r w:rsidR="00104C2A" w:rsidRPr="00DA1F7A" w:rsidDel="00466C97">
        <w:rPr>
          <w:rFonts w:cstheme="minorHAnsi"/>
          <w:bCs/>
        </w:rPr>
        <w:t>access the power of God</w:t>
      </w:r>
      <w:r w:rsidR="00841275" w:rsidRPr="00DA1F7A" w:rsidDel="00466C97">
        <w:rPr>
          <w:rFonts w:cstheme="minorHAnsi"/>
          <w:bCs/>
        </w:rPr>
        <w:t xml:space="preserve">. </w:t>
      </w:r>
      <w:r w:rsidR="00DD3C46" w:rsidRPr="00DA1F7A">
        <w:rPr>
          <w:rFonts w:cstheme="minorHAnsi"/>
          <w:bCs/>
        </w:rPr>
        <w:t xml:space="preserve">There are many desperate, sick people in </w:t>
      </w:r>
      <w:r w:rsidR="00841275" w:rsidRPr="00DA1F7A">
        <w:rPr>
          <w:rFonts w:cstheme="minorHAnsi"/>
          <w:bCs/>
        </w:rPr>
        <w:t xml:space="preserve">the world who do not get well. </w:t>
      </w:r>
      <w:r w:rsidR="00DD3C46" w:rsidRPr="00DA1F7A">
        <w:rPr>
          <w:rFonts w:cstheme="minorHAnsi"/>
          <w:bCs/>
        </w:rPr>
        <w:t>One difference between them and this</w:t>
      </w:r>
      <w:r w:rsidR="00841275" w:rsidRPr="00DA1F7A">
        <w:rPr>
          <w:rFonts w:cstheme="minorHAnsi"/>
          <w:bCs/>
        </w:rPr>
        <w:t xml:space="preserve"> woman is training and effort. </w:t>
      </w:r>
      <w:bookmarkStart w:id="9" w:name="_Hlk125903331"/>
      <w:r w:rsidR="00DD3C46" w:rsidRPr="00DA1F7A">
        <w:rPr>
          <w:rFonts w:cstheme="minorHAnsi"/>
          <w:bCs/>
        </w:rPr>
        <w:t xml:space="preserve">Desperation alone </w:t>
      </w:r>
      <w:r w:rsidR="00466C97" w:rsidRPr="00DA1F7A">
        <w:rPr>
          <w:rFonts w:cstheme="minorHAnsi"/>
          <w:bCs/>
        </w:rPr>
        <w:t>does</w:t>
      </w:r>
      <w:r w:rsidR="00DD3C46" w:rsidRPr="00DA1F7A">
        <w:rPr>
          <w:rFonts w:cstheme="minorHAnsi"/>
          <w:bCs/>
        </w:rPr>
        <w:t xml:space="preserve"> not </w:t>
      </w:r>
      <w:r w:rsidR="00841275" w:rsidRPr="00DA1F7A">
        <w:rPr>
          <w:rFonts w:cstheme="minorHAnsi"/>
          <w:bCs/>
        </w:rPr>
        <w:t xml:space="preserve">get her well. </w:t>
      </w:r>
      <w:r w:rsidR="00EE6CD0" w:rsidRPr="00DA1F7A">
        <w:rPr>
          <w:rFonts w:cstheme="minorHAnsi"/>
          <w:bCs/>
        </w:rPr>
        <w:t>During</w:t>
      </w:r>
      <w:r w:rsidR="00D2427A" w:rsidRPr="00DA1F7A">
        <w:rPr>
          <w:rFonts w:cstheme="minorHAnsi"/>
          <w:bCs/>
        </w:rPr>
        <w:t xml:space="preserve"> her</w:t>
      </w:r>
      <w:r w:rsidR="00EE6CD0" w:rsidRPr="00DA1F7A">
        <w:rPr>
          <w:rFonts w:cstheme="minorHAnsi"/>
          <w:bCs/>
        </w:rPr>
        <w:t xml:space="preserve"> </w:t>
      </w:r>
      <w:r w:rsidR="00DD3C46" w:rsidRPr="00DA1F7A">
        <w:rPr>
          <w:rFonts w:cstheme="minorHAnsi"/>
          <w:bCs/>
        </w:rPr>
        <w:t>long years</w:t>
      </w:r>
      <w:r w:rsidR="00D2427A" w:rsidRPr="00DA1F7A">
        <w:rPr>
          <w:rFonts w:cstheme="minorHAnsi"/>
          <w:bCs/>
        </w:rPr>
        <w:t xml:space="preserve"> of struggle</w:t>
      </w:r>
      <w:r w:rsidR="00E826A5" w:rsidRPr="00DA1F7A">
        <w:rPr>
          <w:rFonts w:cstheme="minorHAnsi"/>
          <w:bCs/>
        </w:rPr>
        <w:t>,</w:t>
      </w:r>
      <w:r w:rsidR="00DD3C46" w:rsidRPr="00DA1F7A">
        <w:rPr>
          <w:rFonts w:cstheme="minorHAnsi"/>
          <w:bCs/>
        </w:rPr>
        <w:t xml:space="preserve"> she</w:t>
      </w:r>
      <w:r w:rsidR="00287BDF" w:rsidRPr="00DA1F7A">
        <w:rPr>
          <w:rFonts w:cstheme="minorHAnsi"/>
          <w:bCs/>
        </w:rPr>
        <w:t xml:space="preserve"> </w:t>
      </w:r>
      <w:r w:rsidR="00466C97" w:rsidRPr="00DA1F7A">
        <w:rPr>
          <w:rFonts w:cstheme="minorHAnsi"/>
          <w:bCs/>
        </w:rPr>
        <w:t xml:space="preserve">has </w:t>
      </w:r>
      <w:r w:rsidR="00841275" w:rsidRPr="00DA1F7A">
        <w:rPr>
          <w:rFonts w:cstheme="minorHAnsi"/>
          <w:bCs/>
        </w:rPr>
        <w:t>acquired a taste for action</w:t>
      </w:r>
      <w:bookmarkEnd w:id="9"/>
      <w:r w:rsidR="00E826A5" w:rsidRPr="00DA1F7A">
        <w:rPr>
          <w:rFonts w:cstheme="minorHAnsi"/>
          <w:bCs/>
        </w:rPr>
        <w:t>, so when</w:t>
      </w:r>
      <w:r w:rsidR="00DD3C46" w:rsidRPr="00DA1F7A">
        <w:rPr>
          <w:rFonts w:cstheme="minorHAnsi"/>
          <w:bCs/>
        </w:rPr>
        <w:t xml:space="preserve"> </w:t>
      </w:r>
      <w:r w:rsidR="00965832" w:rsidRPr="00DA1F7A">
        <w:rPr>
          <w:rFonts w:cstheme="minorHAnsi"/>
          <w:bCs/>
        </w:rPr>
        <w:t>her</w:t>
      </w:r>
      <w:r w:rsidR="00DD3C46" w:rsidRPr="00DA1F7A">
        <w:rPr>
          <w:rFonts w:cstheme="minorHAnsi"/>
          <w:bCs/>
        </w:rPr>
        <w:t xml:space="preserve"> opportunity </w:t>
      </w:r>
      <w:r w:rsidR="00466C97" w:rsidRPr="00DA1F7A">
        <w:rPr>
          <w:rFonts w:cstheme="minorHAnsi"/>
          <w:bCs/>
        </w:rPr>
        <w:t>comes</w:t>
      </w:r>
      <w:r w:rsidR="007B72E4" w:rsidRPr="00DA1F7A">
        <w:rPr>
          <w:rFonts w:cstheme="minorHAnsi"/>
          <w:bCs/>
        </w:rPr>
        <w:t>,</w:t>
      </w:r>
      <w:r w:rsidR="00DD3C46" w:rsidRPr="00DA1F7A">
        <w:rPr>
          <w:rFonts w:cstheme="minorHAnsi"/>
          <w:bCs/>
        </w:rPr>
        <w:t xml:space="preserve"> she </w:t>
      </w:r>
      <w:r w:rsidR="00466C97" w:rsidRPr="00DA1F7A">
        <w:rPr>
          <w:rFonts w:cstheme="minorHAnsi"/>
          <w:bCs/>
        </w:rPr>
        <w:t>is</w:t>
      </w:r>
      <w:r w:rsidR="009C63CF" w:rsidRPr="00DA1F7A">
        <w:rPr>
          <w:rFonts w:cstheme="minorHAnsi"/>
          <w:bCs/>
        </w:rPr>
        <w:t xml:space="preserve"> </w:t>
      </w:r>
      <w:r w:rsidR="00DD3C46" w:rsidRPr="00DA1F7A">
        <w:rPr>
          <w:rFonts w:cstheme="minorHAnsi"/>
          <w:bCs/>
        </w:rPr>
        <w:t xml:space="preserve">ready to </w:t>
      </w:r>
      <w:r w:rsidR="009C40B2" w:rsidRPr="00DA1F7A">
        <w:rPr>
          <w:rFonts w:cstheme="minorHAnsi"/>
          <w:bCs/>
        </w:rPr>
        <w:t xml:space="preserve">throw off her taboos and </w:t>
      </w:r>
      <w:r w:rsidR="00DD3C46" w:rsidRPr="00DA1F7A">
        <w:rPr>
          <w:rFonts w:cstheme="minorHAnsi"/>
          <w:bCs/>
        </w:rPr>
        <w:t xml:space="preserve">act. </w:t>
      </w:r>
      <w:r w:rsidRPr="00DA1F7A">
        <w:rPr>
          <w:rFonts w:cstheme="minorHAnsi"/>
          <w:bCs/>
        </w:rPr>
        <w:t xml:space="preserve">She </w:t>
      </w:r>
      <w:r w:rsidR="00113B71" w:rsidRPr="00DA1F7A">
        <w:rPr>
          <w:rFonts w:cstheme="minorHAnsi"/>
          <w:bCs/>
        </w:rPr>
        <w:t>reach</w:t>
      </w:r>
      <w:r w:rsidR="00466C97" w:rsidRPr="00DA1F7A">
        <w:rPr>
          <w:rFonts w:cstheme="minorHAnsi"/>
          <w:bCs/>
        </w:rPr>
        <w:t>es</w:t>
      </w:r>
      <w:r w:rsidR="009C63CF" w:rsidRPr="00DA1F7A">
        <w:rPr>
          <w:rFonts w:cstheme="minorHAnsi"/>
          <w:bCs/>
        </w:rPr>
        <w:t xml:space="preserve"> </w:t>
      </w:r>
      <w:r w:rsidRPr="00DA1F7A">
        <w:rPr>
          <w:rFonts w:cstheme="minorHAnsi"/>
          <w:bCs/>
        </w:rPr>
        <w:t xml:space="preserve">out to Jesus based on her trust in Him. </w:t>
      </w:r>
      <w:bookmarkStart w:id="10" w:name="_Hlk156920573"/>
      <w:r w:rsidRPr="0032607E">
        <w:rPr>
          <w:rFonts w:cstheme="minorHAnsi"/>
          <w:bCs/>
        </w:rPr>
        <w:t xml:space="preserve">Jesus </w:t>
      </w:r>
      <w:r w:rsidR="00104C2A" w:rsidRPr="0032607E">
        <w:rPr>
          <w:rFonts w:cstheme="minorHAnsi"/>
          <w:bCs/>
        </w:rPr>
        <w:t>commends</w:t>
      </w:r>
      <w:r w:rsidRPr="0032607E">
        <w:rPr>
          <w:rFonts w:cstheme="minorHAnsi"/>
          <w:bCs/>
        </w:rPr>
        <w:t xml:space="preserve"> this congruence of belief</w:t>
      </w:r>
      <w:r w:rsidR="00A930B0" w:rsidRPr="0032607E">
        <w:rPr>
          <w:rFonts w:cstheme="minorHAnsi"/>
          <w:bCs/>
        </w:rPr>
        <w:t xml:space="preserve"> (or trust)</w:t>
      </w:r>
      <w:r w:rsidRPr="0032607E">
        <w:rPr>
          <w:rFonts w:cstheme="minorHAnsi"/>
          <w:bCs/>
        </w:rPr>
        <w:t xml:space="preserve"> and action, which </w:t>
      </w:r>
      <w:r w:rsidR="00104C2A" w:rsidRPr="0032607E">
        <w:rPr>
          <w:rFonts w:cstheme="minorHAnsi"/>
          <w:bCs/>
        </w:rPr>
        <w:t>brings</w:t>
      </w:r>
      <w:r w:rsidR="009C63CF" w:rsidRPr="0032607E">
        <w:rPr>
          <w:rFonts w:cstheme="minorHAnsi"/>
          <w:bCs/>
        </w:rPr>
        <w:t xml:space="preserve"> </w:t>
      </w:r>
      <w:r w:rsidRPr="0032607E">
        <w:rPr>
          <w:rFonts w:cstheme="minorHAnsi"/>
          <w:bCs/>
        </w:rPr>
        <w:t>her peace</w:t>
      </w:r>
      <w:bookmarkEnd w:id="10"/>
      <w:r w:rsidRPr="00DA1F7A">
        <w:rPr>
          <w:rFonts w:cstheme="minorHAnsi"/>
          <w:bCs/>
        </w:rPr>
        <w:t xml:space="preserve">. </w:t>
      </w:r>
      <w:r w:rsidR="00965832" w:rsidRPr="00DA1F7A">
        <w:rPr>
          <w:rFonts w:cstheme="minorHAnsi"/>
          <w:bCs/>
        </w:rPr>
        <w:t>Her</w:t>
      </w:r>
      <w:r w:rsidRPr="00DA1F7A">
        <w:rPr>
          <w:rFonts w:cstheme="minorHAnsi"/>
          <w:bCs/>
        </w:rPr>
        <w:t xml:space="preserve"> internal conflict </w:t>
      </w:r>
      <w:r w:rsidR="00104C2A" w:rsidRPr="00DA1F7A">
        <w:rPr>
          <w:rFonts w:cstheme="minorHAnsi"/>
          <w:bCs/>
        </w:rPr>
        <w:t>is</w:t>
      </w:r>
      <w:r w:rsidR="00E24090" w:rsidRPr="00DA1F7A">
        <w:rPr>
          <w:rFonts w:cstheme="minorHAnsi"/>
          <w:bCs/>
        </w:rPr>
        <w:t xml:space="preserve"> finally</w:t>
      </w:r>
      <w:r w:rsidRPr="00DA1F7A">
        <w:rPr>
          <w:rFonts w:cstheme="minorHAnsi"/>
          <w:bCs/>
        </w:rPr>
        <w:t xml:space="preserve"> resolved. </w:t>
      </w:r>
      <w:r w:rsidR="00AC5ACE" w:rsidRPr="00DA1F7A">
        <w:rPr>
          <w:rFonts w:cstheme="minorHAnsi"/>
          <w:bCs/>
        </w:rPr>
        <w:t>She</w:t>
      </w:r>
      <w:r w:rsidR="0095418B" w:rsidRPr="00DA1F7A">
        <w:rPr>
          <w:rFonts w:cstheme="minorHAnsi"/>
          <w:bCs/>
        </w:rPr>
        <w:t xml:space="preserve"> is</w:t>
      </w:r>
      <w:r w:rsidR="00E24090" w:rsidRPr="00DA1F7A">
        <w:rPr>
          <w:rFonts w:cstheme="minorHAnsi"/>
          <w:bCs/>
        </w:rPr>
        <w:t xml:space="preserve"> </w:t>
      </w:r>
      <w:r w:rsidRPr="00DA1F7A">
        <w:rPr>
          <w:rFonts w:cstheme="minorHAnsi"/>
          <w:bCs/>
        </w:rPr>
        <w:t xml:space="preserve">saved, unified, and complete, </w:t>
      </w:r>
      <w:r w:rsidR="002E133B" w:rsidRPr="00DA1F7A">
        <w:rPr>
          <w:rFonts w:cstheme="minorHAnsi"/>
          <w:bCs/>
        </w:rPr>
        <w:t>and her physical health in the seen world now reflects the unseen reality of her soul</w:t>
      </w:r>
      <w:r w:rsidRPr="00DA1F7A">
        <w:rPr>
          <w:rFonts w:cstheme="minorHAnsi"/>
          <w:bCs/>
        </w:rPr>
        <w:t>.</w:t>
      </w:r>
    </w:p>
    <w:p w14:paraId="2455D052" w14:textId="1EE93629" w:rsidR="00776918" w:rsidRPr="00DA1F7A" w:rsidRDefault="00776918" w:rsidP="00BD4A0A">
      <w:pPr>
        <w:widowControl w:val="0"/>
        <w:spacing w:after="0" w:line="240" w:lineRule="auto"/>
        <w:jc w:val="both"/>
        <w:rPr>
          <w:rFonts w:cstheme="minorHAnsi"/>
          <w:bCs/>
        </w:rPr>
      </w:pPr>
    </w:p>
    <w:p w14:paraId="0B25A339" w14:textId="48DD2F6B" w:rsidR="00776918" w:rsidRDefault="00841275" w:rsidP="00BD4A0A">
      <w:pPr>
        <w:widowControl w:val="0"/>
        <w:spacing w:after="0" w:line="240" w:lineRule="auto"/>
        <w:jc w:val="both"/>
        <w:rPr>
          <w:rFonts w:cstheme="minorHAnsi"/>
          <w:bCs/>
        </w:rPr>
      </w:pPr>
      <w:r w:rsidRPr="00DA1F7A">
        <w:rPr>
          <w:rFonts w:cstheme="minorHAnsi"/>
          <w:bCs/>
        </w:rPr>
        <w:t xml:space="preserve">Make your health a priority. </w:t>
      </w:r>
      <w:bookmarkStart w:id="11" w:name="_Hlk125903384"/>
      <w:r w:rsidR="007B72E4" w:rsidRPr="00DA1F7A">
        <w:rPr>
          <w:rFonts w:cstheme="minorHAnsi"/>
          <w:bCs/>
        </w:rPr>
        <w:t>Restore your own spiritual, physical, mental, and emotional health so that you can journey forward in peace.</w:t>
      </w:r>
      <w:r w:rsidRPr="00DA1F7A">
        <w:rPr>
          <w:rFonts w:cstheme="minorHAnsi"/>
          <w:bCs/>
        </w:rPr>
        <w:t xml:space="preserve"> No one can do it for you. </w:t>
      </w:r>
      <w:r w:rsidR="00DD3C46" w:rsidRPr="00DA1F7A">
        <w:rPr>
          <w:rFonts w:cstheme="minorHAnsi"/>
          <w:bCs/>
        </w:rPr>
        <w:t xml:space="preserve">You </w:t>
      </w:r>
      <w:r w:rsidR="00736726" w:rsidRPr="00DA1F7A">
        <w:rPr>
          <w:rFonts w:cstheme="minorHAnsi"/>
          <w:bCs/>
        </w:rPr>
        <w:t>must</w:t>
      </w:r>
      <w:r w:rsidR="00DD3C46" w:rsidRPr="00DA1F7A">
        <w:rPr>
          <w:rFonts w:cstheme="minorHAnsi"/>
          <w:bCs/>
        </w:rPr>
        <w:t xml:space="preserve"> </w:t>
      </w:r>
      <w:proofErr w:type="gramStart"/>
      <w:r w:rsidR="00776918" w:rsidRPr="00DA1F7A">
        <w:rPr>
          <w:rFonts w:cstheme="minorHAnsi"/>
          <w:bCs/>
        </w:rPr>
        <w:t>take action</w:t>
      </w:r>
      <w:proofErr w:type="gramEnd"/>
      <w:r w:rsidR="00776918" w:rsidRPr="00DA1F7A">
        <w:rPr>
          <w:rFonts w:cstheme="minorHAnsi"/>
          <w:bCs/>
        </w:rPr>
        <w:t xml:space="preserve"> </w:t>
      </w:r>
      <w:r w:rsidRPr="00DA1F7A">
        <w:rPr>
          <w:rFonts w:cstheme="minorHAnsi"/>
          <w:bCs/>
        </w:rPr>
        <w:t>and</w:t>
      </w:r>
      <w:r w:rsidR="007E3969" w:rsidRPr="00DA1F7A">
        <w:rPr>
          <w:rFonts w:cstheme="minorHAnsi"/>
          <w:bCs/>
        </w:rPr>
        <w:t xml:space="preserve"> learn how to</w:t>
      </w:r>
      <w:r w:rsidRPr="00DA1F7A">
        <w:rPr>
          <w:rFonts w:cstheme="minorHAnsi"/>
          <w:bCs/>
        </w:rPr>
        <w:t xml:space="preserve"> </w:t>
      </w:r>
      <w:r w:rsidR="007E3969" w:rsidRPr="00DA1F7A">
        <w:rPr>
          <w:rFonts w:cstheme="minorHAnsi"/>
          <w:bCs/>
        </w:rPr>
        <w:t>touch Jesus for yourself</w:t>
      </w:r>
      <w:r w:rsidR="00DD3C46" w:rsidRPr="00DA1F7A">
        <w:rPr>
          <w:rFonts w:cstheme="minorHAnsi"/>
          <w:bCs/>
        </w:rPr>
        <w:t xml:space="preserve">. </w:t>
      </w:r>
    </w:p>
    <w:p w14:paraId="4BF8E97C" w14:textId="77777777" w:rsidR="00C866B0" w:rsidRPr="00DA1F7A" w:rsidRDefault="00C866B0" w:rsidP="00BD4A0A">
      <w:pPr>
        <w:widowControl w:val="0"/>
        <w:spacing w:after="0" w:line="240" w:lineRule="auto"/>
        <w:jc w:val="both"/>
        <w:rPr>
          <w:rFonts w:cstheme="minorHAnsi"/>
          <w:bCs/>
        </w:rPr>
      </w:pPr>
    </w:p>
    <w:bookmarkEnd w:id="11"/>
    <w:p w14:paraId="3FEEDD3B" w14:textId="64B518CB" w:rsidR="00776918" w:rsidRPr="00DA1F7A" w:rsidRDefault="00841275" w:rsidP="003B0C28">
      <w:pPr>
        <w:spacing w:after="0" w:line="240" w:lineRule="auto"/>
        <w:jc w:val="both"/>
        <w:rPr>
          <w:rFonts w:cstheme="minorHAnsi"/>
          <w:bCs/>
        </w:rPr>
      </w:pPr>
      <w:r w:rsidRPr="00DA1F7A">
        <w:rPr>
          <w:rFonts w:cstheme="minorHAnsi"/>
          <w:bCs/>
        </w:rPr>
        <w:t xml:space="preserve">Our prayer might go something like this: </w:t>
      </w:r>
    </w:p>
    <w:p w14:paraId="16697E55" w14:textId="1CBFD7B0" w:rsidR="007F02D8" w:rsidRPr="00DA1F7A" w:rsidRDefault="00841275" w:rsidP="003B0C28">
      <w:pPr>
        <w:spacing w:after="0" w:line="240" w:lineRule="auto"/>
        <w:jc w:val="center"/>
        <w:rPr>
          <w:rFonts w:cstheme="minorHAnsi"/>
          <w:bCs/>
          <w:i/>
        </w:rPr>
      </w:pPr>
      <w:r w:rsidRPr="00DA1F7A">
        <w:rPr>
          <w:rFonts w:cstheme="minorHAnsi"/>
          <w:bCs/>
          <w:i/>
        </w:rPr>
        <w:lastRenderedPageBreak/>
        <w:t xml:space="preserve">Jesus, help me train today </w:t>
      </w:r>
      <w:r w:rsidR="009D723C" w:rsidRPr="00DA1F7A">
        <w:rPr>
          <w:rFonts w:cstheme="minorHAnsi"/>
          <w:bCs/>
          <w:i/>
        </w:rPr>
        <w:t xml:space="preserve">so </w:t>
      </w:r>
      <w:r w:rsidRPr="00DA1F7A">
        <w:rPr>
          <w:rFonts w:cstheme="minorHAnsi"/>
          <w:bCs/>
          <w:i/>
        </w:rPr>
        <w:t>that</w:t>
      </w:r>
      <w:r w:rsidR="00DD3C46" w:rsidRPr="00DA1F7A">
        <w:rPr>
          <w:rFonts w:cstheme="minorHAnsi"/>
          <w:bCs/>
          <w:i/>
        </w:rPr>
        <w:t xml:space="preserve"> one day</w:t>
      </w:r>
      <w:r w:rsidRPr="00DA1F7A">
        <w:rPr>
          <w:rFonts w:cstheme="minorHAnsi"/>
          <w:bCs/>
          <w:i/>
        </w:rPr>
        <w:t xml:space="preserve"> I might</w:t>
      </w:r>
      <w:r w:rsidR="00DD3C46" w:rsidRPr="00DA1F7A">
        <w:rPr>
          <w:rFonts w:cstheme="minorHAnsi"/>
          <w:bCs/>
          <w:i/>
        </w:rPr>
        <w:t xml:space="preserve"> touch</w:t>
      </w:r>
      <w:r w:rsidRPr="00DA1F7A">
        <w:rPr>
          <w:rFonts w:cstheme="minorHAnsi"/>
          <w:bCs/>
          <w:i/>
        </w:rPr>
        <w:t xml:space="preserve"> You</w:t>
      </w:r>
      <w:r w:rsidR="00DD3C46" w:rsidRPr="00DA1F7A">
        <w:rPr>
          <w:rFonts w:cstheme="minorHAnsi"/>
          <w:bCs/>
          <w:i/>
        </w:rPr>
        <w:t xml:space="preserve"> and be</w:t>
      </w:r>
      <w:r w:rsidRPr="00DA1F7A">
        <w:rPr>
          <w:rFonts w:cstheme="minorHAnsi"/>
          <w:bCs/>
          <w:i/>
        </w:rPr>
        <w:t>come</w:t>
      </w:r>
      <w:r w:rsidR="0056288F" w:rsidRPr="00DA1F7A">
        <w:rPr>
          <w:rFonts w:cstheme="minorHAnsi"/>
          <w:bCs/>
          <w:i/>
        </w:rPr>
        <w:t xml:space="preserve"> whole.</w:t>
      </w:r>
      <w:r w:rsidR="00DD3C46" w:rsidRPr="00DA1F7A">
        <w:rPr>
          <w:rFonts w:cstheme="minorHAnsi"/>
          <w:bCs/>
          <w:i/>
        </w:rPr>
        <w:t xml:space="preserve"> </w:t>
      </w:r>
      <w:r w:rsidR="0056288F" w:rsidRPr="00DA1F7A">
        <w:rPr>
          <w:rFonts w:cstheme="minorHAnsi"/>
          <w:bCs/>
          <w:i/>
        </w:rPr>
        <w:t>(Repeat)</w:t>
      </w:r>
    </w:p>
    <w:p w14:paraId="6820408B" w14:textId="77777777" w:rsidR="007F02D8" w:rsidRPr="00DA1F7A" w:rsidRDefault="007F02D8" w:rsidP="003B0C28">
      <w:pPr>
        <w:spacing w:after="0" w:line="240" w:lineRule="auto"/>
        <w:jc w:val="both"/>
        <w:rPr>
          <w:rFonts w:cstheme="minorHAnsi"/>
          <w:bCs/>
        </w:rPr>
      </w:pPr>
    </w:p>
    <w:p w14:paraId="38590125" w14:textId="77777777" w:rsidR="00866DCF" w:rsidRPr="00DA1F7A" w:rsidRDefault="00866DCF" w:rsidP="003B0C28">
      <w:pPr>
        <w:spacing w:after="0" w:line="240" w:lineRule="auto"/>
        <w:jc w:val="both"/>
        <w:rPr>
          <w:rFonts w:cstheme="minorHAnsi"/>
          <w:bCs/>
        </w:rPr>
      </w:pPr>
      <w:r w:rsidRPr="00DA1F7A">
        <w:rPr>
          <w:rFonts w:cstheme="minorHAnsi"/>
          <w:bCs/>
        </w:rPr>
        <w:t>Take a deep breath.</w:t>
      </w:r>
    </w:p>
    <w:p w14:paraId="2A78ECEA" w14:textId="0A231F17" w:rsidR="00B907C6" w:rsidRPr="00DA1F7A" w:rsidRDefault="00B907C6" w:rsidP="00B907C6">
      <w:pPr>
        <w:spacing w:after="0" w:line="240" w:lineRule="auto"/>
        <w:jc w:val="both"/>
        <w:rPr>
          <w:i/>
        </w:rPr>
      </w:pPr>
      <w:r w:rsidRPr="00DA1F7A">
        <w:rPr>
          <w:i/>
        </w:rPr>
        <w:t>(If time permits, ask, “Does anyone have comments or questions about the Bible teaching?”)</w:t>
      </w:r>
    </w:p>
    <w:p w14:paraId="269231EC" w14:textId="77777777" w:rsidR="0064158C" w:rsidRPr="00DA1F7A" w:rsidRDefault="0064158C" w:rsidP="003B0C28">
      <w:pPr>
        <w:spacing w:after="0" w:line="240" w:lineRule="auto"/>
        <w:jc w:val="both"/>
        <w:rPr>
          <w:rFonts w:cstheme="minorHAnsi"/>
          <w:bCs/>
        </w:rPr>
      </w:pPr>
    </w:p>
    <w:p w14:paraId="5AD0FEF4" w14:textId="77777777" w:rsidR="00866DCF" w:rsidRPr="00DA1F7A" w:rsidRDefault="007F02D8" w:rsidP="003B0C28">
      <w:pPr>
        <w:spacing w:after="0" w:line="240" w:lineRule="auto"/>
        <w:jc w:val="both"/>
        <w:rPr>
          <w:rFonts w:cstheme="minorHAnsi"/>
          <w:b/>
        </w:rPr>
      </w:pPr>
      <w:r w:rsidRPr="00DA1F7A">
        <w:rPr>
          <w:rFonts w:cstheme="minorHAnsi"/>
          <w:b/>
        </w:rPr>
        <w:t>1:10</w:t>
      </w:r>
      <w:r w:rsidR="00285B9A" w:rsidRPr="00DA1F7A">
        <w:rPr>
          <w:rFonts w:cstheme="minorHAnsi"/>
          <w:b/>
        </w:rPr>
        <w:t xml:space="preserve"> </w:t>
      </w:r>
      <w:r w:rsidR="00285B9A" w:rsidRPr="00DA1F7A">
        <w:rPr>
          <w:rFonts w:cstheme="minorHAnsi"/>
          <w:b/>
        </w:rPr>
        <w:tab/>
        <w:t>INTEGRATION</w:t>
      </w:r>
    </w:p>
    <w:p w14:paraId="6E46A686" w14:textId="77777777" w:rsidR="00866DCF" w:rsidRPr="00DA1F7A" w:rsidRDefault="00866DCF" w:rsidP="003B0C28">
      <w:pPr>
        <w:spacing w:after="0" w:line="240" w:lineRule="auto"/>
        <w:jc w:val="both"/>
        <w:rPr>
          <w:rFonts w:cstheme="minorHAnsi"/>
          <w:b/>
        </w:rPr>
      </w:pPr>
    </w:p>
    <w:p w14:paraId="182185AC" w14:textId="7BD8FF09" w:rsidR="006F5810" w:rsidRPr="00DA1F7A" w:rsidRDefault="006F5810" w:rsidP="003B0C28">
      <w:pPr>
        <w:spacing w:after="0" w:line="240" w:lineRule="auto"/>
        <w:jc w:val="both"/>
        <w:rPr>
          <w:rFonts w:cstheme="minorHAnsi"/>
        </w:rPr>
      </w:pPr>
      <w:r w:rsidRPr="00DA1F7A">
        <w:rPr>
          <w:rFonts w:cstheme="minorHAnsi"/>
        </w:rPr>
        <w:t>Sip some clean water and</w:t>
      </w:r>
      <w:r w:rsidR="00DC420C" w:rsidRPr="00DA1F7A">
        <w:rPr>
          <w:rFonts w:cstheme="minorHAnsi"/>
        </w:rPr>
        <w:t>, if you wish,</w:t>
      </w:r>
      <w:r w:rsidRPr="00DA1F7A">
        <w:rPr>
          <w:rFonts w:cstheme="minorHAnsi"/>
        </w:rPr>
        <w:t xml:space="preserve"> prepare to take some notes. Assume your meditation posture, and breathe. </w:t>
      </w:r>
      <w:r w:rsidRPr="00DA1F7A">
        <w:rPr>
          <w:rFonts w:cstheme="minorHAnsi"/>
          <w:i/>
        </w:rPr>
        <w:t xml:space="preserve">(Pause </w:t>
      </w:r>
      <w:r w:rsidR="00E4216D" w:rsidRPr="00DA1F7A">
        <w:rPr>
          <w:rFonts w:cstheme="minorHAnsi"/>
          <w:i/>
        </w:rPr>
        <w:t xml:space="preserve">for </w:t>
      </w:r>
      <w:r w:rsidR="00736726" w:rsidRPr="00DA1F7A">
        <w:rPr>
          <w:rFonts w:cstheme="minorHAnsi"/>
          <w:i/>
        </w:rPr>
        <w:t xml:space="preserve">10 </w:t>
      </w:r>
      <w:r w:rsidRPr="00DA1F7A">
        <w:rPr>
          <w:rFonts w:cstheme="minorHAnsi"/>
          <w:i/>
        </w:rPr>
        <w:t>seconds)</w:t>
      </w:r>
    </w:p>
    <w:p w14:paraId="5911E6AF" w14:textId="77777777" w:rsidR="006F5810" w:rsidRPr="00DA1F7A" w:rsidRDefault="006F5810" w:rsidP="003B0C28">
      <w:pPr>
        <w:spacing w:after="0" w:line="240" w:lineRule="auto"/>
        <w:jc w:val="both"/>
        <w:rPr>
          <w:rFonts w:cstheme="minorHAnsi"/>
        </w:rPr>
      </w:pPr>
    </w:p>
    <w:p w14:paraId="1ECBA131" w14:textId="5A055D1B" w:rsidR="006F5810" w:rsidRPr="00DA1F7A" w:rsidRDefault="006F5810" w:rsidP="003B0C28">
      <w:pPr>
        <w:spacing w:after="0" w:line="240" w:lineRule="auto"/>
        <w:jc w:val="both"/>
        <w:rPr>
          <w:rFonts w:cstheme="minorHAnsi"/>
          <w:i/>
        </w:rPr>
      </w:pPr>
      <w:r w:rsidRPr="00DA1F7A">
        <w:rPr>
          <w:rFonts w:cstheme="minorHAnsi"/>
        </w:rPr>
        <w:t>Here is our integration focus:</w:t>
      </w:r>
      <w:r w:rsidR="0064158C" w:rsidRPr="00DA1F7A">
        <w:rPr>
          <w:rFonts w:cstheme="minorHAnsi"/>
        </w:rPr>
        <w:t xml:space="preserve"> </w:t>
      </w:r>
      <w:r w:rsidRPr="00DA1F7A">
        <w:rPr>
          <w:rFonts w:cstheme="minorHAnsi"/>
          <w:i/>
        </w:rPr>
        <w:t>Consider an area of health</w:t>
      </w:r>
      <w:r w:rsidR="001D395B" w:rsidRPr="00DA1F7A">
        <w:rPr>
          <w:rFonts w:cstheme="minorHAnsi"/>
          <w:i/>
        </w:rPr>
        <w:t>—</w:t>
      </w:r>
      <w:r w:rsidRPr="00DA1F7A">
        <w:rPr>
          <w:rFonts w:cstheme="minorHAnsi"/>
          <w:i/>
        </w:rPr>
        <w:t>whether spiritual, physical, mental, or emotional</w:t>
      </w:r>
      <w:r w:rsidR="001D395B" w:rsidRPr="00DA1F7A">
        <w:rPr>
          <w:rFonts w:cstheme="minorHAnsi"/>
          <w:i/>
        </w:rPr>
        <w:t>—</w:t>
      </w:r>
      <w:r w:rsidRPr="00DA1F7A">
        <w:rPr>
          <w:rFonts w:cstheme="minorHAnsi"/>
          <w:i/>
        </w:rPr>
        <w:t>that continues to invite restoration. (Repeat) (Pause</w:t>
      </w:r>
      <w:r w:rsidR="00736726" w:rsidRPr="00DA1F7A">
        <w:rPr>
          <w:rFonts w:cstheme="minorHAnsi"/>
          <w:i/>
        </w:rPr>
        <w:t xml:space="preserve"> </w:t>
      </w:r>
      <w:r w:rsidR="00E4216D" w:rsidRPr="00DA1F7A">
        <w:rPr>
          <w:rFonts w:cstheme="minorHAnsi"/>
          <w:i/>
        </w:rPr>
        <w:t xml:space="preserve">for </w:t>
      </w:r>
      <w:r w:rsidR="00736726" w:rsidRPr="00DA1F7A">
        <w:rPr>
          <w:rFonts w:cstheme="minorHAnsi"/>
          <w:i/>
        </w:rPr>
        <w:t>30 seconds</w:t>
      </w:r>
      <w:r w:rsidRPr="00DA1F7A">
        <w:rPr>
          <w:rFonts w:cstheme="minorHAnsi"/>
          <w:i/>
        </w:rPr>
        <w:t>)</w:t>
      </w:r>
    </w:p>
    <w:p w14:paraId="04F39192" w14:textId="77777777" w:rsidR="006F5810" w:rsidRPr="00DA1F7A" w:rsidRDefault="006F5810" w:rsidP="003B0C28">
      <w:pPr>
        <w:spacing w:after="0" w:line="240" w:lineRule="auto"/>
        <w:jc w:val="both"/>
        <w:rPr>
          <w:rFonts w:cstheme="minorHAnsi"/>
        </w:rPr>
      </w:pPr>
    </w:p>
    <w:p w14:paraId="0F244D6F" w14:textId="77777777" w:rsidR="006F5810" w:rsidRPr="00DA1F7A" w:rsidRDefault="006F5810" w:rsidP="003B0C28">
      <w:pPr>
        <w:spacing w:after="0" w:line="240" w:lineRule="auto"/>
        <w:jc w:val="both"/>
        <w:rPr>
          <w:rFonts w:cstheme="minorHAnsi"/>
          <w:b/>
        </w:rPr>
      </w:pPr>
      <w:r w:rsidRPr="00DA1F7A">
        <w:rPr>
          <w:rFonts w:cstheme="minorHAnsi"/>
          <w:b/>
        </w:rPr>
        <w:t>The FAITH Process</w:t>
      </w:r>
    </w:p>
    <w:p w14:paraId="7EBB420F" w14:textId="645B3C76" w:rsidR="006F5810" w:rsidRPr="00DA1F7A" w:rsidRDefault="0064158C" w:rsidP="003B0C28">
      <w:pPr>
        <w:spacing w:after="0" w:line="240" w:lineRule="auto"/>
        <w:jc w:val="both"/>
        <w:rPr>
          <w:rFonts w:cstheme="minorHAnsi"/>
          <w:i/>
        </w:rPr>
      </w:pPr>
      <w:r w:rsidRPr="00DA1F7A">
        <w:rPr>
          <w:rFonts w:cstheme="minorHAnsi"/>
          <w:i/>
        </w:rPr>
        <w:t>(Choose from each section a few sentences that are meaningful to you)</w:t>
      </w:r>
    </w:p>
    <w:p w14:paraId="1B2B6D5C" w14:textId="77777777" w:rsidR="0064158C" w:rsidRPr="00DA1F7A" w:rsidRDefault="0064158C" w:rsidP="003B0C28">
      <w:pPr>
        <w:spacing w:after="0" w:line="240" w:lineRule="auto"/>
        <w:jc w:val="both"/>
        <w:rPr>
          <w:rFonts w:cstheme="minorHAnsi"/>
        </w:rPr>
      </w:pPr>
    </w:p>
    <w:p w14:paraId="70E23621" w14:textId="77777777" w:rsidR="006F5810" w:rsidRPr="00DA1F7A" w:rsidRDefault="006F5810" w:rsidP="003B0C28">
      <w:pPr>
        <w:spacing w:after="0" w:line="240" w:lineRule="auto"/>
        <w:jc w:val="both"/>
        <w:rPr>
          <w:rFonts w:cstheme="minorHAnsi"/>
          <w:b/>
        </w:rPr>
      </w:pPr>
      <w:r w:rsidRPr="00DA1F7A">
        <w:rPr>
          <w:rFonts w:cstheme="minorHAnsi"/>
          <w:b/>
        </w:rPr>
        <w:t>Feelings</w:t>
      </w:r>
    </w:p>
    <w:p w14:paraId="3143736B" w14:textId="736729A3" w:rsidR="006F5810" w:rsidRPr="00DA1F7A" w:rsidRDefault="006F5810" w:rsidP="003B0C28">
      <w:pPr>
        <w:spacing w:after="0" w:line="240" w:lineRule="auto"/>
        <w:jc w:val="both"/>
        <w:rPr>
          <w:rFonts w:cstheme="minorHAnsi"/>
          <w:i/>
        </w:rPr>
      </w:pPr>
      <w:r w:rsidRPr="00DA1F7A">
        <w:rPr>
          <w:rFonts w:cstheme="minorHAnsi"/>
        </w:rPr>
        <w:t>As you consider</w:t>
      </w:r>
      <w:r w:rsidRPr="00DA1F7A">
        <w:rPr>
          <w:rFonts w:cstheme="minorHAnsi"/>
          <w:i/>
        </w:rPr>
        <w:t xml:space="preserve"> an area of health</w:t>
      </w:r>
      <w:r w:rsidR="001D395B" w:rsidRPr="00DA1F7A">
        <w:rPr>
          <w:rFonts w:cstheme="minorHAnsi"/>
          <w:i/>
        </w:rPr>
        <w:t>—</w:t>
      </w:r>
      <w:r w:rsidRPr="00DA1F7A">
        <w:rPr>
          <w:rFonts w:cstheme="minorHAnsi"/>
          <w:i/>
        </w:rPr>
        <w:t>whether spiritual, physical, mental, or emotional</w:t>
      </w:r>
      <w:r w:rsidR="001D395B" w:rsidRPr="00DA1F7A">
        <w:rPr>
          <w:rFonts w:cstheme="minorHAnsi"/>
          <w:i/>
        </w:rPr>
        <w:t>—</w:t>
      </w:r>
      <w:r w:rsidRPr="00DA1F7A">
        <w:rPr>
          <w:rFonts w:cstheme="minorHAnsi"/>
          <w:i/>
        </w:rPr>
        <w:t>that continues to invite restoration</w:t>
      </w:r>
      <w:r w:rsidRPr="00DA1F7A">
        <w:rPr>
          <w:rFonts w:cstheme="minorHAnsi"/>
        </w:rPr>
        <w:t xml:space="preserve">, how does it feel? </w:t>
      </w:r>
      <w:r w:rsidRPr="00DA1F7A">
        <w:rPr>
          <w:rFonts w:cstheme="minorHAnsi"/>
          <w:i/>
        </w:rPr>
        <w:t xml:space="preserve">(Pause) </w:t>
      </w:r>
      <w:r w:rsidRPr="00DA1F7A">
        <w:rPr>
          <w:rFonts w:cstheme="minorHAnsi"/>
        </w:rPr>
        <w:t xml:space="preserve">Your feelings are yours to teach you about yourself, to guide you, and to train you. They can often be uncomfortable. </w:t>
      </w:r>
      <w:r w:rsidRPr="00DA1F7A">
        <w:rPr>
          <w:rFonts w:cstheme="minorHAnsi"/>
          <w:i/>
        </w:rPr>
        <w:t>(Pause)</w:t>
      </w:r>
      <w:r w:rsidRPr="00DA1F7A">
        <w:rPr>
          <w:rFonts w:cstheme="minorHAnsi"/>
        </w:rPr>
        <w:t xml:space="preserve"> Recognize with compassion whatever you are experiencing, and breathe. </w:t>
      </w:r>
      <w:r w:rsidRPr="00DA1F7A">
        <w:rPr>
          <w:rFonts w:cstheme="minorHAnsi"/>
          <w:i/>
        </w:rPr>
        <w:t xml:space="preserve">(Pause </w:t>
      </w:r>
      <w:r w:rsidR="00E4216D" w:rsidRPr="00DA1F7A">
        <w:rPr>
          <w:rFonts w:cstheme="minorHAnsi"/>
          <w:i/>
        </w:rPr>
        <w:t xml:space="preserve">for </w:t>
      </w:r>
      <w:r w:rsidRPr="00DA1F7A">
        <w:rPr>
          <w:rFonts w:cstheme="minorHAnsi"/>
          <w:i/>
        </w:rPr>
        <w:t xml:space="preserve">30 seconds) </w:t>
      </w:r>
    </w:p>
    <w:p w14:paraId="03AFAB36" w14:textId="77777777" w:rsidR="006F5810" w:rsidRPr="00DA1F7A" w:rsidRDefault="006F5810" w:rsidP="003B0C28">
      <w:pPr>
        <w:spacing w:after="0" w:line="240" w:lineRule="auto"/>
        <w:jc w:val="both"/>
        <w:rPr>
          <w:rFonts w:cstheme="minorHAnsi"/>
        </w:rPr>
      </w:pPr>
    </w:p>
    <w:p w14:paraId="0547FA35" w14:textId="77777777" w:rsidR="006F5810" w:rsidRPr="00DA1F7A" w:rsidRDefault="006F5810" w:rsidP="003B0C28">
      <w:pPr>
        <w:spacing w:after="0" w:line="240" w:lineRule="auto"/>
        <w:jc w:val="both"/>
        <w:rPr>
          <w:rFonts w:cstheme="minorHAnsi"/>
          <w:b/>
        </w:rPr>
      </w:pPr>
      <w:r w:rsidRPr="00DA1F7A">
        <w:rPr>
          <w:rFonts w:cstheme="minorHAnsi"/>
          <w:b/>
        </w:rPr>
        <w:t xml:space="preserve">Awareness without judgment </w:t>
      </w:r>
    </w:p>
    <w:p w14:paraId="6FF50624" w14:textId="722A1870" w:rsidR="001D395B" w:rsidRPr="00DA1F7A" w:rsidRDefault="001D395B" w:rsidP="003B0C28">
      <w:pPr>
        <w:spacing w:after="0" w:line="240" w:lineRule="auto"/>
        <w:jc w:val="both"/>
        <w:rPr>
          <w:rFonts w:cstheme="minorHAnsi"/>
          <w:i/>
        </w:rPr>
      </w:pPr>
      <w:bookmarkStart w:id="12" w:name="_Hlk504904649"/>
      <w:r w:rsidRPr="00DA1F7A">
        <w:rPr>
          <w:rFonts w:cstheme="minorHAnsi"/>
        </w:rPr>
        <w:t xml:space="preserve">Allow your experience to rest in your awareness as you </w:t>
      </w:r>
      <w:r w:rsidRPr="00DA1F7A">
        <w:rPr>
          <w:rFonts w:cstheme="minorHAnsi"/>
          <w:i/>
        </w:rPr>
        <w:t>consider this area of health.</w:t>
      </w:r>
      <w:r w:rsidRPr="00DA1F7A">
        <w:rPr>
          <w:rFonts w:cstheme="minorHAnsi"/>
        </w:rPr>
        <w:t xml:space="preserve"> You might notice a compulsion to make up a virtue story or to push away thoughts and feelings. We often flush away </w:t>
      </w:r>
      <w:r w:rsidR="006A74A6" w:rsidRPr="00DA1F7A">
        <w:rPr>
          <w:rFonts w:cstheme="minorHAnsi"/>
        </w:rPr>
        <w:t>thoughts and feeling</w:t>
      </w:r>
      <w:r w:rsidR="00EB4178" w:rsidRPr="00DA1F7A">
        <w:rPr>
          <w:rFonts w:cstheme="minorHAnsi"/>
        </w:rPr>
        <w:t>s</w:t>
      </w:r>
      <w:r w:rsidRPr="00DA1F7A">
        <w:rPr>
          <w:rFonts w:cstheme="minorHAnsi"/>
        </w:rPr>
        <w:t xml:space="preserve"> before they have a chance to teach us. Observe whatever tension you might be feeling, and breathe. </w:t>
      </w:r>
      <w:r w:rsidRPr="00DA1F7A">
        <w:rPr>
          <w:rFonts w:cstheme="minorHAnsi"/>
          <w:i/>
        </w:rPr>
        <w:t xml:space="preserve">(Pause </w:t>
      </w:r>
      <w:r w:rsidR="00E4216D" w:rsidRPr="00DA1F7A">
        <w:rPr>
          <w:rFonts w:cstheme="minorHAnsi"/>
          <w:i/>
        </w:rPr>
        <w:t xml:space="preserve">for </w:t>
      </w:r>
      <w:r w:rsidRPr="00DA1F7A">
        <w:rPr>
          <w:rFonts w:cstheme="minorHAnsi"/>
          <w:i/>
        </w:rPr>
        <w:t>30 seconds)</w:t>
      </w:r>
    </w:p>
    <w:bookmarkEnd w:id="12"/>
    <w:p w14:paraId="502A0036" w14:textId="77777777" w:rsidR="006F5810" w:rsidRPr="00DA1F7A" w:rsidRDefault="006F5810" w:rsidP="003B0C28">
      <w:pPr>
        <w:spacing w:after="0" w:line="240" w:lineRule="auto"/>
        <w:jc w:val="both"/>
        <w:rPr>
          <w:rFonts w:cstheme="minorHAnsi"/>
        </w:rPr>
      </w:pPr>
    </w:p>
    <w:p w14:paraId="7656E9A9" w14:textId="77777777" w:rsidR="006F5810" w:rsidRPr="00DA1F7A" w:rsidRDefault="006F5810" w:rsidP="003B0C28">
      <w:pPr>
        <w:spacing w:after="0" w:line="240" w:lineRule="auto"/>
        <w:jc w:val="both"/>
        <w:rPr>
          <w:rFonts w:cstheme="minorHAnsi"/>
          <w:b/>
        </w:rPr>
      </w:pPr>
      <w:r w:rsidRPr="00DA1F7A">
        <w:rPr>
          <w:rFonts w:cstheme="minorHAnsi"/>
          <w:b/>
        </w:rPr>
        <w:t>Inquiry: What is my body saying?</w:t>
      </w:r>
    </w:p>
    <w:p w14:paraId="7F4EF49F" w14:textId="25E492A5" w:rsidR="006F5810" w:rsidRPr="00DA1F7A" w:rsidRDefault="006F5810" w:rsidP="003B0C28">
      <w:pPr>
        <w:spacing w:after="0" w:line="240" w:lineRule="auto"/>
        <w:jc w:val="both"/>
        <w:rPr>
          <w:rFonts w:cstheme="minorHAnsi"/>
          <w:i/>
        </w:rPr>
      </w:pPr>
      <w:r w:rsidRPr="00DA1F7A">
        <w:rPr>
          <w:rFonts w:cstheme="minorHAnsi"/>
        </w:rPr>
        <w:t xml:space="preserve">Bring your attention to your body and notice what it is doing when you </w:t>
      </w:r>
      <w:r w:rsidRPr="00DA1F7A">
        <w:rPr>
          <w:rFonts w:cstheme="minorHAnsi"/>
          <w:i/>
          <w:iCs/>
        </w:rPr>
        <w:t>consider</w:t>
      </w:r>
      <w:r w:rsidRPr="00DA1F7A">
        <w:rPr>
          <w:rFonts w:cstheme="minorHAnsi"/>
          <w:i/>
        </w:rPr>
        <w:t xml:space="preserve"> this area of health that continues to invite restoration. </w:t>
      </w:r>
      <w:r w:rsidRPr="00DA1F7A">
        <w:rPr>
          <w:rFonts w:cstheme="minorHAnsi"/>
        </w:rPr>
        <w:t xml:space="preserve">What sensations are there? </w:t>
      </w:r>
      <w:r w:rsidRPr="00DA1F7A">
        <w:rPr>
          <w:rFonts w:cstheme="minorHAnsi"/>
          <w:i/>
        </w:rPr>
        <w:t xml:space="preserve">(Pause) </w:t>
      </w:r>
      <w:r w:rsidRPr="00DA1F7A">
        <w:rPr>
          <w:rFonts w:cstheme="minorHAnsi"/>
        </w:rPr>
        <w:t xml:space="preserve">Your body is always talking to you. You may not understand its language right now, but you can observe. For example, you might recognize what denial or hopelessness feels like in your body. You might feel inspired. Breathe. </w:t>
      </w:r>
      <w:r w:rsidRPr="00DA1F7A">
        <w:rPr>
          <w:rFonts w:cstheme="minorHAnsi"/>
          <w:i/>
        </w:rPr>
        <w:t xml:space="preserve">(Pause </w:t>
      </w:r>
      <w:r w:rsidR="00E4216D" w:rsidRPr="00DA1F7A">
        <w:rPr>
          <w:rFonts w:cstheme="minorHAnsi"/>
          <w:i/>
        </w:rPr>
        <w:t xml:space="preserve">for </w:t>
      </w:r>
      <w:r w:rsidRPr="00DA1F7A">
        <w:rPr>
          <w:rFonts w:cstheme="minorHAnsi"/>
          <w:i/>
        </w:rPr>
        <w:t>30 seconds)</w:t>
      </w:r>
    </w:p>
    <w:p w14:paraId="130B7E43" w14:textId="77777777" w:rsidR="006F5810" w:rsidRPr="00DA1F7A" w:rsidRDefault="006F5810" w:rsidP="003B0C28">
      <w:pPr>
        <w:spacing w:after="0" w:line="240" w:lineRule="auto"/>
        <w:jc w:val="both"/>
        <w:rPr>
          <w:rFonts w:cstheme="minorHAnsi"/>
        </w:rPr>
      </w:pPr>
    </w:p>
    <w:p w14:paraId="3AF7859D" w14:textId="77777777" w:rsidR="006F5810" w:rsidRPr="00DA1F7A" w:rsidRDefault="006F5810" w:rsidP="003B0C28">
      <w:pPr>
        <w:spacing w:after="0" w:line="240" w:lineRule="auto"/>
        <w:jc w:val="both"/>
        <w:rPr>
          <w:rFonts w:cstheme="minorHAnsi"/>
          <w:b/>
        </w:rPr>
      </w:pPr>
      <w:r w:rsidRPr="00DA1F7A">
        <w:rPr>
          <w:rFonts w:cstheme="minorHAnsi"/>
          <w:b/>
        </w:rPr>
        <w:t>Talk to Jesus</w:t>
      </w:r>
    </w:p>
    <w:p w14:paraId="44CDB77E" w14:textId="1E6AF809" w:rsidR="006F5810" w:rsidRPr="00DA1F7A" w:rsidRDefault="006F5810" w:rsidP="003B0C28">
      <w:pPr>
        <w:spacing w:after="0" w:line="240" w:lineRule="auto"/>
        <w:jc w:val="both"/>
        <w:rPr>
          <w:rFonts w:cstheme="minorHAnsi"/>
          <w:i/>
        </w:rPr>
      </w:pPr>
      <w:r w:rsidRPr="00DA1F7A">
        <w:rPr>
          <w:rFonts w:cstheme="minorHAnsi"/>
        </w:rPr>
        <w:t xml:space="preserve">You might imagine that you are leaning back in the safe and loving arms of Jesus as together you </w:t>
      </w:r>
      <w:r w:rsidRPr="00DA1F7A">
        <w:rPr>
          <w:rFonts w:cstheme="minorHAnsi"/>
          <w:i/>
        </w:rPr>
        <w:t>consider this area of health</w:t>
      </w:r>
      <w:r w:rsidR="001D395B" w:rsidRPr="00DA1F7A">
        <w:rPr>
          <w:rFonts w:cstheme="minorHAnsi"/>
          <w:i/>
        </w:rPr>
        <w:t>—</w:t>
      </w:r>
      <w:r w:rsidRPr="00DA1F7A">
        <w:rPr>
          <w:rFonts w:cstheme="minorHAnsi"/>
          <w:i/>
        </w:rPr>
        <w:t>whether spiritual, physical, mental, or emotional</w:t>
      </w:r>
      <w:r w:rsidR="001D395B" w:rsidRPr="00DA1F7A">
        <w:rPr>
          <w:rFonts w:cstheme="minorHAnsi"/>
          <w:i/>
        </w:rPr>
        <w:t>—</w:t>
      </w:r>
      <w:r w:rsidRPr="00DA1F7A">
        <w:rPr>
          <w:rFonts w:cstheme="minorHAnsi"/>
          <w:i/>
        </w:rPr>
        <w:t>that continues to invite restoration</w:t>
      </w:r>
      <w:r w:rsidRPr="00DA1F7A">
        <w:rPr>
          <w:rFonts w:cstheme="minorHAnsi"/>
        </w:rPr>
        <w:t xml:space="preserve">. </w:t>
      </w:r>
      <w:r w:rsidRPr="00C866B0">
        <w:rPr>
          <w:rFonts w:cstheme="minorHAnsi"/>
        </w:rPr>
        <w:t>Do you judge the</w:t>
      </w:r>
      <w:r w:rsidRPr="00DA1F7A">
        <w:rPr>
          <w:rFonts w:cstheme="minorHAnsi"/>
        </w:rPr>
        <w:t xml:space="preserve"> need for restoration as good or evil? </w:t>
      </w:r>
      <w:r w:rsidRPr="00DA1F7A">
        <w:rPr>
          <w:rFonts w:cstheme="minorHAnsi"/>
          <w:i/>
        </w:rPr>
        <w:t>(Pause)</w:t>
      </w:r>
      <w:r w:rsidRPr="00DA1F7A">
        <w:rPr>
          <w:rFonts w:cstheme="minorHAnsi"/>
        </w:rPr>
        <w:t xml:space="preserve"> What do you believe when you think about this area? What story do you want to tell? </w:t>
      </w:r>
      <w:r w:rsidRPr="00DA1F7A">
        <w:rPr>
          <w:rFonts w:cstheme="minorHAnsi"/>
          <w:i/>
        </w:rPr>
        <w:t>(Pause)</w:t>
      </w:r>
      <w:r w:rsidRPr="00DA1F7A">
        <w:rPr>
          <w:rFonts w:cstheme="minorHAnsi"/>
        </w:rPr>
        <w:t xml:space="preserve"> Are you afraid of something? Observe your responses as just information, and breathe with a long exhaling breath. </w:t>
      </w:r>
      <w:r w:rsidRPr="00DA1F7A">
        <w:rPr>
          <w:rFonts w:cstheme="minorHAnsi"/>
          <w:i/>
        </w:rPr>
        <w:t xml:space="preserve">(Pause </w:t>
      </w:r>
      <w:r w:rsidR="00E4216D" w:rsidRPr="00DA1F7A">
        <w:rPr>
          <w:rFonts w:cstheme="minorHAnsi"/>
          <w:i/>
        </w:rPr>
        <w:t xml:space="preserve">for </w:t>
      </w:r>
      <w:r w:rsidRPr="00DA1F7A">
        <w:rPr>
          <w:rFonts w:cstheme="minorHAnsi"/>
          <w:i/>
        </w:rPr>
        <w:t>30 seconds)</w:t>
      </w:r>
    </w:p>
    <w:p w14:paraId="23054659" w14:textId="7395C51C" w:rsidR="006F5810" w:rsidRPr="00DA1F7A" w:rsidRDefault="006F5810" w:rsidP="003B0C28">
      <w:pPr>
        <w:spacing w:after="0" w:line="240" w:lineRule="auto"/>
        <w:jc w:val="both"/>
        <w:rPr>
          <w:rFonts w:cstheme="minorHAnsi"/>
        </w:rPr>
      </w:pPr>
    </w:p>
    <w:p w14:paraId="1C689B8D" w14:textId="77777777" w:rsidR="006F5810" w:rsidRPr="00DA1F7A" w:rsidRDefault="006F5810" w:rsidP="003B0C28">
      <w:pPr>
        <w:spacing w:after="0" w:line="240" w:lineRule="auto"/>
        <w:jc w:val="both"/>
        <w:rPr>
          <w:rFonts w:cstheme="minorHAnsi"/>
          <w:b/>
        </w:rPr>
      </w:pPr>
      <w:r w:rsidRPr="00DA1F7A">
        <w:rPr>
          <w:rFonts w:cstheme="minorHAnsi"/>
          <w:b/>
        </w:rPr>
        <w:t xml:space="preserve">Heal </w:t>
      </w:r>
    </w:p>
    <w:p w14:paraId="10B01F16" w14:textId="7782F135" w:rsidR="0064158C" w:rsidRPr="00DA1F7A" w:rsidRDefault="006F5810" w:rsidP="003B0C28">
      <w:pPr>
        <w:spacing w:after="0" w:line="240" w:lineRule="auto"/>
        <w:jc w:val="both"/>
        <w:rPr>
          <w:rFonts w:cstheme="minorHAnsi"/>
          <w:i/>
        </w:rPr>
      </w:pPr>
      <w:r w:rsidRPr="00DA1F7A">
        <w:rPr>
          <w:rFonts w:cstheme="minorHAnsi"/>
        </w:rPr>
        <w:t>As you breathe</w:t>
      </w:r>
      <w:r w:rsidR="003B0C28" w:rsidRPr="00DA1F7A">
        <w:rPr>
          <w:rFonts w:cstheme="minorHAnsi"/>
        </w:rPr>
        <w:t>,</w:t>
      </w:r>
      <w:r w:rsidRPr="00DA1F7A">
        <w:rPr>
          <w:rFonts w:cstheme="minorHAnsi"/>
        </w:rPr>
        <w:t xml:space="preserve"> repeat the word</w:t>
      </w:r>
      <w:r w:rsidR="0064158C" w:rsidRPr="00DA1F7A">
        <w:rPr>
          <w:rFonts w:cstheme="minorHAnsi"/>
        </w:rPr>
        <w:t xml:space="preserve"> </w:t>
      </w:r>
      <w:r w:rsidR="003B0C28" w:rsidRPr="00DA1F7A">
        <w:rPr>
          <w:rFonts w:cstheme="minorHAnsi"/>
          <w:i/>
        </w:rPr>
        <w:t>W</w:t>
      </w:r>
      <w:r w:rsidRPr="00DA1F7A">
        <w:rPr>
          <w:rFonts w:cstheme="minorHAnsi"/>
          <w:i/>
        </w:rPr>
        <w:t>elcome</w:t>
      </w:r>
      <w:r w:rsidRPr="00DA1F7A">
        <w:rPr>
          <w:rFonts w:cstheme="minorHAnsi"/>
        </w:rPr>
        <w:t xml:space="preserve">. </w:t>
      </w:r>
      <w:r w:rsidRPr="00DA1F7A">
        <w:rPr>
          <w:rFonts w:cstheme="minorHAnsi"/>
          <w:i/>
        </w:rPr>
        <w:t>(Pause</w:t>
      </w:r>
      <w:r w:rsidR="00E4216D" w:rsidRPr="00DA1F7A">
        <w:rPr>
          <w:rFonts w:cstheme="minorHAnsi"/>
          <w:i/>
        </w:rPr>
        <w:t xml:space="preserve"> for</w:t>
      </w:r>
      <w:r w:rsidRPr="00DA1F7A">
        <w:rPr>
          <w:rFonts w:cstheme="minorHAnsi"/>
          <w:i/>
        </w:rPr>
        <w:t xml:space="preserve"> 10 seconds)</w:t>
      </w:r>
    </w:p>
    <w:p w14:paraId="756C76BC" w14:textId="77777777" w:rsidR="003366EA" w:rsidRPr="00DA1F7A" w:rsidRDefault="003366EA" w:rsidP="003B0C28">
      <w:pPr>
        <w:spacing w:after="0" w:line="240" w:lineRule="auto"/>
        <w:jc w:val="both"/>
        <w:rPr>
          <w:rFonts w:cstheme="minorHAnsi"/>
          <w:i/>
        </w:rPr>
      </w:pPr>
    </w:p>
    <w:p w14:paraId="7424342E" w14:textId="63871EC9" w:rsidR="006F5810" w:rsidRPr="00DA1F7A" w:rsidRDefault="006F5810" w:rsidP="003B0C28">
      <w:pPr>
        <w:spacing w:after="0" w:line="240" w:lineRule="auto"/>
        <w:jc w:val="both"/>
        <w:rPr>
          <w:rFonts w:cstheme="minorHAnsi"/>
          <w:i/>
        </w:rPr>
      </w:pPr>
      <w:r w:rsidRPr="00DA1F7A">
        <w:rPr>
          <w:rFonts w:cstheme="minorHAnsi"/>
          <w:i/>
        </w:rPr>
        <w:t xml:space="preserve">(Pause </w:t>
      </w:r>
      <w:r w:rsidR="00736726" w:rsidRPr="00DA1F7A">
        <w:rPr>
          <w:rFonts w:cstheme="minorHAnsi"/>
          <w:i/>
        </w:rPr>
        <w:t xml:space="preserve">for </w:t>
      </w:r>
      <w:r w:rsidRPr="00DA1F7A">
        <w:rPr>
          <w:rFonts w:cstheme="minorHAnsi"/>
          <w:i/>
        </w:rPr>
        <w:t xml:space="preserve">8 seconds or one long breath after each statement) </w:t>
      </w:r>
    </w:p>
    <w:p w14:paraId="4C1677F0" w14:textId="77777777" w:rsidR="0064158C" w:rsidRPr="00DA1F7A" w:rsidRDefault="006F5810" w:rsidP="003B0C28">
      <w:pPr>
        <w:pStyle w:val="ListParagraph"/>
        <w:numPr>
          <w:ilvl w:val="0"/>
          <w:numId w:val="3"/>
        </w:numPr>
        <w:spacing w:after="0" w:line="240" w:lineRule="auto"/>
        <w:jc w:val="both"/>
        <w:rPr>
          <w:rFonts w:cstheme="minorHAnsi"/>
        </w:rPr>
      </w:pPr>
      <w:r w:rsidRPr="00DA1F7A">
        <w:rPr>
          <w:rFonts w:cstheme="minorHAnsi"/>
        </w:rPr>
        <w:t xml:space="preserve">Welcome this opportunity to explore your health. </w:t>
      </w:r>
    </w:p>
    <w:p w14:paraId="35ED284A" w14:textId="4CD98A90" w:rsidR="0064158C" w:rsidRPr="00DA1F7A" w:rsidRDefault="006F5810" w:rsidP="003B0C28">
      <w:pPr>
        <w:pStyle w:val="ListParagraph"/>
        <w:numPr>
          <w:ilvl w:val="0"/>
          <w:numId w:val="3"/>
        </w:numPr>
        <w:spacing w:after="0" w:line="240" w:lineRule="auto"/>
        <w:jc w:val="both"/>
        <w:rPr>
          <w:rFonts w:cstheme="minorHAnsi"/>
        </w:rPr>
      </w:pPr>
      <w:r w:rsidRPr="00DA1F7A">
        <w:rPr>
          <w:rFonts w:cstheme="minorHAnsi"/>
        </w:rPr>
        <w:t xml:space="preserve">Welcome the gentle Holy Spirit of truth as He </w:t>
      </w:r>
      <w:r w:rsidR="009D723C" w:rsidRPr="00DA1F7A">
        <w:rPr>
          <w:rFonts w:cstheme="minorHAnsi"/>
        </w:rPr>
        <w:t>seeks to heal</w:t>
      </w:r>
      <w:r w:rsidR="00466C97" w:rsidRPr="00DA1F7A">
        <w:rPr>
          <w:rFonts w:cstheme="minorHAnsi"/>
        </w:rPr>
        <w:t xml:space="preserve"> and make you whole</w:t>
      </w:r>
      <w:r w:rsidRPr="00DA1F7A">
        <w:rPr>
          <w:rFonts w:cstheme="minorHAnsi"/>
        </w:rPr>
        <w:t xml:space="preserve">. </w:t>
      </w:r>
    </w:p>
    <w:p w14:paraId="3D54AF39" w14:textId="2390A757" w:rsidR="0064158C" w:rsidRPr="00DA1F7A" w:rsidRDefault="006F5810" w:rsidP="003B0C28">
      <w:pPr>
        <w:pStyle w:val="ListParagraph"/>
        <w:numPr>
          <w:ilvl w:val="0"/>
          <w:numId w:val="3"/>
        </w:numPr>
        <w:spacing w:after="0" w:line="240" w:lineRule="auto"/>
        <w:jc w:val="both"/>
        <w:rPr>
          <w:rFonts w:cstheme="minorHAnsi"/>
        </w:rPr>
      </w:pPr>
      <w:r w:rsidRPr="00DA1F7A">
        <w:rPr>
          <w:rFonts w:cstheme="minorHAnsi"/>
        </w:rPr>
        <w:t xml:space="preserve">Welcome </w:t>
      </w:r>
      <w:r w:rsidR="004C2AA4" w:rsidRPr="00DA1F7A">
        <w:rPr>
          <w:rFonts w:cstheme="minorHAnsi"/>
        </w:rPr>
        <w:t>the present reality of your health</w:t>
      </w:r>
      <w:r w:rsidR="002E133B" w:rsidRPr="00DA1F7A">
        <w:rPr>
          <w:rFonts w:cstheme="minorHAnsi"/>
        </w:rPr>
        <w:t xml:space="preserve"> and the progress you have made</w:t>
      </w:r>
      <w:r w:rsidRPr="00DA1F7A">
        <w:rPr>
          <w:rFonts w:cstheme="minorHAnsi"/>
        </w:rPr>
        <w:t xml:space="preserve">. </w:t>
      </w:r>
    </w:p>
    <w:p w14:paraId="1A9FBB84" w14:textId="5BEB1A82" w:rsidR="006F5810" w:rsidRPr="00DA1F7A" w:rsidRDefault="006F5810" w:rsidP="003B0C28">
      <w:pPr>
        <w:pStyle w:val="ListParagraph"/>
        <w:numPr>
          <w:ilvl w:val="0"/>
          <w:numId w:val="3"/>
        </w:numPr>
        <w:spacing w:after="0" w:line="240" w:lineRule="auto"/>
        <w:jc w:val="both"/>
        <w:rPr>
          <w:rFonts w:cstheme="minorHAnsi"/>
          <w:i/>
        </w:rPr>
      </w:pPr>
      <w:r w:rsidRPr="00DA1F7A">
        <w:rPr>
          <w:rFonts w:cstheme="minorHAnsi"/>
        </w:rPr>
        <w:lastRenderedPageBreak/>
        <w:t xml:space="preserve">Welcome what you are learning about yourself. </w:t>
      </w:r>
      <w:r w:rsidRPr="00DA1F7A">
        <w:rPr>
          <w:rFonts w:cstheme="minorHAnsi"/>
          <w:i/>
        </w:rPr>
        <w:t xml:space="preserve">(Pause </w:t>
      </w:r>
      <w:r w:rsidR="00E4216D" w:rsidRPr="00DA1F7A">
        <w:rPr>
          <w:rFonts w:cstheme="minorHAnsi"/>
          <w:i/>
        </w:rPr>
        <w:t xml:space="preserve">for </w:t>
      </w:r>
      <w:r w:rsidRPr="00DA1F7A">
        <w:rPr>
          <w:rFonts w:cstheme="minorHAnsi"/>
          <w:i/>
        </w:rPr>
        <w:t>10 seconds)</w:t>
      </w:r>
    </w:p>
    <w:p w14:paraId="7CE97271" w14:textId="77777777" w:rsidR="006F5810" w:rsidRPr="00DA1F7A" w:rsidRDefault="006F5810" w:rsidP="003B0C28">
      <w:pPr>
        <w:spacing w:after="0" w:line="240" w:lineRule="auto"/>
        <w:jc w:val="both"/>
        <w:rPr>
          <w:rFonts w:cstheme="minorHAnsi"/>
        </w:rPr>
      </w:pPr>
    </w:p>
    <w:p w14:paraId="5A6F4D13" w14:textId="77777777" w:rsidR="003B0C28" w:rsidRPr="00DA1F7A" w:rsidRDefault="003B0C28" w:rsidP="003B0C28">
      <w:pPr>
        <w:spacing w:after="0" w:line="240" w:lineRule="auto"/>
        <w:jc w:val="both"/>
        <w:rPr>
          <w:rFonts w:cstheme="minorHAnsi"/>
        </w:rPr>
      </w:pPr>
      <w:bookmarkStart w:id="13" w:name="OLE_LINK34"/>
      <w:bookmarkStart w:id="14" w:name="OLE_LINK33"/>
      <w:r w:rsidRPr="00DA1F7A">
        <w:rPr>
          <w:rFonts w:cstheme="minorHAnsi"/>
        </w:rPr>
        <w:t>Now, as you breathe, you might use the following statements as a confession to the Lord and turn away from the Idol Self. On the exhale, let go.</w:t>
      </w:r>
      <w:bookmarkStart w:id="15" w:name="_Hlk525227968"/>
      <w:r w:rsidRPr="00DA1F7A">
        <w:rPr>
          <w:rStyle w:val="EndnoteReference"/>
          <w:rFonts w:cstheme="minorHAnsi"/>
        </w:rPr>
        <w:endnoteReference w:id="5"/>
      </w:r>
      <w:bookmarkEnd w:id="13"/>
      <w:bookmarkEnd w:id="14"/>
      <w:bookmarkEnd w:id="15"/>
    </w:p>
    <w:p w14:paraId="0D11EE76" w14:textId="0B2C1439" w:rsidR="00091299" w:rsidRPr="00DA1F7A" w:rsidRDefault="00091299" w:rsidP="003B0C28">
      <w:pPr>
        <w:spacing w:after="0" w:line="240" w:lineRule="auto"/>
        <w:jc w:val="both"/>
        <w:rPr>
          <w:rFonts w:cstheme="minorHAnsi"/>
        </w:rPr>
      </w:pPr>
    </w:p>
    <w:p w14:paraId="351096DD" w14:textId="5283A260" w:rsidR="00091299" w:rsidRPr="00DA1F7A" w:rsidRDefault="00091299" w:rsidP="003B0C28">
      <w:pPr>
        <w:spacing w:after="0" w:line="240" w:lineRule="auto"/>
        <w:jc w:val="both"/>
        <w:rPr>
          <w:rFonts w:cstheme="minorHAnsi"/>
          <w:i/>
        </w:rPr>
      </w:pPr>
      <w:r w:rsidRPr="00DA1F7A">
        <w:rPr>
          <w:rFonts w:cstheme="minorHAnsi"/>
          <w:i/>
        </w:rPr>
        <w:t>(Pause for 5 seconds after each statement)</w:t>
      </w:r>
    </w:p>
    <w:p w14:paraId="064086B7" w14:textId="485A2166" w:rsidR="00C972E3" w:rsidRPr="00DA1F7A" w:rsidRDefault="006F5810" w:rsidP="003B0C28">
      <w:pPr>
        <w:pStyle w:val="ListParagraph"/>
        <w:numPr>
          <w:ilvl w:val="0"/>
          <w:numId w:val="4"/>
        </w:numPr>
        <w:spacing w:after="0" w:line="240" w:lineRule="auto"/>
        <w:jc w:val="both"/>
        <w:rPr>
          <w:rFonts w:cstheme="minorHAnsi"/>
        </w:rPr>
      </w:pPr>
      <w:r w:rsidRPr="00DA1F7A">
        <w:rPr>
          <w:rFonts w:cstheme="minorHAnsi"/>
        </w:rPr>
        <w:t>As I begin to honor my health, I let go of the longing to have things go my way.</w:t>
      </w:r>
    </w:p>
    <w:p w14:paraId="4B5967CC" w14:textId="7153EF80" w:rsidR="0064158C" w:rsidRPr="00DA1F7A" w:rsidRDefault="006F5810" w:rsidP="003B0C28">
      <w:pPr>
        <w:pStyle w:val="ListParagraph"/>
        <w:numPr>
          <w:ilvl w:val="0"/>
          <w:numId w:val="4"/>
        </w:numPr>
        <w:spacing w:after="0" w:line="240" w:lineRule="auto"/>
        <w:jc w:val="both"/>
        <w:rPr>
          <w:rFonts w:cstheme="minorHAnsi"/>
        </w:rPr>
      </w:pPr>
      <w:r w:rsidRPr="00DA1F7A">
        <w:rPr>
          <w:rFonts w:cstheme="minorHAnsi"/>
        </w:rPr>
        <w:t xml:space="preserve">As I begin to honor my health, I let go of the longing for </w:t>
      </w:r>
      <w:r w:rsidR="00466C97" w:rsidRPr="00DA1F7A">
        <w:rPr>
          <w:rFonts w:cstheme="minorHAnsi"/>
        </w:rPr>
        <w:t xml:space="preserve">self-satisfaction </w:t>
      </w:r>
      <w:r w:rsidRPr="00DA1F7A">
        <w:rPr>
          <w:rFonts w:cstheme="minorHAnsi"/>
        </w:rPr>
        <w:t>and admiration.</w:t>
      </w:r>
    </w:p>
    <w:p w14:paraId="63808BE7" w14:textId="77777777" w:rsidR="00C972E3" w:rsidRPr="00DA1F7A" w:rsidRDefault="006F5810" w:rsidP="003B0C28">
      <w:pPr>
        <w:pStyle w:val="ListParagraph"/>
        <w:numPr>
          <w:ilvl w:val="0"/>
          <w:numId w:val="4"/>
        </w:numPr>
        <w:spacing w:after="0" w:line="240" w:lineRule="auto"/>
        <w:jc w:val="both"/>
        <w:rPr>
          <w:rFonts w:cstheme="minorHAnsi"/>
        </w:rPr>
      </w:pPr>
      <w:r w:rsidRPr="00DA1F7A">
        <w:rPr>
          <w:rFonts w:cstheme="minorHAnsi"/>
        </w:rPr>
        <w:t>As I begin to honor my health, I let go of the longing for security and comfort.</w:t>
      </w:r>
    </w:p>
    <w:p w14:paraId="622C959D" w14:textId="089F3084" w:rsidR="006F5810" w:rsidRPr="00DA1F7A" w:rsidRDefault="006F5810" w:rsidP="003B0C28">
      <w:pPr>
        <w:pStyle w:val="ListParagraph"/>
        <w:numPr>
          <w:ilvl w:val="0"/>
          <w:numId w:val="4"/>
        </w:numPr>
        <w:spacing w:after="0" w:line="240" w:lineRule="auto"/>
        <w:jc w:val="both"/>
        <w:rPr>
          <w:rFonts w:cstheme="minorHAnsi"/>
        </w:rPr>
      </w:pPr>
      <w:r w:rsidRPr="00DA1F7A">
        <w:rPr>
          <w:rFonts w:cstheme="minorHAnsi"/>
        </w:rPr>
        <w:t xml:space="preserve">As I begin to honor my health, I let go of the longing for perfection. </w:t>
      </w:r>
      <w:r w:rsidRPr="00DA1F7A">
        <w:rPr>
          <w:rFonts w:cstheme="minorHAnsi"/>
          <w:i/>
        </w:rPr>
        <w:t xml:space="preserve">(Pause </w:t>
      </w:r>
      <w:r w:rsidR="00E4216D" w:rsidRPr="00DA1F7A">
        <w:rPr>
          <w:rFonts w:cstheme="minorHAnsi"/>
          <w:i/>
        </w:rPr>
        <w:t xml:space="preserve">for </w:t>
      </w:r>
      <w:r w:rsidRPr="00DA1F7A">
        <w:rPr>
          <w:rFonts w:cstheme="minorHAnsi"/>
          <w:i/>
        </w:rPr>
        <w:t>30 seconds)</w:t>
      </w:r>
      <w:r w:rsidRPr="00DA1F7A">
        <w:rPr>
          <w:rFonts w:cstheme="minorHAnsi"/>
        </w:rPr>
        <w:t xml:space="preserve"> </w:t>
      </w:r>
    </w:p>
    <w:p w14:paraId="766A8C08" w14:textId="77777777" w:rsidR="006F5810" w:rsidRPr="00DA1F7A" w:rsidRDefault="006F5810" w:rsidP="003B0C28">
      <w:pPr>
        <w:spacing w:after="0" w:line="240" w:lineRule="auto"/>
        <w:jc w:val="both"/>
        <w:rPr>
          <w:rFonts w:cstheme="minorHAnsi"/>
        </w:rPr>
      </w:pPr>
    </w:p>
    <w:p w14:paraId="708AF4E2" w14:textId="77777777" w:rsidR="006F5810" w:rsidRPr="00DA1F7A" w:rsidRDefault="006F5810" w:rsidP="003B0C28">
      <w:pPr>
        <w:spacing w:after="0" w:line="240" w:lineRule="auto"/>
        <w:jc w:val="both"/>
        <w:rPr>
          <w:rFonts w:cstheme="minorHAnsi"/>
        </w:rPr>
      </w:pPr>
      <w:r w:rsidRPr="00DA1F7A">
        <w:rPr>
          <w:rFonts w:cstheme="minorHAnsi"/>
        </w:rPr>
        <w:t>Pause. Take a deep breath.</w:t>
      </w:r>
    </w:p>
    <w:p w14:paraId="03BBE00C" w14:textId="19601DDA" w:rsidR="00B907C6" w:rsidRPr="00DA1F7A" w:rsidRDefault="00B907C6" w:rsidP="00B907C6">
      <w:pPr>
        <w:spacing w:after="0" w:line="240" w:lineRule="auto"/>
        <w:jc w:val="both"/>
        <w:rPr>
          <w:i/>
        </w:rPr>
      </w:pPr>
      <w:r w:rsidRPr="00DA1F7A">
        <w:rPr>
          <w:i/>
        </w:rPr>
        <w:t>(If time permits, ask, “Does anyone have comments or questions about the integration?”)</w:t>
      </w:r>
    </w:p>
    <w:p w14:paraId="6ACD3012" w14:textId="77777777" w:rsidR="006F5810" w:rsidRPr="00DA1F7A" w:rsidRDefault="006F5810" w:rsidP="003B0C28">
      <w:pPr>
        <w:spacing w:after="0" w:line="240" w:lineRule="auto"/>
        <w:jc w:val="both"/>
        <w:rPr>
          <w:rFonts w:cstheme="minorHAnsi"/>
        </w:rPr>
      </w:pPr>
    </w:p>
    <w:p w14:paraId="5CBA09F0" w14:textId="77777777" w:rsidR="006F5810" w:rsidRPr="00DA1F7A" w:rsidRDefault="006F5810" w:rsidP="003B0C28">
      <w:pPr>
        <w:spacing w:after="0" w:line="240" w:lineRule="auto"/>
        <w:jc w:val="both"/>
        <w:rPr>
          <w:rFonts w:cstheme="minorHAnsi"/>
          <w:b/>
        </w:rPr>
      </w:pPr>
      <w:r w:rsidRPr="00DA1F7A">
        <w:rPr>
          <w:rFonts w:cstheme="minorHAnsi"/>
          <w:b/>
        </w:rPr>
        <w:t>1:28</w:t>
      </w:r>
      <w:r w:rsidRPr="00DA1F7A">
        <w:rPr>
          <w:rFonts w:cstheme="minorHAnsi"/>
          <w:b/>
        </w:rPr>
        <w:tab/>
        <w:t>ENDING PRAYER</w:t>
      </w:r>
    </w:p>
    <w:p w14:paraId="681C2F80" w14:textId="77777777" w:rsidR="006F5810" w:rsidRPr="00DA1F7A" w:rsidRDefault="006F5810" w:rsidP="003B0C28">
      <w:pPr>
        <w:spacing w:after="0" w:line="240" w:lineRule="auto"/>
        <w:jc w:val="both"/>
        <w:rPr>
          <w:rFonts w:cstheme="minorHAnsi"/>
          <w:color w:val="000000"/>
        </w:rPr>
      </w:pPr>
    </w:p>
    <w:p w14:paraId="1C57303F" w14:textId="77777777" w:rsidR="006F5810" w:rsidRPr="00DA1F7A" w:rsidRDefault="006F5810" w:rsidP="003B0C28">
      <w:pPr>
        <w:spacing w:after="0" w:line="240" w:lineRule="auto"/>
        <w:jc w:val="both"/>
        <w:rPr>
          <w:rFonts w:cstheme="minorHAnsi"/>
        </w:rPr>
      </w:pPr>
      <w:r w:rsidRPr="00DA1F7A">
        <w:rPr>
          <w:rFonts w:cstheme="minorHAnsi"/>
        </w:rPr>
        <w:t>Dear Father and Creator,</w:t>
      </w:r>
    </w:p>
    <w:p w14:paraId="36AD07EA" w14:textId="604935D8" w:rsidR="009D723C" w:rsidRPr="00DA1F7A" w:rsidRDefault="009D723C" w:rsidP="003B0C28">
      <w:pPr>
        <w:spacing w:after="0" w:line="240" w:lineRule="auto"/>
        <w:jc w:val="both"/>
        <w:rPr>
          <w:rFonts w:cstheme="minorHAnsi"/>
        </w:rPr>
      </w:pPr>
      <w:r w:rsidRPr="00DA1F7A">
        <w:rPr>
          <w:rFonts w:cstheme="minorHAnsi"/>
        </w:rPr>
        <w:t>Thank You for drawing us together to learn and to heal. Hold us in the power of new vision as You guide us to wholeness. Lead us to the next step in our healing this week as we cooperate with You to reorient our lives for a more effective flow and to further our connection with our mission, with the Creation, and with You, for the glory and honor of our Lord Jesus. Amen.</w:t>
      </w:r>
    </w:p>
    <w:p w14:paraId="2D0EA6AE" w14:textId="77777777" w:rsidR="006F5810" w:rsidRPr="00DA1F7A" w:rsidRDefault="006F5810" w:rsidP="003B0C28">
      <w:pPr>
        <w:spacing w:after="0" w:line="240" w:lineRule="auto"/>
        <w:jc w:val="both"/>
        <w:rPr>
          <w:rFonts w:cstheme="minorHAnsi"/>
        </w:rPr>
      </w:pPr>
    </w:p>
    <w:p w14:paraId="261D24E0" w14:textId="77777777" w:rsidR="006F5810" w:rsidRPr="00DA1F7A" w:rsidRDefault="006F5810" w:rsidP="003B0C28">
      <w:pPr>
        <w:spacing w:after="0" w:line="240" w:lineRule="auto"/>
        <w:jc w:val="both"/>
        <w:rPr>
          <w:rFonts w:cstheme="minorHAnsi"/>
        </w:rPr>
      </w:pPr>
      <w:r w:rsidRPr="00DA1F7A">
        <w:rPr>
          <w:rFonts w:cstheme="minorHAnsi"/>
        </w:rPr>
        <w:t xml:space="preserve">Take a deep breath. </w:t>
      </w:r>
    </w:p>
    <w:p w14:paraId="3DBBAAD6" w14:textId="2CEF0380" w:rsidR="00B907C6" w:rsidRPr="00DA1F7A" w:rsidRDefault="00B907C6" w:rsidP="00B907C6">
      <w:pPr>
        <w:spacing w:after="0" w:line="240" w:lineRule="auto"/>
        <w:jc w:val="both"/>
        <w:rPr>
          <w:i/>
        </w:rPr>
      </w:pPr>
      <w:r w:rsidRPr="00DA1F7A">
        <w:rPr>
          <w:i/>
        </w:rPr>
        <w:t>(If time permits, ask, “Does anyone have comments or questions about this meeting?”)</w:t>
      </w:r>
    </w:p>
    <w:p w14:paraId="25A91372" w14:textId="77777777" w:rsidR="006F5810" w:rsidRPr="00DA1F7A" w:rsidRDefault="006F5810" w:rsidP="003B0C28">
      <w:pPr>
        <w:spacing w:after="0" w:line="240" w:lineRule="auto"/>
        <w:jc w:val="both"/>
        <w:rPr>
          <w:rFonts w:cstheme="minorHAnsi"/>
        </w:rPr>
      </w:pPr>
    </w:p>
    <w:p w14:paraId="625BCED5" w14:textId="77777777" w:rsidR="006F5810" w:rsidRPr="00DA1F7A" w:rsidRDefault="006F5810" w:rsidP="003B0C28">
      <w:pPr>
        <w:spacing w:after="0" w:line="240" w:lineRule="auto"/>
        <w:jc w:val="both"/>
        <w:rPr>
          <w:rFonts w:cstheme="minorHAnsi"/>
          <w:b/>
        </w:rPr>
      </w:pPr>
      <w:r w:rsidRPr="00DA1F7A">
        <w:rPr>
          <w:rFonts w:cstheme="minorHAnsi"/>
          <w:b/>
        </w:rPr>
        <w:t>1:29</w:t>
      </w:r>
      <w:r w:rsidRPr="00DA1F7A">
        <w:rPr>
          <w:rFonts w:cstheme="minorHAnsi"/>
          <w:b/>
        </w:rPr>
        <w:tab/>
        <w:t>ANNOUNCEMENTS</w:t>
      </w:r>
    </w:p>
    <w:p w14:paraId="706785B7" w14:textId="77777777" w:rsidR="001D0F49" w:rsidRPr="00DA1F7A" w:rsidRDefault="001D0F49" w:rsidP="001D0F49">
      <w:pPr>
        <w:spacing w:after="0" w:line="240" w:lineRule="auto"/>
        <w:jc w:val="both"/>
        <w:rPr>
          <w:rFonts w:cstheme="minorHAnsi"/>
        </w:rPr>
      </w:pPr>
    </w:p>
    <w:p w14:paraId="48AE6628" w14:textId="1EE95FDB" w:rsidR="001D0F49" w:rsidRPr="000D5CF0" w:rsidRDefault="00476171" w:rsidP="001D0F49">
      <w:pPr>
        <w:spacing w:after="0" w:line="240" w:lineRule="auto"/>
        <w:jc w:val="both"/>
        <w:rPr>
          <w:rFonts w:cstheme="minorHAnsi"/>
        </w:rPr>
      </w:pPr>
      <w:bookmarkStart w:id="16" w:name="_Hlk504904736"/>
      <w:bookmarkStart w:id="17" w:name="_Hlk125973071"/>
      <w:r>
        <w:rPr>
          <w:rFonts w:cstheme="minorHAnsi"/>
        </w:rPr>
        <w:t>*</w:t>
      </w:r>
      <w:r w:rsidR="001D0F49" w:rsidRPr="00DA1F7A">
        <w:rPr>
          <w:rFonts w:cstheme="minorHAnsi"/>
        </w:rPr>
        <w:t xml:space="preserve">If you are </w:t>
      </w:r>
      <w:proofErr w:type="gramStart"/>
      <w:r w:rsidR="001D0F49" w:rsidRPr="00DA1F7A">
        <w:rPr>
          <w:rFonts w:cstheme="minorHAnsi"/>
        </w:rPr>
        <w:t>the Karis</w:t>
      </w:r>
      <w:proofErr w:type="gramEnd"/>
      <w:r w:rsidR="001D0F49" w:rsidRPr="00DA1F7A">
        <w:rPr>
          <w:rFonts w:cstheme="minorHAnsi"/>
        </w:rPr>
        <w:t xml:space="preserve"> Link to someone in the NHG study, be sure to check in with them and see how they are doing. If they wish to join KF, help them understand that they must meet the requirements of attendance and completed homework. You might attend one of the NHG lessons yourself to refresh your understanding of your own process. You can check the website for the schedule and contact numbers.</w:t>
      </w:r>
      <w:r w:rsidR="001D0F49" w:rsidRPr="000D5CF0">
        <w:rPr>
          <w:rFonts w:cstheme="minorHAnsi"/>
        </w:rPr>
        <w:t xml:space="preserve"> </w:t>
      </w:r>
      <w:bookmarkEnd w:id="16"/>
    </w:p>
    <w:bookmarkEnd w:id="17"/>
    <w:p w14:paraId="1EBFFBBA" w14:textId="77777777" w:rsidR="00965832" w:rsidRDefault="00965832" w:rsidP="003B0C28">
      <w:pPr>
        <w:spacing w:after="0" w:line="240" w:lineRule="auto"/>
        <w:jc w:val="both"/>
        <w:rPr>
          <w:rFonts w:cstheme="minorHAnsi"/>
        </w:rPr>
      </w:pPr>
    </w:p>
    <w:p w14:paraId="1D5C3EAA" w14:textId="77777777" w:rsidR="00476171" w:rsidRPr="00C872AB" w:rsidRDefault="00476171" w:rsidP="00476171">
      <w:pPr>
        <w:spacing w:after="0" w:line="240" w:lineRule="auto"/>
        <w:jc w:val="both"/>
        <w:rPr>
          <w:rFonts w:cstheme="minorHAnsi"/>
          <w:i/>
          <w:iCs/>
        </w:rPr>
      </w:pPr>
      <w:r w:rsidRPr="00C872AB">
        <w:rPr>
          <w:rFonts w:cstheme="minorHAnsi"/>
          <w:i/>
          <w:iCs/>
        </w:rPr>
        <w:t>(*Except in the Jubilee Year)</w:t>
      </w:r>
    </w:p>
    <w:p w14:paraId="2EF8E454" w14:textId="77777777" w:rsidR="00476171" w:rsidRPr="003B0C28" w:rsidRDefault="00476171" w:rsidP="003B0C28">
      <w:pPr>
        <w:spacing w:after="0" w:line="240" w:lineRule="auto"/>
        <w:jc w:val="both"/>
        <w:rPr>
          <w:rFonts w:cstheme="minorHAnsi"/>
        </w:rPr>
      </w:pPr>
    </w:p>
    <w:sectPr w:rsidR="00476171" w:rsidRPr="003B0C28" w:rsidSect="009C2475">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A543F" w14:textId="77777777" w:rsidR="002E5CE8" w:rsidRDefault="002E5CE8" w:rsidP="00285B9A">
      <w:pPr>
        <w:spacing w:after="0" w:line="240" w:lineRule="auto"/>
      </w:pPr>
      <w:r>
        <w:separator/>
      </w:r>
    </w:p>
  </w:endnote>
  <w:endnote w:type="continuationSeparator" w:id="0">
    <w:p w14:paraId="70C0E37D" w14:textId="77777777" w:rsidR="002E5CE8" w:rsidRDefault="002E5CE8" w:rsidP="00285B9A">
      <w:pPr>
        <w:spacing w:after="0" w:line="240" w:lineRule="auto"/>
      </w:pPr>
      <w:r>
        <w:continuationSeparator/>
      </w:r>
    </w:p>
  </w:endnote>
  <w:endnote w:id="1">
    <w:p w14:paraId="64F76755" w14:textId="77777777" w:rsidR="00C57DFA" w:rsidRPr="006A2329" w:rsidRDefault="00C57DFA" w:rsidP="00C57DFA">
      <w:pPr>
        <w:pStyle w:val="EndnoteText"/>
      </w:pPr>
      <w:r>
        <w:rPr>
          <w:rStyle w:val="EndnoteReference"/>
        </w:rPr>
        <w:endnoteRef/>
      </w:r>
      <w:r>
        <w:t xml:space="preserve"> Num. 14:18.</w:t>
      </w:r>
    </w:p>
  </w:endnote>
  <w:endnote w:id="2">
    <w:p w14:paraId="7262A942" w14:textId="3B194D74" w:rsidR="004A41C1" w:rsidRPr="00676D6B" w:rsidRDefault="004A41C1">
      <w:pPr>
        <w:pStyle w:val="EndnoteText"/>
        <w:rPr>
          <w:lang w:val="en-GB"/>
        </w:rPr>
      </w:pPr>
      <w:r w:rsidRPr="00676D6B">
        <w:rPr>
          <w:rStyle w:val="EndnoteReference"/>
        </w:rPr>
        <w:endnoteRef/>
      </w:r>
      <w:r w:rsidRPr="00676D6B">
        <w:t xml:space="preserve"> </w:t>
      </w:r>
      <w:r w:rsidRPr="00676D6B">
        <w:rPr>
          <w:i/>
        </w:rPr>
        <w:t>Great is Thy Faithfulness</w:t>
      </w:r>
      <w:r w:rsidRPr="00676D6B">
        <w:t xml:space="preserve"> by Thomas Chisholm (1866–1960), </w:t>
      </w:r>
      <w:hyperlink r:id="rId1" w:history="1">
        <w:r w:rsidR="00B907C6" w:rsidRPr="00676D6B">
          <w:rPr>
            <w:rStyle w:val="Hyperlink"/>
          </w:rPr>
          <w:t>www.youtube.com/watch?v=dTKIqmdfHSk</w:t>
        </w:r>
      </w:hyperlink>
      <w:r w:rsidRPr="00676D6B">
        <w:t>.</w:t>
      </w:r>
    </w:p>
  </w:endnote>
  <w:endnote w:id="3">
    <w:p w14:paraId="028AAE0F" w14:textId="77777777" w:rsidR="00324DD3" w:rsidRPr="00676D6B" w:rsidRDefault="00324DD3" w:rsidP="00324DD3">
      <w:pPr>
        <w:pStyle w:val="EndnoteText"/>
      </w:pPr>
      <w:r w:rsidRPr="00676D6B">
        <w:rPr>
          <w:rStyle w:val="EndnoteReference"/>
        </w:rPr>
        <w:endnoteRef/>
      </w:r>
      <w:r w:rsidRPr="00676D6B">
        <w:t xml:space="preserve"> </w:t>
      </w:r>
      <w:hyperlink r:id="rId2" w:history="1">
        <w:r w:rsidRPr="00676D6B">
          <w:rPr>
            <w:rStyle w:val="Hyperlink"/>
          </w:rPr>
          <w:t>www.adamsetser.com/blog/2015/5/9/a-long-obedience-in-the-same-direction-the-meaning-of-life-from-friedrich-nietzsche-and-king-solomon</w:t>
        </w:r>
      </w:hyperlink>
      <w:r w:rsidRPr="00676D6B">
        <w:t>.</w:t>
      </w:r>
    </w:p>
  </w:endnote>
  <w:endnote w:id="4">
    <w:p w14:paraId="1406FE70" w14:textId="11DE1680" w:rsidR="00053ADA" w:rsidRPr="00676D6B" w:rsidRDefault="00053ADA" w:rsidP="00053ADA">
      <w:pPr>
        <w:pStyle w:val="EndnoteText"/>
      </w:pPr>
      <w:r w:rsidRPr="00676D6B">
        <w:rPr>
          <w:rStyle w:val="EndnoteReference"/>
        </w:rPr>
        <w:endnoteRef/>
      </w:r>
      <w:r w:rsidRPr="00676D6B">
        <w:t xml:space="preserve"> See KF32.</w:t>
      </w:r>
    </w:p>
  </w:endnote>
  <w:endnote w:id="5">
    <w:p w14:paraId="7AECC789" w14:textId="39171C5C" w:rsidR="003B0C28" w:rsidRDefault="003B0C28" w:rsidP="003B0C28">
      <w:pPr>
        <w:pStyle w:val="EndnoteText"/>
        <w:jc w:val="both"/>
      </w:pPr>
      <w:r w:rsidRPr="00676D6B">
        <w:rPr>
          <w:rStyle w:val="EndnoteReference"/>
        </w:rPr>
        <w:endnoteRef/>
      </w:r>
      <w:r w:rsidRPr="00676D6B">
        <w:rPr>
          <w:lang w:val="en-GB"/>
        </w:rPr>
        <w:t xml:space="preserve"> </w:t>
      </w:r>
      <w:hyperlink r:id="rId3" w:history="1">
        <w:r w:rsidR="00B907C6" w:rsidRPr="00676D6B">
          <w:rPr>
            <w:rStyle w:val="Hyperlink"/>
            <w:lang w:val="en-GB"/>
          </w:rPr>
          <w:t>www.camillecaldwell.com/WelcomePrayer.html</w:t>
        </w:r>
      </w:hyperlink>
      <w:r w:rsidRPr="00676D6B">
        <w:rPr>
          <w:rStyle w:val="Hyperlink"/>
          <w:color w:val="auto"/>
          <w:u w:val="none"/>
          <w:lang w:val="en-GB"/>
        </w:rPr>
        <w:t xml:space="preserve">. </w:t>
      </w:r>
      <w:r w:rsidRPr="00676D6B">
        <w:rPr>
          <w:rStyle w:val="Hyperlink"/>
          <w:color w:val="auto"/>
          <w:u w:val="none"/>
        </w:rPr>
        <w:t>A</w:t>
      </w:r>
      <w:r w:rsidRPr="00676D6B">
        <w:t>dapted for Karis Fellowships by Nancy Diven.</w:t>
      </w:r>
    </w:p>
    <w:p w14:paraId="46A7C0BA" w14:textId="503E9A37" w:rsidR="00287BDF" w:rsidRDefault="00287BDF" w:rsidP="003B0C28">
      <w:pPr>
        <w:pStyle w:val="EndnoteText"/>
        <w:jc w:val="both"/>
        <w:rPr>
          <w:lang w:val="en-GB"/>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2C14F" w14:textId="1524C4EF" w:rsidR="004A41C1" w:rsidRDefault="004A41C1">
    <w:pPr>
      <w:pStyle w:val="Footer"/>
    </w:pPr>
    <w:r>
      <w:t>karisfellowships.com</w:t>
    </w:r>
    <w:r>
      <w:tab/>
      <w:t>KF46-E</w:t>
    </w:r>
    <w:r>
      <w:tab/>
    </w:r>
    <w:r>
      <w:rPr>
        <w:rFonts w:cstheme="minorHAnsi"/>
      </w:rPr>
      <w:t>©</w:t>
    </w:r>
    <w:r>
      <w:t>20</w:t>
    </w:r>
    <w:r w:rsidR="00D16C2A">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00849" w14:textId="3BEEFE8C" w:rsidR="004A41C1" w:rsidRDefault="004A41C1" w:rsidP="00AC2A65">
    <w:pPr>
      <w:pStyle w:val="Footer"/>
    </w:pPr>
    <w:r w:rsidRPr="001D0F49">
      <w:t>karisfellowships.com</w:t>
    </w:r>
    <w:r w:rsidRPr="001D0F49">
      <w:tab/>
      <w:t>KF46-</w:t>
    </w:r>
    <w:r w:rsidR="00D16C2A" w:rsidRPr="001D0F49">
      <w:t>E</w:t>
    </w:r>
    <w:r w:rsidRPr="001D0F49">
      <w:tab/>
    </w:r>
    <w:r w:rsidRPr="001D0F49">
      <w:rPr>
        <w:rFonts w:cstheme="minorHAnsi"/>
      </w:rPr>
      <w:t>©</w:t>
    </w:r>
    <w:r w:rsidRPr="001D0F49">
      <w:t>20</w:t>
    </w:r>
    <w:r w:rsidR="00D16C2A" w:rsidRPr="001D0F49">
      <w:t>21</w:t>
    </w:r>
    <w:r w:rsidRPr="001D0F49">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ECDCC" w14:textId="77777777" w:rsidR="002E5CE8" w:rsidRDefault="002E5CE8" w:rsidP="00285B9A">
      <w:pPr>
        <w:spacing w:after="0" w:line="240" w:lineRule="auto"/>
      </w:pPr>
      <w:r>
        <w:separator/>
      </w:r>
    </w:p>
  </w:footnote>
  <w:footnote w:type="continuationSeparator" w:id="0">
    <w:p w14:paraId="257A7CE3" w14:textId="77777777" w:rsidR="002E5CE8" w:rsidRDefault="002E5CE8"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221AE25F" w14:textId="59C9D753" w:rsidR="004A41C1" w:rsidRDefault="004A41C1">
        <w:pPr>
          <w:pStyle w:val="Header"/>
          <w:jc w:val="right"/>
        </w:pPr>
        <w:r>
          <w:fldChar w:fldCharType="begin"/>
        </w:r>
        <w:r>
          <w:instrText xml:space="preserve"> PAGE   \* MERGEFORMAT </w:instrText>
        </w:r>
        <w:r>
          <w:fldChar w:fldCharType="separate"/>
        </w:r>
        <w:r w:rsidR="00C71357">
          <w:rPr>
            <w:noProof/>
          </w:rPr>
          <w:t>8</w:t>
        </w:r>
        <w:r>
          <w:rPr>
            <w:noProof/>
          </w:rPr>
          <w:fldChar w:fldCharType="end"/>
        </w:r>
      </w:p>
    </w:sdtContent>
  </w:sdt>
  <w:p w14:paraId="7C6B1EBD" w14:textId="77777777" w:rsidR="004A41C1" w:rsidRDefault="004A41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C02C8"/>
    <w:multiLevelType w:val="hybridMultilevel"/>
    <w:tmpl w:val="CB2CE044"/>
    <w:lvl w:ilvl="0" w:tplc="2774FDF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590397C"/>
    <w:multiLevelType w:val="hybridMultilevel"/>
    <w:tmpl w:val="00B6B6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47256CF"/>
    <w:multiLevelType w:val="hybridMultilevel"/>
    <w:tmpl w:val="816EED16"/>
    <w:lvl w:ilvl="0" w:tplc="551EC84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77E7015"/>
    <w:multiLevelType w:val="hybridMultilevel"/>
    <w:tmpl w:val="28F6A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1406467">
    <w:abstractNumId w:val="2"/>
  </w:num>
  <w:num w:numId="2" w16cid:durableId="776829562">
    <w:abstractNumId w:val="0"/>
  </w:num>
  <w:num w:numId="3" w16cid:durableId="1059398522">
    <w:abstractNumId w:val="3"/>
  </w:num>
  <w:num w:numId="4" w16cid:durableId="964697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C46"/>
    <w:rsid w:val="00045F4A"/>
    <w:rsid w:val="00050657"/>
    <w:rsid w:val="00051BC3"/>
    <w:rsid w:val="00053ADA"/>
    <w:rsid w:val="00064147"/>
    <w:rsid w:val="00065CD3"/>
    <w:rsid w:val="0007315D"/>
    <w:rsid w:val="00076307"/>
    <w:rsid w:val="00091299"/>
    <w:rsid w:val="00096BE5"/>
    <w:rsid w:val="000B23F9"/>
    <w:rsid w:val="000B5B28"/>
    <w:rsid w:val="000B62C9"/>
    <w:rsid w:val="000D3FAB"/>
    <w:rsid w:val="000D6AC8"/>
    <w:rsid w:val="000E2545"/>
    <w:rsid w:val="000E3D3E"/>
    <w:rsid w:val="000F0FAD"/>
    <w:rsid w:val="00104C2A"/>
    <w:rsid w:val="00113B71"/>
    <w:rsid w:val="00125BE3"/>
    <w:rsid w:val="00132AAB"/>
    <w:rsid w:val="00135025"/>
    <w:rsid w:val="00135BB4"/>
    <w:rsid w:val="001447EB"/>
    <w:rsid w:val="00154928"/>
    <w:rsid w:val="00166C6B"/>
    <w:rsid w:val="00180267"/>
    <w:rsid w:val="001837F9"/>
    <w:rsid w:val="001A5FE8"/>
    <w:rsid w:val="001A6F39"/>
    <w:rsid w:val="001A7711"/>
    <w:rsid w:val="001C0378"/>
    <w:rsid w:val="001D0F49"/>
    <w:rsid w:val="001D20CC"/>
    <w:rsid w:val="001D395B"/>
    <w:rsid w:val="001E4E23"/>
    <w:rsid w:val="00202A5A"/>
    <w:rsid w:val="00205E8D"/>
    <w:rsid w:val="00210CD8"/>
    <w:rsid w:val="00213D64"/>
    <w:rsid w:val="002141A3"/>
    <w:rsid w:val="00216B35"/>
    <w:rsid w:val="002174F5"/>
    <w:rsid w:val="002179D8"/>
    <w:rsid w:val="00222F52"/>
    <w:rsid w:val="002339E3"/>
    <w:rsid w:val="002359B6"/>
    <w:rsid w:val="00252ABC"/>
    <w:rsid w:val="00256CA0"/>
    <w:rsid w:val="0026144C"/>
    <w:rsid w:val="00262A28"/>
    <w:rsid w:val="002638C0"/>
    <w:rsid w:val="00272F83"/>
    <w:rsid w:val="002743B5"/>
    <w:rsid w:val="00276DAE"/>
    <w:rsid w:val="002835D0"/>
    <w:rsid w:val="00283E5C"/>
    <w:rsid w:val="00285B9A"/>
    <w:rsid w:val="002877CF"/>
    <w:rsid w:val="00287BDF"/>
    <w:rsid w:val="00290A83"/>
    <w:rsid w:val="00294190"/>
    <w:rsid w:val="00297F3E"/>
    <w:rsid w:val="002A38FD"/>
    <w:rsid w:val="002A4642"/>
    <w:rsid w:val="002B2DD9"/>
    <w:rsid w:val="002C2176"/>
    <w:rsid w:val="002C2742"/>
    <w:rsid w:val="002C5AEA"/>
    <w:rsid w:val="002E133B"/>
    <w:rsid w:val="002E2210"/>
    <w:rsid w:val="002E5CE8"/>
    <w:rsid w:val="002F0FD1"/>
    <w:rsid w:val="002F5744"/>
    <w:rsid w:val="00302030"/>
    <w:rsid w:val="00302E2A"/>
    <w:rsid w:val="00304C97"/>
    <w:rsid w:val="003130E4"/>
    <w:rsid w:val="00313119"/>
    <w:rsid w:val="00321BDB"/>
    <w:rsid w:val="00322283"/>
    <w:rsid w:val="00324DD3"/>
    <w:rsid w:val="0032607E"/>
    <w:rsid w:val="003366EA"/>
    <w:rsid w:val="00343E57"/>
    <w:rsid w:val="00346B6E"/>
    <w:rsid w:val="00346FE7"/>
    <w:rsid w:val="00356175"/>
    <w:rsid w:val="00364554"/>
    <w:rsid w:val="0036509A"/>
    <w:rsid w:val="0036612C"/>
    <w:rsid w:val="00372F75"/>
    <w:rsid w:val="00380809"/>
    <w:rsid w:val="00384501"/>
    <w:rsid w:val="003870F2"/>
    <w:rsid w:val="003A6F8F"/>
    <w:rsid w:val="003A7D1D"/>
    <w:rsid w:val="003B0C28"/>
    <w:rsid w:val="003D0285"/>
    <w:rsid w:val="003E3142"/>
    <w:rsid w:val="003E49B8"/>
    <w:rsid w:val="003F62DD"/>
    <w:rsid w:val="003F6F78"/>
    <w:rsid w:val="003F7BF5"/>
    <w:rsid w:val="004238F6"/>
    <w:rsid w:val="004255CA"/>
    <w:rsid w:val="004413A8"/>
    <w:rsid w:val="00441C92"/>
    <w:rsid w:val="00450802"/>
    <w:rsid w:val="00466C97"/>
    <w:rsid w:val="0047499F"/>
    <w:rsid w:val="00476171"/>
    <w:rsid w:val="00476725"/>
    <w:rsid w:val="004801B4"/>
    <w:rsid w:val="00485D3F"/>
    <w:rsid w:val="00491848"/>
    <w:rsid w:val="004A059E"/>
    <w:rsid w:val="004A32CA"/>
    <w:rsid w:val="004A3777"/>
    <w:rsid w:val="004A41C1"/>
    <w:rsid w:val="004B55E4"/>
    <w:rsid w:val="004C2AA4"/>
    <w:rsid w:val="004D79B6"/>
    <w:rsid w:val="004E171F"/>
    <w:rsid w:val="004E50C8"/>
    <w:rsid w:val="004F03D9"/>
    <w:rsid w:val="004F4C8A"/>
    <w:rsid w:val="004F56F3"/>
    <w:rsid w:val="00517060"/>
    <w:rsid w:val="0056288F"/>
    <w:rsid w:val="0057064C"/>
    <w:rsid w:val="00573A3A"/>
    <w:rsid w:val="005802A3"/>
    <w:rsid w:val="005921BF"/>
    <w:rsid w:val="0059542B"/>
    <w:rsid w:val="005A4F24"/>
    <w:rsid w:val="005B0BDD"/>
    <w:rsid w:val="005B3D29"/>
    <w:rsid w:val="005B499E"/>
    <w:rsid w:val="005E53AD"/>
    <w:rsid w:val="005F286D"/>
    <w:rsid w:val="00605EC0"/>
    <w:rsid w:val="00606AF7"/>
    <w:rsid w:val="0061117B"/>
    <w:rsid w:val="0061159D"/>
    <w:rsid w:val="00624493"/>
    <w:rsid w:val="0064158C"/>
    <w:rsid w:val="0064177A"/>
    <w:rsid w:val="006428BC"/>
    <w:rsid w:val="0064785D"/>
    <w:rsid w:val="006552A4"/>
    <w:rsid w:val="00664C87"/>
    <w:rsid w:val="00665CB1"/>
    <w:rsid w:val="00673E9C"/>
    <w:rsid w:val="00674CDC"/>
    <w:rsid w:val="00676D6B"/>
    <w:rsid w:val="00680332"/>
    <w:rsid w:val="006827A0"/>
    <w:rsid w:val="0069031B"/>
    <w:rsid w:val="006A1671"/>
    <w:rsid w:val="006A74A6"/>
    <w:rsid w:val="006C130F"/>
    <w:rsid w:val="006C7707"/>
    <w:rsid w:val="006F1996"/>
    <w:rsid w:val="006F5810"/>
    <w:rsid w:val="006F674B"/>
    <w:rsid w:val="00703106"/>
    <w:rsid w:val="007119A4"/>
    <w:rsid w:val="00720884"/>
    <w:rsid w:val="00721760"/>
    <w:rsid w:val="0072420E"/>
    <w:rsid w:val="00735FEE"/>
    <w:rsid w:val="007363E3"/>
    <w:rsid w:val="0073668F"/>
    <w:rsid w:val="00736726"/>
    <w:rsid w:val="00742710"/>
    <w:rsid w:val="00742949"/>
    <w:rsid w:val="007500FD"/>
    <w:rsid w:val="00760054"/>
    <w:rsid w:val="00776918"/>
    <w:rsid w:val="007845A3"/>
    <w:rsid w:val="007967A4"/>
    <w:rsid w:val="007A41A7"/>
    <w:rsid w:val="007A4451"/>
    <w:rsid w:val="007B49FC"/>
    <w:rsid w:val="007B55F3"/>
    <w:rsid w:val="007B72E4"/>
    <w:rsid w:val="007C194B"/>
    <w:rsid w:val="007C1F28"/>
    <w:rsid w:val="007E3969"/>
    <w:rsid w:val="007F02D8"/>
    <w:rsid w:val="007F22D7"/>
    <w:rsid w:val="007F67CA"/>
    <w:rsid w:val="00803BB7"/>
    <w:rsid w:val="00814299"/>
    <w:rsid w:val="00826E2B"/>
    <w:rsid w:val="008310D3"/>
    <w:rsid w:val="00841275"/>
    <w:rsid w:val="008450E1"/>
    <w:rsid w:val="008612B1"/>
    <w:rsid w:val="00866DCF"/>
    <w:rsid w:val="00867B3A"/>
    <w:rsid w:val="008702C9"/>
    <w:rsid w:val="008809A3"/>
    <w:rsid w:val="0089171E"/>
    <w:rsid w:val="00893605"/>
    <w:rsid w:val="008962F4"/>
    <w:rsid w:val="00897A09"/>
    <w:rsid w:val="008A04A1"/>
    <w:rsid w:val="008A1CD7"/>
    <w:rsid w:val="008B5E60"/>
    <w:rsid w:val="008B7A90"/>
    <w:rsid w:val="008C23B3"/>
    <w:rsid w:val="008D5E13"/>
    <w:rsid w:val="008D642C"/>
    <w:rsid w:val="008D6437"/>
    <w:rsid w:val="008F6CB4"/>
    <w:rsid w:val="0090151D"/>
    <w:rsid w:val="00901ADF"/>
    <w:rsid w:val="0091236A"/>
    <w:rsid w:val="00920DEB"/>
    <w:rsid w:val="009212F4"/>
    <w:rsid w:val="00926D41"/>
    <w:rsid w:val="009342AC"/>
    <w:rsid w:val="00935516"/>
    <w:rsid w:val="00937DD7"/>
    <w:rsid w:val="0095418B"/>
    <w:rsid w:val="0095488E"/>
    <w:rsid w:val="00957BA7"/>
    <w:rsid w:val="009628F1"/>
    <w:rsid w:val="00965832"/>
    <w:rsid w:val="00976D53"/>
    <w:rsid w:val="00984B3B"/>
    <w:rsid w:val="009932A6"/>
    <w:rsid w:val="009A0248"/>
    <w:rsid w:val="009A3F1F"/>
    <w:rsid w:val="009C1722"/>
    <w:rsid w:val="009C2475"/>
    <w:rsid w:val="009C40B2"/>
    <w:rsid w:val="009C5D4F"/>
    <w:rsid w:val="009C63CF"/>
    <w:rsid w:val="009D04D6"/>
    <w:rsid w:val="009D2126"/>
    <w:rsid w:val="009D5B7C"/>
    <w:rsid w:val="009D723C"/>
    <w:rsid w:val="00A03B3E"/>
    <w:rsid w:val="00A1034A"/>
    <w:rsid w:val="00A3356F"/>
    <w:rsid w:val="00A33B3D"/>
    <w:rsid w:val="00A419FD"/>
    <w:rsid w:val="00A42DB2"/>
    <w:rsid w:val="00A43E97"/>
    <w:rsid w:val="00A44F3F"/>
    <w:rsid w:val="00A47BF9"/>
    <w:rsid w:val="00A56513"/>
    <w:rsid w:val="00A66D85"/>
    <w:rsid w:val="00A71E40"/>
    <w:rsid w:val="00A72B67"/>
    <w:rsid w:val="00A87638"/>
    <w:rsid w:val="00A87800"/>
    <w:rsid w:val="00A930B0"/>
    <w:rsid w:val="00A93F50"/>
    <w:rsid w:val="00AB3A7D"/>
    <w:rsid w:val="00AC1BB3"/>
    <w:rsid w:val="00AC2A65"/>
    <w:rsid w:val="00AC2ECE"/>
    <w:rsid w:val="00AC5ACE"/>
    <w:rsid w:val="00AD7630"/>
    <w:rsid w:val="00AD7948"/>
    <w:rsid w:val="00AE7C52"/>
    <w:rsid w:val="00AF286C"/>
    <w:rsid w:val="00AF3839"/>
    <w:rsid w:val="00AF428B"/>
    <w:rsid w:val="00AF677F"/>
    <w:rsid w:val="00B02E7A"/>
    <w:rsid w:val="00B03F93"/>
    <w:rsid w:val="00B06C9C"/>
    <w:rsid w:val="00B10D43"/>
    <w:rsid w:val="00B15631"/>
    <w:rsid w:val="00B20D02"/>
    <w:rsid w:val="00B45A48"/>
    <w:rsid w:val="00B52F6B"/>
    <w:rsid w:val="00B632B8"/>
    <w:rsid w:val="00B64B81"/>
    <w:rsid w:val="00B74E03"/>
    <w:rsid w:val="00B907C6"/>
    <w:rsid w:val="00B907C8"/>
    <w:rsid w:val="00B9317D"/>
    <w:rsid w:val="00BA7B13"/>
    <w:rsid w:val="00BB1CD5"/>
    <w:rsid w:val="00BC5F9F"/>
    <w:rsid w:val="00BD4A0A"/>
    <w:rsid w:val="00BD5763"/>
    <w:rsid w:val="00BD5E9C"/>
    <w:rsid w:val="00BE65D6"/>
    <w:rsid w:val="00BE7DE1"/>
    <w:rsid w:val="00BF477E"/>
    <w:rsid w:val="00C0076B"/>
    <w:rsid w:val="00C070CB"/>
    <w:rsid w:val="00C2320D"/>
    <w:rsid w:val="00C36667"/>
    <w:rsid w:val="00C41382"/>
    <w:rsid w:val="00C433D7"/>
    <w:rsid w:val="00C51075"/>
    <w:rsid w:val="00C57DFA"/>
    <w:rsid w:val="00C71357"/>
    <w:rsid w:val="00C73800"/>
    <w:rsid w:val="00C76E96"/>
    <w:rsid w:val="00C838B5"/>
    <w:rsid w:val="00C8667B"/>
    <w:rsid w:val="00C866B0"/>
    <w:rsid w:val="00C87292"/>
    <w:rsid w:val="00C972E3"/>
    <w:rsid w:val="00CA355E"/>
    <w:rsid w:val="00CC2442"/>
    <w:rsid w:val="00CC52AC"/>
    <w:rsid w:val="00CD7D57"/>
    <w:rsid w:val="00CE11ED"/>
    <w:rsid w:val="00CF1A0F"/>
    <w:rsid w:val="00CF24EE"/>
    <w:rsid w:val="00CF2AAC"/>
    <w:rsid w:val="00D052C7"/>
    <w:rsid w:val="00D13626"/>
    <w:rsid w:val="00D13CE6"/>
    <w:rsid w:val="00D13F70"/>
    <w:rsid w:val="00D16AEA"/>
    <w:rsid w:val="00D16C2A"/>
    <w:rsid w:val="00D24139"/>
    <w:rsid w:val="00D2427A"/>
    <w:rsid w:val="00D37F1D"/>
    <w:rsid w:val="00D41C08"/>
    <w:rsid w:val="00D458D2"/>
    <w:rsid w:val="00D53A1E"/>
    <w:rsid w:val="00D5575B"/>
    <w:rsid w:val="00D8398A"/>
    <w:rsid w:val="00DA06B4"/>
    <w:rsid w:val="00DA1F7A"/>
    <w:rsid w:val="00DB0742"/>
    <w:rsid w:val="00DC00A5"/>
    <w:rsid w:val="00DC420C"/>
    <w:rsid w:val="00DD3C46"/>
    <w:rsid w:val="00DE21D7"/>
    <w:rsid w:val="00DE5B52"/>
    <w:rsid w:val="00DF0BA7"/>
    <w:rsid w:val="00E05C3E"/>
    <w:rsid w:val="00E24090"/>
    <w:rsid w:val="00E3754A"/>
    <w:rsid w:val="00E41B0A"/>
    <w:rsid w:val="00E4216D"/>
    <w:rsid w:val="00E73222"/>
    <w:rsid w:val="00E8033D"/>
    <w:rsid w:val="00E826A5"/>
    <w:rsid w:val="00E90A42"/>
    <w:rsid w:val="00EA6C63"/>
    <w:rsid w:val="00EB4178"/>
    <w:rsid w:val="00ED17DD"/>
    <w:rsid w:val="00EE6CD0"/>
    <w:rsid w:val="00EF0A3A"/>
    <w:rsid w:val="00EF2158"/>
    <w:rsid w:val="00F2144A"/>
    <w:rsid w:val="00F24640"/>
    <w:rsid w:val="00F402EB"/>
    <w:rsid w:val="00F436BE"/>
    <w:rsid w:val="00F62286"/>
    <w:rsid w:val="00F74ED7"/>
    <w:rsid w:val="00F97FE8"/>
    <w:rsid w:val="00FB1535"/>
    <w:rsid w:val="00FB54A7"/>
    <w:rsid w:val="00FC0F6D"/>
    <w:rsid w:val="00FC6444"/>
    <w:rsid w:val="00FD1B66"/>
    <w:rsid w:val="00FE5EFB"/>
    <w:rsid w:val="00FF2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A541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B7A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character" w:styleId="Hyperlink">
    <w:name w:val="Hyperlink"/>
    <w:basedOn w:val="DefaultParagraphFont"/>
    <w:uiPriority w:val="99"/>
    <w:unhideWhenUsed/>
    <w:rsid w:val="00DD3C46"/>
    <w:rPr>
      <w:color w:val="0000FF" w:themeColor="hyperlink"/>
      <w:u w:val="single"/>
    </w:rPr>
  </w:style>
  <w:style w:type="paragraph" w:styleId="ListParagraph">
    <w:name w:val="List Paragraph"/>
    <w:basedOn w:val="Normal"/>
    <w:uiPriority w:val="34"/>
    <w:qFormat/>
    <w:rsid w:val="00E41B0A"/>
    <w:pPr>
      <w:ind w:left="720"/>
      <w:contextualSpacing/>
    </w:pPr>
  </w:style>
  <w:style w:type="paragraph" w:styleId="EndnoteText">
    <w:name w:val="endnote text"/>
    <w:basedOn w:val="Normal"/>
    <w:link w:val="EndnoteTextChar"/>
    <w:uiPriority w:val="99"/>
    <w:unhideWhenUsed/>
    <w:rsid w:val="0064158C"/>
    <w:pPr>
      <w:spacing w:after="0" w:line="240" w:lineRule="auto"/>
    </w:pPr>
    <w:rPr>
      <w:sz w:val="20"/>
      <w:szCs w:val="20"/>
    </w:rPr>
  </w:style>
  <w:style w:type="character" w:customStyle="1" w:styleId="EndnoteTextChar">
    <w:name w:val="Endnote Text Char"/>
    <w:basedOn w:val="DefaultParagraphFont"/>
    <w:link w:val="EndnoteText"/>
    <w:uiPriority w:val="99"/>
    <w:rsid w:val="0064158C"/>
    <w:rPr>
      <w:sz w:val="20"/>
      <w:szCs w:val="20"/>
    </w:rPr>
  </w:style>
  <w:style w:type="character" w:styleId="EndnoteReference">
    <w:name w:val="endnote reference"/>
    <w:basedOn w:val="DefaultParagraphFont"/>
    <w:uiPriority w:val="99"/>
    <w:semiHidden/>
    <w:unhideWhenUsed/>
    <w:rsid w:val="0064158C"/>
    <w:rPr>
      <w:vertAlign w:val="superscript"/>
    </w:rPr>
  </w:style>
  <w:style w:type="paragraph" w:styleId="BalloonText">
    <w:name w:val="Balloon Text"/>
    <w:basedOn w:val="Normal"/>
    <w:link w:val="BalloonTextChar"/>
    <w:uiPriority w:val="99"/>
    <w:semiHidden/>
    <w:unhideWhenUsed/>
    <w:rsid w:val="0068033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0332"/>
    <w:rPr>
      <w:rFonts w:ascii="Segoe UI" w:hAnsi="Segoe UI" w:cs="Segoe UI"/>
      <w:sz w:val="18"/>
      <w:szCs w:val="18"/>
    </w:rPr>
  </w:style>
  <w:style w:type="character" w:styleId="CommentReference">
    <w:name w:val="annotation reference"/>
    <w:basedOn w:val="DefaultParagraphFont"/>
    <w:uiPriority w:val="99"/>
    <w:semiHidden/>
    <w:unhideWhenUsed/>
    <w:rsid w:val="009342AC"/>
    <w:rPr>
      <w:sz w:val="16"/>
      <w:szCs w:val="16"/>
    </w:rPr>
  </w:style>
  <w:style w:type="paragraph" w:styleId="CommentText">
    <w:name w:val="annotation text"/>
    <w:basedOn w:val="Normal"/>
    <w:link w:val="CommentTextChar"/>
    <w:uiPriority w:val="99"/>
    <w:semiHidden/>
    <w:unhideWhenUsed/>
    <w:rsid w:val="009342AC"/>
    <w:pPr>
      <w:spacing w:line="240" w:lineRule="auto"/>
    </w:pPr>
    <w:rPr>
      <w:sz w:val="20"/>
      <w:szCs w:val="20"/>
    </w:rPr>
  </w:style>
  <w:style w:type="character" w:customStyle="1" w:styleId="CommentTextChar">
    <w:name w:val="Comment Text Char"/>
    <w:basedOn w:val="DefaultParagraphFont"/>
    <w:link w:val="CommentText"/>
    <w:uiPriority w:val="99"/>
    <w:semiHidden/>
    <w:rsid w:val="009342AC"/>
    <w:rPr>
      <w:sz w:val="20"/>
      <w:szCs w:val="20"/>
    </w:rPr>
  </w:style>
  <w:style w:type="paragraph" w:styleId="CommentSubject">
    <w:name w:val="annotation subject"/>
    <w:basedOn w:val="CommentText"/>
    <w:next w:val="CommentText"/>
    <w:link w:val="CommentSubjectChar"/>
    <w:uiPriority w:val="99"/>
    <w:semiHidden/>
    <w:unhideWhenUsed/>
    <w:rsid w:val="009342AC"/>
    <w:rPr>
      <w:b/>
      <w:bCs/>
    </w:rPr>
  </w:style>
  <w:style w:type="character" w:customStyle="1" w:styleId="CommentSubjectChar">
    <w:name w:val="Comment Subject Char"/>
    <w:basedOn w:val="CommentTextChar"/>
    <w:link w:val="CommentSubject"/>
    <w:uiPriority w:val="99"/>
    <w:semiHidden/>
    <w:rsid w:val="009342AC"/>
    <w:rPr>
      <w:b/>
      <w:bCs/>
      <w:sz w:val="20"/>
      <w:szCs w:val="20"/>
    </w:rPr>
  </w:style>
  <w:style w:type="character" w:styleId="FollowedHyperlink">
    <w:name w:val="FollowedHyperlink"/>
    <w:basedOn w:val="DefaultParagraphFont"/>
    <w:uiPriority w:val="99"/>
    <w:semiHidden/>
    <w:unhideWhenUsed/>
    <w:rsid w:val="00605EC0"/>
    <w:rPr>
      <w:color w:val="800080" w:themeColor="followedHyperlink"/>
      <w:u w:val="single"/>
    </w:rPr>
  </w:style>
  <w:style w:type="paragraph" w:styleId="Revision">
    <w:name w:val="Revision"/>
    <w:hidden/>
    <w:uiPriority w:val="99"/>
    <w:semiHidden/>
    <w:rsid w:val="00A930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985931">
      <w:bodyDiv w:val="1"/>
      <w:marLeft w:val="0"/>
      <w:marRight w:val="0"/>
      <w:marTop w:val="0"/>
      <w:marBottom w:val="0"/>
      <w:divBdr>
        <w:top w:val="none" w:sz="0" w:space="0" w:color="auto"/>
        <w:left w:val="none" w:sz="0" w:space="0" w:color="auto"/>
        <w:bottom w:val="none" w:sz="0" w:space="0" w:color="auto"/>
        <w:right w:val="none" w:sz="0" w:space="0" w:color="auto"/>
      </w:divBdr>
    </w:div>
    <w:div w:id="337120134">
      <w:bodyDiv w:val="1"/>
      <w:marLeft w:val="0"/>
      <w:marRight w:val="0"/>
      <w:marTop w:val="0"/>
      <w:marBottom w:val="0"/>
      <w:divBdr>
        <w:top w:val="none" w:sz="0" w:space="0" w:color="auto"/>
        <w:left w:val="none" w:sz="0" w:space="0" w:color="auto"/>
        <w:bottom w:val="none" w:sz="0" w:space="0" w:color="auto"/>
        <w:right w:val="none" w:sz="0" w:space="0" w:color="auto"/>
      </w:divBdr>
    </w:div>
    <w:div w:id="475339878">
      <w:bodyDiv w:val="1"/>
      <w:marLeft w:val="0"/>
      <w:marRight w:val="0"/>
      <w:marTop w:val="0"/>
      <w:marBottom w:val="0"/>
      <w:divBdr>
        <w:top w:val="none" w:sz="0" w:space="0" w:color="auto"/>
        <w:left w:val="none" w:sz="0" w:space="0" w:color="auto"/>
        <w:bottom w:val="none" w:sz="0" w:space="0" w:color="auto"/>
        <w:right w:val="none" w:sz="0" w:space="0" w:color="auto"/>
      </w:divBdr>
    </w:div>
    <w:div w:id="481166579">
      <w:bodyDiv w:val="1"/>
      <w:marLeft w:val="0"/>
      <w:marRight w:val="0"/>
      <w:marTop w:val="0"/>
      <w:marBottom w:val="0"/>
      <w:divBdr>
        <w:top w:val="none" w:sz="0" w:space="0" w:color="auto"/>
        <w:left w:val="none" w:sz="0" w:space="0" w:color="auto"/>
        <w:bottom w:val="none" w:sz="0" w:space="0" w:color="auto"/>
        <w:right w:val="none" w:sz="0" w:space="0" w:color="auto"/>
      </w:divBdr>
    </w:div>
    <w:div w:id="667710753">
      <w:bodyDiv w:val="1"/>
      <w:marLeft w:val="0"/>
      <w:marRight w:val="0"/>
      <w:marTop w:val="0"/>
      <w:marBottom w:val="0"/>
      <w:divBdr>
        <w:top w:val="none" w:sz="0" w:space="0" w:color="auto"/>
        <w:left w:val="none" w:sz="0" w:space="0" w:color="auto"/>
        <w:bottom w:val="none" w:sz="0" w:space="0" w:color="auto"/>
        <w:right w:val="none" w:sz="0" w:space="0" w:color="auto"/>
      </w:divBdr>
    </w:div>
    <w:div w:id="874931421">
      <w:bodyDiv w:val="1"/>
      <w:marLeft w:val="0"/>
      <w:marRight w:val="0"/>
      <w:marTop w:val="0"/>
      <w:marBottom w:val="0"/>
      <w:divBdr>
        <w:top w:val="none" w:sz="0" w:space="0" w:color="auto"/>
        <w:left w:val="none" w:sz="0" w:space="0" w:color="auto"/>
        <w:bottom w:val="none" w:sz="0" w:space="0" w:color="auto"/>
        <w:right w:val="none" w:sz="0" w:space="0" w:color="auto"/>
      </w:divBdr>
    </w:div>
    <w:div w:id="1702171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www.camillecaldwell.com/WelcomePrayer.html" TargetMode="External"/><Relationship Id="rId2" Type="http://schemas.openxmlformats.org/officeDocument/2006/relationships/hyperlink" Target="https://www.adamsetser.com/blog/2015/5/9/a-long-obedience-in-the-same-direction-the-meaning-of-life-from-friedrich-nietzsche-and-king-solomon" TargetMode="External"/><Relationship Id="rId1" Type="http://schemas.openxmlformats.org/officeDocument/2006/relationships/hyperlink" Target="https://www.youtube.com/watch?v=dTKIqmdfHS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7n%20(Welcome%20m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348C2-BA35-49B8-BAF8-421A6E840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v7n (Welcome med.)</Template>
  <TotalTime>10</TotalTime>
  <Pages>7</Pages>
  <Words>3038</Words>
  <Characters>17317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4</cp:revision>
  <cp:lastPrinted>2019-06-29T12:38:00Z</cp:lastPrinted>
  <dcterms:created xsi:type="dcterms:W3CDTF">2025-02-13T16:47:00Z</dcterms:created>
  <dcterms:modified xsi:type="dcterms:W3CDTF">2026-02-01T15:35:00Z</dcterms:modified>
</cp:coreProperties>
</file>