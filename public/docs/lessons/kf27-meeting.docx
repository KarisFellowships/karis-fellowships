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37A3" w14:textId="77777777" w:rsidR="006A08BE" w:rsidRPr="00997081" w:rsidRDefault="00285B9A" w:rsidP="009D3E22">
      <w:pPr>
        <w:pStyle w:val="Title"/>
        <w:jc w:val="both"/>
      </w:pPr>
      <w:r w:rsidRPr="00997081">
        <w:t>KF</w:t>
      </w:r>
      <w:r w:rsidR="008F12AF" w:rsidRPr="00997081">
        <w:t>27</w:t>
      </w:r>
      <w:r w:rsidR="00D13F70" w:rsidRPr="00997081">
        <w:t xml:space="preserve"> </w:t>
      </w:r>
      <w:r w:rsidR="00874C72" w:rsidRPr="00997081">
        <w:t>Meeting</w:t>
      </w:r>
      <w:r w:rsidR="0010584D" w:rsidRPr="00997081">
        <w:t xml:space="preserve"> Version of</w:t>
      </w:r>
      <w:r w:rsidRPr="00997081">
        <w:t xml:space="preserve"> Teachings</w:t>
      </w:r>
    </w:p>
    <w:p w14:paraId="42E0D67B" w14:textId="77777777" w:rsidR="00285B9A" w:rsidRPr="00997081" w:rsidRDefault="00285B9A" w:rsidP="006A08BE">
      <w:pPr>
        <w:spacing w:after="0" w:line="240" w:lineRule="auto"/>
        <w:jc w:val="both"/>
      </w:pPr>
      <w:r w:rsidRPr="00997081">
        <w:t>Karis is an invitation to a relationship based on mutual generosity.</w:t>
      </w:r>
    </w:p>
    <w:p w14:paraId="4690FE5B" w14:textId="77777777" w:rsidR="006A08BE" w:rsidRPr="00997081" w:rsidRDefault="006A08BE" w:rsidP="006A08BE">
      <w:pPr>
        <w:spacing w:after="0" w:line="240" w:lineRule="auto"/>
        <w:jc w:val="both"/>
      </w:pPr>
    </w:p>
    <w:p w14:paraId="437AC273" w14:textId="77777777" w:rsidR="003E3E34" w:rsidRPr="00997081" w:rsidRDefault="0041572D" w:rsidP="003E3E34">
      <w:pPr>
        <w:spacing w:after="0" w:line="240" w:lineRule="auto"/>
        <w:jc w:val="both"/>
      </w:pPr>
      <w:r w:rsidRPr="00997081">
        <w:t>“Search me, O God, and know my heart. Examine me and know my thoughts. See if there is any way in me that causes pain, and lead me in the ways of eternity.” (Psalm 139:23</w:t>
      </w:r>
      <w:r w:rsidR="00830770" w:rsidRPr="00997081">
        <w:t>–</w:t>
      </w:r>
      <w:r w:rsidRPr="00997081">
        <w:t>24)</w:t>
      </w:r>
    </w:p>
    <w:p w14:paraId="57828400" w14:textId="77777777" w:rsidR="006A08BE" w:rsidRPr="00997081" w:rsidRDefault="006A08BE" w:rsidP="003E3E34">
      <w:pPr>
        <w:spacing w:after="0" w:line="240" w:lineRule="auto"/>
        <w:jc w:val="both"/>
      </w:pPr>
    </w:p>
    <w:p w14:paraId="450EE61E" w14:textId="77777777" w:rsidR="006A08BE" w:rsidRPr="00997081" w:rsidRDefault="00E572A9" w:rsidP="006A08BE">
      <w:pPr>
        <w:spacing w:after="0" w:line="240" w:lineRule="auto"/>
        <w:jc w:val="both"/>
        <w:rPr>
          <w:b/>
        </w:rPr>
      </w:pPr>
      <w:r w:rsidRPr="00997081">
        <w:rPr>
          <w:b/>
        </w:rPr>
        <w:t>0:0</w:t>
      </w:r>
      <w:r w:rsidR="001C0B25" w:rsidRPr="00997081">
        <w:rPr>
          <w:b/>
        </w:rPr>
        <w:t>1</w:t>
      </w:r>
      <w:r w:rsidR="00FA46B5" w:rsidRPr="00997081">
        <w:rPr>
          <w:b/>
        </w:rPr>
        <w:tab/>
      </w:r>
      <w:r w:rsidR="00285B9A" w:rsidRPr="00997081">
        <w:rPr>
          <w:b/>
        </w:rPr>
        <w:t>OPENING</w:t>
      </w:r>
    </w:p>
    <w:p w14:paraId="679ED8E0" w14:textId="77777777" w:rsidR="003E3E34" w:rsidRPr="00997081" w:rsidRDefault="003E3E34" w:rsidP="006A08BE">
      <w:pPr>
        <w:spacing w:after="0" w:line="240" w:lineRule="auto"/>
        <w:jc w:val="both"/>
        <w:rPr>
          <w:b/>
        </w:rPr>
      </w:pPr>
    </w:p>
    <w:p w14:paraId="53F2EA42" w14:textId="77777777" w:rsidR="00285B9A" w:rsidRPr="00997081" w:rsidRDefault="00E572A9" w:rsidP="006A08BE">
      <w:pPr>
        <w:spacing w:after="0" w:line="240" w:lineRule="auto"/>
        <w:jc w:val="both"/>
        <w:rPr>
          <w:b/>
        </w:rPr>
      </w:pPr>
      <w:r w:rsidRPr="00997081">
        <w:rPr>
          <w:b/>
        </w:rPr>
        <w:t>0:0</w:t>
      </w:r>
      <w:r w:rsidR="001C0B25" w:rsidRPr="00997081">
        <w:rPr>
          <w:b/>
        </w:rPr>
        <w:t>2</w:t>
      </w:r>
      <w:r w:rsidR="00285B9A" w:rsidRPr="00997081">
        <w:rPr>
          <w:b/>
        </w:rPr>
        <w:tab/>
        <w:t>PRESENTING</w:t>
      </w:r>
    </w:p>
    <w:p w14:paraId="2911BA7F" w14:textId="77777777" w:rsidR="006A08BE" w:rsidRPr="00997081" w:rsidRDefault="006A08BE" w:rsidP="006A08BE">
      <w:pPr>
        <w:spacing w:after="0" w:line="240" w:lineRule="auto"/>
        <w:jc w:val="both"/>
        <w:rPr>
          <w:b/>
        </w:rPr>
      </w:pPr>
    </w:p>
    <w:p w14:paraId="282C6FC8" w14:textId="77777777" w:rsidR="00285B9A" w:rsidRPr="00997081" w:rsidRDefault="006A08BE" w:rsidP="006A08BE">
      <w:pPr>
        <w:spacing w:after="0" w:line="240" w:lineRule="auto"/>
        <w:jc w:val="both"/>
        <w:rPr>
          <w:b/>
        </w:rPr>
      </w:pPr>
      <w:r w:rsidRPr="00997081">
        <w:rPr>
          <w:b/>
        </w:rPr>
        <w:t>0:0</w:t>
      </w:r>
      <w:r w:rsidR="00C26AB6" w:rsidRPr="00997081">
        <w:rPr>
          <w:b/>
        </w:rPr>
        <w:t>6</w:t>
      </w:r>
      <w:r w:rsidR="007A4A21" w:rsidRPr="00997081">
        <w:rPr>
          <w:b/>
        </w:rPr>
        <w:tab/>
        <w:t>KARIS CIRCULATION</w:t>
      </w:r>
    </w:p>
    <w:p w14:paraId="70034420" w14:textId="77777777" w:rsidR="006A08BE" w:rsidRPr="00997081" w:rsidRDefault="006A08BE" w:rsidP="006A08BE">
      <w:pPr>
        <w:spacing w:after="0" w:line="240" w:lineRule="auto"/>
        <w:jc w:val="both"/>
        <w:rPr>
          <w:b/>
        </w:rPr>
      </w:pPr>
    </w:p>
    <w:p w14:paraId="48597723" w14:textId="77777777" w:rsidR="00285B9A" w:rsidRPr="00997081" w:rsidRDefault="006A08BE" w:rsidP="006A08BE">
      <w:pPr>
        <w:spacing w:after="0" w:line="240" w:lineRule="auto"/>
        <w:jc w:val="both"/>
        <w:rPr>
          <w:b/>
        </w:rPr>
      </w:pPr>
      <w:r w:rsidRPr="00997081">
        <w:rPr>
          <w:b/>
        </w:rPr>
        <w:t>0:0</w:t>
      </w:r>
      <w:r w:rsidR="00C26AB6" w:rsidRPr="00997081">
        <w:rPr>
          <w:b/>
        </w:rPr>
        <w:t>7</w:t>
      </w:r>
      <w:r w:rsidR="00285B9A" w:rsidRPr="00997081">
        <w:rPr>
          <w:b/>
        </w:rPr>
        <w:tab/>
        <w:t>GUIDELINES &amp; LIMITATIONS</w:t>
      </w:r>
    </w:p>
    <w:p w14:paraId="2B3C48C4" w14:textId="77777777" w:rsidR="006A08BE" w:rsidRPr="00997081" w:rsidRDefault="006A08BE" w:rsidP="006A08BE">
      <w:pPr>
        <w:spacing w:after="0" w:line="240" w:lineRule="auto"/>
        <w:jc w:val="both"/>
        <w:rPr>
          <w:b/>
        </w:rPr>
      </w:pPr>
    </w:p>
    <w:p w14:paraId="42C052E1" w14:textId="77777777" w:rsidR="00285B9A" w:rsidRPr="00997081" w:rsidRDefault="006A08BE" w:rsidP="006A08BE">
      <w:pPr>
        <w:spacing w:after="0" w:line="240" w:lineRule="auto"/>
        <w:jc w:val="both"/>
        <w:rPr>
          <w:b/>
        </w:rPr>
      </w:pPr>
      <w:r w:rsidRPr="00997081">
        <w:rPr>
          <w:b/>
        </w:rPr>
        <w:t>0:0</w:t>
      </w:r>
      <w:r w:rsidR="00C26AB6" w:rsidRPr="00997081">
        <w:rPr>
          <w:b/>
        </w:rPr>
        <w:t>8</w:t>
      </w:r>
      <w:r w:rsidR="003E3E34" w:rsidRPr="00997081">
        <w:rPr>
          <w:b/>
        </w:rPr>
        <w:tab/>
      </w:r>
      <w:r w:rsidR="00285B9A" w:rsidRPr="00997081">
        <w:rPr>
          <w:b/>
        </w:rPr>
        <w:t>MINDFULNESS &amp; MEDITATION TRAINING</w:t>
      </w:r>
    </w:p>
    <w:p w14:paraId="67386D1C" w14:textId="77777777" w:rsidR="001E3CFD" w:rsidRPr="00997081" w:rsidRDefault="001E3CFD" w:rsidP="006A08BE">
      <w:pPr>
        <w:spacing w:after="0" w:line="240" w:lineRule="auto"/>
        <w:jc w:val="both"/>
      </w:pPr>
    </w:p>
    <w:p w14:paraId="7ABEB02C" w14:textId="77777777" w:rsidR="00C26AB6" w:rsidRPr="00997081" w:rsidRDefault="00177834" w:rsidP="006A08BE">
      <w:pPr>
        <w:spacing w:after="0" w:line="240" w:lineRule="auto"/>
        <w:jc w:val="both"/>
        <w:rPr>
          <w:iCs/>
          <w:vertAlign w:val="superscript"/>
        </w:rPr>
      </w:pPr>
      <w:r w:rsidRPr="00997081">
        <w:rPr>
          <w:iCs/>
        </w:rPr>
        <w:t>Let’s continue our practice of</w:t>
      </w:r>
      <w:r w:rsidR="00112B1B" w:rsidRPr="00997081">
        <w:rPr>
          <w:iCs/>
        </w:rPr>
        <w:t xml:space="preserve"> </w:t>
      </w:r>
      <w:r w:rsidR="0041572D" w:rsidRPr="00997081">
        <w:rPr>
          <w:b/>
          <w:iCs/>
        </w:rPr>
        <w:t>Centering Prayer</w:t>
      </w:r>
      <w:r w:rsidR="00FD7D8E" w:rsidRPr="00997081">
        <w:rPr>
          <w:iCs/>
        </w:rPr>
        <w:t>.</w:t>
      </w:r>
      <w:r w:rsidR="00FD7D8E" w:rsidRPr="00997081">
        <w:rPr>
          <w:rStyle w:val="EndnoteReference"/>
          <w:iCs/>
        </w:rPr>
        <w:endnoteReference w:id="1"/>
      </w:r>
    </w:p>
    <w:p w14:paraId="0079827F" w14:textId="77777777" w:rsidR="00C26AB6" w:rsidRPr="00997081" w:rsidRDefault="00C26AB6" w:rsidP="006A08BE">
      <w:pPr>
        <w:spacing w:after="0" w:line="240" w:lineRule="auto"/>
        <w:jc w:val="both"/>
        <w:rPr>
          <w:iCs/>
        </w:rPr>
      </w:pPr>
    </w:p>
    <w:p w14:paraId="508FF503" w14:textId="16F59532" w:rsidR="00B440F3" w:rsidRPr="00997081" w:rsidRDefault="00632C5F" w:rsidP="00B440F3">
      <w:pPr>
        <w:spacing w:after="0" w:line="240" w:lineRule="auto"/>
        <w:jc w:val="both"/>
        <w:rPr>
          <w:i/>
          <w:iCs/>
        </w:rPr>
      </w:pPr>
      <w:bookmarkStart w:id="0" w:name="_Hlk493177926"/>
      <w:r w:rsidRPr="00997081">
        <w:rPr>
          <w:iCs/>
        </w:rPr>
        <w:t>Assume</w:t>
      </w:r>
      <w:r w:rsidR="00981C5B" w:rsidRPr="00997081">
        <w:rPr>
          <w:iCs/>
        </w:rPr>
        <w:t xml:space="preserve"> </w:t>
      </w:r>
      <w:r w:rsidR="00B440F3" w:rsidRPr="00997081">
        <w:rPr>
          <w:iCs/>
        </w:rPr>
        <w:t>a meditation posture</w:t>
      </w:r>
      <w:r w:rsidR="001C72EF" w:rsidRPr="00997081">
        <w:rPr>
          <w:iCs/>
        </w:rPr>
        <w:t xml:space="preserve"> and breathe</w:t>
      </w:r>
      <w:r w:rsidR="00B440F3" w:rsidRPr="00997081">
        <w:rPr>
          <w:iCs/>
        </w:rPr>
        <w:t xml:space="preserve">. </w:t>
      </w:r>
      <w:r w:rsidR="00B440F3" w:rsidRPr="00997081">
        <w:rPr>
          <w:i/>
          <w:iCs/>
        </w:rPr>
        <w:t>(Pause)</w:t>
      </w:r>
      <w:r w:rsidR="00B440F3" w:rsidRPr="00997081">
        <w:rPr>
          <w:iCs/>
        </w:rPr>
        <w:t xml:space="preserve"> Now</w:t>
      </w:r>
      <w:r w:rsidR="00A26E94" w:rsidRPr="00997081">
        <w:rPr>
          <w:iCs/>
        </w:rPr>
        <w:t>,</w:t>
      </w:r>
      <w:r w:rsidR="00B440F3" w:rsidRPr="00997081">
        <w:rPr>
          <w:iCs/>
        </w:rPr>
        <w:t xml:space="preserve"> in silent prayer, rest in the spirit and </w:t>
      </w:r>
      <w:proofErr w:type="gramStart"/>
      <w:r w:rsidR="00B440F3" w:rsidRPr="00997081">
        <w:rPr>
          <w:iCs/>
        </w:rPr>
        <w:t>the breath</w:t>
      </w:r>
      <w:proofErr w:type="gramEnd"/>
      <w:r w:rsidR="00B440F3" w:rsidRPr="00997081">
        <w:rPr>
          <w:iCs/>
        </w:rPr>
        <w:t xml:space="preserve">. You might </w:t>
      </w:r>
      <w:r w:rsidRPr="00997081">
        <w:rPr>
          <w:iCs/>
        </w:rPr>
        <w:t>practice</w:t>
      </w:r>
      <w:r w:rsidR="00B440F3" w:rsidRPr="00997081">
        <w:rPr>
          <w:iCs/>
        </w:rPr>
        <w:t xml:space="preserve"> </w:t>
      </w:r>
      <w:proofErr w:type="gramStart"/>
      <w:r w:rsidR="00B440F3" w:rsidRPr="00997081">
        <w:rPr>
          <w:iCs/>
        </w:rPr>
        <w:t>the balanced</w:t>
      </w:r>
      <w:proofErr w:type="gramEnd"/>
      <w:r w:rsidR="00B440F3" w:rsidRPr="00997081">
        <w:rPr>
          <w:iCs/>
        </w:rPr>
        <w:t xml:space="preserve"> breath</w:t>
      </w:r>
      <w:r w:rsidR="00A26E94" w:rsidRPr="00997081">
        <w:rPr>
          <w:iCs/>
        </w:rPr>
        <w:t xml:space="preserve"> using</w:t>
      </w:r>
      <w:r w:rsidR="00B440F3" w:rsidRPr="00997081">
        <w:rPr>
          <w:iCs/>
        </w:rPr>
        <w:t xml:space="preserve"> the same amount of time for your </w:t>
      </w:r>
      <w:r w:rsidRPr="00997081">
        <w:rPr>
          <w:iCs/>
        </w:rPr>
        <w:t xml:space="preserve">inhale as </w:t>
      </w:r>
      <w:r w:rsidR="00981C5B" w:rsidRPr="00997081">
        <w:rPr>
          <w:iCs/>
        </w:rPr>
        <w:t xml:space="preserve">for your exhale. </w:t>
      </w:r>
      <w:r w:rsidR="00B440F3" w:rsidRPr="00997081">
        <w:rPr>
          <w:i/>
          <w:iCs/>
        </w:rPr>
        <w:t>(Pause</w:t>
      </w:r>
      <w:r w:rsidR="00830770" w:rsidRPr="00997081">
        <w:rPr>
          <w:i/>
          <w:iCs/>
        </w:rPr>
        <w:t xml:space="preserve"> for</w:t>
      </w:r>
      <w:r w:rsidR="00B440F3" w:rsidRPr="00997081">
        <w:rPr>
          <w:i/>
          <w:iCs/>
        </w:rPr>
        <w:t xml:space="preserve"> 30 seconds)</w:t>
      </w:r>
    </w:p>
    <w:bookmarkEnd w:id="0"/>
    <w:p w14:paraId="3DB75ABE" w14:textId="77777777" w:rsidR="006A08BE" w:rsidRPr="00997081" w:rsidRDefault="006A08BE" w:rsidP="006A08BE">
      <w:pPr>
        <w:spacing w:after="0" w:line="240" w:lineRule="auto"/>
        <w:jc w:val="both"/>
        <w:rPr>
          <w:iCs/>
        </w:rPr>
      </w:pPr>
    </w:p>
    <w:p w14:paraId="3E210A7C" w14:textId="77777777" w:rsidR="006605E2" w:rsidRPr="00997081" w:rsidRDefault="00842248" w:rsidP="006A08BE">
      <w:pPr>
        <w:spacing w:after="0" w:line="240" w:lineRule="auto"/>
        <w:jc w:val="both"/>
        <w:rPr>
          <w:iCs/>
        </w:rPr>
      </w:pPr>
      <w:r w:rsidRPr="00997081">
        <w:rPr>
          <w:iCs/>
        </w:rPr>
        <w:t xml:space="preserve">Ask God for a </w:t>
      </w:r>
      <w:r w:rsidRPr="00997081">
        <w:rPr>
          <w:i/>
          <w:iCs/>
        </w:rPr>
        <w:t>word</w:t>
      </w:r>
      <w:r w:rsidRPr="00997081">
        <w:rPr>
          <w:iCs/>
        </w:rPr>
        <w:t>, and allow that word</w:t>
      </w:r>
      <w:r w:rsidR="0041572D" w:rsidRPr="00997081">
        <w:rPr>
          <w:iCs/>
        </w:rPr>
        <w:t xml:space="preserve"> </w:t>
      </w:r>
      <w:r w:rsidR="00E85B19" w:rsidRPr="00997081">
        <w:rPr>
          <w:iCs/>
        </w:rPr>
        <w:t>to surface in</w:t>
      </w:r>
      <w:r w:rsidRPr="00997081">
        <w:rPr>
          <w:iCs/>
        </w:rPr>
        <w:t xml:space="preserve"> your consciousness. </w:t>
      </w:r>
      <w:r w:rsidR="00222300" w:rsidRPr="00997081">
        <w:rPr>
          <w:i/>
          <w:iCs/>
        </w:rPr>
        <w:t>(Pause</w:t>
      </w:r>
      <w:r w:rsidR="00830770" w:rsidRPr="00997081">
        <w:rPr>
          <w:i/>
          <w:iCs/>
        </w:rPr>
        <w:t xml:space="preserve"> for</w:t>
      </w:r>
      <w:r w:rsidR="00222300" w:rsidRPr="00997081">
        <w:rPr>
          <w:i/>
          <w:iCs/>
        </w:rPr>
        <w:t xml:space="preserve"> 3</w:t>
      </w:r>
      <w:r w:rsidRPr="00997081">
        <w:rPr>
          <w:i/>
          <w:iCs/>
        </w:rPr>
        <w:t>0 seconds)</w:t>
      </w:r>
      <w:r w:rsidRPr="00997081">
        <w:rPr>
          <w:iCs/>
        </w:rPr>
        <w:t xml:space="preserve"> Stick to this word during </w:t>
      </w:r>
      <w:r w:rsidR="00632C5F" w:rsidRPr="00997081">
        <w:rPr>
          <w:iCs/>
        </w:rPr>
        <w:t>the</w:t>
      </w:r>
      <w:r w:rsidRPr="00997081">
        <w:rPr>
          <w:iCs/>
        </w:rPr>
        <w:t xml:space="preserve"> meditation tim</w:t>
      </w:r>
      <w:r w:rsidR="007A4A21" w:rsidRPr="00997081">
        <w:rPr>
          <w:iCs/>
        </w:rPr>
        <w:t>e. When other thoughts hijack</w:t>
      </w:r>
      <w:r w:rsidRPr="00997081">
        <w:rPr>
          <w:iCs/>
        </w:rPr>
        <w:t xml:space="preserve"> </w:t>
      </w:r>
      <w:r w:rsidR="00632C5F" w:rsidRPr="00997081">
        <w:rPr>
          <w:iCs/>
        </w:rPr>
        <w:t>your</w:t>
      </w:r>
      <w:r w:rsidRPr="00997081">
        <w:rPr>
          <w:iCs/>
        </w:rPr>
        <w:t xml:space="preserve"> consciousness, gently return to your word. </w:t>
      </w:r>
      <w:r w:rsidRPr="00997081">
        <w:rPr>
          <w:i/>
          <w:iCs/>
        </w:rPr>
        <w:t xml:space="preserve">(Pause </w:t>
      </w:r>
      <w:r w:rsidR="00830770" w:rsidRPr="00997081">
        <w:rPr>
          <w:i/>
          <w:iCs/>
        </w:rPr>
        <w:t xml:space="preserve">for </w:t>
      </w:r>
      <w:r w:rsidRPr="00997081">
        <w:rPr>
          <w:i/>
          <w:iCs/>
        </w:rPr>
        <w:t>30 seconds)</w:t>
      </w:r>
      <w:r w:rsidRPr="00997081">
        <w:rPr>
          <w:iCs/>
        </w:rPr>
        <w:t xml:space="preserve"> </w:t>
      </w:r>
    </w:p>
    <w:p w14:paraId="149BFA43" w14:textId="77777777" w:rsidR="00C26AB6" w:rsidRPr="00997081" w:rsidRDefault="00C26AB6" w:rsidP="006A08BE">
      <w:pPr>
        <w:spacing w:after="0" w:line="240" w:lineRule="auto"/>
        <w:jc w:val="both"/>
        <w:rPr>
          <w:iCs/>
        </w:rPr>
      </w:pPr>
    </w:p>
    <w:p w14:paraId="3EDC8D32" w14:textId="208A39FF" w:rsidR="00842248" w:rsidRPr="00997081" w:rsidRDefault="00222300" w:rsidP="006A08BE">
      <w:pPr>
        <w:spacing w:after="0" w:line="240" w:lineRule="auto"/>
        <w:jc w:val="both"/>
        <w:rPr>
          <w:i/>
          <w:iCs/>
        </w:rPr>
      </w:pPr>
      <w:r w:rsidRPr="00997081">
        <w:rPr>
          <w:iCs/>
        </w:rPr>
        <w:t>For one minute</w:t>
      </w:r>
      <w:r w:rsidR="0041572D" w:rsidRPr="00997081">
        <w:rPr>
          <w:iCs/>
        </w:rPr>
        <w:t>,</w:t>
      </w:r>
      <w:r w:rsidR="00842248" w:rsidRPr="00997081">
        <w:rPr>
          <w:iCs/>
        </w:rPr>
        <w:t xml:space="preserve"> try </w:t>
      </w:r>
      <w:r w:rsidR="002960EC" w:rsidRPr="00997081">
        <w:rPr>
          <w:iCs/>
        </w:rPr>
        <w:t>recalling</w:t>
      </w:r>
      <w:r w:rsidR="00D121A7" w:rsidRPr="00997081">
        <w:rPr>
          <w:iCs/>
        </w:rPr>
        <w:t xml:space="preserve"> </w:t>
      </w:r>
      <w:r w:rsidR="00842248" w:rsidRPr="00997081">
        <w:rPr>
          <w:iCs/>
        </w:rPr>
        <w:t xml:space="preserve">the word </w:t>
      </w:r>
      <w:r w:rsidR="00D121A7" w:rsidRPr="00997081">
        <w:rPr>
          <w:iCs/>
        </w:rPr>
        <w:t>for</w:t>
      </w:r>
      <w:r w:rsidR="007A4A21" w:rsidRPr="00997081">
        <w:rPr>
          <w:iCs/>
        </w:rPr>
        <w:t xml:space="preserve"> one breath and then rest</w:t>
      </w:r>
      <w:r w:rsidR="00842248" w:rsidRPr="00997081">
        <w:rPr>
          <w:iCs/>
        </w:rPr>
        <w:t xml:space="preserve"> in the stillness for two breaths. </w:t>
      </w:r>
      <w:r w:rsidR="00842248" w:rsidRPr="00997081">
        <w:rPr>
          <w:i/>
          <w:iCs/>
        </w:rPr>
        <w:t xml:space="preserve">(Pause </w:t>
      </w:r>
      <w:r w:rsidR="00830770" w:rsidRPr="00997081">
        <w:rPr>
          <w:i/>
          <w:iCs/>
        </w:rPr>
        <w:t xml:space="preserve">for </w:t>
      </w:r>
      <w:r w:rsidR="00842248" w:rsidRPr="00997081">
        <w:rPr>
          <w:i/>
          <w:iCs/>
        </w:rPr>
        <w:t xml:space="preserve">1 </w:t>
      </w:r>
      <w:r w:rsidR="0044796B" w:rsidRPr="00997081">
        <w:rPr>
          <w:i/>
          <w:iCs/>
        </w:rPr>
        <w:t>mi</w:t>
      </w:r>
      <w:r w:rsidR="00842248" w:rsidRPr="00997081">
        <w:rPr>
          <w:i/>
          <w:iCs/>
        </w:rPr>
        <w:t>nute)</w:t>
      </w:r>
      <w:r w:rsidR="003A5154" w:rsidRPr="00997081">
        <w:rPr>
          <w:i/>
          <w:iCs/>
        </w:rPr>
        <w:t xml:space="preserve"> </w:t>
      </w:r>
    </w:p>
    <w:p w14:paraId="2E217B20" w14:textId="77777777" w:rsidR="00C26AB6" w:rsidRPr="00997081" w:rsidRDefault="00C26AB6" w:rsidP="006A08BE">
      <w:pPr>
        <w:spacing w:after="0" w:line="240" w:lineRule="auto"/>
        <w:jc w:val="both"/>
        <w:rPr>
          <w:iCs/>
        </w:rPr>
      </w:pPr>
    </w:p>
    <w:p w14:paraId="557D4ACC" w14:textId="77777777" w:rsidR="00842248" w:rsidRPr="00997081" w:rsidRDefault="00842248" w:rsidP="006A08BE">
      <w:pPr>
        <w:spacing w:after="0" w:line="240" w:lineRule="auto"/>
        <w:jc w:val="both"/>
        <w:rPr>
          <w:iCs/>
        </w:rPr>
      </w:pPr>
      <w:r w:rsidRPr="00997081">
        <w:rPr>
          <w:iCs/>
        </w:rPr>
        <w:t xml:space="preserve">And now, as you are able, practice resting in only the stillness, the quiet mind, for one minute. </w:t>
      </w:r>
      <w:r w:rsidRPr="00997081">
        <w:rPr>
          <w:i/>
          <w:iCs/>
        </w:rPr>
        <w:t xml:space="preserve">(Pause </w:t>
      </w:r>
      <w:r w:rsidR="00830770" w:rsidRPr="00997081">
        <w:rPr>
          <w:i/>
          <w:iCs/>
        </w:rPr>
        <w:t xml:space="preserve">for </w:t>
      </w:r>
      <w:r w:rsidRPr="00997081">
        <w:rPr>
          <w:i/>
          <w:iCs/>
        </w:rPr>
        <w:t>1 minute)</w:t>
      </w:r>
    </w:p>
    <w:p w14:paraId="42AB5B96" w14:textId="77777777" w:rsidR="00C26AB6" w:rsidRPr="00997081" w:rsidRDefault="00C26AB6" w:rsidP="006A08BE">
      <w:pPr>
        <w:spacing w:after="0" w:line="240" w:lineRule="auto"/>
        <w:jc w:val="both"/>
        <w:rPr>
          <w:iCs/>
        </w:rPr>
      </w:pPr>
    </w:p>
    <w:p w14:paraId="42E55D69" w14:textId="592AB165" w:rsidR="00842248" w:rsidRPr="00997081" w:rsidRDefault="00154BBC" w:rsidP="006A08BE">
      <w:pPr>
        <w:spacing w:after="0" w:line="240" w:lineRule="auto"/>
        <w:jc w:val="both"/>
        <w:rPr>
          <w:iCs/>
        </w:rPr>
      </w:pPr>
      <w:r w:rsidRPr="00997081">
        <w:rPr>
          <w:iCs/>
        </w:rPr>
        <w:t>Pause</w:t>
      </w:r>
      <w:r w:rsidR="003E3E34" w:rsidRPr="00997081">
        <w:rPr>
          <w:iCs/>
        </w:rPr>
        <w:t>,</w:t>
      </w:r>
      <w:r w:rsidRPr="00997081">
        <w:rPr>
          <w:iCs/>
        </w:rPr>
        <w:t xml:space="preserve"> and t</w:t>
      </w:r>
      <w:r w:rsidR="007A4A21" w:rsidRPr="00997081">
        <w:rPr>
          <w:iCs/>
        </w:rPr>
        <w:t>ake a full</w:t>
      </w:r>
      <w:r w:rsidR="00842248" w:rsidRPr="00997081">
        <w:rPr>
          <w:iCs/>
        </w:rPr>
        <w:t xml:space="preserve"> deep breath, as if yo</w:t>
      </w:r>
      <w:r w:rsidR="0021573A" w:rsidRPr="00997081">
        <w:rPr>
          <w:iCs/>
        </w:rPr>
        <w:t>u were</w:t>
      </w:r>
      <w:r w:rsidR="00842248" w:rsidRPr="00997081">
        <w:rPr>
          <w:iCs/>
        </w:rPr>
        <w:t xml:space="preserve"> stretching your insides.</w:t>
      </w:r>
      <w:r w:rsidRPr="00997081">
        <w:rPr>
          <w:iCs/>
        </w:rPr>
        <w:t xml:space="preserve"> </w:t>
      </w:r>
      <w:r w:rsidRPr="00997081">
        <w:rPr>
          <w:i/>
          <w:iCs/>
        </w:rPr>
        <w:t>(Pause)</w:t>
      </w:r>
      <w:r w:rsidR="00842248" w:rsidRPr="00997081">
        <w:rPr>
          <w:iCs/>
        </w:rPr>
        <w:t xml:space="preserve"> Gently open your eyes and re-engage with the meeting. </w:t>
      </w:r>
    </w:p>
    <w:p w14:paraId="743D6FC4" w14:textId="77777777" w:rsidR="006A08BE" w:rsidRPr="00997081" w:rsidRDefault="006A08BE" w:rsidP="006A08BE">
      <w:pPr>
        <w:spacing w:after="0" w:line="240" w:lineRule="auto"/>
        <w:jc w:val="both"/>
        <w:rPr>
          <w:iCs/>
        </w:rPr>
      </w:pPr>
    </w:p>
    <w:p w14:paraId="73F59E3F" w14:textId="500A189F" w:rsidR="00B440F3" w:rsidRPr="00997081" w:rsidRDefault="00B440F3" w:rsidP="00B440F3">
      <w:pPr>
        <w:spacing w:after="0" w:line="240" w:lineRule="auto"/>
        <w:jc w:val="both"/>
        <w:rPr>
          <w:iCs/>
        </w:rPr>
      </w:pPr>
      <w:bookmarkStart w:id="1" w:name="_Hlk4690493"/>
      <w:r w:rsidRPr="00997081">
        <w:rPr>
          <w:iCs/>
        </w:rPr>
        <w:t>You may already know this hymn by the American com</w:t>
      </w:r>
      <w:r w:rsidR="000627AA" w:rsidRPr="00997081">
        <w:rPr>
          <w:iCs/>
        </w:rPr>
        <w:t>poser Clara H. Scott</w:t>
      </w:r>
      <w:r w:rsidRPr="00997081">
        <w:rPr>
          <w:iCs/>
        </w:rPr>
        <w:t>. Pray these words with me as I read</w:t>
      </w:r>
      <w:r w:rsidR="007C1578" w:rsidRPr="00997081">
        <w:rPr>
          <w:iCs/>
        </w:rPr>
        <w:t>.</w:t>
      </w:r>
    </w:p>
    <w:bookmarkEnd w:id="1"/>
    <w:p w14:paraId="30C4D465" w14:textId="77777777" w:rsidR="00C26AB6" w:rsidRPr="00997081" w:rsidRDefault="00C26AB6" w:rsidP="006A08BE">
      <w:pPr>
        <w:spacing w:after="0" w:line="240" w:lineRule="auto"/>
        <w:jc w:val="both"/>
        <w:rPr>
          <w:iCs/>
        </w:rPr>
      </w:pPr>
    </w:p>
    <w:p w14:paraId="0A14E3C3" w14:textId="77777777" w:rsidR="00FA46B5" w:rsidRPr="00997081" w:rsidRDefault="00842248" w:rsidP="00EB6591">
      <w:pPr>
        <w:spacing w:after="0" w:line="240" w:lineRule="auto"/>
        <w:jc w:val="center"/>
      </w:pPr>
      <w:r w:rsidRPr="00997081">
        <w:t>Open my eyes, that I may see</w:t>
      </w:r>
    </w:p>
    <w:p w14:paraId="5E7264BD" w14:textId="77777777" w:rsidR="00FA46B5" w:rsidRPr="00997081" w:rsidRDefault="00842248" w:rsidP="00EB6591">
      <w:pPr>
        <w:spacing w:after="0" w:line="240" w:lineRule="auto"/>
        <w:jc w:val="center"/>
      </w:pPr>
      <w:r w:rsidRPr="00997081">
        <w:t xml:space="preserve">Glimpses of truth Thou hast for </w:t>
      </w:r>
      <w:proofErr w:type="gramStart"/>
      <w:r w:rsidRPr="00997081">
        <w:t>me;</w:t>
      </w:r>
      <w:proofErr w:type="gramEnd"/>
    </w:p>
    <w:p w14:paraId="658F89A3" w14:textId="77777777" w:rsidR="00FA46B5" w:rsidRPr="00997081" w:rsidRDefault="00842248" w:rsidP="00EB6591">
      <w:pPr>
        <w:spacing w:after="0" w:line="240" w:lineRule="auto"/>
        <w:jc w:val="center"/>
      </w:pPr>
      <w:r w:rsidRPr="00997081">
        <w:t>Place in my hands the wonderful key</w:t>
      </w:r>
    </w:p>
    <w:p w14:paraId="4EA03065" w14:textId="77777777" w:rsidR="00842248" w:rsidRPr="00997081" w:rsidRDefault="00842248" w:rsidP="00EB6591">
      <w:pPr>
        <w:spacing w:after="0" w:line="240" w:lineRule="auto"/>
        <w:jc w:val="center"/>
      </w:pPr>
      <w:r w:rsidRPr="00997081">
        <w:t>That shall unclasp and set me free.</w:t>
      </w:r>
    </w:p>
    <w:p w14:paraId="726D6808" w14:textId="77777777" w:rsidR="00FA46B5" w:rsidRPr="00997081" w:rsidRDefault="00842248" w:rsidP="00EB6591">
      <w:pPr>
        <w:spacing w:after="0" w:line="240" w:lineRule="auto"/>
        <w:jc w:val="center"/>
        <w:rPr>
          <w:iCs/>
        </w:rPr>
      </w:pPr>
      <w:r w:rsidRPr="00997081">
        <w:rPr>
          <w:iCs/>
        </w:rPr>
        <w:t>Silently now I wait for Thee,</w:t>
      </w:r>
    </w:p>
    <w:p w14:paraId="6A3CF6D6" w14:textId="77777777" w:rsidR="00FA46B5" w:rsidRPr="00997081" w:rsidRDefault="00842248" w:rsidP="00EB6591">
      <w:pPr>
        <w:spacing w:after="0" w:line="240" w:lineRule="auto"/>
        <w:jc w:val="center"/>
        <w:rPr>
          <w:iCs/>
        </w:rPr>
      </w:pPr>
      <w:r w:rsidRPr="00997081">
        <w:rPr>
          <w:iCs/>
        </w:rPr>
        <w:t xml:space="preserve">Ready my God, </w:t>
      </w:r>
      <w:proofErr w:type="gramStart"/>
      <w:r w:rsidRPr="00997081">
        <w:rPr>
          <w:iCs/>
        </w:rPr>
        <w:t>Thy</w:t>
      </w:r>
      <w:proofErr w:type="gramEnd"/>
      <w:r w:rsidRPr="00997081">
        <w:rPr>
          <w:iCs/>
        </w:rPr>
        <w:t xml:space="preserve"> will to see,</w:t>
      </w:r>
    </w:p>
    <w:p w14:paraId="6BB5D769" w14:textId="77777777" w:rsidR="008923C6" w:rsidRPr="00997081" w:rsidRDefault="008923C6" w:rsidP="00E05559">
      <w:pPr>
        <w:spacing w:after="0" w:line="240" w:lineRule="auto"/>
        <w:jc w:val="center"/>
        <w:rPr>
          <w:iCs/>
        </w:rPr>
      </w:pPr>
    </w:p>
    <w:p w14:paraId="3FD65A5E" w14:textId="4212F10A" w:rsidR="00FA46B5" w:rsidRPr="00997081" w:rsidRDefault="00842248" w:rsidP="00E05559">
      <w:pPr>
        <w:spacing w:after="0" w:line="240" w:lineRule="auto"/>
        <w:jc w:val="center"/>
        <w:rPr>
          <w:iCs/>
        </w:rPr>
      </w:pPr>
      <w:r w:rsidRPr="00997081">
        <w:rPr>
          <w:iCs/>
        </w:rPr>
        <w:lastRenderedPageBreak/>
        <w:t xml:space="preserve">Open my eyes, </w:t>
      </w:r>
      <w:proofErr w:type="gramStart"/>
      <w:r w:rsidRPr="00997081">
        <w:rPr>
          <w:iCs/>
        </w:rPr>
        <w:t>illumine</w:t>
      </w:r>
      <w:proofErr w:type="gramEnd"/>
      <w:r w:rsidRPr="00997081">
        <w:rPr>
          <w:iCs/>
        </w:rPr>
        <w:t xml:space="preserve"> me,</w:t>
      </w:r>
    </w:p>
    <w:p w14:paraId="1D558DD6" w14:textId="77777777" w:rsidR="00842248" w:rsidRPr="00997081" w:rsidRDefault="00842248" w:rsidP="00EB6591">
      <w:pPr>
        <w:spacing w:after="0" w:line="240" w:lineRule="auto"/>
        <w:jc w:val="center"/>
        <w:rPr>
          <w:iCs/>
          <w:vertAlign w:val="superscript"/>
        </w:rPr>
      </w:pPr>
      <w:r w:rsidRPr="00997081">
        <w:rPr>
          <w:iCs/>
        </w:rPr>
        <w:t>Spirit divine!</w:t>
      </w:r>
      <w:r w:rsidR="003E3E34" w:rsidRPr="00997081">
        <w:rPr>
          <w:rStyle w:val="EndnoteReference"/>
          <w:iCs/>
        </w:rPr>
        <w:endnoteReference w:id="2"/>
      </w:r>
    </w:p>
    <w:p w14:paraId="762EFB5E" w14:textId="77777777" w:rsidR="00DF6DCE" w:rsidRPr="00997081" w:rsidRDefault="00DF6DCE" w:rsidP="008D3D9C">
      <w:pPr>
        <w:spacing w:after="0" w:line="240" w:lineRule="auto"/>
        <w:rPr>
          <w:iCs/>
        </w:rPr>
      </w:pPr>
    </w:p>
    <w:p w14:paraId="036E40EF" w14:textId="77777777" w:rsidR="00DF6DCE" w:rsidRPr="00997081" w:rsidRDefault="00DF6DCE" w:rsidP="00DF6DCE">
      <w:pPr>
        <w:spacing w:after="0" w:line="240" w:lineRule="auto"/>
        <w:rPr>
          <w:iCs/>
        </w:rPr>
      </w:pPr>
      <w:r w:rsidRPr="00997081">
        <w:rPr>
          <w:iCs/>
        </w:rPr>
        <w:t xml:space="preserve">Take a deep breath. </w:t>
      </w:r>
    </w:p>
    <w:p w14:paraId="37BDC700" w14:textId="13FABC12" w:rsidR="00324936" w:rsidRPr="00997081" w:rsidRDefault="00324936" w:rsidP="00324936">
      <w:pPr>
        <w:spacing w:after="0" w:line="240" w:lineRule="auto"/>
        <w:rPr>
          <w:i/>
          <w:iCs/>
        </w:rPr>
      </w:pPr>
      <w:r w:rsidRPr="00997081">
        <w:rPr>
          <w:i/>
          <w:iCs/>
        </w:rPr>
        <w:t>(</w:t>
      </w:r>
      <w:r w:rsidR="002960EC" w:rsidRPr="00997081">
        <w:rPr>
          <w:i/>
          <w:iCs/>
        </w:rPr>
        <w:t>Move</w:t>
      </w:r>
      <w:r w:rsidRPr="00997081">
        <w:rPr>
          <w:i/>
          <w:iCs/>
        </w:rPr>
        <w:t xml:space="preserve"> immediately to the </w:t>
      </w:r>
      <w:r w:rsidR="00FA46B5" w:rsidRPr="00997081">
        <w:rPr>
          <w:i/>
          <w:iCs/>
        </w:rPr>
        <w:t xml:space="preserve">Karis </w:t>
      </w:r>
      <w:r w:rsidRPr="00997081">
        <w:rPr>
          <w:i/>
          <w:iCs/>
        </w:rPr>
        <w:t>Confession to allow time for the Toolbox)</w:t>
      </w:r>
    </w:p>
    <w:p w14:paraId="06880AFE" w14:textId="77777777" w:rsidR="00FA46B5" w:rsidRPr="00997081" w:rsidRDefault="00FA46B5" w:rsidP="006A08BE">
      <w:pPr>
        <w:spacing w:after="0" w:line="240" w:lineRule="auto"/>
        <w:jc w:val="both"/>
        <w:rPr>
          <w:iCs/>
        </w:rPr>
      </w:pPr>
    </w:p>
    <w:p w14:paraId="2C1A6A65" w14:textId="77777777" w:rsidR="00285B9A" w:rsidRPr="00997081" w:rsidRDefault="00154BBC" w:rsidP="006A08BE">
      <w:pPr>
        <w:spacing w:after="0" w:line="240" w:lineRule="auto"/>
        <w:jc w:val="both"/>
        <w:rPr>
          <w:b/>
        </w:rPr>
      </w:pPr>
      <w:r w:rsidRPr="00997081">
        <w:rPr>
          <w:b/>
        </w:rPr>
        <w:t>0:</w:t>
      </w:r>
      <w:r w:rsidR="00A066D9" w:rsidRPr="00997081">
        <w:rPr>
          <w:b/>
        </w:rPr>
        <w:t>20</w:t>
      </w:r>
      <w:r w:rsidR="00285B9A" w:rsidRPr="00997081">
        <w:rPr>
          <w:b/>
        </w:rPr>
        <w:tab/>
        <w:t>KARIS CONFESSION</w:t>
      </w:r>
    </w:p>
    <w:p w14:paraId="0C708068" w14:textId="77777777" w:rsidR="006A08BE" w:rsidRPr="00997081" w:rsidRDefault="006A08BE" w:rsidP="006A08BE">
      <w:pPr>
        <w:spacing w:after="0" w:line="240" w:lineRule="auto"/>
        <w:jc w:val="both"/>
        <w:rPr>
          <w:b/>
        </w:rPr>
      </w:pPr>
    </w:p>
    <w:p w14:paraId="52FAD5D8" w14:textId="77777777" w:rsidR="00285B9A" w:rsidRPr="00997081" w:rsidRDefault="00E572A9" w:rsidP="006A08BE">
      <w:pPr>
        <w:spacing w:after="0" w:line="240" w:lineRule="auto"/>
        <w:jc w:val="both"/>
        <w:rPr>
          <w:b/>
        </w:rPr>
      </w:pPr>
      <w:r w:rsidRPr="00997081">
        <w:rPr>
          <w:b/>
        </w:rPr>
        <w:t>0:</w:t>
      </w:r>
      <w:r w:rsidR="00A066D9" w:rsidRPr="00997081">
        <w:rPr>
          <w:b/>
        </w:rPr>
        <w:t>21</w:t>
      </w:r>
      <w:r w:rsidR="00285B9A" w:rsidRPr="00997081">
        <w:rPr>
          <w:b/>
        </w:rPr>
        <w:tab/>
        <w:t>TOOLBOX</w:t>
      </w:r>
    </w:p>
    <w:p w14:paraId="7BEAA4EB" w14:textId="77777777" w:rsidR="00385254" w:rsidRPr="00997081" w:rsidRDefault="00385254" w:rsidP="006A08BE">
      <w:pPr>
        <w:spacing w:after="0" w:line="240" w:lineRule="auto"/>
        <w:jc w:val="both"/>
      </w:pPr>
    </w:p>
    <w:p w14:paraId="73C5C953" w14:textId="77777777" w:rsidR="00D515C6" w:rsidRPr="00997081" w:rsidRDefault="00E05559" w:rsidP="006A08BE">
      <w:pPr>
        <w:spacing w:after="0" w:line="240" w:lineRule="auto"/>
        <w:jc w:val="both"/>
      </w:pPr>
      <w:bookmarkStart w:id="3" w:name="_Hlk493178084"/>
      <w:r w:rsidRPr="00997081">
        <w:t xml:space="preserve">This month we are </w:t>
      </w:r>
      <w:r w:rsidR="00654165" w:rsidRPr="00997081">
        <w:t>focusing</w:t>
      </w:r>
      <w:r w:rsidRPr="00997081">
        <w:t xml:space="preserve"> our attention </w:t>
      </w:r>
      <w:r w:rsidR="00385254" w:rsidRPr="00997081">
        <w:t>on</w:t>
      </w:r>
      <w:r w:rsidRPr="00997081">
        <w:t xml:space="preserve"> KF</w:t>
      </w:r>
      <w:r w:rsidR="00654165" w:rsidRPr="00997081">
        <w:t xml:space="preserve"> Confession 6:</w:t>
      </w:r>
    </w:p>
    <w:bookmarkEnd w:id="3"/>
    <w:p w14:paraId="05C95C08" w14:textId="77777777" w:rsidR="00A70F5D" w:rsidRPr="00997081" w:rsidRDefault="00A70F5D" w:rsidP="006A08BE">
      <w:pPr>
        <w:spacing w:after="0" w:line="240" w:lineRule="auto"/>
        <w:jc w:val="both"/>
      </w:pPr>
    </w:p>
    <w:p w14:paraId="18DC6185" w14:textId="77777777" w:rsidR="00A70F5D" w:rsidRPr="00997081" w:rsidRDefault="00A70F5D" w:rsidP="00FA46B5">
      <w:pPr>
        <w:spacing w:after="0" w:line="240" w:lineRule="auto"/>
        <w:jc w:val="center"/>
      </w:pPr>
      <w:r w:rsidRPr="00997081">
        <w:t>We chose to foster illusions to save the life of our Idol Self.</w:t>
      </w:r>
    </w:p>
    <w:p w14:paraId="5995F126" w14:textId="77777777" w:rsidR="00654165" w:rsidRPr="00997081" w:rsidRDefault="00654165" w:rsidP="0035362E">
      <w:pPr>
        <w:spacing w:after="0" w:line="240" w:lineRule="auto"/>
      </w:pPr>
    </w:p>
    <w:p w14:paraId="591E45F5" w14:textId="77777777" w:rsidR="00530A5B" w:rsidRPr="00997081" w:rsidRDefault="00842248" w:rsidP="006A08BE">
      <w:pPr>
        <w:spacing w:after="0" w:line="240" w:lineRule="auto"/>
        <w:jc w:val="both"/>
      </w:pPr>
      <w:r w:rsidRPr="00997081">
        <w:t>When we are living out of misorientation</w:t>
      </w:r>
      <w:r w:rsidR="003E3E34" w:rsidRPr="00997081">
        <w:t>,</w:t>
      </w:r>
      <w:r w:rsidRPr="00997081">
        <w:t xml:space="preserve"> we foster illusions that fall into two categories</w:t>
      </w:r>
      <w:r w:rsidR="00EB043D" w:rsidRPr="00997081">
        <w:t>:</w:t>
      </w:r>
      <w:r w:rsidRPr="00997081">
        <w:t xml:space="preserve"> the illusion of our </w:t>
      </w:r>
      <w:r w:rsidR="0025758D" w:rsidRPr="00997081">
        <w:t xml:space="preserve">perfections </w:t>
      </w:r>
      <w:r w:rsidRPr="00997081">
        <w:t>an</w:t>
      </w:r>
      <w:r w:rsidR="00E71D3D" w:rsidRPr="00997081">
        <w:t>d the illusion of our limitations</w:t>
      </w:r>
      <w:r w:rsidR="001C7EC1" w:rsidRPr="00997081">
        <w:t xml:space="preserve">. </w:t>
      </w:r>
    </w:p>
    <w:p w14:paraId="2197ED0D" w14:textId="77777777" w:rsidR="00530A5B" w:rsidRPr="00997081" w:rsidRDefault="00530A5B" w:rsidP="006A08BE">
      <w:pPr>
        <w:spacing w:after="0" w:line="240" w:lineRule="auto"/>
        <w:jc w:val="both"/>
      </w:pPr>
    </w:p>
    <w:p w14:paraId="685123BB" w14:textId="2E256B7A" w:rsidR="00AA0B65" w:rsidRPr="00997081" w:rsidRDefault="00D8029D" w:rsidP="006A08BE">
      <w:pPr>
        <w:spacing w:after="0" w:line="240" w:lineRule="auto"/>
        <w:jc w:val="both"/>
      </w:pPr>
      <w:r w:rsidRPr="00997081">
        <w:t>In this world</w:t>
      </w:r>
      <w:r w:rsidR="00DB2A87" w:rsidRPr="00997081">
        <w:t>,</w:t>
      </w:r>
      <w:r w:rsidRPr="00997081">
        <w:t xml:space="preserve"> </w:t>
      </w:r>
      <w:r w:rsidR="00DF6DCE" w:rsidRPr="00997081">
        <w:t>t</w:t>
      </w:r>
      <w:r w:rsidR="00842248" w:rsidRPr="00997081">
        <w:t>here is real pe</w:t>
      </w:r>
      <w:r w:rsidR="00DF6DCE" w:rsidRPr="00997081">
        <w:t xml:space="preserve">rfection </w:t>
      </w:r>
      <w:r w:rsidR="00A066D9" w:rsidRPr="00997081">
        <w:t xml:space="preserve">and </w:t>
      </w:r>
      <w:r w:rsidR="00654165" w:rsidRPr="00997081">
        <w:t xml:space="preserve">there is also </w:t>
      </w:r>
      <w:r w:rsidR="00A066D9" w:rsidRPr="00997081">
        <w:t>the illusion of perfection</w:t>
      </w:r>
      <w:r w:rsidR="00DF6DCE" w:rsidRPr="00997081">
        <w:t>.</w:t>
      </w:r>
      <w:r w:rsidR="00842248" w:rsidRPr="00997081">
        <w:t xml:space="preserve"> </w:t>
      </w:r>
      <w:r w:rsidR="00A066D9" w:rsidRPr="00997081">
        <w:t>Real p</w:t>
      </w:r>
      <w:r w:rsidR="00FA5ECB" w:rsidRPr="00997081">
        <w:t>erfection is a</w:t>
      </w:r>
      <w:r w:rsidR="00857072" w:rsidRPr="00997081">
        <w:t xml:space="preserve"> quality that cannot be improved or changed</w:t>
      </w:r>
      <w:r w:rsidR="00FA5ECB" w:rsidRPr="00997081">
        <w:t xml:space="preserve">. </w:t>
      </w:r>
      <w:r w:rsidR="00A066D9" w:rsidRPr="00997081">
        <w:t>It</w:t>
      </w:r>
      <w:r w:rsidR="00842248" w:rsidRPr="00997081">
        <w:t xml:space="preserve"> is finite</w:t>
      </w:r>
      <w:r w:rsidR="008F25BB" w:rsidRPr="00997081">
        <w:t xml:space="preserve"> and </w:t>
      </w:r>
      <w:r w:rsidR="00955A59" w:rsidRPr="00997081">
        <w:t>not part of our design or purpose</w:t>
      </w:r>
      <w:r w:rsidR="00842248" w:rsidRPr="00997081">
        <w:t xml:space="preserve">. </w:t>
      </w:r>
      <w:r w:rsidR="00830770" w:rsidRPr="00997081">
        <w:t>Rather, it is</w:t>
      </w:r>
      <w:r w:rsidR="00842248" w:rsidRPr="00997081">
        <w:t xml:space="preserve"> t</w:t>
      </w:r>
      <w:r w:rsidR="00AA0B65" w:rsidRPr="00997081">
        <w:t>he perfect arrangement of form</w:t>
      </w:r>
      <w:r w:rsidR="003E3E34" w:rsidRPr="00997081">
        <w:t>,</w:t>
      </w:r>
      <w:r w:rsidR="00AA0B65" w:rsidRPr="00997081">
        <w:t xml:space="preserve"> like in mathematics or architecture. </w:t>
      </w:r>
      <w:r w:rsidR="00842248" w:rsidRPr="00997081">
        <w:t>In contrast</w:t>
      </w:r>
      <w:r w:rsidR="00E572A9" w:rsidRPr="00997081">
        <w:t xml:space="preserve"> to real perfection</w:t>
      </w:r>
      <w:r w:rsidR="00842248" w:rsidRPr="00997081">
        <w:t>, imagi</w:t>
      </w:r>
      <w:r w:rsidR="00820B34" w:rsidRPr="00997081">
        <w:t xml:space="preserve">ned </w:t>
      </w:r>
      <w:r w:rsidR="006A08BE" w:rsidRPr="00997081">
        <w:t xml:space="preserve">perfection is infinite and continually </w:t>
      </w:r>
      <w:r w:rsidR="00820B34" w:rsidRPr="00997081">
        <w:t>uses</w:t>
      </w:r>
      <w:r w:rsidR="00842248" w:rsidRPr="00997081">
        <w:t xml:space="preserve"> the language of </w:t>
      </w:r>
      <w:r w:rsidR="000B272F" w:rsidRPr="00997081">
        <w:rPr>
          <w:i/>
        </w:rPr>
        <w:t>always</w:t>
      </w:r>
      <w:r w:rsidR="000B272F" w:rsidRPr="00997081">
        <w:t>,</w:t>
      </w:r>
      <w:r w:rsidR="000B272F" w:rsidRPr="00997081">
        <w:rPr>
          <w:i/>
        </w:rPr>
        <w:t xml:space="preserve"> never</w:t>
      </w:r>
      <w:r w:rsidR="000B272F" w:rsidRPr="00997081">
        <w:t>,</w:t>
      </w:r>
      <w:r w:rsidR="000B272F" w:rsidRPr="00997081">
        <w:rPr>
          <w:i/>
        </w:rPr>
        <w:t xml:space="preserve"> more</w:t>
      </w:r>
      <w:r w:rsidR="000B272F" w:rsidRPr="00997081">
        <w:t>,</w:t>
      </w:r>
      <w:r w:rsidR="00AA0B65" w:rsidRPr="00997081">
        <w:t xml:space="preserve"> and</w:t>
      </w:r>
      <w:r w:rsidR="000B272F" w:rsidRPr="00997081">
        <w:rPr>
          <w:i/>
        </w:rPr>
        <w:t xml:space="preserve"> be</w:t>
      </w:r>
      <w:r w:rsidR="00AA0B65" w:rsidRPr="00997081">
        <w:rPr>
          <w:i/>
        </w:rPr>
        <w:t xml:space="preserve">tter. </w:t>
      </w:r>
      <w:bookmarkStart w:id="4" w:name="_Hlk524603696"/>
      <w:r w:rsidR="00C64795" w:rsidRPr="00997081">
        <w:t>Imagined perfection is never satisfied</w:t>
      </w:r>
      <w:r w:rsidR="00546F53" w:rsidRPr="00997081">
        <w:t>; it</w:t>
      </w:r>
      <w:r w:rsidR="00C64795" w:rsidRPr="00997081">
        <w:t xml:space="preserve"> chronically requires </w:t>
      </w:r>
      <w:proofErr w:type="gramStart"/>
      <w:r w:rsidR="00C64795" w:rsidRPr="00997081">
        <w:t>more and more</w:t>
      </w:r>
      <w:proofErr w:type="gramEnd"/>
      <w:r w:rsidR="00C64795" w:rsidRPr="00997081">
        <w:t xml:space="preserve"> effort to achieve its illusions. </w:t>
      </w:r>
      <w:bookmarkStart w:id="5" w:name="_Hlk525029084"/>
      <w:r w:rsidR="004D3014" w:rsidRPr="00997081">
        <w:t>Imagined perfection</w:t>
      </w:r>
      <w:r w:rsidR="000A1662" w:rsidRPr="00997081">
        <w:t xml:space="preserve"> is the engine of </w:t>
      </w:r>
      <w:r w:rsidR="003935B6" w:rsidRPr="00997081">
        <w:t xml:space="preserve">our </w:t>
      </w:r>
      <w:r w:rsidR="000A1662" w:rsidRPr="00997081">
        <w:t>discontent.</w:t>
      </w:r>
      <w:r w:rsidR="003935B6" w:rsidRPr="00997081">
        <w:rPr>
          <w:rStyle w:val="EndnoteReference"/>
        </w:rPr>
        <w:endnoteReference w:id="3"/>
      </w:r>
      <w:r w:rsidR="000A1662" w:rsidRPr="00997081">
        <w:t xml:space="preserve"> </w:t>
      </w:r>
      <w:bookmarkEnd w:id="4"/>
      <w:bookmarkEnd w:id="5"/>
    </w:p>
    <w:p w14:paraId="0BD4B07A" w14:textId="691D7DCE" w:rsidR="007C1578" w:rsidRPr="00997081" w:rsidRDefault="007C1578" w:rsidP="006A08BE">
      <w:pPr>
        <w:spacing w:after="0" w:line="240" w:lineRule="auto"/>
        <w:jc w:val="both"/>
      </w:pPr>
    </w:p>
    <w:p w14:paraId="7982EF3D" w14:textId="20A32E83" w:rsidR="00B440F3" w:rsidRPr="00997081" w:rsidRDefault="00A167AD" w:rsidP="00B440F3">
      <w:pPr>
        <w:spacing w:after="0" w:line="240" w:lineRule="auto"/>
        <w:jc w:val="both"/>
      </w:pPr>
      <w:bookmarkStart w:id="6" w:name="_Hlk493439000"/>
      <w:r w:rsidRPr="00997081">
        <w:t>KF members</w:t>
      </w:r>
      <w:r w:rsidR="00B440F3" w:rsidRPr="00997081">
        <w:t xml:space="preserve"> who have seen tremendous improvement in their lives through using the KF tools will </w:t>
      </w:r>
      <w:r w:rsidRPr="00997081">
        <w:t xml:space="preserve">sometimes </w:t>
      </w:r>
      <w:r w:rsidR="00B440F3" w:rsidRPr="00997081">
        <w:t xml:space="preserve">become disenchanted with KF because their accomplishments </w:t>
      </w:r>
      <w:r w:rsidR="004D674F" w:rsidRPr="00997081">
        <w:t>are</w:t>
      </w:r>
      <w:r w:rsidR="00654165" w:rsidRPr="00997081">
        <w:t xml:space="preserve"> </w:t>
      </w:r>
      <w:r w:rsidR="00B440F3" w:rsidRPr="00997081">
        <w:t xml:space="preserve">not what they imagine they should be. </w:t>
      </w:r>
      <w:bookmarkStart w:id="7" w:name="_Hlk524608709"/>
      <w:r w:rsidR="004D3014" w:rsidRPr="00997081">
        <w:t>Perhaps t</w:t>
      </w:r>
      <w:r w:rsidR="00B440F3" w:rsidRPr="00997081">
        <w:t>hey unconsciously imagined an improvement that would support the glory of their Idol Self</w:t>
      </w:r>
      <w:r w:rsidR="00C64795" w:rsidRPr="00997081">
        <w:t xml:space="preserve"> </w:t>
      </w:r>
      <w:r w:rsidR="00F1058E" w:rsidRPr="00997081">
        <w:t xml:space="preserve">and </w:t>
      </w:r>
      <w:r w:rsidR="00421282" w:rsidRPr="00997081">
        <w:t>became</w:t>
      </w:r>
      <w:r w:rsidR="00F1058E" w:rsidRPr="00997081">
        <w:t xml:space="preserve"> disappointed because they </w:t>
      </w:r>
      <w:r w:rsidR="001B56D5" w:rsidRPr="00997081">
        <w:t>did not achieve it</w:t>
      </w:r>
      <w:r w:rsidR="004D3014" w:rsidRPr="00997081">
        <w:t xml:space="preserve">. </w:t>
      </w:r>
      <w:bookmarkEnd w:id="7"/>
      <w:r w:rsidR="009903CE" w:rsidRPr="00997081">
        <w:t>It’s</w:t>
      </w:r>
      <w:r w:rsidR="004D3014" w:rsidRPr="00997081">
        <w:t xml:space="preserve"> easy to forget that the Idol will</w:t>
      </w:r>
      <w:r w:rsidR="00B440F3" w:rsidRPr="00997081">
        <w:t xml:space="preserve"> always </w:t>
      </w:r>
      <w:r w:rsidR="004D3014" w:rsidRPr="00997081">
        <w:t>move</w:t>
      </w:r>
      <w:r w:rsidR="00B440F3" w:rsidRPr="00997081">
        <w:t xml:space="preserve"> the target</w:t>
      </w:r>
      <w:r w:rsidR="004D3014" w:rsidRPr="00997081">
        <w:t xml:space="preserve"> of our expectations and present</w:t>
      </w:r>
      <w:r w:rsidR="00B440F3" w:rsidRPr="00997081">
        <w:t xml:space="preserve"> new perfections to be discontent</w:t>
      </w:r>
      <w:r w:rsidR="00F1058E" w:rsidRPr="00997081">
        <w:t>ed</w:t>
      </w:r>
      <w:r w:rsidR="00B440F3" w:rsidRPr="00997081">
        <w:t xml:space="preserve"> about. </w:t>
      </w:r>
      <w:bookmarkStart w:id="8" w:name="_Hlk493178304"/>
      <w:r w:rsidR="00AD230E" w:rsidRPr="00997081">
        <w:t xml:space="preserve">When you seem to be making </w:t>
      </w:r>
      <w:r w:rsidR="00C36399" w:rsidRPr="00997081">
        <w:t>no</w:t>
      </w:r>
      <w:r w:rsidR="00AD230E" w:rsidRPr="00997081">
        <w:t xml:space="preserve"> progress through your KF work, </w:t>
      </w:r>
      <w:r w:rsidR="00C36399" w:rsidRPr="00997081">
        <w:t>you</w:t>
      </w:r>
      <w:r w:rsidR="00931275" w:rsidRPr="00997081">
        <w:t xml:space="preserve"> might</w:t>
      </w:r>
      <w:r w:rsidR="00C16E4D" w:rsidRPr="00997081">
        <w:t xml:space="preserve"> consider whether you are</w:t>
      </w:r>
      <w:r w:rsidR="00C36399" w:rsidRPr="00997081">
        <w:t xml:space="preserve"> actively</w:t>
      </w:r>
      <w:r w:rsidR="00F77D58" w:rsidRPr="00997081">
        <w:t>,</w:t>
      </w:r>
      <w:r w:rsidR="00C36399" w:rsidRPr="00997081">
        <w:t xml:space="preserve"> </w:t>
      </w:r>
      <w:r w:rsidR="00931275" w:rsidRPr="00997081">
        <w:t xml:space="preserve">or </w:t>
      </w:r>
      <w:r w:rsidR="00C36399" w:rsidRPr="00997081">
        <w:t>unconsciously</w:t>
      </w:r>
      <w:r w:rsidR="00F77D58" w:rsidRPr="00997081">
        <w:t>,</w:t>
      </w:r>
      <w:r w:rsidR="00C36399" w:rsidRPr="00997081">
        <w:t xml:space="preserve"> </w:t>
      </w:r>
      <w:r w:rsidR="00F77D58" w:rsidRPr="00997081">
        <w:t>discouraging</w:t>
      </w:r>
      <w:r w:rsidR="00C36399" w:rsidRPr="00997081">
        <w:t xml:space="preserve"> yourself by forgetting</w:t>
      </w:r>
      <w:r w:rsidR="00AD230E" w:rsidRPr="00997081">
        <w:t xml:space="preserve"> what you have already accomplished </w:t>
      </w:r>
      <w:r w:rsidR="00C36399" w:rsidRPr="00997081">
        <w:t xml:space="preserve">or </w:t>
      </w:r>
      <w:r w:rsidR="00AD230E" w:rsidRPr="00997081">
        <w:t xml:space="preserve">by judging any achievement as insignificant </w:t>
      </w:r>
      <w:r w:rsidR="00C36399" w:rsidRPr="00997081">
        <w:t>and</w:t>
      </w:r>
      <w:r w:rsidR="00AD230E" w:rsidRPr="00997081">
        <w:t xml:space="preserve"> petty. </w:t>
      </w:r>
      <w:r w:rsidR="00B440F3" w:rsidRPr="00997081">
        <w:t>By allowing yourself to dismiss what you have gained</w:t>
      </w:r>
      <w:r w:rsidR="00D8029D" w:rsidRPr="00997081">
        <w:t>,</w:t>
      </w:r>
      <w:r w:rsidR="00B440F3" w:rsidRPr="00997081">
        <w:t xml:space="preserve"> you are inviting the jackals of self-hate to take you down. </w:t>
      </w:r>
      <w:bookmarkEnd w:id="8"/>
    </w:p>
    <w:bookmarkEnd w:id="6"/>
    <w:p w14:paraId="2F20FCD5" w14:textId="77777777" w:rsidR="006A08BE" w:rsidRPr="00997081" w:rsidRDefault="006A08BE" w:rsidP="006A08BE">
      <w:pPr>
        <w:spacing w:after="0" w:line="240" w:lineRule="auto"/>
        <w:jc w:val="both"/>
      </w:pPr>
    </w:p>
    <w:p w14:paraId="1F905305" w14:textId="2E47954B" w:rsidR="00E572A9" w:rsidRPr="00997081" w:rsidRDefault="00D8029D" w:rsidP="006A08BE">
      <w:pPr>
        <w:spacing w:after="0" w:line="240" w:lineRule="auto"/>
        <w:jc w:val="both"/>
      </w:pPr>
      <w:r w:rsidRPr="00997081">
        <w:t xml:space="preserve">Just as there </w:t>
      </w:r>
      <w:proofErr w:type="gramStart"/>
      <w:r w:rsidRPr="00997081">
        <w:t>is</w:t>
      </w:r>
      <w:proofErr w:type="gramEnd"/>
      <w:r w:rsidRPr="00997081">
        <w:t xml:space="preserve"> real perfection and </w:t>
      </w:r>
      <w:r w:rsidR="00C36399" w:rsidRPr="00997081">
        <w:t>the illusion of</w:t>
      </w:r>
      <w:r w:rsidRPr="00997081">
        <w:t xml:space="preserve"> perfection, </w:t>
      </w:r>
      <w:r w:rsidR="00A066D9" w:rsidRPr="00997081">
        <w:t>t</w:t>
      </w:r>
      <w:r w:rsidR="005B1541" w:rsidRPr="00997081">
        <w:t xml:space="preserve">here are </w:t>
      </w:r>
      <w:r w:rsidR="00B96033" w:rsidRPr="00997081">
        <w:t xml:space="preserve">also </w:t>
      </w:r>
      <w:r w:rsidR="005B1541" w:rsidRPr="00997081">
        <w:t>real limitations</w:t>
      </w:r>
      <w:r w:rsidR="00842248" w:rsidRPr="00997081">
        <w:t xml:space="preserve"> and </w:t>
      </w:r>
      <w:r w:rsidR="00820B34" w:rsidRPr="00997081">
        <w:t>the</w:t>
      </w:r>
      <w:r w:rsidR="00842248" w:rsidRPr="00997081">
        <w:t xml:space="preserve"> illusion of limitations. </w:t>
      </w:r>
      <w:bookmarkStart w:id="9" w:name="_Hlk493178376"/>
      <w:r w:rsidR="00824FBE" w:rsidRPr="00997081">
        <w:t xml:space="preserve">Real limitations are </w:t>
      </w:r>
      <w:r w:rsidR="002A48C3" w:rsidRPr="00997081">
        <w:t>set by physical laws like gravity and thermodynamics and</w:t>
      </w:r>
      <w:r w:rsidR="00DB7E36" w:rsidRPr="00997081">
        <w:t xml:space="preserve"> </w:t>
      </w:r>
      <w:r w:rsidR="002A48C3" w:rsidRPr="00997081">
        <w:t xml:space="preserve">by </w:t>
      </w:r>
      <w:r w:rsidR="00824FBE" w:rsidRPr="00997081">
        <w:t>physical resources like time, money, health, or mental</w:t>
      </w:r>
      <w:r w:rsidR="00931275" w:rsidRPr="00997081">
        <w:t xml:space="preserve"> and emotional</w:t>
      </w:r>
      <w:r w:rsidR="00824FBE" w:rsidRPr="00997081">
        <w:t xml:space="preserve"> </w:t>
      </w:r>
      <w:r w:rsidR="00F77D58" w:rsidRPr="00997081">
        <w:t>strength</w:t>
      </w:r>
      <w:r w:rsidR="00824FBE" w:rsidRPr="00997081">
        <w:t xml:space="preserve">. </w:t>
      </w:r>
      <w:r w:rsidR="002A48C3" w:rsidRPr="00997081">
        <w:t>These</w:t>
      </w:r>
      <w:r w:rsidR="00601E5F" w:rsidRPr="00997081">
        <w:t xml:space="preserve"> real limitations</w:t>
      </w:r>
      <w:r w:rsidR="002A48C3" w:rsidRPr="00997081">
        <w:t xml:space="preserve"> are all part of </w:t>
      </w:r>
      <w:r w:rsidR="00842248" w:rsidRPr="00997081">
        <w:t xml:space="preserve">the simple restrictions of living in a material world. </w:t>
      </w:r>
      <w:r w:rsidR="00F85E87" w:rsidRPr="00997081">
        <w:t>There are</w:t>
      </w:r>
      <w:r w:rsidR="001E5159" w:rsidRPr="00997081">
        <w:t>,</w:t>
      </w:r>
      <w:r w:rsidR="00F85E87" w:rsidRPr="00997081">
        <w:t xml:space="preserve"> </w:t>
      </w:r>
      <w:r w:rsidR="00601E5F" w:rsidRPr="00997081">
        <w:t>of course</w:t>
      </w:r>
      <w:r w:rsidR="001E5159" w:rsidRPr="00997081">
        <w:t>,</w:t>
      </w:r>
      <w:r w:rsidR="00272012" w:rsidRPr="00997081">
        <w:t xml:space="preserve"> </w:t>
      </w:r>
      <w:r w:rsidR="00601E5F" w:rsidRPr="00997081">
        <w:t xml:space="preserve">other </w:t>
      </w:r>
      <w:r w:rsidR="00272012" w:rsidRPr="00997081">
        <w:t>real l</w:t>
      </w:r>
      <w:r w:rsidR="009B5EEC" w:rsidRPr="00997081">
        <w:t>imitations th</w:t>
      </w:r>
      <w:r w:rsidR="00324936" w:rsidRPr="00997081">
        <w:t xml:space="preserve">at </w:t>
      </w:r>
      <w:proofErr w:type="gramStart"/>
      <w:r w:rsidR="00F85E87" w:rsidRPr="00997081">
        <w:t>have to</w:t>
      </w:r>
      <w:proofErr w:type="gramEnd"/>
      <w:r w:rsidR="00F85E87" w:rsidRPr="00997081">
        <w:t xml:space="preserve"> be honored if</w:t>
      </w:r>
      <w:r w:rsidR="001E5159" w:rsidRPr="00997081">
        <w:t xml:space="preserve"> </w:t>
      </w:r>
      <w:r w:rsidR="00F85E87" w:rsidRPr="00997081">
        <w:t xml:space="preserve">we are to care for ourselves, build healthy relationships, and </w:t>
      </w:r>
      <w:r w:rsidR="00D821B4" w:rsidRPr="00997081">
        <w:t>develop a supportive community</w:t>
      </w:r>
      <w:bookmarkEnd w:id="9"/>
      <w:r w:rsidR="001420C8" w:rsidRPr="00997081">
        <w:t>.</w:t>
      </w:r>
    </w:p>
    <w:p w14:paraId="7ECD9FE9" w14:textId="77777777" w:rsidR="00DB2A87" w:rsidRPr="00997081" w:rsidRDefault="00DB2A87" w:rsidP="006A08BE">
      <w:pPr>
        <w:spacing w:after="0" w:line="240" w:lineRule="auto"/>
        <w:jc w:val="both"/>
      </w:pPr>
    </w:p>
    <w:p w14:paraId="317C9738" w14:textId="07A660BF" w:rsidR="002C1188" w:rsidRPr="00997081" w:rsidRDefault="001E5159" w:rsidP="002C1188">
      <w:pPr>
        <w:spacing w:after="0" w:line="240" w:lineRule="auto"/>
        <w:jc w:val="both"/>
      </w:pPr>
      <w:bookmarkStart w:id="10" w:name="_Hlk4689876"/>
      <w:bookmarkStart w:id="11" w:name="_Hlk493240052"/>
      <w:r w:rsidRPr="00997081">
        <w:t xml:space="preserve">Although our Idol Self refuses to acknowledge real limitations, it carefully fosters </w:t>
      </w:r>
      <w:proofErr w:type="gramStart"/>
      <w:r w:rsidRPr="00997081">
        <w:t>imagined limitations</w:t>
      </w:r>
      <w:bookmarkEnd w:id="10"/>
      <w:r w:rsidRPr="00997081">
        <w:t>—</w:t>
      </w:r>
      <w:proofErr w:type="gramEnd"/>
      <w:r w:rsidRPr="00997081">
        <w:t xml:space="preserve">the electric fences and the </w:t>
      </w:r>
      <w:r w:rsidRPr="00997081">
        <w:rPr>
          <w:i/>
        </w:rPr>
        <w:t>No Trespassing</w:t>
      </w:r>
      <w:r w:rsidRPr="00997081">
        <w:t xml:space="preserve"> signs of the Idol’s taboos. </w:t>
      </w:r>
      <w:r w:rsidR="000E2C8D" w:rsidRPr="00997081">
        <w:t>If you are</w:t>
      </w:r>
      <w:r w:rsidR="0021573A" w:rsidRPr="00997081">
        <w:t xml:space="preserve"> a</w:t>
      </w:r>
      <w:r w:rsidR="000E2C8D" w:rsidRPr="00997081">
        <w:t xml:space="preserve"> </w:t>
      </w:r>
      <w:r w:rsidR="00DA6C19" w:rsidRPr="00997081">
        <w:t>m</w:t>
      </w:r>
      <w:r w:rsidR="000E2C8D" w:rsidRPr="00997081">
        <w:t>astery</w:t>
      </w:r>
      <w:r w:rsidR="00B5490A" w:rsidRPr="00997081">
        <w:t xml:space="preserve"> type</w:t>
      </w:r>
      <w:r w:rsidR="00D40D11" w:rsidRPr="00997081">
        <w:t>,</w:t>
      </w:r>
      <w:r w:rsidR="000E2C8D" w:rsidRPr="00997081">
        <w:t xml:space="preserve"> you will have taboos </w:t>
      </w:r>
      <w:r w:rsidR="00190289" w:rsidRPr="00997081">
        <w:t xml:space="preserve">about </w:t>
      </w:r>
      <w:r w:rsidR="00E13ACD" w:rsidRPr="00997081">
        <w:t>giving up</w:t>
      </w:r>
      <w:r w:rsidR="00E402B0" w:rsidRPr="00997081">
        <w:t xml:space="preserve"> or </w:t>
      </w:r>
      <w:r w:rsidR="00E13ACD" w:rsidRPr="00997081">
        <w:t>giving in</w:t>
      </w:r>
      <w:r w:rsidR="000E2C8D" w:rsidRPr="00997081">
        <w:t xml:space="preserve">. You will feel strain when you experience the appearance or </w:t>
      </w:r>
      <w:r w:rsidR="00CC5FCE" w:rsidRPr="00997081">
        <w:t xml:space="preserve">the </w:t>
      </w:r>
      <w:r w:rsidR="000E2C8D" w:rsidRPr="00997081">
        <w:t>actuality of failure, or when you allow someone else to have</w:t>
      </w:r>
      <w:r w:rsidR="006F47A2" w:rsidRPr="00997081">
        <w:t xml:space="preserve"> the attention or the</w:t>
      </w:r>
      <w:r w:rsidR="000E2C8D" w:rsidRPr="00997081">
        <w:t xml:space="preserve"> control. If you are </w:t>
      </w:r>
      <w:r w:rsidR="00DA6C19" w:rsidRPr="00997081">
        <w:t>r</w:t>
      </w:r>
      <w:r w:rsidR="00CE02E0" w:rsidRPr="00997081">
        <w:t>esigned</w:t>
      </w:r>
      <w:r w:rsidR="006F4C56" w:rsidRPr="00997081">
        <w:t xml:space="preserve">, </w:t>
      </w:r>
      <w:r w:rsidR="000E2C8D" w:rsidRPr="00997081">
        <w:t xml:space="preserve">you will feel the punishing shock of the electric fence </w:t>
      </w:r>
      <w:r w:rsidR="00DA6C19" w:rsidRPr="00997081">
        <w:t xml:space="preserve">when </w:t>
      </w:r>
      <w:r w:rsidR="000E2C8D" w:rsidRPr="00997081">
        <w:t xml:space="preserve">you </w:t>
      </w:r>
      <w:r w:rsidR="00CF4D26" w:rsidRPr="00997081">
        <w:t>see</w:t>
      </w:r>
      <w:r w:rsidR="000E2C8D" w:rsidRPr="00997081">
        <w:t xml:space="preserve"> yourself changing, feel your real feelings, or engage with real life. </w:t>
      </w:r>
      <w:bookmarkEnd w:id="11"/>
      <w:r w:rsidR="002C1188" w:rsidRPr="00997081">
        <w:t xml:space="preserve">It is important to realize that we all have taboos. </w:t>
      </w:r>
      <w:bookmarkStart w:id="12" w:name="_Hlk493240216"/>
      <w:r w:rsidR="00226BFA" w:rsidRPr="00997081">
        <w:t xml:space="preserve">The taboos of </w:t>
      </w:r>
      <w:r w:rsidR="00226BFA" w:rsidRPr="00997081">
        <w:lastRenderedPageBreak/>
        <w:t>others</w:t>
      </w:r>
      <w:r w:rsidR="006F4C56" w:rsidRPr="00997081">
        <w:t xml:space="preserve"> </w:t>
      </w:r>
      <w:r w:rsidR="00CF4D26" w:rsidRPr="00997081">
        <w:t>may</w:t>
      </w:r>
      <w:r w:rsidR="00226BFA" w:rsidRPr="00997081">
        <w:t xml:space="preserve"> differ</w:t>
      </w:r>
      <w:r w:rsidR="006F4C56" w:rsidRPr="00997081">
        <w:t xml:space="preserve"> from ours, and we may not understand them, but taboos </w:t>
      </w:r>
      <w:r w:rsidR="0079080D" w:rsidRPr="00997081">
        <w:t>have just as much power</w:t>
      </w:r>
      <w:r w:rsidR="006F4C56" w:rsidRPr="00997081">
        <w:t xml:space="preserve"> in </w:t>
      </w:r>
      <w:r w:rsidR="00226BFA" w:rsidRPr="00997081">
        <w:t>other people’s</w:t>
      </w:r>
      <w:r w:rsidR="002B73D1" w:rsidRPr="00997081">
        <w:t xml:space="preserve"> lives</w:t>
      </w:r>
      <w:r w:rsidR="006F4C56" w:rsidRPr="00997081">
        <w:t xml:space="preserve"> as </w:t>
      </w:r>
      <w:r w:rsidR="00810B79" w:rsidRPr="00997081">
        <w:t xml:space="preserve">they </w:t>
      </w:r>
      <w:r w:rsidR="00A645F9" w:rsidRPr="00997081">
        <w:t>do</w:t>
      </w:r>
      <w:r w:rsidR="00810B79" w:rsidRPr="00997081">
        <w:t xml:space="preserve"> </w:t>
      </w:r>
      <w:proofErr w:type="gramStart"/>
      <w:r w:rsidR="00226BFA" w:rsidRPr="00997081">
        <w:t>in</w:t>
      </w:r>
      <w:proofErr w:type="gramEnd"/>
      <w:r w:rsidR="00226BFA" w:rsidRPr="00997081">
        <w:t xml:space="preserve"> our own</w:t>
      </w:r>
      <w:r w:rsidR="006F4C56" w:rsidRPr="00997081">
        <w:t>.</w:t>
      </w:r>
      <w:bookmarkEnd w:id="12"/>
    </w:p>
    <w:p w14:paraId="1A3AAEAE" w14:textId="77777777" w:rsidR="008923C6" w:rsidRPr="00997081" w:rsidRDefault="008923C6" w:rsidP="002C1188">
      <w:pPr>
        <w:spacing w:after="0" w:line="240" w:lineRule="auto"/>
        <w:jc w:val="both"/>
      </w:pPr>
    </w:p>
    <w:p w14:paraId="17EB3625" w14:textId="202A598E" w:rsidR="001F1C70" w:rsidRPr="00997081" w:rsidRDefault="00D11614" w:rsidP="006A08BE">
      <w:pPr>
        <w:spacing w:after="0" w:line="240" w:lineRule="auto"/>
        <w:jc w:val="both"/>
      </w:pPr>
      <w:bookmarkStart w:id="13" w:name="_Hlk82519387"/>
      <w:bookmarkStart w:id="14" w:name="_Hlk493233389"/>
      <w:r w:rsidRPr="00997081">
        <w:t>Think about an area of imagined limitation in your life, a taboo</w:t>
      </w:r>
      <w:r w:rsidRPr="00997081">
        <w:rPr>
          <w:i/>
        </w:rPr>
        <w:t>.</w:t>
      </w:r>
      <w:r w:rsidRPr="00997081">
        <w:t xml:space="preserve"> </w:t>
      </w:r>
      <w:r w:rsidR="007255AC" w:rsidRPr="00997081">
        <w:rPr>
          <w:i/>
        </w:rPr>
        <w:t>(Pause for 5 seconds)</w:t>
      </w:r>
      <w:r w:rsidR="003665D5" w:rsidRPr="00997081">
        <w:t xml:space="preserve"> </w:t>
      </w:r>
      <w:r w:rsidR="007255AC" w:rsidRPr="00997081">
        <w:t>Your</w:t>
      </w:r>
      <w:r w:rsidR="00A4056C" w:rsidRPr="00997081">
        <w:t xml:space="preserve"> taboo</w:t>
      </w:r>
      <w:r w:rsidRPr="00997081">
        <w:t xml:space="preserve"> is not a </w:t>
      </w:r>
      <w:r w:rsidR="00F65FE1" w:rsidRPr="00997081">
        <w:t xml:space="preserve">real </w:t>
      </w:r>
      <w:r w:rsidRPr="00997081">
        <w:t>limitation</w:t>
      </w:r>
      <w:r w:rsidR="00F65FE1" w:rsidRPr="00997081">
        <w:t>; it</w:t>
      </w:r>
      <w:r w:rsidRPr="00997081">
        <w:t xml:space="preserve"> is an area of your life where your reactions, feelings, and thoughts hinder your progress</w:t>
      </w:r>
      <w:r w:rsidR="00931275" w:rsidRPr="00997081">
        <w:t xml:space="preserve"> and stifle</w:t>
      </w:r>
      <w:r w:rsidR="00F65FE1" w:rsidRPr="00997081">
        <w:t xml:space="preserve"> </w:t>
      </w:r>
      <w:r w:rsidRPr="00997081">
        <w:t>your ability to appreciate your achievement</w:t>
      </w:r>
      <w:r w:rsidR="00F77D58" w:rsidRPr="00997081">
        <w:t xml:space="preserve">. Perhaps this taboo </w:t>
      </w:r>
      <w:r w:rsidRPr="00997081">
        <w:t>prevent</w:t>
      </w:r>
      <w:r w:rsidR="00F77D58" w:rsidRPr="00997081">
        <w:t>s</w:t>
      </w:r>
      <w:r w:rsidRPr="00997081">
        <w:t xml:space="preserve"> you from maintaining your new level of freedom. </w:t>
      </w:r>
    </w:p>
    <w:bookmarkEnd w:id="13"/>
    <w:p w14:paraId="3588F57F" w14:textId="77777777" w:rsidR="001F1C70" w:rsidRPr="00997081" w:rsidRDefault="001F1C70" w:rsidP="006A08BE">
      <w:pPr>
        <w:spacing w:after="0" w:line="240" w:lineRule="auto"/>
        <w:jc w:val="both"/>
        <w:rPr>
          <w:iCs/>
        </w:rPr>
      </w:pPr>
    </w:p>
    <w:p w14:paraId="623ECA9F" w14:textId="3CEFEF6D" w:rsidR="00B43F16" w:rsidRPr="00997081" w:rsidRDefault="00A645F9" w:rsidP="006A08BE">
      <w:pPr>
        <w:spacing w:after="0" w:line="240" w:lineRule="auto"/>
        <w:jc w:val="both"/>
      </w:pPr>
      <w:r w:rsidRPr="00997081">
        <w:t xml:space="preserve">We will now use the </w:t>
      </w:r>
      <w:r w:rsidRPr="00997081">
        <w:rPr>
          <w:b/>
        </w:rPr>
        <w:t>T</w:t>
      </w:r>
      <w:r w:rsidR="00AD17B0" w:rsidRPr="00997081">
        <w:rPr>
          <w:b/>
        </w:rPr>
        <w:t>-</w:t>
      </w:r>
      <w:r w:rsidRPr="00997081">
        <w:rPr>
          <w:b/>
        </w:rPr>
        <w:t>A</w:t>
      </w:r>
      <w:r w:rsidR="00F65FE1" w:rsidRPr="00997081">
        <w:rPr>
          <w:b/>
        </w:rPr>
        <w:t>-</w:t>
      </w:r>
      <w:r w:rsidRPr="00997081">
        <w:rPr>
          <w:b/>
        </w:rPr>
        <w:t>T</w:t>
      </w:r>
      <w:r w:rsidRPr="00997081">
        <w:t xml:space="preserve"> to explore the taboo that you have identified.</w:t>
      </w:r>
      <w:r w:rsidR="00CF4D26" w:rsidRPr="00997081">
        <w:rPr>
          <w:rStyle w:val="EndnoteReference"/>
        </w:rPr>
        <w:endnoteReference w:id="4"/>
      </w:r>
      <w:r w:rsidR="002B73D1" w:rsidRPr="00997081">
        <w:t xml:space="preserve"> </w:t>
      </w:r>
      <w:r w:rsidRPr="00997081">
        <w:t xml:space="preserve">During the </w:t>
      </w:r>
      <w:proofErr w:type="gramStart"/>
      <w:r w:rsidR="00371DF9" w:rsidRPr="00997081">
        <w:t>pauses</w:t>
      </w:r>
      <w:proofErr w:type="gramEnd"/>
      <w:r w:rsidR="00AD17B0" w:rsidRPr="00997081">
        <w:t>,</w:t>
      </w:r>
      <w:r w:rsidRPr="00997081">
        <w:t xml:space="preserve"> you might like to </w:t>
      </w:r>
      <w:r w:rsidR="00371DF9" w:rsidRPr="00997081">
        <w:t>jot</w:t>
      </w:r>
      <w:r w:rsidRPr="00997081">
        <w:t xml:space="preserve"> down a few notes</w:t>
      </w:r>
      <w:r w:rsidR="00C62F06" w:rsidRPr="00997081">
        <w:t xml:space="preserve">. We </w:t>
      </w:r>
      <w:r w:rsidR="00777D28" w:rsidRPr="00997081">
        <w:t xml:space="preserve">will </w:t>
      </w:r>
      <w:r w:rsidR="002B73D1" w:rsidRPr="00997081">
        <w:t xml:space="preserve">spend </w:t>
      </w:r>
      <w:r w:rsidR="00CF4D26" w:rsidRPr="00997081">
        <w:t>one minute</w:t>
      </w:r>
      <w:r w:rsidR="002B73D1" w:rsidRPr="00997081">
        <w:t xml:space="preserve"> on each step, </w:t>
      </w:r>
      <w:r w:rsidR="00CF4D26" w:rsidRPr="00997081">
        <w:t xml:space="preserve">but </w:t>
      </w:r>
      <w:r w:rsidR="0079080D" w:rsidRPr="00997081">
        <w:t xml:space="preserve">in </w:t>
      </w:r>
      <w:r w:rsidR="00437B4F" w:rsidRPr="00997081">
        <w:t>your personal work</w:t>
      </w:r>
      <w:r w:rsidR="001F1C70" w:rsidRPr="00997081">
        <w:t>,</w:t>
      </w:r>
      <w:r w:rsidR="00437B4F" w:rsidRPr="00997081">
        <w:t xml:space="preserve"> </w:t>
      </w:r>
      <w:r w:rsidR="00226BFA" w:rsidRPr="00997081">
        <w:t xml:space="preserve">follow the </w:t>
      </w:r>
      <w:r w:rsidR="00CF4D26" w:rsidRPr="00997081">
        <w:t xml:space="preserve">instructions in the </w:t>
      </w:r>
      <w:r w:rsidR="008D38AE" w:rsidRPr="00997081">
        <w:rPr>
          <w:b/>
        </w:rPr>
        <w:t>Expanded Version</w:t>
      </w:r>
      <w:r w:rsidR="00371DF9" w:rsidRPr="00997081">
        <w:t xml:space="preserve"> </w:t>
      </w:r>
      <w:r w:rsidRPr="00997081">
        <w:t>and spend</w:t>
      </w:r>
      <w:r w:rsidR="001D3353" w:rsidRPr="00997081">
        <w:t xml:space="preserve"> two minutes on each step</w:t>
      </w:r>
      <w:r w:rsidR="00437B4F" w:rsidRPr="00997081">
        <w:t xml:space="preserve">. </w:t>
      </w:r>
      <w:r w:rsidR="00555A9A" w:rsidRPr="00997081">
        <w:t>Y</w:t>
      </w:r>
      <w:r w:rsidR="008F6A80" w:rsidRPr="00997081">
        <w:t>ou will find the experience</w:t>
      </w:r>
      <w:r w:rsidR="000A1662" w:rsidRPr="00997081">
        <w:t xml:space="preserve"> to be more thorough</w:t>
      </w:r>
      <w:r w:rsidR="00D515C6" w:rsidRPr="00997081">
        <w:t xml:space="preserve"> and helpful</w:t>
      </w:r>
      <w:r w:rsidR="003372F7" w:rsidRPr="00997081">
        <w:t>.</w:t>
      </w:r>
    </w:p>
    <w:bookmarkEnd w:id="14"/>
    <w:p w14:paraId="1DF02C87" w14:textId="77777777" w:rsidR="00FD4E02" w:rsidRPr="00997081" w:rsidRDefault="00FD4E02" w:rsidP="006A08BE">
      <w:pPr>
        <w:spacing w:after="0" w:line="240" w:lineRule="auto"/>
        <w:jc w:val="both"/>
      </w:pPr>
    </w:p>
    <w:p w14:paraId="21E8E6B3" w14:textId="77777777" w:rsidR="0028009D" w:rsidRPr="00997081" w:rsidRDefault="002E5309" w:rsidP="006A08BE">
      <w:pPr>
        <w:spacing w:after="0" w:line="240" w:lineRule="auto"/>
        <w:jc w:val="both"/>
        <w:rPr>
          <w:b/>
        </w:rPr>
      </w:pPr>
      <w:r w:rsidRPr="00997081">
        <w:rPr>
          <w:b/>
        </w:rPr>
        <w:t xml:space="preserve">The </w:t>
      </w:r>
      <w:r w:rsidR="0028009D" w:rsidRPr="00997081">
        <w:rPr>
          <w:b/>
        </w:rPr>
        <w:t>T</w:t>
      </w:r>
      <w:r w:rsidR="00AD17B0" w:rsidRPr="00997081">
        <w:rPr>
          <w:b/>
        </w:rPr>
        <w:t>-</w:t>
      </w:r>
      <w:r w:rsidR="0028009D" w:rsidRPr="00997081">
        <w:rPr>
          <w:b/>
        </w:rPr>
        <w:t>A</w:t>
      </w:r>
      <w:r w:rsidR="00AD17B0" w:rsidRPr="00997081">
        <w:rPr>
          <w:b/>
        </w:rPr>
        <w:t>-</w:t>
      </w:r>
      <w:r w:rsidR="0028009D" w:rsidRPr="00997081">
        <w:rPr>
          <w:b/>
        </w:rPr>
        <w:t>T</w:t>
      </w:r>
    </w:p>
    <w:p w14:paraId="7EE72895" w14:textId="77777777" w:rsidR="0028009D" w:rsidRPr="00997081" w:rsidRDefault="0028009D" w:rsidP="006A08BE">
      <w:pPr>
        <w:spacing w:after="0" w:line="240" w:lineRule="auto"/>
        <w:jc w:val="both"/>
      </w:pPr>
    </w:p>
    <w:p w14:paraId="050CC7E1" w14:textId="77777777" w:rsidR="00B43F16" w:rsidRPr="00997081" w:rsidRDefault="00B43F16" w:rsidP="006A08BE">
      <w:pPr>
        <w:spacing w:after="0" w:line="240" w:lineRule="auto"/>
        <w:jc w:val="both"/>
        <w:rPr>
          <w:i/>
        </w:rPr>
      </w:pPr>
      <w:r w:rsidRPr="00997081">
        <w:t>Take the pose by placing</w:t>
      </w:r>
      <w:r w:rsidR="003372F7" w:rsidRPr="00997081">
        <w:t xml:space="preserve"> your fingers on the three facial points. </w:t>
      </w:r>
      <w:bookmarkStart w:id="15" w:name="_Hlk493340128"/>
      <w:r w:rsidR="001D3353" w:rsidRPr="00997081">
        <w:t xml:space="preserve">You might also place the palm of your other hand over the occiput, where your spine meets your </w:t>
      </w:r>
      <w:bookmarkEnd w:id="15"/>
      <w:r w:rsidR="0044793F" w:rsidRPr="00997081">
        <w:t>skull. Breathe</w:t>
      </w:r>
      <w:r w:rsidR="003137DA" w:rsidRPr="00997081">
        <w:t xml:space="preserve"> deeply</w:t>
      </w:r>
      <w:r w:rsidR="009C23E4" w:rsidRPr="00997081">
        <w:t>.</w:t>
      </w:r>
      <w:r w:rsidR="001D3353" w:rsidRPr="00997081">
        <w:t xml:space="preserve"> </w:t>
      </w:r>
      <w:r w:rsidR="007E094C" w:rsidRPr="00997081">
        <w:rPr>
          <w:i/>
        </w:rPr>
        <w:t>(Pause)</w:t>
      </w:r>
    </w:p>
    <w:p w14:paraId="565CBE01" w14:textId="77777777" w:rsidR="003C612D" w:rsidRPr="00997081" w:rsidRDefault="003C612D" w:rsidP="006A08BE">
      <w:pPr>
        <w:spacing w:after="0" w:line="240" w:lineRule="auto"/>
        <w:jc w:val="both"/>
      </w:pPr>
    </w:p>
    <w:p w14:paraId="3EF22034" w14:textId="77777777" w:rsidR="00B43F16" w:rsidRPr="00997081" w:rsidRDefault="009267C2" w:rsidP="009267C2">
      <w:pPr>
        <w:pStyle w:val="ListParagraph"/>
        <w:numPr>
          <w:ilvl w:val="0"/>
          <w:numId w:val="4"/>
        </w:numPr>
        <w:spacing w:after="0" w:line="240" w:lineRule="auto"/>
        <w:jc w:val="both"/>
        <w:rPr>
          <w:b/>
          <w:i/>
        </w:rPr>
      </w:pPr>
      <w:r w:rsidRPr="00997081">
        <w:rPr>
          <w:b/>
        </w:rPr>
        <w:t>Experience this imagined and self-imposed taboo or limitation. Breathe</w:t>
      </w:r>
      <w:r w:rsidR="00DA2B2F" w:rsidRPr="00997081">
        <w:rPr>
          <w:b/>
        </w:rPr>
        <w:t>.</w:t>
      </w:r>
      <w:r w:rsidRPr="00997081">
        <w:rPr>
          <w:b/>
        </w:rPr>
        <w:t xml:space="preserve"> </w:t>
      </w:r>
      <w:r w:rsidRPr="00997081">
        <w:rPr>
          <w:b/>
          <w:i/>
        </w:rPr>
        <w:t>(Pause</w:t>
      </w:r>
      <w:r w:rsidR="00C83AF8" w:rsidRPr="00997081">
        <w:rPr>
          <w:b/>
          <w:i/>
        </w:rPr>
        <w:t xml:space="preserve"> for</w:t>
      </w:r>
      <w:r w:rsidRPr="00997081">
        <w:rPr>
          <w:b/>
          <w:i/>
        </w:rPr>
        <w:t xml:space="preserve"> 15 seconds) (Repeat the instruction) (Pause </w:t>
      </w:r>
      <w:r w:rsidR="00C83AF8" w:rsidRPr="00997081">
        <w:rPr>
          <w:b/>
          <w:i/>
        </w:rPr>
        <w:t xml:space="preserve">for </w:t>
      </w:r>
      <w:r w:rsidRPr="00997081">
        <w:rPr>
          <w:b/>
          <w:i/>
        </w:rPr>
        <w:t>15 seconds)</w:t>
      </w:r>
    </w:p>
    <w:p w14:paraId="69CA3DAF" w14:textId="77777777" w:rsidR="008078A8" w:rsidRPr="00997081" w:rsidRDefault="008078A8" w:rsidP="008078A8">
      <w:pPr>
        <w:spacing w:after="0" w:line="240" w:lineRule="auto"/>
        <w:jc w:val="both"/>
        <w:rPr>
          <w:bCs/>
          <w:iCs/>
        </w:rPr>
      </w:pPr>
    </w:p>
    <w:p w14:paraId="0EAD57C4" w14:textId="02C6D7F8" w:rsidR="00842248" w:rsidRPr="00997081" w:rsidRDefault="00C62F06" w:rsidP="00C62F06">
      <w:pPr>
        <w:spacing w:after="0" w:line="240" w:lineRule="auto"/>
        <w:ind w:left="360"/>
        <w:jc w:val="both"/>
        <w:rPr>
          <w:i/>
        </w:rPr>
      </w:pPr>
      <w:bookmarkStart w:id="16" w:name="_Hlk524609455"/>
      <w:r w:rsidRPr="00997081">
        <w:t>P</w:t>
      </w:r>
      <w:r w:rsidR="008D40B8" w:rsidRPr="00997081">
        <w:t>ause</w:t>
      </w:r>
      <w:r w:rsidR="00B96033" w:rsidRPr="00997081">
        <w:t>. Jot</w:t>
      </w:r>
      <w:r w:rsidR="003B2C59" w:rsidRPr="00997081">
        <w:t xml:space="preserve"> down some</w:t>
      </w:r>
      <w:r w:rsidR="008944D2" w:rsidRPr="00997081">
        <w:t xml:space="preserve"> </w:t>
      </w:r>
      <w:r w:rsidR="003B2C59" w:rsidRPr="00997081">
        <w:t>thoughts</w:t>
      </w:r>
      <w:r w:rsidRPr="00997081">
        <w:t xml:space="preserve"> </w:t>
      </w:r>
      <w:r w:rsidR="003B2C59" w:rsidRPr="00997081">
        <w:t xml:space="preserve">and rate </w:t>
      </w:r>
      <w:r w:rsidR="004A208E" w:rsidRPr="00997081">
        <w:t>how uncomfor</w:t>
      </w:r>
      <w:r w:rsidR="00191710" w:rsidRPr="00997081">
        <w:t>table</w:t>
      </w:r>
      <w:r w:rsidR="000A1662" w:rsidRPr="00997081">
        <w:t xml:space="preserve"> or resistant</w:t>
      </w:r>
      <w:r w:rsidR="00191710" w:rsidRPr="00997081">
        <w:t xml:space="preserve"> you </w:t>
      </w:r>
      <w:r w:rsidR="003B2C59" w:rsidRPr="00997081">
        <w:t>feel</w:t>
      </w:r>
      <w:r w:rsidR="00191710" w:rsidRPr="00997081">
        <w:t xml:space="preserve"> about </w:t>
      </w:r>
      <w:r w:rsidR="007255AC" w:rsidRPr="00997081">
        <w:t>violating</w:t>
      </w:r>
      <w:r w:rsidR="00314B78" w:rsidRPr="00997081">
        <w:t xml:space="preserve"> </w:t>
      </w:r>
      <w:r w:rsidR="00191710" w:rsidRPr="00997081">
        <w:t>this</w:t>
      </w:r>
      <w:r w:rsidR="007E094C" w:rsidRPr="00997081">
        <w:t xml:space="preserve"> taboo</w:t>
      </w:r>
      <w:r w:rsidR="004A208E" w:rsidRPr="00997081">
        <w:t>.</w:t>
      </w:r>
      <w:r w:rsidR="00777D28" w:rsidRPr="00997081">
        <w:t xml:space="preserve"> </w:t>
      </w:r>
      <w:r w:rsidR="00B43F16" w:rsidRPr="00997081">
        <w:rPr>
          <w:i/>
        </w:rPr>
        <w:t xml:space="preserve">(Pause </w:t>
      </w:r>
      <w:r w:rsidR="00C83AF8" w:rsidRPr="00997081">
        <w:rPr>
          <w:i/>
        </w:rPr>
        <w:t xml:space="preserve">for </w:t>
      </w:r>
      <w:r w:rsidR="00B43F16" w:rsidRPr="00997081">
        <w:rPr>
          <w:i/>
        </w:rPr>
        <w:t>3</w:t>
      </w:r>
      <w:r w:rsidR="00777D28" w:rsidRPr="00997081">
        <w:rPr>
          <w:i/>
        </w:rPr>
        <w:t>0 seconds)</w:t>
      </w:r>
      <w:r w:rsidR="00AD17B0" w:rsidRPr="00997081">
        <w:rPr>
          <w:i/>
        </w:rPr>
        <w:t xml:space="preserve"> </w:t>
      </w:r>
    </w:p>
    <w:bookmarkEnd w:id="16"/>
    <w:p w14:paraId="2B0CB0FA" w14:textId="77777777" w:rsidR="00B43F16" w:rsidRPr="00997081" w:rsidRDefault="00B43F16" w:rsidP="006A08BE">
      <w:pPr>
        <w:spacing w:after="0" w:line="240" w:lineRule="auto"/>
        <w:jc w:val="both"/>
      </w:pPr>
    </w:p>
    <w:p w14:paraId="20EE3832" w14:textId="6E4FCB55" w:rsidR="00777D28" w:rsidRPr="00997081" w:rsidRDefault="00777D28" w:rsidP="00203632">
      <w:pPr>
        <w:spacing w:after="0" w:line="240" w:lineRule="auto"/>
        <w:ind w:left="360"/>
        <w:jc w:val="both"/>
      </w:pPr>
      <w:r w:rsidRPr="00997081">
        <w:t>Take the pose again</w:t>
      </w:r>
      <w:r w:rsidR="00B43F16" w:rsidRPr="00997081">
        <w:t xml:space="preserve"> and breathe</w:t>
      </w:r>
      <w:r w:rsidR="00B5490A" w:rsidRPr="00997081">
        <w:t xml:space="preserve"> deeply</w:t>
      </w:r>
      <w:r w:rsidRPr="00997081">
        <w:t>.</w:t>
      </w:r>
    </w:p>
    <w:p w14:paraId="6DEE93AD" w14:textId="77777777" w:rsidR="002E5309" w:rsidRPr="00997081" w:rsidRDefault="002E5309" w:rsidP="006A08BE">
      <w:pPr>
        <w:spacing w:after="0" w:line="240" w:lineRule="auto"/>
        <w:jc w:val="both"/>
      </w:pPr>
    </w:p>
    <w:p w14:paraId="74A458EB" w14:textId="77777777" w:rsidR="00842248" w:rsidRPr="00997081" w:rsidRDefault="00842248" w:rsidP="009267C2">
      <w:pPr>
        <w:pStyle w:val="ListParagraph"/>
        <w:numPr>
          <w:ilvl w:val="0"/>
          <w:numId w:val="4"/>
        </w:numPr>
        <w:spacing w:after="0" w:line="240" w:lineRule="auto"/>
        <w:jc w:val="both"/>
        <w:rPr>
          <w:b/>
          <w:i/>
        </w:rPr>
      </w:pPr>
      <w:bookmarkStart w:id="17" w:name="_Hlk493236445"/>
      <w:r w:rsidRPr="00997081">
        <w:rPr>
          <w:b/>
        </w:rPr>
        <w:t xml:space="preserve">Imagine what you would think and feel, </w:t>
      </w:r>
      <w:r w:rsidR="00556DE5" w:rsidRPr="00997081">
        <w:rPr>
          <w:b/>
        </w:rPr>
        <w:t xml:space="preserve">and </w:t>
      </w:r>
      <w:r w:rsidRPr="00997081">
        <w:rPr>
          <w:b/>
        </w:rPr>
        <w:t xml:space="preserve">what your life would be like, </w:t>
      </w:r>
      <w:r w:rsidR="00356064" w:rsidRPr="00997081">
        <w:rPr>
          <w:b/>
        </w:rPr>
        <w:t>if you did not have this imagined limitation</w:t>
      </w:r>
      <w:r w:rsidR="007E094C" w:rsidRPr="00997081">
        <w:rPr>
          <w:b/>
        </w:rPr>
        <w:t xml:space="preserve"> or taboo</w:t>
      </w:r>
      <w:r w:rsidR="00B43F16" w:rsidRPr="00997081">
        <w:rPr>
          <w:b/>
        </w:rPr>
        <w:t>.</w:t>
      </w:r>
      <w:r w:rsidR="00777D28" w:rsidRPr="00997081">
        <w:t xml:space="preserve"> </w:t>
      </w:r>
      <w:r w:rsidR="00564878" w:rsidRPr="00997081">
        <w:rPr>
          <w:b/>
          <w:i/>
        </w:rPr>
        <w:t xml:space="preserve">(Pause </w:t>
      </w:r>
      <w:r w:rsidR="00C83AF8" w:rsidRPr="00997081">
        <w:rPr>
          <w:b/>
          <w:i/>
        </w:rPr>
        <w:t xml:space="preserve">for </w:t>
      </w:r>
      <w:r w:rsidR="00564878" w:rsidRPr="00997081">
        <w:rPr>
          <w:b/>
          <w:i/>
        </w:rPr>
        <w:t xml:space="preserve">15 seconds) (Repeat the instruction) (Pause </w:t>
      </w:r>
      <w:r w:rsidR="00C83AF8" w:rsidRPr="00997081">
        <w:rPr>
          <w:b/>
          <w:i/>
        </w:rPr>
        <w:t xml:space="preserve">for </w:t>
      </w:r>
      <w:r w:rsidR="00564878" w:rsidRPr="00997081">
        <w:rPr>
          <w:b/>
          <w:i/>
        </w:rPr>
        <w:t>15 seconds)</w:t>
      </w:r>
    </w:p>
    <w:bookmarkEnd w:id="17"/>
    <w:p w14:paraId="5FF41FFD" w14:textId="77777777" w:rsidR="00191710" w:rsidRPr="00997081" w:rsidRDefault="00191710" w:rsidP="006A08BE">
      <w:pPr>
        <w:spacing w:after="0" w:line="240" w:lineRule="auto"/>
        <w:jc w:val="both"/>
      </w:pPr>
    </w:p>
    <w:p w14:paraId="337C070D" w14:textId="04376EB7" w:rsidR="00842248" w:rsidRPr="00997081" w:rsidRDefault="00C62F06" w:rsidP="00203632">
      <w:pPr>
        <w:spacing w:after="0" w:line="240" w:lineRule="auto"/>
        <w:ind w:left="360"/>
        <w:jc w:val="both"/>
        <w:rPr>
          <w:i/>
        </w:rPr>
      </w:pPr>
      <w:r w:rsidRPr="00997081">
        <w:t>P</w:t>
      </w:r>
      <w:r w:rsidR="003B2C59" w:rsidRPr="00997081">
        <w:t xml:space="preserve">ause </w:t>
      </w:r>
      <w:r w:rsidRPr="00997081">
        <w:t>and</w:t>
      </w:r>
      <w:r w:rsidR="003B2C59" w:rsidRPr="00997081">
        <w:t xml:space="preserve"> jot down a few notes. </w:t>
      </w:r>
      <w:r w:rsidR="00564878" w:rsidRPr="00997081">
        <w:rPr>
          <w:i/>
        </w:rPr>
        <w:t xml:space="preserve">(Pause </w:t>
      </w:r>
      <w:r w:rsidR="00C83AF8" w:rsidRPr="00997081">
        <w:rPr>
          <w:i/>
        </w:rPr>
        <w:t xml:space="preserve">for </w:t>
      </w:r>
      <w:r w:rsidR="00564878" w:rsidRPr="00997081">
        <w:rPr>
          <w:i/>
        </w:rPr>
        <w:t>30 seconds)</w:t>
      </w:r>
    </w:p>
    <w:p w14:paraId="382744E8" w14:textId="77777777" w:rsidR="00B43F16" w:rsidRPr="00997081" w:rsidRDefault="00B43F16" w:rsidP="006A08BE">
      <w:pPr>
        <w:spacing w:after="0" w:line="240" w:lineRule="auto"/>
        <w:jc w:val="both"/>
      </w:pPr>
    </w:p>
    <w:p w14:paraId="558B412F" w14:textId="43CC631B" w:rsidR="00777D28" w:rsidRPr="00997081" w:rsidRDefault="00777D28" w:rsidP="00203632">
      <w:pPr>
        <w:spacing w:after="0" w:line="240" w:lineRule="auto"/>
        <w:ind w:left="360"/>
        <w:jc w:val="both"/>
      </w:pPr>
      <w:r w:rsidRPr="00997081">
        <w:t>Take the pose</w:t>
      </w:r>
      <w:r w:rsidR="00356064" w:rsidRPr="00997081">
        <w:t xml:space="preserve"> again</w:t>
      </w:r>
      <w:r w:rsidR="00B30DA5" w:rsidRPr="00997081">
        <w:t xml:space="preserve"> </w:t>
      </w:r>
      <w:r w:rsidR="00B43F16" w:rsidRPr="00997081">
        <w:t>and breathe</w:t>
      </w:r>
      <w:r w:rsidR="00D515C6" w:rsidRPr="00997081">
        <w:t xml:space="preserve"> deeply</w:t>
      </w:r>
      <w:r w:rsidRPr="00997081">
        <w:t>.</w:t>
      </w:r>
    </w:p>
    <w:p w14:paraId="5A509E29" w14:textId="77777777" w:rsidR="002E5309" w:rsidRPr="00997081" w:rsidRDefault="002E5309" w:rsidP="006A08BE">
      <w:pPr>
        <w:spacing w:after="0" w:line="240" w:lineRule="auto"/>
        <w:jc w:val="both"/>
      </w:pPr>
    </w:p>
    <w:p w14:paraId="61D06EEC" w14:textId="56F873B9" w:rsidR="00842248" w:rsidRPr="00997081" w:rsidRDefault="00E71D3D" w:rsidP="009267C2">
      <w:pPr>
        <w:pStyle w:val="ListParagraph"/>
        <w:numPr>
          <w:ilvl w:val="0"/>
          <w:numId w:val="4"/>
        </w:numPr>
        <w:spacing w:after="0" w:line="240" w:lineRule="auto"/>
        <w:jc w:val="both"/>
        <w:rPr>
          <w:b/>
          <w:i/>
        </w:rPr>
      </w:pPr>
      <w:r w:rsidRPr="00997081">
        <w:rPr>
          <w:b/>
        </w:rPr>
        <w:t xml:space="preserve">Listen to </w:t>
      </w:r>
      <w:r w:rsidR="00AF5A80" w:rsidRPr="00997081">
        <w:rPr>
          <w:b/>
        </w:rPr>
        <w:t>the</w:t>
      </w:r>
      <w:r w:rsidR="00564878" w:rsidRPr="00997081">
        <w:rPr>
          <w:b/>
        </w:rPr>
        <w:t xml:space="preserve"> </w:t>
      </w:r>
      <w:r w:rsidR="00842248" w:rsidRPr="00997081">
        <w:rPr>
          <w:b/>
        </w:rPr>
        <w:t>clearing statem</w:t>
      </w:r>
      <w:r w:rsidR="00777D28" w:rsidRPr="00997081">
        <w:rPr>
          <w:b/>
        </w:rPr>
        <w:t>ent</w:t>
      </w:r>
      <w:r w:rsidR="005567CB" w:rsidRPr="00997081">
        <w:rPr>
          <w:b/>
        </w:rPr>
        <w:t>:</w:t>
      </w:r>
      <w:r w:rsidR="00777D28" w:rsidRPr="00997081">
        <w:rPr>
          <w:b/>
        </w:rPr>
        <w:t xml:space="preserve"> </w:t>
      </w:r>
      <w:r w:rsidR="000B5B2B" w:rsidRPr="00997081">
        <w:rPr>
          <w:b/>
          <w:i/>
        </w:rPr>
        <w:t xml:space="preserve">“God, thank You for healing the origins of this taboo.” </w:t>
      </w:r>
      <w:r w:rsidR="001323C4" w:rsidRPr="00997081">
        <w:rPr>
          <w:b/>
          <w:i/>
        </w:rPr>
        <w:t>(</w:t>
      </w:r>
      <w:r w:rsidR="00B43F16" w:rsidRPr="00997081">
        <w:rPr>
          <w:b/>
          <w:i/>
        </w:rPr>
        <w:t xml:space="preserve">Pause </w:t>
      </w:r>
      <w:r w:rsidR="004F3303" w:rsidRPr="00997081">
        <w:rPr>
          <w:b/>
          <w:i/>
        </w:rPr>
        <w:t xml:space="preserve">for </w:t>
      </w:r>
      <w:r w:rsidR="000B272F" w:rsidRPr="00997081">
        <w:rPr>
          <w:b/>
          <w:i/>
        </w:rPr>
        <w:t>15</w:t>
      </w:r>
      <w:r w:rsidR="00842248" w:rsidRPr="00997081">
        <w:rPr>
          <w:b/>
          <w:i/>
        </w:rPr>
        <w:t xml:space="preserve"> seconds) </w:t>
      </w:r>
      <w:r w:rsidR="000B5B2B" w:rsidRPr="00997081">
        <w:rPr>
          <w:b/>
          <w:i/>
        </w:rPr>
        <w:t>“</w:t>
      </w:r>
      <w:r w:rsidR="00F77D58" w:rsidRPr="00997081">
        <w:rPr>
          <w:b/>
          <w:i/>
        </w:rPr>
        <w:t>The</w:t>
      </w:r>
      <w:r w:rsidR="000B5B2B" w:rsidRPr="00997081">
        <w:rPr>
          <w:b/>
          <w:i/>
        </w:rPr>
        <w:t xml:space="preserve"> origins of this imagined limitation are healing now.” </w:t>
      </w:r>
      <w:r w:rsidR="000A1662" w:rsidRPr="00997081">
        <w:rPr>
          <w:b/>
          <w:i/>
        </w:rPr>
        <w:t xml:space="preserve">(Pause </w:t>
      </w:r>
      <w:r w:rsidR="004F3303" w:rsidRPr="00997081">
        <w:rPr>
          <w:b/>
          <w:i/>
        </w:rPr>
        <w:t xml:space="preserve">for </w:t>
      </w:r>
      <w:r w:rsidR="000A1662" w:rsidRPr="00997081">
        <w:rPr>
          <w:b/>
          <w:i/>
        </w:rPr>
        <w:t>1</w:t>
      </w:r>
      <w:r w:rsidR="00D515C6" w:rsidRPr="00997081">
        <w:rPr>
          <w:b/>
          <w:i/>
        </w:rPr>
        <w:t>5</w:t>
      </w:r>
      <w:r w:rsidR="00777D28" w:rsidRPr="00997081">
        <w:rPr>
          <w:b/>
          <w:i/>
        </w:rPr>
        <w:t xml:space="preserve"> seconds)</w:t>
      </w:r>
    </w:p>
    <w:p w14:paraId="504AA7DD" w14:textId="77777777" w:rsidR="00FC715E" w:rsidRPr="00997081" w:rsidRDefault="00FC715E" w:rsidP="00203632">
      <w:pPr>
        <w:spacing w:after="0" w:line="240" w:lineRule="auto"/>
        <w:ind w:left="360"/>
        <w:jc w:val="both"/>
      </w:pPr>
    </w:p>
    <w:p w14:paraId="667EB19D" w14:textId="70643B7A" w:rsidR="00842248" w:rsidRPr="00997081" w:rsidRDefault="00B02C17" w:rsidP="00203632">
      <w:pPr>
        <w:spacing w:after="0" w:line="240" w:lineRule="auto"/>
        <w:ind w:left="360"/>
        <w:jc w:val="both"/>
        <w:rPr>
          <w:i/>
        </w:rPr>
      </w:pPr>
      <w:r w:rsidRPr="00997081">
        <w:t>Pause, and if you wish, write</w:t>
      </w:r>
      <w:r w:rsidR="00B43F16" w:rsidRPr="00997081">
        <w:t xml:space="preserve">. </w:t>
      </w:r>
      <w:r w:rsidR="00B43F16" w:rsidRPr="00997081">
        <w:rPr>
          <w:i/>
        </w:rPr>
        <w:t xml:space="preserve">(Pause </w:t>
      </w:r>
      <w:r w:rsidR="008944D2" w:rsidRPr="00997081">
        <w:rPr>
          <w:i/>
        </w:rPr>
        <w:t xml:space="preserve">for </w:t>
      </w:r>
      <w:r w:rsidR="00B43F16" w:rsidRPr="00997081">
        <w:rPr>
          <w:i/>
        </w:rPr>
        <w:t>3</w:t>
      </w:r>
      <w:r w:rsidR="00777D28" w:rsidRPr="00997081">
        <w:rPr>
          <w:i/>
        </w:rPr>
        <w:t>0 seconds)</w:t>
      </w:r>
      <w:r w:rsidR="001323C4" w:rsidRPr="00997081">
        <w:rPr>
          <w:i/>
        </w:rPr>
        <w:t xml:space="preserve"> </w:t>
      </w:r>
    </w:p>
    <w:p w14:paraId="2570AEDA" w14:textId="77777777" w:rsidR="00B43F16" w:rsidRPr="00997081" w:rsidRDefault="00B43F16" w:rsidP="006A08BE">
      <w:pPr>
        <w:spacing w:after="0" w:line="240" w:lineRule="auto"/>
        <w:jc w:val="both"/>
      </w:pPr>
    </w:p>
    <w:p w14:paraId="6EF09A5D" w14:textId="77777777" w:rsidR="00777D28" w:rsidRPr="00997081" w:rsidRDefault="00777D28" w:rsidP="00203632">
      <w:pPr>
        <w:spacing w:after="0" w:line="240" w:lineRule="auto"/>
        <w:ind w:left="360"/>
        <w:jc w:val="both"/>
      </w:pPr>
      <w:r w:rsidRPr="00997081">
        <w:t>Take the pose</w:t>
      </w:r>
      <w:r w:rsidR="00F47027" w:rsidRPr="00997081">
        <w:t xml:space="preserve"> again</w:t>
      </w:r>
      <w:r w:rsidR="001323C4" w:rsidRPr="00997081">
        <w:t>,</w:t>
      </w:r>
      <w:r w:rsidR="00B43F16" w:rsidRPr="00997081">
        <w:t xml:space="preserve"> and breathe</w:t>
      </w:r>
      <w:r w:rsidRPr="00997081">
        <w:t>.</w:t>
      </w:r>
    </w:p>
    <w:p w14:paraId="1F5ED254" w14:textId="77777777" w:rsidR="002E5309" w:rsidRPr="00997081" w:rsidRDefault="002E5309" w:rsidP="006A08BE">
      <w:pPr>
        <w:spacing w:after="0" w:line="240" w:lineRule="auto"/>
        <w:jc w:val="both"/>
      </w:pPr>
    </w:p>
    <w:p w14:paraId="13B7B3C4" w14:textId="0EE17BD9" w:rsidR="00842248" w:rsidRPr="00997081" w:rsidRDefault="00842248" w:rsidP="009267C2">
      <w:pPr>
        <w:pStyle w:val="ListParagraph"/>
        <w:numPr>
          <w:ilvl w:val="0"/>
          <w:numId w:val="4"/>
        </w:numPr>
        <w:spacing w:after="0" w:line="240" w:lineRule="auto"/>
        <w:jc w:val="both"/>
        <w:rPr>
          <w:b/>
          <w:i/>
        </w:rPr>
      </w:pPr>
      <w:bookmarkStart w:id="18" w:name="_Hlk493236941"/>
      <w:r w:rsidRPr="00997081">
        <w:rPr>
          <w:b/>
        </w:rPr>
        <w:t>List</w:t>
      </w:r>
      <w:r w:rsidR="00E71D3D" w:rsidRPr="00997081">
        <w:rPr>
          <w:b/>
        </w:rPr>
        <w:t>en to the</w:t>
      </w:r>
      <w:r w:rsidR="00777D28" w:rsidRPr="00997081">
        <w:rPr>
          <w:b/>
        </w:rPr>
        <w:t xml:space="preserve"> clearing statement</w:t>
      </w:r>
      <w:r w:rsidR="005567CB" w:rsidRPr="00997081">
        <w:rPr>
          <w:b/>
        </w:rPr>
        <w:t>:</w:t>
      </w:r>
      <w:r w:rsidR="00777D28" w:rsidRPr="00997081">
        <w:rPr>
          <w:b/>
        </w:rPr>
        <w:t xml:space="preserve"> </w:t>
      </w:r>
      <w:r w:rsidR="000B5B2B" w:rsidRPr="00997081">
        <w:rPr>
          <w:b/>
          <w:i/>
        </w:rPr>
        <w:t xml:space="preserve">“God, thank You for healing all the areas of my life, mind, and body that are misoriented by this imagined limitation.” </w:t>
      </w:r>
      <w:r w:rsidR="0015603B" w:rsidRPr="00997081">
        <w:rPr>
          <w:b/>
          <w:i/>
        </w:rPr>
        <w:t>(Pause</w:t>
      </w:r>
      <w:r w:rsidR="005D6A70" w:rsidRPr="00997081">
        <w:rPr>
          <w:b/>
          <w:i/>
        </w:rPr>
        <w:t xml:space="preserve"> </w:t>
      </w:r>
      <w:r w:rsidR="00C83AF8" w:rsidRPr="00997081">
        <w:rPr>
          <w:b/>
          <w:i/>
        </w:rPr>
        <w:t xml:space="preserve">for </w:t>
      </w:r>
      <w:r w:rsidR="005D6A70" w:rsidRPr="00997081">
        <w:rPr>
          <w:b/>
          <w:i/>
        </w:rPr>
        <w:t>15</w:t>
      </w:r>
      <w:r w:rsidRPr="00997081">
        <w:rPr>
          <w:b/>
          <w:i/>
        </w:rPr>
        <w:t xml:space="preserve"> seconds)</w:t>
      </w:r>
      <w:r w:rsidRPr="00997081">
        <w:t xml:space="preserve"> </w:t>
      </w:r>
      <w:r w:rsidR="000B5B2B" w:rsidRPr="00997081">
        <w:rPr>
          <w:b/>
          <w:i/>
        </w:rPr>
        <w:t xml:space="preserve">“All the areas of my life, mind, and body that are misoriented by this taboo are healing now.” </w:t>
      </w:r>
      <w:r w:rsidR="005D6A70" w:rsidRPr="00997081">
        <w:rPr>
          <w:b/>
          <w:i/>
        </w:rPr>
        <w:t xml:space="preserve">(Pause </w:t>
      </w:r>
      <w:r w:rsidR="00C83AF8" w:rsidRPr="00997081">
        <w:rPr>
          <w:b/>
          <w:i/>
        </w:rPr>
        <w:t xml:space="preserve">for </w:t>
      </w:r>
      <w:r w:rsidR="005D6A70" w:rsidRPr="00997081">
        <w:rPr>
          <w:b/>
          <w:i/>
        </w:rPr>
        <w:t>15</w:t>
      </w:r>
      <w:r w:rsidR="00777D28" w:rsidRPr="00997081">
        <w:rPr>
          <w:b/>
          <w:i/>
        </w:rPr>
        <w:t xml:space="preserve"> seconds)</w:t>
      </w:r>
      <w:r w:rsidR="001323C4" w:rsidRPr="00997081">
        <w:rPr>
          <w:b/>
          <w:i/>
        </w:rPr>
        <w:t xml:space="preserve"> </w:t>
      </w:r>
    </w:p>
    <w:bookmarkEnd w:id="18"/>
    <w:p w14:paraId="0978121D" w14:textId="77777777" w:rsidR="0015603B" w:rsidRPr="00997081" w:rsidRDefault="0015603B" w:rsidP="006A08BE">
      <w:pPr>
        <w:spacing w:after="0" w:line="240" w:lineRule="auto"/>
        <w:jc w:val="both"/>
        <w:rPr>
          <w:b/>
        </w:rPr>
      </w:pPr>
    </w:p>
    <w:p w14:paraId="5E5BA6F1" w14:textId="376E52CC" w:rsidR="00B440F3" w:rsidRPr="00997081" w:rsidRDefault="00B440F3" w:rsidP="001323C4">
      <w:pPr>
        <w:spacing w:after="0" w:line="240" w:lineRule="auto"/>
        <w:ind w:left="360"/>
        <w:jc w:val="both"/>
        <w:rPr>
          <w:i/>
        </w:rPr>
      </w:pPr>
      <w:r w:rsidRPr="00997081">
        <w:t>Pause</w:t>
      </w:r>
      <w:r w:rsidR="00B02C17" w:rsidRPr="00997081">
        <w:t>,</w:t>
      </w:r>
      <w:r w:rsidRPr="00997081">
        <w:t xml:space="preserve"> and write</w:t>
      </w:r>
      <w:r w:rsidR="00AF5A80" w:rsidRPr="00997081">
        <w:t xml:space="preserve"> if you wish</w:t>
      </w:r>
      <w:r w:rsidR="00905611" w:rsidRPr="00997081">
        <w:t>.</w:t>
      </w:r>
      <w:r w:rsidR="00AF5A80" w:rsidRPr="00997081">
        <w:t xml:space="preserve"> </w:t>
      </w:r>
      <w:r w:rsidRPr="00997081">
        <w:rPr>
          <w:i/>
        </w:rPr>
        <w:t xml:space="preserve">(Pause </w:t>
      </w:r>
      <w:r w:rsidR="00C83AF8" w:rsidRPr="00997081">
        <w:rPr>
          <w:i/>
        </w:rPr>
        <w:t xml:space="preserve">for </w:t>
      </w:r>
      <w:r w:rsidRPr="00997081">
        <w:rPr>
          <w:i/>
        </w:rPr>
        <w:t>30 seconds)</w:t>
      </w:r>
    </w:p>
    <w:p w14:paraId="7D206588" w14:textId="77777777" w:rsidR="0015603B" w:rsidRPr="00997081" w:rsidRDefault="0015603B" w:rsidP="006A08BE">
      <w:pPr>
        <w:spacing w:after="0" w:line="240" w:lineRule="auto"/>
        <w:jc w:val="both"/>
      </w:pPr>
    </w:p>
    <w:p w14:paraId="5EE40785" w14:textId="77777777" w:rsidR="003372F7" w:rsidRPr="00997081" w:rsidRDefault="003372F7" w:rsidP="005233A4">
      <w:pPr>
        <w:widowControl w:val="0"/>
        <w:spacing w:after="0" w:line="240" w:lineRule="auto"/>
        <w:ind w:left="360"/>
        <w:jc w:val="both"/>
      </w:pPr>
      <w:r w:rsidRPr="00997081">
        <w:t>Take the pose</w:t>
      </w:r>
      <w:r w:rsidR="00F47027" w:rsidRPr="00997081">
        <w:t xml:space="preserve"> again</w:t>
      </w:r>
      <w:r w:rsidR="001323C4" w:rsidRPr="00997081">
        <w:t>,</w:t>
      </w:r>
      <w:r w:rsidR="0015603B" w:rsidRPr="00997081">
        <w:t xml:space="preserve"> and breathe</w:t>
      </w:r>
      <w:r w:rsidRPr="00997081">
        <w:t>.</w:t>
      </w:r>
    </w:p>
    <w:p w14:paraId="25F1E91D" w14:textId="77777777" w:rsidR="00FC715E" w:rsidRPr="00997081" w:rsidRDefault="00FC715E" w:rsidP="005233A4">
      <w:pPr>
        <w:widowControl w:val="0"/>
        <w:spacing w:after="0" w:line="240" w:lineRule="auto"/>
        <w:ind w:left="360"/>
        <w:jc w:val="both"/>
      </w:pPr>
    </w:p>
    <w:p w14:paraId="6655FD69" w14:textId="53982939" w:rsidR="00842248" w:rsidRPr="00997081" w:rsidRDefault="00842248" w:rsidP="005233A4">
      <w:pPr>
        <w:pStyle w:val="ListParagraph"/>
        <w:widowControl w:val="0"/>
        <w:numPr>
          <w:ilvl w:val="0"/>
          <w:numId w:val="4"/>
        </w:numPr>
        <w:spacing w:after="0" w:line="240" w:lineRule="auto"/>
        <w:jc w:val="both"/>
        <w:rPr>
          <w:b/>
          <w:i/>
        </w:rPr>
      </w:pPr>
      <w:bookmarkStart w:id="19" w:name="_Hlk493236993"/>
      <w:bookmarkStart w:id="20" w:name="_Hlk493237056"/>
      <w:r w:rsidRPr="00997081">
        <w:rPr>
          <w:b/>
        </w:rPr>
        <w:lastRenderedPageBreak/>
        <w:t>Lis</w:t>
      </w:r>
      <w:r w:rsidR="00F47027" w:rsidRPr="00997081">
        <w:rPr>
          <w:b/>
        </w:rPr>
        <w:t xml:space="preserve">ten to </w:t>
      </w:r>
      <w:r w:rsidR="00216BA7" w:rsidRPr="00997081">
        <w:rPr>
          <w:b/>
        </w:rPr>
        <w:t>the</w:t>
      </w:r>
      <w:r w:rsidR="00F47027" w:rsidRPr="00997081">
        <w:rPr>
          <w:b/>
        </w:rPr>
        <w:t xml:space="preserve"> clearing statement</w:t>
      </w:r>
      <w:r w:rsidR="005567CB" w:rsidRPr="00997081">
        <w:rPr>
          <w:b/>
        </w:rPr>
        <w:t>:</w:t>
      </w:r>
      <w:r w:rsidRPr="00997081">
        <w:rPr>
          <w:b/>
        </w:rPr>
        <w:t xml:space="preserve"> </w:t>
      </w:r>
      <w:r w:rsidR="000B5B2B" w:rsidRPr="00997081">
        <w:rPr>
          <w:b/>
          <w:i/>
        </w:rPr>
        <w:t xml:space="preserve">“God, thank You for healing all the areas of my life that get something out of holding on to this taboo.” </w:t>
      </w:r>
      <w:r w:rsidR="0015603B" w:rsidRPr="00997081">
        <w:rPr>
          <w:b/>
          <w:i/>
        </w:rPr>
        <w:t>(Pause</w:t>
      </w:r>
      <w:r w:rsidR="00E402B0" w:rsidRPr="00997081">
        <w:rPr>
          <w:b/>
          <w:i/>
        </w:rPr>
        <w:t xml:space="preserve"> </w:t>
      </w:r>
      <w:r w:rsidR="00C83AF8" w:rsidRPr="00997081">
        <w:rPr>
          <w:b/>
          <w:i/>
        </w:rPr>
        <w:t xml:space="preserve">for </w:t>
      </w:r>
      <w:r w:rsidR="00E402B0" w:rsidRPr="00997081">
        <w:rPr>
          <w:b/>
          <w:i/>
        </w:rPr>
        <w:t>1</w:t>
      </w:r>
      <w:r w:rsidR="005D6A70" w:rsidRPr="00997081">
        <w:rPr>
          <w:b/>
          <w:i/>
        </w:rPr>
        <w:t>5</w:t>
      </w:r>
      <w:r w:rsidR="00F47027" w:rsidRPr="00997081">
        <w:rPr>
          <w:b/>
          <w:i/>
        </w:rPr>
        <w:t xml:space="preserve"> seconds) </w:t>
      </w:r>
      <w:r w:rsidR="000B5B2B" w:rsidRPr="00997081">
        <w:rPr>
          <w:b/>
          <w:i/>
        </w:rPr>
        <w:t xml:space="preserve">“All the areas of my life that get something out of holding on to this imagined limitation are healing now.” </w:t>
      </w:r>
      <w:r w:rsidR="005D6A70" w:rsidRPr="00997081">
        <w:rPr>
          <w:b/>
          <w:i/>
        </w:rPr>
        <w:t>(Pause</w:t>
      </w:r>
      <w:r w:rsidR="00C83AF8" w:rsidRPr="00997081">
        <w:rPr>
          <w:b/>
          <w:i/>
        </w:rPr>
        <w:t xml:space="preserve"> for</w:t>
      </w:r>
      <w:r w:rsidR="005D6A70" w:rsidRPr="00997081">
        <w:rPr>
          <w:b/>
          <w:i/>
        </w:rPr>
        <w:t xml:space="preserve"> 15</w:t>
      </w:r>
      <w:r w:rsidR="003372F7" w:rsidRPr="00997081">
        <w:rPr>
          <w:b/>
          <w:i/>
        </w:rPr>
        <w:t xml:space="preserve"> seconds)</w:t>
      </w:r>
    </w:p>
    <w:bookmarkEnd w:id="19"/>
    <w:p w14:paraId="4BD9D164" w14:textId="7A1B0DA5" w:rsidR="00B440F3" w:rsidRPr="00997081" w:rsidRDefault="00FC715E" w:rsidP="001323C4">
      <w:pPr>
        <w:spacing w:after="0" w:line="240" w:lineRule="auto"/>
        <w:ind w:left="360"/>
        <w:jc w:val="both"/>
      </w:pPr>
      <w:r w:rsidRPr="00997081">
        <w:rPr>
          <w:iCs/>
        </w:rPr>
        <w:t>Pause. If you wish, jot down a few thoughts.</w:t>
      </w:r>
      <w:r w:rsidRPr="00997081">
        <w:t xml:space="preserve"> </w:t>
      </w:r>
      <w:r w:rsidR="00B440F3" w:rsidRPr="00997081">
        <w:rPr>
          <w:i/>
        </w:rPr>
        <w:t xml:space="preserve">(Pause </w:t>
      </w:r>
      <w:r w:rsidR="00C83AF8" w:rsidRPr="00997081">
        <w:rPr>
          <w:i/>
        </w:rPr>
        <w:t xml:space="preserve">for </w:t>
      </w:r>
      <w:r w:rsidR="00B440F3" w:rsidRPr="00997081">
        <w:rPr>
          <w:i/>
        </w:rPr>
        <w:t>30 seconds)</w:t>
      </w:r>
      <w:r w:rsidR="001323C4" w:rsidRPr="00997081">
        <w:rPr>
          <w:i/>
        </w:rPr>
        <w:t xml:space="preserve"> </w:t>
      </w:r>
    </w:p>
    <w:p w14:paraId="7E42BC6C" w14:textId="77777777" w:rsidR="00B440F3" w:rsidRPr="00997081" w:rsidRDefault="00B440F3" w:rsidP="00B24662">
      <w:pPr>
        <w:spacing w:after="0" w:line="240" w:lineRule="auto"/>
        <w:ind w:left="360"/>
        <w:jc w:val="both"/>
      </w:pPr>
    </w:p>
    <w:p w14:paraId="614365EE" w14:textId="79323C27" w:rsidR="002E5309" w:rsidRPr="00997081" w:rsidRDefault="003372F7" w:rsidP="00AF5A80">
      <w:pPr>
        <w:spacing w:after="0" w:line="240" w:lineRule="auto"/>
        <w:ind w:left="360"/>
        <w:jc w:val="both"/>
      </w:pPr>
      <w:r w:rsidRPr="00997081">
        <w:t>Take the pose</w:t>
      </w:r>
      <w:r w:rsidR="00F47027" w:rsidRPr="00997081">
        <w:t xml:space="preserve"> again</w:t>
      </w:r>
      <w:r w:rsidR="0015603B" w:rsidRPr="00997081">
        <w:t xml:space="preserve"> and breathe</w:t>
      </w:r>
      <w:r w:rsidR="00F356B7" w:rsidRPr="00997081">
        <w:t xml:space="preserve"> deeply.</w:t>
      </w:r>
      <w:r w:rsidR="00842248" w:rsidRPr="00997081">
        <w:t xml:space="preserve"> </w:t>
      </w:r>
    </w:p>
    <w:p w14:paraId="71AA4E79" w14:textId="77777777" w:rsidR="009008E1" w:rsidRPr="00997081" w:rsidRDefault="009008E1" w:rsidP="00AF5A80">
      <w:pPr>
        <w:spacing w:after="0" w:line="240" w:lineRule="auto"/>
        <w:ind w:left="360"/>
        <w:jc w:val="both"/>
      </w:pPr>
    </w:p>
    <w:p w14:paraId="2D917131" w14:textId="77777777" w:rsidR="00842248" w:rsidRPr="00997081" w:rsidRDefault="00842248" w:rsidP="009267C2">
      <w:pPr>
        <w:pStyle w:val="ListParagraph"/>
        <w:numPr>
          <w:ilvl w:val="0"/>
          <w:numId w:val="4"/>
        </w:numPr>
        <w:spacing w:after="0" w:line="240" w:lineRule="auto"/>
        <w:jc w:val="both"/>
      </w:pPr>
      <w:bookmarkStart w:id="21" w:name="_Hlk493237073"/>
      <w:bookmarkEnd w:id="20"/>
      <w:r w:rsidRPr="00997081">
        <w:rPr>
          <w:b/>
        </w:rPr>
        <w:t>Lis</w:t>
      </w:r>
      <w:r w:rsidR="00F47027" w:rsidRPr="00997081">
        <w:rPr>
          <w:b/>
        </w:rPr>
        <w:t>ten to the clearing statement</w:t>
      </w:r>
      <w:r w:rsidR="005567CB" w:rsidRPr="00997081">
        <w:rPr>
          <w:b/>
        </w:rPr>
        <w:t>:</w:t>
      </w:r>
      <w:r w:rsidR="00F47027" w:rsidRPr="00997081">
        <w:rPr>
          <w:b/>
        </w:rPr>
        <w:t xml:space="preserve"> </w:t>
      </w:r>
      <w:r w:rsidR="000E7EFE" w:rsidRPr="00997081">
        <w:rPr>
          <w:b/>
          <w:i/>
        </w:rPr>
        <w:t>“</w:t>
      </w:r>
      <w:r w:rsidRPr="00997081">
        <w:rPr>
          <w:b/>
          <w:i/>
        </w:rPr>
        <w:t>I forgive everyone and everything that I have blamed for</w:t>
      </w:r>
      <w:r w:rsidR="00F47027" w:rsidRPr="00997081">
        <w:rPr>
          <w:b/>
          <w:i/>
        </w:rPr>
        <w:t xml:space="preserve"> creating</w:t>
      </w:r>
      <w:r w:rsidRPr="00997081">
        <w:rPr>
          <w:b/>
          <w:i/>
        </w:rPr>
        <w:t xml:space="preserve"> this</w:t>
      </w:r>
      <w:r w:rsidR="007B7CF8" w:rsidRPr="00997081">
        <w:rPr>
          <w:b/>
          <w:i/>
        </w:rPr>
        <w:t xml:space="preserve"> taboo</w:t>
      </w:r>
      <w:r w:rsidRPr="00997081">
        <w:rPr>
          <w:b/>
          <w:i/>
        </w:rPr>
        <w:t>, including God and myself</w:t>
      </w:r>
      <w:r w:rsidR="003372F7" w:rsidRPr="00997081">
        <w:rPr>
          <w:b/>
          <w:i/>
        </w:rPr>
        <w:t>.</w:t>
      </w:r>
      <w:r w:rsidR="000E7EFE" w:rsidRPr="00997081">
        <w:rPr>
          <w:b/>
          <w:i/>
        </w:rPr>
        <w:t>”</w:t>
      </w:r>
      <w:r w:rsidR="003372F7" w:rsidRPr="00997081">
        <w:rPr>
          <w:i/>
        </w:rPr>
        <w:t xml:space="preserve"> </w:t>
      </w:r>
      <w:r w:rsidR="003372F7" w:rsidRPr="00997081">
        <w:rPr>
          <w:b/>
        </w:rPr>
        <w:t xml:space="preserve">Breathe and let go. </w:t>
      </w:r>
      <w:r w:rsidR="00E402B0" w:rsidRPr="00997081">
        <w:rPr>
          <w:b/>
          <w:i/>
        </w:rPr>
        <w:t xml:space="preserve">(Pause </w:t>
      </w:r>
      <w:r w:rsidR="00C83AF8" w:rsidRPr="00997081">
        <w:rPr>
          <w:b/>
          <w:i/>
        </w:rPr>
        <w:t xml:space="preserve">for </w:t>
      </w:r>
      <w:r w:rsidR="00E402B0" w:rsidRPr="00997081">
        <w:rPr>
          <w:b/>
          <w:i/>
        </w:rPr>
        <w:t>1</w:t>
      </w:r>
      <w:r w:rsidR="005D6A70" w:rsidRPr="00997081">
        <w:rPr>
          <w:b/>
          <w:i/>
        </w:rPr>
        <w:t>5</w:t>
      </w:r>
      <w:r w:rsidR="003372F7" w:rsidRPr="00997081">
        <w:rPr>
          <w:b/>
          <w:i/>
        </w:rPr>
        <w:t xml:space="preserve"> seconds)</w:t>
      </w:r>
      <w:r w:rsidR="003372F7" w:rsidRPr="00997081">
        <w:rPr>
          <w:b/>
        </w:rPr>
        <w:t xml:space="preserve"> </w:t>
      </w:r>
      <w:r w:rsidR="000E7EFE" w:rsidRPr="00997081">
        <w:rPr>
          <w:b/>
          <w:i/>
        </w:rPr>
        <w:t>“</w:t>
      </w:r>
      <w:r w:rsidR="005D6A70" w:rsidRPr="00997081">
        <w:rPr>
          <w:b/>
          <w:i/>
        </w:rPr>
        <w:t>I release</w:t>
      </w:r>
      <w:r w:rsidRPr="00997081">
        <w:rPr>
          <w:b/>
          <w:i/>
        </w:rPr>
        <w:t xml:space="preserve"> everyone a</w:t>
      </w:r>
      <w:r w:rsidR="00E13ACD" w:rsidRPr="00997081">
        <w:rPr>
          <w:b/>
          <w:i/>
        </w:rPr>
        <w:t>nd everything that I have held responsible</w:t>
      </w:r>
      <w:r w:rsidRPr="00997081">
        <w:rPr>
          <w:b/>
          <w:i/>
        </w:rPr>
        <w:t xml:space="preserve"> for</w:t>
      </w:r>
      <w:r w:rsidR="00F47027" w:rsidRPr="00997081">
        <w:rPr>
          <w:b/>
          <w:i/>
        </w:rPr>
        <w:t xml:space="preserve"> creating</w:t>
      </w:r>
      <w:r w:rsidRPr="00997081">
        <w:rPr>
          <w:b/>
          <w:i/>
        </w:rPr>
        <w:t xml:space="preserve"> this</w:t>
      </w:r>
      <w:r w:rsidR="00F47027" w:rsidRPr="00997081">
        <w:rPr>
          <w:b/>
          <w:i/>
        </w:rPr>
        <w:t xml:space="preserve"> imagined</w:t>
      </w:r>
      <w:r w:rsidR="008F6A80" w:rsidRPr="00997081">
        <w:rPr>
          <w:b/>
          <w:i/>
        </w:rPr>
        <w:t xml:space="preserve"> limitation.</w:t>
      </w:r>
      <w:r w:rsidR="000E7EFE" w:rsidRPr="00997081">
        <w:rPr>
          <w:b/>
          <w:i/>
        </w:rPr>
        <w:t>”</w:t>
      </w:r>
      <w:r w:rsidR="003372F7" w:rsidRPr="00997081">
        <w:rPr>
          <w:b/>
          <w:i/>
        </w:rPr>
        <w:t xml:space="preserve"> </w:t>
      </w:r>
      <w:r w:rsidR="005D6A70" w:rsidRPr="00997081">
        <w:rPr>
          <w:b/>
          <w:i/>
        </w:rPr>
        <w:t xml:space="preserve">(Pause </w:t>
      </w:r>
      <w:r w:rsidR="00C83AF8" w:rsidRPr="00997081">
        <w:rPr>
          <w:b/>
          <w:i/>
        </w:rPr>
        <w:t xml:space="preserve">for </w:t>
      </w:r>
      <w:r w:rsidR="005D6A70" w:rsidRPr="00997081">
        <w:rPr>
          <w:b/>
          <w:i/>
        </w:rPr>
        <w:t>15</w:t>
      </w:r>
      <w:r w:rsidR="003372F7" w:rsidRPr="00997081">
        <w:rPr>
          <w:b/>
          <w:i/>
        </w:rPr>
        <w:t xml:space="preserve"> seconds)</w:t>
      </w:r>
    </w:p>
    <w:p w14:paraId="3FB03ABE" w14:textId="77777777" w:rsidR="0015603B" w:rsidRPr="00997081" w:rsidRDefault="0015603B" w:rsidP="006A08BE">
      <w:pPr>
        <w:spacing w:after="0" w:line="240" w:lineRule="auto"/>
        <w:jc w:val="both"/>
      </w:pPr>
    </w:p>
    <w:p w14:paraId="66CA71F9" w14:textId="53736191" w:rsidR="00B440F3" w:rsidRPr="00997081" w:rsidRDefault="00B02C17" w:rsidP="00203632">
      <w:pPr>
        <w:spacing w:after="0" w:line="240" w:lineRule="auto"/>
        <w:ind w:left="360"/>
        <w:jc w:val="both"/>
      </w:pPr>
      <w:r w:rsidRPr="00997081">
        <w:t xml:space="preserve">Pause, and write if you wish. </w:t>
      </w:r>
      <w:r w:rsidR="00B440F3" w:rsidRPr="00997081">
        <w:rPr>
          <w:i/>
        </w:rPr>
        <w:t xml:space="preserve">(Pause </w:t>
      </w:r>
      <w:r w:rsidR="00C83AF8" w:rsidRPr="00997081">
        <w:rPr>
          <w:i/>
        </w:rPr>
        <w:t xml:space="preserve">for </w:t>
      </w:r>
      <w:r w:rsidR="00B440F3" w:rsidRPr="00997081">
        <w:rPr>
          <w:i/>
        </w:rPr>
        <w:t>30 seconds</w:t>
      </w:r>
      <w:r w:rsidR="008D40B8" w:rsidRPr="00997081">
        <w:rPr>
          <w:i/>
        </w:rPr>
        <w:t>)</w:t>
      </w:r>
    </w:p>
    <w:p w14:paraId="7F834D52" w14:textId="77777777" w:rsidR="0015603B" w:rsidRPr="00997081" w:rsidRDefault="0015603B" w:rsidP="006A08BE">
      <w:pPr>
        <w:spacing w:after="0" w:line="240" w:lineRule="auto"/>
        <w:jc w:val="both"/>
      </w:pPr>
    </w:p>
    <w:p w14:paraId="6B3A4A42" w14:textId="77777777" w:rsidR="003372F7" w:rsidRPr="00997081" w:rsidRDefault="003372F7" w:rsidP="00203632">
      <w:pPr>
        <w:spacing w:after="0" w:line="240" w:lineRule="auto"/>
        <w:ind w:left="360"/>
        <w:jc w:val="both"/>
      </w:pPr>
      <w:r w:rsidRPr="00997081">
        <w:t>Take the pose</w:t>
      </w:r>
      <w:r w:rsidR="00F47027" w:rsidRPr="00997081">
        <w:t xml:space="preserve"> again</w:t>
      </w:r>
      <w:r w:rsidR="000E7EFE" w:rsidRPr="00997081">
        <w:t>,</w:t>
      </w:r>
      <w:r w:rsidR="0015603B" w:rsidRPr="00997081">
        <w:t xml:space="preserve"> and</w:t>
      </w:r>
      <w:r w:rsidR="00F356B7" w:rsidRPr="00997081">
        <w:t xml:space="preserve"> </w:t>
      </w:r>
      <w:r w:rsidR="0015603B" w:rsidRPr="00997081">
        <w:t>breathe</w:t>
      </w:r>
      <w:r w:rsidR="000E7EFE" w:rsidRPr="00997081">
        <w:t xml:space="preserve"> deeply</w:t>
      </w:r>
      <w:r w:rsidRPr="00997081">
        <w:t xml:space="preserve">. </w:t>
      </w:r>
    </w:p>
    <w:bookmarkEnd w:id="21"/>
    <w:p w14:paraId="363FAF67" w14:textId="77777777" w:rsidR="002E5309" w:rsidRPr="00997081" w:rsidRDefault="002E5309" w:rsidP="006A08BE">
      <w:pPr>
        <w:spacing w:after="0" w:line="240" w:lineRule="auto"/>
        <w:jc w:val="both"/>
      </w:pPr>
    </w:p>
    <w:p w14:paraId="4438CBC6" w14:textId="77777777" w:rsidR="00842248" w:rsidRPr="00997081" w:rsidRDefault="00842248" w:rsidP="009267C2">
      <w:pPr>
        <w:pStyle w:val="ListParagraph"/>
        <w:numPr>
          <w:ilvl w:val="0"/>
          <w:numId w:val="4"/>
        </w:numPr>
        <w:spacing w:after="0" w:line="240" w:lineRule="auto"/>
        <w:jc w:val="both"/>
        <w:rPr>
          <w:b/>
          <w:i/>
        </w:rPr>
      </w:pPr>
      <w:bookmarkStart w:id="22" w:name="_Hlk493237096"/>
      <w:r w:rsidRPr="00997081">
        <w:rPr>
          <w:b/>
        </w:rPr>
        <w:t>Lis</w:t>
      </w:r>
      <w:r w:rsidR="003372F7" w:rsidRPr="00997081">
        <w:rPr>
          <w:b/>
        </w:rPr>
        <w:t>ten to the clearing statement</w:t>
      </w:r>
      <w:r w:rsidR="005567CB" w:rsidRPr="00997081">
        <w:rPr>
          <w:b/>
        </w:rPr>
        <w:t>:</w:t>
      </w:r>
      <w:r w:rsidR="003372F7" w:rsidRPr="00997081">
        <w:rPr>
          <w:b/>
        </w:rPr>
        <w:t xml:space="preserve"> </w:t>
      </w:r>
      <w:r w:rsidR="000E7EFE" w:rsidRPr="00997081">
        <w:rPr>
          <w:b/>
          <w:i/>
        </w:rPr>
        <w:t>“</w:t>
      </w:r>
      <w:r w:rsidRPr="00997081">
        <w:rPr>
          <w:b/>
          <w:i/>
        </w:rPr>
        <w:t>I ask forgiveness from everyone</w:t>
      </w:r>
      <w:r w:rsidR="00F47027" w:rsidRPr="00997081">
        <w:rPr>
          <w:b/>
          <w:i/>
        </w:rPr>
        <w:t xml:space="preserve"> and everything that I have harmed</w:t>
      </w:r>
      <w:r w:rsidRPr="00997081">
        <w:rPr>
          <w:b/>
          <w:i/>
        </w:rPr>
        <w:t xml:space="preserve"> by holding on to this</w:t>
      </w:r>
      <w:r w:rsidR="00F47027" w:rsidRPr="00997081">
        <w:rPr>
          <w:b/>
          <w:i/>
        </w:rPr>
        <w:t xml:space="preserve"> imagined</w:t>
      </w:r>
      <w:r w:rsidRPr="00997081">
        <w:rPr>
          <w:b/>
          <w:i/>
        </w:rPr>
        <w:t xml:space="preserve"> limitation</w:t>
      </w:r>
      <w:r w:rsidR="003372F7" w:rsidRPr="00997081">
        <w:rPr>
          <w:b/>
          <w:i/>
        </w:rPr>
        <w:t>, including God’s purposes</w:t>
      </w:r>
      <w:r w:rsidR="00F47027" w:rsidRPr="00997081">
        <w:rPr>
          <w:b/>
          <w:i/>
        </w:rPr>
        <w:t xml:space="preserve"> and my True Self</w:t>
      </w:r>
      <w:r w:rsidR="0015603B" w:rsidRPr="00997081">
        <w:rPr>
          <w:b/>
          <w:i/>
        </w:rPr>
        <w:t>.</w:t>
      </w:r>
      <w:r w:rsidR="000E7EFE" w:rsidRPr="00997081">
        <w:rPr>
          <w:b/>
          <w:i/>
        </w:rPr>
        <w:t>”</w:t>
      </w:r>
      <w:r w:rsidRPr="00997081">
        <w:rPr>
          <w:b/>
          <w:i/>
        </w:rPr>
        <w:t xml:space="preserve"> </w:t>
      </w:r>
      <w:r w:rsidR="000E7EFE" w:rsidRPr="00997081">
        <w:rPr>
          <w:b/>
          <w:iCs/>
        </w:rPr>
        <w:t>Breathe.</w:t>
      </w:r>
      <w:r w:rsidR="000E7EFE" w:rsidRPr="00997081">
        <w:rPr>
          <w:b/>
          <w:i/>
        </w:rPr>
        <w:t xml:space="preserve"> </w:t>
      </w:r>
      <w:r w:rsidR="005D6A70" w:rsidRPr="00997081">
        <w:rPr>
          <w:b/>
          <w:i/>
        </w:rPr>
        <w:t xml:space="preserve">(Pause </w:t>
      </w:r>
      <w:r w:rsidR="00660F9C" w:rsidRPr="00997081">
        <w:rPr>
          <w:b/>
          <w:i/>
        </w:rPr>
        <w:t xml:space="preserve">for </w:t>
      </w:r>
      <w:r w:rsidR="005D6A70" w:rsidRPr="00997081">
        <w:rPr>
          <w:b/>
          <w:i/>
        </w:rPr>
        <w:t>15</w:t>
      </w:r>
      <w:r w:rsidR="003372F7" w:rsidRPr="00997081">
        <w:rPr>
          <w:b/>
          <w:i/>
        </w:rPr>
        <w:t xml:space="preserve"> seconds) </w:t>
      </w:r>
      <w:r w:rsidR="000E7EFE" w:rsidRPr="00997081">
        <w:rPr>
          <w:b/>
          <w:i/>
        </w:rPr>
        <w:t>“</w:t>
      </w:r>
      <w:r w:rsidR="000A1662" w:rsidRPr="00997081">
        <w:rPr>
          <w:b/>
          <w:i/>
        </w:rPr>
        <w:t>I accept responsibility</w:t>
      </w:r>
      <w:r w:rsidR="00E71D3D" w:rsidRPr="00997081">
        <w:rPr>
          <w:b/>
          <w:i/>
        </w:rPr>
        <w:t xml:space="preserve"> for the damage that I have </w:t>
      </w:r>
      <w:r w:rsidR="000E7EFE" w:rsidRPr="00997081">
        <w:rPr>
          <w:b/>
          <w:i/>
        </w:rPr>
        <w:t xml:space="preserve">caused to anyone or anything </w:t>
      </w:r>
      <w:r w:rsidR="00392002" w:rsidRPr="00997081">
        <w:rPr>
          <w:b/>
          <w:i/>
        </w:rPr>
        <w:t>by holdin</w:t>
      </w:r>
      <w:r w:rsidR="007B7CF8" w:rsidRPr="00997081">
        <w:rPr>
          <w:b/>
          <w:i/>
        </w:rPr>
        <w:t>g on to this taboo</w:t>
      </w:r>
      <w:r w:rsidR="00392002" w:rsidRPr="00997081">
        <w:rPr>
          <w:b/>
          <w:i/>
        </w:rPr>
        <w:t>.</w:t>
      </w:r>
      <w:r w:rsidR="00AF5A80" w:rsidRPr="00997081">
        <w:rPr>
          <w:b/>
          <w:i/>
        </w:rPr>
        <w:t>”</w:t>
      </w:r>
      <w:r w:rsidR="00A70F5D" w:rsidRPr="00997081">
        <w:rPr>
          <w:b/>
          <w:i/>
        </w:rPr>
        <w:t xml:space="preserve"> </w:t>
      </w:r>
      <w:r w:rsidR="00A70F5D" w:rsidRPr="00997081">
        <w:rPr>
          <w:b/>
          <w:iCs/>
        </w:rPr>
        <w:t>Breathe.</w:t>
      </w:r>
      <w:r w:rsidR="00A70F5D" w:rsidRPr="00997081">
        <w:rPr>
          <w:b/>
          <w:i/>
        </w:rPr>
        <w:t xml:space="preserve"> </w:t>
      </w:r>
      <w:r w:rsidR="005D6A70" w:rsidRPr="00997081">
        <w:rPr>
          <w:b/>
          <w:i/>
        </w:rPr>
        <w:t xml:space="preserve">(Pause </w:t>
      </w:r>
      <w:r w:rsidR="00C83AF8" w:rsidRPr="00997081">
        <w:rPr>
          <w:b/>
          <w:i/>
        </w:rPr>
        <w:t xml:space="preserve">for </w:t>
      </w:r>
      <w:r w:rsidR="005D6A70" w:rsidRPr="00997081">
        <w:rPr>
          <w:b/>
          <w:i/>
        </w:rPr>
        <w:t>15</w:t>
      </w:r>
      <w:r w:rsidR="003372F7" w:rsidRPr="00997081">
        <w:rPr>
          <w:b/>
          <w:i/>
        </w:rPr>
        <w:t xml:space="preserve"> seconds)</w:t>
      </w:r>
    </w:p>
    <w:p w14:paraId="51EE3E19" w14:textId="77777777" w:rsidR="0015603B" w:rsidRPr="00997081" w:rsidRDefault="0015603B" w:rsidP="006A08BE">
      <w:pPr>
        <w:spacing w:after="0" w:line="240" w:lineRule="auto"/>
        <w:jc w:val="both"/>
        <w:rPr>
          <w:b/>
        </w:rPr>
      </w:pPr>
    </w:p>
    <w:p w14:paraId="3BD136C0" w14:textId="083B9D07" w:rsidR="000E7EFE" w:rsidRPr="00997081" w:rsidRDefault="00B02C17" w:rsidP="00BC14A8">
      <w:pPr>
        <w:spacing w:after="0" w:line="240" w:lineRule="auto"/>
        <w:ind w:left="360"/>
        <w:jc w:val="both"/>
      </w:pPr>
      <w:r w:rsidRPr="00997081">
        <w:t xml:space="preserve">Pause. </w:t>
      </w:r>
      <w:r w:rsidR="008D40B8" w:rsidRPr="00997081">
        <w:t xml:space="preserve">If </w:t>
      </w:r>
      <w:r w:rsidR="004F3303" w:rsidRPr="00997081">
        <w:t>you wish, jot down your thoughts</w:t>
      </w:r>
      <w:r w:rsidR="004F3303" w:rsidRPr="00997081">
        <w:rPr>
          <w:i/>
        </w:rPr>
        <w:t>.</w:t>
      </w:r>
      <w:r w:rsidR="008944D2" w:rsidRPr="00997081">
        <w:rPr>
          <w:i/>
        </w:rPr>
        <w:t xml:space="preserve"> (Pause for 30 seconds)</w:t>
      </w:r>
    </w:p>
    <w:p w14:paraId="642E2C47" w14:textId="77777777" w:rsidR="000E7EFE" w:rsidRPr="00997081" w:rsidRDefault="000E7EFE" w:rsidP="00203632">
      <w:pPr>
        <w:spacing w:after="0" w:line="240" w:lineRule="auto"/>
        <w:jc w:val="both"/>
      </w:pPr>
    </w:p>
    <w:p w14:paraId="5A659966" w14:textId="6C115EB4" w:rsidR="000E7EFE" w:rsidRPr="00997081" w:rsidRDefault="00BC14A8" w:rsidP="000E7EFE">
      <w:pPr>
        <w:spacing w:after="0" w:line="240" w:lineRule="auto"/>
        <w:jc w:val="both"/>
        <w:rPr>
          <w:i/>
        </w:rPr>
      </w:pPr>
      <w:r w:rsidRPr="00997081">
        <w:t>Now w</w:t>
      </w:r>
      <w:r w:rsidR="000E7EFE" w:rsidRPr="00997081">
        <w:t>rite down how you feel about this taboo</w:t>
      </w:r>
      <w:r w:rsidR="00843538" w:rsidRPr="00997081">
        <w:t xml:space="preserve"> or limitation</w:t>
      </w:r>
      <w:r w:rsidR="000E7EFE" w:rsidRPr="00997081">
        <w:t xml:space="preserve">. </w:t>
      </w:r>
      <w:r w:rsidR="00843538" w:rsidRPr="00997081">
        <w:t xml:space="preserve">On a scale of one to ten, rate the intensity of your feelings or resistance. </w:t>
      </w:r>
      <w:r w:rsidR="00843538" w:rsidRPr="00997081">
        <w:rPr>
          <w:i/>
        </w:rPr>
        <w:t xml:space="preserve">(Pause </w:t>
      </w:r>
      <w:r w:rsidR="00C83AF8" w:rsidRPr="00997081">
        <w:rPr>
          <w:i/>
        </w:rPr>
        <w:t xml:space="preserve">for </w:t>
      </w:r>
      <w:r w:rsidR="00843538" w:rsidRPr="00997081">
        <w:rPr>
          <w:i/>
        </w:rPr>
        <w:t xml:space="preserve">30 seconds) </w:t>
      </w:r>
    </w:p>
    <w:p w14:paraId="06BAD6B1" w14:textId="77777777" w:rsidR="0015603B" w:rsidRPr="00997081" w:rsidRDefault="0015603B" w:rsidP="006A08BE">
      <w:pPr>
        <w:spacing w:after="0" w:line="240" w:lineRule="auto"/>
        <w:jc w:val="both"/>
      </w:pPr>
    </w:p>
    <w:p w14:paraId="08389CB6" w14:textId="77777777" w:rsidR="009F7B9E" w:rsidRPr="00997081" w:rsidRDefault="008C72FD" w:rsidP="006A08BE">
      <w:pPr>
        <w:spacing w:after="0" w:line="240" w:lineRule="auto"/>
        <w:jc w:val="both"/>
      </w:pPr>
      <w:r w:rsidRPr="00997081">
        <w:t xml:space="preserve">Pause. </w:t>
      </w:r>
    </w:p>
    <w:p w14:paraId="53054A1F" w14:textId="77777777" w:rsidR="009F7B9E" w:rsidRPr="00997081" w:rsidRDefault="009F7B9E" w:rsidP="006A08BE">
      <w:pPr>
        <w:spacing w:after="0" w:line="240" w:lineRule="auto"/>
        <w:jc w:val="both"/>
      </w:pPr>
    </w:p>
    <w:p w14:paraId="48CB08B6" w14:textId="2FB522D0" w:rsidR="00810C97" w:rsidRPr="00997081" w:rsidRDefault="008C72FD" w:rsidP="006A08BE">
      <w:pPr>
        <w:spacing w:after="0" w:line="240" w:lineRule="auto"/>
        <w:jc w:val="both"/>
      </w:pPr>
      <w:r w:rsidRPr="00997081">
        <w:t>Our</w:t>
      </w:r>
      <w:r w:rsidR="00BC14A8" w:rsidRPr="00997081">
        <w:t xml:space="preserve"> prayer might go</w:t>
      </w:r>
      <w:r w:rsidR="003372F7" w:rsidRPr="00997081">
        <w:t xml:space="preserve"> something </w:t>
      </w:r>
      <w:r w:rsidR="00C6031B" w:rsidRPr="00997081">
        <w:t xml:space="preserve">like this: </w:t>
      </w:r>
    </w:p>
    <w:bookmarkEnd w:id="22"/>
    <w:p w14:paraId="301A01BD" w14:textId="77777777" w:rsidR="00810C97" w:rsidRPr="00997081" w:rsidRDefault="00810C97" w:rsidP="006A08BE">
      <w:pPr>
        <w:spacing w:after="0" w:line="240" w:lineRule="auto"/>
        <w:jc w:val="both"/>
      </w:pPr>
    </w:p>
    <w:p w14:paraId="70C17E68" w14:textId="592743EC" w:rsidR="00CC4071" w:rsidRPr="00997081" w:rsidRDefault="003665D5" w:rsidP="000A1662">
      <w:pPr>
        <w:spacing w:after="0" w:line="240" w:lineRule="auto"/>
        <w:jc w:val="center"/>
        <w:rPr>
          <w:i/>
        </w:rPr>
      </w:pPr>
      <w:r w:rsidRPr="00997081">
        <w:rPr>
          <w:i/>
        </w:rPr>
        <w:t>Good Shepherd</w:t>
      </w:r>
      <w:r w:rsidR="00FC715E" w:rsidRPr="00997081">
        <w:rPr>
          <w:i/>
        </w:rPr>
        <w:t>,</w:t>
      </w:r>
      <w:r w:rsidR="00C6031B" w:rsidRPr="00997081">
        <w:rPr>
          <w:i/>
        </w:rPr>
        <w:t xml:space="preserve"> cut the electric fence</w:t>
      </w:r>
      <w:r w:rsidR="00F47027" w:rsidRPr="00997081">
        <w:rPr>
          <w:i/>
        </w:rPr>
        <w:t xml:space="preserve"> of</w:t>
      </w:r>
      <w:r w:rsidR="003372F7" w:rsidRPr="00997081">
        <w:rPr>
          <w:i/>
        </w:rPr>
        <w:t xml:space="preserve"> my taboos.</w:t>
      </w:r>
      <w:r w:rsidR="003372F7" w:rsidRPr="00997081">
        <w:t xml:space="preserve"> </w:t>
      </w:r>
      <w:r w:rsidR="00E311ED" w:rsidRPr="00997081">
        <w:rPr>
          <w:i/>
        </w:rPr>
        <w:t>(Repeat)</w:t>
      </w:r>
    </w:p>
    <w:p w14:paraId="4A1B5850" w14:textId="77777777" w:rsidR="00203632" w:rsidRPr="00997081" w:rsidRDefault="00203632" w:rsidP="000A1662">
      <w:pPr>
        <w:spacing w:after="0" w:line="240" w:lineRule="auto"/>
      </w:pPr>
    </w:p>
    <w:p w14:paraId="1617CAB5" w14:textId="77777777" w:rsidR="000A1662" w:rsidRPr="00997081" w:rsidRDefault="000A1662" w:rsidP="000A1662">
      <w:pPr>
        <w:spacing w:after="0" w:line="240" w:lineRule="auto"/>
      </w:pPr>
      <w:r w:rsidRPr="00997081">
        <w:t xml:space="preserve">Take a deep breath. </w:t>
      </w:r>
    </w:p>
    <w:p w14:paraId="03EA2004" w14:textId="77777777" w:rsidR="00F65FE1" w:rsidRPr="00997081" w:rsidRDefault="00F65FE1" w:rsidP="00F65FE1">
      <w:pPr>
        <w:spacing w:after="0" w:line="240" w:lineRule="auto"/>
        <w:rPr>
          <w:i/>
        </w:rPr>
      </w:pPr>
      <w:r w:rsidRPr="00997081">
        <w:rPr>
          <w:i/>
        </w:rPr>
        <w:t>(If time permits, ask, “Does anyone have comments or questions about the Toolbox?”)</w:t>
      </w:r>
    </w:p>
    <w:p w14:paraId="0438615F" w14:textId="77777777" w:rsidR="0015603B" w:rsidRPr="00997081" w:rsidRDefault="0015603B" w:rsidP="006A08BE">
      <w:pPr>
        <w:spacing w:after="0" w:line="240" w:lineRule="auto"/>
        <w:jc w:val="both"/>
      </w:pPr>
    </w:p>
    <w:p w14:paraId="01FC32C3" w14:textId="77777777" w:rsidR="00285B9A" w:rsidRPr="00997081" w:rsidRDefault="00F356B7" w:rsidP="006A08BE">
      <w:pPr>
        <w:spacing w:after="0" w:line="240" w:lineRule="auto"/>
        <w:jc w:val="both"/>
        <w:rPr>
          <w:b/>
        </w:rPr>
      </w:pPr>
      <w:r w:rsidRPr="00997081">
        <w:rPr>
          <w:b/>
        </w:rPr>
        <w:t>0:3</w:t>
      </w:r>
      <w:r w:rsidR="00810C97" w:rsidRPr="00997081">
        <w:rPr>
          <w:b/>
        </w:rPr>
        <w:t>0</w:t>
      </w:r>
      <w:r w:rsidR="00285B9A" w:rsidRPr="00997081">
        <w:rPr>
          <w:b/>
        </w:rPr>
        <w:tab/>
        <w:t>SHARING</w:t>
      </w:r>
    </w:p>
    <w:p w14:paraId="43340DA0" w14:textId="77777777" w:rsidR="001B02D6" w:rsidRPr="00997081" w:rsidRDefault="001B02D6" w:rsidP="006A08BE">
      <w:pPr>
        <w:spacing w:after="0" w:line="240" w:lineRule="auto"/>
        <w:jc w:val="both"/>
        <w:rPr>
          <w:b/>
        </w:rPr>
      </w:pPr>
    </w:p>
    <w:p w14:paraId="3EFB821A" w14:textId="77777777" w:rsidR="00285B9A" w:rsidRPr="00997081" w:rsidRDefault="0015603B" w:rsidP="006A08BE">
      <w:pPr>
        <w:spacing w:after="0" w:line="240" w:lineRule="auto"/>
        <w:jc w:val="both"/>
        <w:rPr>
          <w:b/>
        </w:rPr>
      </w:pPr>
      <w:r w:rsidRPr="00997081">
        <w:rPr>
          <w:b/>
        </w:rPr>
        <w:t>1:0</w:t>
      </w:r>
      <w:r w:rsidR="00810C97" w:rsidRPr="00997081">
        <w:rPr>
          <w:b/>
        </w:rPr>
        <w:t>0</w:t>
      </w:r>
      <w:r w:rsidR="00285B9A" w:rsidRPr="00997081">
        <w:rPr>
          <w:b/>
        </w:rPr>
        <w:tab/>
        <w:t>BIBLE TEACHING</w:t>
      </w:r>
    </w:p>
    <w:p w14:paraId="51BAFB28" w14:textId="77777777" w:rsidR="0015603B" w:rsidRPr="00997081" w:rsidRDefault="0015603B" w:rsidP="006A08BE">
      <w:pPr>
        <w:spacing w:after="0" w:line="240" w:lineRule="auto"/>
        <w:jc w:val="both"/>
      </w:pPr>
    </w:p>
    <w:p w14:paraId="0D4213F6" w14:textId="62C5F8E9" w:rsidR="00B440F3" w:rsidRPr="00997081" w:rsidRDefault="00143FA6" w:rsidP="00B440F3">
      <w:pPr>
        <w:spacing w:after="0" w:line="240" w:lineRule="auto"/>
        <w:jc w:val="both"/>
      </w:pPr>
      <w:bookmarkStart w:id="23" w:name="_Hlk524609785"/>
      <w:bookmarkStart w:id="24" w:name="_Hlk524609944"/>
      <w:r w:rsidRPr="00997081">
        <w:t>In our last lesson</w:t>
      </w:r>
      <w:r w:rsidR="00B440F3" w:rsidRPr="00997081">
        <w:t xml:space="preserve"> we talked about </w:t>
      </w:r>
      <w:r w:rsidR="00662A36" w:rsidRPr="00997081">
        <w:t xml:space="preserve">the </w:t>
      </w:r>
      <w:r w:rsidR="00B440F3" w:rsidRPr="00997081">
        <w:t xml:space="preserve">illusions </w:t>
      </w:r>
      <w:r w:rsidR="005F0432" w:rsidRPr="00997081">
        <w:t xml:space="preserve">created by </w:t>
      </w:r>
      <w:r w:rsidR="00B440F3" w:rsidRPr="00997081">
        <w:t xml:space="preserve">appearance, talent, and money. </w:t>
      </w:r>
      <w:bookmarkStart w:id="25" w:name="_Hlk493237379"/>
      <w:bookmarkEnd w:id="23"/>
      <w:r w:rsidR="00B440F3" w:rsidRPr="00997081">
        <w:t xml:space="preserve">We </w:t>
      </w:r>
      <w:r w:rsidR="00DA2B2F" w:rsidRPr="00997081">
        <w:t>saw how distracted we are by the ATM</w:t>
      </w:r>
      <w:r w:rsidR="00D03893" w:rsidRPr="00997081">
        <w:t xml:space="preserve">, and we </w:t>
      </w:r>
      <w:r w:rsidR="008509FE" w:rsidRPr="00997081">
        <w:t xml:space="preserve">learned from James that the only real asset is </w:t>
      </w:r>
      <w:proofErr w:type="gramStart"/>
      <w:r w:rsidR="008509FE" w:rsidRPr="00997081">
        <w:t>faith—</w:t>
      </w:r>
      <w:proofErr w:type="gramEnd"/>
      <w:r w:rsidR="008509FE" w:rsidRPr="00997081">
        <w:t xml:space="preserve">that is, </w:t>
      </w:r>
      <w:r w:rsidR="008509FE" w:rsidRPr="00997081">
        <w:rPr>
          <w:i/>
        </w:rPr>
        <w:t>action based on oriented beliefs</w:t>
      </w:r>
      <w:r w:rsidR="008509FE" w:rsidRPr="00997081">
        <w:t>.</w:t>
      </w:r>
      <w:r w:rsidR="008509FE" w:rsidRPr="00997081">
        <w:rPr>
          <w:rStyle w:val="EndnoteReference"/>
        </w:rPr>
        <w:endnoteReference w:id="5"/>
      </w:r>
      <w:r w:rsidR="008509FE" w:rsidRPr="00997081">
        <w:rPr>
          <w:i/>
        </w:rPr>
        <w:t xml:space="preserve"> </w:t>
      </w:r>
      <w:bookmarkStart w:id="26" w:name="_Hlk493237481"/>
      <w:bookmarkEnd w:id="25"/>
      <w:r w:rsidR="00252CC5" w:rsidRPr="00997081">
        <w:t>We also considered how the ATM can be used to support illusions of effortless superiority</w:t>
      </w:r>
      <w:r w:rsidR="000C6778" w:rsidRPr="00997081">
        <w:t xml:space="preserve"> </w:t>
      </w:r>
      <w:r w:rsidR="003370BC" w:rsidRPr="00997081">
        <w:t>and</w:t>
      </w:r>
      <w:r w:rsidR="000C6778" w:rsidRPr="00997081">
        <w:t xml:space="preserve"> </w:t>
      </w:r>
      <w:proofErr w:type="gramStart"/>
      <w:r w:rsidR="000C6778" w:rsidRPr="00997081">
        <w:t xml:space="preserve">the </w:t>
      </w:r>
      <w:r w:rsidR="000C6778" w:rsidRPr="00997081">
        <w:rPr>
          <w:i/>
        </w:rPr>
        <w:t>if</w:t>
      </w:r>
      <w:proofErr w:type="gramEnd"/>
      <w:r w:rsidR="000C6778" w:rsidRPr="00997081">
        <w:rPr>
          <w:i/>
        </w:rPr>
        <w:t xml:space="preserve"> </w:t>
      </w:r>
      <w:proofErr w:type="spellStart"/>
      <w:r w:rsidR="000C6778" w:rsidRPr="00997081">
        <w:rPr>
          <w:i/>
        </w:rPr>
        <w:t>onlys</w:t>
      </w:r>
      <w:proofErr w:type="spellEnd"/>
      <w:r w:rsidR="000C6778" w:rsidRPr="00997081">
        <w:t xml:space="preserve"> of limitless possibilities. For example, we might think, </w:t>
      </w:r>
      <w:bookmarkStart w:id="27" w:name="_Hlk19892961"/>
      <w:r w:rsidR="000C6778" w:rsidRPr="00997081">
        <w:t>“If only I had enough money, I could stop my body aging.</w:t>
      </w:r>
      <w:bookmarkEnd w:id="27"/>
      <w:r w:rsidR="004C3348" w:rsidRPr="00997081">
        <w:t>”</w:t>
      </w:r>
      <w:r w:rsidR="000C6778" w:rsidRPr="00997081">
        <w:t xml:space="preserve"> </w:t>
      </w:r>
      <w:r w:rsidR="008D38AE" w:rsidRPr="00997081">
        <w:t>We</w:t>
      </w:r>
      <w:r w:rsidR="00843538" w:rsidRPr="00997081">
        <w:t xml:space="preserve"> are often </w:t>
      </w:r>
      <w:r w:rsidR="00A55971" w:rsidRPr="00997081">
        <w:t xml:space="preserve">hoodwinked </w:t>
      </w:r>
      <w:r w:rsidR="00843538" w:rsidRPr="00997081">
        <w:t xml:space="preserve">by the ATM rather than </w:t>
      </w:r>
      <w:r w:rsidR="00662A36" w:rsidRPr="00997081">
        <w:t xml:space="preserve">guided </w:t>
      </w:r>
      <w:r w:rsidR="00843538" w:rsidRPr="00997081">
        <w:t>by realities</w:t>
      </w:r>
      <w:r w:rsidR="00A528D7" w:rsidRPr="00997081">
        <w:t>.</w:t>
      </w:r>
      <w:r w:rsidR="00662A36" w:rsidRPr="00997081">
        <w:t xml:space="preserve"> </w:t>
      </w:r>
    </w:p>
    <w:bookmarkEnd w:id="24"/>
    <w:bookmarkEnd w:id="26"/>
    <w:p w14:paraId="3B048375" w14:textId="77777777" w:rsidR="0015603B" w:rsidRPr="00997081" w:rsidRDefault="0015603B" w:rsidP="006A08BE">
      <w:pPr>
        <w:spacing w:after="0" w:line="240" w:lineRule="auto"/>
        <w:jc w:val="both"/>
      </w:pPr>
    </w:p>
    <w:p w14:paraId="3733F719" w14:textId="3245E0D9" w:rsidR="00842248" w:rsidRPr="00997081" w:rsidRDefault="006E2BD1" w:rsidP="006A08BE">
      <w:pPr>
        <w:spacing w:after="0" w:line="240" w:lineRule="auto"/>
        <w:jc w:val="both"/>
      </w:pPr>
      <w:bookmarkStart w:id="28" w:name="_Hlk114567560"/>
      <w:bookmarkStart w:id="29" w:name="_Hlk493237869"/>
      <w:bookmarkStart w:id="30" w:name="_Hlk493237601"/>
      <w:r w:rsidRPr="00997081">
        <w:t>Many</w:t>
      </w:r>
      <w:r w:rsidR="00EF5E4E" w:rsidRPr="00997081">
        <w:t xml:space="preserve"> of our</w:t>
      </w:r>
      <w:r w:rsidRPr="00997081">
        <w:t xml:space="preserve"> perceived</w:t>
      </w:r>
      <w:r w:rsidR="00EF5E4E" w:rsidRPr="00997081">
        <w:t xml:space="preserve"> limitations are imagined</w:t>
      </w:r>
      <w:r w:rsidR="00B86314" w:rsidRPr="00997081">
        <w:t>,</w:t>
      </w:r>
      <w:r w:rsidRPr="00997081">
        <w:t xml:space="preserve"> and </w:t>
      </w:r>
      <w:r w:rsidR="00965A42" w:rsidRPr="00997081">
        <w:t xml:space="preserve">in neurosis </w:t>
      </w:r>
      <w:r w:rsidRPr="00997081">
        <w:t xml:space="preserve">we carefully foster them </w:t>
      </w:r>
      <w:proofErr w:type="gramStart"/>
      <w:r w:rsidR="00EF5E4E" w:rsidRPr="00997081">
        <w:t>in an effort to</w:t>
      </w:r>
      <w:proofErr w:type="gramEnd"/>
      <w:r w:rsidR="00EF5E4E" w:rsidRPr="00997081">
        <w:t xml:space="preserve"> save the life of our Idol. </w:t>
      </w:r>
      <w:bookmarkEnd w:id="28"/>
      <w:r w:rsidR="004A208E" w:rsidRPr="00997081">
        <w:t xml:space="preserve">In </w:t>
      </w:r>
      <w:r w:rsidR="005B3FA2" w:rsidRPr="00997081">
        <w:t>chapter 12</w:t>
      </w:r>
      <w:r w:rsidR="00DD75C7" w:rsidRPr="00997081">
        <w:t xml:space="preserve"> of </w:t>
      </w:r>
      <w:r w:rsidR="00842248" w:rsidRPr="00997081">
        <w:t>Second Corinthians</w:t>
      </w:r>
      <w:r w:rsidR="00DD75C7" w:rsidRPr="00997081">
        <w:t>,</w:t>
      </w:r>
      <w:r w:rsidR="00842248" w:rsidRPr="00997081">
        <w:t xml:space="preserve"> </w:t>
      </w:r>
      <w:r w:rsidR="00DD75C7" w:rsidRPr="00997081">
        <w:t xml:space="preserve">we will see how Paul </w:t>
      </w:r>
      <w:r w:rsidR="00F77A96" w:rsidRPr="00997081">
        <w:t>deals</w:t>
      </w:r>
      <w:r w:rsidR="00DD75C7" w:rsidRPr="00997081">
        <w:t xml:space="preserve"> with</w:t>
      </w:r>
      <w:r w:rsidR="004A208E" w:rsidRPr="00997081">
        <w:t xml:space="preserve"> some </w:t>
      </w:r>
      <w:r w:rsidR="008A1544" w:rsidRPr="00997081">
        <w:t xml:space="preserve">of his </w:t>
      </w:r>
      <w:r w:rsidR="004A208E" w:rsidRPr="00997081">
        <w:t xml:space="preserve">imagined limitations. </w:t>
      </w:r>
      <w:bookmarkStart w:id="31" w:name="OLE_LINK9"/>
      <w:bookmarkStart w:id="32" w:name="OLE_LINK10"/>
      <w:bookmarkEnd w:id="29"/>
      <w:r w:rsidR="00176A2F" w:rsidRPr="00997081">
        <w:t>This passage has encouraged many Christians to revel in</w:t>
      </w:r>
      <w:r w:rsidR="00B86314" w:rsidRPr="00997081">
        <w:t>,</w:t>
      </w:r>
      <w:r w:rsidR="00027CCA" w:rsidRPr="00997081">
        <w:t xml:space="preserve"> and even be proud of</w:t>
      </w:r>
      <w:r w:rsidR="00B86314" w:rsidRPr="00997081">
        <w:t>,</w:t>
      </w:r>
      <w:r w:rsidR="00176A2F" w:rsidRPr="00997081">
        <w:t xml:space="preserve"> their</w:t>
      </w:r>
      <w:r w:rsidR="00027CCA" w:rsidRPr="00997081">
        <w:t xml:space="preserve"> </w:t>
      </w:r>
      <w:r w:rsidR="00027CCA" w:rsidRPr="00997081">
        <w:lastRenderedPageBreak/>
        <w:t>weaknesses.</w:t>
      </w:r>
      <w:r w:rsidR="00176A2F" w:rsidRPr="00997081">
        <w:t xml:space="preserve"> Others have used this passage to justify their unwillingness to develop their true potential in Christ</w:t>
      </w:r>
      <w:bookmarkEnd w:id="31"/>
      <w:bookmarkEnd w:id="32"/>
      <w:r w:rsidR="008A700C" w:rsidRPr="00997081">
        <w:t xml:space="preserve">. </w:t>
      </w:r>
      <w:r w:rsidR="007635CF" w:rsidRPr="00997081">
        <w:t xml:space="preserve">Nancy’s paraphrase of </w:t>
      </w:r>
      <w:r w:rsidR="007635CF" w:rsidRPr="00997081">
        <w:rPr>
          <w:b/>
        </w:rPr>
        <w:t>Second Corinthians 12:7–10</w:t>
      </w:r>
      <w:r w:rsidR="007635CF" w:rsidRPr="00997081">
        <w:t xml:space="preserve"> is based on her own translation and offers alternative insights. Let’s listen to it now.</w:t>
      </w:r>
    </w:p>
    <w:p w14:paraId="0361DFD9" w14:textId="77777777" w:rsidR="00CF6B07" w:rsidRPr="00997081" w:rsidRDefault="00CF6B07" w:rsidP="006A08BE">
      <w:pPr>
        <w:spacing w:after="0" w:line="240" w:lineRule="auto"/>
        <w:jc w:val="both"/>
        <w:rPr>
          <w:rFonts w:cstheme="minorHAnsi"/>
        </w:rPr>
      </w:pPr>
    </w:p>
    <w:p w14:paraId="6120E23F" w14:textId="54934FAB" w:rsidR="00147C9E" w:rsidRPr="00997081" w:rsidRDefault="00093B45" w:rsidP="00147C9E">
      <w:pPr>
        <w:spacing w:after="0" w:line="240" w:lineRule="auto"/>
        <w:ind w:left="720" w:right="720"/>
        <w:jc w:val="both"/>
        <w:rPr>
          <w:rFonts w:cstheme="minorHAnsi"/>
        </w:rPr>
      </w:pPr>
      <w:bookmarkStart w:id="33" w:name="_Hlk82519440"/>
      <w:bookmarkStart w:id="34" w:name="_Hlk211869752"/>
      <w:bookmarkEnd w:id="30"/>
      <w:r w:rsidRPr="00997081">
        <w:rPr>
          <w:rFonts w:cstheme="minorHAnsi"/>
          <w:vertAlign w:val="superscript"/>
        </w:rPr>
        <w:t>7</w:t>
      </w:r>
      <w:r w:rsidRPr="00997081">
        <w:rPr>
          <w:rFonts w:cstheme="minorHAnsi"/>
        </w:rPr>
        <w:t>In order to keep me from raising my True Self up to actualization, and because of the loftiness of those revelations about my potential in Christ, I was given a thorn of judgment and self-hate which spotlights all of my human limitations</w:t>
      </w:r>
      <w:r w:rsidRPr="00997081">
        <w:rPr>
          <w:rFonts w:cstheme="minorHAnsi"/>
        </w:rPr>
        <w:t>, real or imagined</w:t>
      </w:r>
      <w:r w:rsidRPr="00997081">
        <w:rPr>
          <w:rFonts w:cstheme="minorHAnsi"/>
        </w:rPr>
        <w:t>; a messenger that Satan (or the adversary) used to slap me down, so that I could not raise myself up to the height of my true potential.</w:t>
      </w:r>
      <w:r w:rsidRPr="00997081">
        <w:rPr>
          <w:rFonts w:cstheme="minorHAnsi"/>
        </w:rPr>
        <w:t xml:space="preserve"> </w:t>
      </w:r>
      <w:r w:rsidRPr="00997081">
        <w:rPr>
          <w:rFonts w:cstheme="minorHAnsi"/>
          <w:vertAlign w:val="superscript"/>
        </w:rPr>
        <w:t>8</w:t>
      </w:r>
      <w:r w:rsidR="00147C9E" w:rsidRPr="00997081">
        <w:rPr>
          <w:rFonts w:cstheme="minorHAnsi"/>
        </w:rPr>
        <w:t>Three times I called on the Lord to give me some encouragement about</w:t>
      </w:r>
      <w:r w:rsidRPr="00997081">
        <w:rPr>
          <w:rFonts w:cstheme="minorHAnsi"/>
        </w:rPr>
        <w:t xml:space="preserve"> my limitations</w:t>
      </w:r>
      <w:r w:rsidR="00C85807" w:rsidRPr="00997081">
        <w:rPr>
          <w:rFonts w:cstheme="minorHAnsi"/>
        </w:rPr>
        <w:t xml:space="preserve"> </w:t>
      </w:r>
      <w:r w:rsidR="00147C9E" w:rsidRPr="00997081">
        <w:rPr>
          <w:rFonts w:cstheme="minorHAnsi"/>
        </w:rPr>
        <w:t xml:space="preserve">so that the pain of </w:t>
      </w:r>
      <w:r w:rsidRPr="00997081">
        <w:rPr>
          <w:rFonts w:cstheme="minorHAnsi"/>
        </w:rPr>
        <w:t>self-hate and judgment</w:t>
      </w:r>
      <w:r w:rsidR="00147C9E" w:rsidRPr="00997081">
        <w:rPr>
          <w:rFonts w:cstheme="minorHAnsi"/>
        </w:rPr>
        <w:t xml:space="preserve"> might be sent away from me.</w:t>
      </w:r>
      <w:bookmarkEnd w:id="34"/>
      <w:r w:rsidR="00147C9E" w:rsidRPr="00997081">
        <w:rPr>
          <w:rFonts w:cstheme="minorHAnsi"/>
        </w:rPr>
        <w:t xml:space="preserve"> </w:t>
      </w:r>
      <w:r w:rsidR="00147C9E" w:rsidRPr="00997081">
        <w:rPr>
          <w:rFonts w:cstheme="minorHAnsi"/>
          <w:vertAlign w:val="superscript"/>
        </w:rPr>
        <w:t>9</w:t>
      </w:r>
      <w:r w:rsidR="00147C9E" w:rsidRPr="00997081">
        <w:rPr>
          <w:rFonts w:cstheme="minorHAnsi"/>
        </w:rPr>
        <w:t xml:space="preserve">And </w:t>
      </w:r>
      <w:r w:rsidR="00FC715E" w:rsidRPr="00997081">
        <w:rPr>
          <w:rFonts w:cstheme="minorHAnsi"/>
        </w:rPr>
        <w:t>the Lord</w:t>
      </w:r>
      <w:r w:rsidR="00147C9E" w:rsidRPr="00997081">
        <w:rPr>
          <w:rFonts w:cstheme="minorHAnsi"/>
        </w:rPr>
        <w:t xml:space="preserve"> said to me, “My gift of karis relationship is s</w:t>
      </w:r>
      <w:r w:rsidRPr="00997081">
        <w:rPr>
          <w:rFonts w:cstheme="minorHAnsi"/>
        </w:rPr>
        <w:t xml:space="preserve">ufficient </w:t>
      </w:r>
      <w:r w:rsidR="00147C9E" w:rsidRPr="00997081">
        <w:rPr>
          <w:rFonts w:cstheme="minorHAnsi"/>
        </w:rPr>
        <w:t xml:space="preserve">to reach your </w:t>
      </w:r>
      <w:r w:rsidRPr="00997081">
        <w:rPr>
          <w:rFonts w:cstheme="minorHAnsi"/>
        </w:rPr>
        <w:t>goal</w:t>
      </w:r>
      <w:r w:rsidR="00147C9E" w:rsidRPr="00997081">
        <w:rPr>
          <w:rFonts w:cstheme="minorHAnsi"/>
        </w:rPr>
        <w:t xml:space="preserve">. Look at it this way. Active energy is matured in frailties. In other words, lack of skill and weaknesses are not to be avoided for fear of self-hate but, rather, to be acknowledged and trained so that your real abilities may have more effect with less effort.” </w:t>
      </w:r>
      <w:r w:rsidR="00147C9E" w:rsidRPr="00997081">
        <w:rPr>
          <w:rFonts w:cstheme="minorHAnsi"/>
          <w:bCs/>
          <w:vertAlign w:val="superscript"/>
        </w:rPr>
        <w:t>10</w:t>
      </w:r>
      <w:r w:rsidR="00147C9E" w:rsidRPr="00997081">
        <w:rPr>
          <w:rFonts w:cstheme="minorHAnsi"/>
        </w:rPr>
        <w:t>With greatest pleasure, therefore, I have confidence in my real weaknesses rather than in my imagined strengths</w:t>
      </w:r>
      <w:r w:rsidR="00CB3662" w:rsidRPr="00997081">
        <w:rPr>
          <w:rFonts w:cstheme="minorHAnsi"/>
        </w:rPr>
        <w:t xml:space="preserve"> because </w:t>
      </w:r>
      <w:r w:rsidR="00A32B01" w:rsidRPr="00997081">
        <w:rPr>
          <w:rFonts w:cstheme="minorHAnsi"/>
        </w:rPr>
        <w:t>the strategic can-do power of Christ</w:t>
      </w:r>
      <w:r w:rsidR="00CB3662" w:rsidRPr="00997081">
        <w:rPr>
          <w:rFonts w:cstheme="minorHAnsi"/>
        </w:rPr>
        <w:t xml:space="preserve"> that dwells in me is waiting to develop </w:t>
      </w:r>
      <w:r w:rsidR="00027CCA" w:rsidRPr="00997081">
        <w:rPr>
          <w:rFonts w:cstheme="minorHAnsi"/>
        </w:rPr>
        <w:t xml:space="preserve">real </w:t>
      </w:r>
      <w:r w:rsidR="00CB3662" w:rsidRPr="00997081">
        <w:rPr>
          <w:rFonts w:cstheme="minorHAnsi"/>
        </w:rPr>
        <w:t>strength</w:t>
      </w:r>
      <w:r w:rsidR="00A32B01" w:rsidRPr="00997081">
        <w:rPr>
          <w:rFonts w:cstheme="minorHAnsi"/>
        </w:rPr>
        <w:t xml:space="preserve"> </w:t>
      </w:r>
      <w:r w:rsidR="00CB3662" w:rsidRPr="00997081">
        <w:rPr>
          <w:rFonts w:cstheme="minorHAnsi"/>
        </w:rPr>
        <w:t xml:space="preserve">from those weaknesses. </w:t>
      </w:r>
      <w:r w:rsidR="00147C9E" w:rsidRPr="00997081">
        <w:rPr>
          <w:rFonts w:cstheme="minorHAnsi"/>
        </w:rPr>
        <w:t>Because of Christ’s ability to train me, I have a positive attitude in weakness, in self-hate, in necessities, in persecution, and whenever I am in</w:t>
      </w:r>
      <w:r w:rsidR="00E47347" w:rsidRPr="00997081">
        <w:rPr>
          <w:rFonts w:cstheme="minorHAnsi"/>
        </w:rPr>
        <w:t xml:space="preserve"> a</w:t>
      </w:r>
      <w:r w:rsidR="00147C9E" w:rsidRPr="00997081">
        <w:rPr>
          <w:rFonts w:cstheme="minorHAnsi"/>
        </w:rPr>
        <w:t xml:space="preserve"> tight spot on behalf of Christ. It’s like this: when I feel weak in my Idol Self, at the same time I, in my True Self, am very capable.</w:t>
      </w:r>
    </w:p>
    <w:bookmarkEnd w:id="33"/>
    <w:p w14:paraId="4594743C" w14:textId="77777777" w:rsidR="00B440F3" w:rsidRPr="00997081" w:rsidRDefault="00B440F3" w:rsidP="006A08BE">
      <w:pPr>
        <w:spacing w:after="0" w:line="240" w:lineRule="auto"/>
        <w:jc w:val="both"/>
        <w:rPr>
          <w:b/>
        </w:rPr>
      </w:pPr>
    </w:p>
    <w:p w14:paraId="6B3C0A78" w14:textId="77777777" w:rsidR="005D6A70" w:rsidRPr="00997081" w:rsidRDefault="005D6A70" w:rsidP="006A08BE">
      <w:pPr>
        <w:spacing w:after="0" w:line="240" w:lineRule="auto"/>
        <w:jc w:val="both"/>
        <w:rPr>
          <w:b/>
        </w:rPr>
      </w:pPr>
      <w:r w:rsidRPr="00997081">
        <w:rPr>
          <w:rFonts w:cstheme="minorHAnsi"/>
        </w:rPr>
        <w:t>Take a deep breath.</w:t>
      </w:r>
    </w:p>
    <w:p w14:paraId="796A9447" w14:textId="77777777" w:rsidR="0015603B" w:rsidRPr="00997081" w:rsidRDefault="0015603B" w:rsidP="006A08BE">
      <w:pPr>
        <w:spacing w:after="0" w:line="240" w:lineRule="auto"/>
        <w:jc w:val="both"/>
        <w:rPr>
          <w:rFonts w:cstheme="minorHAnsi"/>
        </w:rPr>
      </w:pPr>
    </w:p>
    <w:p w14:paraId="06E91D2D" w14:textId="0AF37DFF" w:rsidR="00FA5036" w:rsidRPr="00997081" w:rsidRDefault="00FC715E" w:rsidP="00FA5036">
      <w:pPr>
        <w:spacing w:after="0" w:line="240" w:lineRule="auto"/>
        <w:jc w:val="both"/>
      </w:pPr>
      <w:r w:rsidRPr="00997081">
        <w:t xml:space="preserve">Rather than imagining that Satan, the Idol Self, and life events have the power to limit him, Paul takes the </w:t>
      </w:r>
      <w:r w:rsidR="00FA5036" w:rsidRPr="00997081">
        <w:t xml:space="preserve">position of regarding all life experiments as opportunities to train. He has learned to let go of making his limitations the excuse for remaining in the dreary pasture of his Idol’s comfort zone. He exults in his weaknesses, trusting in Christ’s ability to train him in real skills and a growing God-confidence. Rather than going into self-hate each time an area of weakness is exposed, Paul welcomes weakness as an opportunity to explore and grow. Having a need for training is not a </w:t>
      </w:r>
      <w:proofErr w:type="gramStart"/>
      <w:r w:rsidR="00FA5036" w:rsidRPr="00997081">
        <w:t>limitation—</w:t>
      </w:r>
      <w:proofErr w:type="gramEnd"/>
      <w:r w:rsidR="00FA5036" w:rsidRPr="00997081">
        <w:t>it is a gift. Paul is eager to courageously explore his weaknesses and to give God the opportunity to help him discover the strengths inherent in his design. In the process of becoming strong, Paul breaks through the electric fence of his imagined limitations and discovers his real limitations. This ongoing discovery strengthens his self-confidence in every area of his life.</w:t>
      </w:r>
    </w:p>
    <w:p w14:paraId="634F8601" w14:textId="77777777" w:rsidR="00842248" w:rsidRPr="00997081" w:rsidRDefault="00842248" w:rsidP="006A08BE">
      <w:pPr>
        <w:spacing w:after="0" w:line="240" w:lineRule="auto"/>
        <w:jc w:val="both"/>
      </w:pPr>
    </w:p>
    <w:p w14:paraId="7CD4C6B3" w14:textId="052387A7" w:rsidR="00CE41E7" w:rsidRPr="00997081" w:rsidRDefault="00B440F3" w:rsidP="006A08BE">
      <w:pPr>
        <w:spacing w:after="0" w:line="240" w:lineRule="auto"/>
        <w:jc w:val="both"/>
      </w:pPr>
      <w:bookmarkStart w:id="35" w:name="_Hlk19892919"/>
      <w:r w:rsidRPr="00997081">
        <w:t xml:space="preserve">All real growth is stressful. </w:t>
      </w:r>
      <w:r w:rsidR="007635CF" w:rsidRPr="00997081">
        <w:t>Let’s hear</w:t>
      </w:r>
      <w:r w:rsidRPr="00997081">
        <w:t xml:space="preserve"> that again. All real growth is stressful. </w:t>
      </w:r>
      <w:bookmarkEnd w:id="35"/>
      <w:r w:rsidRPr="00997081">
        <w:t xml:space="preserve">You cannot </w:t>
      </w:r>
      <w:r w:rsidR="00C27929" w:rsidRPr="00997081">
        <w:t>pick up</w:t>
      </w:r>
      <w:r w:rsidR="00105FC7" w:rsidRPr="00997081">
        <w:t xml:space="preserve"> </w:t>
      </w:r>
      <w:r w:rsidR="00C27929" w:rsidRPr="00997081">
        <w:t>true glory</w:t>
      </w:r>
      <w:r w:rsidRPr="00997081">
        <w:t xml:space="preserve"> on the bargain table</w:t>
      </w:r>
      <w:r w:rsidR="00072E70" w:rsidRPr="00997081">
        <w:t>—there are no</w:t>
      </w:r>
      <w:r w:rsidR="00F83866" w:rsidRPr="00997081">
        <w:t xml:space="preserve"> </w:t>
      </w:r>
      <w:r w:rsidR="00A519A6" w:rsidRPr="00997081">
        <w:t>shortcuts</w:t>
      </w:r>
      <w:r w:rsidR="00F83866" w:rsidRPr="00997081">
        <w:t xml:space="preserve"> to </w:t>
      </w:r>
      <w:r w:rsidR="00853A4B" w:rsidRPr="00997081">
        <w:t xml:space="preserve">developing strength and </w:t>
      </w:r>
      <w:r w:rsidR="00F83866" w:rsidRPr="00997081">
        <w:t>maturity</w:t>
      </w:r>
      <w:r w:rsidRPr="00997081">
        <w:t xml:space="preserve">. </w:t>
      </w:r>
      <w:r w:rsidR="00394E40" w:rsidRPr="00997081">
        <w:t>That’s</w:t>
      </w:r>
      <w:r w:rsidRPr="00997081">
        <w:t xml:space="preserve"> why very few people are interested in real growth. </w:t>
      </w:r>
      <w:bookmarkStart w:id="36" w:name="_Hlk19892945"/>
      <w:proofErr w:type="gramStart"/>
      <w:r w:rsidR="00F83866" w:rsidRPr="00997081">
        <w:t>In order t</w:t>
      </w:r>
      <w:r w:rsidRPr="00997081">
        <w:t>o</w:t>
      </w:r>
      <w:proofErr w:type="gramEnd"/>
      <w:r w:rsidRPr="00997081">
        <w:t xml:space="preserve"> grow</w:t>
      </w:r>
      <w:r w:rsidR="00072E70" w:rsidRPr="00997081">
        <w:t>,</w:t>
      </w:r>
      <w:r w:rsidRPr="00997081">
        <w:t xml:space="preserve"> we must move out of the comfortable land of predictable miseries and unsatisfying </w:t>
      </w:r>
      <w:r w:rsidR="00394E40" w:rsidRPr="00997081">
        <w:t>pleasures and</w:t>
      </w:r>
      <w:r w:rsidRPr="00997081">
        <w:t xml:space="preserve"> courageously step into the stresses of wandering </w:t>
      </w:r>
      <w:r w:rsidR="005948EE" w:rsidRPr="00997081">
        <w:t>into the not-knowing with untried skills</w:t>
      </w:r>
      <w:r w:rsidR="00FA5036" w:rsidRPr="00997081">
        <w:t xml:space="preserve">, </w:t>
      </w:r>
      <w:r w:rsidR="00123652" w:rsidRPr="00997081">
        <w:t xml:space="preserve">but </w:t>
      </w:r>
      <w:r w:rsidRPr="00997081">
        <w:t>with hope</w:t>
      </w:r>
      <w:bookmarkStart w:id="37" w:name="_Hlk524610621"/>
      <w:r w:rsidRPr="00997081">
        <w:t xml:space="preserve">. </w:t>
      </w:r>
      <w:bookmarkStart w:id="38" w:name="_Hlk82519483"/>
      <w:bookmarkEnd w:id="36"/>
      <w:r w:rsidRPr="00997081">
        <w:t xml:space="preserve">Through </w:t>
      </w:r>
      <w:r w:rsidR="00154D33" w:rsidRPr="00997081">
        <w:t>the</w:t>
      </w:r>
      <w:r w:rsidR="008E7D56" w:rsidRPr="00997081">
        <w:t xml:space="preserve"> </w:t>
      </w:r>
      <w:r w:rsidR="00154D33" w:rsidRPr="00997081">
        <w:t>experiment</w:t>
      </w:r>
      <w:r w:rsidR="007B777D" w:rsidRPr="00997081">
        <w:t xml:space="preserve"> </w:t>
      </w:r>
      <w:r w:rsidR="008E7D56" w:rsidRPr="00997081">
        <w:t xml:space="preserve">of navigating </w:t>
      </w:r>
      <w:r w:rsidR="007B777D" w:rsidRPr="00997081">
        <w:t xml:space="preserve">this unfamiliar territory, </w:t>
      </w:r>
      <w:r w:rsidR="008E7D56" w:rsidRPr="00997081">
        <w:t xml:space="preserve">we gain </w:t>
      </w:r>
      <w:r w:rsidRPr="00997081">
        <w:t xml:space="preserve">confidence and </w:t>
      </w:r>
      <w:r w:rsidR="008E7D56" w:rsidRPr="00997081">
        <w:t xml:space="preserve">our </w:t>
      </w:r>
      <w:r w:rsidRPr="00997081">
        <w:t xml:space="preserve">faith </w:t>
      </w:r>
      <w:r w:rsidR="007635CF" w:rsidRPr="00997081">
        <w:t xml:space="preserve">is </w:t>
      </w:r>
      <w:r w:rsidRPr="00997081">
        <w:t xml:space="preserve">strengthened. </w:t>
      </w:r>
      <w:r w:rsidR="008E7D56" w:rsidRPr="00997081">
        <w:t>All the ground that we cover</w:t>
      </w:r>
      <w:r w:rsidR="00D05BD3" w:rsidRPr="00997081">
        <w:t xml:space="preserve"> in our exploration</w:t>
      </w:r>
      <w:r w:rsidR="00844014" w:rsidRPr="00997081">
        <w:t>s becom</w:t>
      </w:r>
      <w:r w:rsidRPr="00997081">
        <w:t>e</w:t>
      </w:r>
      <w:r w:rsidR="00D05BD3" w:rsidRPr="00997081">
        <w:t>s</w:t>
      </w:r>
      <w:r w:rsidRPr="00997081">
        <w:t xml:space="preserve"> familiar territory</w:t>
      </w:r>
      <w:bookmarkEnd w:id="38"/>
      <w:r w:rsidRPr="00997081">
        <w:t>.</w:t>
      </w:r>
      <w:bookmarkEnd w:id="37"/>
      <w:r w:rsidRPr="00997081">
        <w:t xml:space="preserve"> Experiments become </w:t>
      </w:r>
      <w:proofErr w:type="gramStart"/>
      <w:r w:rsidRPr="00997081">
        <w:t>experience</w:t>
      </w:r>
      <w:proofErr w:type="gramEnd"/>
      <w:r w:rsidR="00844014" w:rsidRPr="00997081">
        <w:t>,</w:t>
      </w:r>
      <w:r w:rsidR="00394E40" w:rsidRPr="00997081">
        <w:t xml:space="preserve"> and life</w:t>
      </w:r>
      <w:r w:rsidRPr="00997081">
        <w:t xml:space="preserve"> is no longer scary because we have real, tested skills. </w:t>
      </w:r>
      <w:bookmarkStart w:id="39" w:name="_Hlk525032322"/>
      <w:bookmarkStart w:id="40" w:name="_Hlk82519633"/>
      <w:r w:rsidR="007635CF" w:rsidRPr="00997081">
        <w:t>The struggle against the internal resistan</w:t>
      </w:r>
      <w:r w:rsidR="00C34199" w:rsidRPr="00997081">
        <w:t>c</w:t>
      </w:r>
      <w:r w:rsidR="007635CF" w:rsidRPr="00997081">
        <w:t xml:space="preserve">e of imagined limitations </w:t>
      </w:r>
      <w:r w:rsidR="001178A4" w:rsidRPr="00997081">
        <w:t>can be</w:t>
      </w:r>
      <w:r w:rsidR="007635CF" w:rsidRPr="00997081">
        <w:t xml:space="preserve"> </w:t>
      </w:r>
      <w:r w:rsidR="00C34199" w:rsidRPr="00997081">
        <w:t>extremely productive</w:t>
      </w:r>
      <w:r w:rsidRPr="00997081">
        <w:t>.</w:t>
      </w:r>
      <w:bookmarkEnd w:id="39"/>
      <w:r w:rsidRPr="00997081">
        <w:t xml:space="preserve"> In that struggle we grow strong</w:t>
      </w:r>
      <w:r w:rsidR="008E7D56" w:rsidRPr="00997081">
        <w:t>;</w:t>
      </w:r>
      <w:r w:rsidR="00D7303C" w:rsidRPr="00997081">
        <w:t xml:space="preserve"> we develop</w:t>
      </w:r>
      <w:r w:rsidRPr="00997081">
        <w:t xml:space="preserve"> real tested skills that God and everyone else can trust.</w:t>
      </w:r>
      <w:bookmarkEnd w:id="40"/>
    </w:p>
    <w:p w14:paraId="09D7C847" w14:textId="77777777" w:rsidR="00B440F3" w:rsidRPr="00997081" w:rsidRDefault="00B440F3" w:rsidP="006A08BE">
      <w:pPr>
        <w:spacing w:after="0" w:line="240" w:lineRule="auto"/>
        <w:jc w:val="both"/>
      </w:pPr>
    </w:p>
    <w:p w14:paraId="362AFA06" w14:textId="2FF5CC15" w:rsidR="00CE41E7" w:rsidRPr="00997081" w:rsidRDefault="00842248" w:rsidP="006A08BE">
      <w:pPr>
        <w:spacing w:after="0" w:line="240" w:lineRule="auto"/>
        <w:jc w:val="both"/>
      </w:pPr>
      <w:r w:rsidRPr="00997081">
        <w:t xml:space="preserve">Let God, </w:t>
      </w:r>
      <w:r w:rsidR="00E47347" w:rsidRPr="00997081">
        <w:t>y</w:t>
      </w:r>
      <w:r w:rsidRPr="00997081">
        <w:t>our Trainer, decide when it is time</w:t>
      </w:r>
      <w:r w:rsidR="00CC081C" w:rsidRPr="00997081">
        <w:t xml:space="preserve"> for you to rest</w:t>
      </w:r>
      <w:r w:rsidR="008E7D56" w:rsidRPr="00997081">
        <w:t xml:space="preserve"> and when it is time for you to continue the journey</w:t>
      </w:r>
      <w:r w:rsidR="009125CA" w:rsidRPr="00997081">
        <w:t xml:space="preserve">. He will not </w:t>
      </w:r>
      <w:r w:rsidR="00916673" w:rsidRPr="00997081">
        <w:t xml:space="preserve">push </w:t>
      </w:r>
      <w:r w:rsidR="009125CA" w:rsidRPr="00997081">
        <w:t>you</w:t>
      </w:r>
      <w:r w:rsidR="00916673" w:rsidRPr="00997081">
        <w:t xml:space="preserve"> beyond your capabilities</w:t>
      </w:r>
      <w:r w:rsidR="009125CA" w:rsidRPr="00997081">
        <w:t xml:space="preserve">, but He is eager to see you grow. </w:t>
      </w:r>
      <w:r w:rsidR="005A4583" w:rsidRPr="00997081">
        <w:t xml:space="preserve">As </w:t>
      </w:r>
      <w:r w:rsidR="00C34199" w:rsidRPr="00997081">
        <w:t xml:space="preserve">you </w:t>
      </w:r>
      <w:r w:rsidR="0015032C" w:rsidRPr="00997081">
        <w:t xml:space="preserve">continually </w:t>
      </w:r>
      <w:r w:rsidRPr="00997081">
        <w:t xml:space="preserve">stretch </w:t>
      </w:r>
      <w:r w:rsidR="001178A4" w:rsidRPr="00997081">
        <w:t xml:space="preserve">both </w:t>
      </w:r>
      <w:r w:rsidR="00C34199" w:rsidRPr="00997081">
        <w:t xml:space="preserve">your </w:t>
      </w:r>
      <w:r w:rsidR="001178A4" w:rsidRPr="00997081">
        <w:t xml:space="preserve">internal and external </w:t>
      </w:r>
      <w:r w:rsidR="00C34199" w:rsidRPr="00997081">
        <w:t>capacities</w:t>
      </w:r>
      <w:r w:rsidRPr="00997081">
        <w:t xml:space="preserve">, </w:t>
      </w:r>
      <w:r w:rsidR="001178A4" w:rsidRPr="00997081">
        <w:t xml:space="preserve">you </w:t>
      </w:r>
      <w:r w:rsidR="005A4583" w:rsidRPr="00997081">
        <w:t>grow</w:t>
      </w:r>
      <w:r w:rsidR="00C0469B" w:rsidRPr="00997081">
        <w:t xml:space="preserve"> from</w:t>
      </w:r>
      <w:r w:rsidR="00E47347" w:rsidRPr="00997081">
        <w:t xml:space="preserve"> strength to strength, from</w:t>
      </w:r>
      <w:r w:rsidR="00C0469B" w:rsidRPr="00997081">
        <w:t xml:space="preserve"> faith to faith</w:t>
      </w:r>
      <w:r w:rsidR="00B55186" w:rsidRPr="00997081">
        <w:t xml:space="preserve">, </w:t>
      </w:r>
      <w:r w:rsidR="00B55186" w:rsidRPr="00997081">
        <w:lastRenderedPageBreak/>
        <w:t>from trust to trust</w:t>
      </w:r>
      <w:r w:rsidR="00AA3CA8" w:rsidRPr="00997081">
        <w:t xml:space="preserve">, </w:t>
      </w:r>
      <w:r w:rsidR="005A4583" w:rsidRPr="00997081">
        <w:t xml:space="preserve">and </w:t>
      </w:r>
      <w:r w:rsidR="00AA3CA8" w:rsidRPr="00997081">
        <w:t>from glory to glory</w:t>
      </w:r>
      <w:r w:rsidR="00C0469B" w:rsidRPr="00997081">
        <w:t xml:space="preserve">. </w:t>
      </w:r>
      <w:r w:rsidR="00C34199" w:rsidRPr="00997081">
        <w:t>Each</w:t>
      </w:r>
      <w:r w:rsidRPr="00997081">
        <w:t xml:space="preserve"> time</w:t>
      </w:r>
      <w:r w:rsidR="000D4592" w:rsidRPr="00997081">
        <w:t xml:space="preserve"> that</w:t>
      </w:r>
      <w:r w:rsidR="00CC081C" w:rsidRPr="00997081">
        <w:t xml:space="preserve"> </w:t>
      </w:r>
      <w:r w:rsidR="00C34199" w:rsidRPr="00997081">
        <w:t xml:space="preserve">you </w:t>
      </w:r>
      <w:r w:rsidR="0015032C" w:rsidRPr="00997081">
        <w:t xml:space="preserve">are </w:t>
      </w:r>
      <w:r w:rsidRPr="00997081">
        <w:t>launch</w:t>
      </w:r>
      <w:r w:rsidR="0015032C" w:rsidRPr="00997081">
        <w:t>ed into</w:t>
      </w:r>
      <w:r w:rsidRPr="00997081">
        <w:t xml:space="preserve"> </w:t>
      </w:r>
      <w:r w:rsidR="00C27929" w:rsidRPr="00997081">
        <w:t>a new</w:t>
      </w:r>
      <w:r w:rsidRPr="00997081">
        <w:t xml:space="preserve"> </w:t>
      </w:r>
      <w:r w:rsidR="00853A4B" w:rsidRPr="00997081">
        <w:t>challenge</w:t>
      </w:r>
      <w:r w:rsidR="005567CB" w:rsidRPr="00997081">
        <w:t>,</w:t>
      </w:r>
      <w:r w:rsidRPr="00997081">
        <w:t xml:space="preserve"> </w:t>
      </w:r>
      <w:r w:rsidR="00C34199" w:rsidRPr="00997081">
        <w:t xml:space="preserve">you will </w:t>
      </w:r>
      <w:r w:rsidR="005A4583" w:rsidRPr="00997081">
        <w:t xml:space="preserve">begin </w:t>
      </w:r>
      <w:r w:rsidR="005948EE" w:rsidRPr="00997081">
        <w:t xml:space="preserve">the journey </w:t>
      </w:r>
      <w:r w:rsidR="005A4583" w:rsidRPr="00997081">
        <w:t>with more</w:t>
      </w:r>
      <w:r w:rsidR="00CC081C" w:rsidRPr="00997081">
        <w:t xml:space="preserve"> hope </w:t>
      </w:r>
      <w:r w:rsidR="00916673" w:rsidRPr="00997081">
        <w:t xml:space="preserve">and courage </w:t>
      </w:r>
      <w:r w:rsidR="005A4583" w:rsidRPr="00997081">
        <w:t xml:space="preserve">than </w:t>
      </w:r>
      <w:r w:rsidR="00C34199" w:rsidRPr="00997081">
        <w:t xml:space="preserve">you </w:t>
      </w:r>
      <w:r w:rsidR="005A4583" w:rsidRPr="00997081">
        <w:t xml:space="preserve">had </w:t>
      </w:r>
      <w:r w:rsidR="00E47347" w:rsidRPr="00997081">
        <w:t>in previous challenges</w:t>
      </w:r>
      <w:r w:rsidR="005A4583" w:rsidRPr="00997081">
        <w:t xml:space="preserve">. </w:t>
      </w:r>
      <w:bookmarkStart w:id="41" w:name="_Hlk493239086"/>
      <w:r w:rsidR="005948EE" w:rsidRPr="00997081">
        <w:t xml:space="preserve">You cannot be perfect </w:t>
      </w:r>
      <w:r w:rsidR="000C6A91" w:rsidRPr="00997081">
        <w:t>and</w:t>
      </w:r>
      <w:r w:rsidR="005948EE" w:rsidRPr="00997081">
        <w:t xml:space="preserve"> perform perfectly in</w:t>
      </w:r>
      <w:r w:rsidR="00E47347" w:rsidRPr="00997081">
        <w:t xml:space="preserve"> </w:t>
      </w:r>
      <w:r w:rsidR="000E790F" w:rsidRPr="00997081">
        <w:t>new</w:t>
      </w:r>
      <w:r w:rsidR="00E47347" w:rsidRPr="00997081">
        <w:t xml:space="preserve"> challenges</w:t>
      </w:r>
      <w:r w:rsidR="005948EE" w:rsidRPr="00997081">
        <w:t xml:space="preserve"> because you are an eternally developing creature</w:t>
      </w:r>
      <w:r w:rsidR="002E7798" w:rsidRPr="00997081">
        <w:t xml:space="preserve"> who is always learning</w:t>
      </w:r>
      <w:r w:rsidR="005948EE" w:rsidRPr="00997081">
        <w:t>. Perfection is finite, but the karis relationship with God is infinite.</w:t>
      </w:r>
    </w:p>
    <w:p w14:paraId="60C43B98" w14:textId="77777777" w:rsidR="00C86083" w:rsidRPr="00997081" w:rsidRDefault="00C86083" w:rsidP="006A08BE">
      <w:pPr>
        <w:spacing w:after="0" w:line="240" w:lineRule="auto"/>
        <w:jc w:val="both"/>
      </w:pPr>
    </w:p>
    <w:bookmarkEnd w:id="41"/>
    <w:p w14:paraId="4246F6B4" w14:textId="44F56E3D" w:rsidR="005567CB" w:rsidRPr="00997081" w:rsidRDefault="00CF627A" w:rsidP="006A08BE">
      <w:pPr>
        <w:spacing w:after="0" w:line="240" w:lineRule="auto"/>
        <w:jc w:val="both"/>
      </w:pPr>
      <w:r w:rsidRPr="00997081">
        <w:t>Our</w:t>
      </w:r>
      <w:r w:rsidR="00A933E5" w:rsidRPr="00997081">
        <w:t xml:space="preserve"> prayer might go something like this: </w:t>
      </w:r>
    </w:p>
    <w:p w14:paraId="1692E684" w14:textId="77777777" w:rsidR="00844014" w:rsidRPr="00997081" w:rsidRDefault="00844014" w:rsidP="006A08BE">
      <w:pPr>
        <w:spacing w:after="0" w:line="240" w:lineRule="auto"/>
        <w:jc w:val="both"/>
      </w:pPr>
    </w:p>
    <w:p w14:paraId="59489533" w14:textId="0886D518" w:rsidR="00842248" w:rsidRPr="00997081" w:rsidRDefault="00660B3D" w:rsidP="005423F2">
      <w:pPr>
        <w:spacing w:after="0" w:line="240" w:lineRule="auto"/>
        <w:jc w:val="center"/>
        <w:rPr>
          <w:i/>
        </w:rPr>
      </w:pPr>
      <w:r w:rsidRPr="00997081">
        <w:rPr>
          <w:i/>
        </w:rPr>
        <w:t xml:space="preserve">My </w:t>
      </w:r>
      <w:r w:rsidR="00E47347" w:rsidRPr="00997081">
        <w:rPr>
          <w:i/>
        </w:rPr>
        <w:t xml:space="preserve">Divine </w:t>
      </w:r>
      <w:r w:rsidRPr="00997081">
        <w:rPr>
          <w:i/>
        </w:rPr>
        <w:t>Trainer</w:t>
      </w:r>
      <w:r w:rsidR="00A933E5" w:rsidRPr="00997081">
        <w:rPr>
          <w:i/>
        </w:rPr>
        <w:t>, I am more interested in karis with You</w:t>
      </w:r>
      <w:r w:rsidR="00A60579" w:rsidRPr="00997081">
        <w:rPr>
          <w:i/>
        </w:rPr>
        <w:t xml:space="preserve"> than in my imagined limitations</w:t>
      </w:r>
      <w:r w:rsidR="00CF627A" w:rsidRPr="00997081">
        <w:rPr>
          <w:i/>
        </w:rPr>
        <w:t>.</w:t>
      </w:r>
      <w:r w:rsidR="00CF627A" w:rsidRPr="00997081">
        <w:t xml:space="preserve"> </w:t>
      </w:r>
      <w:r w:rsidR="00CE41E7" w:rsidRPr="00997081">
        <w:rPr>
          <w:i/>
        </w:rPr>
        <w:t>(Repeat)</w:t>
      </w:r>
    </w:p>
    <w:p w14:paraId="69C44318" w14:textId="77777777" w:rsidR="00CF6B07" w:rsidRPr="00997081" w:rsidRDefault="00CF6B07" w:rsidP="00207F26">
      <w:pPr>
        <w:spacing w:after="0" w:line="240" w:lineRule="auto"/>
      </w:pPr>
    </w:p>
    <w:p w14:paraId="589A7B2C" w14:textId="53F499FC" w:rsidR="009E06C7" w:rsidRPr="00997081" w:rsidRDefault="009E06C7" w:rsidP="00207F26">
      <w:pPr>
        <w:spacing w:after="0" w:line="240" w:lineRule="auto"/>
      </w:pPr>
      <w:r w:rsidRPr="00997081">
        <w:t xml:space="preserve">Take a deep breath. </w:t>
      </w:r>
    </w:p>
    <w:p w14:paraId="39742073" w14:textId="62EC63CE" w:rsidR="00207F26" w:rsidRPr="00997081" w:rsidRDefault="00207F26" w:rsidP="00207F26">
      <w:pPr>
        <w:spacing w:after="0" w:line="240" w:lineRule="auto"/>
      </w:pPr>
      <w:bookmarkStart w:id="42" w:name="_Hlk10302063"/>
      <w:r w:rsidRPr="00997081">
        <w:rPr>
          <w:i/>
        </w:rPr>
        <w:t xml:space="preserve">(If time permits, </w:t>
      </w:r>
      <w:r w:rsidR="00D121A7" w:rsidRPr="00997081">
        <w:rPr>
          <w:i/>
        </w:rPr>
        <w:t xml:space="preserve">ask, “Does anyone have comments or questions about </w:t>
      </w:r>
      <w:r w:rsidR="007E693C" w:rsidRPr="00997081">
        <w:rPr>
          <w:i/>
        </w:rPr>
        <w:t>the</w:t>
      </w:r>
      <w:r w:rsidR="00D121A7" w:rsidRPr="00997081">
        <w:rPr>
          <w:i/>
        </w:rPr>
        <w:t xml:space="preserve"> Bible</w:t>
      </w:r>
      <w:r w:rsidR="00660B3D" w:rsidRPr="00997081">
        <w:rPr>
          <w:i/>
        </w:rPr>
        <w:t xml:space="preserve"> teaching</w:t>
      </w:r>
      <w:r w:rsidR="00D121A7" w:rsidRPr="00997081">
        <w:rPr>
          <w:i/>
        </w:rPr>
        <w:t>?”</w:t>
      </w:r>
      <w:r w:rsidRPr="00997081">
        <w:rPr>
          <w:i/>
        </w:rPr>
        <w:t>)</w:t>
      </w:r>
    </w:p>
    <w:bookmarkEnd w:id="42"/>
    <w:p w14:paraId="370DB0F9" w14:textId="77777777" w:rsidR="00842248" w:rsidRPr="00997081" w:rsidRDefault="00842248" w:rsidP="006A08BE">
      <w:pPr>
        <w:spacing w:after="0" w:line="240" w:lineRule="auto"/>
        <w:jc w:val="both"/>
      </w:pPr>
    </w:p>
    <w:p w14:paraId="234B0817" w14:textId="77777777" w:rsidR="00285B9A" w:rsidRPr="00997081" w:rsidRDefault="00285B9A" w:rsidP="006A08BE">
      <w:pPr>
        <w:spacing w:after="0" w:line="240" w:lineRule="auto"/>
        <w:jc w:val="both"/>
        <w:rPr>
          <w:b/>
        </w:rPr>
      </w:pPr>
      <w:r w:rsidRPr="00997081">
        <w:rPr>
          <w:b/>
        </w:rPr>
        <w:t>1:1</w:t>
      </w:r>
      <w:r w:rsidR="005567CB" w:rsidRPr="00997081">
        <w:rPr>
          <w:b/>
        </w:rPr>
        <w:t>0</w:t>
      </w:r>
      <w:r w:rsidRPr="00997081">
        <w:rPr>
          <w:b/>
        </w:rPr>
        <w:t xml:space="preserve"> </w:t>
      </w:r>
      <w:r w:rsidRPr="00997081">
        <w:rPr>
          <w:b/>
        </w:rPr>
        <w:tab/>
        <w:t>INTEGRATION</w:t>
      </w:r>
    </w:p>
    <w:p w14:paraId="108226B6" w14:textId="77777777" w:rsidR="00CE41E7" w:rsidRPr="00997081" w:rsidRDefault="00CE41E7" w:rsidP="006A08BE">
      <w:pPr>
        <w:spacing w:after="0" w:line="240" w:lineRule="auto"/>
        <w:jc w:val="both"/>
      </w:pPr>
    </w:p>
    <w:p w14:paraId="6C13CB1D" w14:textId="77777777" w:rsidR="00CE41E7" w:rsidRPr="00997081" w:rsidRDefault="00601B49" w:rsidP="00E402B0">
      <w:pPr>
        <w:spacing w:after="0" w:line="240" w:lineRule="auto"/>
        <w:jc w:val="both"/>
      </w:pPr>
      <w:r w:rsidRPr="00997081">
        <w:t>S</w:t>
      </w:r>
      <w:r w:rsidR="0045340A" w:rsidRPr="00997081">
        <w:t>ip some</w:t>
      </w:r>
      <w:r w:rsidRPr="00997081">
        <w:t xml:space="preserve"> </w:t>
      </w:r>
      <w:r w:rsidR="00500E95" w:rsidRPr="00997081">
        <w:t xml:space="preserve">purified </w:t>
      </w:r>
      <w:r w:rsidR="0045340A" w:rsidRPr="00997081">
        <w:t>water and</w:t>
      </w:r>
      <w:r w:rsidR="009B3023" w:rsidRPr="00997081">
        <w:t>,</w:t>
      </w:r>
      <w:r w:rsidR="00617E3E" w:rsidRPr="00997081">
        <w:t xml:space="preserve"> if you wish,</w:t>
      </w:r>
      <w:r w:rsidR="0045340A" w:rsidRPr="00997081">
        <w:t xml:space="preserve"> prepare</w:t>
      </w:r>
      <w:r w:rsidR="002D292D" w:rsidRPr="00997081">
        <w:t xml:space="preserve"> to take some notes. </w:t>
      </w:r>
      <w:r w:rsidRPr="00997081">
        <w:t>Assume a</w:t>
      </w:r>
      <w:r w:rsidR="00CE41E7" w:rsidRPr="00997081">
        <w:t xml:space="preserve"> meditation posture</w:t>
      </w:r>
      <w:r w:rsidR="00500E95" w:rsidRPr="00997081">
        <w:t>,</w:t>
      </w:r>
      <w:r w:rsidR="00CE41E7" w:rsidRPr="00997081">
        <w:t xml:space="preserve"> and breathe. </w:t>
      </w:r>
      <w:r w:rsidR="00D16A0E" w:rsidRPr="00997081">
        <w:rPr>
          <w:i/>
        </w:rPr>
        <w:t xml:space="preserve">(Pause </w:t>
      </w:r>
      <w:r w:rsidR="00823346" w:rsidRPr="00997081">
        <w:rPr>
          <w:i/>
        </w:rPr>
        <w:t xml:space="preserve">for </w:t>
      </w:r>
      <w:r w:rsidR="00D16A0E" w:rsidRPr="00997081">
        <w:rPr>
          <w:i/>
        </w:rPr>
        <w:t>1</w:t>
      </w:r>
      <w:r w:rsidR="00CE41E7" w:rsidRPr="00997081">
        <w:rPr>
          <w:i/>
        </w:rPr>
        <w:t>0 seconds)</w:t>
      </w:r>
    </w:p>
    <w:p w14:paraId="4E63FDD0" w14:textId="77777777" w:rsidR="002D292D" w:rsidRPr="00997081" w:rsidRDefault="002D292D" w:rsidP="00E402B0">
      <w:pPr>
        <w:spacing w:after="0" w:line="240" w:lineRule="auto"/>
        <w:jc w:val="both"/>
      </w:pPr>
    </w:p>
    <w:p w14:paraId="6D0CEC27" w14:textId="1506D460" w:rsidR="00E402B0" w:rsidRPr="00997081" w:rsidRDefault="00BD54E7" w:rsidP="00E402B0">
      <w:pPr>
        <w:spacing w:after="0" w:line="240" w:lineRule="auto"/>
        <w:jc w:val="both"/>
        <w:rPr>
          <w:i/>
        </w:rPr>
      </w:pPr>
      <w:r w:rsidRPr="00997081">
        <w:t>Here is our integration focus</w:t>
      </w:r>
      <w:r w:rsidR="00660B3D" w:rsidRPr="00997081">
        <w:t xml:space="preserve">: </w:t>
      </w:r>
      <w:r w:rsidR="00C377E8" w:rsidRPr="00997081">
        <w:rPr>
          <w:i/>
        </w:rPr>
        <w:t>Consider</w:t>
      </w:r>
      <w:r w:rsidR="00B7060A" w:rsidRPr="00997081">
        <w:rPr>
          <w:i/>
        </w:rPr>
        <w:t xml:space="preserve"> giving God permission to expose</w:t>
      </w:r>
      <w:r w:rsidR="00CA6425" w:rsidRPr="00997081">
        <w:rPr>
          <w:i/>
        </w:rPr>
        <w:t xml:space="preserve"> a taboo</w:t>
      </w:r>
      <w:r w:rsidR="00B7060A" w:rsidRPr="00997081">
        <w:rPr>
          <w:i/>
        </w:rPr>
        <w:t xml:space="preserve"> and t</w:t>
      </w:r>
      <w:r w:rsidR="0024714A" w:rsidRPr="00997081">
        <w:rPr>
          <w:i/>
        </w:rPr>
        <w:t>o t</w:t>
      </w:r>
      <w:r w:rsidR="00B7060A" w:rsidRPr="00997081">
        <w:rPr>
          <w:i/>
        </w:rPr>
        <w:t xml:space="preserve">rain you beyond </w:t>
      </w:r>
      <w:r w:rsidR="00C85807" w:rsidRPr="00997081">
        <w:rPr>
          <w:i/>
        </w:rPr>
        <w:t>that</w:t>
      </w:r>
      <w:r w:rsidR="00B7060A" w:rsidRPr="00997081">
        <w:rPr>
          <w:i/>
        </w:rPr>
        <w:t xml:space="preserve"> imagined limitation</w:t>
      </w:r>
      <w:r w:rsidR="00CF627A" w:rsidRPr="00997081">
        <w:rPr>
          <w:i/>
        </w:rPr>
        <w:t>.</w:t>
      </w:r>
      <w:r w:rsidR="0045340A" w:rsidRPr="00997081">
        <w:rPr>
          <w:i/>
        </w:rPr>
        <w:t xml:space="preserve"> (Repeat)</w:t>
      </w:r>
      <w:r w:rsidR="0087359C" w:rsidRPr="00997081">
        <w:rPr>
          <w:i/>
        </w:rPr>
        <w:t xml:space="preserve"> </w:t>
      </w:r>
      <w:r w:rsidR="00B55186" w:rsidRPr="00997081">
        <w:rPr>
          <w:i/>
        </w:rPr>
        <w:t>(Pause</w:t>
      </w:r>
      <w:r w:rsidR="00D16A0E" w:rsidRPr="00997081">
        <w:rPr>
          <w:i/>
        </w:rPr>
        <w:t xml:space="preserve"> </w:t>
      </w:r>
      <w:r w:rsidR="00823346" w:rsidRPr="00997081">
        <w:rPr>
          <w:i/>
        </w:rPr>
        <w:t xml:space="preserve">for </w:t>
      </w:r>
      <w:r w:rsidR="00D16A0E" w:rsidRPr="00997081">
        <w:rPr>
          <w:i/>
        </w:rPr>
        <w:t>30 seconds</w:t>
      </w:r>
      <w:r w:rsidR="00B55186" w:rsidRPr="00997081">
        <w:rPr>
          <w:i/>
        </w:rPr>
        <w:t>)</w:t>
      </w:r>
    </w:p>
    <w:p w14:paraId="23CC7AF9" w14:textId="77777777" w:rsidR="00E402B0" w:rsidRPr="00997081" w:rsidRDefault="00E402B0" w:rsidP="005423F2">
      <w:pPr>
        <w:spacing w:after="0" w:line="240" w:lineRule="auto"/>
      </w:pPr>
    </w:p>
    <w:p w14:paraId="76965E06" w14:textId="77777777" w:rsidR="0087359C" w:rsidRPr="00997081" w:rsidRDefault="002E5309" w:rsidP="005423F2">
      <w:pPr>
        <w:spacing w:after="0" w:line="240" w:lineRule="auto"/>
        <w:rPr>
          <w:b/>
        </w:rPr>
      </w:pPr>
      <w:r w:rsidRPr="00997081">
        <w:rPr>
          <w:b/>
        </w:rPr>
        <w:t>The FAITH</w:t>
      </w:r>
      <w:r w:rsidR="005567CB" w:rsidRPr="00997081">
        <w:rPr>
          <w:b/>
        </w:rPr>
        <w:t xml:space="preserve"> Process</w:t>
      </w:r>
    </w:p>
    <w:p w14:paraId="01A1F588" w14:textId="77777777" w:rsidR="002D292D" w:rsidRPr="00997081" w:rsidRDefault="002D292D" w:rsidP="006A08BE">
      <w:pPr>
        <w:spacing w:after="0" w:line="240" w:lineRule="auto"/>
        <w:jc w:val="both"/>
      </w:pPr>
    </w:p>
    <w:p w14:paraId="3D5524DE" w14:textId="77777777" w:rsidR="005567CB" w:rsidRPr="00997081" w:rsidRDefault="005567CB" w:rsidP="00CE41E7">
      <w:pPr>
        <w:spacing w:after="0" w:line="240" w:lineRule="auto"/>
        <w:rPr>
          <w:b/>
        </w:rPr>
      </w:pPr>
      <w:r w:rsidRPr="00997081">
        <w:rPr>
          <w:b/>
        </w:rPr>
        <w:t>Feelings</w:t>
      </w:r>
    </w:p>
    <w:p w14:paraId="067436EA" w14:textId="1CA20CF4" w:rsidR="00CE41E7" w:rsidRPr="00997081" w:rsidRDefault="00CE41E7" w:rsidP="00E402B0">
      <w:pPr>
        <w:spacing w:after="0" w:line="240" w:lineRule="auto"/>
        <w:jc w:val="both"/>
        <w:rPr>
          <w:i/>
        </w:rPr>
      </w:pPr>
      <w:r w:rsidRPr="00997081">
        <w:t xml:space="preserve">As you </w:t>
      </w:r>
      <w:r w:rsidRPr="00997081">
        <w:rPr>
          <w:i/>
        </w:rPr>
        <w:t>consider</w:t>
      </w:r>
      <w:r w:rsidRPr="00997081">
        <w:t xml:space="preserve"> </w:t>
      </w:r>
      <w:r w:rsidRPr="00997081">
        <w:rPr>
          <w:i/>
        </w:rPr>
        <w:t>giving God permission to expose</w:t>
      </w:r>
      <w:r w:rsidR="00D073F5" w:rsidRPr="00997081">
        <w:rPr>
          <w:i/>
        </w:rPr>
        <w:t xml:space="preserve"> a taboo</w:t>
      </w:r>
      <w:r w:rsidRPr="00997081">
        <w:rPr>
          <w:i/>
        </w:rPr>
        <w:t xml:space="preserve"> and to t</w:t>
      </w:r>
      <w:r w:rsidR="00A60579" w:rsidRPr="00997081">
        <w:rPr>
          <w:i/>
        </w:rPr>
        <w:t>rain you</w:t>
      </w:r>
      <w:r w:rsidRPr="00997081">
        <w:t xml:space="preserve">, breathe and recognize </w:t>
      </w:r>
      <w:r w:rsidR="00601B49" w:rsidRPr="00997081">
        <w:t xml:space="preserve">any feelings or resistance that you </w:t>
      </w:r>
      <w:r w:rsidR="005A4583" w:rsidRPr="00997081">
        <w:t xml:space="preserve">may </w:t>
      </w:r>
      <w:r w:rsidR="00D7303C" w:rsidRPr="00997081">
        <w:t>be experiencing</w:t>
      </w:r>
      <w:r w:rsidRPr="00997081">
        <w:t xml:space="preserve">. </w:t>
      </w:r>
      <w:r w:rsidRPr="00997081">
        <w:rPr>
          <w:i/>
        </w:rPr>
        <w:t xml:space="preserve">(Pause) </w:t>
      </w:r>
      <w:r w:rsidR="00601B49" w:rsidRPr="00997081">
        <w:t>Yo</w:t>
      </w:r>
      <w:r w:rsidRPr="00997081">
        <w:t xml:space="preserve">ur feelings are </w:t>
      </w:r>
      <w:r w:rsidR="00601B49" w:rsidRPr="00997081">
        <w:t>yours to teach you</w:t>
      </w:r>
      <w:r w:rsidRPr="00997081">
        <w:t xml:space="preserve"> about </w:t>
      </w:r>
      <w:r w:rsidR="00601B49" w:rsidRPr="00997081">
        <w:t>yourself, to guide you, and to train you</w:t>
      </w:r>
      <w:r w:rsidRPr="00997081">
        <w:t>. They can often be uncomfor</w:t>
      </w:r>
      <w:r w:rsidR="00D073F5" w:rsidRPr="00997081">
        <w:t xml:space="preserve">table. </w:t>
      </w:r>
      <w:r w:rsidR="00601B49" w:rsidRPr="00997081">
        <w:t xml:space="preserve">Recognize </w:t>
      </w:r>
      <w:r w:rsidRPr="00997081">
        <w:t>with compassion</w:t>
      </w:r>
      <w:r w:rsidR="00601B49" w:rsidRPr="00997081">
        <w:t xml:space="preserve"> whatever you are experiencing</w:t>
      </w:r>
      <w:r w:rsidRPr="00997081">
        <w:t xml:space="preserve">, and breathe. </w:t>
      </w:r>
      <w:r w:rsidRPr="00997081">
        <w:rPr>
          <w:i/>
        </w:rPr>
        <w:t xml:space="preserve">(Pause </w:t>
      </w:r>
      <w:r w:rsidR="00823346" w:rsidRPr="00997081">
        <w:rPr>
          <w:i/>
        </w:rPr>
        <w:t xml:space="preserve">for </w:t>
      </w:r>
      <w:r w:rsidRPr="00997081">
        <w:rPr>
          <w:i/>
        </w:rPr>
        <w:t>30 seconds)</w:t>
      </w:r>
    </w:p>
    <w:p w14:paraId="336B5AEB" w14:textId="77777777" w:rsidR="00B7060A" w:rsidRPr="00997081" w:rsidRDefault="00B7060A" w:rsidP="00CE41E7">
      <w:pPr>
        <w:spacing w:after="0" w:line="240" w:lineRule="auto"/>
      </w:pPr>
    </w:p>
    <w:p w14:paraId="388BADC8" w14:textId="77777777" w:rsidR="00D74585" w:rsidRPr="00997081" w:rsidRDefault="00D74585" w:rsidP="00B7060A">
      <w:pPr>
        <w:spacing w:after="0" w:line="240" w:lineRule="auto"/>
        <w:rPr>
          <w:b/>
        </w:rPr>
      </w:pPr>
      <w:r w:rsidRPr="00997081">
        <w:rPr>
          <w:b/>
        </w:rPr>
        <w:t>Awareness without judgment</w:t>
      </w:r>
    </w:p>
    <w:p w14:paraId="6196A546" w14:textId="26ED3D0F" w:rsidR="00B7060A" w:rsidRPr="00997081" w:rsidRDefault="0045340A" w:rsidP="00E402B0">
      <w:pPr>
        <w:spacing w:after="0" w:line="240" w:lineRule="auto"/>
        <w:jc w:val="both"/>
        <w:rPr>
          <w:i/>
        </w:rPr>
      </w:pPr>
      <w:r w:rsidRPr="00997081">
        <w:t>Allow whatever you are experiencing</w:t>
      </w:r>
      <w:r w:rsidR="00601B49" w:rsidRPr="00997081">
        <w:t xml:space="preserve"> to rest</w:t>
      </w:r>
      <w:r w:rsidR="00BD54E7" w:rsidRPr="00997081">
        <w:t xml:space="preserve"> in your awareness as you</w:t>
      </w:r>
      <w:r w:rsidR="00B7060A" w:rsidRPr="00997081">
        <w:t xml:space="preserve"> </w:t>
      </w:r>
      <w:r w:rsidR="00B7060A" w:rsidRPr="00997081">
        <w:rPr>
          <w:i/>
        </w:rPr>
        <w:t>consider</w:t>
      </w:r>
      <w:r w:rsidR="00B7060A" w:rsidRPr="00997081">
        <w:t xml:space="preserve"> </w:t>
      </w:r>
      <w:r w:rsidR="00B7060A" w:rsidRPr="00997081">
        <w:rPr>
          <w:i/>
        </w:rPr>
        <w:t>giving God permission to expose</w:t>
      </w:r>
      <w:r w:rsidR="00D073F5" w:rsidRPr="00997081">
        <w:rPr>
          <w:i/>
        </w:rPr>
        <w:t xml:space="preserve"> a taboo</w:t>
      </w:r>
      <w:r w:rsidR="00B7060A" w:rsidRPr="00997081">
        <w:rPr>
          <w:i/>
        </w:rPr>
        <w:t xml:space="preserve"> and </w:t>
      </w:r>
      <w:r w:rsidR="0024714A" w:rsidRPr="00997081">
        <w:rPr>
          <w:i/>
        </w:rPr>
        <w:t xml:space="preserve">to </w:t>
      </w:r>
      <w:r w:rsidR="00B7060A" w:rsidRPr="00997081">
        <w:rPr>
          <w:i/>
        </w:rPr>
        <w:t>train y</w:t>
      </w:r>
      <w:r w:rsidRPr="00997081">
        <w:rPr>
          <w:i/>
        </w:rPr>
        <w:t>ou</w:t>
      </w:r>
      <w:r w:rsidR="00B7060A" w:rsidRPr="00997081">
        <w:t>. O</w:t>
      </w:r>
      <w:r w:rsidR="00601B49" w:rsidRPr="00997081">
        <w:t>bserve your experience</w:t>
      </w:r>
      <w:r w:rsidR="00B7060A" w:rsidRPr="00997081">
        <w:t>. Feelings</w:t>
      </w:r>
      <w:r w:rsidR="00601B49" w:rsidRPr="00997081">
        <w:t xml:space="preserve"> and passing thoughts</w:t>
      </w:r>
      <w:r w:rsidR="00B7060A" w:rsidRPr="00997081">
        <w:t xml:space="preserve"> are not right or wrong</w:t>
      </w:r>
      <w:r w:rsidR="00500E95" w:rsidRPr="00997081">
        <w:t>;</w:t>
      </w:r>
      <w:r w:rsidR="00B7060A" w:rsidRPr="00997081">
        <w:t xml:space="preserve"> they just are. </w:t>
      </w:r>
      <w:r w:rsidR="00D74585" w:rsidRPr="00997081">
        <w:t>Give yourse</w:t>
      </w:r>
      <w:r w:rsidR="00601B49" w:rsidRPr="00997081">
        <w:t>lf permission t</w:t>
      </w:r>
      <w:r w:rsidR="00BD54E7" w:rsidRPr="00997081">
        <w:t>o explore them without judgment, and</w:t>
      </w:r>
      <w:r w:rsidR="00601B49" w:rsidRPr="00997081">
        <w:t xml:space="preserve"> </w:t>
      </w:r>
      <w:r w:rsidR="00BD54E7" w:rsidRPr="00997081">
        <w:t>b</w:t>
      </w:r>
      <w:r w:rsidR="00660B3D" w:rsidRPr="00997081">
        <w:t xml:space="preserve">reathe. </w:t>
      </w:r>
      <w:r w:rsidR="00B7060A" w:rsidRPr="00997081">
        <w:rPr>
          <w:i/>
        </w:rPr>
        <w:t>(Pause</w:t>
      </w:r>
      <w:r w:rsidR="00823346" w:rsidRPr="00997081">
        <w:rPr>
          <w:i/>
        </w:rPr>
        <w:t xml:space="preserve"> for</w:t>
      </w:r>
      <w:r w:rsidR="00B7060A" w:rsidRPr="00997081">
        <w:rPr>
          <w:i/>
        </w:rPr>
        <w:t xml:space="preserve"> 30 seconds)</w:t>
      </w:r>
    </w:p>
    <w:p w14:paraId="6B4F638A" w14:textId="77777777" w:rsidR="00B7060A" w:rsidRPr="00997081" w:rsidRDefault="00B7060A" w:rsidP="00B7060A">
      <w:pPr>
        <w:spacing w:after="0" w:line="240" w:lineRule="auto"/>
      </w:pPr>
    </w:p>
    <w:p w14:paraId="5FAAA1A9" w14:textId="77777777" w:rsidR="00D74585" w:rsidRPr="00997081" w:rsidRDefault="00D74585" w:rsidP="005423F2">
      <w:pPr>
        <w:spacing w:after="0" w:line="240" w:lineRule="auto"/>
        <w:rPr>
          <w:b/>
        </w:rPr>
      </w:pPr>
      <w:r w:rsidRPr="00997081">
        <w:rPr>
          <w:b/>
        </w:rPr>
        <w:t>Inquiry</w:t>
      </w:r>
      <w:r w:rsidR="00F83866" w:rsidRPr="00997081">
        <w:rPr>
          <w:b/>
        </w:rPr>
        <w:t>: W</w:t>
      </w:r>
      <w:r w:rsidRPr="00997081">
        <w:rPr>
          <w:b/>
        </w:rPr>
        <w:t>hat is my body saying?</w:t>
      </w:r>
    </w:p>
    <w:p w14:paraId="3008CC67" w14:textId="599DCC7D" w:rsidR="00D74585" w:rsidRPr="00997081" w:rsidRDefault="00D74585" w:rsidP="006A08BE">
      <w:pPr>
        <w:spacing w:after="0" w:line="240" w:lineRule="auto"/>
        <w:jc w:val="both"/>
        <w:rPr>
          <w:i/>
        </w:rPr>
      </w:pPr>
      <w:r w:rsidRPr="00997081">
        <w:t>Bring your attention to you</w:t>
      </w:r>
      <w:r w:rsidR="00424BE1" w:rsidRPr="00997081">
        <w:t>r body and notice what it</w:t>
      </w:r>
      <w:r w:rsidRPr="00997081">
        <w:t xml:space="preserve"> is doing when you</w:t>
      </w:r>
      <w:r w:rsidR="009B6A7E" w:rsidRPr="00997081">
        <w:t xml:space="preserve"> </w:t>
      </w:r>
      <w:r w:rsidR="009B6A7E" w:rsidRPr="00997081">
        <w:rPr>
          <w:i/>
        </w:rPr>
        <w:t>consider giving</w:t>
      </w:r>
      <w:r w:rsidR="0045340A" w:rsidRPr="00997081">
        <w:rPr>
          <w:i/>
        </w:rPr>
        <w:t xml:space="preserve"> God permission</w:t>
      </w:r>
      <w:r w:rsidR="009B6A7E" w:rsidRPr="00997081">
        <w:rPr>
          <w:i/>
        </w:rPr>
        <w:t xml:space="preserve"> to </w:t>
      </w:r>
      <w:r w:rsidR="00844014" w:rsidRPr="00997081">
        <w:rPr>
          <w:i/>
        </w:rPr>
        <w:t xml:space="preserve">expose a taboo and </w:t>
      </w:r>
      <w:r w:rsidR="009B6A7E" w:rsidRPr="00997081">
        <w:rPr>
          <w:i/>
        </w:rPr>
        <w:t>train you</w:t>
      </w:r>
      <w:r w:rsidR="002D292D" w:rsidRPr="00997081">
        <w:t xml:space="preserve">. </w:t>
      </w:r>
      <w:r w:rsidRPr="00997081">
        <w:t>You might acknowledge to yourself what sensations are in your body</w:t>
      </w:r>
      <w:r w:rsidR="003F6AE7" w:rsidRPr="00997081">
        <w:t xml:space="preserve"> right now</w:t>
      </w:r>
      <w:r w:rsidRPr="00997081">
        <w:t xml:space="preserve">. </w:t>
      </w:r>
      <w:r w:rsidRPr="00997081">
        <w:rPr>
          <w:i/>
        </w:rPr>
        <w:t>(Pause)</w:t>
      </w:r>
      <w:r w:rsidRPr="00997081">
        <w:t xml:space="preserve"> Observe those sensations</w:t>
      </w:r>
      <w:r w:rsidR="00500E95" w:rsidRPr="00997081">
        <w:t>,</w:t>
      </w:r>
      <w:r w:rsidRPr="00997081">
        <w:t xml:space="preserve"> and breathe. </w:t>
      </w:r>
      <w:r w:rsidR="00424BE1" w:rsidRPr="00997081">
        <w:rPr>
          <w:i/>
        </w:rPr>
        <w:t xml:space="preserve">(Pause </w:t>
      </w:r>
      <w:r w:rsidR="00823346" w:rsidRPr="00997081">
        <w:rPr>
          <w:i/>
        </w:rPr>
        <w:t xml:space="preserve">for </w:t>
      </w:r>
      <w:r w:rsidR="00424BE1" w:rsidRPr="00997081">
        <w:rPr>
          <w:i/>
        </w:rPr>
        <w:t>3</w:t>
      </w:r>
      <w:r w:rsidRPr="00997081">
        <w:rPr>
          <w:i/>
        </w:rPr>
        <w:t>0 seconds)</w:t>
      </w:r>
    </w:p>
    <w:p w14:paraId="5C96567F" w14:textId="77777777" w:rsidR="00B7060A" w:rsidRPr="00997081" w:rsidRDefault="00B7060A" w:rsidP="006A08BE">
      <w:pPr>
        <w:spacing w:after="0" w:line="240" w:lineRule="auto"/>
        <w:jc w:val="both"/>
      </w:pPr>
    </w:p>
    <w:p w14:paraId="0E812021" w14:textId="77777777" w:rsidR="00D74585" w:rsidRPr="00997081" w:rsidRDefault="00D74585" w:rsidP="005423F2">
      <w:pPr>
        <w:spacing w:after="0" w:line="240" w:lineRule="auto"/>
        <w:rPr>
          <w:b/>
        </w:rPr>
      </w:pPr>
      <w:r w:rsidRPr="00997081">
        <w:rPr>
          <w:b/>
        </w:rPr>
        <w:t>Talk to Jesus</w:t>
      </w:r>
    </w:p>
    <w:p w14:paraId="0ABA4B3D" w14:textId="4B39C61F" w:rsidR="00B440F3" w:rsidRPr="00997081" w:rsidRDefault="00B440F3" w:rsidP="00B440F3">
      <w:pPr>
        <w:spacing w:after="0" w:line="240" w:lineRule="auto"/>
        <w:jc w:val="both"/>
      </w:pPr>
      <w:bookmarkStart w:id="43" w:name="_Hlk114568644"/>
      <w:r w:rsidRPr="00997081">
        <w:t xml:space="preserve">You might imagine that you are leaning back in the safe and loving arms of Jesus as together you </w:t>
      </w:r>
      <w:r w:rsidRPr="00997081">
        <w:rPr>
          <w:i/>
        </w:rPr>
        <w:t>consider</w:t>
      </w:r>
      <w:r w:rsidRPr="00997081">
        <w:t xml:space="preserve"> </w:t>
      </w:r>
      <w:r w:rsidRPr="00997081">
        <w:rPr>
          <w:i/>
        </w:rPr>
        <w:t>this taboo and this opportunity to train</w:t>
      </w:r>
      <w:r w:rsidRPr="00997081">
        <w:t xml:space="preserve">. Are you comfortable or uncomfortable? Just observe. </w:t>
      </w:r>
      <w:r w:rsidRPr="00997081">
        <w:rPr>
          <w:i/>
        </w:rPr>
        <w:t>(Pause)</w:t>
      </w:r>
      <w:r w:rsidRPr="00997081">
        <w:t xml:space="preserve"> Do you feel compelled to judge exposure and the need for training as good or evil? </w:t>
      </w:r>
      <w:r w:rsidRPr="00997081">
        <w:rPr>
          <w:i/>
        </w:rPr>
        <w:t>(Pause)</w:t>
      </w:r>
      <w:r w:rsidRPr="00997081">
        <w:t xml:space="preserve"> What story do you want to </w:t>
      </w:r>
      <w:proofErr w:type="gramStart"/>
      <w:r w:rsidRPr="00997081">
        <w:t>tell</w:t>
      </w:r>
      <w:proofErr w:type="gramEnd"/>
      <w:r w:rsidRPr="00997081">
        <w:t xml:space="preserve"> about this limitation or taboo? </w:t>
      </w:r>
      <w:r w:rsidR="00CD5F86" w:rsidRPr="00997081">
        <w:t xml:space="preserve">What story do you want to </w:t>
      </w:r>
      <w:proofErr w:type="gramStart"/>
      <w:r w:rsidR="00CD5F86" w:rsidRPr="00997081">
        <w:t>tell</w:t>
      </w:r>
      <w:proofErr w:type="gramEnd"/>
      <w:r w:rsidR="00CD5F86" w:rsidRPr="00997081">
        <w:t xml:space="preserve"> about </w:t>
      </w:r>
      <w:r w:rsidR="00533A9C" w:rsidRPr="00997081">
        <w:t>t</w:t>
      </w:r>
      <w:r w:rsidR="00CD5F86" w:rsidRPr="00997081">
        <w:t xml:space="preserve">raining? </w:t>
      </w:r>
      <w:r w:rsidRPr="00997081">
        <w:rPr>
          <w:i/>
        </w:rPr>
        <w:t>(Pause)</w:t>
      </w:r>
      <w:r w:rsidRPr="00997081">
        <w:t xml:space="preserve"> Observe your responses as just information. You might </w:t>
      </w:r>
      <w:r w:rsidR="006265C6" w:rsidRPr="00997081">
        <w:t>breathe</w:t>
      </w:r>
      <w:r w:rsidR="002E4C59" w:rsidRPr="00997081">
        <w:t xml:space="preserve"> </w:t>
      </w:r>
      <w:r w:rsidRPr="00997081">
        <w:t xml:space="preserve">with </w:t>
      </w:r>
      <w:r w:rsidR="002E4C59" w:rsidRPr="00997081">
        <w:t xml:space="preserve">a </w:t>
      </w:r>
      <w:r w:rsidRPr="00997081">
        <w:t xml:space="preserve">long exhaling breath or </w:t>
      </w:r>
      <w:r w:rsidR="002E4C59" w:rsidRPr="00997081">
        <w:t xml:space="preserve">with </w:t>
      </w:r>
      <w:r w:rsidRPr="00997081">
        <w:t xml:space="preserve">the </w:t>
      </w:r>
      <w:r w:rsidR="00500E95" w:rsidRPr="00997081">
        <w:t>D</w:t>
      </w:r>
      <w:r w:rsidRPr="00997081">
        <w:t xml:space="preserve">ragon </w:t>
      </w:r>
      <w:r w:rsidR="00500E95" w:rsidRPr="00997081">
        <w:t>B</w:t>
      </w:r>
      <w:r w:rsidRPr="00997081">
        <w:t>reath.</w:t>
      </w:r>
      <w:r w:rsidR="00F736EA" w:rsidRPr="00997081">
        <w:rPr>
          <w:rStyle w:val="EndnoteReference"/>
        </w:rPr>
        <w:endnoteReference w:id="6"/>
      </w:r>
      <w:r w:rsidRPr="00997081">
        <w:t xml:space="preserve"> </w:t>
      </w:r>
      <w:r w:rsidRPr="00997081">
        <w:rPr>
          <w:i/>
        </w:rPr>
        <w:t xml:space="preserve">(Pause </w:t>
      </w:r>
      <w:r w:rsidR="00823346" w:rsidRPr="00997081">
        <w:rPr>
          <w:i/>
        </w:rPr>
        <w:t xml:space="preserve">for </w:t>
      </w:r>
      <w:r w:rsidRPr="00997081">
        <w:rPr>
          <w:i/>
        </w:rPr>
        <w:t>30 seconds)</w:t>
      </w:r>
    </w:p>
    <w:bookmarkEnd w:id="43"/>
    <w:p w14:paraId="27E50DF2" w14:textId="77777777" w:rsidR="00D74585" w:rsidRPr="00997081" w:rsidRDefault="00D74585" w:rsidP="006A08BE">
      <w:pPr>
        <w:spacing w:after="0" w:line="240" w:lineRule="auto"/>
        <w:jc w:val="both"/>
      </w:pPr>
    </w:p>
    <w:p w14:paraId="1954CBE4" w14:textId="77777777" w:rsidR="00D74585" w:rsidRPr="00997081" w:rsidRDefault="00D74585" w:rsidP="00D74585">
      <w:pPr>
        <w:spacing w:after="0" w:line="240" w:lineRule="auto"/>
      </w:pPr>
      <w:r w:rsidRPr="00997081">
        <w:rPr>
          <w:b/>
        </w:rPr>
        <w:t>Heal</w:t>
      </w:r>
      <w:r w:rsidR="00203632" w:rsidRPr="00997081">
        <w:t xml:space="preserve"> </w:t>
      </w:r>
    </w:p>
    <w:p w14:paraId="651EAE89" w14:textId="54C0D2CF" w:rsidR="00A933E5" w:rsidRPr="00997081" w:rsidRDefault="00A933E5" w:rsidP="006A08BE">
      <w:pPr>
        <w:spacing w:after="0" w:line="240" w:lineRule="auto"/>
        <w:jc w:val="both"/>
      </w:pPr>
      <w:r w:rsidRPr="00997081">
        <w:lastRenderedPageBreak/>
        <w:t>As you breathe</w:t>
      </w:r>
      <w:r w:rsidR="00500E95" w:rsidRPr="00997081">
        <w:t>,</w:t>
      </w:r>
      <w:r w:rsidRPr="00997081">
        <w:t xml:space="preserve"> repeat</w:t>
      </w:r>
      <w:r w:rsidR="00904A4F" w:rsidRPr="00997081">
        <w:t xml:space="preserve"> to yourself</w:t>
      </w:r>
      <w:r w:rsidRPr="00997081">
        <w:t xml:space="preserve"> the </w:t>
      </w:r>
      <w:proofErr w:type="gramStart"/>
      <w:r w:rsidRPr="00997081">
        <w:t xml:space="preserve">word </w:t>
      </w:r>
      <w:r w:rsidRPr="00997081">
        <w:rPr>
          <w:i/>
        </w:rPr>
        <w:t>Welcome</w:t>
      </w:r>
      <w:proofErr w:type="gramEnd"/>
      <w:r w:rsidRPr="00997081">
        <w:t xml:space="preserve">. </w:t>
      </w:r>
      <w:r w:rsidRPr="00997081">
        <w:rPr>
          <w:i/>
        </w:rPr>
        <w:t xml:space="preserve">(Pause </w:t>
      </w:r>
      <w:r w:rsidR="00823346" w:rsidRPr="00997081">
        <w:rPr>
          <w:i/>
        </w:rPr>
        <w:t xml:space="preserve">for </w:t>
      </w:r>
      <w:r w:rsidRPr="00997081">
        <w:rPr>
          <w:i/>
        </w:rPr>
        <w:t>10 seconds)</w:t>
      </w:r>
      <w:r w:rsidRPr="00997081">
        <w:t xml:space="preserve"> </w:t>
      </w:r>
    </w:p>
    <w:p w14:paraId="046425AC" w14:textId="77777777" w:rsidR="00B30DA5" w:rsidRPr="00997081" w:rsidRDefault="00B30DA5" w:rsidP="006A08BE">
      <w:pPr>
        <w:spacing w:after="0" w:line="240" w:lineRule="auto"/>
        <w:jc w:val="both"/>
      </w:pPr>
    </w:p>
    <w:p w14:paraId="651AAD43" w14:textId="77777777" w:rsidR="00B7060A" w:rsidRPr="00997081" w:rsidRDefault="003F6AE7" w:rsidP="006A08BE">
      <w:pPr>
        <w:spacing w:after="0" w:line="240" w:lineRule="auto"/>
        <w:jc w:val="both"/>
        <w:rPr>
          <w:i/>
        </w:rPr>
      </w:pPr>
      <w:r w:rsidRPr="00997081">
        <w:rPr>
          <w:i/>
        </w:rPr>
        <w:t xml:space="preserve">(Pause </w:t>
      </w:r>
      <w:r w:rsidR="00500E95" w:rsidRPr="00997081">
        <w:rPr>
          <w:i/>
        </w:rPr>
        <w:t xml:space="preserve">for </w:t>
      </w:r>
      <w:r w:rsidRPr="00997081">
        <w:rPr>
          <w:i/>
        </w:rPr>
        <w:t>8</w:t>
      </w:r>
      <w:r w:rsidR="00B7060A" w:rsidRPr="00997081">
        <w:rPr>
          <w:i/>
        </w:rPr>
        <w:t xml:space="preserve"> seconds</w:t>
      </w:r>
      <w:r w:rsidRPr="00997081">
        <w:rPr>
          <w:i/>
        </w:rPr>
        <w:t xml:space="preserve"> or one long breath</w:t>
      </w:r>
      <w:r w:rsidR="00B7060A" w:rsidRPr="00997081">
        <w:rPr>
          <w:i/>
        </w:rPr>
        <w:t xml:space="preserve"> after each </w:t>
      </w:r>
      <w:r w:rsidR="00F9483D" w:rsidRPr="00997081">
        <w:rPr>
          <w:i/>
        </w:rPr>
        <w:t>statement</w:t>
      </w:r>
      <w:r w:rsidR="00B7060A" w:rsidRPr="00997081">
        <w:rPr>
          <w:i/>
        </w:rPr>
        <w:t>)</w:t>
      </w:r>
    </w:p>
    <w:p w14:paraId="4B75C7F8" w14:textId="77777777" w:rsidR="00500E95" w:rsidRPr="00997081" w:rsidRDefault="00A933E5" w:rsidP="00500E95">
      <w:pPr>
        <w:pStyle w:val="ListParagraph"/>
        <w:numPr>
          <w:ilvl w:val="0"/>
          <w:numId w:val="2"/>
        </w:numPr>
        <w:spacing w:after="0" w:line="240" w:lineRule="auto"/>
      </w:pPr>
      <w:bookmarkStart w:id="44" w:name="_Hlk493239578"/>
      <w:r w:rsidRPr="00997081">
        <w:t>Welcome this opportuni</w:t>
      </w:r>
      <w:r w:rsidR="00B7060A" w:rsidRPr="00997081">
        <w:t>ty to explore</w:t>
      </w:r>
      <w:r w:rsidR="002E5309" w:rsidRPr="00997081">
        <w:t xml:space="preserve"> your taboos</w:t>
      </w:r>
      <w:r w:rsidR="00500E95" w:rsidRPr="00997081">
        <w:t>.</w:t>
      </w:r>
    </w:p>
    <w:p w14:paraId="00854CC4" w14:textId="3D2CC39F" w:rsidR="00500E95" w:rsidRPr="00997081" w:rsidRDefault="00601B49" w:rsidP="00500E95">
      <w:pPr>
        <w:pStyle w:val="ListParagraph"/>
        <w:numPr>
          <w:ilvl w:val="0"/>
          <w:numId w:val="2"/>
        </w:numPr>
        <w:spacing w:after="0" w:line="240" w:lineRule="auto"/>
      </w:pPr>
      <w:bookmarkStart w:id="45" w:name="_Hlk82519698"/>
      <w:r w:rsidRPr="00997081">
        <w:t xml:space="preserve">Welcome the Holy Spirit </w:t>
      </w:r>
      <w:r w:rsidR="00070CE8" w:rsidRPr="00997081">
        <w:t xml:space="preserve">who </w:t>
      </w:r>
      <w:r w:rsidR="00877919" w:rsidRPr="00997081">
        <w:t xml:space="preserve">stands ready </w:t>
      </w:r>
      <w:r w:rsidR="006F1F64" w:rsidRPr="00997081">
        <w:t>with His</w:t>
      </w:r>
      <w:r w:rsidR="00E1174F" w:rsidRPr="00997081">
        <w:t xml:space="preserve"> spiritual</w:t>
      </w:r>
      <w:r w:rsidR="009B6A7E" w:rsidRPr="00997081">
        <w:t xml:space="preserve"> snippers</w:t>
      </w:r>
      <w:r w:rsidR="00070CE8" w:rsidRPr="00997081">
        <w:t xml:space="preserve"> </w:t>
      </w:r>
      <w:r w:rsidR="006F1F64" w:rsidRPr="00997081">
        <w:t xml:space="preserve">to </w:t>
      </w:r>
      <w:r w:rsidR="00070CE8" w:rsidRPr="00997081">
        <w:t>cut</w:t>
      </w:r>
      <w:r w:rsidRPr="00997081">
        <w:t xml:space="preserve"> </w:t>
      </w:r>
      <w:r w:rsidR="00877919" w:rsidRPr="00997081">
        <w:t>your</w:t>
      </w:r>
      <w:r w:rsidR="000901F8" w:rsidRPr="00997081">
        <w:t xml:space="preserve"> </w:t>
      </w:r>
      <w:r w:rsidR="003F6AE7" w:rsidRPr="00997081">
        <w:t xml:space="preserve">electric </w:t>
      </w:r>
      <w:r w:rsidR="000901F8" w:rsidRPr="00997081">
        <w:t>fence</w:t>
      </w:r>
      <w:bookmarkEnd w:id="45"/>
      <w:r w:rsidR="00A933E5" w:rsidRPr="00997081">
        <w:t>.</w:t>
      </w:r>
    </w:p>
    <w:p w14:paraId="14DE9C40" w14:textId="77777777" w:rsidR="00500E95" w:rsidRPr="00997081" w:rsidRDefault="00A933E5" w:rsidP="00500E95">
      <w:pPr>
        <w:pStyle w:val="ListParagraph"/>
        <w:numPr>
          <w:ilvl w:val="0"/>
          <w:numId w:val="2"/>
        </w:numPr>
        <w:spacing w:after="0" w:line="240" w:lineRule="auto"/>
      </w:pPr>
      <w:r w:rsidRPr="00997081">
        <w:t xml:space="preserve">Welcome </w:t>
      </w:r>
      <w:r w:rsidR="00213A90" w:rsidRPr="00997081">
        <w:t>where you are today and</w:t>
      </w:r>
      <w:r w:rsidR="009B6A7E" w:rsidRPr="00997081">
        <w:t xml:space="preserve"> </w:t>
      </w:r>
      <w:r w:rsidR="002E5309" w:rsidRPr="00997081">
        <w:t>the progress</w:t>
      </w:r>
      <w:r w:rsidR="00213A90" w:rsidRPr="00997081">
        <w:t xml:space="preserve"> you have made.</w:t>
      </w:r>
      <w:r w:rsidR="00B7060A" w:rsidRPr="00997081">
        <w:t xml:space="preserve"> </w:t>
      </w:r>
    </w:p>
    <w:p w14:paraId="3B1CFAB3" w14:textId="6305BFAB" w:rsidR="00A933E5" w:rsidRPr="00997081" w:rsidRDefault="00A933E5" w:rsidP="00500E95">
      <w:pPr>
        <w:pStyle w:val="ListParagraph"/>
        <w:numPr>
          <w:ilvl w:val="0"/>
          <w:numId w:val="2"/>
        </w:numPr>
        <w:spacing w:after="0" w:line="240" w:lineRule="auto"/>
      </w:pPr>
      <w:r w:rsidRPr="00997081">
        <w:t>Welcome what you are learning ab</w:t>
      </w:r>
      <w:r w:rsidR="00B62D2F" w:rsidRPr="00997081">
        <w:t>out yourself.</w:t>
      </w:r>
      <w:r w:rsidR="00D121A7" w:rsidRPr="00997081">
        <w:t xml:space="preserve"> </w:t>
      </w:r>
      <w:r w:rsidR="00D121A7" w:rsidRPr="00997081">
        <w:rPr>
          <w:i/>
        </w:rPr>
        <w:t>(Pause for 10 seconds)</w:t>
      </w:r>
    </w:p>
    <w:p w14:paraId="6E96FA41" w14:textId="77777777" w:rsidR="00B30DA5" w:rsidRPr="00997081" w:rsidRDefault="00B30DA5" w:rsidP="00E32DB5">
      <w:pPr>
        <w:spacing w:after="0" w:line="240" w:lineRule="auto"/>
      </w:pPr>
    </w:p>
    <w:p w14:paraId="2ECCBF4E" w14:textId="77777777" w:rsidR="00D04EC5" w:rsidRPr="00997081" w:rsidRDefault="00D04EC5" w:rsidP="00D04EC5">
      <w:pPr>
        <w:spacing w:after="0" w:line="240" w:lineRule="auto"/>
        <w:jc w:val="both"/>
      </w:pPr>
      <w:bookmarkStart w:id="46" w:name="OLE_LINK34"/>
      <w:bookmarkStart w:id="47" w:name="OLE_LINK33"/>
      <w:bookmarkStart w:id="48" w:name="_Hlk493239603"/>
      <w:bookmarkEnd w:id="44"/>
      <w:r w:rsidRPr="00997081">
        <w:t>Now, as you breathe, you might use the following statements as a confession to the Lord and turn away from the Idol Self. On the exhale, let go.</w:t>
      </w:r>
      <w:r w:rsidRPr="00997081">
        <w:rPr>
          <w:rStyle w:val="EndnoteReference"/>
        </w:rPr>
        <w:endnoteReference w:id="7"/>
      </w:r>
      <w:r w:rsidRPr="00997081">
        <w:t xml:space="preserve"> </w:t>
      </w:r>
      <w:bookmarkEnd w:id="46"/>
      <w:bookmarkEnd w:id="47"/>
    </w:p>
    <w:p w14:paraId="7FD3E621" w14:textId="77777777" w:rsidR="009E54BE" w:rsidRPr="00997081" w:rsidRDefault="009E54BE" w:rsidP="00B7060A">
      <w:pPr>
        <w:spacing w:after="0" w:line="240" w:lineRule="auto"/>
      </w:pPr>
    </w:p>
    <w:p w14:paraId="7F30752C" w14:textId="77777777" w:rsidR="00B7060A" w:rsidRPr="00997081" w:rsidRDefault="00B7060A" w:rsidP="00B7060A">
      <w:pPr>
        <w:spacing w:after="0" w:line="240" w:lineRule="auto"/>
        <w:rPr>
          <w:i/>
        </w:rPr>
      </w:pPr>
      <w:r w:rsidRPr="00997081">
        <w:rPr>
          <w:i/>
        </w:rPr>
        <w:t xml:space="preserve">(Pause </w:t>
      </w:r>
      <w:r w:rsidR="005D5285" w:rsidRPr="00997081">
        <w:rPr>
          <w:i/>
        </w:rPr>
        <w:t xml:space="preserve">for </w:t>
      </w:r>
      <w:r w:rsidRPr="00997081">
        <w:rPr>
          <w:i/>
        </w:rPr>
        <w:t>5 seconds after each statement)</w:t>
      </w:r>
    </w:p>
    <w:p w14:paraId="010C1C7D" w14:textId="77777777" w:rsidR="005D53F5" w:rsidRPr="00997081" w:rsidRDefault="005D53F5" w:rsidP="00500E95">
      <w:pPr>
        <w:pStyle w:val="ListParagraph"/>
        <w:numPr>
          <w:ilvl w:val="0"/>
          <w:numId w:val="3"/>
        </w:numPr>
        <w:spacing w:after="0" w:line="240" w:lineRule="auto"/>
      </w:pPr>
      <w:r w:rsidRPr="00997081">
        <w:t>I</w:t>
      </w:r>
      <w:r w:rsidR="00213A90" w:rsidRPr="00997081">
        <w:t xml:space="preserve">n the face of this taboo, </w:t>
      </w:r>
      <w:r w:rsidR="00601B49" w:rsidRPr="00997081">
        <w:t>I let go of my</w:t>
      </w:r>
      <w:r w:rsidR="00B7060A" w:rsidRPr="00997081">
        <w:t xml:space="preserve"> longing</w:t>
      </w:r>
      <w:r w:rsidR="00A933E5" w:rsidRPr="00997081">
        <w:t xml:space="preserve"> for power and c</w:t>
      </w:r>
      <w:r w:rsidRPr="00997081">
        <w:t>ontrol.</w:t>
      </w:r>
    </w:p>
    <w:p w14:paraId="48AD927E" w14:textId="77777777" w:rsidR="00500E95" w:rsidRPr="00997081" w:rsidRDefault="00213A90" w:rsidP="00500E95">
      <w:pPr>
        <w:pStyle w:val="ListParagraph"/>
        <w:numPr>
          <w:ilvl w:val="0"/>
          <w:numId w:val="3"/>
        </w:numPr>
        <w:spacing w:after="0" w:line="240" w:lineRule="auto"/>
      </w:pPr>
      <w:r w:rsidRPr="00997081">
        <w:t xml:space="preserve">In the face of this taboo, </w:t>
      </w:r>
      <w:r w:rsidR="00601B49" w:rsidRPr="00997081">
        <w:t>I let go of my</w:t>
      </w:r>
      <w:r w:rsidR="00B7060A" w:rsidRPr="00997081">
        <w:t xml:space="preserve"> longing</w:t>
      </w:r>
      <w:r w:rsidR="00A933E5" w:rsidRPr="00997081">
        <w:t xml:space="preserve"> for esteem and aff</w:t>
      </w:r>
      <w:r w:rsidR="005D53F5" w:rsidRPr="00997081">
        <w:t>ection.</w:t>
      </w:r>
    </w:p>
    <w:p w14:paraId="45D9D69F" w14:textId="77777777" w:rsidR="00500E95" w:rsidRPr="00997081" w:rsidRDefault="00213A90" w:rsidP="00500E95">
      <w:pPr>
        <w:pStyle w:val="ListParagraph"/>
        <w:numPr>
          <w:ilvl w:val="0"/>
          <w:numId w:val="3"/>
        </w:numPr>
        <w:spacing w:after="0" w:line="240" w:lineRule="auto"/>
      </w:pPr>
      <w:r w:rsidRPr="00997081">
        <w:t xml:space="preserve">In the face of this taboo, </w:t>
      </w:r>
      <w:r w:rsidR="00601B49" w:rsidRPr="00997081">
        <w:t>I let go of my</w:t>
      </w:r>
      <w:r w:rsidR="00B7060A" w:rsidRPr="00997081">
        <w:t xml:space="preserve"> longing</w:t>
      </w:r>
      <w:r w:rsidR="00601B49" w:rsidRPr="00997081">
        <w:t xml:space="preserve"> for security and comfort</w:t>
      </w:r>
      <w:r w:rsidR="00500E95" w:rsidRPr="00997081">
        <w:t>.</w:t>
      </w:r>
    </w:p>
    <w:p w14:paraId="510B77D0" w14:textId="77777777" w:rsidR="00A933E5" w:rsidRPr="00997081" w:rsidRDefault="00213A90" w:rsidP="0035362E">
      <w:pPr>
        <w:pStyle w:val="ListParagraph"/>
        <w:numPr>
          <w:ilvl w:val="0"/>
          <w:numId w:val="3"/>
        </w:numPr>
        <w:spacing w:after="0" w:line="240" w:lineRule="auto"/>
        <w:jc w:val="both"/>
        <w:rPr>
          <w:i/>
        </w:rPr>
      </w:pPr>
      <w:r w:rsidRPr="00997081">
        <w:t xml:space="preserve">In the face of this taboo, </w:t>
      </w:r>
      <w:r w:rsidR="00601B49" w:rsidRPr="00997081">
        <w:t>I let go of my</w:t>
      </w:r>
      <w:r w:rsidR="00B7060A" w:rsidRPr="00997081">
        <w:t xml:space="preserve"> longing</w:t>
      </w:r>
      <w:r w:rsidR="00601B49" w:rsidRPr="00997081">
        <w:t xml:space="preserve"> for perfection</w:t>
      </w:r>
      <w:r w:rsidR="005D53F5" w:rsidRPr="00997081">
        <w:t xml:space="preserve">. </w:t>
      </w:r>
      <w:r w:rsidR="00FA20A0" w:rsidRPr="00997081">
        <w:rPr>
          <w:i/>
        </w:rPr>
        <w:t>(Pause for 3</w:t>
      </w:r>
      <w:r w:rsidR="00A933E5" w:rsidRPr="00997081">
        <w:rPr>
          <w:i/>
        </w:rPr>
        <w:t xml:space="preserve">0 seconds) </w:t>
      </w:r>
    </w:p>
    <w:p w14:paraId="40004F8A" w14:textId="77777777" w:rsidR="00287E13" w:rsidRPr="00997081" w:rsidRDefault="00287E13" w:rsidP="008E3B9A">
      <w:pPr>
        <w:pStyle w:val="ListParagraph"/>
        <w:spacing w:after="0" w:line="240" w:lineRule="auto"/>
        <w:ind w:left="0"/>
      </w:pPr>
    </w:p>
    <w:bookmarkEnd w:id="48"/>
    <w:p w14:paraId="66F826F7" w14:textId="77777777" w:rsidR="005D53F5" w:rsidRPr="00997081" w:rsidRDefault="00B440F3" w:rsidP="005D53F5">
      <w:pPr>
        <w:spacing w:after="0" w:line="240" w:lineRule="auto"/>
      </w:pPr>
      <w:r w:rsidRPr="00997081">
        <w:rPr>
          <w:i/>
        </w:rPr>
        <w:t>(</w:t>
      </w:r>
      <w:r w:rsidR="00660B3D" w:rsidRPr="00997081">
        <w:rPr>
          <w:i/>
        </w:rPr>
        <w:t>Optional</w:t>
      </w:r>
      <w:r w:rsidRPr="00997081">
        <w:rPr>
          <w:i/>
        </w:rPr>
        <w:t>)</w:t>
      </w:r>
      <w:r w:rsidR="00660B3D" w:rsidRPr="00997081">
        <w:rPr>
          <w:i/>
        </w:rPr>
        <w:t xml:space="preserve"> </w:t>
      </w:r>
      <w:r w:rsidR="005D53F5" w:rsidRPr="00997081">
        <w:t xml:space="preserve">Continue to breathe </w:t>
      </w:r>
      <w:r w:rsidR="00606C89" w:rsidRPr="00997081">
        <w:t xml:space="preserve">while </w:t>
      </w:r>
      <w:r w:rsidR="00660B3D" w:rsidRPr="00997081">
        <w:t>I test for further integration.</w:t>
      </w:r>
      <w:r w:rsidR="005D53F5" w:rsidRPr="00997081">
        <w:rPr>
          <w:i/>
        </w:rPr>
        <w:t xml:space="preserve"> </w:t>
      </w:r>
    </w:p>
    <w:p w14:paraId="58FBB6A8" w14:textId="77777777" w:rsidR="006977FD" w:rsidRPr="00997081" w:rsidRDefault="006977FD" w:rsidP="00316A9B">
      <w:pPr>
        <w:spacing w:after="0" w:line="240" w:lineRule="auto"/>
      </w:pPr>
    </w:p>
    <w:p w14:paraId="4B9B3E92" w14:textId="77777777" w:rsidR="00316A9B" w:rsidRPr="00997081" w:rsidRDefault="00316A9B" w:rsidP="00316A9B">
      <w:pPr>
        <w:spacing w:after="0" w:line="240" w:lineRule="auto"/>
      </w:pPr>
      <w:r w:rsidRPr="00997081">
        <w:t>Pause. Take a deep breath.</w:t>
      </w:r>
    </w:p>
    <w:p w14:paraId="1DBC4454" w14:textId="5C2EF5AA" w:rsidR="00D121A7" w:rsidRPr="00997081" w:rsidRDefault="00D121A7" w:rsidP="00D121A7">
      <w:pPr>
        <w:spacing w:after="0" w:line="240" w:lineRule="auto"/>
      </w:pPr>
      <w:r w:rsidRPr="00997081">
        <w:rPr>
          <w:i/>
        </w:rPr>
        <w:t xml:space="preserve">(If time permits, ask, “Does anyone have comments or questions about </w:t>
      </w:r>
      <w:r w:rsidR="007E693C" w:rsidRPr="00997081">
        <w:rPr>
          <w:i/>
        </w:rPr>
        <w:t>the</w:t>
      </w:r>
      <w:r w:rsidRPr="00997081">
        <w:rPr>
          <w:i/>
        </w:rPr>
        <w:t xml:space="preserve"> integration?”)</w:t>
      </w:r>
    </w:p>
    <w:p w14:paraId="5A960376" w14:textId="77777777" w:rsidR="002D292D" w:rsidRPr="00997081" w:rsidRDefault="002D292D" w:rsidP="006A08BE">
      <w:pPr>
        <w:spacing w:after="0" w:line="240" w:lineRule="auto"/>
        <w:jc w:val="both"/>
      </w:pPr>
    </w:p>
    <w:p w14:paraId="480FA181" w14:textId="77777777" w:rsidR="00285B9A" w:rsidRPr="00997081" w:rsidRDefault="00285B9A" w:rsidP="006A08BE">
      <w:pPr>
        <w:spacing w:after="0" w:line="240" w:lineRule="auto"/>
        <w:jc w:val="both"/>
        <w:rPr>
          <w:b/>
        </w:rPr>
      </w:pPr>
      <w:r w:rsidRPr="00997081">
        <w:rPr>
          <w:b/>
        </w:rPr>
        <w:t>1:2</w:t>
      </w:r>
      <w:r w:rsidR="00A64AC0" w:rsidRPr="00997081">
        <w:rPr>
          <w:b/>
        </w:rPr>
        <w:t>8</w:t>
      </w:r>
      <w:r w:rsidRPr="00997081">
        <w:rPr>
          <w:b/>
        </w:rPr>
        <w:tab/>
        <w:t>ENDING PRAYER</w:t>
      </w:r>
    </w:p>
    <w:p w14:paraId="1AB3B153" w14:textId="77777777" w:rsidR="009B5EEC" w:rsidRPr="00997081" w:rsidRDefault="009B5EEC" w:rsidP="006A08BE">
      <w:pPr>
        <w:spacing w:after="0" w:line="240" w:lineRule="auto"/>
        <w:jc w:val="both"/>
        <w:rPr>
          <w:rFonts w:ascii="Arial" w:hAnsi="Arial" w:cs="Arial"/>
          <w:color w:val="000000"/>
        </w:rPr>
      </w:pPr>
    </w:p>
    <w:p w14:paraId="7AA6805C" w14:textId="77777777" w:rsidR="00D74585" w:rsidRPr="00997081" w:rsidRDefault="00D74585" w:rsidP="00D74585">
      <w:pPr>
        <w:spacing w:after="0" w:line="240" w:lineRule="auto"/>
        <w:jc w:val="both"/>
      </w:pPr>
      <w:bookmarkStart w:id="49" w:name="_Hlk493239684"/>
      <w:r w:rsidRPr="00997081">
        <w:t>Dear Father and Creator,</w:t>
      </w:r>
    </w:p>
    <w:p w14:paraId="60974700" w14:textId="77777777" w:rsidR="00D74585" w:rsidRPr="00997081" w:rsidRDefault="00660B3D" w:rsidP="00D74585">
      <w:pPr>
        <w:spacing w:after="0" w:line="240" w:lineRule="auto"/>
        <w:jc w:val="both"/>
      </w:pPr>
      <w:r w:rsidRPr="00997081">
        <w:t>We are</w:t>
      </w:r>
      <w:r w:rsidR="00D74585" w:rsidRPr="00997081">
        <w:t xml:space="preserve"> grateful for</w:t>
      </w:r>
      <w:r w:rsidR="00A64AC0" w:rsidRPr="00997081">
        <w:t xml:space="preserve"> </w:t>
      </w:r>
      <w:r w:rsidR="006977FD" w:rsidRPr="00997081">
        <w:t xml:space="preserve">this </w:t>
      </w:r>
      <w:r w:rsidR="007574D1" w:rsidRPr="00997081">
        <w:t>opportunity to train</w:t>
      </w:r>
      <w:r w:rsidR="00A64AC0" w:rsidRPr="00997081">
        <w:t xml:space="preserve"> and heal.</w:t>
      </w:r>
      <w:r w:rsidR="00D74585" w:rsidRPr="00997081">
        <w:t xml:space="preserve"> </w:t>
      </w:r>
      <w:r w:rsidR="006265C6" w:rsidRPr="00997081">
        <w:t xml:space="preserve">Redirect </w:t>
      </w:r>
      <w:r w:rsidR="00D74585" w:rsidRPr="00997081">
        <w:t>the</w:t>
      </w:r>
      <w:r w:rsidR="006977FD" w:rsidRPr="00997081">
        <w:t xml:space="preserve"> </w:t>
      </w:r>
      <w:r w:rsidR="001C03F4" w:rsidRPr="00997081">
        <w:t>flow of our energy</w:t>
      </w:r>
      <w:r w:rsidR="00D75A9A" w:rsidRPr="00997081">
        <w:t xml:space="preserve"> </w:t>
      </w:r>
      <w:r w:rsidR="009522BB" w:rsidRPr="00997081">
        <w:t>toward our potential</w:t>
      </w:r>
      <w:r w:rsidR="00D74585" w:rsidRPr="00997081">
        <w:t xml:space="preserve"> and</w:t>
      </w:r>
      <w:r w:rsidR="007574D1" w:rsidRPr="00997081">
        <w:t xml:space="preserve"> toward</w:t>
      </w:r>
      <w:r w:rsidR="00A64AC0" w:rsidRPr="00997081">
        <w:t xml:space="preserve"> an authentic life</w:t>
      </w:r>
      <w:r w:rsidR="009522BB" w:rsidRPr="00997081">
        <w:t xml:space="preserve"> that declares </w:t>
      </w:r>
      <w:r w:rsidR="001C03F4" w:rsidRPr="00997081">
        <w:t>the glory of who</w:t>
      </w:r>
      <w:r w:rsidR="009522BB" w:rsidRPr="00997081">
        <w:t xml:space="preserve"> You created us to be</w:t>
      </w:r>
      <w:r w:rsidR="00A64AC0" w:rsidRPr="00997081">
        <w:t>.</w:t>
      </w:r>
      <w:r w:rsidR="00D74585" w:rsidRPr="00997081">
        <w:t xml:space="preserve"> Lead us to the next s</w:t>
      </w:r>
      <w:r w:rsidR="00A64AC0" w:rsidRPr="00997081">
        <w:t>tep in our healing this week as we co-labor with You to</w:t>
      </w:r>
      <w:r w:rsidR="00D74585" w:rsidRPr="00997081">
        <w:t xml:space="preserve"> reorient our</w:t>
      </w:r>
      <w:r w:rsidR="009522BB" w:rsidRPr="00997081">
        <w:t xml:space="preserve"> lives </w:t>
      </w:r>
      <w:r w:rsidR="00606C89" w:rsidRPr="00997081">
        <w:t xml:space="preserve">for </w:t>
      </w:r>
      <w:r w:rsidR="009522BB" w:rsidRPr="00997081">
        <w:t xml:space="preserve">a more effective flow </w:t>
      </w:r>
      <w:r w:rsidR="00BB6546" w:rsidRPr="00997081">
        <w:t xml:space="preserve">and to flourish in </w:t>
      </w:r>
      <w:r w:rsidR="00F269D2" w:rsidRPr="00997081">
        <w:rPr>
          <w:rFonts w:cs="Arial"/>
          <w:color w:val="222222"/>
          <w:shd w:val="clear" w:color="auto" w:fill="FFFFFF"/>
        </w:rPr>
        <w:t>our connection with our True Self,</w:t>
      </w:r>
      <w:r w:rsidR="00D74585" w:rsidRPr="00997081">
        <w:t xml:space="preserve"> with our community and the re</w:t>
      </w:r>
      <w:r w:rsidR="00A64AC0" w:rsidRPr="00997081">
        <w:t>st of Creation, and with You, for</w:t>
      </w:r>
      <w:r w:rsidR="00D74585" w:rsidRPr="00997081">
        <w:t xml:space="preserve"> the glory and honor of our Lord Jesus. Amen.</w:t>
      </w:r>
    </w:p>
    <w:bookmarkEnd w:id="49"/>
    <w:p w14:paraId="268BB553" w14:textId="77777777" w:rsidR="006977FD" w:rsidRPr="00997081" w:rsidRDefault="006977FD" w:rsidP="00D74585">
      <w:pPr>
        <w:spacing w:after="0" w:line="240" w:lineRule="auto"/>
        <w:jc w:val="both"/>
      </w:pPr>
    </w:p>
    <w:p w14:paraId="58B80153" w14:textId="77777777" w:rsidR="006977FD" w:rsidRPr="00997081" w:rsidRDefault="006977FD" w:rsidP="00D74585">
      <w:pPr>
        <w:spacing w:after="0" w:line="240" w:lineRule="auto"/>
        <w:jc w:val="both"/>
      </w:pPr>
      <w:r w:rsidRPr="00997081">
        <w:t>Take a deep breath.</w:t>
      </w:r>
    </w:p>
    <w:p w14:paraId="2617B4A1" w14:textId="77777777" w:rsidR="00D121A7" w:rsidRPr="00997081" w:rsidRDefault="00D121A7" w:rsidP="00D121A7">
      <w:pPr>
        <w:spacing w:after="0" w:line="240" w:lineRule="auto"/>
      </w:pPr>
      <w:r w:rsidRPr="00997081">
        <w:rPr>
          <w:i/>
        </w:rPr>
        <w:t>(If time permits, ask, “Does anyone have comments or questions about this meeting?”)</w:t>
      </w:r>
    </w:p>
    <w:p w14:paraId="76795868" w14:textId="77777777" w:rsidR="00DB165A" w:rsidRPr="00997081" w:rsidRDefault="00DB165A" w:rsidP="00DB165A">
      <w:pPr>
        <w:spacing w:after="0" w:line="240" w:lineRule="auto"/>
      </w:pPr>
    </w:p>
    <w:p w14:paraId="28417868" w14:textId="77777777" w:rsidR="00285B9A" w:rsidRPr="00997081" w:rsidRDefault="00364554" w:rsidP="006A08BE">
      <w:pPr>
        <w:spacing w:after="0" w:line="240" w:lineRule="auto"/>
        <w:jc w:val="both"/>
      </w:pPr>
      <w:r w:rsidRPr="00997081">
        <w:rPr>
          <w:b/>
        </w:rPr>
        <w:t>1:2</w:t>
      </w:r>
      <w:r w:rsidR="00D74585" w:rsidRPr="00997081">
        <w:rPr>
          <w:b/>
        </w:rPr>
        <w:t>9</w:t>
      </w:r>
      <w:r w:rsidRPr="00997081">
        <w:rPr>
          <w:b/>
        </w:rPr>
        <w:tab/>
        <w:t>ANNOUNCEMENTS</w:t>
      </w:r>
      <w:r w:rsidR="006764CF" w:rsidRPr="00997081">
        <w:t xml:space="preserve"> </w:t>
      </w:r>
    </w:p>
    <w:p w14:paraId="5A284D6C" w14:textId="77777777" w:rsidR="00901E5C" w:rsidRPr="00997081" w:rsidRDefault="00901E5C" w:rsidP="006A08BE">
      <w:pPr>
        <w:spacing w:after="0" w:line="240" w:lineRule="auto"/>
        <w:jc w:val="both"/>
      </w:pPr>
    </w:p>
    <w:p w14:paraId="72B4F389" w14:textId="73FF5CB1" w:rsidR="006605E2" w:rsidRPr="00997081" w:rsidRDefault="00BB507D" w:rsidP="006A08BE">
      <w:pPr>
        <w:spacing w:after="0" w:line="240" w:lineRule="auto"/>
        <w:jc w:val="both"/>
      </w:pPr>
      <w:bookmarkStart w:id="50" w:name="_Hlk178234094"/>
      <w:r w:rsidRPr="00997081">
        <w:t>*</w:t>
      </w:r>
      <w:r w:rsidR="00901E5C" w:rsidRPr="00997081">
        <w:t xml:space="preserve">This is the time in our KF training cycle to consider whether we, as KF members, want to offer the next NHG book study to our wider community. All current members are invited to participate in offering this gift by signing up on the spreadsheet </w:t>
      </w:r>
      <w:r w:rsidR="00546F53" w:rsidRPr="00997081">
        <w:t xml:space="preserve">sent </w:t>
      </w:r>
      <w:r w:rsidR="00C40E6A" w:rsidRPr="00997081">
        <w:t>with</w:t>
      </w:r>
      <w:r w:rsidR="00546F53" w:rsidRPr="00997081">
        <w:t xml:space="preserve"> the recent email from </w:t>
      </w:r>
      <w:r w:rsidR="009F7B9E" w:rsidRPr="00997081">
        <w:t>admin</w:t>
      </w:r>
      <w:r w:rsidR="00546F53" w:rsidRPr="00997081">
        <w:t>.</w:t>
      </w:r>
    </w:p>
    <w:p w14:paraId="6A6144F9" w14:textId="77777777" w:rsidR="002733B4" w:rsidRPr="00997081" w:rsidRDefault="002733B4" w:rsidP="006A08BE">
      <w:pPr>
        <w:spacing w:after="0" w:line="240" w:lineRule="auto"/>
        <w:jc w:val="both"/>
      </w:pPr>
    </w:p>
    <w:p w14:paraId="226F9F49" w14:textId="2103D81D" w:rsidR="002733B4" w:rsidRPr="00997081" w:rsidRDefault="002733B4" w:rsidP="006A08BE">
      <w:pPr>
        <w:spacing w:after="0" w:line="240" w:lineRule="auto"/>
        <w:jc w:val="both"/>
      </w:pPr>
      <w:r w:rsidRPr="00997081">
        <w:t>The Romans study begins in mid-October. If you are interested in participating, please register on the website.</w:t>
      </w:r>
    </w:p>
    <w:bookmarkEnd w:id="50"/>
    <w:p w14:paraId="5F9017B6" w14:textId="77777777" w:rsidR="00BB507D" w:rsidRPr="00997081" w:rsidRDefault="00BB507D" w:rsidP="006A08BE">
      <w:pPr>
        <w:spacing w:after="0" w:line="240" w:lineRule="auto"/>
        <w:jc w:val="both"/>
      </w:pPr>
    </w:p>
    <w:p w14:paraId="4252EBAE" w14:textId="1D2FFD55" w:rsidR="00BB507D" w:rsidRDefault="00BB507D" w:rsidP="006A08BE">
      <w:pPr>
        <w:spacing w:after="0" w:line="240" w:lineRule="auto"/>
        <w:jc w:val="both"/>
      </w:pPr>
      <w:bookmarkStart w:id="51" w:name="_Hlk178234126"/>
      <w:r w:rsidRPr="00997081">
        <w:t>(*Except when preparing for the Jubilee year)</w:t>
      </w:r>
      <w:bookmarkEnd w:id="51"/>
    </w:p>
    <w:p w14:paraId="591785CA" w14:textId="77777777" w:rsidR="009F7B9E" w:rsidRDefault="009F7B9E" w:rsidP="006A08BE">
      <w:pPr>
        <w:spacing w:after="0" w:line="240" w:lineRule="auto"/>
        <w:jc w:val="both"/>
      </w:pPr>
    </w:p>
    <w:sectPr w:rsidR="009F7B9E" w:rsidSect="001C1826">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95AF" w14:textId="77777777" w:rsidR="00CF02CD" w:rsidRDefault="00CF02CD" w:rsidP="00285B9A">
      <w:pPr>
        <w:spacing w:after="0" w:line="240" w:lineRule="auto"/>
      </w:pPr>
      <w:r>
        <w:separator/>
      </w:r>
    </w:p>
  </w:endnote>
  <w:endnote w:type="continuationSeparator" w:id="0">
    <w:p w14:paraId="26B77A11" w14:textId="77777777" w:rsidR="00CF02CD" w:rsidRDefault="00CF02CD" w:rsidP="00285B9A">
      <w:pPr>
        <w:spacing w:after="0" w:line="240" w:lineRule="auto"/>
      </w:pPr>
      <w:r>
        <w:continuationSeparator/>
      </w:r>
    </w:p>
  </w:endnote>
  <w:endnote w:id="1">
    <w:p w14:paraId="567381B6" w14:textId="77777777" w:rsidR="00CF4D26" w:rsidRPr="008D3D9C" w:rsidRDefault="00CF4D26">
      <w:pPr>
        <w:pStyle w:val="EndnoteText"/>
        <w:rPr>
          <w:lang w:val="en-GB"/>
        </w:rPr>
      </w:pPr>
      <w:r>
        <w:rPr>
          <w:rStyle w:val="EndnoteReference"/>
        </w:rPr>
        <w:endnoteRef/>
      </w:r>
      <w:r>
        <w:t xml:space="preserve"> </w:t>
      </w:r>
      <w:hyperlink r:id="rId1" w:history="1">
        <w:r w:rsidR="00F9483D">
          <w:rPr>
            <w:rStyle w:val="Hyperlink"/>
          </w:rPr>
          <w:t>www.centeringprayer.com</w:t>
        </w:r>
      </w:hyperlink>
      <w:r>
        <w:t>.</w:t>
      </w:r>
    </w:p>
  </w:endnote>
  <w:endnote w:id="2">
    <w:p w14:paraId="2843FF5B" w14:textId="77777777" w:rsidR="00CF4D26" w:rsidRPr="008D3D9C" w:rsidRDefault="00CF4D26">
      <w:pPr>
        <w:pStyle w:val="EndnoteText"/>
        <w:rPr>
          <w:lang w:val="en-GB"/>
        </w:rPr>
      </w:pPr>
      <w:r>
        <w:rPr>
          <w:rStyle w:val="EndnoteReference"/>
        </w:rPr>
        <w:endnoteRef/>
      </w:r>
      <w:r>
        <w:t xml:space="preserve"> </w:t>
      </w:r>
      <w:bookmarkStart w:id="2" w:name="_Hlk493177874"/>
      <w:r w:rsidR="007D2292" w:rsidRPr="007D2292">
        <w:rPr>
          <w:i/>
        </w:rPr>
        <w:t xml:space="preserve">Open My Eyes </w:t>
      </w:r>
      <w:r w:rsidR="007D2292">
        <w:rPr>
          <w:i/>
        </w:rPr>
        <w:t>T</w:t>
      </w:r>
      <w:r w:rsidR="007D2292" w:rsidRPr="007D2292">
        <w:rPr>
          <w:i/>
        </w:rPr>
        <w:t xml:space="preserve">hat I </w:t>
      </w:r>
      <w:r w:rsidR="007D2292">
        <w:rPr>
          <w:i/>
        </w:rPr>
        <w:t>M</w:t>
      </w:r>
      <w:r w:rsidR="007D2292" w:rsidRPr="007D2292">
        <w:rPr>
          <w:i/>
        </w:rPr>
        <w:t xml:space="preserve">ay </w:t>
      </w:r>
      <w:r w:rsidR="007D2292">
        <w:rPr>
          <w:i/>
        </w:rPr>
        <w:t>S</w:t>
      </w:r>
      <w:r w:rsidR="007D2292" w:rsidRPr="007D2292">
        <w:rPr>
          <w:i/>
        </w:rPr>
        <w:t>ee</w:t>
      </w:r>
      <w:r w:rsidR="007D2292">
        <w:t xml:space="preserve"> by </w:t>
      </w:r>
      <w:r w:rsidR="007D2292" w:rsidRPr="009E54BE">
        <w:rPr>
          <w:iCs/>
        </w:rPr>
        <w:t>Clara H. Scott (1841</w:t>
      </w:r>
      <w:r w:rsidR="00D75A9A">
        <w:rPr>
          <w:iCs/>
        </w:rPr>
        <w:t>–</w:t>
      </w:r>
      <w:r w:rsidR="007D2292" w:rsidRPr="009E54BE">
        <w:rPr>
          <w:iCs/>
        </w:rPr>
        <w:t>1897)</w:t>
      </w:r>
      <w:r w:rsidR="007D2292">
        <w:rPr>
          <w:iCs/>
        </w:rPr>
        <w:t xml:space="preserve">, </w:t>
      </w:r>
      <w:bookmarkEnd w:id="2"/>
      <w:r w:rsidR="007D2292">
        <w:rPr>
          <w:iCs/>
        </w:rPr>
        <w:fldChar w:fldCharType="begin"/>
      </w:r>
      <w:r w:rsidR="00D75A9A">
        <w:rPr>
          <w:iCs/>
        </w:rPr>
        <w:instrText>HYPERLINK "https://www.youtube.com/watch?v=ZJnGxPEv1vU"</w:instrText>
      </w:r>
      <w:r w:rsidR="007D2292">
        <w:rPr>
          <w:iCs/>
        </w:rPr>
      </w:r>
      <w:r w:rsidR="007D2292">
        <w:rPr>
          <w:iCs/>
        </w:rPr>
        <w:fldChar w:fldCharType="separate"/>
      </w:r>
      <w:r w:rsidR="00D75A9A">
        <w:rPr>
          <w:rStyle w:val="Hyperlink"/>
        </w:rPr>
        <w:t>www.youtube.com/watch?v=ZJnGxPEv1vU</w:t>
      </w:r>
      <w:r w:rsidR="007D2292">
        <w:rPr>
          <w:iCs/>
        </w:rPr>
        <w:fldChar w:fldCharType="end"/>
      </w:r>
      <w:r w:rsidR="007D2292">
        <w:rPr>
          <w:iCs/>
        </w:rPr>
        <w:t xml:space="preserve">. </w:t>
      </w:r>
    </w:p>
  </w:endnote>
  <w:endnote w:id="3">
    <w:p w14:paraId="54626D1B" w14:textId="5C5C5B49" w:rsidR="003935B6" w:rsidRPr="003F3185" w:rsidRDefault="003935B6">
      <w:pPr>
        <w:pStyle w:val="EndnoteText"/>
      </w:pPr>
      <w:r>
        <w:rPr>
          <w:rStyle w:val="EndnoteReference"/>
        </w:rPr>
        <w:endnoteRef/>
      </w:r>
      <w:r>
        <w:t xml:space="preserve"> </w:t>
      </w:r>
      <w:r w:rsidR="00193B6C">
        <w:t xml:space="preserve">William </w:t>
      </w:r>
      <w:r>
        <w:t xml:space="preserve">Shakespeare, </w:t>
      </w:r>
      <w:r w:rsidRPr="003F3185">
        <w:rPr>
          <w:i/>
          <w:iCs/>
        </w:rPr>
        <w:t>Richard III</w:t>
      </w:r>
      <w:r w:rsidR="00193B6C" w:rsidRPr="003F3185">
        <w:rPr>
          <w:i/>
          <w:iCs/>
        </w:rPr>
        <w:t xml:space="preserve"> (</w:t>
      </w:r>
      <w:r w:rsidRPr="003F3185">
        <w:rPr>
          <w:i/>
          <w:iCs/>
        </w:rPr>
        <w:t>Act 1, Scene</w:t>
      </w:r>
      <w:r w:rsidR="003F3185">
        <w:rPr>
          <w:i/>
          <w:iCs/>
        </w:rPr>
        <w:t xml:space="preserve"> 1)</w:t>
      </w:r>
      <w:r w:rsidR="003F3185">
        <w:t>.</w:t>
      </w:r>
    </w:p>
  </w:endnote>
  <w:endnote w:id="4">
    <w:p w14:paraId="53A81089" w14:textId="77777777" w:rsidR="00CF4D26" w:rsidRPr="00813DE8" w:rsidRDefault="00CF4D26">
      <w:pPr>
        <w:pStyle w:val="EndnoteText"/>
        <w:rPr>
          <w:lang w:val="fr-FR"/>
        </w:rPr>
      </w:pPr>
      <w:r>
        <w:rPr>
          <w:rStyle w:val="EndnoteReference"/>
        </w:rPr>
        <w:endnoteRef/>
      </w:r>
      <w:r w:rsidRPr="00813DE8">
        <w:rPr>
          <w:lang w:val="fr-FR"/>
        </w:rPr>
        <w:t xml:space="preserve"> </w:t>
      </w:r>
      <w:hyperlink r:id="rId2" w:history="1">
        <w:r w:rsidR="00F9483D" w:rsidRPr="00813DE8">
          <w:rPr>
            <w:rStyle w:val="Hyperlink"/>
            <w:lang w:val="fr-FR"/>
          </w:rPr>
          <w:t>en.wikipedia.org/wiki/</w:t>
        </w:r>
        <w:proofErr w:type="spellStart"/>
        <w:r w:rsidR="00F9483D" w:rsidRPr="00813DE8">
          <w:rPr>
            <w:rStyle w:val="Hyperlink"/>
            <w:lang w:val="fr-FR"/>
          </w:rPr>
          <w:t>Tapas_Acupressure_Technique</w:t>
        </w:r>
        <w:proofErr w:type="spellEnd"/>
      </w:hyperlink>
      <w:r w:rsidR="005D5285" w:rsidRPr="00813DE8">
        <w:rPr>
          <w:rStyle w:val="Hyperlink"/>
          <w:u w:val="none"/>
          <w:lang w:val="fr-FR"/>
        </w:rPr>
        <w:t>.</w:t>
      </w:r>
    </w:p>
  </w:endnote>
  <w:endnote w:id="5">
    <w:p w14:paraId="718F46BC" w14:textId="77777777" w:rsidR="008509FE" w:rsidRPr="00813DE8" w:rsidRDefault="008509FE" w:rsidP="008509FE">
      <w:pPr>
        <w:pStyle w:val="EndnoteText"/>
        <w:rPr>
          <w:lang w:val="fr-FR"/>
        </w:rPr>
      </w:pPr>
      <w:r>
        <w:rPr>
          <w:rStyle w:val="EndnoteReference"/>
        </w:rPr>
        <w:endnoteRef/>
      </w:r>
      <w:r w:rsidRPr="00813DE8">
        <w:rPr>
          <w:lang w:val="fr-FR"/>
        </w:rPr>
        <w:t xml:space="preserve"> James </w:t>
      </w:r>
      <w:r w:rsidRPr="00813DE8">
        <w:rPr>
          <w:lang w:val="fr-FR"/>
        </w:rPr>
        <w:t>2:14–28.</w:t>
      </w:r>
    </w:p>
  </w:endnote>
  <w:endnote w:id="6">
    <w:p w14:paraId="20999AE0" w14:textId="77777777" w:rsidR="00F736EA" w:rsidRPr="00F736EA" w:rsidRDefault="00F736EA">
      <w:pPr>
        <w:pStyle w:val="EndnoteText"/>
      </w:pPr>
      <w:r>
        <w:rPr>
          <w:rStyle w:val="EndnoteReference"/>
        </w:rPr>
        <w:endnoteRef/>
      </w:r>
      <w:r>
        <w:t xml:space="preserve"> </w:t>
      </w:r>
      <w:r w:rsidR="00A07135">
        <w:t>See KF12.</w:t>
      </w:r>
    </w:p>
  </w:endnote>
  <w:endnote w:id="7">
    <w:p w14:paraId="3FD75187" w14:textId="77777777" w:rsidR="00D04EC5" w:rsidRDefault="00D04EC5" w:rsidP="00D04EC5">
      <w:pPr>
        <w:pStyle w:val="EndnoteText"/>
        <w:rPr>
          <w:lang w:val="en-GB"/>
        </w:rPr>
      </w:pPr>
      <w:r>
        <w:rPr>
          <w:rStyle w:val="EndnoteReference"/>
        </w:rPr>
        <w:endnoteRef/>
      </w:r>
      <w:r w:rsidRPr="00F736EA">
        <w:rPr>
          <w:lang w:val="en-GB"/>
        </w:rPr>
        <w:t xml:space="preserve"> </w:t>
      </w:r>
      <w:hyperlink r:id="rId3" w:history="1">
        <w:r w:rsidR="00F9483D">
          <w:rPr>
            <w:rStyle w:val="Hyperlink"/>
            <w:lang w:val="en-GB"/>
          </w:rPr>
          <w:t>www.camillecaldwell.com/WelcomePrayer.html</w:t>
        </w:r>
      </w:hyperlink>
      <w:r w:rsidRPr="00F736EA">
        <w:rPr>
          <w:rStyle w:val="Hyperlink"/>
          <w:color w:val="auto"/>
          <w:u w:val="none"/>
          <w:lang w:val="en-GB"/>
        </w:rPr>
        <w:t xml:space="preserve">. </w:t>
      </w:r>
      <w:r w:rsidRPr="005233A4">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92CD" w14:textId="4A2A121D" w:rsidR="00CF4D26" w:rsidRDefault="00CF4D26">
    <w:pPr>
      <w:pStyle w:val="Footer"/>
    </w:pPr>
    <w:r>
      <w:t>karisfellowships.com</w:t>
    </w:r>
    <w:r>
      <w:tab/>
      <w:t>KF27-M</w:t>
    </w:r>
    <w:r>
      <w:tab/>
    </w:r>
    <w:r>
      <w:rPr>
        <w:rFonts w:cstheme="minorHAnsi"/>
      </w:rPr>
      <w:t>©</w:t>
    </w:r>
    <w:r w:rsidR="00CE02E0">
      <w:t>20</w:t>
    </w:r>
    <w:r w:rsidR="009D3E22">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D6FD" w14:textId="616EFC20" w:rsidR="001C1826" w:rsidRDefault="00A26E94">
    <w:pPr>
      <w:pStyle w:val="Footer"/>
    </w:pPr>
    <w:r>
      <w:t>karisfellowships.com</w:t>
    </w:r>
    <w:r w:rsidR="001C1826">
      <w:ptab w:relativeTo="margin" w:alignment="center" w:leader="none"/>
    </w:r>
    <w:r>
      <w:t>KF27-M</w:t>
    </w:r>
    <w:r w:rsidR="001C1826">
      <w:ptab w:relativeTo="margin" w:alignment="right" w:leader="none"/>
    </w:r>
    <w:r>
      <w:rPr>
        <w:rFonts w:cstheme="minorHAnsi"/>
      </w:rPr>
      <w:t>©</w:t>
    </w:r>
    <w:r>
      <w:t>20</w:t>
    </w:r>
    <w:r w:rsidR="009D3E22">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63F0" w14:textId="77777777" w:rsidR="00CF02CD" w:rsidRDefault="00CF02CD" w:rsidP="00285B9A">
      <w:pPr>
        <w:spacing w:after="0" w:line="240" w:lineRule="auto"/>
      </w:pPr>
      <w:r>
        <w:separator/>
      </w:r>
    </w:p>
  </w:footnote>
  <w:footnote w:type="continuationSeparator" w:id="0">
    <w:p w14:paraId="33CADD6C" w14:textId="77777777" w:rsidR="00CF02CD" w:rsidRDefault="00CF02C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B23BFC0" w14:textId="77777777" w:rsidR="00CF4D26" w:rsidRDefault="00CF4D26">
        <w:pPr>
          <w:pStyle w:val="Header"/>
          <w:jc w:val="right"/>
        </w:pPr>
        <w:r>
          <w:fldChar w:fldCharType="begin"/>
        </w:r>
        <w:r>
          <w:instrText xml:space="preserve"> PAGE   \* MERGEFORMAT </w:instrText>
        </w:r>
        <w:r>
          <w:fldChar w:fldCharType="separate"/>
        </w:r>
        <w:r w:rsidR="00AB558A">
          <w:rPr>
            <w:noProof/>
          </w:rPr>
          <w:t>7</w:t>
        </w:r>
        <w:r>
          <w:rPr>
            <w:noProof/>
          </w:rPr>
          <w:fldChar w:fldCharType="end"/>
        </w:r>
      </w:p>
    </w:sdtContent>
  </w:sdt>
  <w:p w14:paraId="157FF601" w14:textId="77777777" w:rsidR="00CF4D26" w:rsidRDefault="00CF4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1A4A"/>
    <w:multiLevelType w:val="hybridMultilevel"/>
    <w:tmpl w:val="8D2A0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6902A5"/>
    <w:multiLevelType w:val="hybridMultilevel"/>
    <w:tmpl w:val="37DAE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3058E8"/>
    <w:multiLevelType w:val="hybridMultilevel"/>
    <w:tmpl w:val="A97A26C0"/>
    <w:lvl w:ilvl="0" w:tplc="0440662E">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B3E55D5"/>
    <w:multiLevelType w:val="hybridMultilevel"/>
    <w:tmpl w:val="522E3E4C"/>
    <w:lvl w:ilvl="0" w:tplc="67CC7B6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96502407">
    <w:abstractNumId w:val="2"/>
  </w:num>
  <w:num w:numId="2" w16cid:durableId="982581513">
    <w:abstractNumId w:val="1"/>
  </w:num>
  <w:num w:numId="3" w16cid:durableId="495414031">
    <w:abstractNumId w:val="0"/>
  </w:num>
  <w:num w:numId="4" w16cid:durableId="928192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636F"/>
    <w:rsid w:val="00023DBC"/>
    <w:rsid w:val="000240E0"/>
    <w:rsid w:val="00027CCA"/>
    <w:rsid w:val="00030FA2"/>
    <w:rsid w:val="00035E67"/>
    <w:rsid w:val="00036F93"/>
    <w:rsid w:val="000627AA"/>
    <w:rsid w:val="00070049"/>
    <w:rsid w:val="00070CE8"/>
    <w:rsid w:val="00072E70"/>
    <w:rsid w:val="0007762D"/>
    <w:rsid w:val="000778DE"/>
    <w:rsid w:val="0008289B"/>
    <w:rsid w:val="000901F8"/>
    <w:rsid w:val="00090F5F"/>
    <w:rsid w:val="00093B45"/>
    <w:rsid w:val="000940ED"/>
    <w:rsid w:val="00094BB9"/>
    <w:rsid w:val="00095AA4"/>
    <w:rsid w:val="000A1662"/>
    <w:rsid w:val="000A32E9"/>
    <w:rsid w:val="000A7847"/>
    <w:rsid w:val="000B0341"/>
    <w:rsid w:val="000B272F"/>
    <w:rsid w:val="000B5B2B"/>
    <w:rsid w:val="000B5D93"/>
    <w:rsid w:val="000C6778"/>
    <w:rsid w:val="000C6A91"/>
    <w:rsid w:val="000D4592"/>
    <w:rsid w:val="000E2C8D"/>
    <w:rsid w:val="000E790F"/>
    <w:rsid w:val="000E7EFE"/>
    <w:rsid w:val="000F4234"/>
    <w:rsid w:val="000F6D9F"/>
    <w:rsid w:val="0010584D"/>
    <w:rsid w:val="00105EF5"/>
    <w:rsid w:val="00105FC7"/>
    <w:rsid w:val="00107033"/>
    <w:rsid w:val="00111077"/>
    <w:rsid w:val="00112B1B"/>
    <w:rsid w:val="0011382A"/>
    <w:rsid w:val="001178A4"/>
    <w:rsid w:val="00121724"/>
    <w:rsid w:val="00123652"/>
    <w:rsid w:val="00125024"/>
    <w:rsid w:val="00126549"/>
    <w:rsid w:val="001323C4"/>
    <w:rsid w:val="00132AAB"/>
    <w:rsid w:val="00136EC3"/>
    <w:rsid w:val="001417DA"/>
    <w:rsid w:val="001420C8"/>
    <w:rsid w:val="00143FA6"/>
    <w:rsid w:val="00147C9E"/>
    <w:rsid w:val="0015032C"/>
    <w:rsid w:val="00152643"/>
    <w:rsid w:val="00154928"/>
    <w:rsid w:val="00154BBC"/>
    <w:rsid w:val="00154D33"/>
    <w:rsid w:val="0015603B"/>
    <w:rsid w:val="00157606"/>
    <w:rsid w:val="00171D7A"/>
    <w:rsid w:val="00176A2F"/>
    <w:rsid w:val="00177834"/>
    <w:rsid w:val="00180374"/>
    <w:rsid w:val="00181AE1"/>
    <w:rsid w:val="00183DCC"/>
    <w:rsid w:val="00183E96"/>
    <w:rsid w:val="00183EEC"/>
    <w:rsid w:val="001852D4"/>
    <w:rsid w:val="00190289"/>
    <w:rsid w:val="00191710"/>
    <w:rsid w:val="00193B6C"/>
    <w:rsid w:val="001A01B3"/>
    <w:rsid w:val="001A4936"/>
    <w:rsid w:val="001A7711"/>
    <w:rsid w:val="001B02D6"/>
    <w:rsid w:val="001B1DCC"/>
    <w:rsid w:val="001B56D5"/>
    <w:rsid w:val="001C03F4"/>
    <w:rsid w:val="001C0B25"/>
    <w:rsid w:val="001C122C"/>
    <w:rsid w:val="001C1826"/>
    <w:rsid w:val="001C72EF"/>
    <w:rsid w:val="001C7EC1"/>
    <w:rsid w:val="001D02EB"/>
    <w:rsid w:val="001D3353"/>
    <w:rsid w:val="001D34F6"/>
    <w:rsid w:val="001E2663"/>
    <w:rsid w:val="001E3CFD"/>
    <w:rsid w:val="001E4C90"/>
    <w:rsid w:val="001E5159"/>
    <w:rsid w:val="001E6533"/>
    <w:rsid w:val="001F1C70"/>
    <w:rsid w:val="001F294F"/>
    <w:rsid w:val="001F51D0"/>
    <w:rsid w:val="0020161A"/>
    <w:rsid w:val="00203632"/>
    <w:rsid w:val="00206B4B"/>
    <w:rsid w:val="00207F26"/>
    <w:rsid w:val="00210C3D"/>
    <w:rsid w:val="00213A90"/>
    <w:rsid w:val="00213D64"/>
    <w:rsid w:val="0021573A"/>
    <w:rsid w:val="00216BA7"/>
    <w:rsid w:val="0021782D"/>
    <w:rsid w:val="00222300"/>
    <w:rsid w:val="00222F52"/>
    <w:rsid w:val="00226BFA"/>
    <w:rsid w:val="002375FB"/>
    <w:rsid w:val="00240255"/>
    <w:rsid w:val="0024714A"/>
    <w:rsid w:val="00247316"/>
    <w:rsid w:val="00252CC5"/>
    <w:rsid w:val="0025758D"/>
    <w:rsid w:val="00267E43"/>
    <w:rsid w:val="002708C8"/>
    <w:rsid w:val="00271069"/>
    <w:rsid w:val="00272012"/>
    <w:rsid w:val="002733B4"/>
    <w:rsid w:val="002743B5"/>
    <w:rsid w:val="00276DAE"/>
    <w:rsid w:val="002770C3"/>
    <w:rsid w:val="0028009D"/>
    <w:rsid w:val="00280B7C"/>
    <w:rsid w:val="002810E7"/>
    <w:rsid w:val="00281A05"/>
    <w:rsid w:val="00281E74"/>
    <w:rsid w:val="00285B9A"/>
    <w:rsid w:val="00285E52"/>
    <w:rsid w:val="00287E13"/>
    <w:rsid w:val="002960EC"/>
    <w:rsid w:val="002A1EA1"/>
    <w:rsid w:val="002A38FD"/>
    <w:rsid w:val="002A48C3"/>
    <w:rsid w:val="002A4ACB"/>
    <w:rsid w:val="002B0086"/>
    <w:rsid w:val="002B73D1"/>
    <w:rsid w:val="002C1188"/>
    <w:rsid w:val="002C2742"/>
    <w:rsid w:val="002C3DE9"/>
    <w:rsid w:val="002D292D"/>
    <w:rsid w:val="002D3A1B"/>
    <w:rsid w:val="002E4C59"/>
    <w:rsid w:val="002E5309"/>
    <w:rsid w:val="002E59BF"/>
    <w:rsid w:val="002E7798"/>
    <w:rsid w:val="002F17A9"/>
    <w:rsid w:val="002F55BD"/>
    <w:rsid w:val="00302030"/>
    <w:rsid w:val="0030590E"/>
    <w:rsid w:val="00313119"/>
    <w:rsid w:val="003137DA"/>
    <w:rsid w:val="00314B78"/>
    <w:rsid w:val="003165AB"/>
    <w:rsid w:val="00316A9B"/>
    <w:rsid w:val="00321BDB"/>
    <w:rsid w:val="00324936"/>
    <w:rsid w:val="003370BC"/>
    <w:rsid w:val="003372F7"/>
    <w:rsid w:val="00347CBA"/>
    <w:rsid w:val="0035362E"/>
    <w:rsid w:val="00356064"/>
    <w:rsid w:val="00356175"/>
    <w:rsid w:val="0035787D"/>
    <w:rsid w:val="00364554"/>
    <w:rsid w:val="003665D5"/>
    <w:rsid w:val="00371DF9"/>
    <w:rsid w:val="00372C33"/>
    <w:rsid w:val="00382EBC"/>
    <w:rsid w:val="00385254"/>
    <w:rsid w:val="00392002"/>
    <w:rsid w:val="003935B6"/>
    <w:rsid w:val="00394E40"/>
    <w:rsid w:val="003A1125"/>
    <w:rsid w:val="003A5154"/>
    <w:rsid w:val="003B2C59"/>
    <w:rsid w:val="003C4A53"/>
    <w:rsid w:val="003C612D"/>
    <w:rsid w:val="003E3E34"/>
    <w:rsid w:val="003F3185"/>
    <w:rsid w:val="003F6AE7"/>
    <w:rsid w:val="003F7143"/>
    <w:rsid w:val="00414D09"/>
    <w:rsid w:val="0041572D"/>
    <w:rsid w:val="00421282"/>
    <w:rsid w:val="00424BE1"/>
    <w:rsid w:val="00427A4C"/>
    <w:rsid w:val="00437B4F"/>
    <w:rsid w:val="00446463"/>
    <w:rsid w:val="0044793F"/>
    <w:rsid w:val="0044796B"/>
    <w:rsid w:val="00450802"/>
    <w:rsid w:val="00452844"/>
    <w:rsid w:val="0045340A"/>
    <w:rsid w:val="00471982"/>
    <w:rsid w:val="004719CE"/>
    <w:rsid w:val="004729F3"/>
    <w:rsid w:val="00475CF5"/>
    <w:rsid w:val="00485D3F"/>
    <w:rsid w:val="00491848"/>
    <w:rsid w:val="00493BF2"/>
    <w:rsid w:val="004950D8"/>
    <w:rsid w:val="00496736"/>
    <w:rsid w:val="004A1EFD"/>
    <w:rsid w:val="004A208E"/>
    <w:rsid w:val="004A3777"/>
    <w:rsid w:val="004B05C0"/>
    <w:rsid w:val="004B15D4"/>
    <w:rsid w:val="004B6A9D"/>
    <w:rsid w:val="004C1431"/>
    <w:rsid w:val="004C2315"/>
    <w:rsid w:val="004C3348"/>
    <w:rsid w:val="004D1F16"/>
    <w:rsid w:val="004D3014"/>
    <w:rsid w:val="004D674F"/>
    <w:rsid w:val="004E2B3B"/>
    <w:rsid w:val="004E42AB"/>
    <w:rsid w:val="004F3303"/>
    <w:rsid w:val="004F3762"/>
    <w:rsid w:val="00500E95"/>
    <w:rsid w:val="00506884"/>
    <w:rsid w:val="005233A4"/>
    <w:rsid w:val="00530A5B"/>
    <w:rsid w:val="005310E2"/>
    <w:rsid w:val="005324D4"/>
    <w:rsid w:val="00533A9C"/>
    <w:rsid w:val="005375EA"/>
    <w:rsid w:val="005423F2"/>
    <w:rsid w:val="00546F53"/>
    <w:rsid w:val="00553897"/>
    <w:rsid w:val="00555A9A"/>
    <w:rsid w:val="005567CB"/>
    <w:rsid w:val="00556DE5"/>
    <w:rsid w:val="00564878"/>
    <w:rsid w:val="00573D31"/>
    <w:rsid w:val="005948EE"/>
    <w:rsid w:val="005A4583"/>
    <w:rsid w:val="005B1224"/>
    <w:rsid w:val="005B1541"/>
    <w:rsid w:val="005B2EBC"/>
    <w:rsid w:val="005B2F42"/>
    <w:rsid w:val="005B3FA2"/>
    <w:rsid w:val="005B596B"/>
    <w:rsid w:val="005C5035"/>
    <w:rsid w:val="005D5285"/>
    <w:rsid w:val="005D53F5"/>
    <w:rsid w:val="005D6A70"/>
    <w:rsid w:val="005E0610"/>
    <w:rsid w:val="005E425B"/>
    <w:rsid w:val="005F0432"/>
    <w:rsid w:val="005F286D"/>
    <w:rsid w:val="005F3165"/>
    <w:rsid w:val="0060076B"/>
    <w:rsid w:val="00601B49"/>
    <w:rsid w:val="00601E5F"/>
    <w:rsid w:val="00605A0F"/>
    <w:rsid w:val="00606C89"/>
    <w:rsid w:val="00610F2A"/>
    <w:rsid w:val="0061117B"/>
    <w:rsid w:val="00612AD2"/>
    <w:rsid w:val="00617E3E"/>
    <w:rsid w:val="00624493"/>
    <w:rsid w:val="006265C6"/>
    <w:rsid w:val="00630843"/>
    <w:rsid w:val="00632C5F"/>
    <w:rsid w:val="0064785D"/>
    <w:rsid w:val="00654165"/>
    <w:rsid w:val="006605E2"/>
    <w:rsid w:val="00660B3D"/>
    <w:rsid w:val="00660F9C"/>
    <w:rsid w:val="00662A36"/>
    <w:rsid w:val="00665CB1"/>
    <w:rsid w:val="006711DA"/>
    <w:rsid w:val="00672159"/>
    <w:rsid w:val="0067428D"/>
    <w:rsid w:val="006764CF"/>
    <w:rsid w:val="006801ED"/>
    <w:rsid w:val="006855F4"/>
    <w:rsid w:val="00686000"/>
    <w:rsid w:val="006938B1"/>
    <w:rsid w:val="006977FD"/>
    <w:rsid w:val="006A08BE"/>
    <w:rsid w:val="006B0CBE"/>
    <w:rsid w:val="006B0F6E"/>
    <w:rsid w:val="006C018C"/>
    <w:rsid w:val="006C3EFD"/>
    <w:rsid w:val="006C414C"/>
    <w:rsid w:val="006C54B6"/>
    <w:rsid w:val="006E10FC"/>
    <w:rsid w:val="006E2BD1"/>
    <w:rsid w:val="006F1F64"/>
    <w:rsid w:val="006F47A2"/>
    <w:rsid w:val="006F4C56"/>
    <w:rsid w:val="00704CC5"/>
    <w:rsid w:val="00712017"/>
    <w:rsid w:val="00722F78"/>
    <w:rsid w:val="007255AC"/>
    <w:rsid w:val="007275A3"/>
    <w:rsid w:val="00735FEE"/>
    <w:rsid w:val="00742710"/>
    <w:rsid w:val="0075285F"/>
    <w:rsid w:val="007574D1"/>
    <w:rsid w:val="007635CF"/>
    <w:rsid w:val="00772794"/>
    <w:rsid w:val="007752B9"/>
    <w:rsid w:val="0077599C"/>
    <w:rsid w:val="007766DD"/>
    <w:rsid w:val="00777D28"/>
    <w:rsid w:val="00786F38"/>
    <w:rsid w:val="0079080D"/>
    <w:rsid w:val="00793333"/>
    <w:rsid w:val="007967A4"/>
    <w:rsid w:val="007A20E8"/>
    <w:rsid w:val="007A4A21"/>
    <w:rsid w:val="007B777D"/>
    <w:rsid w:val="007B7CF8"/>
    <w:rsid w:val="007C1578"/>
    <w:rsid w:val="007C6CD2"/>
    <w:rsid w:val="007D2292"/>
    <w:rsid w:val="007E069B"/>
    <w:rsid w:val="007E094C"/>
    <w:rsid w:val="007E693C"/>
    <w:rsid w:val="007E7266"/>
    <w:rsid w:val="007F0530"/>
    <w:rsid w:val="007F67CA"/>
    <w:rsid w:val="008078A8"/>
    <w:rsid w:val="00810B79"/>
    <w:rsid w:val="00810C97"/>
    <w:rsid w:val="00812499"/>
    <w:rsid w:val="00813DE8"/>
    <w:rsid w:val="00820B34"/>
    <w:rsid w:val="00822EB2"/>
    <w:rsid w:val="00823346"/>
    <w:rsid w:val="00823F5C"/>
    <w:rsid w:val="00824912"/>
    <w:rsid w:val="00824FBE"/>
    <w:rsid w:val="008300FB"/>
    <w:rsid w:val="00830770"/>
    <w:rsid w:val="00836FBF"/>
    <w:rsid w:val="00842248"/>
    <w:rsid w:val="00843538"/>
    <w:rsid w:val="00844014"/>
    <w:rsid w:val="008445DD"/>
    <w:rsid w:val="008509FE"/>
    <w:rsid w:val="00851F8C"/>
    <w:rsid w:val="00853A4B"/>
    <w:rsid w:val="00855BCB"/>
    <w:rsid w:val="00857072"/>
    <w:rsid w:val="00864B00"/>
    <w:rsid w:val="00866FCC"/>
    <w:rsid w:val="0087359C"/>
    <w:rsid w:val="00874C72"/>
    <w:rsid w:val="0087547A"/>
    <w:rsid w:val="00875661"/>
    <w:rsid w:val="00877919"/>
    <w:rsid w:val="00885E9A"/>
    <w:rsid w:val="008923C6"/>
    <w:rsid w:val="008944D2"/>
    <w:rsid w:val="008A1544"/>
    <w:rsid w:val="008A1AF8"/>
    <w:rsid w:val="008A5AC8"/>
    <w:rsid w:val="008A700C"/>
    <w:rsid w:val="008B353B"/>
    <w:rsid w:val="008B5D7F"/>
    <w:rsid w:val="008C72FD"/>
    <w:rsid w:val="008D38AE"/>
    <w:rsid w:val="008D3D9C"/>
    <w:rsid w:val="008D40B8"/>
    <w:rsid w:val="008E220B"/>
    <w:rsid w:val="008E2A43"/>
    <w:rsid w:val="008E3B9A"/>
    <w:rsid w:val="008E60FF"/>
    <w:rsid w:val="008E7D56"/>
    <w:rsid w:val="008F12AF"/>
    <w:rsid w:val="008F25BB"/>
    <w:rsid w:val="008F5E2F"/>
    <w:rsid w:val="008F6A80"/>
    <w:rsid w:val="009008E1"/>
    <w:rsid w:val="0090151D"/>
    <w:rsid w:val="00901E5C"/>
    <w:rsid w:val="00904A4F"/>
    <w:rsid w:val="00905611"/>
    <w:rsid w:val="009125CA"/>
    <w:rsid w:val="00915013"/>
    <w:rsid w:val="00916673"/>
    <w:rsid w:val="009201F2"/>
    <w:rsid w:val="009267C2"/>
    <w:rsid w:val="00931275"/>
    <w:rsid w:val="00933010"/>
    <w:rsid w:val="0093535E"/>
    <w:rsid w:val="009522BB"/>
    <w:rsid w:val="00954428"/>
    <w:rsid w:val="00955A59"/>
    <w:rsid w:val="00965909"/>
    <w:rsid w:val="00965A42"/>
    <w:rsid w:val="00981445"/>
    <w:rsid w:val="00981C5B"/>
    <w:rsid w:val="009903CE"/>
    <w:rsid w:val="009932A6"/>
    <w:rsid w:val="00997081"/>
    <w:rsid w:val="009A3F1F"/>
    <w:rsid w:val="009B3023"/>
    <w:rsid w:val="009B5EEC"/>
    <w:rsid w:val="009B6A7E"/>
    <w:rsid w:val="009B6AC0"/>
    <w:rsid w:val="009B6F1C"/>
    <w:rsid w:val="009C23E4"/>
    <w:rsid w:val="009D3D26"/>
    <w:rsid w:val="009D3E22"/>
    <w:rsid w:val="009D6195"/>
    <w:rsid w:val="009E06C7"/>
    <w:rsid w:val="009E25BD"/>
    <w:rsid w:val="009E3ABB"/>
    <w:rsid w:val="009E54BE"/>
    <w:rsid w:val="009F7B9E"/>
    <w:rsid w:val="00A0260A"/>
    <w:rsid w:val="00A03646"/>
    <w:rsid w:val="00A066D9"/>
    <w:rsid w:val="00A07135"/>
    <w:rsid w:val="00A167AD"/>
    <w:rsid w:val="00A17EED"/>
    <w:rsid w:val="00A23033"/>
    <w:rsid w:val="00A26E94"/>
    <w:rsid w:val="00A32B01"/>
    <w:rsid w:val="00A4056C"/>
    <w:rsid w:val="00A419EC"/>
    <w:rsid w:val="00A42DB2"/>
    <w:rsid w:val="00A44F3F"/>
    <w:rsid w:val="00A5067C"/>
    <w:rsid w:val="00A519A6"/>
    <w:rsid w:val="00A528D7"/>
    <w:rsid w:val="00A530AB"/>
    <w:rsid w:val="00A55971"/>
    <w:rsid w:val="00A60579"/>
    <w:rsid w:val="00A60D29"/>
    <w:rsid w:val="00A645F9"/>
    <w:rsid w:val="00A64AC0"/>
    <w:rsid w:val="00A70F5D"/>
    <w:rsid w:val="00A933E5"/>
    <w:rsid w:val="00A95A73"/>
    <w:rsid w:val="00AA0B65"/>
    <w:rsid w:val="00AA38B5"/>
    <w:rsid w:val="00AA3CA8"/>
    <w:rsid w:val="00AB3A7D"/>
    <w:rsid w:val="00AB558A"/>
    <w:rsid w:val="00AB5A91"/>
    <w:rsid w:val="00AC62DB"/>
    <w:rsid w:val="00AD17B0"/>
    <w:rsid w:val="00AD1C58"/>
    <w:rsid w:val="00AD230E"/>
    <w:rsid w:val="00AD56FB"/>
    <w:rsid w:val="00AE6A0A"/>
    <w:rsid w:val="00AF0D89"/>
    <w:rsid w:val="00AF286C"/>
    <w:rsid w:val="00AF32FE"/>
    <w:rsid w:val="00AF5A80"/>
    <w:rsid w:val="00B02C17"/>
    <w:rsid w:val="00B11E75"/>
    <w:rsid w:val="00B11E7D"/>
    <w:rsid w:val="00B122BF"/>
    <w:rsid w:val="00B164C0"/>
    <w:rsid w:val="00B24662"/>
    <w:rsid w:val="00B30DA5"/>
    <w:rsid w:val="00B43F16"/>
    <w:rsid w:val="00B440F3"/>
    <w:rsid w:val="00B5490A"/>
    <w:rsid w:val="00B55186"/>
    <w:rsid w:val="00B6000B"/>
    <w:rsid w:val="00B62D2F"/>
    <w:rsid w:val="00B634FD"/>
    <w:rsid w:val="00B66C8C"/>
    <w:rsid w:val="00B7060A"/>
    <w:rsid w:val="00B856E3"/>
    <w:rsid w:val="00B86314"/>
    <w:rsid w:val="00B96033"/>
    <w:rsid w:val="00B97C1A"/>
    <w:rsid w:val="00BA5C3E"/>
    <w:rsid w:val="00BB1CD5"/>
    <w:rsid w:val="00BB507D"/>
    <w:rsid w:val="00BB6546"/>
    <w:rsid w:val="00BC14A8"/>
    <w:rsid w:val="00BC29D1"/>
    <w:rsid w:val="00BC5A32"/>
    <w:rsid w:val="00BD54E7"/>
    <w:rsid w:val="00BE782A"/>
    <w:rsid w:val="00BE7DE1"/>
    <w:rsid w:val="00BF477E"/>
    <w:rsid w:val="00BF4992"/>
    <w:rsid w:val="00C038C9"/>
    <w:rsid w:val="00C0469B"/>
    <w:rsid w:val="00C16E4D"/>
    <w:rsid w:val="00C21ADD"/>
    <w:rsid w:val="00C26AB6"/>
    <w:rsid w:val="00C2744B"/>
    <w:rsid w:val="00C27929"/>
    <w:rsid w:val="00C34199"/>
    <w:rsid w:val="00C3423C"/>
    <w:rsid w:val="00C36399"/>
    <w:rsid w:val="00C377E8"/>
    <w:rsid w:val="00C37A52"/>
    <w:rsid w:val="00C40E6A"/>
    <w:rsid w:val="00C516EF"/>
    <w:rsid w:val="00C6031B"/>
    <w:rsid w:val="00C62F06"/>
    <w:rsid w:val="00C64795"/>
    <w:rsid w:val="00C64AF5"/>
    <w:rsid w:val="00C77D2B"/>
    <w:rsid w:val="00C80033"/>
    <w:rsid w:val="00C83AF8"/>
    <w:rsid w:val="00C85807"/>
    <w:rsid w:val="00C86083"/>
    <w:rsid w:val="00CA5533"/>
    <w:rsid w:val="00CA6425"/>
    <w:rsid w:val="00CB3662"/>
    <w:rsid w:val="00CB5A48"/>
    <w:rsid w:val="00CC081C"/>
    <w:rsid w:val="00CC4071"/>
    <w:rsid w:val="00CC5FCE"/>
    <w:rsid w:val="00CD5F86"/>
    <w:rsid w:val="00CE02E0"/>
    <w:rsid w:val="00CE2725"/>
    <w:rsid w:val="00CE41E7"/>
    <w:rsid w:val="00CE45C1"/>
    <w:rsid w:val="00CE61F5"/>
    <w:rsid w:val="00CF02CD"/>
    <w:rsid w:val="00CF4D26"/>
    <w:rsid w:val="00CF627A"/>
    <w:rsid w:val="00CF6B07"/>
    <w:rsid w:val="00D02B01"/>
    <w:rsid w:val="00D03893"/>
    <w:rsid w:val="00D03ED2"/>
    <w:rsid w:val="00D04EC5"/>
    <w:rsid w:val="00D05BD3"/>
    <w:rsid w:val="00D073F5"/>
    <w:rsid w:val="00D11614"/>
    <w:rsid w:val="00D121A7"/>
    <w:rsid w:val="00D13F70"/>
    <w:rsid w:val="00D16A0E"/>
    <w:rsid w:val="00D24027"/>
    <w:rsid w:val="00D27F22"/>
    <w:rsid w:val="00D36C34"/>
    <w:rsid w:val="00D37F1D"/>
    <w:rsid w:val="00D40D11"/>
    <w:rsid w:val="00D458D2"/>
    <w:rsid w:val="00D515C6"/>
    <w:rsid w:val="00D539C7"/>
    <w:rsid w:val="00D55734"/>
    <w:rsid w:val="00D670A0"/>
    <w:rsid w:val="00D675C2"/>
    <w:rsid w:val="00D72973"/>
    <w:rsid w:val="00D7303C"/>
    <w:rsid w:val="00D74425"/>
    <w:rsid w:val="00D74585"/>
    <w:rsid w:val="00D75A9A"/>
    <w:rsid w:val="00D762AD"/>
    <w:rsid w:val="00D8029D"/>
    <w:rsid w:val="00D821B4"/>
    <w:rsid w:val="00D861D6"/>
    <w:rsid w:val="00D97E0B"/>
    <w:rsid w:val="00DA2B2F"/>
    <w:rsid w:val="00DA6C19"/>
    <w:rsid w:val="00DA7563"/>
    <w:rsid w:val="00DB165A"/>
    <w:rsid w:val="00DB2A87"/>
    <w:rsid w:val="00DB67AB"/>
    <w:rsid w:val="00DB6811"/>
    <w:rsid w:val="00DB7E36"/>
    <w:rsid w:val="00DD2EE3"/>
    <w:rsid w:val="00DD75C7"/>
    <w:rsid w:val="00DD763D"/>
    <w:rsid w:val="00DD768B"/>
    <w:rsid w:val="00DE1525"/>
    <w:rsid w:val="00DE3E71"/>
    <w:rsid w:val="00DE6DD1"/>
    <w:rsid w:val="00DF1DBA"/>
    <w:rsid w:val="00DF6DCE"/>
    <w:rsid w:val="00E05559"/>
    <w:rsid w:val="00E1174F"/>
    <w:rsid w:val="00E13ACD"/>
    <w:rsid w:val="00E311ED"/>
    <w:rsid w:val="00E324F9"/>
    <w:rsid w:val="00E32DB5"/>
    <w:rsid w:val="00E33147"/>
    <w:rsid w:val="00E35EB2"/>
    <w:rsid w:val="00E402B0"/>
    <w:rsid w:val="00E44B92"/>
    <w:rsid w:val="00E47347"/>
    <w:rsid w:val="00E572A9"/>
    <w:rsid w:val="00E71D3D"/>
    <w:rsid w:val="00E80916"/>
    <w:rsid w:val="00E80990"/>
    <w:rsid w:val="00E81C13"/>
    <w:rsid w:val="00E85B19"/>
    <w:rsid w:val="00E86A97"/>
    <w:rsid w:val="00E87400"/>
    <w:rsid w:val="00E96A48"/>
    <w:rsid w:val="00EA261D"/>
    <w:rsid w:val="00EA6627"/>
    <w:rsid w:val="00EA69AC"/>
    <w:rsid w:val="00EB043D"/>
    <w:rsid w:val="00EB1BB8"/>
    <w:rsid w:val="00EB5409"/>
    <w:rsid w:val="00EB6591"/>
    <w:rsid w:val="00ED089B"/>
    <w:rsid w:val="00ED2273"/>
    <w:rsid w:val="00ED4DC8"/>
    <w:rsid w:val="00EF5E4E"/>
    <w:rsid w:val="00EF7387"/>
    <w:rsid w:val="00F0214E"/>
    <w:rsid w:val="00F04743"/>
    <w:rsid w:val="00F1058E"/>
    <w:rsid w:val="00F14A7B"/>
    <w:rsid w:val="00F2252E"/>
    <w:rsid w:val="00F269D2"/>
    <w:rsid w:val="00F32E58"/>
    <w:rsid w:val="00F356B7"/>
    <w:rsid w:val="00F357FD"/>
    <w:rsid w:val="00F37895"/>
    <w:rsid w:val="00F417DC"/>
    <w:rsid w:val="00F46BED"/>
    <w:rsid w:val="00F46E41"/>
    <w:rsid w:val="00F47027"/>
    <w:rsid w:val="00F47557"/>
    <w:rsid w:val="00F65FE1"/>
    <w:rsid w:val="00F736EA"/>
    <w:rsid w:val="00F77A96"/>
    <w:rsid w:val="00F77D58"/>
    <w:rsid w:val="00F77EC6"/>
    <w:rsid w:val="00F824EC"/>
    <w:rsid w:val="00F83866"/>
    <w:rsid w:val="00F85E87"/>
    <w:rsid w:val="00F9483D"/>
    <w:rsid w:val="00FA20A0"/>
    <w:rsid w:val="00FA46B5"/>
    <w:rsid w:val="00FA5036"/>
    <w:rsid w:val="00FA5ECB"/>
    <w:rsid w:val="00FB54A7"/>
    <w:rsid w:val="00FC715E"/>
    <w:rsid w:val="00FD4E02"/>
    <w:rsid w:val="00FD67F5"/>
    <w:rsid w:val="00FD7D8E"/>
    <w:rsid w:val="00FE30BE"/>
    <w:rsid w:val="00FE7EE2"/>
    <w:rsid w:val="00FF6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09260B"/>
  <w15:docId w15:val="{C40F7E39-56B9-4134-B096-86278246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26AB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26AB6"/>
    <w:rPr>
      <w:rFonts w:ascii="Lucida Grande" w:hAnsi="Lucida Grande"/>
      <w:sz w:val="18"/>
      <w:szCs w:val="18"/>
    </w:rPr>
  </w:style>
  <w:style w:type="character" w:customStyle="1" w:styleId="apple-converted-space">
    <w:name w:val="apple-converted-space"/>
    <w:basedOn w:val="DefaultParagraphFont"/>
    <w:rsid w:val="00F269D2"/>
  </w:style>
  <w:style w:type="paragraph" w:styleId="EndnoteText">
    <w:name w:val="endnote text"/>
    <w:basedOn w:val="Normal"/>
    <w:link w:val="EndnoteTextChar"/>
    <w:uiPriority w:val="99"/>
    <w:semiHidden/>
    <w:unhideWhenUsed/>
    <w:rsid w:val="00FD7D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D7D8E"/>
    <w:rPr>
      <w:sz w:val="20"/>
      <w:szCs w:val="20"/>
    </w:rPr>
  </w:style>
  <w:style w:type="character" w:styleId="EndnoteReference">
    <w:name w:val="endnote reference"/>
    <w:basedOn w:val="DefaultParagraphFont"/>
    <w:uiPriority w:val="99"/>
    <w:semiHidden/>
    <w:unhideWhenUsed/>
    <w:rsid w:val="00FD7D8E"/>
    <w:rPr>
      <w:vertAlign w:val="superscript"/>
    </w:rPr>
  </w:style>
  <w:style w:type="character" w:styleId="Hyperlink">
    <w:name w:val="Hyperlink"/>
    <w:basedOn w:val="DefaultParagraphFont"/>
    <w:uiPriority w:val="99"/>
    <w:unhideWhenUsed/>
    <w:rsid w:val="00FD7D8E"/>
    <w:rPr>
      <w:color w:val="0000FF" w:themeColor="hyperlink"/>
      <w:u w:val="single"/>
    </w:rPr>
  </w:style>
  <w:style w:type="paragraph" w:styleId="ListParagraph">
    <w:name w:val="List Paragraph"/>
    <w:basedOn w:val="Normal"/>
    <w:uiPriority w:val="34"/>
    <w:qFormat/>
    <w:rsid w:val="00226BFA"/>
    <w:pPr>
      <w:ind w:left="720"/>
      <w:contextualSpacing/>
    </w:pPr>
  </w:style>
  <w:style w:type="character" w:styleId="UnresolvedMention">
    <w:name w:val="Unresolved Mention"/>
    <w:basedOn w:val="DefaultParagraphFont"/>
    <w:uiPriority w:val="99"/>
    <w:semiHidden/>
    <w:unhideWhenUsed/>
    <w:rsid w:val="007D2292"/>
    <w:rPr>
      <w:color w:val="808080"/>
      <w:shd w:val="clear" w:color="auto" w:fill="E6E6E6"/>
    </w:rPr>
  </w:style>
  <w:style w:type="character" w:styleId="FollowedHyperlink">
    <w:name w:val="FollowedHyperlink"/>
    <w:basedOn w:val="DefaultParagraphFont"/>
    <w:uiPriority w:val="99"/>
    <w:semiHidden/>
    <w:unhideWhenUsed/>
    <w:rsid w:val="00123652"/>
    <w:rPr>
      <w:color w:val="800080" w:themeColor="followedHyperlink"/>
      <w:u w:val="single"/>
    </w:rPr>
  </w:style>
  <w:style w:type="paragraph" w:styleId="Revision">
    <w:name w:val="Revision"/>
    <w:hidden/>
    <w:uiPriority w:val="99"/>
    <w:semiHidden/>
    <w:rsid w:val="00CC5F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705161">
      <w:bodyDiv w:val="1"/>
      <w:marLeft w:val="0"/>
      <w:marRight w:val="0"/>
      <w:marTop w:val="0"/>
      <w:marBottom w:val="0"/>
      <w:divBdr>
        <w:top w:val="none" w:sz="0" w:space="0" w:color="auto"/>
        <w:left w:val="none" w:sz="0" w:space="0" w:color="auto"/>
        <w:bottom w:val="none" w:sz="0" w:space="0" w:color="auto"/>
        <w:right w:val="none" w:sz="0" w:space="0" w:color="auto"/>
      </w:divBdr>
    </w:div>
    <w:div w:id="1439567368">
      <w:bodyDiv w:val="1"/>
      <w:marLeft w:val="0"/>
      <w:marRight w:val="0"/>
      <w:marTop w:val="0"/>
      <w:marBottom w:val="0"/>
      <w:divBdr>
        <w:top w:val="none" w:sz="0" w:space="0" w:color="auto"/>
        <w:left w:val="none" w:sz="0" w:space="0" w:color="auto"/>
        <w:bottom w:val="none" w:sz="0" w:space="0" w:color="auto"/>
        <w:right w:val="none" w:sz="0" w:space="0" w:color="auto"/>
      </w:divBdr>
      <w:divsChild>
        <w:div w:id="1937596879">
          <w:marLeft w:val="0"/>
          <w:marRight w:val="0"/>
          <w:marTop w:val="0"/>
          <w:marBottom w:val="0"/>
          <w:divBdr>
            <w:top w:val="none" w:sz="0" w:space="0" w:color="auto"/>
            <w:left w:val="none" w:sz="0" w:space="0" w:color="auto"/>
            <w:bottom w:val="none" w:sz="0" w:space="0" w:color="auto"/>
            <w:right w:val="none" w:sz="0" w:space="0" w:color="auto"/>
          </w:divBdr>
        </w:div>
      </w:divsChild>
    </w:div>
    <w:div w:id="1950625835">
      <w:bodyDiv w:val="1"/>
      <w:marLeft w:val="0"/>
      <w:marRight w:val="0"/>
      <w:marTop w:val="0"/>
      <w:marBottom w:val="0"/>
      <w:divBdr>
        <w:top w:val="none" w:sz="0" w:space="0" w:color="auto"/>
        <w:left w:val="none" w:sz="0" w:space="0" w:color="auto"/>
        <w:bottom w:val="none" w:sz="0" w:space="0" w:color="auto"/>
        <w:right w:val="none" w:sz="0" w:space="0" w:color="auto"/>
      </w:divBdr>
      <w:divsChild>
        <w:div w:id="873033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www.centeringpray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C28A9-F884-4EC8-A008-CE4047ACA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84</TotalTime>
  <Pages>8</Pages>
  <Words>2742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5</cp:revision>
  <cp:lastPrinted>2019-09-15T14:15:00Z</cp:lastPrinted>
  <dcterms:created xsi:type="dcterms:W3CDTF">2024-09-26T16:10:00Z</dcterms:created>
  <dcterms:modified xsi:type="dcterms:W3CDTF">2025-10-20T23:24:00Z</dcterms:modified>
</cp:coreProperties>
</file>