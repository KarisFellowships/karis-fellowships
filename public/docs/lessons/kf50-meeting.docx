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D9923" w14:textId="798B3546" w:rsidR="00285B9A" w:rsidRPr="004F57F8" w:rsidRDefault="00285B9A" w:rsidP="00FB545F">
      <w:pPr>
        <w:pStyle w:val="Title"/>
        <w:jc w:val="both"/>
      </w:pPr>
      <w:r w:rsidRPr="004F57F8">
        <w:t>KF</w:t>
      </w:r>
      <w:r w:rsidR="00961B35" w:rsidRPr="004F57F8">
        <w:t>50</w:t>
      </w:r>
      <w:r w:rsidR="00C872F6" w:rsidRPr="004F57F8">
        <w:t xml:space="preserve"> Meeting</w:t>
      </w:r>
      <w:r w:rsidR="00ED7F18" w:rsidRPr="004F57F8">
        <w:t xml:space="preserve"> Version of</w:t>
      </w:r>
      <w:r w:rsidRPr="004F57F8">
        <w:t xml:space="preserve"> Teachings</w:t>
      </w:r>
      <w:r w:rsidR="00D13F70" w:rsidRPr="004F57F8">
        <w:t xml:space="preserve"> </w:t>
      </w:r>
    </w:p>
    <w:p w14:paraId="50CF0F57" w14:textId="77777777" w:rsidR="00285B9A" w:rsidRPr="004F57F8" w:rsidRDefault="00285B9A" w:rsidP="00316853">
      <w:pPr>
        <w:spacing w:after="0" w:line="240" w:lineRule="auto"/>
        <w:jc w:val="both"/>
      </w:pPr>
      <w:r w:rsidRPr="004F57F8">
        <w:t>Karis is an invitation to a relationship based on mutual generosity.</w:t>
      </w:r>
    </w:p>
    <w:p w14:paraId="328C55D9" w14:textId="77777777" w:rsidR="00C83063" w:rsidRPr="004F57F8" w:rsidRDefault="00C83063" w:rsidP="00316853">
      <w:pPr>
        <w:spacing w:after="0" w:line="240" w:lineRule="auto"/>
        <w:jc w:val="both"/>
      </w:pPr>
    </w:p>
    <w:p w14:paraId="4CC633C2" w14:textId="00F2C2DC" w:rsidR="00C83063" w:rsidRPr="004F57F8" w:rsidRDefault="009C46F6" w:rsidP="00316853">
      <w:pPr>
        <w:spacing w:after="0" w:line="240" w:lineRule="auto"/>
        <w:jc w:val="both"/>
      </w:pPr>
      <w:r w:rsidRPr="004F57F8">
        <w:t>“Search me, O God, and know my heart. Examine me and know my thoughts. See if there is any way in me that causes pain, and lead me in the ways of eternity.” (Psalm 139:23</w:t>
      </w:r>
      <w:r w:rsidR="00AC6256" w:rsidRPr="004F57F8">
        <w:t>–</w:t>
      </w:r>
      <w:r w:rsidRPr="004F57F8">
        <w:t>24)</w:t>
      </w:r>
    </w:p>
    <w:p w14:paraId="6ABC6FB7" w14:textId="77777777" w:rsidR="009C46F6" w:rsidRPr="004F57F8" w:rsidRDefault="009C46F6" w:rsidP="00316853">
      <w:pPr>
        <w:spacing w:after="0" w:line="240" w:lineRule="auto"/>
        <w:jc w:val="both"/>
      </w:pPr>
    </w:p>
    <w:p w14:paraId="5A16C24E" w14:textId="77777777" w:rsidR="00285B9A" w:rsidRPr="004F57F8" w:rsidRDefault="009674C6" w:rsidP="00316853">
      <w:pPr>
        <w:spacing w:after="0" w:line="240" w:lineRule="auto"/>
        <w:jc w:val="both"/>
        <w:rPr>
          <w:b/>
        </w:rPr>
      </w:pPr>
      <w:r w:rsidRPr="004F57F8">
        <w:rPr>
          <w:b/>
        </w:rPr>
        <w:t>0:01</w:t>
      </w:r>
      <w:r w:rsidR="00285B9A" w:rsidRPr="004F57F8">
        <w:rPr>
          <w:b/>
        </w:rPr>
        <w:tab/>
        <w:t>OPENING</w:t>
      </w:r>
    </w:p>
    <w:p w14:paraId="362909B8" w14:textId="77777777" w:rsidR="00C83063" w:rsidRPr="004F57F8" w:rsidRDefault="00C83063" w:rsidP="00316853">
      <w:pPr>
        <w:spacing w:after="0" w:line="240" w:lineRule="auto"/>
        <w:jc w:val="both"/>
        <w:rPr>
          <w:b/>
        </w:rPr>
      </w:pPr>
    </w:p>
    <w:p w14:paraId="5F66BA73" w14:textId="77777777" w:rsidR="00285B9A" w:rsidRPr="004F57F8" w:rsidRDefault="009674C6" w:rsidP="00316853">
      <w:pPr>
        <w:spacing w:after="0" w:line="240" w:lineRule="auto"/>
        <w:jc w:val="both"/>
        <w:rPr>
          <w:b/>
        </w:rPr>
      </w:pPr>
      <w:r w:rsidRPr="004F57F8">
        <w:rPr>
          <w:b/>
        </w:rPr>
        <w:t>0:02</w:t>
      </w:r>
      <w:r w:rsidR="00285B9A" w:rsidRPr="004F57F8">
        <w:rPr>
          <w:b/>
        </w:rPr>
        <w:tab/>
        <w:t>PRESENTING</w:t>
      </w:r>
    </w:p>
    <w:p w14:paraId="030BA91E" w14:textId="77777777" w:rsidR="00C83063" w:rsidRPr="004F57F8" w:rsidRDefault="00C83063" w:rsidP="00316853">
      <w:pPr>
        <w:spacing w:after="0" w:line="240" w:lineRule="auto"/>
        <w:jc w:val="both"/>
        <w:rPr>
          <w:b/>
        </w:rPr>
      </w:pPr>
    </w:p>
    <w:p w14:paraId="7163A77B" w14:textId="77777777" w:rsidR="00285B9A" w:rsidRPr="004F57F8" w:rsidRDefault="00C83063" w:rsidP="00316853">
      <w:pPr>
        <w:spacing w:after="0" w:line="240" w:lineRule="auto"/>
        <w:jc w:val="both"/>
        <w:rPr>
          <w:b/>
        </w:rPr>
      </w:pPr>
      <w:r w:rsidRPr="004F57F8">
        <w:rPr>
          <w:b/>
        </w:rPr>
        <w:t>0:06</w:t>
      </w:r>
      <w:r w:rsidR="009674C6" w:rsidRPr="004F57F8">
        <w:rPr>
          <w:b/>
        </w:rPr>
        <w:tab/>
        <w:t>KARIS CIRCULATION</w:t>
      </w:r>
    </w:p>
    <w:p w14:paraId="171D13BF" w14:textId="77777777" w:rsidR="00C83063" w:rsidRPr="004F57F8" w:rsidRDefault="00C83063" w:rsidP="00316853">
      <w:pPr>
        <w:spacing w:after="0" w:line="240" w:lineRule="auto"/>
        <w:jc w:val="both"/>
        <w:rPr>
          <w:b/>
        </w:rPr>
      </w:pPr>
    </w:p>
    <w:p w14:paraId="518B4CBE" w14:textId="77777777" w:rsidR="00285B9A" w:rsidRPr="004F57F8" w:rsidRDefault="00C83063" w:rsidP="00316853">
      <w:pPr>
        <w:spacing w:after="0" w:line="240" w:lineRule="auto"/>
        <w:jc w:val="both"/>
        <w:rPr>
          <w:b/>
        </w:rPr>
      </w:pPr>
      <w:r w:rsidRPr="004F57F8">
        <w:rPr>
          <w:b/>
        </w:rPr>
        <w:t>0:07</w:t>
      </w:r>
      <w:r w:rsidR="00285B9A" w:rsidRPr="004F57F8">
        <w:rPr>
          <w:b/>
        </w:rPr>
        <w:tab/>
        <w:t>GUIDELINES &amp; LIMITATIONS</w:t>
      </w:r>
    </w:p>
    <w:p w14:paraId="680C045D" w14:textId="77777777" w:rsidR="00C83063" w:rsidRPr="004F57F8" w:rsidRDefault="00C83063" w:rsidP="00316853">
      <w:pPr>
        <w:spacing w:after="0" w:line="240" w:lineRule="auto"/>
        <w:jc w:val="both"/>
        <w:rPr>
          <w:b/>
        </w:rPr>
      </w:pPr>
    </w:p>
    <w:p w14:paraId="301060D7" w14:textId="07E47882" w:rsidR="009C46F6" w:rsidRPr="004F57F8" w:rsidRDefault="00C83063" w:rsidP="00316853">
      <w:pPr>
        <w:spacing w:after="0" w:line="240" w:lineRule="auto"/>
        <w:jc w:val="both"/>
        <w:rPr>
          <w:b/>
        </w:rPr>
      </w:pPr>
      <w:r w:rsidRPr="004F57F8">
        <w:rPr>
          <w:b/>
        </w:rPr>
        <w:t>0:08</w:t>
      </w:r>
      <w:r w:rsidR="00285B9A" w:rsidRPr="004F57F8">
        <w:rPr>
          <w:b/>
        </w:rPr>
        <w:tab/>
        <w:t>M</w:t>
      </w:r>
      <w:r w:rsidR="009C46F6" w:rsidRPr="004F57F8">
        <w:rPr>
          <w:b/>
        </w:rPr>
        <w:t>INDFULNESS &amp; MEDITATION TRAININ</w:t>
      </w:r>
      <w:r w:rsidR="00D43503" w:rsidRPr="004F57F8">
        <w:rPr>
          <w:b/>
        </w:rPr>
        <w:t>G</w:t>
      </w:r>
    </w:p>
    <w:p w14:paraId="7F5FF803" w14:textId="77777777" w:rsidR="009C46F6" w:rsidRPr="004F57F8" w:rsidRDefault="009C46F6" w:rsidP="00316853">
      <w:pPr>
        <w:spacing w:after="0" w:line="240" w:lineRule="auto"/>
        <w:jc w:val="both"/>
        <w:rPr>
          <w:b/>
        </w:rPr>
      </w:pPr>
    </w:p>
    <w:p w14:paraId="1FBA781D" w14:textId="77777777" w:rsidR="009C46F6" w:rsidRPr="004F57F8" w:rsidRDefault="009C46F6" w:rsidP="00316853">
      <w:pPr>
        <w:spacing w:after="0" w:line="240" w:lineRule="auto"/>
        <w:jc w:val="both"/>
      </w:pPr>
      <w:r w:rsidRPr="004F57F8">
        <w:t>KF Confession 12 is the heartbeat of our redeemed life in Christ:</w:t>
      </w:r>
    </w:p>
    <w:p w14:paraId="4F9EAF1A" w14:textId="77777777" w:rsidR="009C46F6" w:rsidRPr="004F57F8" w:rsidRDefault="009C46F6" w:rsidP="00316853">
      <w:pPr>
        <w:spacing w:after="0" w:line="240" w:lineRule="auto"/>
        <w:jc w:val="both"/>
        <w:rPr>
          <w:b/>
        </w:rPr>
      </w:pPr>
    </w:p>
    <w:p w14:paraId="15B045A0" w14:textId="77777777" w:rsidR="00BE7407" w:rsidRPr="004F57F8" w:rsidRDefault="00BE7407" w:rsidP="00316853">
      <w:pPr>
        <w:spacing w:after="0" w:line="240" w:lineRule="auto"/>
        <w:jc w:val="center"/>
        <w:rPr>
          <w:b/>
        </w:rPr>
      </w:pPr>
      <w:r w:rsidRPr="004F57F8">
        <w:t>We circulate our true resources, reconnecting to our Creator and to the Creation.</w:t>
      </w:r>
    </w:p>
    <w:p w14:paraId="266BC20D" w14:textId="77777777" w:rsidR="00C83063" w:rsidRPr="004F57F8" w:rsidRDefault="00C83063" w:rsidP="00316853">
      <w:pPr>
        <w:pStyle w:val="ListParagraph"/>
        <w:spacing w:after="0"/>
        <w:ind w:left="0"/>
        <w:jc w:val="both"/>
      </w:pPr>
    </w:p>
    <w:p w14:paraId="0F0025AC" w14:textId="2B55E248" w:rsidR="00BE7407" w:rsidRPr="004F57F8" w:rsidRDefault="008B5F1C" w:rsidP="00316853">
      <w:pPr>
        <w:spacing w:after="0" w:line="240" w:lineRule="auto"/>
        <w:jc w:val="both"/>
      </w:pPr>
      <w:r w:rsidRPr="004F57F8">
        <w:t>We are approaching the end of the Karis Fellowships training cycle</w:t>
      </w:r>
      <w:r w:rsidR="00A47FEE" w:rsidRPr="004F57F8">
        <w:t>.</w:t>
      </w:r>
      <w:r w:rsidR="00E72B47" w:rsidRPr="004F57F8">
        <w:t xml:space="preserve"> Y</w:t>
      </w:r>
      <w:r w:rsidR="00BE7407" w:rsidRPr="004F57F8">
        <w:t xml:space="preserve">ou </w:t>
      </w:r>
      <w:r w:rsidR="00E72B47" w:rsidRPr="004F57F8">
        <w:t>might</w:t>
      </w:r>
      <w:r w:rsidR="00BE7407" w:rsidRPr="004F57F8">
        <w:t xml:space="preserve"> </w:t>
      </w:r>
      <w:r w:rsidR="00A9714C" w:rsidRPr="004F57F8">
        <w:t xml:space="preserve">like to </w:t>
      </w:r>
      <w:r w:rsidR="00BE7407" w:rsidRPr="004F57F8">
        <w:t>review the meditation and mindfulness methods that we</w:t>
      </w:r>
      <w:r w:rsidR="007C6FD8" w:rsidRPr="004F57F8">
        <w:t xml:space="preserve"> have</w:t>
      </w:r>
      <w:r w:rsidR="00BE7407" w:rsidRPr="004F57F8">
        <w:t xml:space="preserve"> practiced and </w:t>
      </w:r>
      <w:r w:rsidR="0046299E" w:rsidRPr="004F57F8">
        <w:t xml:space="preserve">choose one that works for you. </w:t>
      </w:r>
      <w:r w:rsidRPr="004F57F8">
        <w:t>P</w:t>
      </w:r>
      <w:r w:rsidR="00BE7407" w:rsidRPr="004F57F8">
        <w:t>u</w:t>
      </w:r>
      <w:r w:rsidR="0046299E" w:rsidRPr="004F57F8">
        <w:t>rsue your meditation practice</w:t>
      </w:r>
      <w:r w:rsidRPr="004F57F8">
        <w:t xml:space="preserve"> diligently</w:t>
      </w:r>
      <w:r w:rsidR="0046299E" w:rsidRPr="004F57F8">
        <w:t xml:space="preserve">. </w:t>
      </w:r>
      <w:r w:rsidR="009C46F6" w:rsidRPr="004F57F8">
        <w:t>You will</w:t>
      </w:r>
      <w:r w:rsidR="00C83063" w:rsidRPr="004F57F8">
        <w:t xml:space="preserve"> gain</w:t>
      </w:r>
      <w:r w:rsidR="00BE7407" w:rsidRPr="004F57F8">
        <w:t xml:space="preserve"> the greatest benefits </w:t>
      </w:r>
      <w:r w:rsidR="00D90A59" w:rsidRPr="004F57F8">
        <w:t>if you practice</w:t>
      </w:r>
      <w:r w:rsidR="00BE7407" w:rsidRPr="004F57F8">
        <w:t xml:space="preserve"> for at least </w:t>
      </w:r>
      <w:r w:rsidR="00F27AA9" w:rsidRPr="004F57F8">
        <w:t>twenty</w:t>
      </w:r>
      <w:r w:rsidR="00BE7407" w:rsidRPr="004F57F8">
        <w:t xml:space="preserve"> minutes in the morning an</w:t>
      </w:r>
      <w:r w:rsidR="0046299E" w:rsidRPr="004F57F8">
        <w:t xml:space="preserve">d </w:t>
      </w:r>
      <w:r w:rsidR="00F27AA9" w:rsidRPr="004F57F8">
        <w:t>twenty</w:t>
      </w:r>
      <w:r w:rsidR="0046299E" w:rsidRPr="004F57F8">
        <w:t xml:space="preserve"> minutes later in the day. </w:t>
      </w:r>
      <w:r w:rsidR="00BE7407" w:rsidRPr="004F57F8">
        <w:t xml:space="preserve">You may wish to practice </w:t>
      </w:r>
      <w:r w:rsidR="00852342" w:rsidRPr="004F57F8">
        <w:t>the same</w:t>
      </w:r>
      <w:r w:rsidR="00BE7407" w:rsidRPr="004F57F8">
        <w:t xml:space="preserve"> method for one year, or </w:t>
      </w:r>
      <w:r w:rsidR="00F034D8" w:rsidRPr="004F57F8">
        <w:t xml:space="preserve">you may wish to </w:t>
      </w:r>
      <w:r w:rsidR="00BE7407" w:rsidRPr="004F57F8">
        <w:t xml:space="preserve">practice the method </w:t>
      </w:r>
      <w:r w:rsidR="00711837" w:rsidRPr="004F57F8">
        <w:t>offered</w:t>
      </w:r>
      <w:r w:rsidR="00A81730" w:rsidRPr="004F57F8">
        <w:t xml:space="preserve"> </w:t>
      </w:r>
      <w:r w:rsidR="00711837" w:rsidRPr="004F57F8">
        <w:t>in the lesson</w:t>
      </w:r>
      <w:r w:rsidR="00202180" w:rsidRPr="004F57F8">
        <w:t>.</w:t>
      </w:r>
      <w:r w:rsidR="00BE7407" w:rsidRPr="004F57F8">
        <w:t xml:space="preserve"> </w:t>
      </w:r>
      <w:r w:rsidR="00202180" w:rsidRPr="004F57F8">
        <w:t xml:space="preserve">It’s </w:t>
      </w:r>
      <w:r w:rsidR="00F034D8" w:rsidRPr="004F57F8">
        <w:t>your meditation practice. Do what</w:t>
      </w:r>
      <w:r w:rsidR="00316853" w:rsidRPr="004F57F8">
        <w:t>ever</w:t>
      </w:r>
      <w:r w:rsidR="00F034D8" w:rsidRPr="004F57F8">
        <w:t xml:space="preserve"> works for you</w:t>
      </w:r>
      <w:r w:rsidR="00202180" w:rsidRPr="004F57F8">
        <w:t xml:space="preserve">. </w:t>
      </w:r>
    </w:p>
    <w:p w14:paraId="13B1ECC3" w14:textId="77777777" w:rsidR="00C83063" w:rsidRPr="004F57F8" w:rsidRDefault="00C83063" w:rsidP="00316853">
      <w:pPr>
        <w:spacing w:after="0" w:line="240" w:lineRule="auto"/>
        <w:jc w:val="both"/>
      </w:pPr>
    </w:p>
    <w:p w14:paraId="2BD4ADF0" w14:textId="5532851A" w:rsidR="00BE7407" w:rsidRPr="004F57F8" w:rsidRDefault="00316853" w:rsidP="00316853">
      <w:pPr>
        <w:spacing w:after="0" w:line="240" w:lineRule="auto"/>
        <w:jc w:val="both"/>
      </w:pPr>
      <w:r w:rsidRPr="004F57F8">
        <w:t>This</w:t>
      </w:r>
      <w:r w:rsidR="00BE7407" w:rsidRPr="004F57F8">
        <w:t xml:space="preserve"> month we will</w:t>
      </w:r>
      <w:r w:rsidR="0046299E" w:rsidRPr="004F57F8">
        <w:t xml:space="preserve"> practice a meditation </w:t>
      </w:r>
      <w:r w:rsidR="00852342" w:rsidRPr="004F57F8">
        <w:t>called</w:t>
      </w:r>
      <w:r w:rsidR="009C46F6" w:rsidRPr="004F57F8">
        <w:t xml:space="preserve"> </w:t>
      </w:r>
      <w:r w:rsidR="00C83063" w:rsidRPr="004F57F8">
        <w:rPr>
          <w:b/>
        </w:rPr>
        <w:t>Waiting on the Lord</w:t>
      </w:r>
      <w:r w:rsidR="00C83063" w:rsidRPr="004F57F8">
        <w:t>.</w:t>
      </w:r>
      <w:r w:rsidR="0046299E" w:rsidRPr="004F57F8">
        <w:t xml:space="preserve"> </w:t>
      </w:r>
      <w:r w:rsidR="00BE7407" w:rsidRPr="004F57F8">
        <w:t xml:space="preserve">This meditation </w:t>
      </w:r>
      <w:r w:rsidR="00EC315E" w:rsidRPr="004F57F8">
        <w:t>blend</w:t>
      </w:r>
      <w:r w:rsidR="007620AF" w:rsidRPr="004F57F8">
        <w:t xml:space="preserve">s easily </w:t>
      </w:r>
      <w:r w:rsidR="00EC315E" w:rsidRPr="004F57F8">
        <w:t xml:space="preserve">with </w:t>
      </w:r>
      <w:r w:rsidR="00BE7407" w:rsidRPr="004F57F8">
        <w:t xml:space="preserve">other </w:t>
      </w:r>
      <w:r w:rsidRPr="004F57F8">
        <w:t>meditation practices</w:t>
      </w:r>
      <w:r w:rsidR="00BE7407" w:rsidRPr="004F57F8">
        <w:t xml:space="preserve"> or i</w:t>
      </w:r>
      <w:r w:rsidR="0046299E" w:rsidRPr="004F57F8">
        <w:t xml:space="preserve">t can stand alone. </w:t>
      </w:r>
      <w:r w:rsidR="00852342" w:rsidRPr="004F57F8">
        <w:t>In this lesson</w:t>
      </w:r>
      <w:r w:rsidR="000E0FB7" w:rsidRPr="004F57F8">
        <w:t>,</w:t>
      </w:r>
      <w:r w:rsidR="00852342" w:rsidRPr="004F57F8">
        <w:t xml:space="preserve"> we will</w:t>
      </w:r>
      <w:r w:rsidR="00A46052" w:rsidRPr="004F57F8">
        <w:t xml:space="preserve"> briefly prepare </w:t>
      </w:r>
      <w:r w:rsidR="00D90A59" w:rsidRPr="004F57F8">
        <w:t>using</w:t>
      </w:r>
      <w:r w:rsidR="00A46052" w:rsidRPr="004F57F8">
        <w:t xml:space="preserve"> </w:t>
      </w:r>
      <w:r w:rsidR="00A46052" w:rsidRPr="004F57F8">
        <w:rPr>
          <w:b/>
        </w:rPr>
        <w:t>Alternate</w:t>
      </w:r>
      <w:r w:rsidR="00A46052" w:rsidRPr="004F57F8">
        <w:t xml:space="preserve"> </w:t>
      </w:r>
      <w:r w:rsidR="00A46052" w:rsidRPr="004F57F8">
        <w:rPr>
          <w:b/>
        </w:rPr>
        <w:t>Nostril Breathing</w:t>
      </w:r>
      <w:r w:rsidR="00A46052" w:rsidRPr="004F57F8">
        <w:t xml:space="preserve"> and the </w:t>
      </w:r>
      <w:r w:rsidR="00A46052" w:rsidRPr="004F57F8">
        <w:rPr>
          <w:b/>
        </w:rPr>
        <w:t>Sunlight Meditation</w:t>
      </w:r>
      <w:r w:rsidR="00A46052" w:rsidRPr="004F57F8">
        <w:t>.</w:t>
      </w:r>
    </w:p>
    <w:p w14:paraId="19219367" w14:textId="77777777" w:rsidR="00C83063" w:rsidRPr="004F57F8" w:rsidRDefault="00C83063" w:rsidP="00316853">
      <w:pPr>
        <w:spacing w:after="0" w:line="240" w:lineRule="auto"/>
        <w:jc w:val="both"/>
      </w:pPr>
    </w:p>
    <w:p w14:paraId="38208746" w14:textId="2F5D97A1" w:rsidR="00BE7407" w:rsidRPr="004F57F8" w:rsidRDefault="009C46F6" w:rsidP="00316853">
      <w:pPr>
        <w:spacing w:after="0" w:line="240" w:lineRule="auto"/>
        <w:jc w:val="both"/>
      </w:pPr>
      <w:r w:rsidRPr="004F57F8">
        <w:t>Take a</w:t>
      </w:r>
      <w:r w:rsidR="00BE7407" w:rsidRPr="004F57F8">
        <w:t xml:space="preserve"> medit</w:t>
      </w:r>
      <w:r w:rsidR="00C83063" w:rsidRPr="004F57F8">
        <w:t>ation posture. Straighten your neck</w:t>
      </w:r>
      <w:r w:rsidR="00C872F6" w:rsidRPr="004F57F8">
        <w:t xml:space="preserve"> </w:t>
      </w:r>
      <w:r w:rsidR="00C83063" w:rsidRPr="004F57F8">
        <w:t>and lower your chin</w:t>
      </w:r>
      <w:r w:rsidR="00996414" w:rsidRPr="004F57F8">
        <w:t xml:space="preserve"> a </w:t>
      </w:r>
      <w:r w:rsidRPr="004F57F8">
        <w:t>little. Imagine that</w:t>
      </w:r>
      <w:r w:rsidR="00C83063" w:rsidRPr="004F57F8">
        <w:t xml:space="preserve"> your</w:t>
      </w:r>
      <w:r w:rsidRPr="004F57F8">
        <w:t xml:space="preserve"> spine is like a radio tower, with the pole of your head reaching toward the heavens and your</w:t>
      </w:r>
      <w:r w:rsidR="00C83063" w:rsidRPr="004F57F8">
        <w:t xml:space="preserve"> </w:t>
      </w:r>
      <w:r w:rsidR="00BE7407" w:rsidRPr="004F57F8">
        <w:t>tailbone</w:t>
      </w:r>
      <w:r w:rsidR="0046299E" w:rsidRPr="004F57F8">
        <w:t xml:space="preserve"> reaching toward the earth. </w:t>
      </w:r>
      <w:r w:rsidR="006D545A" w:rsidRPr="004F57F8">
        <w:t xml:space="preserve">Gently close your eyes and begin with </w:t>
      </w:r>
      <w:r w:rsidR="009F2F13" w:rsidRPr="004F57F8">
        <w:t>two</w:t>
      </w:r>
      <w:r w:rsidR="006D545A" w:rsidRPr="004F57F8">
        <w:t xml:space="preserve"> minute</w:t>
      </w:r>
      <w:r w:rsidR="009F2F13" w:rsidRPr="004F57F8">
        <w:t>s</w:t>
      </w:r>
      <w:r w:rsidR="006D545A" w:rsidRPr="004F57F8">
        <w:t xml:space="preserve"> of </w:t>
      </w:r>
      <w:r w:rsidR="006D545A" w:rsidRPr="004F57F8">
        <w:rPr>
          <w:b/>
        </w:rPr>
        <w:t>Alternate Nostril Breathing</w:t>
      </w:r>
      <w:r w:rsidR="006D545A" w:rsidRPr="004F57F8">
        <w:t>.</w:t>
      </w:r>
      <w:r w:rsidR="0046299E" w:rsidRPr="004F57F8">
        <w:t xml:space="preserve"> </w:t>
      </w:r>
      <w:r w:rsidR="0046299E" w:rsidRPr="004F57F8">
        <w:rPr>
          <w:i/>
        </w:rPr>
        <w:t xml:space="preserve">(Pause </w:t>
      </w:r>
      <w:r w:rsidR="00852342" w:rsidRPr="004F57F8">
        <w:rPr>
          <w:i/>
        </w:rPr>
        <w:t xml:space="preserve">for </w:t>
      </w:r>
      <w:r w:rsidR="009F2F13" w:rsidRPr="004F57F8">
        <w:rPr>
          <w:i/>
        </w:rPr>
        <w:t>2</w:t>
      </w:r>
      <w:r w:rsidR="0046299E" w:rsidRPr="004F57F8">
        <w:rPr>
          <w:i/>
        </w:rPr>
        <w:t xml:space="preserve"> minute</w:t>
      </w:r>
      <w:r w:rsidR="009F2F13" w:rsidRPr="004F57F8">
        <w:rPr>
          <w:i/>
        </w:rPr>
        <w:t>s</w:t>
      </w:r>
      <w:r w:rsidR="0046299E" w:rsidRPr="004F57F8">
        <w:rPr>
          <w:i/>
        </w:rPr>
        <w:t>)</w:t>
      </w:r>
    </w:p>
    <w:p w14:paraId="52F24C64" w14:textId="77777777" w:rsidR="00C83063" w:rsidRPr="004F57F8" w:rsidRDefault="00C83063" w:rsidP="00316853">
      <w:pPr>
        <w:spacing w:after="0" w:line="240" w:lineRule="auto"/>
        <w:jc w:val="both"/>
      </w:pPr>
    </w:p>
    <w:p w14:paraId="37FB92BD" w14:textId="19BEA609" w:rsidR="00711837" w:rsidRPr="004F57F8" w:rsidRDefault="00711837" w:rsidP="00711837">
      <w:pPr>
        <w:widowControl w:val="0"/>
        <w:spacing w:after="0" w:line="240" w:lineRule="auto"/>
        <w:jc w:val="both"/>
        <w:rPr>
          <w:i/>
        </w:rPr>
      </w:pPr>
      <w:r w:rsidRPr="004F57F8">
        <w:t xml:space="preserve">Pause, and allow your shoulders to drop back into a relaxed position. Scan and observe your body. Do you notice any tightness or pain? Breathe, and release </w:t>
      </w:r>
      <w:r w:rsidR="00C0322E" w:rsidRPr="004F57F8">
        <w:t xml:space="preserve">with the exhale </w:t>
      </w:r>
      <w:r w:rsidR="00F80DC2" w:rsidRPr="004F57F8">
        <w:t xml:space="preserve">any </w:t>
      </w:r>
      <w:r w:rsidRPr="004F57F8">
        <w:t xml:space="preserve">tension in your body. </w:t>
      </w:r>
      <w:r w:rsidRPr="004F57F8">
        <w:rPr>
          <w:i/>
        </w:rPr>
        <w:t xml:space="preserve">(Pause for 30 seconds) </w:t>
      </w:r>
    </w:p>
    <w:p w14:paraId="4ADADDFA" w14:textId="77777777" w:rsidR="00C83063" w:rsidRPr="004F57F8" w:rsidRDefault="00C83063" w:rsidP="00316853">
      <w:pPr>
        <w:widowControl w:val="0"/>
        <w:spacing w:after="0" w:line="240" w:lineRule="auto"/>
        <w:jc w:val="both"/>
      </w:pPr>
    </w:p>
    <w:p w14:paraId="498293BD" w14:textId="57E6BAB0" w:rsidR="00706E4A" w:rsidRPr="004F57F8" w:rsidRDefault="00706E4A" w:rsidP="00316853">
      <w:pPr>
        <w:widowControl w:val="0"/>
        <w:spacing w:after="0" w:line="240" w:lineRule="auto"/>
        <w:jc w:val="both"/>
      </w:pPr>
      <w:r w:rsidRPr="004F57F8">
        <w:t>Now</w:t>
      </w:r>
      <w:r w:rsidR="00C872F6" w:rsidRPr="004F57F8">
        <w:t>,</w:t>
      </w:r>
      <w:r w:rsidR="00996414" w:rsidRPr="004F57F8">
        <w:t xml:space="preserve"> with eye</w:t>
      </w:r>
      <w:r w:rsidR="00852342" w:rsidRPr="004F57F8">
        <w:t>lids</w:t>
      </w:r>
      <w:r w:rsidR="00996414" w:rsidRPr="004F57F8">
        <w:t xml:space="preserve"> gently closed</w:t>
      </w:r>
      <w:r w:rsidR="004B5002" w:rsidRPr="004F57F8">
        <w:t>,</w:t>
      </w:r>
      <w:r w:rsidRPr="004F57F8">
        <w:t xml:space="preserve"> lift your eyes</w:t>
      </w:r>
      <w:r w:rsidR="00BE7407" w:rsidRPr="004F57F8">
        <w:t xml:space="preserve"> and imagine the sun or a lamp shining </w:t>
      </w:r>
      <w:r w:rsidR="006D545A" w:rsidRPr="004F57F8">
        <w:t>onto</w:t>
      </w:r>
      <w:r w:rsidRPr="004F57F8">
        <w:t xml:space="preserve"> your forehead. </w:t>
      </w:r>
      <w:r w:rsidR="00BE7407" w:rsidRPr="004F57F8">
        <w:t>Breathe.</w:t>
      </w:r>
      <w:r w:rsidRPr="004F57F8">
        <w:t xml:space="preserve"> </w:t>
      </w:r>
      <w:r w:rsidR="009C46F6" w:rsidRPr="004F57F8">
        <w:t>I</w:t>
      </w:r>
      <w:r w:rsidR="00BE7407" w:rsidRPr="004F57F8">
        <w:t>magin</w:t>
      </w:r>
      <w:r w:rsidR="000E0FB7" w:rsidRPr="004F57F8">
        <w:t xml:space="preserve">e </w:t>
      </w:r>
      <w:r w:rsidR="00BE7407" w:rsidRPr="004F57F8">
        <w:t>that you are looking through you</w:t>
      </w:r>
      <w:r w:rsidR="00D474C5" w:rsidRPr="004F57F8">
        <w:t>r forehead</w:t>
      </w:r>
      <w:r w:rsidRPr="004F57F8">
        <w:t xml:space="preserve"> into the light</w:t>
      </w:r>
      <w:r w:rsidR="000E0FB7" w:rsidRPr="004F57F8">
        <w:t xml:space="preserve"> and </w:t>
      </w:r>
      <w:r w:rsidR="00BE7407" w:rsidRPr="004F57F8">
        <w:t>that the li</w:t>
      </w:r>
      <w:r w:rsidR="009C46F6" w:rsidRPr="004F57F8">
        <w:t>ght is pouring into your face</w:t>
      </w:r>
      <w:r w:rsidR="00C83063" w:rsidRPr="004F57F8">
        <w:t xml:space="preserve"> as you</w:t>
      </w:r>
      <w:r w:rsidR="00BE7407" w:rsidRPr="004F57F8">
        <w:t xml:space="preserve"> breathe</w:t>
      </w:r>
      <w:r w:rsidRPr="004F57F8">
        <w:t>.</w:t>
      </w:r>
      <w:r w:rsidR="00BE7407" w:rsidRPr="004F57F8">
        <w:t xml:space="preserve"> </w:t>
      </w:r>
      <w:r w:rsidR="00BE7407" w:rsidRPr="004F57F8">
        <w:rPr>
          <w:i/>
        </w:rPr>
        <w:t>(</w:t>
      </w:r>
      <w:r w:rsidRPr="004F57F8">
        <w:rPr>
          <w:i/>
        </w:rPr>
        <w:t>Pause</w:t>
      </w:r>
      <w:r w:rsidR="00A1531E" w:rsidRPr="004F57F8">
        <w:rPr>
          <w:i/>
        </w:rPr>
        <w:t xml:space="preserve"> for</w:t>
      </w:r>
      <w:r w:rsidRPr="004F57F8">
        <w:rPr>
          <w:i/>
        </w:rPr>
        <w:t xml:space="preserve"> 1 minute)</w:t>
      </w:r>
      <w:r w:rsidRPr="004F57F8">
        <w:t xml:space="preserve"> </w:t>
      </w:r>
    </w:p>
    <w:p w14:paraId="316AA449" w14:textId="77777777" w:rsidR="00C83063" w:rsidRPr="004F57F8" w:rsidRDefault="00C83063" w:rsidP="00316853">
      <w:pPr>
        <w:widowControl w:val="0"/>
        <w:spacing w:after="0" w:line="240" w:lineRule="auto"/>
        <w:jc w:val="both"/>
      </w:pPr>
    </w:p>
    <w:p w14:paraId="632D4A33" w14:textId="42DD304D" w:rsidR="00765A60" w:rsidRPr="004F57F8" w:rsidRDefault="00BE7407" w:rsidP="00316853">
      <w:pPr>
        <w:widowControl w:val="0"/>
        <w:spacing w:after="0" w:line="240" w:lineRule="auto"/>
        <w:jc w:val="both"/>
        <w:rPr>
          <w:i/>
        </w:rPr>
      </w:pPr>
      <w:r w:rsidRPr="004F57F8">
        <w:t xml:space="preserve">At some point, </w:t>
      </w:r>
      <w:r w:rsidR="00852342" w:rsidRPr="004F57F8">
        <w:t>pe</w:t>
      </w:r>
      <w:r w:rsidR="000F5472" w:rsidRPr="004F57F8">
        <w:t>r</w:t>
      </w:r>
      <w:r w:rsidR="00852342" w:rsidRPr="004F57F8">
        <w:t xml:space="preserve">haps </w:t>
      </w:r>
      <w:r w:rsidR="00E065EA" w:rsidRPr="004F57F8">
        <w:t xml:space="preserve">later if </w:t>
      </w:r>
      <w:r w:rsidR="00852342" w:rsidRPr="004F57F8">
        <w:t xml:space="preserve">not </w:t>
      </w:r>
      <w:r w:rsidR="007620AF" w:rsidRPr="004F57F8">
        <w:t xml:space="preserve">right </w:t>
      </w:r>
      <w:r w:rsidR="00852342" w:rsidRPr="004F57F8">
        <w:t>now,</w:t>
      </w:r>
      <w:r w:rsidRPr="004F57F8">
        <w:t xml:space="preserve"> </w:t>
      </w:r>
      <w:r w:rsidR="00F859AA" w:rsidRPr="004F57F8">
        <w:t xml:space="preserve">you </w:t>
      </w:r>
      <w:r w:rsidR="007620AF" w:rsidRPr="004F57F8">
        <w:t xml:space="preserve">might </w:t>
      </w:r>
      <w:r w:rsidRPr="004F57F8">
        <w:t>imagine that you are gazing into the face of</w:t>
      </w:r>
      <w:r w:rsidR="005067CE" w:rsidRPr="004F57F8">
        <w:t xml:space="preserve"> </w:t>
      </w:r>
      <w:r w:rsidRPr="004F57F8">
        <w:t>Je</w:t>
      </w:r>
      <w:r w:rsidR="009C46F6" w:rsidRPr="004F57F8">
        <w:t>sus</w:t>
      </w:r>
      <w:r w:rsidR="00706E4A" w:rsidRPr="004F57F8">
        <w:t xml:space="preserve"> </w:t>
      </w:r>
      <w:r w:rsidR="00706E4A" w:rsidRPr="004F57F8">
        <w:lastRenderedPageBreak/>
        <w:t xml:space="preserve">or into the glory of God. </w:t>
      </w:r>
      <w:r w:rsidR="00765A60" w:rsidRPr="004F57F8">
        <w:t>For one minute</w:t>
      </w:r>
      <w:r w:rsidR="00C96C93" w:rsidRPr="004F57F8">
        <w:t>,</w:t>
      </w:r>
      <w:r w:rsidR="00765A60" w:rsidRPr="004F57F8">
        <w:t xml:space="preserve"> j</w:t>
      </w:r>
      <w:r w:rsidRPr="004F57F8">
        <w:t>ust breathe and gaze while you wait</w:t>
      </w:r>
      <w:r w:rsidR="00F859AA" w:rsidRPr="004F57F8">
        <w:t xml:space="preserve"> before the Lord</w:t>
      </w:r>
      <w:r w:rsidR="00706E4A" w:rsidRPr="004F57F8">
        <w:t>.</w:t>
      </w:r>
      <w:r w:rsidRPr="004F57F8">
        <w:t xml:space="preserve"> </w:t>
      </w:r>
      <w:r w:rsidRPr="004F57F8">
        <w:rPr>
          <w:i/>
        </w:rPr>
        <w:t>(</w:t>
      </w:r>
      <w:r w:rsidR="00C83063" w:rsidRPr="004F57F8">
        <w:rPr>
          <w:i/>
        </w:rPr>
        <w:t xml:space="preserve">Pause </w:t>
      </w:r>
      <w:r w:rsidR="00852342" w:rsidRPr="004F57F8">
        <w:rPr>
          <w:i/>
        </w:rPr>
        <w:t>f</w:t>
      </w:r>
      <w:r w:rsidR="00C1608B" w:rsidRPr="004F57F8">
        <w:rPr>
          <w:i/>
        </w:rPr>
        <w:t xml:space="preserve">or </w:t>
      </w:r>
      <w:r w:rsidR="00350766" w:rsidRPr="004F57F8">
        <w:rPr>
          <w:i/>
        </w:rPr>
        <w:t>1</w:t>
      </w:r>
      <w:r w:rsidR="00706E4A" w:rsidRPr="004F57F8">
        <w:rPr>
          <w:i/>
        </w:rPr>
        <w:t xml:space="preserve"> minute)</w:t>
      </w:r>
    </w:p>
    <w:p w14:paraId="5B8483E2" w14:textId="77777777" w:rsidR="00BE7407" w:rsidRPr="004F57F8" w:rsidRDefault="00BE7407" w:rsidP="00316853">
      <w:pPr>
        <w:spacing w:after="0" w:line="240" w:lineRule="auto"/>
        <w:jc w:val="both"/>
      </w:pPr>
    </w:p>
    <w:p w14:paraId="05C44A86" w14:textId="38F3C951" w:rsidR="00BE7407" w:rsidRPr="004F57F8" w:rsidRDefault="00996414" w:rsidP="00316853">
      <w:pPr>
        <w:spacing w:after="0" w:line="240" w:lineRule="auto"/>
        <w:jc w:val="both"/>
      </w:pPr>
      <w:r w:rsidRPr="004F57F8">
        <w:t>Pause</w:t>
      </w:r>
      <w:r w:rsidR="00FB39AD" w:rsidRPr="004F57F8">
        <w:t>,</w:t>
      </w:r>
      <w:r w:rsidRPr="004F57F8">
        <w:t xml:space="preserve"> and g</w:t>
      </w:r>
      <w:r w:rsidR="00BE7407" w:rsidRPr="004F57F8">
        <w:t>ently</w:t>
      </w:r>
      <w:r w:rsidR="00706E4A" w:rsidRPr="004F57F8">
        <w:t xml:space="preserve"> open your eyes. </w:t>
      </w:r>
      <w:r w:rsidR="00BE7407" w:rsidRPr="004F57F8">
        <w:t>Take a deep breath and return to the meeting.</w:t>
      </w:r>
    </w:p>
    <w:p w14:paraId="566BACDA" w14:textId="77777777" w:rsidR="00C83063" w:rsidRPr="004F57F8" w:rsidRDefault="00C83063" w:rsidP="00316853">
      <w:pPr>
        <w:spacing w:after="0" w:line="240" w:lineRule="auto"/>
        <w:jc w:val="both"/>
      </w:pPr>
    </w:p>
    <w:p w14:paraId="7BD30D8B" w14:textId="77777777" w:rsidR="00C83063" w:rsidRPr="004F57F8" w:rsidRDefault="0046299E" w:rsidP="00316853">
      <w:pPr>
        <w:spacing w:after="0" w:line="240" w:lineRule="auto"/>
        <w:jc w:val="both"/>
      </w:pPr>
      <w:r w:rsidRPr="004F57F8">
        <w:t xml:space="preserve">Our hymn for this meditation is </w:t>
      </w:r>
      <w:r w:rsidR="007C6FD8" w:rsidRPr="004F57F8">
        <w:rPr>
          <w:i/>
        </w:rPr>
        <w:t xml:space="preserve">Be </w:t>
      </w:r>
      <w:proofErr w:type="gramStart"/>
      <w:r w:rsidR="007C6FD8" w:rsidRPr="004F57F8">
        <w:rPr>
          <w:i/>
        </w:rPr>
        <w:t>Thou</w:t>
      </w:r>
      <w:proofErr w:type="gramEnd"/>
      <w:r w:rsidR="007C6FD8" w:rsidRPr="004F57F8">
        <w:rPr>
          <w:i/>
        </w:rPr>
        <w:t xml:space="preserve"> My Vision</w:t>
      </w:r>
      <w:r w:rsidR="00222949" w:rsidRPr="004F57F8">
        <w:t>.</w:t>
      </w:r>
    </w:p>
    <w:p w14:paraId="6ABB9257" w14:textId="77777777" w:rsidR="00222949" w:rsidRPr="004F57F8" w:rsidRDefault="00222949" w:rsidP="00316853">
      <w:pPr>
        <w:spacing w:after="0" w:line="240" w:lineRule="auto"/>
        <w:jc w:val="both"/>
      </w:pPr>
    </w:p>
    <w:p w14:paraId="38EA15C2" w14:textId="63CF557A" w:rsidR="00222949" w:rsidRPr="004F57F8" w:rsidRDefault="0046299E" w:rsidP="00316853">
      <w:pPr>
        <w:spacing w:after="0" w:line="240" w:lineRule="auto"/>
        <w:jc w:val="center"/>
        <w:rPr>
          <w:rFonts w:cs="Arial"/>
          <w:shd w:val="clear" w:color="auto" w:fill="FFFFFF"/>
        </w:rPr>
      </w:pPr>
      <w:r w:rsidRPr="004F57F8">
        <w:rPr>
          <w:rFonts w:cs="Arial"/>
          <w:shd w:val="clear" w:color="auto" w:fill="FFFFFF"/>
        </w:rPr>
        <w:t>Be Thou my Wisdom and Thou my true Word</w:t>
      </w:r>
      <w:r w:rsidR="00C1608B" w:rsidRPr="004F57F8">
        <w:rPr>
          <w:rFonts w:cs="Arial"/>
          <w:shd w:val="clear" w:color="auto" w:fill="FFFFFF"/>
        </w:rPr>
        <w:t>,</w:t>
      </w:r>
    </w:p>
    <w:p w14:paraId="07517A83" w14:textId="77777777" w:rsidR="00222949" w:rsidRPr="004F57F8" w:rsidRDefault="0046299E" w:rsidP="00316853">
      <w:pPr>
        <w:spacing w:after="0" w:line="240" w:lineRule="auto"/>
        <w:jc w:val="center"/>
        <w:rPr>
          <w:rFonts w:cs="Arial"/>
          <w:shd w:val="clear" w:color="auto" w:fill="FFFFFF"/>
        </w:rPr>
      </w:pPr>
      <w:r w:rsidRPr="004F57F8">
        <w:rPr>
          <w:rFonts w:cs="Arial"/>
          <w:shd w:val="clear" w:color="auto" w:fill="FFFFFF"/>
        </w:rPr>
        <w:t xml:space="preserve">I ever with Thee and Thou with me, </w:t>
      </w:r>
      <w:proofErr w:type="gramStart"/>
      <w:r w:rsidRPr="004F57F8">
        <w:rPr>
          <w:rFonts w:cs="Arial"/>
          <w:shd w:val="clear" w:color="auto" w:fill="FFFFFF"/>
        </w:rPr>
        <w:t>Lord;</w:t>
      </w:r>
      <w:proofErr w:type="gramEnd"/>
    </w:p>
    <w:p w14:paraId="5BD5AE8F" w14:textId="77777777" w:rsidR="00222949" w:rsidRPr="004F57F8" w:rsidRDefault="0046299E" w:rsidP="00316853">
      <w:pPr>
        <w:spacing w:after="0" w:line="240" w:lineRule="auto"/>
        <w:jc w:val="center"/>
        <w:rPr>
          <w:rFonts w:cs="Arial"/>
          <w:shd w:val="clear" w:color="auto" w:fill="FFFFFF"/>
        </w:rPr>
      </w:pPr>
      <w:r w:rsidRPr="004F57F8">
        <w:rPr>
          <w:rFonts w:cs="Arial"/>
          <w:shd w:val="clear" w:color="auto" w:fill="FFFFFF"/>
        </w:rPr>
        <w:t>Thou my great</w:t>
      </w:r>
      <w:r w:rsidR="00222949" w:rsidRPr="004F57F8">
        <w:rPr>
          <w:rStyle w:val="apple-converted-space"/>
          <w:rFonts w:cs="Arial"/>
          <w:shd w:val="clear" w:color="auto" w:fill="FFFFFF"/>
        </w:rPr>
        <w:t xml:space="preserve"> </w:t>
      </w:r>
      <w:r w:rsidRPr="004F57F8">
        <w:rPr>
          <w:rStyle w:val="ilad"/>
          <w:rFonts w:cs="Arial"/>
          <w:bdr w:val="none" w:sz="0" w:space="0" w:color="auto" w:frame="1"/>
          <w:shd w:val="clear" w:color="auto" w:fill="FFFFFF"/>
        </w:rPr>
        <w:t>Father</w:t>
      </w:r>
      <w:r w:rsidRPr="004F57F8">
        <w:rPr>
          <w:rFonts w:cs="Arial"/>
          <w:shd w:val="clear" w:color="auto" w:fill="FFFFFF"/>
        </w:rPr>
        <w:t xml:space="preserve">, I Thy true </w:t>
      </w:r>
      <w:proofErr w:type="gramStart"/>
      <w:r w:rsidRPr="004F57F8">
        <w:rPr>
          <w:rFonts w:cs="Arial"/>
          <w:shd w:val="clear" w:color="auto" w:fill="FFFFFF"/>
        </w:rPr>
        <w:t>son;</w:t>
      </w:r>
      <w:proofErr w:type="gramEnd"/>
    </w:p>
    <w:p w14:paraId="2F967BEB" w14:textId="0EE00740" w:rsidR="0046299E" w:rsidRPr="004F57F8" w:rsidRDefault="0046299E" w:rsidP="00316853">
      <w:pPr>
        <w:spacing w:after="0" w:line="240" w:lineRule="auto"/>
        <w:jc w:val="center"/>
        <w:rPr>
          <w:rFonts w:cs="Arial"/>
          <w:color w:val="383838"/>
          <w:shd w:val="clear" w:color="auto" w:fill="FFFFFF"/>
        </w:rPr>
      </w:pPr>
      <w:r w:rsidRPr="004F57F8">
        <w:rPr>
          <w:rFonts w:cs="Arial"/>
          <w:shd w:val="clear" w:color="auto" w:fill="FFFFFF"/>
        </w:rPr>
        <w:t>Thou in me dwelling, and I with Thee one</w:t>
      </w:r>
      <w:r w:rsidRPr="004F57F8">
        <w:rPr>
          <w:rFonts w:cs="Arial"/>
          <w:color w:val="383838"/>
          <w:shd w:val="clear" w:color="auto" w:fill="FFFFFF"/>
        </w:rPr>
        <w:t>.</w:t>
      </w:r>
      <w:r w:rsidR="00DD4BE3" w:rsidRPr="004F57F8">
        <w:rPr>
          <w:rStyle w:val="EndnoteReference"/>
          <w:rFonts w:cs="Arial"/>
          <w:color w:val="383838"/>
          <w:shd w:val="clear" w:color="auto" w:fill="FFFFFF"/>
        </w:rPr>
        <w:endnoteReference w:id="1"/>
      </w:r>
    </w:p>
    <w:p w14:paraId="3B1CA34A" w14:textId="77777777" w:rsidR="00C83063" w:rsidRPr="004F57F8" w:rsidRDefault="00C83063" w:rsidP="00316853">
      <w:pPr>
        <w:spacing w:after="0" w:line="240" w:lineRule="auto"/>
        <w:jc w:val="both"/>
      </w:pPr>
    </w:p>
    <w:p w14:paraId="54B11B35" w14:textId="4A0C94ED" w:rsidR="00C83063" w:rsidRPr="004F57F8" w:rsidRDefault="004E31F4" w:rsidP="00316853">
      <w:pPr>
        <w:spacing w:after="0" w:line="240" w:lineRule="auto"/>
        <w:jc w:val="both"/>
      </w:pPr>
      <w:bookmarkStart w:id="0" w:name="_Hlk96424987"/>
      <w:r w:rsidRPr="004F57F8">
        <w:t xml:space="preserve">When you practice this meditation, </w:t>
      </w:r>
      <w:r w:rsidR="000609B7" w:rsidRPr="004F57F8">
        <w:t>y</w:t>
      </w:r>
      <w:r w:rsidR="00765A60" w:rsidRPr="004F57F8">
        <w:t>ou might also consider</w:t>
      </w:r>
      <w:r w:rsidR="00BE7407" w:rsidRPr="004F57F8">
        <w:t xml:space="preserve"> </w:t>
      </w:r>
      <w:r w:rsidR="00202180" w:rsidRPr="004F57F8">
        <w:t>Isaiah 40:</w:t>
      </w:r>
      <w:r w:rsidR="00C83063" w:rsidRPr="004F57F8">
        <w:t>31.</w:t>
      </w:r>
    </w:p>
    <w:bookmarkEnd w:id="0"/>
    <w:p w14:paraId="296DAB7A" w14:textId="77777777" w:rsidR="00C83063" w:rsidRPr="004F57F8" w:rsidRDefault="00C83063" w:rsidP="00316853">
      <w:pPr>
        <w:spacing w:after="0" w:line="240" w:lineRule="auto"/>
        <w:jc w:val="both"/>
      </w:pPr>
    </w:p>
    <w:p w14:paraId="6F583E62" w14:textId="77777777" w:rsidR="00C83063" w:rsidRPr="004F57F8" w:rsidRDefault="00BE7407" w:rsidP="00316853">
      <w:pPr>
        <w:spacing w:after="0" w:line="240" w:lineRule="auto"/>
        <w:jc w:val="center"/>
      </w:pPr>
      <w:r w:rsidRPr="004F57F8">
        <w:t xml:space="preserve">But those who wait on the Lord shall renew their </w:t>
      </w:r>
      <w:proofErr w:type="gramStart"/>
      <w:r w:rsidRPr="004F57F8">
        <w:t>strength;</w:t>
      </w:r>
      <w:proofErr w:type="gramEnd"/>
    </w:p>
    <w:p w14:paraId="275E385A" w14:textId="75F65FB6" w:rsidR="00C83063" w:rsidRPr="004F57F8" w:rsidRDefault="00BE7407" w:rsidP="00316853">
      <w:pPr>
        <w:spacing w:after="0" w:line="240" w:lineRule="auto"/>
        <w:jc w:val="center"/>
      </w:pPr>
      <w:r w:rsidRPr="004F57F8">
        <w:t xml:space="preserve">They shall mount up with wings like </w:t>
      </w:r>
      <w:proofErr w:type="gramStart"/>
      <w:r w:rsidRPr="004F57F8">
        <w:t>eagles</w:t>
      </w:r>
      <w:r w:rsidR="00FD0FC4" w:rsidRPr="004F57F8">
        <w:t>;</w:t>
      </w:r>
      <w:proofErr w:type="gramEnd"/>
    </w:p>
    <w:p w14:paraId="64A4AD2F" w14:textId="5753194B" w:rsidR="00C83063" w:rsidRPr="004F57F8" w:rsidRDefault="00BE7407" w:rsidP="00316853">
      <w:pPr>
        <w:spacing w:after="0" w:line="240" w:lineRule="auto"/>
        <w:jc w:val="center"/>
      </w:pPr>
      <w:r w:rsidRPr="004F57F8">
        <w:t xml:space="preserve">They shall run and not be </w:t>
      </w:r>
      <w:proofErr w:type="gramStart"/>
      <w:r w:rsidRPr="004F57F8">
        <w:t>weary</w:t>
      </w:r>
      <w:r w:rsidR="00FD0FC4" w:rsidRPr="004F57F8">
        <w:t>;</w:t>
      </w:r>
      <w:proofErr w:type="gramEnd"/>
    </w:p>
    <w:p w14:paraId="1C94D1C6" w14:textId="77777777" w:rsidR="00BE7407" w:rsidRPr="004F57F8" w:rsidRDefault="00BE7407" w:rsidP="00316853">
      <w:pPr>
        <w:spacing w:after="0" w:line="240" w:lineRule="auto"/>
        <w:jc w:val="center"/>
      </w:pPr>
      <w:r w:rsidRPr="004F57F8">
        <w:t>They shall walk and not faint.</w:t>
      </w:r>
    </w:p>
    <w:p w14:paraId="14404969" w14:textId="77777777" w:rsidR="00C83063" w:rsidRPr="004F57F8" w:rsidRDefault="00C83063" w:rsidP="00316853">
      <w:pPr>
        <w:spacing w:after="0" w:line="240" w:lineRule="auto"/>
        <w:jc w:val="both"/>
      </w:pPr>
    </w:p>
    <w:p w14:paraId="014D08A1" w14:textId="0ABFD012" w:rsidR="00BE7407" w:rsidRPr="004F57F8" w:rsidRDefault="00765A60" w:rsidP="00316853">
      <w:pPr>
        <w:spacing w:after="0" w:line="240" w:lineRule="auto"/>
        <w:jc w:val="both"/>
      </w:pPr>
      <w:r w:rsidRPr="004F57F8">
        <w:t>God promises</w:t>
      </w:r>
      <w:r w:rsidR="00BE7407" w:rsidRPr="004F57F8">
        <w:t xml:space="preserve"> </w:t>
      </w:r>
      <w:r w:rsidRPr="004F57F8">
        <w:t>these great benefits to those who</w:t>
      </w:r>
      <w:r w:rsidR="00BE7407" w:rsidRPr="004F57F8">
        <w:t xml:space="preserve"> learn to wait</w:t>
      </w:r>
      <w:r w:rsidR="00706E4A" w:rsidRPr="004F57F8">
        <w:t xml:space="preserve"> on </w:t>
      </w:r>
      <w:r w:rsidR="00C1608B" w:rsidRPr="004F57F8">
        <w:t>Him</w:t>
      </w:r>
      <w:r w:rsidR="00BE7407" w:rsidRPr="004F57F8">
        <w:t>.</w:t>
      </w:r>
    </w:p>
    <w:p w14:paraId="0350C6E8" w14:textId="0535E7E6" w:rsidR="004B5002" w:rsidRPr="004F57F8" w:rsidRDefault="004B5002" w:rsidP="00316853">
      <w:pPr>
        <w:spacing w:after="0" w:line="240" w:lineRule="auto"/>
        <w:jc w:val="both"/>
      </w:pPr>
    </w:p>
    <w:p w14:paraId="4CEB7185" w14:textId="77777777" w:rsidR="004B5002" w:rsidRPr="004F57F8" w:rsidRDefault="004B5002" w:rsidP="00316853">
      <w:pPr>
        <w:spacing w:after="0" w:line="240" w:lineRule="auto"/>
        <w:jc w:val="both"/>
      </w:pPr>
      <w:r w:rsidRPr="004F57F8">
        <w:t xml:space="preserve">Take a deep breath. </w:t>
      </w:r>
    </w:p>
    <w:p w14:paraId="0927123A" w14:textId="77777777" w:rsidR="00506367" w:rsidRPr="004F57F8" w:rsidRDefault="00506367" w:rsidP="00506367">
      <w:pPr>
        <w:spacing w:after="0" w:line="240" w:lineRule="auto"/>
        <w:jc w:val="both"/>
        <w:rPr>
          <w:i/>
        </w:rPr>
      </w:pPr>
      <w:r w:rsidRPr="004F57F8">
        <w:rPr>
          <w:i/>
        </w:rPr>
        <w:t>(If time permits, ask, “Does anyone have comments or questions about this training?”)</w:t>
      </w:r>
    </w:p>
    <w:p w14:paraId="5D6DC236" w14:textId="77777777" w:rsidR="00350766" w:rsidRPr="004F57F8" w:rsidRDefault="00350766" w:rsidP="00316853">
      <w:pPr>
        <w:spacing w:after="0" w:line="240" w:lineRule="auto"/>
        <w:jc w:val="both"/>
      </w:pPr>
    </w:p>
    <w:p w14:paraId="56C06E27" w14:textId="77777777" w:rsidR="00285B9A" w:rsidRPr="004F57F8" w:rsidRDefault="00350766" w:rsidP="00316853">
      <w:pPr>
        <w:spacing w:after="0" w:line="240" w:lineRule="auto"/>
        <w:jc w:val="both"/>
        <w:rPr>
          <w:b/>
        </w:rPr>
      </w:pPr>
      <w:r w:rsidRPr="004F57F8">
        <w:rPr>
          <w:b/>
        </w:rPr>
        <w:t>0:20</w:t>
      </w:r>
      <w:r w:rsidR="00285B9A" w:rsidRPr="004F57F8">
        <w:rPr>
          <w:b/>
        </w:rPr>
        <w:tab/>
        <w:t>KARIS CONFESSION</w:t>
      </w:r>
    </w:p>
    <w:p w14:paraId="2F4EB485" w14:textId="77777777" w:rsidR="00350766" w:rsidRPr="004F57F8" w:rsidRDefault="00350766" w:rsidP="00316853">
      <w:pPr>
        <w:spacing w:after="0" w:line="240" w:lineRule="auto"/>
        <w:jc w:val="both"/>
        <w:rPr>
          <w:b/>
        </w:rPr>
      </w:pPr>
    </w:p>
    <w:p w14:paraId="797030CC" w14:textId="77777777" w:rsidR="00765A60" w:rsidRPr="004F57F8" w:rsidRDefault="00350766" w:rsidP="00316853">
      <w:pPr>
        <w:spacing w:after="0" w:line="240" w:lineRule="auto"/>
        <w:jc w:val="both"/>
        <w:rPr>
          <w:b/>
        </w:rPr>
      </w:pPr>
      <w:r w:rsidRPr="004F57F8">
        <w:rPr>
          <w:b/>
        </w:rPr>
        <w:t>0:21</w:t>
      </w:r>
      <w:r w:rsidR="00765A60" w:rsidRPr="004F57F8">
        <w:rPr>
          <w:b/>
        </w:rPr>
        <w:tab/>
        <w:t>TOOLBOX</w:t>
      </w:r>
    </w:p>
    <w:p w14:paraId="600D042F" w14:textId="77777777" w:rsidR="00765A60" w:rsidRPr="004F57F8" w:rsidRDefault="00765A60" w:rsidP="00316853">
      <w:pPr>
        <w:spacing w:after="0" w:line="240" w:lineRule="auto"/>
        <w:jc w:val="both"/>
        <w:rPr>
          <w:b/>
        </w:rPr>
      </w:pPr>
    </w:p>
    <w:p w14:paraId="6E666580" w14:textId="27AD25FF" w:rsidR="00765A60" w:rsidRPr="004F57F8" w:rsidRDefault="00765A60" w:rsidP="00316853">
      <w:pPr>
        <w:spacing w:after="0" w:line="240" w:lineRule="auto"/>
        <w:jc w:val="both"/>
      </w:pPr>
      <w:r w:rsidRPr="004F57F8">
        <w:t>Let’s listen again to our final KF Confession of purpose and mission</w:t>
      </w:r>
      <w:r w:rsidRPr="004F57F8">
        <w:rPr>
          <w:b/>
        </w:rPr>
        <w:t>:</w:t>
      </w:r>
      <w:r w:rsidR="00222949" w:rsidRPr="004F57F8">
        <w:t xml:space="preserve"> </w:t>
      </w:r>
    </w:p>
    <w:p w14:paraId="6950C4F3" w14:textId="77777777" w:rsidR="00765A60" w:rsidRPr="004F57F8" w:rsidRDefault="00765A60" w:rsidP="00316853">
      <w:pPr>
        <w:spacing w:after="0" w:line="240" w:lineRule="auto"/>
        <w:jc w:val="both"/>
      </w:pPr>
    </w:p>
    <w:p w14:paraId="5AA09C61" w14:textId="77777777" w:rsidR="00BE7407" w:rsidRPr="004F57F8" w:rsidRDefault="00BE7407" w:rsidP="00316853">
      <w:pPr>
        <w:spacing w:after="0" w:line="240" w:lineRule="auto"/>
        <w:jc w:val="center"/>
        <w:rPr>
          <w:b/>
        </w:rPr>
      </w:pPr>
      <w:r w:rsidRPr="004F57F8">
        <w:t>We circulate our true resources, reconnecting to our Creator and to the Creation.</w:t>
      </w:r>
    </w:p>
    <w:p w14:paraId="5E9C29FA" w14:textId="77777777" w:rsidR="00350766" w:rsidRPr="004F57F8" w:rsidRDefault="00350766" w:rsidP="00316853">
      <w:pPr>
        <w:pStyle w:val="ListParagraph"/>
        <w:spacing w:after="0"/>
        <w:ind w:left="0"/>
        <w:jc w:val="both"/>
      </w:pPr>
    </w:p>
    <w:p w14:paraId="28033583" w14:textId="47535E47" w:rsidR="00BE7407" w:rsidRPr="004F57F8" w:rsidRDefault="00BE7407" w:rsidP="00316853">
      <w:pPr>
        <w:spacing w:after="0" w:line="240" w:lineRule="auto"/>
        <w:jc w:val="both"/>
      </w:pPr>
      <w:bookmarkStart w:id="1" w:name="_Hlk507239419"/>
      <w:r w:rsidRPr="004F57F8">
        <w:t>Last month</w:t>
      </w:r>
      <w:r w:rsidR="00711837" w:rsidRPr="004F57F8">
        <w:t>,</w:t>
      </w:r>
      <w:r w:rsidRPr="004F57F8">
        <w:t xml:space="preserve"> we </w:t>
      </w:r>
      <w:r w:rsidR="00711837" w:rsidRPr="004F57F8">
        <w:t>talked about</w:t>
      </w:r>
      <w:r w:rsidRPr="004F57F8">
        <w:t xml:space="preserve"> taking responsibility</w:t>
      </w:r>
      <w:r w:rsidR="00706E4A" w:rsidRPr="004F57F8">
        <w:t xml:space="preserve"> for </w:t>
      </w:r>
      <w:r w:rsidR="00506367" w:rsidRPr="004F57F8">
        <w:t>the damage</w:t>
      </w:r>
      <w:r w:rsidR="00706E4A" w:rsidRPr="004F57F8">
        <w:t xml:space="preserve"> we have done. </w:t>
      </w:r>
      <w:r w:rsidR="00C96C93" w:rsidRPr="004F57F8">
        <w:t>Now, we</w:t>
      </w:r>
      <w:r w:rsidR="00F249F4" w:rsidRPr="004F57F8">
        <w:t xml:space="preserve"> can </w:t>
      </w:r>
      <w:r w:rsidR="000609B7" w:rsidRPr="004F57F8">
        <w:t>learn to co</w:t>
      </w:r>
      <w:r w:rsidR="00E14E24" w:rsidRPr="004F57F8">
        <w:noBreakHyphen/>
      </w:r>
      <w:r w:rsidR="000609B7" w:rsidRPr="004F57F8">
        <w:t>labor with God</w:t>
      </w:r>
      <w:r w:rsidR="00F249F4" w:rsidRPr="004F57F8">
        <w:t xml:space="preserve"> </w:t>
      </w:r>
      <w:r w:rsidR="000609B7" w:rsidRPr="004F57F8">
        <w:t xml:space="preserve">to </w:t>
      </w:r>
      <w:r w:rsidR="00F249F4" w:rsidRPr="004F57F8">
        <w:t xml:space="preserve">redeem our debts and </w:t>
      </w:r>
      <w:r w:rsidRPr="004F57F8">
        <w:t>give back what we have stolen.</w:t>
      </w:r>
      <w:r w:rsidR="00706E4A" w:rsidRPr="004F57F8">
        <w:t xml:space="preserve"> We can also give karis gift</w:t>
      </w:r>
      <w:r w:rsidR="000609B7" w:rsidRPr="004F57F8">
        <w:t>s that help</w:t>
      </w:r>
      <w:r w:rsidR="00706E4A" w:rsidRPr="004F57F8">
        <w:t xml:space="preserve"> repair damage we </w:t>
      </w:r>
      <w:r w:rsidR="00D90A59" w:rsidRPr="004F57F8">
        <w:t>did not cause</w:t>
      </w:r>
      <w:r w:rsidR="00706E4A" w:rsidRPr="004F57F8">
        <w:t xml:space="preserve">. </w:t>
      </w:r>
      <w:r w:rsidR="000609B7" w:rsidRPr="004F57F8">
        <w:t>By circulating gifts</w:t>
      </w:r>
      <w:r w:rsidR="006935AE" w:rsidRPr="004F57F8">
        <w:t>,</w:t>
      </w:r>
      <w:r w:rsidR="000609B7" w:rsidRPr="004F57F8">
        <w:t xml:space="preserve"> we help</w:t>
      </w:r>
      <w:r w:rsidR="00706E4A" w:rsidRPr="004F57F8">
        <w:t xml:space="preserve"> God </w:t>
      </w:r>
      <w:r w:rsidR="000609B7" w:rsidRPr="004F57F8">
        <w:t xml:space="preserve">heal </w:t>
      </w:r>
      <w:r w:rsidR="00C1608B" w:rsidRPr="004F57F8">
        <w:t xml:space="preserve">not </w:t>
      </w:r>
      <w:r w:rsidR="000609B7" w:rsidRPr="004F57F8">
        <w:t xml:space="preserve">only </w:t>
      </w:r>
      <w:r w:rsidR="00C1608B" w:rsidRPr="004F57F8">
        <w:t>our</w:t>
      </w:r>
      <w:r w:rsidR="00E81AC2" w:rsidRPr="004F57F8">
        <w:t>selves</w:t>
      </w:r>
      <w:r w:rsidR="009C0FA1" w:rsidRPr="004F57F8">
        <w:t xml:space="preserve"> </w:t>
      </w:r>
      <w:r w:rsidR="00C1608B" w:rsidRPr="004F57F8">
        <w:t>but also this world</w:t>
      </w:r>
      <w:r w:rsidR="00706E4A" w:rsidRPr="004F57F8">
        <w:t>.</w:t>
      </w:r>
    </w:p>
    <w:bookmarkEnd w:id="1"/>
    <w:p w14:paraId="1E28A654" w14:textId="77777777" w:rsidR="00350766" w:rsidRPr="004F57F8" w:rsidRDefault="00350766" w:rsidP="00316853">
      <w:pPr>
        <w:spacing w:after="0" w:line="240" w:lineRule="auto"/>
        <w:jc w:val="both"/>
      </w:pPr>
    </w:p>
    <w:p w14:paraId="536DE939" w14:textId="05C96825" w:rsidR="0049237E" w:rsidRPr="004F57F8" w:rsidRDefault="00B571F3" w:rsidP="00316853">
      <w:pPr>
        <w:spacing w:after="0" w:line="240" w:lineRule="auto"/>
        <w:jc w:val="both"/>
      </w:pPr>
      <w:r w:rsidRPr="004F57F8">
        <w:t xml:space="preserve">What does it mean to circulate gifts? The gifts that we give come out of the storehouse of our true resources. God designed each of us to have our own supply of resources, but in our misorientation we refuse to access </w:t>
      </w:r>
      <w:r w:rsidR="00E81AC2" w:rsidRPr="004F57F8">
        <w:t xml:space="preserve">and develop </w:t>
      </w:r>
      <w:r w:rsidRPr="004F57F8">
        <w:t xml:space="preserve">them. Through our </w:t>
      </w:r>
      <w:r w:rsidR="00FB545F" w:rsidRPr="004F57F8">
        <w:t>efforts toward orientation</w:t>
      </w:r>
      <w:r w:rsidRPr="004F57F8">
        <w:t xml:space="preserve">, we discover that we have much more to give than we realized. The Idol cannot be generous with its resources. It is not self-sustaining, nor is it connected to the Creation, so it must crave and snatch to support itself. </w:t>
      </w:r>
      <w:r w:rsidR="0049237E" w:rsidRPr="004F57F8">
        <w:t xml:space="preserve">Our </w:t>
      </w:r>
      <w:r w:rsidR="00BE7407" w:rsidRPr="004F57F8">
        <w:t>True Self</w:t>
      </w:r>
      <w:r w:rsidR="008F156A" w:rsidRPr="004F57F8">
        <w:t>, however,</w:t>
      </w:r>
      <w:r w:rsidR="00BE7407" w:rsidRPr="004F57F8">
        <w:t xml:space="preserve"> flows in harmony</w:t>
      </w:r>
      <w:r w:rsidR="00711837" w:rsidRPr="004F57F8">
        <w:t xml:space="preserve"> </w:t>
      </w:r>
      <w:r w:rsidR="00E81AC2" w:rsidRPr="004F57F8">
        <w:t xml:space="preserve">and correspondence </w:t>
      </w:r>
      <w:r w:rsidR="00BE7407" w:rsidRPr="004F57F8">
        <w:t>with the Creation, giving and receiving</w:t>
      </w:r>
      <w:r w:rsidR="00D056E2" w:rsidRPr="004F57F8">
        <w:t xml:space="preserve"> as naturally as </w:t>
      </w:r>
      <w:r w:rsidR="00854040" w:rsidRPr="004F57F8">
        <w:t>we breathe</w:t>
      </w:r>
      <w:r w:rsidR="00A9714C" w:rsidRPr="004F57F8">
        <w:t xml:space="preserve"> </w:t>
      </w:r>
      <w:r w:rsidR="00AF2700" w:rsidRPr="004F57F8">
        <w:t>and</w:t>
      </w:r>
      <w:r w:rsidR="009C0D78" w:rsidRPr="004F57F8">
        <w:t xml:space="preserve"> as</w:t>
      </w:r>
      <w:r w:rsidR="00A9714C" w:rsidRPr="004F57F8">
        <w:t xml:space="preserve"> the tide flows</w:t>
      </w:r>
      <w:r w:rsidR="009D4F8B" w:rsidRPr="004F57F8">
        <w:t>.</w:t>
      </w:r>
      <w:r w:rsidR="00BE7407" w:rsidRPr="004F57F8">
        <w:t xml:space="preserve"> </w:t>
      </w:r>
      <w:r w:rsidR="00287839" w:rsidRPr="004F57F8">
        <w:t>When we are oriented</w:t>
      </w:r>
      <w:r w:rsidRPr="004F57F8">
        <w:t xml:space="preserve">, </w:t>
      </w:r>
      <w:r w:rsidR="00A9714C" w:rsidRPr="004F57F8">
        <w:t>we</w:t>
      </w:r>
      <w:r w:rsidR="00C96C93" w:rsidRPr="004F57F8">
        <w:t xml:space="preserve"> </w:t>
      </w:r>
      <w:r w:rsidR="00BE7407" w:rsidRPr="004F57F8">
        <w:t>let</w:t>
      </w:r>
      <w:r w:rsidR="00A5515D" w:rsidRPr="004F57F8">
        <w:t xml:space="preserve"> go </w:t>
      </w:r>
      <w:proofErr w:type="gramStart"/>
      <w:r w:rsidR="00A5515D" w:rsidRPr="004F57F8">
        <w:t>in order to</w:t>
      </w:r>
      <w:proofErr w:type="gramEnd"/>
      <w:r w:rsidR="00A5515D" w:rsidRPr="004F57F8">
        <w:t xml:space="preserve"> receive</w:t>
      </w:r>
      <w:r w:rsidR="0093604B" w:rsidRPr="004F57F8">
        <w:t>,</w:t>
      </w:r>
      <w:r w:rsidR="00E81AC2" w:rsidRPr="004F57F8">
        <w:t xml:space="preserve"> and in this </w:t>
      </w:r>
      <w:proofErr w:type="gramStart"/>
      <w:r w:rsidR="00E81AC2" w:rsidRPr="004F57F8">
        <w:t>way</w:t>
      </w:r>
      <w:proofErr w:type="gramEnd"/>
      <w:r w:rsidR="00E81AC2" w:rsidRPr="004F57F8">
        <w:t xml:space="preserve"> we </w:t>
      </w:r>
      <w:r w:rsidR="0058725D" w:rsidRPr="004F57F8">
        <w:t xml:space="preserve">nourish and circulate </w:t>
      </w:r>
      <w:r w:rsidR="00E81AC2" w:rsidRPr="004F57F8">
        <w:t>our own life force</w:t>
      </w:r>
      <w:r w:rsidR="00A5515D" w:rsidRPr="004F57F8">
        <w:t xml:space="preserve">. </w:t>
      </w:r>
      <w:r w:rsidR="002E5246" w:rsidRPr="004F57F8">
        <w:t xml:space="preserve">Just as our heart pumps blood through our </w:t>
      </w:r>
      <w:proofErr w:type="gramStart"/>
      <w:r w:rsidR="002E5246" w:rsidRPr="004F57F8">
        <w:t xml:space="preserve">bodies, </w:t>
      </w:r>
      <w:r w:rsidR="000A6EA2" w:rsidRPr="004F57F8">
        <w:t>so</w:t>
      </w:r>
      <w:proofErr w:type="gramEnd"/>
      <w:r w:rsidR="000A6EA2" w:rsidRPr="004F57F8">
        <w:t xml:space="preserve"> </w:t>
      </w:r>
      <w:r w:rsidR="002E5246" w:rsidRPr="004F57F8">
        <w:t xml:space="preserve">we pump the </w:t>
      </w:r>
      <w:r w:rsidR="006E3F5E" w:rsidRPr="004F57F8">
        <w:t>energetic flow</w:t>
      </w:r>
      <w:r w:rsidR="002E5246" w:rsidRPr="004F57F8">
        <w:t xml:space="preserve"> of the Creation</w:t>
      </w:r>
      <w:r w:rsidR="00E14E24" w:rsidRPr="004F57F8">
        <w:t xml:space="preserve">; </w:t>
      </w:r>
      <w:r w:rsidR="00C32D55" w:rsidRPr="004F57F8">
        <w:t xml:space="preserve">as a result, we thrive. </w:t>
      </w:r>
      <w:r w:rsidR="002E5246" w:rsidRPr="004F57F8">
        <w:t>We are the heart that keeps the Creation circulating</w:t>
      </w:r>
      <w:r w:rsidR="00E14E24" w:rsidRPr="004F57F8">
        <w:t xml:space="preserve">, </w:t>
      </w:r>
      <w:r w:rsidR="00AF2700" w:rsidRPr="004F57F8">
        <w:t xml:space="preserve">so </w:t>
      </w:r>
      <w:r w:rsidR="00E14E24" w:rsidRPr="004F57F8">
        <w:t>t</w:t>
      </w:r>
      <w:r w:rsidR="002E5246" w:rsidRPr="004F57F8">
        <w:t>he moment that we hoard or grab</w:t>
      </w:r>
      <w:r w:rsidR="006E3F5E" w:rsidRPr="004F57F8">
        <w:t>,</w:t>
      </w:r>
      <w:r w:rsidR="002E5246" w:rsidRPr="004F57F8">
        <w:t xml:space="preserve"> the heart of the Creation stops beating. </w:t>
      </w:r>
      <w:bookmarkStart w:id="2" w:name="_Hlk507242853"/>
    </w:p>
    <w:p w14:paraId="6D4BAEE6" w14:textId="77777777" w:rsidR="00C32D55" w:rsidRPr="004F57F8" w:rsidRDefault="00C32D55" w:rsidP="00316853">
      <w:pPr>
        <w:spacing w:after="0" w:line="240" w:lineRule="auto"/>
        <w:jc w:val="both"/>
      </w:pPr>
    </w:p>
    <w:p w14:paraId="520B97B1" w14:textId="7D65CF24" w:rsidR="00E4031B" w:rsidRPr="004F57F8" w:rsidRDefault="0058725D" w:rsidP="00316853">
      <w:pPr>
        <w:spacing w:after="0" w:line="240" w:lineRule="auto"/>
        <w:jc w:val="both"/>
      </w:pPr>
      <w:bookmarkStart w:id="3" w:name="_Hlk1715650"/>
      <w:r w:rsidRPr="004F57F8">
        <w:lastRenderedPageBreak/>
        <w:t xml:space="preserve">It takes effort and training to learn to pump efficiently and </w:t>
      </w:r>
      <w:bookmarkEnd w:id="3"/>
      <w:r w:rsidRPr="004F57F8">
        <w:t>with joy</w:t>
      </w:r>
      <w:r w:rsidR="00F80DC2" w:rsidRPr="004F57F8">
        <w:t xml:space="preserve">, so </w:t>
      </w:r>
      <w:r w:rsidRPr="004F57F8">
        <w:t>p</w:t>
      </w:r>
      <w:r w:rsidR="0073617B" w:rsidRPr="004F57F8">
        <w:t>articularly</w:t>
      </w:r>
      <w:r w:rsidR="00F80DC2" w:rsidRPr="004F57F8">
        <w:t xml:space="preserve"> </w:t>
      </w:r>
      <w:r w:rsidR="0073617B" w:rsidRPr="004F57F8">
        <w:t>at the</w:t>
      </w:r>
      <w:r w:rsidR="00E4031B" w:rsidRPr="004F57F8">
        <w:t xml:space="preserve"> beginning of your work, you might feel like you are making a l</w:t>
      </w:r>
      <w:r w:rsidR="004C20AF" w:rsidRPr="004F57F8">
        <w:t>ot o</w:t>
      </w:r>
      <w:r w:rsidR="00E4031B" w:rsidRPr="004F57F8">
        <w:t xml:space="preserve">f effort but only gaining small benefits. </w:t>
      </w:r>
      <w:bookmarkStart w:id="4" w:name="_Hlk96425544"/>
      <w:r w:rsidR="00ED4FE2" w:rsidRPr="004F57F8">
        <w:t xml:space="preserve">In past lessons we </w:t>
      </w:r>
      <w:r w:rsidR="002B5233" w:rsidRPr="004F57F8">
        <w:t>talked about damage in terms of</w:t>
      </w:r>
      <w:r w:rsidR="00ED4FE2" w:rsidRPr="004F57F8">
        <w:t xml:space="preserve"> debt. </w:t>
      </w:r>
      <w:bookmarkEnd w:id="4"/>
      <w:r w:rsidR="006E3F5E" w:rsidRPr="004F57F8">
        <w:t>If y</w:t>
      </w:r>
      <w:r w:rsidR="00C77D92" w:rsidRPr="004F57F8">
        <w:t xml:space="preserve">our </w:t>
      </w:r>
      <w:r w:rsidR="006E3F5E" w:rsidRPr="004F57F8">
        <w:t xml:space="preserve">immediate </w:t>
      </w:r>
      <w:r w:rsidR="00C77D92" w:rsidRPr="004F57F8">
        <w:t xml:space="preserve">outcomes </w:t>
      </w:r>
      <w:r w:rsidR="006E3F5E" w:rsidRPr="004F57F8">
        <w:t>seem</w:t>
      </w:r>
      <w:r w:rsidR="00C77D92" w:rsidRPr="004F57F8">
        <w:t xml:space="preserve"> like a poor return on the hard work that you </w:t>
      </w:r>
      <w:r w:rsidR="00507405" w:rsidRPr="004F57F8">
        <w:t>are investing</w:t>
      </w:r>
      <w:r w:rsidR="006E3F5E" w:rsidRPr="004F57F8">
        <w:t xml:space="preserve">, </w:t>
      </w:r>
      <w:r w:rsidR="00F224AE" w:rsidRPr="004F57F8">
        <w:t xml:space="preserve">you </w:t>
      </w:r>
      <w:r w:rsidR="00930475" w:rsidRPr="004F57F8">
        <w:t>are simply experiencing</w:t>
      </w:r>
      <w:r w:rsidR="00096B6D" w:rsidRPr="004F57F8">
        <w:t xml:space="preserve"> the</w:t>
      </w:r>
      <w:r w:rsidR="00ED7231" w:rsidRPr="004F57F8">
        <w:t xml:space="preserve"> evidence </w:t>
      </w:r>
      <w:r w:rsidR="00F224AE" w:rsidRPr="004F57F8">
        <w:t xml:space="preserve">that you </w:t>
      </w:r>
      <w:r w:rsidR="00C77D92" w:rsidRPr="004F57F8">
        <w:t xml:space="preserve">are </w:t>
      </w:r>
      <w:r w:rsidR="00E4031B" w:rsidRPr="004F57F8">
        <w:t xml:space="preserve">still deep in debt. The deeper you are in debt, the longer it </w:t>
      </w:r>
      <w:r w:rsidR="00F224AE" w:rsidRPr="004F57F8">
        <w:t>will</w:t>
      </w:r>
      <w:r w:rsidR="00E4031B" w:rsidRPr="004F57F8">
        <w:t xml:space="preserve"> take to </w:t>
      </w:r>
      <w:r w:rsidR="0073617B" w:rsidRPr="004F57F8">
        <w:t>produce</w:t>
      </w:r>
      <w:r w:rsidR="0006629F" w:rsidRPr="004F57F8">
        <w:t xml:space="preserve"> </w:t>
      </w:r>
      <w:r w:rsidR="0073617B" w:rsidRPr="004F57F8">
        <w:t>discernible</w:t>
      </w:r>
      <w:r w:rsidR="008B5F1C" w:rsidRPr="004F57F8">
        <w:t>,</w:t>
      </w:r>
      <w:r w:rsidR="00E4031B" w:rsidRPr="004F57F8">
        <w:t xml:space="preserve"> </w:t>
      </w:r>
      <w:r w:rsidR="008B5F1C" w:rsidRPr="004F57F8">
        <w:t xml:space="preserve">oriented </w:t>
      </w:r>
      <w:r w:rsidR="00E4031B" w:rsidRPr="004F57F8">
        <w:t xml:space="preserve">results. </w:t>
      </w:r>
      <w:bookmarkStart w:id="5" w:name="OLE_LINK1"/>
      <w:r w:rsidR="00C77D92" w:rsidRPr="004F57F8">
        <w:t>It takes</w:t>
      </w:r>
      <w:r w:rsidR="00E4031B" w:rsidRPr="004F57F8">
        <w:t xml:space="preserve"> time and a great deal of effort </w:t>
      </w:r>
      <w:r w:rsidR="00C77D92" w:rsidRPr="004F57F8">
        <w:t xml:space="preserve">just </w:t>
      </w:r>
      <w:r w:rsidR="00E4031B" w:rsidRPr="004F57F8">
        <w:t xml:space="preserve">to begin the process of orienting your life, and </w:t>
      </w:r>
      <w:r w:rsidR="00C77D92" w:rsidRPr="004F57F8">
        <w:t xml:space="preserve">it takes </w:t>
      </w:r>
      <w:r w:rsidR="00D943E6" w:rsidRPr="004F57F8">
        <w:t xml:space="preserve">even </w:t>
      </w:r>
      <w:r w:rsidR="00C77D92" w:rsidRPr="004F57F8">
        <w:t>more time and effort</w:t>
      </w:r>
      <w:r w:rsidR="00D86AA6" w:rsidRPr="004F57F8">
        <w:t>,</w:t>
      </w:r>
      <w:r w:rsidR="00C77D92" w:rsidRPr="004F57F8">
        <w:t xml:space="preserve"> </w:t>
      </w:r>
      <w:r w:rsidR="00D86AA6" w:rsidRPr="004F57F8">
        <w:t xml:space="preserve">as well as developed CORE muscles, to </w:t>
      </w:r>
      <w:r w:rsidR="00C77D92" w:rsidRPr="004F57F8">
        <w:t xml:space="preserve">effect beneficial changes </w:t>
      </w:r>
      <w:r w:rsidR="00D86AA6" w:rsidRPr="004F57F8">
        <w:t xml:space="preserve">in </w:t>
      </w:r>
      <w:r w:rsidR="00BF24F8" w:rsidRPr="004F57F8">
        <w:t>the material world.</w:t>
      </w:r>
      <w:r w:rsidR="00C1529A" w:rsidRPr="004F57F8">
        <w:t xml:space="preserve"> </w:t>
      </w:r>
      <w:r w:rsidR="00ED7231" w:rsidRPr="004F57F8">
        <w:t xml:space="preserve">As you </w:t>
      </w:r>
      <w:r w:rsidR="00711837" w:rsidRPr="004F57F8">
        <w:t xml:space="preserve">continue </w:t>
      </w:r>
      <w:r w:rsidR="00ED7231" w:rsidRPr="004F57F8">
        <w:t xml:space="preserve">to be courageous and oriented, </w:t>
      </w:r>
      <w:r w:rsidR="00C8325F" w:rsidRPr="004F57F8">
        <w:t>live in</w:t>
      </w:r>
      <w:r w:rsidR="00ED7231" w:rsidRPr="004F57F8">
        <w:t xml:space="preserve"> reality</w:t>
      </w:r>
      <w:r w:rsidR="008C035E" w:rsidRPr="004F57F8">
        <w:t>,</w:t>
      </w:r>
      <w:r w:rsidR="00ED7231" w:rsidRPr="004F57F8">
        <w:t xml:space="preserve"> and practice endurance, you will </w:t>
      </w:r>
      <w:r w:rsidR="00711837" w:rsidRPr="004F57F8">
        <w:t>see increasing evidence of</w:t>
      </w:r>
      <w:r w:rsidR="00507405" w:rsidRPr="004F57F8">
        <w:t xml:space="preserve"> powerful and</w:t>
      </w:r>
      <w:r w:rsidR="00711837" w:rsidRPr="004F57F8">
        <w:t xml:space="preserve"> positive change</w:t>
      </w:r>
      <w:r w:rsidR="00C8325F" w:rsidRPr="004F57F8">
        <w:t xml:space="preserve"> in your life</w:t>
      </w:r>
      <w:r w:rsidR="00ED7231" w:rsidRPr="004F57F8">
        <w:t>.</w:t>
      </w:r>
    </w:p>
    <w:bookmarkEnd w:id="2"/>
    <w:bookmarkEnd w:id="5"/>
    <w:p w14:paraId="219A503D" w14:textId="77777777" w:rsidR="00E4031B" w:rsidRPr="004F57F8" w:rsidRDefault="00E4031B" w:rsidP="00316853">
      <w:pPr>
        <w:spacing w:after="0" w:line="240" w:lineRule="auto"/>
        <w:jc w:val="both"/>
      </w:pPr>
    </w:p>
    <w:p w14:paraId="69E86DEE" w14:textId="3E732113" w:rsidR="00BE7407" w:rsidRPr="004F57F8" w:rsidRDefault="00510C8C" w:rsidP="00316853">
      <w:pPr>
        <w:spacing w:after="0" w:line="240" w:lineRule="auto"/>
        <w:jc w:val="both"/>
      </w:pPr>
      <w:bookmarkStart w:id="6" w:name="_Hlk507243247"/>
      <w:r w:rsidRPr="004F57F8">
        <w:t xml:space="preserve">Whenever </w:t>
      </w:r>
      <w:r w:rsidR="003F1087" w:rsidRPr="004F57F8">
        <w:t>we try to use our newly acquired skills and benefits to actualize the unfulfilled dreams of our idealized glory, energetic c</w:t>
      </w:r>
      <w:r w:rsidR="00065F5B" w:rsidRPr="004F57F8">
        <w:t>irculation stagnates</w:t>
      </w:r>
      <w:r w:rsidRPr="004F57F8">
        <w:t>. If, however,</w:t>
      </w:r>
      <w:r w:rsidR="00ED7231" w:rsidRPr="004F57F8">
        <w:t xml:space="preserve"> we </w:t>
      </w:r>
      <w:r w:rsidR="003F1087" w:rsidRPr="004F57F8">
        <w:t>focus on</w:t>
      </w:r>
      <w:r w:rsidR="00ED7231" w:rsidRPr="004F57F8">
        <w:t xml:space="preserve"> the next step in the dance</w:t>
      </w:r>
      <w:r w:rsidR="003F1087" w:rsidRPr="004F57F8">
        <w:t xml:space="preserve"> of life</w:t>
      </w:r>
      <w:r w:rsidR="00ED7231" w:rsidRPr="004F57F8">
        <w:t xml:space="preserve">, forgetting all that we have formerly relied </w:t>
      </w:r>
      <w:r w:rsidR="00E065EA" w:rsidRPr="004F57F8">
        <w:t>up</w:t>
      </w:r>
      <w:r w:rsidR="0058725D" w:rsidRPr="004F57F8">
        <w:t>on</w:t>
      </w:r>
      <w:r w:rsidR="00B571F3" w:rsidRPr="004F57F8">
        <w:t xml:space="preserve"> </w:t>
      </w:r>
      <w:r w:rsidR="00ED7231" w:rsidRPr="004F57F8">
        <w:t>to support our pride</w:t>
      </w:r>
      <w:r w:rsidR="003F1087" w:rsidRPr="004F57F8">
        <w:t xml:space="preserve">, </w:t>
      </w:r>
      <w:r w:rsidRPr="004F57F8">
        <w:t xml:space="preserve">we are carried along in the harmonious and oriented flow of Creation. </w:t>
      </w:r>
      <w:r w:rsidR="007821D0" w:rsidRPr="004F57F8">
        <w:t xml:space="preserve">With our hearts set on winning the race, we press forward to </w:t>
      </w:r>
      <w:r w:rsidR="003B0C03" w:rsidRPr="004F57F8">
        <w:t xml:space="preserve">discover </w:t>
      </w:r>
      <w:r w:rsidR="007821D0" w:rsidRPr="004F57F8">
        <w:t>our potential in Christ</w:t>
      </w:r>
      <w:r w:rsidR="00A5515D" w:rsidRPr="004F57F8">
        <w:t>.</w:t>
      </w:r>
      <w:r w:rsidR="003B0C03" w:rsidRPr="004F57F8">
        <w:rPr>
          <w:rStyle w:val="EndnoteReference"/>
        </w:rPr>
        <w:endnoteReference w:id="2"/>
      </w:r>
      <w:r w:rsidR="00A5515D" w:rsidRPr="004F57F8">
        <w:t xml:space="preserve"> </w:t>
      </w:r>
      <w:r w:rsidR="007821D0" w:rsidRPr="004F57F8">
        <w:t>Our True Self grows</w:t>
      </w:r>
      <w:r w:rsidR="0048099A" w:rsidRPr="004F57F8">
        <w:t xml:space="preserve"> stronger</w:t>
      </w:r>
      <w:r w:rsidR="007821D0" w:rsidRPr="004F57F8">
        <w:t xml:space="preserve"> </w:t>
      </w:r>
      <w:r w:rsidR="002F7C11" w:rsidRPr="004F57F8">
        <w:t xml:space="preserve">when we circulate </w:t>
      </w:r>
      <w:r w:rsidR="00A5515D" w:rsidRPr="004F57F8">
        <w:t>today</w:t>
      </w:r>
      <w:r w:rsidR="002F7C11" w:rsidRPr="004F57F8">
        <w:t>,</w:t>
      </w:r>
      <w:r w:rsidR="007821D0" w:rsidRPr="004F57F8">
        <w:t xml:space="preserve"> and </w:t>
      </w:r>
      <w:r w:rsidR="002F7C11" w:rsidRPr="004F57F8">
        <w:t xml:space="preserve">it </w:t>
      </w:r>
      <w:r w:rsidR="007821D0" w:rsidRPr="004F57F8">
        <w:t>atrophies</w:t>
      </w:r>
      <w:r w:rsidR="00BE7407" w:rsidRPr="004F57F8">
        <w:t xml:space="preserve"> when</w:t>
      </w:r>
      <w:r w:rsidR="007821D0" w:rsidRPr="004F57F8">
        <w:t xml:space="preserve"> we </w:t>
      </w:r>
      <w:r w:rsidR="00E36131" w:rsidRPr="004F57F8">
        <w:t xml:space="preserve">are satisfied with our stories </w:t>
      </w:r>
      <w:r w:rsidR="007821D0" w:rsidRPr="004F57F8">
        <w:t>of</w:t>
      </w:r>
      <w:r w:rsidR="00BE7407" w:rsidRPr="004F57F8">
        <w:t xml:space="preserve"> yesterday’s </w:t>
      </w:r>
      <w:r w:rsidR="00C8325F" w:rsidRPr="004F57F8">
        <w:t xml:space="preserve">generosity, </w:t>
      </w:r>
      <w:r w:rsidR="00BE7407" w:rsidRPr="004F57F8">
        <w:t>miracles</w:t>
      </w:r>
      <w:r w:rsidR="00C8325F" w:rsidRPr="004F57F8">
        <w:t>, or judgments</w:t>
      </w:r>
      <w:r w:rsidR="00BE7407" w:rsidRPr="004F57F8">
        <w:t>.</w:t>
      </w:r>
      <w:r w:rsidR="00A5515D" w:rsidRPr="004F57F8">
        <w:t xml:space="preserve"> </w:t>
      </w:r>
      <w:r w:rsidR="007C6FD8" w:rsidRPr="004F57F8">
        <w:t>Our natural habitat is a place of circulation where we receive and</w:t>
      </w:r>
      <w:r w:rsidR="00C77DCB" w:rsidRPr="004F57F8">
        <w:t xml:space="preserve"> let</w:t>
      </w:r>
      <w:r w:rsidR="007C6FD8" w:rsidRPr="004F57F8">
        <w:t xml:space="preserve"> go, </w:t>
      </w:r>
      <w:r w:rsidR="00C77DCB" w:rsidRPr="004F57F8">
        <w:t>today</w:t>
      </w:r>
      <w:r w:rsidR="007C6FD8" w:rsidRPr="004F57F8">
        <w:t>,</w:t>
      </w:r>
      <w:r w:rsidR="00C77DCB" w:rsidRPr="004F57F8">
        <w:t xml:space="preserve"> </w:t>
      </w:r>
      <w:r w:rsidR="007C6FD8" w:rsidRPr="004F57F8">
        <w:t>in the</w:t>
      </w:r>
      <w:r w:rsidR="00BE7407" w:rsidRPr="004F57F8">
        <w:t xml:space="preserve"> flow.</w:t>
      </w:r>
      <w:r w:rsidR="003B0C03" w:rsidRPr="004F57F8">
        <w:rPr>
          <w:rStyle w:val="EndnoteReference"/>
        </w:rPr>
        <w:endnoteReference w:id="3"/>
      </w:r>
    </w:p>
    <w:bookmarkEnd w:id="6"/>
    <w:p w14:paraId="14CE38A7" w14:textId="77777777" w:rsidR="004A50AC" w:rsidRPr="004F57F8" w:rsidRDefault="004A50AC" w:rsidP="00316853">
      <w:pPr>
        <w:spacing w:after="0" w:line="240" w:lineRule="auto"/>
        <w:jc w:val="both"/>
      </w:pPr>
    </w:p>
    <w:p w14:paraId="35C04AD9" w14:textId="2A5A952A" w:rsidR="00CF5DEB" w:rsidRPr="004F57F8" w:rsidRDefault="00D86AA6" w:rsidP="00316853">
      <w:pPr>
        <w:spacing w:after="0" w:line="240" w:lineRule="auto"/>
        <w:jc w:val="both"/>
      </w:pPr>
      <w:bookmarkStart w:id="7" w:name="_Hlk507243269"/>
      <w:r w:rsidRPr="004F57F8">
        <w:t>The flow of k</w:t>
      </w:r>
      <w:r w:rsidR="00B571F3" w:rsidRPr="004F57F8">
        <w:t xml:space="preserve">aris circulation is </w:t>
      </w:r>
      <w:r w:rsidR="00A5515D" w:rsidRPr="004F57F8">
        <w:t>exactly like dancing</w:t>
      </w:r>
      <w:r w:rsidR="00E1102C" w:rsidRPr="004F57F8">
        <w:t xml:space="preserve"> with a partner</w:t>
      </w:r>
      <w:r w:rsidR="00A5515D" w:rsidRPr="004F57F8">
        <w:t xml:space="preserve">. </w:t>
      </w:r>
      <w:r w:rsidR="002C4647" w:rsidRPr="004F57F8">
        <w:t>If you have ever tried to</w:t>
      </w:r>
      <w:r w:rsidR="00ED4FE2" w:rsidRPr="004F57F8">
        <w:t xml:space="preserve"> learn </w:t>
      </w:r>
      <w:r w:rsidR="002B5233" w:rsidRPr="004F57F8">
        <w:t>the waltz</w:t>
      </w:r>
      <w:r w:rsidR="002F7C11" w:rsidRPr="004F57F8">
        <w:t>,</w:t>
      </w:r>
      <w:r w:rsidR="002C4647" w:rsidRPr="004F57F8">
        <w:t xml:space="preserve"> you know that the first steps can feel awkward. </w:t>
      </w:r>
      <w:r w:rsidR="00865D26" w:rsidRPr="004F57F8">
        <w:t>When</w:t>
      </w:r>
      <w:r w:rsidR="002C4647" w:rsidRPr="004F57F8">
        <w:t xml:space="preserve"> the music starts flowing</w:t>
      </w:r>
      <w:r w:rsidR="00865D26" w:rsidRPr="004F57F8">
        <w:t>,</w:t>
      </w:r>
      <w:r w:rsidR="00BA17E9" w:rsidRPr="004F57F8">
        <w:t xml:space="preserve"> </w:t>
      </w:r>
      <w:r w:rsidR="002C4647" w:rsidRPr="004F57F8">
        <w:t>you</w:t>
      </w:r>
      <w:r w:rsidR="00BE7407" w:rsidRPr="004F57F8">
        <w:t xml:space="preserve"> can barely keep up</w:t>
      </w:r>
      <w:r w:rsidR="002C4647" w:rsidRPr="004F57F8">
        <w:t>. You courageously endure</w:t>
      </w:r>
      <w:r w:rsidR="00BE7407" w:rsidRPr="004F57F8">
        <w:t xml:space="preserve"> </w:t>
      </w:r>
      <w:r w:rsidR="002C4647" w:rsidRPr="004F57F8">
        <w:t xml:space="preserve">the </w:t>
      </w:r>
      <w:r w:rsidR="0026531C" w:rsidRPr="004F57F8">
        <w:t>shame</w:t>
      </w:r>
      <w:r w:rsidR="00BE7407" w:rsidRPr="004F57F8">
        <w:t xml:space="preserve"> of steppi</w:t>
      </w:r>
      <w:r w:rsidR="007821D0" w:rsidRPr="004F57F8">
        <w:t xml:space="preserve">ng on someone else’s toes and </w:t>
      </w:r>
      <w:r w:rsidR="003950F6" w:rsidRPr="004F57F8">
        <w:t xml:space="preserve">the pain </w:t>
      </w:r>
      <w:r w:rsidR="007821D0" w:rsidRPr="004F57F8">
        <w:t>of</w:t>
      </w:r>
      <w:r w:rsidR="00BE7407" w:rsidRPr="004F57F8">
        <w:t xml:space="preserve"> presenting </w:t>
      </w:r>
      <w:r w:rsidR="002C4647" w:rsidRPr="004F57F8">
        <w:t>y</w:t>
      </w:r>
      <w:r w:rsidR="00BE7407" w:rsidRPr="004F57F8">
        <w:t>ou</w:t>
      </w:r>
      <w:r w:rsidR="00A5515D" w:rsidRPr="004F57F8">
        <w:t xml:space="preserve">r own toes to be stepped </w:t>
      </w:r>
      <w:r w:rsidR="003950F6" w:rsidRPr="004F57F8">
        <w:t>on</w:t>
      </w:r>
      <w:r w:rsidR="00A5515D" w:rsidRPr="004F57F8">
        <w:t xml:space="preserve">. </w:t>
      </w:r>
      <w:r w:rsidR="00BE7407" w:rsidRPr="004F57F8">
        <w:t>Then, after a grea</w:t>
      </w:r>
      <w:r w:rsidR="002C4647" w:rsidRPr="004F57F8">
        <w:t xml:space="preserve">t deal of </w:t>
      </w:r>
      <w:r w:rsidR="002F7C11" w:rsidRPr="004F57F8">
        <w:t>practice</w:t>
      </w:r>
      <w:r w:rsidR="00C67E20" w:rsidRPr="004F57F8">
        <w:t xml:space="preserve">, </w:t>
      </w:r>
      <w:r w:rsidR="002C4647" w:rsidRPr="004F57F8">
        <w:t xml:space="preserve">you </w:t>
      </w:r>
      <w:r w:rsidR="0058725D" w:rsidRPr="004F57F8">
        <w:t xml:space="preserve">suddenly </w:t>
      </w:r>
      <w:r w:rsidR="002C4647" w:rsidRPr="004F57F8">
        <w:t>catch</w:t>
      </w:r>
      <w:r w:rsidR="00BE7407" w:rsidRPr="004F57F8">
        <w:t xml:space="preserve"> th</w:t>
      </w:r>
      <w:r w:rsidR="00A5515D" w:rsidRPr="004F57F8">
        <w:t xml:space="preserve">e music and are able to dance. </w:t>
      </w:r>
      <w:r w:rsidR="002C4647" w:rsidRPr="004F57F8">
        <w:t>You</w:t>
      </w:r>
      <w:r w:rsidR="00BE7407" w:rsidRPr="004F57F8">
        <w:t xml:space="preserve"> feel exquisite joy over </w:t>
      </w:r>
      <w:r w:rsidR="002C4647" w:rsidRPr="004F57F8">
        <w:t>y</w:t>
      </w:r>
      <w:r w:rsidR="00BE7407" w:rsidRPr="004F57F8">
        <w:t xml:space="preserve">our </w:t>
      </w:r>
      <w:r w:rsidR="002C4647" w:rsidRPr="004F57F8">
        <w:t xml:space="preserve">brief </w:t>
      </w:r>
      <w:r w:rsidR="00BE7407" w:rsidRPr="004F57F8">
        <w:t>accomplishment and are momentarily distracted by euphoria</w:t>
      </w:r>
      <w:r w:rsidR="002C4647" w:rsidRPr="004F57F8">
        <w:t xml:space="preserve">. You might even stop dancing so that you can </w:t>
      </w:r>
      <w:r w:rsidR="00F224AE" w:rsidRPr="004F57F8">
        <w:t>take some pride in</w:t>
      </w:r>
      <w:r w:rsidR="00316853" w:rsidRPr="004F57F8">
        <w:t xml:space="preserve"> </w:t>
      </w:r>
      <w:r w:rsidR="002C4647" w:rsidRPr="004F57F8">
        <w:t>your accomplishment, but in doing so</w:t>
      </w:r>
      <w:r w:rsidR="006935AE" w:rsidRPr="004F57F8">
        <w:t>,</w:t>
      </w:r>
      <w:r w:rsidR="002C4647" w:rsidRPr="004F57F8">
        <w:t xml:space="preserve"> you</w:t>
      </w:r>
      <w:r w:rsidR="00BE7407" w:rsidRPr="004F57F8">
        <w:t xml:space="preserve"> </w:t>
      </w:r>
      <w:r w:rsidR="00BA17E9" w:rsidRPr="004F57F8">
        <w:t>disconnect from</w:t>
      </w:r>
      <w:r w:rsidR="002960A5" w:rsidRPr="004F57F8">
        <w:t xml:space="preserve"> </w:t>
      </w:r>
      <w:r w:rsidR="00D474C5" w:rsidRPr="004F57F8">
        <w:t>the present moment</w:t>
      </w:r>
      <w:r w:rsidR="00A5515D" w:rsidRPr="004F57F8">
        <w:t xml:space="preserve">. </w:t>
      </w:r>
      <w:r w:rsidR="002C4647" w:rsidRPr="004F57F8">
        <w:t>The music flows on, but you</w:t>
      </w:r>
      <w:r w:rsidR="00BE7407" w:rsidRPr="004F57F8">
        <w:t xml:space="preserve"> have stopped dancing</w:t>
      </w:r>
      <w:r w:rsidR="002C4647" w:rsidRPr="004F57F8">
        <w:t>. You</w:t>
      </w:r>
      <w:r w:rsidR="00A5515D" w:rsidRPr="004F57F8">
        <w:t xml:space="preserve"> have allowed </w:t>
      </w:r>
      <w:r w:rsidR="002F2C23" w:rsidRPr="004F57F8">
        <w:t xml:space="preserve">prideful </w:t>
      </w:r>
      <w:r w:rsidR="002C4647" w:rsidRPr="004F57F8">
        <w:t xml:space="preserve">attachment to </w:t>
      </w:r>
      <w:r w:rsidR="00BA17E9" w:rsidRPr="004F57F8">
        <w:t>your achievement</w:t>
      </w:r>
      <w:r w:rsidR="00ED4FE2" w:rsidRPr="004F57F8">
        <w:t>s</w:t>
      </w:r>
      <w:r w:rsidR="00E1102C" w:rsidRPr="004F57F8">
        <w:t xml:space="preserve"> or </w:t>
      </w:r>
      <w:r w:rsidR="004C20AF" w:rsidRPr="004F57F8">
        <w:t xml:space="preserve">fear of </w:t>
      </w:r>
      <w:r w:rsidR="00E1102C" w:rsidRPr="004F57F8">
        <w:t>failure</w:t>
      </w:r>
      <w:r w:rsidR="00BA17E9" w:rsidRPr="004F57F8">
        <w:t xml:space="preserve"> </w:t>
      </w:r>
      <w:r w:rsidR="00A5515D" w:rsidRPr="004F57F8">
        <w:t xml:space="preserve">to interfere with the next step. </w:t>
      </w:r>
      <w:r w:rsidR="007C6FD8" w:rsidRPr="004F57F8">
        <w:t>You cannot cling to old things and</w:t>
      </w:r>
      <w:r w:rsidR="00BC54BD" w:rsidRPr="004F57F8">
        <w:t>,</w:t>
      </w:r>
      <w:r w:rsidR="007C6FD8" w:rsidRPr="004F57F8">
        <w:t xml:space="preserve"> at the same </w:t>
      </w:r>
      <w:r w:rsidR="009B4639" w:rsidRPr="004F57F8">
        <w:t xml:space="preserve">time, flow into </w:t>
      </w:r>
      <w:r w:rsidR="002F2C23" w:rsidRPr="004F57F8">
        <w:t>new opportun</w:t>
      </w:r>
      <w:r w:rsidR="004C20AF" w:rsidRPr="004F57F8">
        <w:t>i</w:t>
      </w:r>
      <w:r w:rsidR="002F2C23" w:rsidRPr="004F57F8">
        <w:t>ties</w:t>
      </w:r>
      <w:r w:rsidR="009B4639" w:rsidRPr="004F57F8">
        <w:t xml:space="preserve">. </w:t>
      </w:r>
      <w:r w:rsidR="00CF5DEB" w:rsidRPr="004F57F8">
        <w:t xml:space="preserve">Your goal is to enjoy the </w:t>
      </w:r>
      <w:r w:rsidR="00E36131" w:rsidRPr="004F57F8">
        <w:t xml:space="preserve">present </w:t>
      </w:r>
      <w:r w:rsidR="00CF5DEB" w:rsidRPr="004F57F8">
        <w:t xml:space="preserve">moment of harmony </w:t>
      </w:r>
      <w:r w:rsidR="00E36131" w:rsidRPr="004F57F8">
        <w:t>and then allow</w:t>
      </w:r>
      <w:r w:rsidR="00CF5DEB" w:rsidRPr="004F57F8">
        <w:t xml:space="preserve"> it to disappear into the joy of the next moment of harmony. With practice, your whole life becomes a series of joyful dance steps that follow the music of the flow</w:t>
      </w:r>
      <w:r w:rsidR="00EC3052" w:rsidRPr="004F57F8">
        <w:t>.</w:t>
      </w:r>
      <w:r w:rsidR="00B571F3" w:rsidRPr="004F57F8">
        <w:t xml:space="preserve"> As</w:t>
      </w:r>
      <w:r w:rsidR="00CF5DEB" w:rsidRPr="004F57F8">
        <w:t xml:space="preserve"> you allow one step to pass</w:t>
      </w:r>
      <w:r w:rsidR="00E13E6E" w:rsidRPr="004F57F8">
        <w:t xml:space="preserve">, you turn your </w:t>
      </w:r>
      <w:r w:rsidR="00BF2F21" w:rsidRPr="004F57F8">
        <w:t>attention to the next step and experience the unique harmony that it brings.</w:t>
      </w:r>
      <w:r w:rsidR="001F4DA6" w:rsidRPr="004F57F8">
        <w:rPr>
          <w:rStyle w:val="EndnoteReference"/>
        </w:rPr>
        <w:endnoteReference w:id="4"/>
      </w:r>
      <w:r w:rsidR="00BF2F21" w:rsidRPr="004F57F8">
        <w:t xml:space="preserve"> </w:t>
      </w:r>
      <w:r w:rsidR="00CF5DEB" w:rsidRPr="004F57F8">
        <w:t>There is no hoarding or clinging</w:t>
      </w:r>
      <w:r w:rsidR="00EC3052" w:rsidRPr="004F57F8">
        <w:t xml:space="preserve">; </w:t>
      </w:r>
      <w:bookmarkStart w:id="8" w:name="_Hlk159130050"/>
      <w:r w:rsidR="00B571F3" w:rsidRPr="004F57F8">
        <w:t>if</w:t>
      </w:r>
      <w:r w:rsidR="00CF5DEB" w:rsidRPr="004F57F8">
        <w:t xml:space="preserve"> you want to stay in the dance, you have to let go</w:t>
      </w:r>
      <w:r w:rsidR="00C95492" w:rsidRPr="004F57F8">
        <w:t xml:space="preserve">. </w:t>
      </w:r>
      <w:bookmarkEnd w:id="8"/>
      <w:r w:rsidR="00C95492" w:rsidRPr="004F57F8">
        <w:t>You have to let go</w:t>
      </w:r>
      <w:r w:rsidR="00CF5DEB" w:rsidRPr="004F57F8">
        <w:t xml:space="preserve"> of former glory, and you also have to forgive yourself for not making the grade. If</w:t>
      </w:r>
      <w:r w:rsidR="00D25C48" w:rsidRPr="004F57F8">
        <w:t>, however,</w:t>
      </w:r>
      <w:r w:rsidR="00CF5DEB" w:rsidRPr="004F57F8">
        <w:t xml:space="preserve"> you </w:t>
      </w:r>
      <w:r w:rsidR="00B571F3" w:rsidRPr="004F57F8">
        <w:t>are struggling to</w:t>
      </w:r>
      <w:r w:rsidR="00CF5DEB" w:rsidRPr="004F57F8">
        <w:t xml:space="preserve"> let go of the pride of past achievements </w:t>
      </w:r>
      <w:r w:rsidR="002536E7" w:rsidRPr="004F57F8">
        <w:t xml:space="preserve">and </w:t>
      </w:r>
      <w:r w:rsidR="00CF5DEB" w:rsidRPr="004F57F8">
        <w:t xml:space="preserve">the self-hate of former failures, be compassionate toward yourself. It takes time and effort to learn </w:t>
      </w:r>
      <w:r w:rsidR="00052D17" w:rsidRPr="004F57F8">
        <w:t xml:space="preserve">new </w:t>
      </w:r>
      <w:r w:rsidR="00CF5DEB" w:rsidRPr="004F57F8">
        <w:t>skills and</w:t>
      </w:r>
      <w:r w:rsidR="00B571F3" w:rsidRPr="004F57F8">
        <w:t xml:space="preserve"> to</w:t>
      </w:r>
      <w:r w:rsidR="00CF5DEB" w:rsidRPr="004F57F8">
        <w:t xml:space="preserve"> </w:t>
      </w:r>
      <w:r w:rsidR="002F2C23" w:rsidRPr="004F57F8">
        <w:t xml:space="preserve">train </w:t>
      </w:r>
      <w:r w:rsidR="00052D17" w:rsidRPr="004F57F8">
        <w:t xml:space="preserve">your </w:t>
      </w:r>
      <w:r w:rsidR="00CF5DEB" w:rsidRPr="004F57F8">
        <w:t xml:space="preserve">CORE muscles </w:t>
      </w:r>
      <w:r w:rsidR="00052D17" w:rsidRPr="004F57F8">
        <w:t>so that you can</w:t>
      </w:r>
      <w:r w:rsidR="00CF5DEB" w:rsidRPr="004F57F8">
        <w:t xml:space="preserve"> dance.</w:t>
      </w:r>
    </w:p>
    <w:p w14:paraId="393BFC28" w14:textId="77777777" w:rsidR="00854EB6" w:rsidRPr="004F57F8" w:rsidRDefault="00854EB6" w:rsidP="00316853">
      <w:pPr>
        <w:spacing w:after="0" w:line="240" w:lineRule="auto"/>
        <w:jc w:val="both"/>
      </w:pPr>
      <w:bookmarkStart w:id="9" w:name="OLE_LINK3"/>
      <w:bookmarkStart w:id="10" w:name="OLE_LINK4"/>
      <w:bookmarkEnd w:id="7"/>
    </w:p>
    <w:p w14:paraId="2293DC5A" w14:textId="529850DF" w:rsidR="00BE4337" w:rsidRPr="004F57F8" w:rsidRDefault="00550E42" w:rsidP="00BE4337">
      <w:pPr>
        <w:spacing w:after="0" w:line="240" w:lineRule="auto"/>
        <w:jc w:val="both"/>
      </w:pPr>
      <w:bookmarkStart w:id="11" w:name="_Hlk159130076"/>
      <w:bookmarkStart w:id="12" w:name="_Hlk507243285"/>
      <w:bookmarkEnd w:id="9"/>
      <w:bookmarkEnd w:id="10"/>
      <w:r w:rsidRPr="004F57F8">
        <w:t xml:space="preserve">Whenever you use energy to nurse resentment and maintain grudges, you are hoarding energy that is </w:t>
      </w:r>
      <w:r w:rsidR="002446EB" w:rsidRPr="004F57F8">
        <w:t>intended</w:t>
      </w:r>
      <w:r w:rsidRPr="004F57F8">
        <w:t xml:space="preserve"> to flow. </w:t>
      </w:r>
      <w:bookmarkEnd w:id="11"/>
      <w:r w:rsidRPr="004F57F8">
        <w:t xml:space="preserve">Forgiveness releases </w:t>
      </w:r>
      <w:r w:rsidR="00B571F3" w:rsidRPr="004F57F8">
        <w:t xml:space="preserve">misoriented </w:t>
      </w:r>
      <w:r w:rsidRPr="004F57F8">
        <w:t xml:space="preserve">energy and circulates a gift. Jesus told us to bless our enemies rather than resenting them because He wants us to gain the benefits of circulation. </w:t>
      </w:r>
      <w:bookmarkStart w:id="13" w:name="_Hlk159130159"/>
      <w:r w:rsidRPr="004F57F8">
        <w:t xml:space="preserve">When you forgive, you allow misoriented energy to go back to whoever is responsible for it. You are then free to joyfully embrace your next step. </w:t>
      </w:r>
    </w:p>
    <w:bookmarkEnd w:id="12"/>
    <w:bookmarkEnd w:id="13"/>
    <w:p w14:paraId="35212CCB" w14:textId="77777777" w:rsidR="00550E42" w:rsidRPr="004F57F8" w:rsidRDefault="00550E42" w:rsidP="00316853">
      <w:pPr>
        <w:spacing w:after="0" w:line="240" w:lineRule="auto"/>
        <w:jc w:val="both"/>
      </w:pPr>
    </w:p>
    <w:p w14:paraId="2ED7E603" w14:textId="0B4D7228" w:rsidR="004A50AC" w:rsidRPr="004F57F8" w:rsidRDefault="00A5515D" w:rsidP="00316853">
      <w:pPr>
        <w:spacing w:after="0" w:line="240" w:lineRule="auto"/>
        <w:jc w:val="both"/>
      </w:pPr>
      <w:r w:rsidRPr="004F57F8">
        <w:t xml:space="preserve">Our prayer might go something like this: </w:t>
      </w:r>
    </w:p>
    <w:p w14:paraId="2B9FD709" w14:textId="77777777" w:rsidR="004A50AC" w:rsidRPr="004F57F8" w:rsidRDefault="004A50AC" w:rsidP="00316853">
      <w:pPr>
        <w:spacing w:after="0" w:line="240" w:lineRule="auto"/>
        <w:jc w:val="both"/>
      </w:pPr>
    </w:p>
    <w:p w14:paraId="2E0934DC" w14:textId="77777777" w:rsidR="00A5515D" w:rsidRPr="004F57F8" w:rsidRDefault="009B4639" w:rsidP="00316853">
      <w:pPr>
        <w:spacing w:after="0" w:line="240" w:lineRule="auto"/>
        <w:jc w:val="center"/>
        <w:rPr>
          <w:i/>
        </w:rPr>
      </w:pPr>
      <w:r w:rsidRPr="004F57F8">
        <w:rPr>
          <w:i/>
        </w:rPr>
        <w:t>Great Teacher of the flow, I want to learn how to</w:t>
      </w:r>
      <w:r w:rsidR="00A5515D" w:rsidRPr="004F57F8">
        <w:rPr>
          <w:i/>
        </w:rPr>
        <w:t xml:space="preserve"> dance. (Repeat)</w:t>
      </w:r>
    </w:p>
    <w:p w14:paraId="323DA56D" w14:textId="77777777" w:rsidR="00BE7407" w:rsidRPr="004F57F8" w:rsidRDefault="00BE7407" w:rsidP="00316853">
      <w:pPr>
        <w:spacing w:after="0" w:line="240" w:lineRule="auto"/>
        <w:jc w:val="both"/>
      </w:pPr>
    </w:p>
    <w:p w14:paraId="020027B5" w14:textId="77777777" w:rsidR="0026531C" w:rsidRPr="004F57F8" w:rsidRDefault="0026531C" w:rsidP="00316853">
      <w:pPr>
        <w:spacing w:after="0" w:line="240" w:lineRule="auto"/>
        <w:jc w:val="both"/>
      </w:pPr>
      <w:r w:rsidRPr="004F57F8">
        <w:t xml:space="preserve">Take a deep breath. </w:t>
      </w:r>
    </w:p>
    <w:p w14:paraId="5606D1D2" w14:textId="02673B5B" w:rsidR="00506367" w:rsidRPr="004F57F8" w:rsidRDefault="00506367" w:rsidP="00506367">
      <w:pPr>
        <w:spacing w:after="0" w:line="240" w:lineRule="auto"/>
        <w:jc w:val="both"/>
        <w:rPr>
          <w:i/>
        </w:rPr>
      </w:pPr>
      <w:r w:rsidRPr="004F57F8">
        <w:rPr>
          <w:i/>
        </w:rPr>
        <w:t>(If time permits, ask, “Does anyone have comments or questions about the Toolbox?”)</w:t>
      </w:r>
    </w:p>
    <w:p w14:paraId="35BFD876" w14:textId="2712D356" w:rsidR="00285B9A" w:rsidRPr="004F57F8" w:rsidRDefault="004A50AC" w:rsidP="00316853">
      <w:pPr>
        <w:spacing w:after="0" w:line="240" w:lineRule="auto"/>
        <w:jc w:val="both"/>
        <w:rPr>
          <w:b/>
        </w:rPr>
      </w:pPr>
      <w:r w:rsidRPr="004F57F8">
        <w:rPr>
          <w:b/>
        </w:rPr>
        <w:lastRenderedPageBreak/>
        <w:t>0:30</w:t>
      </w:r>
      <w:r w:rsidR="00285B9A" w:rsidRPr="004F57F8">
        <w:rPr>
          <w:b/>
        </w:rPr>
        <w:tab/>
        <w:t>SHARING</w:t>
      </w:r>
    </w:p>
    <w:p w14:paraId="184253AD" w14:textId="77777777" w:rsidR="00ED4FE2" w:rsidRPr="004F57F8" w:rsidRDefault="00ED4FE2" w:rsidP="00316853">
      <w:pPr>
        <w:spacing w:after="0" w:line="240" w:lineRule="auto"/>
        <w:jc w:val="both"/>
        <w:rPr>
          <w:b/>
        </w:rPr>
      </w:pPr>
    </w:p>
    <w:p w14:paraId="789C930C" w14:textId="77777777" w:rsidR="00285B9A" w:rsidRPr="004F57F8" w:rsidRDefault="004A50AC" w:rsidP="00316853">
      <w:pPr>
        <w:spacing w:after="0" w:line="240" w:lineRule="auto"/>
        <w:jc w:val="both"/>
        <w:rPr>
          <w:b/>
        </w:rPr>
      </w:pPr>
      <w:bookmarkStart w:id="14" w:name="OLE_LINK2"/>
      <w:r w:rsidRPr="004F57F8">
        <w:rPr>
          <w:b/>
        </w:rPr>
        <w:t>1:00</w:t>
      </w:r>
      <w:r w:rsidR="00285B9A" w:rsidRPr="004F57F8">
        <w:rPr>
          <w:b/>
        </w:rPr>
        <w:tab/>
        <w:t>BIBLE TEACHING</w:t>
      </w:r>
    </w:p>
    <w:p w14:paraId="29C2306B" w14:textId="77777777" w:rsidR="004A50AC" w:rsidRPr="004F57F8" w:rsidRDefault="004A50AC" w:rsidP="00316853">
      <w:pPr>
        <w:spacing w:after="0" w:line="240" w:lineRule="auto"/>
        <w:jc w:val="both"/>
        <w:rPr>
          <w:b/>
        </w:rPr>
      </w:pPr>
    </w:p>
    <w:p w14:paraId="19C8327E" w14:textId="304D75A1" w:rsidR="009B4639" w:rsidRPr="004F57F8" w:rsidRDefault="0082522B" w:rsidP="00316853">
      <w:pPr>
        <w:spacing w:after="0" w:line="240" w:lineRule="auto"/>
        <w:jc w:val="both"/>
      </w:pPr>
      <w:r w:rsidRPr="004F57F8">
        <w:t>KF Confession 12</w:t>
      </w:r>
      <w:r w:rsidR="009B4639" w:rsidRPr="004F57F8">
        <w:t xml:space="preserve"> </w:t>
      </w:r>
      <w:r w:rsidRPr="004F57F8">
        <w:t xml:space="preserve">is the law of </w:t>
      </w:r>
      <w:r w:rsidR="00FB545F" w:rsidRPr="004F57F8">
        <w:t>Christ’s kingdom</w:t>
      </w:r>
      <w:r w:rsidR="008C035E" w:rsidRPr="004F57F8">
        <w:t xml:space="preserve"> and our path to real glory</w:t>
      </w:r>
      <w:r w:rsidRPr="004F57F8">
        <w:t>:</w:t>
      </w:r>
    </w:p>
    <w:p w14:paraId="3045D967" w14:textId="77777777" w:rsidR="009B4639" w:rsidRPr="004F57F8" w:rsidRDefault="009B4639" w:rsidP="00316853">
      <w:pPr>
        <w:spacing w:after="0" w:line="240" w:lineRule="auto"/>
        <w:jc w:val="both"/>
      </w:pPr>
    </w:p>
    <w:p w14:paraId="02B1FECB" w14:textId="77777777" w:rsidR="00BE7407" w:rsidRPr="004F57F8" w:rsidRDefault="00BE7407" w:rsidP="00316853">
      <w:pPr>
        <w:spacing w:after="0" w:line="240" w:lineRule="auto"/>
        <w:jc w:val="center"/>
      </w:pPr>
      <w:r w:rsidRPr="004F57F8">
        <w:t>We circulate our true resources, reconnecting to our Creator and to the Creation.</w:t>
      </w:r>
    </w:p>
    <w:p w14:paraId="018851F8" w14:textId="77777777" w:rsidR="004A50AC" w:rsidRPr="004F57F8" w:rsidRDefault="004A50AC" w:rsidP="00316853">
      <w:pPr>
        <w:pStyle w:val="ListParagraph"/>
        <w:spacing w:after="0"/>
        <w:ind w:left="0"/>
        <w:jc w:val="both"/>
      </w:pPr>
    </w:p>
    <w:p w14:paraId="65BD4E9E" w14:textId="204D7312" w:rsidR="00A5515D" w:rsidRPr="004F57F8" w:rsidRDefault="00BE7407" w:rsidP="00316853">
      <w:pPr>
        <w:spacing w:after="0" w:line="240" w:lineRule="auto"/>
        <w:jc w:val="both"/>
      </w:pPr>
      <w:r w:rsidRPr="004F57F8">
        <w:t>Let’s</w:t>
      </w:r>
      <w:r w:rsidR="0082522B" w:rsidRPr="004F57F8">
        <w:t xml:space="preserve"> look at </w:t>
      </w:r>
      <w:r w:rsidR="00D07FC2" w:rsidRPr="004F57F8">
        <w:t xml:space="preserve">Nancy’s translation of </w:t>
      </w:r>
      <w:r w:rsidR="00D07FC2" w:rsidRPr="004F57F8">
        <w:rPr>
          <w:b/>
        </w:rPr>
        <w:t>Luke 6:31–38</w:t>
      </w:r>
      <w:r w:rsidR="00D07FC2" w:rsidRPr="004F57F8">
        <w:t>. In this passage</w:t>
      </w:r>
      <w:r w:rsidR="00DD54F7" w:rsidRPr="004F57F8">
        <w:t>, Jesus</w:t>
      </w:r>
      <w:r w:rsidR="00D07FC2" w:rsidRPr="004F57F8">
        <w:t xml:space="preserve"> is teaching His followers the principle of </w:t>
      </w:r>
      <w:r w:rsidR="00BF2F21" w:rsidRPr="004F57F8">
        <w:t xml:space="preserve">karis </w:t>
      </w:r>
      <w:r w:rsidR="00D07FC2" w:rsidRPr="004F57F8">
        <w:t xml:space="preserve">circulation. </w:t>
      </w:r>
    </w:p>
    <w:p w14:paraId="2A7DE4BA" w14:textId="530B9076" w:rsidR="004A50AC" w:rsidRPr="004F57F8" w:rsidRDefault="004A50AC" w:rsidP="00316853">
      <w:pPr>
        <w:spacing w:after="0" w:line="240" w:lineRule="auto"/>
        <w:jc w:val="both"/>
      </w:pPr>
    </w:p>
    <w:p w14:paraId="196A7FA8" w14:textId="2B901DD0" w:rsidR="00FB545F" w:rsidRPr="004F57F8" w:rsidRDefault="00FB545F" w:rsidP="00FB545F">
      <w:pPr>
        <w:spacing w:after="0" w:line="240" w:lineRule="auto"/>
        <w:ind w:left="720" w:right="720"/>
        <w:jc w:val="both"/>
        <w:rPr>
          <w:rFonts w:cstheme="minorHAnsi"/>
        </w:rPr>
      </w:pPr>
      <w:bookmarkStart w:id="15" w:name="r"/>
      <w:bookmarkStart w:id="16" w:name="33"/>
      <w:bookmarkStart w:id="17" w:name="_Hlk507243336"/>
      <w:bookmarkEnd w:id="15"/>
      <w:bookmarkEnd w:id="16"/>
      <w:r w:rsidRPr="004F57F8">
        <w:rPr>
          <w:rFonts w:cstheme="minorHAnsi"/>
          <w:bCs/>
          <w:vertAlign w:val="superscript"/>
        </w:rPr>
        <w:t>31</w:t>
      </w:r>
      <w:r w:rsidRPr="004F57F8">
        <w:rPr>
          <w:rFonts w:cstheme="minorHAnsi"/>
        </w:rPr>
        <w:t xml:space="preserve">And just as you want people to do to you, do the same to them. </w:t>
      </w:r>
      <w:r w:rsidRPr="004F57F8">
        <w:rPr>
          <w:rFonts w:cstheme="minorHAnsi"/>
          <w:vertAlign w:val="superscript"/>
        </w:rPr>
        <w:t>32</w:t>
      </w:r>
      <w:r w:rsidRPr="004F57F8">
        <w:rPr>
          <w:rFonts w:cstheme="minorHAnsi"/>
        </w:rPr>
        <w:t xml:space="preserve">If you show agape love to those who love you, what karis is that to you? Look at it this way: even misoriented people love those who love them. </w:t>
      </w:r>
      <w:r w:rsidRPr="004F57F8">
        <w:rPr>
          <w:rFonts w:cstheme="minorHAnsi"/>
          <w:vertAlign w:val="superscript"/>
        </w:rPr>
        <w:t>33</w:t>
      </w:r>
      <w:r w:rsidRPr="004F57F8">
        <w:rPr>
          <w:rFonts w:cstheme="minorHAnsi"/>
        </w:rPr>
        <w:t xml:space="preserve">And if you do good to those who do good to you, what karis is it to you? Even misoriented people do that. </w:t>
      </w:r>
      <w:r w:rsidRPr="004F57F8">
        <w:rPr>
          <w:rFonts w:cstheme="minorHAnsi"/>
          <w:vertAlign w:val="superscript"/>
        </w:rPr>
        <w:t>34</w:t>
      </w:r>
      <w:r w:rsidRPr="004F57F8">
        <w:rPr>
          <w:rFonts w:cstheme="minorHAnsi"/>
        </w:rPr>
        <w:t xml:space="preserve">And if you lend to those from whom you hope or expect to receive, what karis is it to you? Even the misoriented lend to the misoriented in order to receive the same things in return. </w:t>
      </w:r>
      <w:r w:rsidRPr="004F57F8">
        <w:rPr>
          <w:rFonts w:cstheme="minorHAnsi"/>
          <w:vertAlign w:val="superscript"/>
        </w:rPr>
        <w:t>35</w:t>
      </w:r>
      <w:r w:rsidRPr="004F57F8">
        <w:rPr>
          <w:rFonts w:cstheme="minorHAnsi"/>
        </w:rPr>
        <w:t xml:space="preserve">Instead, love your enemies and do good and lend, expecting nothing from them in return. Then your reward will be abundant, and you will be revealed as the sons of the Most High, your Father, because He does active good and is kind to those who are hurtful and against karis. </w:t>
      </w:r>
      <w:r w:rsidRPr="004F57F8">
        <w:rPr>
          <w:rFonts w:cstheme="minorHAnsi"/>
          <w:vertAlign w:val="superscript"/>
        </w:rPr>
        <w:t>36</w:t>
      </w:r>
      <w:r w:rsidRPr="004F57F8">
        <w:rPr>
          <w:rFonts w:cstheme="minorHAnsi"/>
        </w:rPr>
        <w:t xml:space="preserve">Become merciful, just as your Father is merciful and has pity. </w:t>
      </w:r>
      <w:r w:rsidRPr="004F57F8">
        <w:rPr>
          <w:rFonts w:cstheme="minorHAnsi"/>
          <w:vertAlign w:val="superscript"/>
        </w:rPr>
        <w:t>37</w:t>
      </w:r>
      <w:r w:rsidRPr="004F57F8">
        <w:rPr>
          <w:rFonts w:cstheme="minorHAnsi"/>
        </w:rPr>
        <w:t xml:space="preserve">Do not judge, and you will in no way be judged. Also, do not condemn, and you will not be condemned. Release, and you will be released. </w:t>
      </w:r>
      <w:r w:rsidRPr="004F57F8">
        <w:rPr>
          <w:rFonts w:cstheme="minorHAnsi"/>
          <w:vertAlign w:val="superscript"/>
        </w:rPr>
        <w:t>38</w:t>
      </w:r>
      <w:r w:rsidRPr="004F57F8">
        <w:rPr>
          <w:rFonts w:cstheme="minorHAnsi"/>
        </w:rPr>
        <w:t xml:space="preserve">Give, and </w:t>
      </w:r>
      <w:r w:rsidR="000E0FB7" w:rsidRPr="004F57F8">
        <w:rPr>
          <w:rFonts w:cstheme="minorHAnsi"/>
        </w:rPr>
        <w:t xml:space="preserve">others will give into your open arms a true </w:t>
      </w:r>
      <w:r w:rsidRPr="004F57F8">
        <w:rPr>
          <w:rFonts w:cstheme="minorHAnsi"/>
        </w:rPr>
        <w:t>measure, already pressed down, already shaken</w:t>
      </w:r>
      <w:r w:rsidR="004C20AF" w:rsidRPr="004F57F8">
        <w:rPr>
          <w:rFonts w:cstheme="minorHAnsi"/>
        </w:rPr>
        <w:t xml:space="preserve"> </w:t>
      </w:r>
      <w:r w:rsidRPr="004F57F8">
        <w:rPr>
          <w:rFonts w:cstheme="minorHAnsi"/>
        </w:rPr>
        <w:t>and running over. This is how it works: in whatever proportion you measure out your resources, the same proportion will be measured back to you.</w:t>
      </w:r>
    </w:p>
    <w:bookmarkEnd w:id="17"/>
    <w:p w14:paraId="6B64EB06" w14:textId="77777777" w:rsidR="006636ED" w:rsidRPr="004F57F8" w:rsidRDefault="006636ED" w:rsidP="00316853">
      <w:pPr>
        <w:spacing w:after="0" w:line="240" w:lineRule="auto"/>
        <w:jc w:val="both"/>
        <w:rPr>
          <w:rFonts w:cstheme="minorHAnsi"/>
        </w:rPr>
      </w:pPr>
    </w:p>
    <w:p w14:paraId="199947EF" w14:textId="77777777" w:rsidR="006636ED" w:rsidRPr="004F57F8" w:rsidRDefault="006636ED" w:rsidP="00316853">
      <w:pPr>
        <w:spacing w:after="0" w:line="240" w:lineRule="auto"/>
        <w:jc w:val="both"/>
        <w:rPr>
          <w:rFonts w:cstheme="minorHAnsi"/>
        </w:rPr>
      </w:pPr>
      <w:r w:rsidRPr="004F57F8">
        <w:rPr>
          <w:rFonts w:cstheme="minorHAnsi"/>
        </w:rPr>
        <w:t>Take a deep breath.</w:t>
      </w:r>
    </w:p>
    <w:p w14:paraId="7160C86F" w14:textId="77777777" w:rsidR="005A5718" w:rsidRPr="004F57F8" w:rsidRDefault="005A5718" w:rsidP="00316853">
      <w:pPr>
        <w:spacing w:after="0" w:line="240" w:lineRule="auto"/>
        <w:jc w:val="both"/>
      </w:pPr>
    </w:p>
    <w:p w14:paraId="0D232C8C" w14:textId="29A3B2CC" w:rsidR="005A5718" w:rsidRPr="00CA7CE3" w:rsidRDefault="005A5718" w:rsidP="00316853">
      <w:pPr>
        <w:spacing w:after="0" w:line="240" w:lineRule="auto"/>
        <w:jc w:val="both"/>
      </w:pPr>
      <w:bookmarkStart w:id="18" w:name="_Hlk507259796"/>
      <w:r w:rsidRPr="004F57F8">
        <w:t xml:space="preserve">Jesus begins His teaching </w:t>
      </w:r>
      <w:r w:rsidR="00B571F3" w:rsidRPr="004F57F8">
        <w:t xml:space="preserve">about </w:t>
      </w:r>
      <w:r w:rsidRPr="004F57F8">
        <w:t>karis by reminding His disciples of what is often called the Golden Rule: “Do for others what you want them to do for you.”</w:t>
      </w:r>
      <w:r w:rsidRPr="004F57F8">
        <w:rPr>
          <w:rStyle w:val="EndnoteReference"/>
        </w:rPr>
        <w:endnoteReference w:id="5"/>
      </w:r>
      <w:r w:rsidRPr="004F57F8">
        <w:t xml:space="preserve"> Give in proportion to your MATH</w:t>
      </w:r>
      <w:r w:rsidRPr="004F57F8">
        <w:softHyphen/>
        <w:t xml:space="preserve">—your money, abilities, time, and </w:t>
      </w:r>
      <w:r w:rsidRPr="00CA7CE3">
        <w:t xml:space="preserve">health. Learn to open your arms, and </w:t>
      </w:r>
      <w:r w:rsidR="00367147" w:rsidRPr="00CA7CE3">
        <w:t xml:space="preserve">then </w:t>
      </w:r>
      <w:r w:rsidRPr="00CA7CE3">
        <w:t xml:space="preserve">watch for the response from others, from the Creation, </w:t>
      </w:r>
      <w:r w:rsidR="00650D50" w:rsidRPr="00CA7CE3">
        <w:t xml:space="preserve">and </w:t>
      </w:r>
      <w:r w:rsidRPr="00CA7CE3">
        <w:t>from God. Learn to trust.</w:t>
      </w:r>
      <w:bookmarkEnd w:id="18"/>
    </w:p>
    <w:p w14:paraId="42192B3D" w14:textId="77777777" w:rsidR="0060045C" w:rsidRPr="00CA7CE3" w:rsidRDefault="0060045C" w:rsidP="00316853">
      <w:pPr>
        <w:spacing w:after="0" w:line="240" w:lineRule="auto"/>
        <w:jc w:val="both"/>
      </w:pPr>
    </w:p>
    <w:p w14:paraId="6B422E83" w14:textId="0A6A27AB" w:rsidR="001B0038" w:rsidRPr="004F57F8" w:rsidRDefault="001B0038" w:rsidP="001B0038">
      <w:pPr>
        <w:spacing w:after="0" w:line="240" w:lineRule="auto"/>
        <w:jc w:val="both"/>
      </w:pPr>
      <w:bookmarkStart w:id="19" w:name="_Hlk1578151"/>
      <w:r w:rsidRPr="00CA7CE3">
        <w:t xml:space="preserve">Karis is </w:t>
      </w:r>
      <w:r w:rsidR="00C059FA" w:rsidRPr="00CA7CE3">
        <w:t>more than</w:t>
      </w:r>
      <w:r w:rsidRPr="00CA7CE3">
        <w:t xml:space="preserve"> being kind to those who have already shown kindness to you</w:t>
      </w:r>
      <w:r w:rsidR="00C059FA" w:rsidRPr="00CA7CE3">
        <w:t>.</w:t>
      </w:r>
      <w:r w:rsidRPr="00CA7CE3">
        <w:t xml:space="preserve"> </w:t>
      </w:r>
      <w:r w:rsidR="00C059FA" w:rsidRPr="00CA7CE3">
        <w:t>Karis requires the ingredient of trust</w:t>
      </w:r>
      <w:r w:rsidRPr="00CA7CE3">
        <w:t xml:space="preserve">. If </w:t>
      </w:r>
      <w:r w:rsidR="00C059FA" w:rsidRPr="00CA7CE3">
        <w:t xml:space="preserve">you show kindness to those who </w:t>
      </w:r>
      <w:r w:rsidRPr="00CA7CE3">
        <w:t xml:space="preserve">have shown kindness to you, you do not have to trust them to return a benefit; you have already received a benefit. </w:t>
      </w:r>
      <w:r w:rsidR="0060045C" w:rsidRPr="00CA7CE3">
        <w:t xml:space="preserve">Similarly, </w:t>
      </w:r>
      <w:r w:rsidRPr="00CA7CE3">
        <w:t>if you lend or give to another person with the expectation of a particular return</w:t>
      </w:r>
      <w:r w:rsidR="0060045C" w:rsidRPr="00CA7CE3">
        <w:t>, you are not in a trusting karis relationship; y</w:t>
      </w:r>
      <w:r w:rsidRPr="00CA7CE3">
        <w:t xml:space="preserve">ou are in a contract based on the law of mutual expectations. </w:t>
      </w:r>
      <w:r w:rsidR="00FB545F" w:rsidRPr="00CA7CE3">
        <w:t>Contracts are</w:t>
      </w:r>
      <w:r w:rsidR="00FB545F" w:rsidRPr="004F57F8">
        <w:t xml:space="preserve"> necessary in the market economy</w:t>
      </w:r>
      <w:r w:rsidR="008544DD" w:rsidRPr="004F57F8">
        <w:t>, and p</w:t>
      </w:r>
      <w:r w:rsidRPr="004F57F8">
        <w:t>eople set</w:t>
      </w:r>
      <w:r w:rsidR="008544DD" w:rsidRPr="004F57F8">
        <w:t xml:space="preserve"> them</w:t>
      </w:r>
      <w:r w:rsidRPr="004F57F8">
        <w:t xml:space="preserve"> up because they don’t trust each other. A contract is intended to bind another person and exact </w:t>
      </w:r>
      <w:r w:rsidR="0060045C" w:rsidRPr="004F57F8">
        <w:t>a premeditated</w:t>
      </w:r>
      <w:r w:rsidRPr="004F57F8">
        <w:t xml:space="preserve"> return. </w:t>
      </w:r>
      <w:r w:rsidR="00CB2297" w:rsidRPr="004F57F8">
        <w:t xml:space="preserve">If </w:t>
      </w:r>
      <w:r w:rsidRPr="004F57F8">
        <w:t xml:space="preserve">you do something for someone else and </w:t>
      </w:r>
      <w:r w:rsidR="00CB2297" w:rsidRPr="004F57F8">
        <w:t xml:space="preserve">then </w:t>
      </w:r>
      <w:r w:rsidRPr="004F57F8">
        <w:t xml:space="preserve">feel disappointed with their response, </w:t>
      </w:r>
      <w:bookmarkStart w:id="20" w:name="_Hlk159133618"/>
      <w:r w:rsidR="0060045C" w:rsidRPr="004F57F8">
        <w:t xml:space="preserve">you </w:t>
      </w:r>
      <w:r w:rsidR="00CB2297" w:rsidRPr="004F57F8">
        <w:t>know</w:t>
      </w:r>
      <w:r w:rsidR="0060045C" w:rsidRPr="004F57F8">
        <w:t xml:space="preserve"> that you have an expectation. You are not in</w:t>
      </w:r>
      <w:r w:rsidR="00E84625" w:rsidRPr="004F57F8">
        <w:t xml:space="preserve"> </w:t>
      </w:r>
      <w:r w:rsidRPr="004F57F8">
        <w:t xml:space="preserve">karis; you are in a contract. </w:t>
      </w:r>
      <w:bookmarkEnd w:id="20"/>
    </w:p>
    <w:p w14:paraId="0651AA55" w14:textId="77777777" w:rsidR="00710BC9" w:rsidRPr="004F57F8" w:rsidRDefault="00710BC9" w:rsidP="001B0038">
      <w:pPr>
        <w:spacing w:after="0" w:line="240" w:lineRule="auto"/>
        <w:jc w:val="both"/>
        <w:rPr>
          <w:rFonts w:cstheme="minorHAnsi"/>
        </w:rPr>
      </w:pPr>
      <w:bookmarkStart w:id="21" w:name="_Hlk1578210"/>
      <w:bookmarkStart w:id="22" w:name="_Hlk1551462"/>
      <w:bookmarkEnd w:id="19"/>
    </w:p>
    <w:p w14:paraId="2B12B193" w14:textId="064CC24D" w:rsidR="001B0038" w:rsidRPr="004F57F8" w:rsidRDefault="001B0038" w:rsidP="009D7142">
      <w:pPr>
        <w:spacing w:after="0" w:line="240" w:lineRule="auto"/>
        <w:jc w:val="both"/>
      </w:pPr>
      <w:bookmarkStart w:id="23" w:name="_Hlk507260138"/>
      <w:r w:rsidRPr="004F57F8">
        <w:t>Oriented people look forward to what returns to them in</w:t>
      </w:r>
      <w:r w:rsidR="00B774CD" w:rsidRPr="004F57F8">
        <w:t xml:space="preserve"> karis</w:t>
      </w:r>
      <w:r w:rsidRPr="004F57F8">
        <w:t xml:space="preserve"> circulation. They </w:t>
      </w:r>
      <w:r w:rsidR="00BB74D1" w:rsidRPr="004F57F8">
        <w:t xml:space="preserve">confidently </w:t>
      </w:r>
      <w:r w:rsidR="008123AD" w:rsidRPr="004F57F8">
        <w:t xml:space="preserve">anticipate that God and others will respond with invitations </w:t>
      </w:r>
      <w:r w:rsidR="00B774CD" w:rsidRPr="004F57F8">
        <w:t>to build</w:t>
      </w:r>
      <w:r w:rsidR="00833C0B" w:rsidRPr="004F57F8">
        <w:t xml:space="preserve"> relationship</w:t>
      </w:r>
      <w:r w:rsidR="00BB74D1" w:rsidRPr="004F57F8">
        <w:t>s</w:t>
      </w:r>
      <w:r w:rsidR="00833C0B" w:rsidRPr="004F57F8">
        <w:t xml:space="preserve"> of deeper trust, </w:t>
      </w:r>
      <w:r w:rsidR="007810E0" w:rsidRPr="004F57F8">
        <w:t>leading to</w:t>
      </w:r>
      <w:r w:rsidR="00833C0B" w:rsidRPr="004F57F8">
        <w:t xml:space="preserve"> greater opportunit</w:t>
      </w:r>
      <w:r w:rsidR="00BB74D1" w:rsidRPr="004F57F8">
        <w:t>ies</w:t>
      </w:r>
      <w:r w:rsidRPr="004F57F8">
        <w:t xml:space="preserve">. Can you </w:t>
      </w:r>
      <w:r w:rsidR="00833C0B" w:rsidRPr="004F57F8">
        <w:t>see how increased trust brings more freedom</w:t>
      </w:r>
      <w:r w:rsidR="00AD094A" w:rsidRPr="004F57F8">
        <w:t>,</w:t>
      </w:r>
      <w:r w:rsidR="00833C0B" w:rsidRPr="004F57F8">
        <w:t xml:space="preserve"> not only to you but also to the whole community? </w:t>
      </w:r>
      <w:bookmarkStart w:id="24" w:name="OLE_LINK8"/>
      <w:bookmarkStart w:id="25" w:name="OLE_LINK9"/>
      <w:r w:rsidR="00BB74D1" w:rsidRPr="004F57F8">
        <w:t xml:space="preserve">Poised for the next joyful step, oriented people continue to practice </w:t>
      </w:r>
      <w:r w:rsidR="00973DC7" w:rsidRPr="004F57F8">
        <w:rPr>
          <w:rFonts w:cstheme="minorHAnsi"/>
        </w:rPr>
        <w:t xml:space="preserve">A-S-A-P—Ask, </w:t>
      </w:r>
      <w:r w:rsidR="00973DC7" w:rsidRPr="004F57F8">
        <w:rPr>
          <w:rFonts w:cstheme="minorHAnsi"/>
        </w:rPr>
        <w:lastRenderedPageBreak/>
        <w:t>Simplify, Adventure, Prioritize</w:t>
      </w:r>
      <w:r w:rsidR="00BB74D1" w:rsidRPr="004F57F8">
        <w:t>.</w:t>
      </w:r>
      <w:bookmarkEnd w:id="24"/>
      <w:bookmarkEnd w:id="25"/>
      <w:r w:rsidR="00BB74D1" w:rsidRPr="004F57F8">
        <w:t xml:space="preserve"> </w:t>
      </w:r>
      <w:r w:rsidRPr="004F57F8">
        <w:t>Every gift they give is an adventure and an exploration of gratitude. They throw the</w:t>
      </w:r>
      <w:r w:rsidR="00BB74D1" w:rsidRPr="004F57F8">
        <w:t>ir</w:t>
      </w:r>
      <w:r w:rsidRPr="004F57F8">
        <w:t xml:space="preserve"> gift into the flow and then watch to see what happens. </w:t>
      </w:r>
    </w:p>
    <w:p w14:paraId="49C6A5EA" w14:textId="77777777" w:rsidR="005067CE" w:rsidRPr="004F57F8" w:rsidRDefault="005067CE" w:rsidP="005067CE">
      <w:pPr>
        <w:widowControl w:val="0"/>
        <w:spacing w:after="0" w:line="240" w:lineRule="auto"/>
        <w:jc w:val="both"/>
      </w:pPr>
    </w:p>
    <w:p w14:paraId="1AD8825D" w14:textId="0C373C87" w:rsidR="001B0038" w:rsidRPr="004F57F8" w:rsidRDefault="007810E0" w:rsidP="005067CE">
      <w:pPr>
        <w:pStyle w:val="NormalWeb"/>
        <w:widowControl w:val="0"/>
        <w:spacing w:before="0" w:beforeAutospacing="0" w:after="0" w:afterAutospacing="0"/>
        <w:jc w:val="both"/>
        <w:rPr>
          <w:rFonts w:asciiTheme="minorHAnsi" w:hAnsiTheme="minorHAnsi" w:cstheme="minorHAnsi"/>
          <w:sz w:val="22"/>
          <w:szCs w:val="22"/>
        </w:rPr>
      </w:pPr>
      <w:bookmarkStart w:id="26" w:name="OLE_LINK5"/>
      <w:bookmarkStart w:id="27" w:name="_Hlk1578326"/>
      <w:bookmarkStart w:id="28" w:name="_Hlk507259919"/>
      <w:bookmarkEnd w:id="21"/>
      <w:bookmarkEnd w:id="23"/>
      <w:r w:rsidRPr="004F57F8">
        <w:rPr>
          <w:rFonts w:asciiTheme="minorHAnsi" w:hAnsiTheme="minorHAnsi" w:cstheme="minorHAnsi"/>
          <w:sz w:val="22"/>
          <w:szCs w:val="22"/>
        </w:rPr>
        <w:t>Karis relationships are built on trust and mutual generosity</w:t>
      </w:r>
      <w:r w:rsidR="001B0038" w:rsidRPr="004F57F8">
        <w:rPr>
          <w:rFonts w:asciiTheme="minorHAnsi" w:hAnsiTheme="minorHAnsi" w:cstheme="minorHAnsi"/>
          <w:sz w:val="22"/>
          <w:szCs w:val="22"/>
        </w:rPr>
        <w:t>. God invite</w:t>
      </w:r>
      <w:r w:rsidR="009515C7" w:rsidRPr="004F57F8">
        <w:rPr>
          <w:rFonts w:asciiTheme="minorHAnsi" w:hAnsiTheme="minorHAnsi" w:cstheme="minorHAnsi"/>
          <w:sz w:val="22"/>
          <w:szCs w:val="22"/>
        </w:rPr>
        <w:t>s</w:t>
      </w:r>
      <w:r w:rsidR="001B0038" w:rsidRPr="004F57F8">
        <w:rPr>
          <w:rFonts w:asciiTheme="minorHAnsi" w:hAnsiTheme="minorHAnsi" w:cstheme="minorHAnsi"/>
          <w:sz w:val="22"/>
          <w:szCs w:val="22"/>
        </w:rPr>
        <w:t xml:space="preserve"> you into </w:t>
      </w:r>
      <w:r w:rsidRPr="004F57F8">
        <w:rPr>
          <w:rFonts w:asciiTheme="minorHAnsi" w:hAnsiTheme="minorHAnsi" w:cstheme="minorHAnsi"/>
          <w:sz w:val="22"/>
          <w:szCs w:val="22"/>
        </w:rPr>
        <w:t xml:space="preserve">karis </w:t>
      </w:r>
      <w:r w:rsidR="001B0038" w:rsidRPr="004F57F8">
        <w:rPr>
          <w:rFonts w:asciiTheme="minorHAnsi" w:hAnsiTheme="minorHAnsi" w:cstheme="minorHAnsi"/>
          <w:sz w:val="22"/>
          <w:szCs w:val="22"/>
        </w:rPr>
        <w:t>relationship by giving you a great gift—the restoration of your soul—and by returning a gift, you invite God into more relationship. If you want</w:t>
      </w:r>
      <w:r w:rsidR="00B17B9A" w:rsidRPr="004F57F8">
        <w:rPr>
          <w:rFonts w:asciiTheme="minorHAnsi" w:hAnsiTheme="minorHAnsi" w:cstheme="minorHAnsi"/>
          <w:sz w:val="22"/>
          <w:szCs w:val="22"/>
        </w:rPr>
        <w:t xml:space="preserve"> a</w:t>
      </w:r>
      <w:r w:rsidR="001B0038" w:rsidRPr="004F57F8">
        <w:rPr>
          <w:rFonts w:asciiTheme="minorHAnsi" w:hAnsiTheme="minorHAnsi" w:cstheme="minorHAnsi"/>
          <w:sz w:val="22"/>
          <w:szCs w:val="22"/>
        </w:rPr>
        <w:t xml:space="preserve"> karis relationship</w:t>
      </w:r>
      <w:r w:rsidR="008544DD" w:rsidRPr="004F57F8">
        <w:rPr>
          <w:rFonts w:asciiTheme="minorHAnsi" w:hAnsiTheme="minorHAnsi" w:cstheme="minorHAnsi"/>
          <w:sz w:val="22"/>
          <w:szCs w:val="22"/>
        </w:rPr>
        <w:t xml:space="preserve"> with anyone</w:t>
      </w:r>
      <w:r w:rsidR="001B0038" w:rsidRPr="004F57F8">
        <w:rPr>
          <w:rFonts w:asciiTheme="minorHAnsi" w:hAnsiTheme="minorHAnsi" w:cstheme="minorHAnsi"/>
          <w:sz w:val="22"/>
          <w:szCs w:val="22"/>
        </w:rPr>
        <w:t xml:space="preserve">, you </w:t>
      </w:r>
      <w:proofErr w:type="gramStart"/>
      <w:r w:rsidR="001B0038" w:rsidRPr="004F57F8">
        <w:rPr>
          <w:rFonts w:asciiTheme="minorHAnsi" w:hAnsiTheme="minorHAnsi" w:cstheme="minorHAnsi"/>
          <w:sz w:val="22"/>
          <w:szCs w:val="22"/>
        </w:rPr>
        <w:t>have to</w:t>
      </w:r>
      <w:proofErr w:type="gramEnd"/>
      <w:r w:rsidR="001B0038" w:rsidRPr="004F57F8">
        <w:rPr>
          <w:rFonts w:asciiTheme="minorHAnsi" w:hAnsiTheme="minorHAnsi" w:cstheme="minorHAnsi"/>
          <w:sz w:val="22"/>
          <w:szCs w:val="22"/>
        </w:rPr>
        <w:t xml:space="preserve"> respond with gifts that are proportionate to your </w:t>
      </w:r>
      <w:r w:rsidR="002E424E" w:rsidRPr="004F57F8">
        <w:rPr>
          <w:rFonts w:asciiTheme="minorHAnsi" w:hAnsiTheme="minorHAnsi" w:cstheme="minorHAnsi"/>
          <w:sz w:val="22"/>
          <w:szCs w:val="22"/>
        </w:rPr>
        <w:t>MATH</w:t>
      </w:r>
      <w:r w:rsidR="001B0038" w:rsidRPr="004F57F8">
        <w:rPr>
          <w:rFonts w:asciiTheme="minorHAnsi" w:hAnsiTheme="minorHAnsi" w:cstheme="minorHAnsi"/>
          <w:sz w:val="22"/>
          <w:szCs w:val="22"/>
        </w:rPr>
        <w:t xml:space="preserve"> and </w:t>
      </w:r>
      <w:r w:rsidR="009515C7" w:rsidRPr="004F57F8">
        <w:rPr>
          <w:rFonts w:asciiTheme="minorHAnsi" w:hAnsiTheme="minorHAnsi" w:cstheme="minorHAnsi"/>
          <w:sz w:val="22"/>
          <w:szCs w:val="22"/>
        </w:rPr>
        <w:t xml:space="preserve">to </w:t>
      </w:r>
      <w:r w:rsidR="001B0038" w:rsidRPr="004F57F8">
        <w:rPr>
          <w:rFonts w:asciiTheme="minorHAnsi" w:hAnsiTheme="minorHAnsi" w:cstheme="minorHAnsi"/>
          <w:sz w:val="22"/>
          <w:szCs w:val="22"/>
        </w:rPr>
        <w:t>your gratitude.</w:t>
      </w:r>
      <w:r w:rsidR="001B0038" w:rsidRPr="004F57F8">
        <w:rPr>
          <w:rFonts w:asciiTheme="minorHAnsi" w:hAnsiTheme="minorHAnsi" w:cstheme="minorHAnsi"/>
          <w:b/>
          <w:sz w:val="22"/>
          <w:szCs w:val="22"/>
        </w:rPr>
        <w:t xml:space="preserve"> </w:t>
      </w:r>
      <w:r w:rsidR="001B0038" w:rsidRPr="004F57F8">
        <w:rPr>
          <w:rFonts w:asciiTheme="minorHAnsi" w:hAnsiTheme="minorHAnsi" w:cstheme="minorHAnsi"/>
          <w:sz w:val="22"/>
          <w:szCs w:val="22"/>
        </w:rPr>
        <w:t>You</w:t>
      </w:r>
      <w:r w:rsidR="00EA7F93" w:rsidRPr="004F57F8">
        <w:rPr>
          <w:rFonts w:asciiTheme="minorHAnsi" w:hAnsiTheme="minorHAnsi" w:cstheme="minorHAnsi"/>
          <w:sz w:val="22"/>
          <w:szCs w:val="22"/>
        </w:rPr>
        <w:t>r</w:t>
      </w:r>
      <w:r w:rsidR="001B0038" w:rsidRPr="004F57F8">
        <w:rPr>
          <w:rFonts w:asciiTheme="minorHAnsi" w:hAnsiTheme="minorHAnsi" w:cstheme="minorHAnsi"/>
          <w:sz w:val="22"/>
          <w:szCs w:val="22"/>
        </w:rPr>
        <w:t xml:space="preserve"> respon</w:t>
      </w:r>
      <w:r w:rsidR="00EA7F93" w:rsidRPr="004F57F8">
        <w:rPr>
          <w:rFonts w:asciiTheme="minorHAnsi" w:hAnsiTheme="minorHAnsi" w:cstheme="minorHAnsi"/>
          <w:sz w:val="22"/>
          <w:szCs w:val="22"/>
        </w:rPr>
        <w:t>se</w:t>
      </w:r>
      <w:r w:rsidR="001B0038" w:rsidRPr="004F57F8">
        <w:rPr>
          <w:rFonts w:asciiTheme="minorHAnsi" w:hAnsiTheme="minorHAnsi" w:cstheme="minorHAnsi"/>
          <w:sz w:val="22"/>
          <w:szCs w:val="22"/>
        </w:rPr>
        <w:t xml:space="preserve"> </w:t>
      </w:r>
      <w:r w:rsidR="00EA7F93" w:rsidRPr="004F57F8">
        <w:rPr>
          <w:rFonts w:asciiTheme="minorHAnsi" w:hAnsiTheme="minorHAnsi" w:cstheme="minorHAnsi"/>
          <w:sz w:val="22"/>
          <w:szCs w:val="22"/>
        </w:rPr>
        <w:t>is</w:t>
      </w:r>
      <w:r w:rsidR="001B0038" w:rsidRPr="004F57F8">
        <w:rPr>
          <w:rFonts w:asciiTheme="minorHAnsi" w:hAnsiTheme="minorHAnsi" w:cstheme="minorHAnsi"/>
          <w:sz w:val="22"/>
          <w:szCs w:val="22"/>
        </w:rPr>
        <w:t xml:space="preserve"> a gift that says, “I value my relationship with you, not the return I expect from you.” When you see how others respond</w:t>
      </w:r>
      <w:r w:rsidR="00024350" w:rsidRPr="004F57F8">
        <w:rPr>
          <w:rFonts w:asciiTheme="minorHAnsi" w:hAnsiTheme="minorHAnsi" w:cstheme="minorHAnsi"/>
          <w:sz w:val="22"/>
          <w:szCs w:val="22"/>
        </w:rPr>
        <w:t>, y</w:t>
      </w:r>
      <w:r w:rsidR="001B0038" w:rsidRPr="004F57F8">
        <w:rPr>
          <w:rFonts w:asciiTheme="minorHAnsi" w:hAnsiTheme="minorHAnsi" w:cstheme="minorHAnsi"/>
          <w:sz w:val="22"/>
          <w:szCs w:val="22"/>
        </w:rPr>
        <w:t>ou learn a lot about the quality of your relationships</w:t>
      </w:r>
      <w:r w:rsidR="00047E30" w:rsidRPr="004F57F8">
        <w:rPr>
          <w:rFonts w:asciiTheme="minorHAnsi" w:hAnsiTheme="minorHAnsi" w:cstheme="minorHAnsi"/>
          <w:sz w:val="22"/>
          <w:szCs w:val="22"/>
        </w:rPr>
        <w:t>,</w:t>
      </w:r>
      <w:r w:rsidR="001B0038" w:rsidRPr="004F57F8">
        <w:rPr>
          <w:rFonts w:asciiTheme="minorHAnsi" w:hAnsiTheme="minorHAnsi" w:cstheme="minorHAnsi"/>
          <w:sz w:val="22"/>
          <w:szCs w:val="22"/>
        </w:rPr>
        <w:t xml:space="preserve"> and </w:t>
      </w:r>
      <w:r w:rsidR="00047E30" w:rsidRPr="004F57F8">
        <w:rPr>
          <w:rFonts w:asciiTheme="minorHAnsi" w:hAnsiTheme="minorHAnsi" w:cstheme="minorHAnsi"/>
          <w:sz w:val="22"/>
          <w:szCs w:val="22"/>
        </w:rPr>
        <w:t xml:space="preserve">you find out </w:t>
      </w:r>
      <w:r w:rsidR="001B0038" w:rsidRPr="004F57F8">
        <w:rPr>
          <w:rFonts w:asciiTheme="minorHAnsi" w:hAnsiTheme="minorHAnsi" w:cstheme="minorHAnsi"/>
          <w:sz w:val="22"/>
          <w:szCs w:val="22"/>
        </w:rPr>
        <w:t>how</w:t>
      </w:r>
      <w:r w:rsidR="00024350" w:rsidRPr="004F57F8">
        <w:rPr>
          <w:rFonts w:asciiTheme="minorHAnsi" w:hAnsiTheme="minorHAnsi" w:cstheme="minorHAnsi"/>
          <w:sz w:val="22"/>
          <w:szCs w:val="22"/>
        </w:rPr>
        <w:t xml:space="preserve"> </w:t>
      </w:r>
      <w:r w:rsidR="001B0038" w:rsidRPr="004F57F8">
        <w:rPr>
          <w:rFonts w:asciiTheme="minorHAnsi" w:hAnsiTheme="minorHAnsi" w:cstheme="minorHAnsi"/>
          <w:sz w:val="22"/>
          <w:szCs w:val="22"/>
        </w:rPr>
        <w:t xml:space="preserve">much others value you. </w:t>
      </w:r>
    </w:p>
    <w:bookmarkEnd w:id="26"/>
    <w:p w14:paraId="233A9E52" w14:textId="77777777" w:rsidR="001B0038" w:rsidRPr="004F57F8" w:rsidRDefault="001B0038" w:rsidP="00316853">
      <w:pPr>
        <w:pStyle w:val="NormalWeb"/>
        <w:spacing w:before="0" w:beforeAutospacing="0" w:after="0" w:afterAutospacing="0"/>
        <w:jc w:val="both"/>
        <w:rPr>
          <w:rFonts w:asciiTheme="minorHAnsi" w:hAnsiTheme="minorHAnsi" w:cstheme="minorHAnsi"/>
          <w:sz w:val="22"/>
          <w:szCs w:val="22"/>
        </w:rPr>
      </w:pPr>
    </w:p>
    <w:p w14:paraId="729D7A5A" w14:textId="52C8E59E" w:rsidR="00EE42EC" w:rsidRPr="004F57F8" w:rsidRDefault="00EE42EC" w:rsidP="00EE42EC">
      <w:pPr>
        <w:pStyle w:val="NormalWeb"/>
        <w:spacing w:before="0" w:beforeAutospacing="0" w:after="0" w:afterAutospacing="0"/>
        <w:jc w:val="both"/>
        <w:rPr>
          <w:rFonts w:asciiTheme="minorHAnsi" w:hAnsiTheme="minorHAnsi" w:cstheme="minorHAnsi"/>
          <w:sz w:val="22"/>
          <w:szCs w:val="22"/>
        </w:rPr>
      </w:pPr>
      <w:r w:rsidRPr="004F57F8">
        <w:rPr>
          <w:rFonts w:asciiTheme="minorHAnsi" w:hAnsiTheme="minorHAnsi" w:cstheme="minorHAnsi"/>
          <w:sz w:val="22"/>
          <w:szCs w:val="22"/>
        </w:rPr>
        <w:t>Whenever you give out of karis, you go into the not</w:t>
      </w:r>
      <w:r w:rsidRPr="004F57F8">
        <w:rPr>
          <w:rFonts w:asciiTheme="minorHAnsi" w:hAnsiTheme="minorHAnsi" w:cstheme="minorHAnsi"/>
          <w:sz w:val="22"/>
          <w:szCs w:val="22"/>
        </w:rPr>
        <w:noBreakHyphen/>
        <w:t xml:space="preserve">knowing. You can always trust that there will be a response </w:t>
      </w:r>
      <w:r w:rsidR="00024350" w:rsidRPr="004F57F8">
        <w:rPr>
          <w:rFonts w:asciiTheme="minorHAnsi" w:hAnsiTheme="minorHAnsi" w:cstheme="minorHAnsi"/>
          <w:sz w:val="22"/>
          <w:szCs w:val="22"/>
        </w:rPr>
        <w:t>to your gift</w:t>
      </w:r>
      <w:r w:rsidRPr="004F57F8">
        <w:rPr>
          <w:rFonts w:asciiTheme="minorHAnsi" w:hAnsiTheme="minorHAnsi" w:cstheme="minorHAnsi"/>
          <w:sz w:val="22"/>
          <w:szCs w:val="22"/>
        </w:rPr>
        <w:t xml:space="preserve">, but you cannot </w:t>
      </w:r>
      <w:r w:rsidR="00024350" w:rsidRPr="004F57F8">
        <w:rPr>
          <w:rFonts w:asciiTheme="minorHAnsi" w:hAnsiTheme="minorHAnsi" w:cstheme="minorHAnsi"/>
          <w:sz w:val="22"/>
          <w:szCs w:val="22"/>
        </w:rPr>
        <w:t xml:space="preserve">know </w:t>
      </w:r>
      <w:r w:rsidRPr="004F57F8">
        <w:rPr>
          <w:rFonts w:asciiTheme="minorHAnsi" w:hAnsiTheme="minorHAnsi" w:cstheme="minorHAnsi"/>
          <w:sz w:val="22"/>
          <w:szCs w:val="22"/>
        </w:rPr>
        <w:t>what that response will be</w:t>
      </w:r>
      <w:r w:rsidR="00024350" w:rsidRPr="004F57F8">
        <w:rPr>
          <w:rFonts w:asciiTheme="minorHAnsi" w:hAnsiTheme="minorHAnsi" w:cstheme="minorHAnsi"/>
          <w:sz w:val="22"/>
          <w:szCs w:val="22"/>
        </w:rPr>
        <w:t xml:space="preserve">, and </w:t>
      </w:r>
      <w:r w:rsidR="008E3EAE" w:rsidRPr="004F57F8">
        <w:rPr>
          <w:rFonts w:asciiTheme="minorHAnsi" w:hAnsiTheme="minorHAnsi" w:cstheme="minorHAnsi"/>
          <w:sz w:val="22"/>
          <w:szCs w:val="22"/>
        </w:rPr>
        <w:t xml:space="preserve">in karis </w:t>
      </w:r>
      <w:r w:rsidR="00024350" w:rsidRPr="004F57F8">
        <w:rPr>
          <w:rFonts w:asciiTheme="minorHAnsi" w:hAnsiTheme="minorHAnsi" w:cstheme="minorHAnsi"/>
          <w:sz w:val="22"/>
          <w:szCs w:val="22"/>
        </w:rPr>
        <w:t xml:space="preserve">you do not </w:t>
      </w:r>
      <w:r w:rsidRPr="004F57F8">
        <w:rPr>
          <w:rFonts w:asciiTheme="minorHAnsi" w:hAnsiTheme="minorHAnsi" w:cstheme="minorHAnsi"/>
          <w:sz w:val="22"/>
          <w:szCs w:val="22"/>
        </w:rPr>
        <w:t>attach to an expectation of what it should be. When gifts are returned, you become so rich within your True Self and in your relationship with God and others that you would rather bless your enemies than hold grudges against them.</w:t>
      </w:r>
      <w:r w:rsidRPr="004F57F8">
        <w:rPr>
          <w:rStyle w:val="EndnoteReference"/>
          <w:rFonts w:asciiTheme="minorHAnsi" w:hAnsiTheme="minorHAnsi" w:cstheme="minorHAnsi"/>
          <w:sz w:val="22"/>
          <w:szCs w:val="22"/>
        </w:rPr>
        <w:endnoteReference w:id="6"/>
      </w:r>
      <w:r w:rsidRPr="004F57F8">
        <w:rPr>
          <w:rFonts w:asciiTheme="minorHAnsi" w:hAnsiTheme="minorHAnsi" w:cstheme="minorHAnsi"/>
          <w:sz w:val="22"/>
          <w:szCs w:val="22"/>
        </w:rPr>
        <w:t xml:space="preserve"> </w:t>
      </w:r>
      <w:r w:rsidR="00C96609" w:rsidRPr="004F57F8">
        <w:rPr>
          <w:rFonts w:asciiTheme="minorHAnsi" w:hAnsiTheme="minorHAnsi" w:cstheme="minorHAnsi"/>
          <w:sz w:val="22"/>
          <w:szCs w:val="22"/>
        </w:rPr>
        <w:t xml:space="preserve">Forgiveness and letting go </w:t>
      </w:r>
      <w:r w:rsidR="004C20AF" w:rsidRPr="004F57F8">
        <w:rPr>
          <w:rFonts w:asciiTheme="minorHAnsi" w:hAnsiTheme="minorHAnsi" w:cstheme="minorHAnsi"/>
          <w:sz w:val="22"/>
          <w:szCs w:val="22"/>
        </w:rPr>
        <w:t>become</w:t>
      </w:r>
      <w:r w:rsidR="00C96609" w:rsidRPr="004F57F8">
        <w:rPr>
          <w:rFonts w:asciiTheme="minorHAnsi" w:hAnsiTheme="minorHAnsi" w:cstheme="minorHAnsi"/>
          <w:sz w:val="22"/>
          <w:szCs w:val="22"/>
        </w:rPr>
        <w:t xml:space="preserve"> natural and easy in the rich flow of circulation. </w:t>
      </w:r>
      <w:r w:rsidRPr="004F57F8">
        <w:rPr>
          <w:rFonts w:asciiTheme="minorHAnsi" w:hAnsiTheme="minorHAnsi" w:cstheme="minorHAnsi"/>
          <w:sz w:val="22"/>
          <w:szCs w:val="22"/>
        </w:rPr>
        <w:t xml:space="preserve">Holding a grudge is like refusing to dance because someone has stepped on your toe. Oriented people would rather dance. </w:t>
      </w:r>
    </w:p>
    <w:bookmarkEnd w:id="27"/>
    <w:p w14:paraId="08B6D64C" w14:textId="77777777" w:rsidR="00EE42EC" w:rsidRPr="004F57F8" w:rsidRDefault="00EE42EC" w:rsidP="00316853">
      <w:pPr>
        <w:pStyle w:val="NormalWeb"/>
        <w:spacing w:before="0" w:beforeAutospacing="0" w:after="0" w:afterAutospacing="0"/>
        <w:jc w:val="both"/>
        <w:rPr>
          <w:rFonts w:asciiTheme="minorHAnsi" w:hAnsiTheme="minorHAnsi" w:cstheme="minorHAnsi"/>
          <w:sz w:val="22"/>
          <w:szCs w:val="22"/>
        </w:rPr>
      </w:pPr>
    </w:p>
    <w:p w14:paraId="57FAD651" w14:textId="5DE2A8FE" w:rsidR="00EE42EC" w:rsidRPr="004F57F8" w:rsidRDefault="00EE42EC" w:rsidP="00316853">
      <w:pPr>
        <w:pStyle w:val="NormalWeb"/>
        <w:spacing w:before="0" w:beforeAutospacing="0" w:after="0" w:afterAutospacing="0"/>
        <w:jc w:val="both"/>
        <w:rPr>
          <w:rFonts w:asciiTheme="minorHAnsi" w:hAnsiTheme="minorHAnsi" w:cstheme="minorHAnsi"/>
          <w:sz w:val="22"/>
          <w:szCs w:val="22"/>
        </w:rPr>
      </w:pPr>
      <w:bookmarkStart w:id="29" w:name="_Hlk1578373"/>
      <w:bookmarkEnd w:id="28"/>
      <w:r w:rsidRPr="004F57F8">
        <w:rPr>
          <w:rFonts w:asciiTheme="minorHAnsi" w:hAnsiTheme="minorHAnsi" w:cstheme="minorHAnsi"/>
          <w:sz w:val="22"/>
          <w:szCs w:val="22"/>
        </w:rPr>
        <w:t>Jesus is showing you in this passage that you are too rich to live like those who demand that others reciprocate in a certain way. Misoriented people can only go as far as exchanging mutual expectations. Their demands are based on law and contract, not on karis. Contracts and law are based on distrust; the purpose of karis</w:t>
      </w:r>
      <w:r w:rsidR="0008606B" w:rsidRPr="004F57F8">
        <w:rPr>
          <w:rFonts w:asciiTheme="minorHAnsi" w:hAnsiTheme="minorHAnsi" w:cstheme="minorHAnsi"/>
          <w:sz w:val="22"/>
          <w:szCs w:val="22"/>
        </w:rPr>
        <w:t>, however,</w:t>
      </w:r>
      <w:r w:rsidRPr="004F57F8">
        <w:rPr>
          <w:rFonts w:asciiTheme="minorHAnsi" w:hAnsiTheme="minorHAnsi" w:cstheme="minorHAnsi"/>
          <w:sz w:val="22"/>
          <w:szCs w:val="22"/>
        </w:rPr>
        <w:t xml:space="preserve"> is to build trust. All of us are afraid to trust, and that makes karis a lot </w:t>
      </w:r>
      <w:r w:rsidR="007048C8" w:rsidRPr="004F57F8">
        <w:rPr>
          <w:rFonts w:asciiTheme="minorHAnsi" w:hAnsiTheme="minorHAnsi" w:cstheme="minorHAnsi"/>
          <w:sz w:val="22"/>
          <w:szCs w:val="22"/>
        </w:rPr>
        <w:t>scarier and more challenging</w:t>
      </w:r>
      <w:r w:rsidRPr="004F57F8">
        <w:rPr>
          <w:rFonts w:asciiTheme="minorHAnsi" w:hAnsiTheme="minorHAnsi" w:cstheme="minorHAnsi"/>
          <w:sz w:val="22"/>
          <w:szCs w:val="22"/>
        </w:rPr>
        <w:t>, but only karis can reveal the glory of God</w:t>
      </w:r>
      <w:r w:rsidR="00F82397" w:rsidRPr="004F57F8">
        <w:rPr>
          <w:rFonts w:asciiTheme="minorHAnsi" w:hAnsiTheme="minorHAnsi" w:cstheme="minorHAnsi"/>
          <w:sz w:val="22"/>
          <w:szCs w:val="22"/>
        </w:rPr>
        <w:t xml:space="preserve"> and the</w:t>
      </w:r>
      <w:r w:rsidR="009515C7" w:rsidRPr="004F57F8">
        <w:rPr>
          <w:rFonts w:asciiTheme="minorHAnsi" w:hAnsiTheme="minorHAnsi" w:cstheme="minorHAnsi"/>
          <w:sz w:val="22"/>
          <w:szCs w:val="22"/>
        </w:rPr>
        <w:t xml:space="preserve"> real </w:t>
      </w:r>
      <w:r w:rsidR="00F82397" w:rsidRPr="004F57F8">
        <w:rPr>
          <w:rFonts w:asciiTheme="minorHAnsi" w:hAnsiTheme="minorHAnsi" w:cstheme="minorHAnsi"/>
          <w:sz w:val="22"/>
          <w:szCs w:val="22"/>
        </w:rPr>
        <w:t>glory of you</w:t>
      </w:r>
      <w:r w:rsidRPr="004F57F8">
        <w:rPr>
          <w:rFonts w:asciiTheme="minorHAnsi" w:hAnsiTheme="minorHAnsi" w:cstheme="minorHAnsi"/>
          <w:sz w:val="22"/>
          <w:szCs w:val="22"/>
        </w:rPr>
        <w:t>. In karis, we give because of who we are—the sons of the Most High, who have an inheritance in this world and</w:t>
      </w:r>
      <w:r w:rsidR="00B4685C" w:rsidRPr="004F57F8">
        <w:rPr>
          <w:rFonts w:asciiTheme="minorHAnsi" w:hAnsiTheme="minorHAnsi" w:cstheme="minorHAnsi"/>
          <w:sz w:val="22"/>
          <w:szCs w:val="22"/>
        </w:rPr>
        <w:t xml:space="preserve"> in</w:t>
      </w:r>
      <w:r w:rsidRPr="004F57F8">
        <w:rPr>
          <w:rFonts w:asciiTheme="minorHAnsi" w:hAnsiTheme="minorHAnsi" w:cstheme="minorHAnsi"/>
          <w:sz w:val="22"/>
          <w:szCs w:val="22"/>
        </w:rPr>
        <w:t xml:space="preserve"> the next. We give to see what will happen, knowing that </w:t>
      </w:r>
      <w:proofErr w:type="gramStart"/>
      <w:r w:rsidRPr="004F57F8">
        <w:rPr>
          <w:rFonts w:asciiTheme="minorHAnsi" w:hAnsiTheme="minorHAnsi" w:cstheme="minorHAnsi"/>
          <w:sz w:val="22"/>
          <w:szCs w:val="22"/>
        </w:rPr>
        <w:t>all of</w:t>
      </w:r>
      <w:proofErr w:type="gramEnd"/>
      <w:r w:rsidRPr="004F57F8">
        <w:rPr>
          <w:rFonts w:asciiTheme="minorHAnsi" w:hAnsiTheme="minorHAnsi" w:cstheme="minorHAnsi"/>
          <w:sz w:val="22"/>
          <w:szCs w:val="22"/>
        </w:rPr>
        <w:t xml:space="preserve"> our giving is ultimately a gift to God in karis response to all that God has given to us.</w:t>
      </w:r>
    </w:p>
    <w:bookmarkEnd w:id="29"/>
    <w:p w14:paraId="6BDCBB9E" w14:textId="77777777" w:rsidR="00024350" w:rsidRPr="004F57F8" w:rsidRDefault="00024350" w:rsidP="00316853">
      <w:pPr>
        <w:pStyle w:val="NormalWeb"/>
        <w:spacing w:before="0" w:beforeAutospacing="0" w:after="0" w:afterAutospacing="0"/>
        <w:jc w:val="both"/>
        <w:rPr>
          <w:rFonts w:asciiTheme="minorHAnsi" w:hAnsiTheme="minorHAnsi" w:cstheme="minorHAnsi"/>
          <w:sz w:val="22"/>
          <w:szCs w:val="22"/>
        </w:rPr>
      </w:pPr>
    </w:p>
    <w:bookmarkEnd w:id="22"/>
    <w:p w14:paraId="74F3DE90" w14:textId="77777777" w:rsidR="0035333B" w:rsidRPr="004F57F8" w:rsidRDefault="00F44D28" w:rsidP="00316853">
      <w:pPr>
        <w:pStyle w:val="NormalWeb"/>
        <w:spacing w:before="0" w:beforeAutospacing="0" w:after="0" w:afterAutospacing="0"/>
        <w:jc w:val="both"/>
        <w:rPr>
          <w:rFonts w:asciiTheme="minorHAnsi" w:hAnsiTheme="minorHAnsi" w:cstheme="minorHAnsi"/>
          <w:sz w:val="22"/>
          <w:szCs w:val="22"/>
        </w:rPr>
      </w:pPr>
      <w:r w:rsidRPr="004F57F8">
        <w:rPr>
          <w:rFonts w:asciiTheme="minorHAnsi" w:hAnsiTheme="minorHAnsi" w:cstheme="minorHAnsi"/>
          <w:sz w:val="22"/>
          <w:szCs w:val="22"/>
        </w:rPr>
        <w:t>Our prayer might go something like this</w:t>
      </w:r>
      <w:r w:rsidR="00BE7407" w:rsidRPr="004F57F8">
        <w:rPr>
          <w:rFonts w:asciiTheme="minorHAnsi" w:hAnsiTheme="minorHAnsi" w:cstheme="minorHAnsi"/>
          <w:sz w:val="22"/>
          <w:szCs w:val="22"/>
        </w:rPr>
        <w:t>:</w:t>
      </w:r>
      <w:r w:rsidR="00222949" w:rsidRPr="004F57F8">
        <w:rPr>
          <w:rFonts w:asciiTheme="minorHAnsi" w:hAnsiTheme="minorHAnsi" w:cstheme="minorHAnsi"/>
          <w:sz w:val="22"/>
          <w:szCs w:val="22"/>
        </w:rPr>
        <w:t xml:space="preserve"> </w:t>
      </w:r>
    </w:p>
    <w:p w14:paraId="4AAE3C3D" w14:textId="77777777" w:rsidR="0035333B" w:rsidRPr="004F57F8" w:rsidRDefault="0035333B" w:rsidP="00316853">
      <w:pPr>
        <w:pStyle w:val="NormalWeb"/>
        <w:spacing w:before="0" w:beforeAutospacing="0" w:after="0" w:afterAutospacing="0"/>
        <w:jc w:val="both"/>
        <w:rPr>
          <w:rFonts w:asciiTheme="minorHAnsi" w:hAnsiTheme="minorHAnsi" w:cstheme="minorHAnsi"/>
          <w:sz w:val="22"/>
          <w:szCs w:val="22"/>
        </w:rPr>
      </w:pPr>
    </w:p>
    <w:p w14:paraId="1949C8CE" w14:textId="77777777" w:rsidR="00BE7407" w:rsidRPr="004F57F8" w:rsidRDefault="00BE7407" w:rsidP="00316853">
      <w:pPr>
        <w:pStyle w:val="NormalWeb"/>
        <w:spacing w:before="0" w:beforeAutospacing="0" w:after="0" w:afterAutospacing="0"/>
        <w:jc w:val="center"/>
        <w:rPr>
          <w:rFonts w:asciiTheme="minorHAnsi" w:hAnsiTheme="minorHAnsi" w:cstheme="minorHAnsi"/>
          <w:i/>
          <w:sz w:val="22"/>
          <w:szCs w:val="22"/>
        </w:rPr>
      </w:pPr>
      <w:r w:rsidRPr="004F57F8">
        <w:rPr>
          <w:rFonts w:asciiTheme="minorHAnsi" w:hAnsiTheme="minorHAnsi" w:cstheme="minorHAnsi"/>
          <w:i/>
          <w:sz w:val="22"/>
          <w:szCs w:val="22"/>
        </w:rPr>
        <w:t>Lord Jesus, teach me to let go</w:t>
      </w:r>
      <w:r w:rsidR="00F44D28" w:rsidRPr="004F57F8">
        <w:rPr>
          <w:rFonts w:asciiTheme="minorHAnsi" w:hAnsiTheme="minorHAnsi" w:cstheme="minorHAnsi"/>
          <w:i/>
          <w:sz w:val="22"/>
          <w:szCs w:val="22"/>
        </w:rPr>
        <w:t xml:space="preserve"> and get in the flow. (Repeat)</w:t>
      </w:r>
    </w:p>
    <w:p w14:paraId="3EA935BE" w14:textId="77777777" w:rsidR="00856A54" w:rsidRPr="004F57F8" w:rsidRDefault="00856A54" w:rsidP="00316853">
      <w:pPr>
        <w:pStyle w:val="NormalWeb"/>
        <w:spacing w:before="0" w:beforeAutospacing="0" w:after="0" w:afterAutospacing="0"/>
        <w:jc w:val="both"/>
        <w:rPr>
          <w:rFonts w:asciiTheme="minorHAnsi" w:hAnsiTheme="minorHAnsi" w:cstheme="minorHAnsi"/>
          <w:sz w:val="22"/>
          <w:szCs w:val="22"/>
        </w:rPr>
      </w:pPr>
    </w:p>
    <w:p w14:paraId="7C7F889F" w14:textId="77777777" w:rsidR="006C7CA3" w:rsidRPr="004F57F8" w:rsidRDefault="006C7CA3" w:rsidP="00316853">
      <w:pPr>
        <w:pStyle w:val="NormalWeb"/>
        <w:spacing w:before="0" w:beforeAutospacing="0" w:after="0" w:afterAutospacing="0"/>
        <w:jc w:val="both"/>
        <w:rPr>
          <w:rFonts w:asciiTheme="minorHAnsi" w:hAnsiTheme="minorHAnsi" w:cstheme="minorHAnsi"/>
          <w:sz w:val="22"/>
          <w:szCs w:val="22"/>
        </w:rPr>
      </w:pPr>
      <w:r w:rsidRPr="004F57F8">
        <w:rPr>
          <w:rFonts w:asciiTheme="minorHAnsi" w:hAnsiTheme="minorHAnsi" w:cstheme="minorHAnsi"/>
          <w:sz w:val="22"/>
          <w:szCs w:val="22"/>
        </w:rPr>
        <w:t xml:space="preserve">Take a deep breath. </w:t>
      </w:r>
    </w:p>
    <w:p w14:paraId="4D5CC8E8" w14:textId="62BA9B2D" w:rsidR="00506367" w:rsidRPr="004F57F8" w:rsidRDefault="00506367" w:rsidP="00506367">
      <w:pPr>
        <w:spacing w:after="0" w:line="240" w:lineRule="auto"/>
        <w:jc w:val="both"/>
        <w:rPr>
          <w:i/>
        </w:rPr>
      </w:pPr>
      <w:r w:rsidRPr="004F57F8">
        <w:rPr>
          <w:i/>
        </w:rPr>
        <w:t>(If time permits, ask, “Does anyone have comments or questions about the Bible teaching?”)</w:t>
      </w:r>
    </w:p>
    <w:p w14:paraId="40FA63CA" w14:textId="77777777" w:rsidR="0008606B" w:rsidRPr="004F57F8" w:rsidRDefault="0008606B" w:rsidP="00316853">
      <w:pPr>
        <w:spacing w:after="0" w:line="240" w:lineRule="auto"/>
        <w:jc w:val="both"/>
        <w:rPr>
          <w:rFonts w:eastAsia="Times New Roman" w:cstheme="minorHAnsi"/>
        </w:rPr>
      </w:pPr>
    </w:p>
    <w:bookmarkEnd w:id="14"/>
    <w:p w14:paraId="3C9FC881" w14:textId="6EEE247B" w:rsidR="00285B9A" w:rsidRPr="004F57F8" w:rsidRDefault="0035333B" w:rsidP="00316853">
      <w:pPr>
        <w:spacing w:after="0" w:line="240" w:lineRule="auto"/>
        <w:jc w:val="both"/>
        <w:rPr>
          <w:b/>
        </w:rPr>
      </w:pPr>
      <w:r w:rsidRPr="004F57F8">
        <w:rPr>
          <w:b/>
        </w:rPr>
        <w:t>1:10</w:t>
      </w:r>
      <w:r w:rsidR="00285B9A" w:rsidRPr="004F57F8">
        <w:rPr>
          <w:b/>
        </w:rPr>
        <w:t xml:space="preserve"> </w:t>
      </w:r>
      <w:r w:rsidR="00285B9A" w:rsidRPr="004F57F8">
        <w:rPr>
          <w:b/>
        </w:rPr>
        <w:tab/>
        <w:t>INTEGRATION</w:t>
      </w:r>
    </w:p>
    <w:p w14:paraId="58DBBFC6" w14:textId="77777777" w:rsidR="0035333B" w:rsidRPr="004F57F8" w:rsidRDefault="0035333B" w:rsidP="00316853">
      <w:pPr>
        <w:spacing w:after="0" w:line="240" w:lineRule="auto"/>
        <w:jc w:val="both"/>
        <w:rPr>
          <w:b/>
        </w:rPr>
      </w:pPr>
    </w:p>
    <w:p w14:paraId="0158F0A4" w14:textId="77777777" w:rsidR="0035333B" w:rsidRPr="004F57F8" w:rsidRDefault="0035333B" w:rsidP="00316853">
      <w:pPr>
        <w:spacing w:after="0" w:line="240" w:lineRule="auto"/>
        <w:jc w:val="both"/>
      </w:pPr>
      <w:r w:rsidRPr="004F57F8">
        <w:t>Sip</w:t>
      </w:r>
      <w:r w:rsidR="00D24139" w:rsidRPr="004F57F8">
        <w:t xml:space="preserve"> some</w:t>
      </w:r>
      <w:r w:rsidR="003D07BE" w:rsidRPr="004F57F8">
        <w:t xml:space="preserve"> purified</w:t>
      </w:r>
      <w:r w:rsidR="00D24139" w:rsidRPr="004F57F8">
        <w:t xml:space="preserve"> wat</w:t>
      </w:r>
      <w:r w:rsidR="00BA0C7C" w:rsidRPr="004F57F8">
        <w:t>er</w:t>
      </w:r>
      <w:r w:rsidRPr="004F57F8">
        <w:t xml:space="preserve"> and prepare to take a few</w:t>
      </w:r>
      <w:r w:rsidR="00D24139" w:rsidRPr="004F57F8">
        <w:t xml:space="preserve"> notes.</w:t>
      </w:r>
      <w:r w:rsidR="00222949" w:rsidRPr="004F57F8">
        <w:t xml:space="preserve"> </w:t>
      </w:r>
      <w:r w:rsidRPr="004F57F8">
        <w:t xml:space="preserve">Assume </w:t>
      </w:r>
      <w:r w:rsidR="004C77BC" w:rsidRPr="004F57F8">
        <w:t xml:space="preserve">a </w:t>
      </w:r>
      <w:r w:rsidRPr="004F57F8">
        <w:t xml:space="preserve">meditation posture, and breathe. </w:t>
      </w:r>
      <w:r w:rsidRPr="004F57F8">
        <w:rPr>
          <w:i/>
        </w:rPr>
        <w:t xml:space="preserve">(Pause </w:t>
      </w:r>
      <w:r w:rsidR="00222949" w:rsidRPr="004F57F8">
        <w:rPr>
          <w:i/>
        </w:rPr>
        <w:t>for 1</w:t>
      </w:r>
      <w:r w:rsidRPr="004F57F8">
        <w:rPr>
          <w:i/>
        </w:rPr>
        <w:t>0 seconds)</w:t>
      </w:r>
    </w:p>
    <w:p w14:paraId="4C1471A9" w14:textId="77777777" w:rsidR="00D24139" w:rsidRPr="004F57F8" w:rsidRDefault="00D24139" w:rsidP="00316853">
      <w:pPr>
        <w:spacing w:after="0" w:line="240" w:lineRule="auto"/>
        <w:jc w:val="both"/>
      </w:pPr>
    </w:p>
    <w:p w14:paraId="47592F12" w14:textId="60D325CE" w:rsidR="00D24139" w:rsidRPr="004F57F8" w:rsidRDefault="003D07BE" w:rsidP="00316853">
      <w:pPr>
        <w:spacing w:after="0" w:line="240" w:lineRule="auto"/>
        <w:jc w:val="both"/>
      </w:pPr>
      <w:r w:rsidRPr="004F57F8">
        <w:t>Here is o</w:t>
      </w:r>
      <w:r w:rsidR="00D24139" w:rsidRPr="004F57F8">
        <w:t>ur</w:t>
      </w:r>
      <w:r w:rsidRPr="004F57F8">
        <w:t xml:space="preserve"> integration focus</w:t>
      </w:r>
      <w:r w:rsidR="00D24139" w:rsidRPr="004F57F8">
        <w:t xml:space="preserve">: </w:t>
      </w:r>
      <w:r w:rsidR="00F44D28" w:rsidRPr="004F57F8">
        <w:rPr>
          <w:i/>
        </w:rPr>
        <w:t>Consider</w:t>
      </w:r>
      <w:r w:rsidR="00BE7407" w:rsidRPr="004F57F8">
        <w:rPr>
          <w:i/>
        </w:rPr>
        <w:t xml:space="preserve"> let</w:t>
      </w:r>
      <w:r w:rsidR="00F44D28" w:rsidRPr="004F57F8">
        <w:rPr>
          <w:i/>
        </w:rPr>
        <w:t>ting</w:t>
      </w:r>
      <w:r w:rsidR="00BE7407" w:rsidRPr="004F57F8">
        <w:rPr>
          <w:i/>
        </w:rPr>
        <w:t xml:space="preserve"> go of something, </w:t>
      </w:r>
      <w:r w:rsidR="002A4AFD" w:rsidRPr="004F57F8">
        <w:rPr>
          <w:i/>
        </w:rPr>
        <w:t>perhaps</w:t>
      </w:r>
      <w:r w:rsidR="00BE7407" w:rsidRPr="004F57F8">
        <w:rPr>
          <w:i/>
        </w:rPr>
        <w:t xml:space="preserve"> a grudge or a gift.</w:t>
      </w:r>
      <w:r w:rsidR="00585891" w:rsidRPr="004F57F8">
        <w:rPr>
          <w:i/>
        </w:rPr>
        <w:t xml:space="preserve"> (Repeat)</w:t>
      </w:r>
      <w:r w:rsidR="00921E59" w:rsidRPr="004F57F8">
        <w:rPr>
          <w:i/>
        </w:rPr>
        <w:t xml:space="preserve"> (Pause</w:t>
      </w:r>
      <w:r w:rsidR="00222949" w:rsidRPr="004F57F8">
        <w:rPr>
          <w:i/>
        </w:rPr>
        <w:t xml:space="preserve"> for 30 seconds</w:t>
      </w:r>
      <w:r w:rsidR="00921E59" w:rsidRPr="004F57F8">
        <w:rPr>
          <w:i/>
        </w:rPr>
        <w:t>)</w:t>
      </w:r>
      <w:r w:rsidR="0093227A" w:rsidRPr="004F57F8">
        <w:rPr>
          <w:i/>
        </w:rPr>
        <w:t xml:space="preserve"> </w:t>
      </w:r>
    </w:p>
    <w:p w14:paraId="436FA034" w14:textId="77777777" w:rsidR="0035333B" w:rsidRPr="004F57F8" w:rsidRDefault="0035333B" w:rsidP="00316853">
      <w:pPr>
        <w:spacing w:after="0" w:line="240" w:lineRule="auto"/>
        <w:jc w:val="both"/>
      </w:pPr>
    </w:p>
    <w:p w14:paraId="2C61BC7D" w14:textId="77777777" w:rsidR="0035333B" w:rsidRPr="004F57F8" w:rsidRDefault="004C77BC" w:rsidP="00316853">
      <w:pPr>
        <w:spacing w:after="0" w:line="240" w:lineRule="auto"/>
        <w:jc w:val="both"/>
        <w:rPr>
          <w:b/>
        </w:rPr>
      </w:pPr>
      <w:r w:rsidRPr="004F57F8">
        <w:rPr>
          <w:b/>
        </w:rPr>
        <w:t>The FAITH Process</w:t>
      </w:r>
    </w:p>
    <w:p w14:paraId="3C88D9D5" w14:textId="77777777" w:rsidR="0035333B" w:rsidRPr="004F57F8" w:rsidRDefault="0035333B" w:rsidP="00316853">
      <w:pPr>
        <w:spacing w:after="0" w:line="240" w:lineRule="auto"/>
        <w:jc w:val="both"/>
      </w:pPr>
    </w:p>
    <w:p w14:paraId="691992B9" w14:textId="77777777" w:rsidR="0035333B" w:rsidRPr="004F57F8" w:rsidRDefault="0035333B" w:rsidP="00316853">
      <w:pPr>
        <w:spacing w:after="0" w:line="240" w:lineRule="auto"/>
        <w:jc w:val="both"/>
        <w:rPr>
          <w:b/>
        </w:rPr>
      </w:pPr>
      <w:r w:rsidRPr="004F57F8">
        <w:rPr>
          <w:b/>
        </w:rPr>
        <w:t>Feelings</w:t>
      </w:r>
    </w:p>
    <w:p w14:paraId="151EB4F3" w14:textId="02255825" w:rsidR="0035333B" w:rsidRPr="004F57F8" w:rsidRDefault="0035333B" w:rsidP="00316853">
      <w:pPr>
        <w:spacing w:after="0" w:line="240" w:lineRule="auto"/>
        <w:jc w:val="both"/>
        <w:rPr>
          <w:i/>
        </w:rPr>
      </w:pPr>
      <w:r w:rsidRPr="004F57F8">
        <w:t xml:space="preserve">As you </w:t>
      </w:r>
      <w:r w:rsidRPr="004F57F8">
        <w:rPr>
          <w:i/>
        </w:rPr>
        <w:t xml:space="preserve">consider letting go of something, </w:t>
      </w:r>
      <w:r w:rsidR="002A4AFD" w:rsidRPr="004F57F8">
        <w:rPr>
          <w:i/>
        </w:rPr>
        <w:t>perhaps</w:t>
      </w:r>
      <w:r w:rsidR="00FD0D2C" w:rsidRPr="004F57F8">
        <w:rPr>
          <w:i/>
        </w:rPr>
        <w:t xml:space="preserve"> </w:t>
      </w:r>
      <w:r w:rsidR="00BA0C7C" w:rsidRPr="004F57F8">
        <w:rPr>
          <w:i/>
        </w:rPr>
        <w:t>a grudge or a gift</w:t>
      </w:r>
      <w:r w:rsidRPr="004F57F8">
        <w:t xml:space="preserve">, how does it feel? </w:t>
      </w:r>
      <w:r w:rsidRPr="004F57F8">
        <w:rPr>
          <w:i/>
        </w:rPr>
        <w:t xml:space="preserve">(Pause) </w:t>
      </w:r>
      <w:r w:rsidR="00872B29" w:rsidRPr="004F57F8">
        <w:t>Yo</w:t>
      </w:r>
      <w:r w:rsidRPr="004F57F8">
        <w:t xml:space="preserve">ur feelings are </w:t>
      </w:r>
      <w:r w:rsidR="00872B29" w:rsidRPr="004F57F8">
        <w:t>yours to teach you</w:t>
      </w:r>
      <w:r w:rsidRPr="004F57F8">
        <w:t xml:space="preserve"> about </w:t>
      </w:r>
      <w:r w:rsidR="00872B29" w:rsidRPr="004F57F8">
        <w:t>yourself, to guide you, and to train you</w:t>
      </w:r>
      <w:r w:rsidRPr="004F57F8">
        <w:t xml:space="preserve">. They can often be uncomfortable. </w:t>
      </w:r>
      <w:r w:rsidRPr="004F57F8">
        <w:rPr>
          <w:i/>
        </w:rPr>
        <w:t xml:space="preserve">(Pause) </w:t>
      </w:r>
      <w:r w:rsidR="004C77BC" w:rsidRPr="004F57F8">
        <w:t xml:space="preserve">Recognize </w:t>
      </w:r>
      <w:r w:rsidR="001377AA" w:rsidRPr="004F57F8">
        <w:t xml:space="preserve">with compassion </w:t>
      </w:r>
      <w:r w:rsidR="004C77BC" w:rsidRPr="004F57F8">
        <w:t>whatever you are experiencing</w:t>
      </w:r>
      <w:r w:rsidRPr="004F57F8">
        <w:t xml:space="preserve">, and breathe. </w:t>
      </w:r>
      <w:r w:rsidRPr="004F57F8">
        <w:rPr>
          <w:i/>
        </w:rPr>
        <w:t xml:space="preserve">(Pause </w:t>
      </w:r>
      <w:r w:rsidR="00222949" w:rsidRPr="004F57F8">
        <w:rPr>
          <w:i/>
        </w:rPr>
        <w:t xml:space="preserve">for </w:t>
      </w:r>
      <w:r w:rsidRPr="004F57F8">
        <w:rPr>
          <w:i/>
        </w:rPr>
        <w:t xml:space="preserve">30 seconds) </w:t>
      </w:r>
    </w:p>
    <w:p w14:paraId="5681AA6B" w14:textId="77777777" w:rsidR="0035333B" w:rsidRPr="004F57F8" w:rsidRDefault="0035333B" w:rsidP="00711837">
      <w:pPr>
        <w:widowControl w:val="0"/>
        <w:spacing w:after="0" w:line="240" w:lineRule="auto"/>
        <w:jc w:val="both"/>
        <w:rPr>
          <w:b/>
        </w:rPr>
      </w:pPr>
      <w:r w:rsidRPr="004F57F8">
        <w:rPr>
          <w:b/>
        </w:rPr>
        <w:lastRenderedPageBreak/>
        <w:t xml:space="preserve">Awareness </w:t>
      </w:r>
      <w:r w:rsidR="004C77BC" w:rsidRPr="004F57F8">
        <w:rPr>
          <w:b/>
        </w:rPr>
        <w:t>without judgment</w:t>
      </w:r>
    </w:p>
    <w:p w14:paraId="47739D84" w14:textId="50BB718D" w:rsidR="0035333B" w:rsidRPr="004F57F8" w:rsidRDefault="00872B29" w:rsidP="00711837">
      <w:pPr>
        <w:widowControl w:val="0"/>
        <w:spacing w:after="0" w:line="240" w:lineRule="auto"/>
        <w:jc w:val="both"/>
        <w:rPr>
          <w:i/>
        </w:rPr>
      </w:pPr>
      <w:bookmarkStart w:id="30" w:name="_Hlk1578458"/>
      <w:r w:rsidRPr="004F57F8">
        <w:t>Gently h</w:t>
      </w:r>
      <w:r w:rsidR="00370794" w:rsidRPr="004F57F8">
        <w:t>old in your awareness whatever you may be experiencing</w:t>
      </w:r>
      <w:r w:rsidR="00E70D29" w:rsidRPr="004F57F8">
        <w:t xml:space="preserve"> when you </w:t>
      </w:r>
      <w:r w:rsidR="00E70D29" w:rsidRPr="004F57F8">
        <w:rPr>
          <w:i/>
        </w:rPr>
        <w:t>consider letting go</w:t>
      </w:r>
      <w:r w:rsidR="0035333B" w:rsidRPr="004F57F8">
        <w:t xml:space="preserve">. You might notice a compulsion to </w:t>
      </w:r>
      <w:r w:rsidR="00F32047" w:rsidRPr="004F57F8">
        <w:t>justify</w:t>
      </w:r>
      <w:r w:rsidR="0008606B" w:rsidRPr="004F57F8">
        <w:t xml:space="preserve"> or </w:t>
      </w:r>
      <w:r w:rsidR="00C0322E" w:rsidRPr="004F57F8">
        <w:t xml:space="preserve">to </w:t>
      </w:r>
      <w:r w:rsidR="0008606B" w:rsidRPr="004F57F8">
        <w:t>simply dismiss</w:t>
      </w:r>
      <w:r w:rsidR="00F32047" w:rsidRPr="004F57F8">
        <w:t xml:space="preserve"> </w:t>
      </w:r>
      <w:r w:rsidR="0035333B" w:rsidRPr="004F57F8">
        <w:t xml:space="preserve">thoughts </w:t>
      </w:r>
      <w:r w:rsidR="00FD0D2C" w:rsidRPr="004F57F8">
        <w:t xml:space="preserve">and </w:t>
      </w:r>
      <w:r w:rsidR="0035333B" w:rsidRPr="004F57F8">
        <w:t>feelings</w:t>
      </w:r>
      <w:r w:rsidR="00370794" w:rsidRPr="004F57F8">
        <w:t>. Try to hold your experience up to the light and mindfully o</w:t>
      </w:r>
      <w:r w:rsidR="0035333B" w:rsidRPr="004F57F8">
        <w:t>bserve whatever you may</w:t>
      </w:r>
      <w:r w:rsidR="00370794" w:rsidRPr="004F57F8">
        <w:t xml:space="preserve"> be experiencing</w:t>
      </w:r>
      <w:r w:rsidR="0008606B" w:rsidRPr="004F57F8">
        <w:t xml:space="preserve">. </w:t>
      </w:r>
      <w:r w:rsidR="00F32047" w:rsidRPr="004F57F8">
        <w:t>Breathe</w:t>
      </w:r>
      <w:r w:rsidR="00370794" w:rsidRPr="004F57F8">
        <w:t xml:space="preserve">. </w:t>
      </w:r>
      <w:r w:rsidR="0035333B" w:rsidRPr="004F57F8">
        <w:rPr>
          <w:i/>
        </w:rPr>
        <w:t xml:space="preserve">(Pause </w:t>
      </w:r>
      <w:r w:rsidR="00222949" w:rsidRPr="004F57F8">
        <w:rPr>
          <w:i/>
        </w:rPr>
        <w:t xml:space="preserve">for </w:t>
      </w:r>
      <w:r w:rsidR="0035333B" w:rsidRPr="004F57F8">
        <w:rPr>
          <w:i/>
        </w:rPr>
        <w:t>30 seconds)</w:t>
      </w:r>
    </w:p>
    <w:bookmarkEnd w:id="30"/>
    <w:p w14:paraId="396EB834" w14:textId="77777777" w:rsidR="0035333B" w:rsidRPr="004F57F8" w:rsidRDefault="0035333B" w:rsidP="00316853">
      <w:pPr>
        <w:spacing w:after="0" w:line="240" w:lineRule="auto"/>
        <w:jc w:val="both"/>
      </w:pPr>
    </w:p>
    <w:p w14:paraId="679D8844" w14:textId="77777777" w:rsidR="0035333B" w:rsidRPr="004F57F8" w:rsidRDefault="0035333B" w:rsidP="00316853">
      <w:pPr>
        <w:spacing w:after="0" w:line="240" w:lineRule="auto"/>
        <w:jc w:val="both"/>
        <w:rPr>
          <w:b/>
        </w:rPr>
      </w:pPr>
      <w:r w:rsidRPr="004F57F8">
        <w:rPr>
          <w:b/>
        </w:rPr>
        <w:t>Inquiry</w:t>
      </w:r>
      <w:r w:rsidR="00370794" w:rsidRPr="004F57F8">
        <w:rPr>
          <w:b/>
        </w:rPr>
        <w:t>: W</w:t>
      </w:r>
      <w:r w:rsidR="004C77BC" w:rsidRPr="004F57F8">
        <w:rPr>
          <w:b/>
        </w:rPr>
        <w:t>hat is my body saying?</w:t>
      </w:r>
    </w:p>
    <w:p w14:paraId="21818FB1" w14:textId="6A80CCB7" w:rsidR="0035333B" w:rsidRPr="004F57F8" w:rsidRDefault="0035333B" w:rsidP="00316853">
      <w:pPr>
        <w:spacing w:after="0" w:line="240" w:lineRule="auto"/>
        <w:jc w:val="both"/>
      </w:pPr>
      <w:r w:rsidRPr="004F57F8">
        <w:t>Breathe</w:t>
      </w:r>
      <w:r w:rsidR="00E70D29" w:rsidRPr="004F57F8">
        <w:t>,</w:t>
      </w:r>
      <w:r w:rsidRPr="004F57F8">
        <w:t xml:space="preserve"> and bring your attention to you</w:t>
      </w:r>
      <w:r w:rsidR="004C77BC" w:rsidRPr="004F57F8">
        <w:t>r body</w:t>
      </w:r>
      <w:r w:rsidR="00370794" w:rsidRPr="004F57F8">
        <w:t>. N</w:t>
      </w:r>
      <w:r w:rsidR="004C77BC" w:rsidRPr="004F57F8">
        <w:t>otice</w:t>
      </w:r>
      <w:r w:rsidR="00370794" w:rsidRPr="004F57F8">
        <w:t xml:space="preserve"> what it is doing as</w:t>
      </w:r>
      <w:r w:rsidR="004C77BC" w:rsidRPr="004F57F8">
        <w:t xml:space="preserve"> you </w:t>
      </w:r>
      <w:r w:rsidR="004C77BC" w:rsidRPr="004F57F8">
        <w:rPr>
          <w:i/>
        </w:rPr>
        <w:t>consider</w:t>
      </w:r>
      <w:r w:rsidRPr="004F57F8">
        <w:rPr>
          <w:i/>
        </w:rPr>
        <w:t xml:space="preserve"> </w:t>
      </w:r>
      <w:r w:rsidR="00370794" w:rsidRPr="004F57F8">
        <w:rPr>
          <w:i/>
        </w:rPr>
        <w:t xml:space="preserve">letting go of </w:t>
      </w:r>
      <w:r w:rsidR="00E70D29" w:rsidRPr="004F57F8">
        <w:rPr>
          <w:i/>
        </w:rPr>
        <w:t>something, perhaps a</w:t>
      </w:r>
      <w:r w:rsidR="00370794" w:rsidRPr="004F57F8">
        <w:rPr>
          <w:i/>
        </w:rPr>
        <w:t xml:space="preserve"> grudge or </w:t>
      </w:r>
      <w:r w:rsidR="00E70D29" w:rsidRPr="004F57F8">
        <w:rPr>
          <w:i/>
        </w:rPr>
        <w:t xml:space="preserve">a </w:t>
      </w:r>
      <w:r w:rsidR="00370794" w:rsidRPr="004F57F8">
        <w:rPr>
          <w:i/>
        </w:rPr>
        <w:t>gift</w:t>
      </w:r>
      <w:r w:rsidRPr="004F57F8">
        <w:rPr>
          <w:i/>
        </w:rPr>
        <w:t xml:space="preserve">. </w:t>
      </w:r>
      <w:r w:rsidR="004C77BC" w:rsidRPr="004F57F8">
        <w:t>What sensations are there</w:t>
      </w:r>
      <w:r w:rsidRPr="004F57F8">
        <w:t xml:space="preserve">? </w:t>
      </w:r>
      <w:r w:rsidRPr="004F57F8">
        <w:rPr>
          <w:i/>
        </w:rPr>
        <w:t xml:space="preserve">(Pause) </w:t>
      </w:r>
      <w:r w:rsidRPr="004F57F8">
        <w:t>Your body is always talking to you. You may not understand its language right now, but you can observe. For example, you might recognize what greed</w:t>
      </w:r>
      <w:r w:rsidR="00370794" w:rsidRPr="004F57F8">
        <w:t>, offended pride</w:t>
      </w:r>
      <w:r w:rsidR="001377AA" w:rsidRPr="004F57F8">
        <w:t>,</w:t>
      </w:r>
      <w:r w:rsidRPr="004F57F8">
        <w:t xml:space="preserve"> </w:t>
      </w:r>
      <w:r w:rsidR="00370794" w:rsidRPr="004F57F8">
        <w:t>fear</w:t>
      </w:r>
      <w:r w:rsidR="00FD0D2C" w:rsidRPr="004F57F8">
        <w:t>,</w:t>
      </w:r>
      <w:r w:rsidR="00370794" w:rsidRPr="004F57F8">
        <w:t xml:space="preserve"> </w:t>
      </w:r>
      <w:r w:rsidRPr="004F57F8">
        <w:t xml:space="preserve">or release feels like in your body. </w:t>
      </w:r>
      <w:r w:rsidR="00E40418" w:rsidRPr="004F57F8">
        <w:t xml:space="preserve">Breathe. </w:t>
      </w:r>
      <w:r w:rsidR="004C77BC" w:rsidRPr="004F57F8">
        <w:rPr>
          <w:i/>
        </w:rPr>
        <w:t xml:space="preserve">(Pause </w:t>
      </w:r>
      <w:r w:rsidR="00222949" w:rsidRPr="004F57F8">
        <w:rPr>
          <w:i/>
        </w:rPr>
        <w:t xml:space="preserve">for </w:t>
      </w:r>
      <w:r w:rsidR="004C77BC" w:rsidRPr="004F57F8">
        <w:rPr>
          <w:i/>
        </w:rPr>
        <w:t>3</w:t>
      </w:r>
      <w:r w:rsidRPr="004F57F8">
        <w:rPr>
          <w:i/>
        </w:rPr>
        <w:t>0 seconds)</w:t>
      </w:r>
    </w:p>
    <w:p w14:paraId="02723DDD" w14:textId="77777777" w:rsidR="0035333B" w:rsidRPr="004F57F8" w:rsidRDefault="0035333B" w:rsidP="00316853">
      <w:pPr>
        <w:spacing w:after="0" w:line="240" w:lineRule="auto"/>
        <w:jc w:val="both"/>
      </w:pPr>
    </w:p>
    <w:p w14:paraId="73BC027A" w14:textId="77777777" w:rsidR="0035333B" w:rsidRPr="004F57F8" w:rsidRDefault="0035333B" w:rsidP="00316853">
      <w:pPr>
        <w:spacing w:after="0" w:line="240" w:lineRule="auto"/>
        <w:jc w:val="both"/>
        <w:rPr>
          <w:b/>
        </w:rPr>
      </w:pPr>
      <w:r w:rsidRPr="004F57F8">
        <w:rPr>
          <w:b/>
        </w:rPr>
        <w:t>Talk to Jesus</w:t>
      </w:r>
    </w:p>
    <w:p w14:paraId="0EB7EF32" w14:textId="7E3F10E6" w:rsidR="0035333B" w:rsidRPr="004F57F8" w:rsidRDefault="0035333B" w:rsidP="00316853">
      <w:pPr>
        <w:spacing w:after="0" w:line="240" w:lineRule="auto"/>
        <w:jc w:val="both"/>
        <w:rPr>
          <w:i/>
        </w:rPr>
      </w:pPr>
      <w:r w:rsidRPr="004F57F8">
        <w:t>You might imagine that you are leani</w:t>
      </w:r>
      <w:r w:rsidR="00370794" w:rsidRPr="004F57F8">
        <w:t>ng back in the safe and loving arms of Jesus as</w:t>
      </w:r>
      <w:r w:rsidRPr="004F57F8">
        <w:t xml:space="preserve"> together </w:t>
      </w:r>
      <w:r w:rsidR="00370794" w:rsidRPr="004F57F8">
        <w:t xml:space="preserve">you </w:t>
      </w:r>
      <w:r w:rsidR="00370794" w:rsidRPr="004F57F8">
        <w:rPr>
          <w:i/>
        </w:rPr>
        <w:t>consider</w:t>
      </w:r>
      <w:r w:rsidR="00BA0C7C" w:rsidRPr="004F57F8">
        <w:t xml:space="preserve"> </w:t>
      </w:r>
      <w:r w:rsidR="00BA0C7C" w:rsidRPr="004F57F8">
        <w:rPr>
          <w:i/>
        </w:rPr>
        <w:t>letting go</w:t>
      </w:r>
      <w:r w:rsidR="00431C5B" w:rsidRPr="004F57F8">
        <w:rPr>
          <w:i/>
        </w:rPr>
        <w:t xml:space="preserve"> of something</w:t>
      </w:r>
      <w:r w:rsidRPr="004F57F8">
        <w:rPr>
          <w:i/>
        </w:rPr>
        <w:t>.</w:t>
      </w:r>
      <w:r w:rsidR="004C77BC" w:rsidRPr="004F57F8">
        <w:t xml:space="preserve"> Does that feel</w:t>
      </w:r>
      <w:r w:rsidRPr="004F57F8">
        <w:t xml:space="preserve"> comfortable</w:t>
      </w:r>
      <w:r w:rsidR="00FD0D2C" w:rsidRPr="004F57F8">
        <w:t xml:space="preserve"> or</w:t>
      </w:r>
      <w:r w:rsidR="004C77BC" w:rsidRPr="004F57F8">
        <w:t xml:space="preserve"> uncomfortable, or are you shutting down</w:t>
      </w:r>
      <w:r w:rsidRPr="004F57F8">
        <w:t xml:space="preserve">? Just observe. </w:t>
      </w:r>
      <w:r w:rsidRPr="004F57F8">
        <w:rPr>
          <w:i/>
        </w:rPr>
        <w:t>(Pause)</w:t>
      </w:r>
      <w:r w:rsidR="00BA0C7C" w:rsidRPr="004F57F8">
        <w:t xml:space="preserve"> </w:t>
      </w:r>
      <w:bookmarkStart w:id="31" w:name="_Hlk161303869"/>
      <w:r w:rsidR="008E3EAE" w:rsidRPr="004F57F8">
        <w:t>Does</w:t>
      </w:r>
      <w:r w:rsidR="00C0322E" w:rsidRPr="004F57F8">
        <w:t xml:space="preserve"> the thought of</w:t>
      </w:r>
      <w:r w:rsidR="008E3EAE" w:rsidRPr="004F57F8">
        <w:t xml:space="preserve"> </w:t>
      </w:r>
      <w:r w:rsidR="004C5D27" w:rsidRPr="004F57F8">
        <w:t xml:space="preserve">letting go of this thing </w:t>
      </w:r>
      <w:r w:rsidR="008E3EAE" w:rsidRPr="004F57F8">
        <w:t xml:space="preserve">feel </w:t>
      </w:r>
      <w:r w:rsidR="004C5D27" w:rsidRPr="004F57F8">
        <w:t>good or bad</w:t>
      </w:r>
      <w:r w:rsidR="00BA394C" w:rsidRPr="004F57F8">
        <w:t>?</w:t>
      </w:r>
      <w:r w:rsidR="00F948D4" w:rsidRPr="004F57F8">
        <w:t xml:space="preserve"> </w:t>
      </w:r>
      <w:bookmarkEnd w:id="31"/>
      <w:r w:rsidRPr="004F57F8">
        <w:rPr>
          <w:i/>
        </w:rPr>
        <w:t xml:space="preserve">(Pause) </w:t>
      </w:r>
      <w:r w:rsidRPr="004F57F8">
        <w:t xml:space="preserve">What </w:t>
      </w:r>
      <w:r w:rsidR="00370794" w:rsidRPr="004F57F8">
        <w:t xml:space="preserve">are your reasons? What </w:t>
      </w:r>
      <w:r w:rsidRPr="004F57F8">
        <w:t xml:space="preserve">story do you want to tell? </w:t>
      </w:r>
      <w:r w:rsidRPr="004F57F8">
        <w:rPr>
          <w:i/>
        </w:rPr>
        <w:t>(Pause)</w:t>
      </w:r>
      <w:r w:rsidR="00370794" w:rsidRPr="004F57F8">
        <w:t xml:space="preserve"> What do you fear or</w:t>
      </w:r>
      <w:r w:rsidR="007619C2" w:rsidRPr="004F57F8">
        <w:t xml:space="preserve"> hope</w:t>
      </w:r>
      <w:r w:rsidR="00370794" w:rsidRPr="004F57F8">
        <w:t xml:space="preserve"> for</w:t>
      </w:r>
      <w:r w:rsidR="007619C2" w:rsidRPr="004F57F8">
        <w:t xml:space="preserve">? </w:t>
      </w:r>
      <w:r w:rsidRPr="004F57F8">
        <w:t>Observe your responses as just i</w:t>
      </w:r>
      <w:r w:rsidR="00370794" w:rsidRPr="004F57F8">
        <w:t>nformation</w:t>
      </w:r>
      <w:r w:rsidR="00E70D29" w:rsidRPr="004F57F8">
        <w:t>,</w:t>
      </w:r>
      <w:r w:rsidR="00370794" w:rsidRPr="004F57F8">
        <w:t xml:space="preserve"> and breathe with a</w:t>
      </w:r>
      <w:r w:rsidRPr="004F57F8">
        <w:t xml:space="preserve"> long exhaling breath. </w:t>
      </w:r>
      <w:r w:rsidRPr="004F57F8">
        <w:rPr>
          <w:i/>
        </w:rPr>
        <w:t xml:space="preserve">(Pause </w:t>
      </w:r>
      <w:r w:rsidR="00222949" w:rsidRPr="004F57F8">
        <w:rPr>
          <w:i/>
        </w:rPr>
        <w:t xml:space="preserve">for </w:t>
      </w:r>
      <w:r w:rsidRPr="004F57F8">
        <w:rPr>
          <w:i/>
        </w:rPr>
        <w:t>30 seconds)</w:t>
      </w:r>
    </w:p>
    <w:p w14:paraId="416018B9" w14:textId="77777777" w:rsidR="0035333B" w:rsidRPr="004F57F8" w:rsidRDefault="0035333B" w:rsidP="00316853">
      <w:pPr>
        <w:spacing w:after="0" w:line="240" w:lineRule="auto"/>
        <w:jc w:val="both"/>
      </w:pPr>
    </w:p>
    <w:p w14:paraId="1EA13698" w14:textId="77777777" w:rsidR="0035333B" w:rsidRPr="004F57F8" w:rsidRDefault="0035333B" w:rsidP="00316853">
      <w:pPr>
        <w:spacing w:after="0" w:line="240" w:lineRule="auto"/>
        <w:jc w:val="both"/>
        <w:rPr>
          <w:b/>
        </w:rPr>
      </w:pPr>
      <w:r w:rsidRPr="004F57F8">
        <w:rPr>
          <w:b/>
        </w:rPr>
        <w:t xml:space="preserve">Heal </w:t>
      </w:r>
    </w:p>
    <w:p w14:paraId="29B82057" w14:textId="72140398" w:rsidR="00222949" w:rsidRPr="004F57F8" w:rsidRDefault="0035333B" w:rsidP="00316853">
      <w:pPr>
        <w:spacing w:after="0" w:line="240" w:lineRule="auto"/>
        <w:jc w:val="both"/>
        <w:rPr>
          <w:i/>
        </w:rPr>
      </w:pPr>
      <w:r w:rsidRPr="004F57F8">
        <w:t>As you breathe</w:t>
      </w:r>
      <w:r w:rsidR="00E40418" w:rsidRPr="004F57F8">
        <w:t>,</w:t>
      </w:r>
      <w:r w:rsidRPr="004F57F8">
        <w:t xml:space="preserve"> repeat the word</w:t>
      </w:r>
      <w:r w:rsidR="007A338A" w:rsidRPr="004F57F8">
        <w:t xml:space="preserve"> </w:t>
      </w:r>
      <w:r w:rsidR="00316853" w:rsidRPr="004F57F8">
        <w:rPr>
          <w:i/>
        </w:rPr>
        <w:t>W</w:t>
      </w:r>
      <w:r w:rsidRPr="004F57F8">
        <w:rPr>
          <w:i/>
        </w:rPr>
        <w:t>elcome</w:t>
      </w:r>
      <w:r w:rsidRPr="004F57F8">
        <w:t xml:space="preserve">. </w:t>
      </w:r>
      <w:r w:rsidRPr="004F57F8">
        <w:rPr>
          <w:i/>
        </w:rPr>
        <w:t xml:space="preserve">(Pause </w:t>
      </w:r>
      <w:r w:rsidR="00222949" w:rsidRPr="004F57F8">
        <w:rPr>
          <w:i/>
        </w:rPr>
        <w:t xml:space="preserve">for </w:t>
      </w:r>
      <w:r w:rsidRPr="004F57F8">
        <w:rPr>
          <w:i/>
        </w:rPr>
        <w:t>10 seconds</w:t>
      </w:r>
      <w:r w:rsidR="00222949" w:rsidRPr="004F57F8">
        <w:rPr>
          <w:i/>
        </w:rPr>
        <w:t>)</w:t>
      </w:r>
    </w:p>
    <w:p w14:paraId="17BD6926" w14:textId="77777777" w:rsidR="00222949" w:rsidRPr="004F57F8" w:rsidRDefault="00222949" w:rsidP="00316853">
      <w:pPr>
        <w:spacing w:after="0" w:line="240" w:lineRule="auto"/>
        <w:jc w:val="both"/>
      </w:pPr>
    </w:p>
    <w:p w14:paraId="58778B7A" w14:textId="77777777" w:rsidR="0035333B" w:rsidRPr="004F57F8" w:rsidRDefault="0035333B" w:rsidP="00316853">
      <w:pPr>
        <w:spacing w:after="0" w:line="240" w:lineRule="auto"/>
        <w:jc w:val="both"/>
        <w:rPr>
          <w:rFonts w:ascii="Arial" w:hAnsi="Arial" w:cs="Arial"/>
          <w:color w:val="000000"/>
        </w:rPr>
      </w:pPr>
      <w:r w:rsidRPr="004F57F8">
        <w:rPr>
          <w:i/>
        </w:rPr>
        <w:t>(Pause</w:t>
      </w:r>
      <w:r w:rsidR="00222949" w:rsidRPr="004F57F8">
        <w:rPr>
          <w:i/>
        </w:rPr>
        <w:t xml:space="preserve"> for</w:t>
      </w:r>
      <w:r w:rsidRPr="004F57F8">
        <w:rPr>
          <w:i/>
        </w:rPr>
        <w:t xml:space="preserve"> 8 seconds </w:t>
      </w:r>
      <w:r w:rsidR="007A338A" w:rsidRPr="004F57F8">
        <w:rPr>
          <w:i/>
        </w:rPr>
        <w:t xml:space="preserve">or one long breath </w:t>
      </w:r>
      <w:r w:rsidRPr="004F57F8">
        <w:rPr>
          <w:i/>
        </w:rPr>
        <w:t>after ea</w:t>
      </w:r>
      <w:r w:rsidR="004E0587" w:rsidRPr="004F57F8">
        <w:rPr>
          <w:i/>
        </w:rPr>
        <w:t>ch statement</w:t>
      </w:r>
      <w:r w:rsidRPr="004F57F8">
        <w:rPr>
          <w:i/>
        </w:rPr>
        <w:t xml:space="preserve">) </w:t>
      </w:r>
    </w:p>
    <w:p w14:paraId="7D2EBBC1" w14:textId="0AD8F96A" w:rsidR="00222949" w:rsidRPr="004F57F8" w:rsidRDefault="0035333B" w:rsidP="00316853">
      <w:pPr>
        <w:pStyle w:val="ListParagraph"/>
        <w:numPr>
          <w:ilvl w:val="0"/>
          <w:numId w:val="2"/>
        </w:numPr>
        <w:spacing w:after="0"/>
        <w:jc w:val="both"/>
      </w:pPr>
      <w:r w:rsidRPr="004F57F8">
        <w:t>Welcome this opportunity to explore</w:t>
      </w:r>
      <w:r w:rsidR="004E0587" w:rsidRPr="004F57F8">
        <w:t xml:space="preserve"> what you might let go</w:t>
      </w:r>
      <w:r w:rsidRPr="004F57F8">
        <w:t>.</w:t>
      </w:r>
      <w:r w:rsidR="007619C2" w:rsidRPr="004F57F8">
        <w:t xml:space="preserve"> </w:t>
      </w:r>
    </w:p>
    <w:p w14:paraId="04E5E5A9" w14:textId="77777777" w:rsidR="00222949" w:rsidRPr="004F57F8" w:rsidRDefault="007619C2" w:rsidP="00316853">
      <w:pPr>
        <w:pStyle w:val="ListParagraph"/>
        <w:numPr>
          <w:ilvl w:val="0"/>
          <w:numId w:val="2"/>
        </w:numPr>
        <w:spacing w:after="0"/>
        <w:jc w:val="both"/>
      </w:pPr>
      <w:r w:rsidRPr="004F57F8">
        <w:t>Welcome the gentle Holy Breath</w:t>
      </w:r>
      <w:r w:rsidR="0035333B" w:rsidRPr="004F57F8">
        <w:t xml:space="preserve"> of truth</w:t>
      </w:r>
      <w:r w:rsidRPr="004F57F8">
        <w:t xml:space="preserve">, who </w:t>
      </w:r>
      <w:r w:rsidR="004E0587" w:rsidRPr="004F57F8">
        <w:t>wants to teach you how</w:t>
      </w:r>
      <w:r w:rsidRPr="004F57F8">
        <w:t xml:space="preserve"> to circulate</w:t>
      </w:r>
      <w:r w:rsidR="0035333B" w:rsidRPr="004F57F8">
        <w:t xml:space="preserve">. </w:t>
      </w:r>
    </w:p>
    <w:p w14:paraId="02A83254" w14:textId="77777777" w:rsidR="00222949" w:rsidRPr="004F57F8" w:rsidRDefault="0035333B" w:rsidP="00316853">
      <w:pPr>
        <w:pStyle w:val="ListParagraph"/>
        <w:numPr>
          <w:ilvl w:val="0"/>
          <w:numId w:val="2"/>
        </w:numPr>
        <w:spacing w:after="0"/>
        <w:jc w:val="both"/>
      </w:pPr>
      <w:r w:rsidRPr="004F57F8">
        <w:t>Welcome your pres</w:t>
      </w:r>
      <w:r w:rsidR="004C77BC" w:rsidRPr="004F57F8">
        <w:t>ent reality and the progress you have made</w:t>
      </w:r>
      <w:r w:rsidRPr="004F57F8">
        <w:t xml:space="preserve">. </w:t>
      </w:r>
    </w:p>
    <w:p w14:paraId="099F8142" w14:textId="77777777" w:rsidR="0035333B" w:rsidRPr="004F57F8" w:rsidRDefault="0035333B" w:rsidP="00316853">
      <w:pPr>
        <w:pStyle w:val="ListParagraph"/>
        <w:numPr>
          <w:ilvl w:val="0"/>
          <w:numId w:val="2"/>
        </w:numPr>
        <w:spacing w:after="0"/>
        <w:jc w:val="both"/>
        <w:rPr>
          <w:i/>
        </w:rPr>
      </w:pPr>
      <w:r w:rsidRPr="004F57F8">
        <w:t xml:space="preserve">Welcome what you are learning about yourself. </w:t>
      </w:r>
      <w:r w:rsidRPr="004F57F8">
        <w:rPr>
          <w:i/>
        </w:rPr>
        <w:t xml:space="preserve">(Pause </w:t>
      </w:r>
      <w:r w:rsidR="00222949" w:rsidRPr="004F57F8">
        <w:rPr>
          <w:i/>
        </w:rPr>
        <w:t xml:space="preserve">for </w:t>
      </w:r>
      <w:r w:rsidRPr="004F57F8">
        <w:rPr>
          <w:i/>
        </w:rPr>
        <w:t>10 seconds)</w:t>
      </w:r>
    </w:p>
    <w:p w14:paraId="472E720F" w14:textId="77777777" w:rsidR="0035333B" w:rsidRPr="004F57F8" w:rsidRDefault="0035333B" w:rsidP="00316853">
      <w:pPr>
        <w:spacing w:after="0" w:line="240" w:lineRule="auto"/>
        <w:jc w:val="both"/>
      </w:pPr>
    </w:p>
    <w:p w14:paraId="10D56F61" w14:textId="77777777" w:rsidR="00316853" w:rsidRPr="004F57F8" w:rsidRDefault="00316853" w:rsidP="00316853">
      <w:pPr>
        <w:spacing w:after="0" w:line="240" w:lineRule="auto"/>
        <w:jc w:val="both"/>
        <w:rPr>
          <w:rFonts w:cstheme="minorHAnsi"/>
        </w:rPr>
      </w:pPr>
      <w:bookmarkStart w:id="32" w:name="OLE_LINK34"/>
      <w:bookmarkStart w:id="33" w:name="OLE_LINK33"/>
      <w:bookmarkStart w:id="34" w:name="OLE_LINK18"/>
      <w:r w:rsidRPr="004F57F8">
        <w:rPr>
          <w:rFonts w:cstheme="minorHAnsi"/>
        </w:rPr>
        <w:t>Now, as you breathe, you might use the following statements as a confession to the Lord and turn away from the Idol Self. On the exhale, let go.</w:t>
      </w:r>
      <w:bookmarkStart w:id="35" w:name="_Hlk525227968"/>
      <w:r w:rsidRPr="004F57F8">
        <w:rPr>
          <w:rStyle w:val="EndnoteReference"/>
          <w:rFonts w:cstheme="minorHAnsi"/>
        </w:rPr>
        <w:endnoteReference w:id="7"/>
      </w:r>
      <w:bookmarkEnd w:id="32"/>
      <w:bookmarkEnd w:id="33"/>
      <w:bookmarkEnd w:id="35"/>
    </w:p>
    <w:bookmarkEnd w:id="34"/>
    <w:p w14:paraId="66787FBC" w14:textId="77777777" w:rsidR="00222949" w:rsidRPr="004F57F8" w:rsidRDefault="00222949" w:rsidP="00316853">
      <w:pPr>
        <w:spacing w:after="0" w:line="240" w:lineRule="auto"/>
        <w:jc w:val="both"/>
      </w:pPr>
    </w:p>
    <w:p w14:paraId="37C936A0" w14:textId="77777777" w:rsidR="004C77BC" w:rsidRPr="004F57F8" w:rsidRDefault="0035333B" w:rsidP="00316853">
      <w:pPr>
        <w:spacing w:after="0" w:line="240" w:lineRule="auto"/>
        <w:jc w:val="both"/>
        <w:rPr>
          <w:i/>
        </w:rPr>
      </w:pPr>
      <w:r w:rsidRPr="004F57F8">
        <w:rPr>
          <w:i/>
        </w:rPr>
        <w:t>(Pause</w:t>
      </w:r>
      <w:r w:rsidR="00224EFC" w:rsidRPr="004F57F8">
        <w:rPr>
          <w:i/>
        </w:rPr>
        <w:t xml:space="preserve"> </w:t>
      </w:r>
      <w:r w:rsidR="00222949" w:rsidRPr="004F57F8">
        <w:rPr>
          <w:i/>
        </w:rPr>
        <w:t xml:space="preserve">for </w:t>
      </w:r>
      <w:r w:rsidR="00224EFC" w:rsidRPr="004F57F8">
        <w:rPr>
          <w:i/>
        </w:rPr>
        <w:t>5 seconds after each statement</w:t>
      </w:r>
      <w:r w:rsidRPr="004F57F8">
        <w:rPr>
          <w:i/>
        </w:rPr>
        <w:t>)</w:t>
      </w:r>
    </w:p>
    <w:p w14:paraId="3D415E1C" w14:textId="77777777" w:rsidR="00222949" w:rsidRPr="004F57F8" w:rsidRDefault="004C77BC" w:rsidP="00316853">
      <w:pPr>
        <w:pStyle w:val="ListParagraph"/>
        <w:numPr>
          <w:ilvl w:val="0"/>
          <w:numId w:val="1"/>
        </w:numPr>
        <w:spacing w:after="0"/>
        <w:jc w:val="both"/>
      </w:pPr>
      <w:bookmarkStart w:id="36" w:name="_Hlk96360028"/>
      <w:r w:rsidRPr="004F57F8">
        <w:t>As I learn to circulate, I</w:t>
      </w:r>
      <w:r w:rsidR="0035333B" w:rsidRPr="004F57F8">
        <w:t xml:space="preserve"> let </w:t>
      </w:r>
      <w:r w:rsidRPr="004F57F8">
        <w:t>go of the craving</w:t>
      </w:r>
      <w:r w:rsidR="004E0587" w:rsidRPr="004F57F8">
        <w:t xml:space="preserve"> to hoard</w:t>
      </w:r>
      <w:r w:rsidR="0035333B" w:rsidRPr="004F57F8">
        <w:t xml:space="preserve"> and cont</w:t>
      </w:r>
      <w:r w:rsidRPr="004F57F8">
        <w:t>rol.</w:t>
      </w:r>
    </w:p>
    <w:bookmarkEnd w:id="36"/>
    <w:p w14:paraId="0FC424AD" w14:textId="07CB7AF9" w:rsidR="00222949" w:rsidRPr="004F57F8" w:rsidRDefault="004C77BC" w:rsidP="00316853">
      <w:pPr>
        <w:pStyle w:val="ListParagraph"/>
        <w:numPr>
          <w:ilvl w:val="0"/>
          <w:numId w:val="1"/>
        </w:numPr>
        <w:spacing w:after="0"/>
        <w:jc w:val="both"/>
      </w:pPr>
      <w:r w:rsidRPr="004F57F8">
        <w:t xml:space="preserve">As I learn to circulate, I </w:t>
      </w:r>
      <w:r w:rsidR="004E0587" w:rsidRPr="004F57F8">
        <w:t xml:space="preserve">let go of the craving to </w:t>
      </w:r>
      <w:r w:rsidR="00F32047" w:rsidRPr="004F57F8">
        <w:t>support and defend myself</w:t>
      </w:r>
      <w:r w:rsidRPr="004F57F8">
        <w:t>.</w:t>
      </w:r>
    </w:p>
    <w:p w14:paraId="72BFC5C7" w14:textId="77777777" w:rsidR="00222949" w:rsidRPr="004F57F8" w:rsidRDefault="004C77BC" w:rsidP="00316853">
      <w:pPr>
        <w:pStyle w:val="ListParagraph"/>
        <w:numPr>
          <w:ilvl w:val="0"/>
          <w:numId w:val="1"/>
        </w:numPr>
        <w:spacing w:after="0"/>
        <w:jc w:val="both"/>
      </w:pPr>
      <w:r w:rsidRPr="004F57F8">
        <w:t>As I learn to circulate, I let go of the cravi</w:t>
      </w:r>
      <w:r w:rsidR="004E0587" w:rsidRPr="004F57F8">
        <w:t>ng for security and self-sufficiency.</w:t>
      </w:r>
    </w:p>
    <w:p w14:paraId="421367B1" w14:textId="3E569BA5" w:rsidR="0035333B" w:rsidRPr="004F57F8" w:rsidRDefault="004C77BC" w:rsidP="00316853">
      <w:pPr>
        <w:pStyle w:val="ListParagraph"/>
        <w:numPr>
          <w:ilvl w:val="0"/>
          <w:numId w:val="1"/>
        </w:numPr>
        <w:spacing w:after="0"/>
        <w:jc w:val="both"/>
      </w:pPr>
      <w:r w:rsidRPr="004F57F8">
        <w:t xml:space="preserve">As I learn to circulate, I let </w:t>
      </w:r>
      <w:r w:rsidR="004E0587" w:rsidRPr="004F57F8">
        <w:t>go of the craving for idealized glory</w:t>
      </w:r>
      <w:r w:rsidRPr="004F57F8">
        <w:t>.</w:t>
      </w:r>
      <w:r w:rsidR="0035333B" w:rsidRPr="004F57F8">
        <w:t xml:space="preserve"> </w:t>
      </w:r>
      <w:r w:rsidR="00402D47" w:rsidRPr="004F57F8">
        <w:rPr>
          <w:i/>
        </w:rPr>
        <w:t xml:space="preserve">(Pause for </w:t>
      </w:r>
      <w:r w:rsidR="007C747F" w:rsidRPr="004F57F8">
        <w:rPr>
          <w:i/>
        </w:rPr>
        <w:t>30</w:t>
      </w:r>
      <w:r w:rsidR="004E0587" w:rsidRPr="004F57F8">
        <w:rPr>
          <w:i/>
        </w:rPr>
        <w:t xml:space="preserve"> seconds</w:t>
      </w:r>
      <w:r w:rsidR="0035333B" w:rsidRPr="004F57F8">
        <w:rPr>
          <w:i/>
        </w:rPr>
        <w:t>)</w:t>
      </w:r>
      <w:r w:rsidR="0035333B" w:rsidRPr="004F57F8">
        <w:t xml:space="preserve"> </w:t>
      </w:r>
    </w:p>
    <w:p w14:paraId="7D7DC9A3" w14:textId="77777777" w:rsidR="0035333B" w:rsidRPr="004F57F8" w:rsidRDefault="0035333B" w:rsidP="00316853">
      <w:pPr>
        <w:spacing w:after="0" w:line="240" w:lineRule="auto"/>
        <w:jc w:val="both"/>
      </w:pPr>
    </w:p>
    <w:p w14:paraId="5DAD7856" w14:textId="46102C7C" w:rsidR="0035333B" w:rsidRPr="004F57F8" w:rsidRDefault="00872B29" w:rsidP="00316853">
      <w:pPr>
        <w:spacing w:after="0" w:line="240" w:lineRule="auto"/>
        <w:jc w:val="both"/>
      </w:pPr>
      <w:r w:rsidRPr="004F57F8">
        <w:rPr>
          <w:i/>
        </w:rPr>
        <w:t>(</w:t>
      </w:r>
      <w:r w:rsidR="004E0587" w:rsidRPr="004F57F8">
        <w:rPr>
          <w:i/>
        </w:rPr>
        <w:t xml:space="preserve">Optional) </w:t>
      </w:r>
      <w:r w:rsidRPr="004F57F8">
        <w:t>Continue to breathe</w:t>
      </w:r>
      <w:r w:rsidR="0035333B" w:rsidRPr="004F57F8">
        <w:t xml:space="preserve"> </w:t>
      </w:r>
      <w:r w:rsidR="00222949" w:rsidRPr="004F57F8">
        <w:t>while</w:t>
      </w:r>
      <w:r w:rsidR="0035333B" w:rsidRPr="004F57F8">
        <w:t xml:space="preserve"> I test for further</w:t>
      </w:r>
      <w:r w:rsidR="00711837" w:rsidRPr="004F57F8">
        <w:t xml:space="preserve"> </w:t>
      </w:r>
      <w:r w:rsidR="0035333B" w:rsidRPr="004F57F8">
        <w:t>integration</w:t>
      </w:r>
      <w:r w:rsidRPr="004F57F8">
        <w:t>.</w:t>
      </w:r>
      <w:r w:rsidR="0035333B" w:rsidRPr="004F57F8">
        <w:t xml:space="preserve"> </w:t>
      </w:r>
    </w:p>
    <w:p w14:paraId="62EE5A79" w14:textId="77777777" w:rsidR="00872B29" w:rsidRPr="004F57F8" w:rsidRDefault="00872B29" w:rsidP="00316853">
      <w:pPr>
        <w:spacing w:after="0" w:line="240" w:lineRule="auto"/>
        <w:jc w:val="both"/>
      </w:pPr>
    </w:p>
    <w:p w14:paraId="6D11CEFD" w14:textId="77777777" w:rsidR="00872B29" w:rsidRPr="004F57F8" w:rsidRDefault="00872B29" w:rsidP="00316853">
      <w:pPr>
        <w:spacing w:after="0" w:line="240" w:lineRule="auto"/>
        <w:jc w:val="both"/>
      </w:pPr>
      <w:r w:rsidRPr="004F57F8">
        <w:t>Pause. Take a deep breath.</w:t>
      </w:r>
    </w:p>
    <w:p w14:paraId="2BDFFA85" w14:textId="4F2DB75B" w:rsidR="00506367" w:rsidRPr="004F57F8" w:rsidRDefault="00506367" w:rsidP="00506367">
      <w:pPr>
        <w:spacing w:after="0" w:line="240" w:lineRule="auto"/>
        <w:jc w:val="both"/>
        <w:rPr>
          <w:i/>
        </w:rPr>
      </w:pPr>
      <w:r w:rsidRPr="004F57F8">
        <w:rPr>
          <w:i/>
        </w:rPr>
        <w:t>(If time permits, ask, “Does anyone have comments or questions about the integration?”)</w:t>
      </w:r>
    </w:p>
    <w:p w14:paraId="0112DBB0" w14:textId="77777777" w:rsidR="007619C2" w:rsidRPr="004F57F8" w:rsidRDefault="007619C2" w:rsidP="00316853">
      <w:pPr>
        <w:spacing w:after="0" w:line="240" w:lineRule="auto"/>
        <w:jc w:val="both"/>
      </w:pPr>
    </w:p>
    <w:p w14:paraId="4B82AA48" w14:textId="77777777" w:rsidR="00285B9A" w:rsidRPr="004F57F8" w:rsidRDefault="00872B29" w:rsidP="00316853">
      <w:pPr>
        <w:spacing w:after="0" w:line="240" w:lineRule="auto"/>
        <w:jc w:val="both"/>
        <w:rPr>
          <w:b/>
        </w:rPr>
      </w:pPr>
      <w:r w:rsidRPr="004F57F8">
        <w:rPr>
          <w:b/>
        </w:rPr>
        <w:t>1:28</w:t>
      </w:r>
      <w:r w:rsidR="00285B9A" w:rsidRPr="004F57F8">
        <w:rPr>
          <w:b/>
        </w:rPr>
        <w:tab/>
        <w:t>ENDING PRAYER</w:t>
      </w:r>
    </w:p>
    <w:p w14:paraId="6ECB6099" w14:textId="77777777" w:rsidR="008249AA" w:rsidRPr="004F57F8" w:rsidRDefault="008249AA" w:rsidP="00316853">
      <w:pPr>
        <w:spacing w:after="0" w:line="240" w:lineRule="auto"/>
        <w:jc w:val="both"/>
        <w:rPr>
          <w:rFonts w:ascii="Arial" w:hAnsi="Arial" w:cs="Arial"/>
          <w:b/>
          <w:color w:val="000000"/>
        </w:rPr>
      </w:pPr>
    </w:p>
    <w:p w14:paraId="0B45CE16" w14:textId="60E96089" w:rsidR="007619C2" w:rsidRPr="004F57F8" w:rsidRDefault="00285B9A" w:rsidP="00316853">
      <w:pPr>
        <w:spacing w:after="0" w:line="240" w:lineRule="auto"/>
        <w:jc w:val="both"/>
      </w:pPr>
      <w:bookmarkStart w:id="37" w:name="_Hlk507441296"/>
      <w:r w:rsidRPr="004F57F8">
        <w:t>Dear Father and Creator,</w:t>
      </w:r>
    </w:p>
    <w:p w14:paraId="0FFFE941" w14:textId="2EF3AA02" w:rsidR="00285B9A" w:rsidRPr="004F57F8" w:rsidRDefault="00872B29" w:rsidP="00316853">
      <w:pPr>
        <w:spacing w:after="0" w:line="240" w:lineRule="auto"/>
        <w:jc w:val="both"/>
      </w:pPr>
      <w:r w:rsidRPr="004F57F8">
        <w:t>Thank You for drawing us</w:t>
      </w:r>
      <w:r w:rsidR="00285B9A" w:rsidRPr="004F57F8">
        <w:t xml:space="preserve"> together</w:t>
      </w:r>
      <w:r w:rsidR="004E0587" w:rsidRPr="004F57F8">
        <w:t xml:space="preserve"> to train</w:t>
      </w:r>
      <w:r w:rsidRPr="004F57F8">
        <w:t xml:space="preserve"> and</w:t>
      </w:r>
      <w:r w:rsidR="004E0587" w:rsidRPr="004F57F8">
        <w:t xml:space="preserve"> to heal</w:t>
      </w:r>
      <w:r w:rsidR="00285B9A" w:rsidRPr="004F57F8">
        <w:t>. Hold us in the</w:t>
      </w:r>
      <w:r w:rsidR="00A377B0" w:rsidRPr="004F57F8">
        <w:t xml:space="preserve"> power</w:t>
      </w:r>
      <w:r w:rsidR="004E0587" w:rsidRPr="004F57F8">
        <w:t xml:space="preserve"> of circulation</w:t>
      </w:r>
      <w:r w:rsidR="00356175" w:rsidRPr="004F57F8">
        <w:t xml:space="preserve"> as You g</w:t>
      </w:r>
      <w:r w:rsidR="00285B9A" w:rsidRPr="004F57F8">
        <w:t>uide us to our</w:t>
      </w:r>
      <w:r w:rsidR="004E0587" w:rsidRPr="004F57F8">
        <w:t xml:space="preserve"> true glory</w:t>
      </w:r>
      <w:r w:rsidR="00285B9A" w:rsidRPr="004F57F8">
        <w:t>. Lead us to the next step in our heal</w:t>
      </w:r>
      <w:r w:rsidR="00356175" w:rsidRPr="004F57F8">
        <w:t>ing</w:t>
      </w:r>
      <w:r w:rsidR="00321BDB" w:rsidRPr="004F57F8">
        <w:t xml:space="preserve"> this week</w:t>
      </w:r>
      <w:r w:rsidR="00A377B0" w:rsidRPr="004F57F8">
        <w:t xml:space="preserve"> as we co-labor with You to</w:t>
      </w:r>
      <w:r w:rsidR="00356175" w:rsidRPr="004F57F8">
        <w:t xml:space="preserve"> r</w:t>
      </w:r>
      <w:r w:rsidR="00285B9A" w:rsidRPr="004F57F8">
        <w:t xml:space="preserve">eorient </w:t>
      </w:r>
      <w:r w:rsidR="00285B9A" w:rsidRPr="004F57F8">
        <w:lastRenderedPageBreak/>
        <w:t>our</w:t>
      </w:r>
      <w:r w:rsidR="004E0587" w:rsidRPr="004F57F8">
        <w:t xml:space="preserve"> lives </w:t>
      </w:r>
      <w:r w:rsidR="00E065EA" w:rsidRPr="004F57F8">
        <w:t>for</w:t>
      </w:r>
      <w:r w:rsidR="004E0587" w:rsidRPr="004F57F8">
        <w:t xml:space="preserve"> a more effective flow and to further</w:t>
      </w:r>
      <w:r w:rsidR="00224EFC" w:rsidRPr="004F57F8">
        <w:t xml:space="preserve"> our connection wit</w:t>
      </w:r>
      <w:r w:rsidR="00AC4904" w:rsidRPr="004F57F8">
        <w:t>h our</w:t>
      </w:r>
      <w:r w:rsidR="00224EFC" w:rsidRPr="004F57F8">
        <w:t xml:space="preserve"> True</w:t>
      </w:r>
      <w:r w:rsidR="004D5304" w:rsidRPr="004F57F8">
        <w:t xml:space="preserve"> Self</w:t>
      </w:r>
      <w:r w:rsidR="00224EFC" w:rsidRPr="004F57F8">
        <w:t xml:space="preserve"> and design</w:t>
      </w:r>
      <w:r w:rsidR="00AC4904" w:rsidRPr="004F57F8">
        <w:t xml:space="preserve">, with our community and </w:t>
      </w:r>
      <w:r w:rsidR="004E0587" w:rsidRPr="004F57F8">
        <w:t xml:space="preserve">the rest of </w:t>
      </w:r>
      <w:r w:rsidR="00AC4904" w:rsidRPr="004F57F8">
        <w:t>Creation</w:t>
      </w:r>
      <w:r w:rsidR="00A377B0" w:rsidRPr="004F57F8">
        <w:t>, and with You, f</w:t>
      </w:r>
      <w:r w:rsidR="004D5304" w:rsidRPr="004F57F8">
        <w:t>o</w:t>
      </w:r>
      <w:r w:rsidR="00A377B0" w:rsidRPr="004F57F8">
        <w:t>r</w:t>
      </w:r>
      <w:r w:rsidR="004D5304" w:rsidRPr="004F57F8">
        <w:t xml:space="preserve"> </w:t>
      </w:r>
      <w:r w:rsidR="00AC4B86" w:rsidRPr="004F57F8">
        <w:t xml:space="preserve">the </w:t>
      </w:r>
      <w:r w:rsidR="004D5304" w:rsidRPr="004F57F8">
        <w:t>gl</w:t>
      </w:r>
      <w:r w:rsidRPr="004F57F8">
        <w:t>ory and honor of our Lord Jesus.</w:t>
      </w:r>
      <w:r w:rsidR="004D5304" w:rsidRPr="004F57F8">
        <w:t xml:space="preserve"> Amen.</w:t>
      </w:r>
    </w:p>
    <w:p w14:paraId="54CDE1F9" w14:textId="77777777" w:rsidR="001B095F" w:rsidRPr="004F57F8" w:rsidRDefault="001B095F" w:rsidP="00316853">
      <w:pPr>
        <w:spacing w:after="0" w:line="240" w:lineRule="auto"/>
        <w:jc w:val="both"/>
      </w:pPr>
    </w:p>
    <w:p w14:paraId="56E55C56" w14:textId="4E872E86" w:rsidR="00506367" w:rsidRPr="004F57F8" w:rsidRDefault="00506367" w:rsidP="00316853">
      <w:pPr>
        <w:spacing w:after="0" w:line="240" w:lineRule="auto"/>
        <w:jc w:val="both"/>
      </w:pPr>
      <w:r w:rsidRPr="004F57F8">
        <w:t>Take a deep breath.</w:t>
      </w:r>
    </w:p>
    <w:p w14:paraId="0424740A" w14:textId="54F21D03" w:rsidR="00506367" w:rsidRPr="004F57F8" w:rsidRDefault="00506367" w:rsidP="00506367">
      <w:pPr>
        <w:spacing w:after="0" w:line="240" w:lineRule="auto"/>
        <w:jc w:val="both"/>
        <w:rPr>
          <w:i/>
        </w:rPr>
      </w:pPr>
      <w:r w:rsidRPr="004F57F8">
        <w:rPr>
          <w:i/>
        </w:rPr>
        <w:t>(If time permits, ask, “Does anyone have comments or questions about this meeting?”)</w:t>
      </w:r>
    </w:p>
    <w:p w14:paraId="3310ADD0" w14:textId="77777777" w:rsidR="00506367" w:rsidRPr="004F57F8" w:rsidRDefault="00506367" w:rsidP="00316853">
      <w:pPr>
        <w:spacing w:after="0" w:line="240" w:lineRule="auto"/>
        <w:jc w:val="both"/>
      </w:pPr>
    </w:p>
    <w:bookmarkEnd w:id="37"/>
    <w:p w14:paraId="1B71F33B" w14:textId="77777777" w:rsidR="00364554" w:rsidRPr="004F57F8" w:rsidRDefault="007619C2" w:rsidP="00316853">
      <w:pPr>
        <w:spacing w:after="0" w:line="240" w:lineRule="auto"/>
        <w:jc w:val="both"/>
        <w:rPr>
          <w:b/>
        </w:rPr>
      </w:pPr>
      <w:r w:rsidRPr="004F57F8">
        <w:rPr>
          <w:b/>
        </w:rPr>
        <w:t>1:29</w:t>
      </w:r>
      <w:r w:rsidR="00364554" w:rsidRPr="004F57F8">
        <w:rPr>
          <w:b/>
        </w:rPr>
        <w:tab/>
        <w:t>ANNOUNCEMENTS</w:t>
      </w:r>
    </w:p>
    <w:p w14:paraId="7D8CDC79" w14:textId="77777777" w:rsidR="008249AA" w:rsidRPr="004F57F8" w:rsidRDefault="008249AA" w:rsidP="00316853">
      <w:pPr>
        <w:spacing w:after="0" w:line="240" w:lineRule="auto"/>
        <w:jc w:val="both"/>
        <w:rPr>
          <w:b/>
        </w:rPr>
      </w:pPr>
    </w:p>
    <w:p w14:paraId="5A3CBFDB" w14:textId="77777777" w:rsidR="00BA6132" w:rsidRPr="003A6E4A" w:rsidRDefault="00BA6132" w:rsidP="00BA6132">
      <w:pPr>
        <w:spacing w:after="0" w:line="240" w:lineRule="auto"/>
        <w:jc w:val="both"/>
        <w:rPr>
          <w:rFonts w:cstheme="minorHAnsi"/>
        </w:rPr>
      </w:pPr>
      <w:bookmarkStart w:id="38" w:name="_Hlk507260733"/>
      <w:r w:rsidRPr="004F57F8">
        <w:t xml:space="preserve">The spring KF training cycle </w:t>
      </w:r>
      <w:r>
        <w:t xml:space="preserve">always </w:t>
      </w:r>
      <w:r w:rsidRPr="004F57F8">
        <w:t>starts in March. If you are interested in joining the next KF training cycle, please register now on the website. New NHG graduates will be joining us, and you might pray for them as they make this transition.</w:t>
      </w:r>
      <w:r w:rsidRPr="00D36F0C">
        <w:rPr>
          <w:rFonts w:cstheme="minorHAnsi"/>
        </w:rPr>
        <w:t xml:space="preserve"> </w:t>
      </w:r>
      <w:r>
        <w:rPr>
          <w:rFonts w:cstheme="minorHAnsi"/>
        </w:rPr>
        <w:t xml:space="preserve">If you have invited someone to the NHG Study, please plan to support them by attending the upcoming KF Introductory Meeting. </w:t>
      </w:r>
      <w:r w:rsidRPr="004F57F8">
        <w:t xml:space="preserve">Thank you </w:t>
      </w:r>
      <w:r>
        <w:t>for all your efforts</w:t>
      </w:r>
      <w:r w:rsidRPr="004F57F8">
        <w:t xml:space="preserve"> to live in karis with Karis Fellowships.</w:t>
      </w:r>
    </w:p>
    <w:bookmarkEnd w:id="38"/>
    <w:p w14:paraId="673D75D6" w14:textId="7B0B76D9" w:rsidR="00285B9A" w:rsidRDefault="00285B9A" w:rsidP="00316853">
      <w:pPr>
        <w:spacing w:after="0" w:line="240" w:lineRule="auto"/>
        <w:jc w:val="both"/>
      </w:pPr>
    </w:p>
    <w:sectPr w:rsidR="00285B9A" w:rsidSect="00B826F4">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4D5CD" w14:textId="77777777" w:rsidR="00792F16" w:rsidRDefault="00792F16" w:rsidP="00285B9A">
      <w:pPr>
        <w:spacing w:after="0" w:line="240" w:lineRule="auto"/>
      </w:pPr>
      <w:r>
        <w:separator/>
      </w:r>
    </w:p>
  </w:endnote>
  <w:endnote w:type="continuationSeparator" w:id="0">
    <w:p w14:paraId="5CA92006" w14:textId="77777777" w:rsidR="00792F16" w:rsidRDefault="00792F16" w:rsidP="00285B9A">
      <w:pPr>
        <w:spacing w:after="0" w:line="240" w:lineRule="auto"/>
      </w:pPr>
      <w:r>
        <w:continuationSeparator/>
      </w:r>
    </w:p>
  </w:endnote>
  <w:endnote w:id="1">
    <w:p w14:paraId="4382CE3C" w14:textId="770F7D5F" w:rsidR="00AD3AD3" w:rsidRPr="00DD4BE3" w:rsidRDefault="00AD3AD3">
      <w:pPr>
        <w:pStyle w:val="EndnoteText"/>
      </w:pPr>
      <w:r>
        <w:rPr>
          <w:rStyle w:val="EndnoteReference"/>
        </w:rPr>
        <w:endnoteRef/>
      </w:r>
      <w:r>
        <w:t xml:space="preserve"> </w:t>
      </w:r>
      <w:hyperlink r:id="rId1" w:history="1">
        <w:hyperlink r:id="rId2" w:history="1">
          <w:r w:rsidR="00AF0E7C">
            <w:rPr>
              <w:rStyle w:val="Hyperlink"/>
            </w:rPr>
            <w:t>www.youtube.com/watch?v=ihJAJA4ibEs</w:t>
          </w:r>
        </w:hyperlink>
      </w:hyperlink>
      <w:r>
        <w:t>.</w:t>
      </w:r>
    </w:p>
  </w:endnote>
  <w:endnote w:id="2">
    <w:p w14:paraId="03CCA928" w14:textId="442B4687" w:rsidR="00AD3AD3" w:rsidRPr="003B0C03" w:rsidRDefault="00AD3AD3">
      <w:pPr>
        <w:pStyle w:val="EndnoteText"/>
      </w:pPr>
      <w:r>
        <w:rPr>
          <w:rStyle w:val="EndnoteReference"/>
        </w:rPr>
        <w:endnoteRef/>
      </w:r>
      <w:r>
        <w:t xml:space="preserve"> Phil</w:t>
      </w:r>
      <w:r w:rsidR="00A9714C">
        <w:t>.</w:t>
      </w:r>
      <w:r>
        <w:t xml:space="preserve"> 3:14.</w:t>
      </w:r>
    </w:p>
  </w:endnote>
  <w:endnote w:id="3">
    <w:p w14:paraId="0EFA908B" w14:textId="40379DED" w:rsidR="00AD3AD3" w:rsidRPr="00E84625" w:rsidRDefault="00AD3AD3">
      <w:pPr>
        <w:pStyle w:val="EndnoteText"/>
      </w:pPr>
      <w:r w:rsidRPr="00E84625">
        <w:rPr>
          <w:rStyle w:val="EndnoteReference"/>
        </w:rPr>
        <w:endnoteRef/>
      </w:r>
      <w:r w:rsidRPr="00E84625">
        <w:t xml:space="preserve"> Heb</w:t>
      </w:r>
      <w:r w:rsidR="00A9714C" w:rsidRPr="00E84625">
        <w:t>.</w:t>
      </w:r>
      <w:r w:rsidRPr="00E84625">
        <w:t xml:space="preserve"> 3:13.</w:t>
      </w:r>
    </w:p>
  </w:endnote>
  <w:endnote w:id="4">
    <w:p w14:paraId="42D67048" w14:textId="365254DF" w:rsidR="00AD3AD3" w:rsidRPr="00E84625" w:rsidRDefault="00AD3AD3">
      <w:pPr>
        <w:pStyle w:val="EndnoteText"/>
      </w:pPr>
      <w:r w:rsidRPr="00E84625">
        <w:rPr>
          <w:rStyle w:val="EndnoteReference"/>
        </w:rPr>
        <w:endnoteRef/>
      </w:r>
      <w:r w:rsidRPr="00E84625">
        <w:t xml:space="preserve"> 2 Cor</w:t>
      </w:r>
      <w:r w:rsidR="009D3281" w:rsidRPr="00E84625">
        <w:t>.</w:t>
      </w:r>
      <w:r w:rsidRPr="00E84625">
        <w:t xml:space="preserve"> 5:17.</w:t>
      </w:r>
      <w:r w:rsidR="00681242" w:rsidRPr="00E84625">
        <w:t xml:space="preserve"> </w:t>
      </w:r>
    </w:p>
  </w:endnote>
  <w:endnote w:id="5">
    <w:p w14:paraId="672D0250" w14:textId="3063320E" w:rsidR="005A5718" w:rsidRPr="00E84625" w:rsidRDefault="005A5718" w:rsidP="005A5718">
      <w:pPr>
        <w:pStyle w:val="EndnoteText"/>
        <w:rPr>
          <w:lang w:val="en-GB"/>
        </w:rPr>
      </w:pPr>
      <w:r w:rsidRPr="00E84625">
        <w:rPr>
          <w:rStyle w:val="EndnoteReference"/>
        </w:rPr>
        <w:endnoteRef/>
      </w:r>
      <w:r w:rsidRPr="00E84625">
        <w:t xml:space="preserve"> </w:t>
      </w:r>
      <w:hyperlink r:id="rId3" w:history="1">
        <w:r w:rsidR="00AF0E7C">
          <w:rPr>
            <w:rStyle w:val="Hyperlink"/>
          </w:rPr>
          <w:t>en.wikipedia.org/wiki/</w:t>
        </w:r>
        <w:proofErr w:type="spellStart"/>
        <w:r w:rsidR="00AF0E7C">
          <w:rPr>
            <w:rStyle w:val="Hyperlink"/>
          </w:rPr>
          <w:t>Golden_Rule</w:t>
        </w:r>
        <w:proofErr w:type="spellEnd"/>
      </w:hyperlink>
      <w:r w:rsidR="00681242" w:rsidRPr="00E84625">
        <w:t>.</w:t>
      </w:r>
    </w:p>
  </w:endnote>
  <w:endnote w:id="6">
    <w:p w14:paraId="1E6BC48F" w14:textId="77777777" w:rsidR="00EE42EC" w:rsidRPr="00E84625" w:rsidRDefault="00EE42EC" w:rsidP="00EE42EC">
      <w:pPr>
        <w:pStyle w:val="EndnoteText"/>
      </w:pPr>
      <w:r w:rsidRPr="00E84625">
        <w:rPr>
          <w:rStyle w:val="EndnoteReference"/>
        </w:rPr>
        <w:endnoteRef/>
      </w:r>
      <w:r w:rsidRPr="00E84625">
        <w:t xml:space="preserve"> Luke 6:28, 35. </w:t>
      </w:r>
    </w:p>
  </w:endnote>
  <w:endnote w:id="7">
    <w:p w14:paraId="671EA91D" w14:textId="2EE58E95" w:rsidR="00316853" w:rsidRDefault="00316853" w:rsidP="00316853">
      <w:pPr>
        <w:pStyle w:val="EndnoteText"/>
        <w:jc w:val="both"/>
        <w:rPr>
          <w:lang w:val="en-GB"/>
        </w:rPr>
      </w:pPr>
      <w:r w:rsidRPr="00E84625">
        <w:rPr>
          <w:rStyle w:val="EndnoteReference"/>
        </w:rPr>
        <w:endnoteRef/>
      </w:r>
      <w:r w:rsidRPr="00E84625">
        <w:rPr>
          <w:lang w:val="en-GB"/>
        </w:rPr>
        <w:t xml:space="preserve"> </w:t>
      </w:r>
      <w:hyperlink r:id="rId4" w:history="1">
        <w:r w:rsidR="00AF0E7C">
          <w:rPr>
            <w:rStyle w:val="Hyperlink"/>
            <w:lang w:val="en-GB"/>
          </w:rPr>
          <w:t>www.camillecaldwell.com/WelcomePrayer.html</w:t>
        </w:r>
      </w:hyperlink>
      <w:r w:rsidRPr="00F32047">
        <w:rPr>
          <w:rStyle w:val="Hyperlink"/>
          <w:color w:val="auto"/>
          <w:u w:val="none"/>
          <w:lang w:val="en-GB"/>
        </w:rPr>
        <w:t xml:space="preserve">. </w:t>
      </w:r>
      <w:r w:rsidRPr="00F32047">
        <w:rPr>
          <w:rStyle w:val="Hyperlink"/>
          <w:color w:val="auto"/>
          <w:u w:val="none"/>
        </w:rPr>
        <w:t>A</w:t>
      </w:r>
      <w:r w:rsidRPr="001144B7">
        <w:t>dapted</w:t>
      </w:r>
      <w:r w:rsidRPr="00404372">
        <w:t xml:space="preserve"> </w:t>
      </w:r>
      <w:r>
        <w:t>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43510" w14:textId="186FCB8A" w:rsidR="00AD3AD3" w:rsidRDefault="00AD3AD3">
    <w:pPr>
      <w:pStyle w:val="Footer"/>
    </w:pPr>
    <w:r w:rsidRPr="00F678DF">
      <w:t>karisfellowships.com</w:t>
    </w:r>
    <w:r w:rsidRPr="00F678DF">
      <w:tab/>
      <w:t>KF50-M</w:t>
    </w:r>
    <w:r w:rsidRPr="00F678DF">
      <w:tab/>
    </w:r>
    <w:r w:rsidRPr="00F678DF">
      <w:rPr>
        <w:rFonts w:cstheme="minorHAnsi"/>
      </w:rPr>
      <w:t>©</w:t>
    </w:r>
    <w:r w:rsidRPr="00F678DF">
      <w:t>20</w:t>
    </w:r>
    <w:r w:rsidR="00FB545F">
      <w:t>21</w:t>
    </w:r>
    <w:r w:rsidRPr="00F678DF">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17C23" w14:textId="26CD7E66" w:rsidR="00AD3AD3" w:rsidRDefault="00AD3AD3">
    <w:pPr>
      <w:pStyle w:val="Footer"/>
    </w:pPr>
    <w:r w:rsidRPr="00F678DF">
      <w:t>karisfellowships.com</w:t>
    </w:r>
    <w:r w:rsidRPr="00F678DF">
      <w:tab/>
      <w:t>KF50-M</w:t>
    </w:r>
    <w:r w:rsidRPr="00F678DF">
      <w:tab/>
    </w:r>
    <w:r w:rsidRPr="00F678DF">
      <w:rPr>
        <w:rFonts w:cstheme="minorHAnsi"/>
      </w:rPr>
      <w:t>©</w:t>
    </w:r>
    <w:r w:rsidRPr="00F678DF">
      <w:t>20</w:t>
    </w:r>
    <w:r w:rsidR="00FB545F">
      <w:t>21</w:t>
    </w:r>
    <w:r w:rsidRPr="00F678DF">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D7C1D" w14:textId="77777777" w:rsidR="00792F16" w:rsidRDefault="00792F16" w:rsidP="00285B9A">
      <w:pPr>
        <w:spacing w:after="0" w:line="240" w:lineRule="auto"/>
      </w:pPr>
      <w:r>
        <w:separator/>
      </w:r>
    </w:p>
  </w:footnote>
  <w:footnote w:type="continuationSeparator" w:id="0">
    <w:p w14:paraId="70C1F7A4" w14:textId="77777777" w:rsidR="00792F16" w:rsidRDefault="00792F16"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7CF4C999" w14:textId="4495E7EC" w:rsidR="00AD3AD3" w:rsidRDefault="00AD3AD3">
        <w:pPr>
          <w:pStyle w:val="Header"/>
          <w:jc w:val="right"/>
        </w:pPr>
        <w:r>
          <w:fldChar w:fldCharType="begin"/>
        </w:r>
        <w:r>
          <w:instrText xml:space="preserve"> PAGE   \* MERGEFORMAT </w:instrText>
        </w:r>
        <w:r>
          <w:fldChar w:fldCharType="separate"/>
        </w:r>
        <w:r w:rsidR="00921582">
          <w:rPr>
            <w:noProof/>
          </w:rPr>
          <w:t>7</w:t>
        </w:r>
        <w:r>
          <w:rPr>
            <w:noProof/>
          </w:rPr>
          <w:fldChar w:fldCharType="end"/>
        </w:r>
      </w:p>
    </w:sdtContent>
  </w:sdt>
  <w:p w14:paraId="55E6F063" w14:textId="77777777" w:rsidR="00AD3AD3" w:rsidRDefault="00AD3A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01132"/>
    <w:multiLevelType w:val="hybridMultilevel"/>
    <w:tmpl w:val="AEBE3C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6DA528E"/>
    <w:multiLevelType w:val="hybridMultilevel"/>
    <w:tmpl w:val="B0DC7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8865378">
    <w:abstractNumId w:val="1"/>
  </w:num>
  <w:num w:numId="2" w16cid:durableId="88046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B35"/>
    <w:rsid w:val="000021C6"/>
    <w:rsid w:val="00004C12"/>
    <w:rsid w:val="00013125"/>
    <w:rsid w:val="00014554"/>
    <w:rsid w:val="000175EF"/>
    <w:rsid w:val="00021441"/>
    <w:rsid w:val="00024350"/>
    <w:rsid w:val="0004141E"/>
    <w:rsid w:val="00045F4A"/>
    <w:rsid w:val="00047E30"/>
    <w:rsid w:val="00050FA4"/>
    <w:rsid w:val="00052D17"/>
    <w:rsid w:val="00054CDA"/>
    <w:rsid w:val="000609B7"/>
    <w:rsid w:val="00065F5B"/>
    <w:rsid w:val="0006629F"/>
    <w:rsid w:val="000715A7"/>
    <w:rsid w:val="00071FDC"/>
    <w:rsid w:val="0008606B"/>
    <w:rsid w:val="00094B56"/>
    <w:rsid w:val="000960A7"/>
    <w:rsid w:val="00096B6D"/>
    <w:rsid w:val="00096BE5"/>
    <w:rsid w:val="00097148"/>
    <w:rsid w:val="000A2EA2"/>
    <w:rsid w:val="000A4906"/>
    <w:rsid w:val="000A4B15"/>
    <w:rsid w:val="000A6EA2"/>
    <w:rsid w:val="000C69B3"/>
    <w:rsid w:val="000C7D77"/>
    <w:rsid w:val="000D3FAB"/>
    <w:rsid w:val="000E0E14"/>
    <w:rsid w:val="000E0FB7"/>
    <w:rsid w:val="000E5285"/>
    <w:rsid w:val="000E550B"/>
    <w:rsid w:val="000E5E7D"/>
    <w:rsid w:val="000E770F"/>
    <w:rsid w:val="000E7B68"/>
    <w:rsid w:val="000F5472"/>
    <w:rsid w:val="000F6F29"/>
    <w:rsid w:val="00105081"/>
    <w:rsid w:val="00110DC8"/>
    <w:rsid w:val="001248F7"/>
    <w:rsid w:val="00127527"/>
    <w:rsid w:val="00132AAB"/>
    <w:rsid w:val="00135C2D"/>
    <w:rsid w:val="001377AA"/>
    <w:rsid w:val="00145B75"/>
    <w:rsid w:val="00153AD7"/>
    <w:rsid w:val="00154928"/>
    <w:rsid w:val="00154ACF"/>
    <w:rsid w:val="00173071"/>
    <w:rsid w:val="00177B36"/>
    <w:rsid w:val="001837F9"/>
    <w:rsid w:val="00187D73"/>
    <w:rsid w:val="001A3A58"/>
    <w:rsid w:val="001A3D0A"/>
    <w:rsid w:val="001A7711"/>
    <w:rsid w:val="001B0038"/>
    <w:rsid w:val="001B095F"/>
    <w:rsid w:val="001B6267"/>
    <w:rsid w:val="001B7B1A"/>
    <w:rsid w:val="001C2881"/>
    <w:rsid w:val="001C3EF4"/>
    <w:rsid w:val="001C48E7"/>
    <w:rsid w:val="001E0A52"/>
    <w:rsid w:val="001E489C"/>
    <w:rsid w:val="001E7069"/>
    <w:rsid w:val="001F0774"/>
    <w:rsid w:val="001F3584"/>
    <w:rsid w:val="001F4DA6"/>
    <w:rsid w:val="001F67B5"/>
    <w:rsid w:val="00202180"/>
    <w:rsid w:val="00203C6B"/>
    <w:rsid w:val="00210CD8"/>
    <w:rsid w:val="002114A8"/>
    <w:rsid w:val="002122BC"/>
    <w:rsid w:val="002138FD"/>
    <w:rsid w:val="00213D64"/>
    <w:rsid w:val="00216B35"/>
    <w:rsid w:val="00222949"/>
    <w:rsid w:val="00222F52"/>
    <w:rsid w:val="00224EFC"/>
    <w:rsid w:val="002417EC"/>
    <w:rsid w:val="00241EC1"/>
    <w:rsid w:val="002446EB"/>
    <w:rsid w:val="00245F2B"/>
    <w:rsid w:val="002536E7"/>
    <w:rsid w:val="00253B35"/>
    <w:rsid w:val="00260987"/>
    <w:rsid w:val="0026531C"/>
    <w:rsid w:val="00265FD6"/>
    <w:rsid w:val="002743B5"/>
    <w:rsid w:val="00276DAE"/>
    <w:rsid w:val="00283EC3"/>
    <w:rsid w:val="00285B9A"/>
    <w:rsid w:val="00287839"/>
    <w:rsid w:val="002960A5"/>
    <w:rsid w:val="00296F25"/>
    <w:rsid w:val="002A38FD"/>
    <w:rsid w:val="002A3CF7"/>
    <w:rsid w:val="002A4AFD"/>
    <w:rsid w:val="002B5233"/>
    <w:rsid w:val="002B5EB0"/>
    <w:rsid w:val="002C2742"/>
    <w:rsid w:val="002C4647"/>
    <w:rsid w:val="002E424E"/>
    <w:rsid w:val="002E5246"/>
    <w:rsid w:val="002F048C"/>
    <w:rsid w:val="002F2914"/>
    <w:rsid w:val="002F2C23"/>
    <w:rsid w:val="002F7C11"/>
    <w:rsid w:val="00302030"/>
    <w:rsid w:val="003057C5"/>
    <w:rsid w:val="00311106"/>
    <w:rsid w:val="00313119"/>
    <w:rsid w:val="00313ABF"/>
    <w:rsid w:val="00315409"/>
    <w:rsid w:val="003161CD"/>
    <w:rsid w:val="00316853"/>
    <w:rsid w:val="00321BDB"/>
    <w:rsid w:val="00321CD9"/>
    <w:rsid w:val="003234DE"/>
    <w:rsid w:val="00337037"/>
    <w:rsid w:val="00350766"/>
    <w:rsid w:val="0035333B"/>
    <w:rsid w:val="00355CF8"/>
    <w:rsid w:val="00356175"/>
    <w:rsid w:val="00364554"/>
    <w:rsid w:val="00364936"/>
    <w:rsid w:val="003650B8"/>
    <w:rsid w:val="0036612C"/>
    <w:rsid w:val="00367147"/>
    <w:rsid w:val="00370794"/>
    <w:rsid w:val="0037297E"/>
    <w:rsid w:val="00374A51"/>
    <w:rsid w:val="00375410"/>
    <w:rsid w:val="00390880"/>
    <w:rsid w:val="003950F6"/>
    <w:rsid w:val="003A6E4A"/>
    <w:rsid w:val="003B0C03"/>
    <w:rsid w:val="003C538E"/>
    <w:rsid w:val="003C5DED"/>
    <w:rsid w:val="003D07BE"/>
    <w:rsid w:val="003E15C8"/>
    <w:rsid w:val="003E72B1"/>
    <w:rsid w:val="003F1087"/>
    <w:rsid w:val="003F2991"/>
    <w:rsid w:val="003F390B"/>
    <w:rsid w:val="003F71C8"/>
    <w:rsid w:val="00402D47"/>
    <w:rsid w:val="00417149"/>
    <w:rsid w:val="0042478D"/>
    <w:rsid w:val="00430306"/>
    <w:rsid w:val="00431C5B"/>
    <w:rsid w:val="004343CE"/>
    <w:rsid w:val="00441999"/>
    <w:rsid w:val="0044283C"/>
    <w:rsid w:val="004443F0"/>
    <w:rsid w:val="00444AA5"/>
    <w:rsid w:val="00450802"/>
    <w:rsid w:val="00454F20"/>
    <w:rsid w:val="0046106C"/>
    <w:rsid w:val="00461858"/>
    <w:rsid w:val="0046299E"/>
    <w:rsid w:val="0048099A"/>
    <w:rsid w:val="00485B83"/>
    <w:rsid w:val="00485D3F"/>
    <w:rsid w:val="00486E97"/>
    <w:rsid w:val="00491848"/>
    <w:rsid w:val="0049237E"/>
    <w:rsid w:val="004A059E"/>
    <w:rsid w:val="004A3777"/>
    <w:rsid w:val="004A50AC"/>
    <w:rsid w:val="004B4C13"/>
    <w:rsid w:val="004B5002"/>
    <w:rsid w:val="004C20AF"/>
    <w:rsid w:val="004C4384"/>
    <w:rsid w:val="004C5D27"/>
    <w:rsid w:val="004C6305"/>
    <w:rsid w:val="004C77BC"/>
    <w:rsid w:val="004D5304"/>
    <w:rsid w:val="004E0587"/>
    <w:rsid w:val="004E31F4"/>
    <w:rsid w:val="004F57F8"/>
    <w:rsid w:val="004F5AE5"/>
    <w:rsid w:val="00506367"/>
    <w:rsid w:val="00506437"/>
    <w:rsid w:val="005067CE"/>
    <w:rsid w:val="005069EB"/>
    <w:rsid w:val="00507405"/>
    <w:rsid w:val="00510C8C"/>
    <w:rsid w:val="00512597"/>
    <w:rsid w:val="00537457"/>
    <w:rsid w:val="00546121"/>
    <w:rsid w:val="00550E42"/>
    <w:rsid w:val="005537FD"/>
    <w:rsid w:val="00566192"/>
    <w:rsid w:val="00574ACA"/>
    <w:rsid w:val="005802A3"/>
    <w:rsid w:val="005807CD"/>
    <w:rsid w:val="00585889"/>
    <w:rsid w:val="00585891"/>
    <w:rsid w:val="0058725D"/>
    <w:rsid w:val="00590EB8"/>
    <w:rsid w:val="00596E15"/>
    <w:rsid w:val="005A1EEE"/>
    <w:rsid w:val="005A5718"/>
    <w:rsid w:val="005B1444"/>
    <w:rsid w:val="005B1D40"/>
    <w:rsid w:val="005B499E"/>
    <w:rsid w:val="005E15B4"/>
    <w:rsid w:val="005E4452"/>
    <w:rsid w:val="005F286D"/>
    <w:rsid w:val="005F7918"/>
    <w:rsid w:val="0060045C"/>
    <w:rsid w:val="0061117B"/>
    <w:rsid w:val="0061157E"/>
    <w:rsid w:val="00621441"/>
    <w:rsid w:val="006232DD"/>
    <w:rsid w:val="00624493"/>
    <w:rsid w:val="0062577F"/>
    <w:rsid w:val="00645A92"/>
    <w:rsid w:val="0064785D"/>
    <w:rsid w:val="006507AB"/>
    <w:rsid w:val="00650D50"/>
    <w:rsid w:val="006636ED"/>
    <w:rsid w:val="00665CB1"/>
    <w:rsid w:val="0067379D"/>
    <w:rsid w:val="00681242"/>
    <w:rsid w:val="00685E9B"/>
    <w:rsid w:val="00690810"/>
    <w:rsid w:val="006935AE"/>
    <w:rsid w:val="006A08B4"/>
    <w:rsid w:val="006B0FCF"/>
    <w:rsid w:val="006B68A4"/>
    <w:rsid w:val="006B6E28"/>
    <w:rsid w:val="006C0603"/>
    <w:rsid w:val="006C094E"/>
    <w:rsid w:val="006C6FF0"/>
    <w:rsid w:val="006C7CA3"/>
    <w:rsid w:val="006D2337"/>
    <w:rsid w:val="006D545A"/>
    <w:rsid w:val="006D5909"/>
    <w:rsid w:val="006E3F5E"/>
    <w:rsid w:val="006E426F"/>
    <w:rsid w:val="006F14EE"/>
    <w:rsid w:val="006F274E"/>
    <w:rsid w:val="006F5298"/>
    <w:rsid w:val="00700D4C"/>
    <w:rsid w:val="007024B2"/>
    <w:rsid w:val="007048C8"/>
    <w:rsid w:val="00705266"/>
    <w:rsid w:val="00706E4A"/>
    <w:rsid w:val="00707057"/>
    <w:rsid w:val="00710BC9"/>
    <w:rsid w:val="00711837"/>
    <w:rsid w:val="0071552B"/>
    <w:rsid w:val="00722C7F"/>
    <w:rsid w:val="00735FEE"/>
    <w:rsid w:val="0073617B"/>
    <w:rsid w:val="007363E3"/>
    <w:rsid w:val="00742710"/>
    <w:rsid w:val="00752EAC"/>
    <w:rsid w:val="007619C2"/>
    <w:rsid w:val="007620AF"/>
    <w:rsid w:val="00765A60"/>
    <w:rsid w:val="007728B8"/>
    <w:rsid w:val="00775203"/>
    <w:rsid w:val="00780C9D"/>
    <w:rsid w:val="007810E0"/>
    <w:rsid w:val="007821D0"/>
    <w:rsid w:val="00792F16"/>
    <w:rsid w:val="00793F3F"/>
    <w:rsid w:val="007954DD"/>
    <w:rsid w:val="007967A4"/>
    <w:rsid w:val="007A338A"/>
    <w:rsid w:val="007A525A"/>
    <w:rsid w:val="007B2AC4"/>
    <w:rsid w:val="007C6FD8"/>
    <w:rsid w:val="007C747F"/>
    <w:rsid w:val="007D2267"/>
    <w:rsid w:val="007D5688"/>
    <w:rsid w:val="007E317F"/>
    <w:rsid w:val="007F67CA"/>
    <w:rsid w:val="00807C1C"/>
    <w:rsid w:val="008123AD"/>
    <w:rsid w:val="00817C9A"/>
    <w:rsid w:val="00822271"/>
    <w:rsid w:val="008249AA"/>
    <w:rsid w:val="0082522B"/>
    <w:rsid w:val="00825530"/>
    <w:rsid w:val="00826514"/>
    <w:rsid w:val="00832858"/>
    <w:rsid w:val="00832AFF"/>
    <w:rsid w:val="00833C0B"/>
    <w:rsid w:val="008450E1"/>
    <w:rsid w:val="00852342"/>
    <w:rsid w:val="00854040"/>
    <w:rsid w:val="008544DD"/>
    <w:rsid w:val="00854EB6"/>
    <w:rsid w:val="00856A54"/>
    <w:rsid w:val="0085763B"/>
    <w:rsid w:val="00865D26"/>
    <w:rsid w:val="00865F13"/>
    <w:rsid w:val="00872B29"/>
    <w:rsid w:val="00881D2A"/>
    <w:rsid w:val="00882FED"/>
    <w:rsid w:val="008913F0"/>
    <w:rsid w:val="008A69F0"/>
    <w:rsid w:val="008B1129"/>
    <w:rsid w:val="008B5F1C"/>
    <w:rsid w:val="008C035E"/>
    <w:rsid w:val="008C23B3"/>
    <w:rsid w:val="008C7559"/>
    <w:rsid w:val="008E3EAE"/>
    <w:rsid w:val="008E4C36"/>
    <w:rsid w:val="008F151C"/>
    <w:rsid w:val="008F156A"/>
    <w:rsid w:val="008F637C"/>
    <w:rsid w:val="00900A61"/>
    <w:rsid w:val="0090151D"/>
    <w:rsid w:val="00902A9E"/>
    <w:rsid w:val="00907B50"/>
    <w:rsid w:val="00907FC2"/>
    <w:rsid w:val="00915410"/>
    <w:rsid w:val="00921582"/>
    <w:rsid w:val="00921E59"/>
    <w:rsid w:val="00924A8E"/>
    <w:rsid w:val="00925556"/>
    <w:rsid w:val="00927980"/>
    <w:rsid w:val="00930475"/>
    <w:rsid w:val="0093227A"/>
    <w:rsid w:val="0093604B"/>
    <w:rsid w:val="009423E6"/>
    <w:rsid w:val="00945D24"/>
    <w:rsid w:val="009515C7"/>
    <w:rsid w:val="009568F7"/>
    <w:rsid w:val="00961B35"/>
    <w:rsid w:val="00965ABC"/>
    <w:rsid w:val="009674C6"/>
    <w:rsid w:val="009706CA"/>
    <w:rsid w:val="00973DC7"/>
    <w:rsid w:val="00983100"/>
    <w:rsid w:val="009932A6"/>
    <w:rsid w:val="00996414"/>
    <w:rsid w:val="009A3F1F"/>
    <w:rsid w:val="009B4639"/>
    <w:rsid w:val="009C0D78"/>
    <w:rsid w:val="009C0FA1"/>
    <w:rsid w:val="009C21EE"/>
    <w:rsid w:val="009C46F6"/>
    <w:rsid w:val="009D0876"/>
    <w:rsid w:val="009D3281"/>
    <w:rsid w:val="009D46E8"/>
    <w:rsid w:val="009D4F8B"/>
    <w:rsid w:val="009D7142"/>
    <w:rsid w:val="009F2F13"/>
    <w:rsid w:val="00A04823"/>
    <w:rsid w:val="00A1531E"/>
    <w:rsid w:val="00A377B0"/>
    <w:rsid w:val="00A3781F"/>
    <w:rsid w:val="00A42DB2"/>
    <w:rsid w:val="00A447C6"/>
    <w:rsid w:val="00A44F3F"/>
    <w:rsid w:val="00A46052"/>
    <w:rsid w:val="00A47FEE"/>
    <w:rsid w:val="00A5515D"/>
    <w:rsid w:val="00A55B13"/>
    <w:rsid w:val="00A578D4"/>
    <w:rsid w:val="00A65390"/>
    <w:rsid w:val="00A6705F"/>
    <w:rsid w:val="00A71AA0"/>
    <w:rsid w:val="00A74756"/>
    <w:rsid w:val="00A77F9A"/>
    <w:rsid w:val="00A81730"/>
    <w:rsid w:val="00A82069"/>
    <w:rsid w:val="00A83ED5"/>
    <w:rsid w:val="00A87AE9"/>
    <w:rsid w:val="00A96922"/>
    <w:rsid w:val="00A96FC6"/>
    <w:rsid w:val="00A9714C"/>
    <w:rsid w:val="00AA6CDC"/>
    <w:rsid w:val="00AB23C6"/>
    <w:rsid w:val="00AB3A7D"/>
    <w:rsid w:val="00AC0082"/>
    <w:rsid w:val="00AC0577"/>
    <w:rsid w:val="00AC381C"/>
    <w:rsid w:val="00AC4904"/>
    <w:rsid w:val="00AC4B86"/>
    <w:rsid w:val="00AC6256"/>
    <w:rsid w:val="00AD0762"/>
    <w:rsid w:val="00AD094A"/>
    <w:rsid w:val="00AD186C"/>
    <w:rsid w:val="00AD3AD3"/>
    <w:rsid w:val="00AD4300"/>
    <w:rsid w:val="00AD6FF7"/>
    <w:rsid w:val="00AF0E7C"/>
    <w:rsid w:val="00AF2700"/>
    <w:rsid w:val="00AF286C"/>
    <w:rsid w:val="00AF677F"/>
    <w:rsid w:val="00AF689D"/>
    <w:rsid w:val="00B17B9A"/>
    <w:rsid w:val="00B27D5D"/>
    <w:rsid w:val="00B34B60"/>
    <w:rsid w:val="00B35BF9"/>
    <w:rsid w:val="00B36653"/>
    <w:rsid w:val="00B4685C"/>
    <w:rsid w:val="00B500C0"/>
    <w:rsid w:val="00B571F3"/>
    <w:rsid w:val="00B64B81"/>
    <w:rsid w:val="00B67CAD"/>
    <w:rsid w:val="00B7027D"/>
    <w:rsid w:val="00B76009"/>
    <w:rsid w:val="00B774CD"/>
    <w:rsid w:val="00B7770C"/>
    <w:rsid w:val="00B826F4"/>
    <w:rsid w:val="00B8392A"/>
    <w:rsid w:val="00BA0904"/>
    <w:rsid w:val="00BA0C7C"/>
    <w:rsid w:val="00BA17E9"/>
    <w:rsid w:val="00BA394C"/>
    <w:rsid w:val="00BA6132"/>
    <w:rsid w:val="00BB0C70"/>
    <w:rsid w:val="00BB14D1"/>
    <w:rsid w:val="00BB1CD5"/>
    <w:rsid w:val="00BB74D1"/>
    <w:rsid w:val="00BC3796"/>
    <w:rsid w:val="00BC54BD"/>
    <w:rsid w:val="00BD6EF5"/>
    <w:rsid w:val="00BE4337"/>
    <w:rsid w:val="00BE7407"/>
    <w:rsid w:val="00BE7DE1"/>
    <w:rsid w:val="00BF24F8"/>
    <w:rsid w:val="00BF2962"/>
    <w:rsid w:val="00BF2F21"/>
    <w:rsid w:val="00BF3B39"/>
    <w:rsid w:val="00BF477E"/>
    <w:rsid w:val="00C0322E"/>
    <w:rsid w:val="00C059FA"/>
    <w:rsid w:val="00C1529A"/>
    <w:rsid w:val="00C1608B"/>
    <w:rsid w:val="00C1782D"/>
    <w:rsid w:val="00C31BB4"/>
    <w:rsid w:val="00C32D55"/>
    <w:rsid w:val="00C618A1"/>
    <w:rsid w:val="00C67E20"/>
    <w:rsid w:val="00C77D92"/>
    <w:rsid w:val="00C77DCB"/>
    <w:rsid w:val="00C83063"/>
    <w:rsid w:val="00C8325F"/>
    <w:rsid w:val="00C838B5"/>
    <w:rsid w:val="00C872F6"/>
    <w:rsid w:val="00C911B2"/>
    <w:rsid w:val="00C95492"/>
    <w:rsid w:val="00C96609"/>
    <w:rsid w:val="00C96C93"/>
    <w:rsid w:val="00CA268C"/>
    <w:rsid w:val="00CA7CE3"/>
    <w:rsid w:val="00CB2297"/>
    <w:rsid w:val="00CB4362"/>
    <w:rsid w:val="00CB4DBC"/>
    <w:rsid w:val="00CC2930"/>
    <w:rsid w:val="00CC38C9"/>
    <w:rsid w:val="00CC4EAA"/>
    <w:rsid w:val="00CC65EA"/>
    <w:rsid w:val="00CD7D57"/>
    <w:rsid w:val="00CE3A3E"/>
    <w:rsid w:val="00CE4718"/>
    <w:rsid w:val="00CE5B61"/>
    <w:rsid w:val="00CF143F"/>
    <w:rsid w:val="00CF5DEB"/>
    <w:rsid w:val="00D056E2"/>
    <w:rsid w:val="00D07FC2"/>
    <w:rsid w:val="00D13CE6"/>
    <w:rsid w:val="00D13F70"/>
    <w:rsid w:val="00D14AD2"/>
    <w:rsid w:val="00D24139"/>
    <w:rsid w:val="00D25C48"/>
    <w:rsid w:val="00D34615"/>
    <w:rsid w:val="00D37F1D"/>
    <w:rsid w:val="00D41C08"/>
    <w:rsid w:val="00D431FB"/>
    <w:rsid w:val="00D43503"/>
    <w:rsid w:val="00D458D2"/>
    <w:rsid w:val="00D474C5"/>
    <w:rsid w:val="00D52132"/>
    <w:rsid w:val="00D5493F"/>
    <w:rsid w:val="00D603FA"/>
    <w:rsid w:val="00D64B6E"/>
    <w:rsid w:val="00D6734D"/>
    <w:rsid w:val="00D71749"/>
    <w:rsid w:val="00D73BB8"/>
    <w:rsid w:val="00D84D92"/>
    <w:rsid w:val="00D86AA6"/>
    <w:rsid w:val="00D903C1"/>
    <w:rsid w:val="00D90A59"/>
    <w:rsid w:val="00D91E56"/>
    <w:rsid w:val="00D93EC9"/>
    <w:rsid w:val="00D943E6"/>
    <w:rsid w:val="00DA3D59"/>
    <w:rsid w:val="00DB79CB"/>
    <w:rsid w:val="00DC3A99"/>
    <w:rsid w:val="00DC595D"/>
    <w:rsid w:val="00DD2C69"/>
    <w:rsid w:val="00DD4BE3"/>
    <w:rsid w:val="00DD54F7"/>
    <w:rsid w:val="00DD70CE"/>
    <w:rsid w:val="00DE6CF6"/>
    <w:rsid w:val="00DF3904"/>
    <w:rsid w:val="00DF6A9E"/>
    <w:rsid w:val="00E065EA"/>
    <w:rsid w:val="00E1102C"/>
    <w:rsid w:val="00E13E6E"/>
    <w:rsid w:val="00E14E24"/>
    <w:rsid w:val="00E214CF"/>
    <w:rsid w:val="00E21715"/>
    <w:rsid w:val="00E266C1"/>
    <w:rsid w:val="00E36131"/>
    <w:rsid w:val="00E4031B"/>
    <w:rsid w:val="00E40418"/>
    <w:rsid w:val="00E45390"/>
    <w:rsid w:val="00E4721D"/>
    <w:rsid w:val="00E561BA"/>
    <w:rsid w:val="00E6383E"/>
    <w:rsid w:val="00E67E80"/>
    <w:rsid w:val="00E70D29"/>
    <w:rsid w:val="00E72B47"/>
    <w:rsid w:val="00E73222"/>
    <w:rsid w:val="00E8033D"/>
    <w:rsid w:val="00E81AC2"/>
    <w:rsid w:val="00E84625"/>
    <w:rsid w:val="00E85CC2"/>
    <w:rsid w:val="00E96ECF"/>
    <w:rsid w:val="00EA7F93"/>
    <w:rsid w:val="00EB16E5"/>
    <w:rsid w:val="00EB374C"/>
    <w:rsid w:val="00EB6964"/>
    <w:rsid w:val="00EB74EC"/>
    <w:rsid w:val="00EC3052"/>
    <w:rsid w:val="00EC315E"/>
    <w:rsid w:val="00ED4FE2"/>
    <w:rsid w:val="00ED7231"/>
    <w:rsid w:val="00ED7F18"/>
    <w:rsid w:val="00EE2598"/>
    <w:rsid w:val="00EE42EC"/>
    <w:rsid w:val="00F034D8"/>
    <w:rsid w:val="00F224AE"/>
    <w:rsid w:val="00F22856"/>
    <w:rsid w:val="00F249F4"/>
    <w:rsid w:val="00F24ACB"/>
    <w:rsid w:val="00F27AA9"/>
    <w:rsid w:val="00F32047"/>
    <w:rsid w:val="00F35918"/>
    <w:rsid w:val="00F42F63"/>
    <w:rsid w:val="00F44D28"/>
    <w:rsid w:val="00F51FCE"/>
    <w:rsid w:val="00F5423A"/>
    <w:rsid w:val="00F57819"/>
    <w:rsid w:val="00F678DF"/>
    <w:rsid w:val="00F67AD9"/>
    <w:rsid w:val="00F7333C"/>
    <w:rsid w:val="00F77103"/>
    <w:rsid w:val="00F80DC2"/>
    <w:rsid w:val="00F82397"/>
    <w:rsid w:val="00F859AA"/>
    <w:rsid w:val="00F92310"/>
    <w:rsid w:val="00F948D4"/>
    <w:rsid w:val="00F96558"/>
    <w:rsid w:val="00FA71B8"/>
    <w:rsid w:val="00FB01DF"/>
    <w:rsid w:val="00FB39AD"/>
    <w:rsid w:val="00FB545F"/>
    <w:rsid w:val="00FB54A7"/>
    <w:rsid w:val="00FC24C5"/>
    <w:rsid w:val="00FC2D41"/>
    <w:rsid w:val="00FC328A"/>
    <w:rsid w:val="00FC409F"/>
    <w:rsid w:val="00FC4440"/>
    <w:rsid w:val="00FD0D2C"/>
    <w:rsid w:val="00FD0FC4"/>
    <w:rsid w:val="00FD4849"/>
    <w:rsid w:val="00FD55A1"/>
    <w:rsid w:val="00FD5E21"/>
    <w:rsid w:val="00FF7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FAE46"/>
  <w15:docId w15:val="{AD0EF3E6-679E-432D-848C-920278B9C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ListParagraph">
    <w:name w:val="List Paragraph"/>
    <w:basedOn w:val="Normal"/>
    <w:uiPriority w:val="34"/>
    <w:qFormat/>
    <w:rsid w:val="00BE7407"/>
    <w:pPr>
      <w:spacing w:line="240" w:lineRule="auto"/>
      <w:ind w:left="720"/>
      <w:contextualSpacing/>
    </w:pPr>
    <w:rPr>
      <w:rFonts w:eastAsiaTheme="minorHAnsi"/>
    </w:rPr>
  </w:style>
  <w:style w:type="paragraph" w:styleId="NormalWeb">
    <w:name w:val="Normal (Web)"/>
    <w:basedOn w:val="Normal"/>
    <w:uiPriority w:val="99"/>
    <w:unhideWhenUsed/>
    <w:rsid w:val="00BE74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46299E"/>
  </w:style>
  <w:style w:type="character" w:customStyle="1" w:styleId="ilad">
    <w:name w:val="il_ad"/>
    <w:basedOn w:val="DefaultParagraphFont"/>
    <w:rsid w:val="0046299E"/>
  </w:style>
  <w:style w:type="paragraph" w:styleId="BalloonText">
    <w:name w:val="Balloon Text"/>
    <w:basedOn w:val="Normal"/>
    <w:link w:val="BalloonTextChar"/>
    <w:uiPriority w:val="99"/>
    <w:semiHidden/>
    <w:unhideWhenUsed/>
    <w:rsid w:val="00094B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4B56"/>
    <w:rPr>
      <w:rFonts w:ascii="Segoe UI" w:hAnsi="Segoe UI" w:cs="Segoe UI"/>
      <w:sz w:val="18"/>
      <w:szCs w:val="18"/>
    </w:rPr>
  </w:style>
  <w:style w:type="paragraph" w:styleId="EndnoteText">
    <w:name w:val="endnote text"/>
    <w:basedOn w:val="Normal"/>
    <w:link w:val="EndnoteTextChar"/>
    <w:uiPriority w:val="99"/>
    <w:unhideWhenUsed/>
    <w:rsid w:val="00222949"/>
    <w:pPr>
      <w:spacing w:after="0" w:line="240" w:lineRule="auto"/>
    </w:pPr>
    <w:rPr>
      <w:sz w:val="20"/>
      <w:szCs w:val="20"/>
    </w:rPr>
  </w:style>
  <w:style w:type="character" w:customStyle="1" w:styleId="EndnoteTextChar">
    <w:name w:val="Endnote Text Char"/>
    <w:basedOn w:val="DefaultParagraphFont"/>
    <w:link w:val="EndnoteText"/>
    <w:uiPriority w:val="99"/>
    <w:rsid w:val="00222949"/>
    <w:rPr>
      <w:sz w:val="20"/>
      <w:szCs w:val="20"/>
    </w:rPr>
  </w:style>
  <w:style w:type="character" w:styleId="EndnoteReference">
    <w:name w:val="endnote reference"/>
    <w:basedOn w:val="DefaultParagraphFont"/>
    <w:uiPriority w:val="99"/>
    <w:semiHidden/>
    <w:unhideWhenUsed/>
    <w:rsid w:val="00222949"/>
    <w:rPr>
      <w:vertAlign w:val="superscript"/>
    </w:rPr>
  </w:style>
  <w:style w:type="character" w:styleId="Hyperlink">
    <w:name w:val="Hyperlink"/>
    <w:basedOn w:val="DefaultParagraphFont"/>
    <w:uiPriority w:val="99"/>
    <w:unhideWhenUsed/>
    <w:rsid w:val="00222949"/>
    <w:rPr>
      <w:color w:val="0000FF" w:themeColor="hyperlink"/>
      <w:u w:val="single"/>
    </w:rPr>
  </w:style>
  <w:style w:type="character" w:styleId="CommentReference">
    <w:name w:val="annotation reference"/>
    <w:basedOn w:val="DefaultParagraphFont"/>
    <w:uiPriority w:val="99"/>
    <w:semiHidden/>
    <w:unhideWhenUsed/>
    <w:rsid w:val="006C0603"/>
    <w:rPr>
      <w:sz w:val="16"/>
      <w:szCs w:val="16"/>
    </w:rPr>
  </w:style>
  <w:style w:type="paragraph" w:styleId="CommentText">
    <w:name w:val="annotation text"/>
    <w:basedOn w:val="Normal"/>
    <w:link w:val="CommentTextChar"/>
    <w:uiPriority w:val="99"/>
    <w:semiHidden/>
    <w:unhideWhenUsed/>
    <w:rsid w:val="006C0603"/>
    <w:pPr>
      <w:spacing w:line="240" w:lineRule="auto"/>
    </w:pPr>
    <w:rPr>
      <w:sz w:val="20"/>
      <w:szCs w:val="20"/>
    </w:rPr>
  </w:style>
  <w:style w:type="character" w:customStyle="1" w:styleId="CommentTextChar">
    <w:name w:val="Comment Text Char"/>
    <w:basedOn w:val="DefaultParagraphFont"/>
    <w:link w:val="CommentText"/>
    <w:uiPriority w:val="99"/>
    <w:semiHidden/>
    <w:rsid w:val="006C0603"/>
    <w:rPr>
      <w:sz w:val="20"/>
      <w:szCs w:val="20"/>
    </w:rPr>
  </w:style>
  <w:style w:type="paragraph" w:styleId="CommentSubject">
    <w:name w:val="annotation subject"/>
    <w:basedOn w:val="CommentText"/>
    <w:next w:val="CommentText"/>
    <w:link w:val="CommentSubjectChar"/>
    <w:uiPriority w:val="99"/>
    <w:semiHidden/>
    <w:unhideWhenUsed/>
    <w:rsid w:val="006C0603"/>
    <w:rPr>
      <w:b/>
      <w:bCs/>
    </w:rPr>
  </w:style>
  <w:style w:type="character" w:customStyle="1" w:styleId="CommentSubjectChar">
    <w:name w:val="Comment Subject Char"/>
    <w:basedOn w:val="CommentTextChar"/>
    <w:link w:val="CommentSubject"/>
    <w:uiPriority w:val="99"/>
    <w:semiHidden/>
    <w:rsid w:val="006C0603"/>
    <w:rPr>
      <w:b/>
      <w:bCs/>
      <w:sz w:val="20"/>
      <w:szCs w:val="20"/>
    </w:rPr>
  </w:style>
  <w:style w:type="character" w:styleId="UnresolvedMention">
    <w:name w:val="Unresolved Mention"/>
    <w:basedOn w:val="DefaultParagraphFont"/>
    <w:uiPriority w:val="99"/>
    <w:semiHidden/>
    <w:unhideWhenUsed/>
    <w:rsid w:val="00DD4BE3"/>
    <w:rPr>
      <w:color w:val="808080"/>
      <w:shd w:val="clear" w:color="auto" w:fill="E6E6E6"/>
    </w:rPr>
  </w:style>
  <w:style w:type="character" w:styleId="FollowedHyperlink">
    <w:name w:val="FollowedHyperlink"/>
    <w:basedOn w:val="DefaultParagraphFont"/>
    <w:uiPriority w:val="99"/>
    <w:semiHidden/>
    <w:unhideWhenUsed/>
    <w:rsid w:val="00F859AA"/>
    <w:rPr>
      <w:color w:val="800080" w:themeColor="followedHyperlink"/>
      <w:u w:val="single"/>
    </w:rPr>
  </w:style>
  <w:style w:type="paragraph" w:styleId="Revision">
    <w:name w:val="Revision"/>
    <w:hidden/>
    <w:uiPriority w:val="99"/>
    <w:semiHidden/>
    <w:rsid w:val="004E31F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95463">
      <w:bodyDiv w:val="1"/>
      <w:marLeft w:val="0"/>
      <w:marRight w:val="0"/>
      <w:marTop w:val="0"/>
      <w:marBottom w:val="0"/>
      <w:divBdr>
        <w:top w:val="none" w:sz="0" w:space="0" w:color="auto"/>
        <w:left w:val="none" w:sz="0" w:space="0" w:color="auto"/>
        <w:bottom w:val="none" w:sz="0" w:space="0" w:color="auto"/>
        <w:right w:val="none" w:sz="0" w:space="0" w:color="auto"/>
      </w:divBdr>
    </w:div>
    <w:div w:id="665404918">
      <w:bodyDiv w:val="1"/>
      <w:marLeft w:val="0"/>
      <w:marRight w:val="0"/>
      <w:marTop w:val="0"/>
      <w:marBottom w:val="0"/>
      <w:divBdr>
        <w:top w:val="none" w:sz="0" w:space="0" w:color="auto"/>
        <w:left w:val="none" w:sz="0" w:space="0" w:color="auto"/>
        <w:bottom w:val="none" w:sz="0" w:space="0" w:color="auto"/>
        <w:right w:val="none" w:sz="0" w:space="0" w:color="auto"/>
      </w:divBdr>
    </w:div>
    <w:div w:id="814881491">
      <w:bodyDiv w:val="1"/>
      <w:marLeft w:val="0"/>
      <w:marRight w:val="0"/>
      <w:marTop w:val="0"/>
      <w:marBottom w:val="0"/>
      <w:divBdr>
        <w:top w:val="none" w:sz="0" w:space="0" w:color="auto"/>
        <w:left w:val="none" w:sz="0" w:space="0" w:color="auto"/>
        <w:bottom w:val="none" w:sz="0" w:space="0" w:color="auto"/>
        <w:right w:val="none" w:sz="0" w:space="0" w:color="auto"/>
      </w:divBdr>
    </w:div>
    <w:div w:id="1067460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s://en.wikipedia.org/wiki/Golden_Rule" TargetMode="External"/><Relationship Id="rId2" Type="http://schemas.openxmlformats.org/officeDocument/2006/relationships/hyperlink" Target="https://www.youtube.com/watch?v=ihJAJA4ibEs" TargetMode="External"/><Relationship Id="rId1" Type="http://schemas.openxmlformats.org/officeDocument/2006/relationships/hyperlink" Target="https://www.youtube.com/watch?v=ihJAJA4ibEs" TargetMode="External"/><Relationship Id="rId4" Type="http://schemas.openxmlformats.org/officeDocument/2006/relationships/hyperlink" Target="http://www.camillecaldwell.com/WelcomePrayer.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7n%20(Welcome%20m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597772-D94C-498B-AD17-A75FA607F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v7n (Welcome med.)</Template>
  <TotalTime>46</TotalTime>
  <Pages>7</Pages>
  <Words>2728</Words>
  <Characters>15552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dc:creator>
  <cp:keywords/>
  <dc:description/>
  <cp:lastModifiedBy>Nancy Diven</cp:lastModifiedBy>
  <cp:revision>7</cp:revision>
  <cp:lastPrinted>2026-03-04T02:08:00Z</cp:lastPrinted>
  <dcterms:created xsi:type="dcterms:W3CDTF">2025-03-12T16:09:00Z</dcterms:created>
  <dcterms:modified xsi:type="dcterms:W3CDTF">2026-03-04T02:30:00Z</dcterms:modified>
</cp:coreProperties>
</file>