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531EC" w14:textId="77777777" w:rsidR="00285B9A" w:rsidRPr="00620EAD" w:rsidRDefault="00285B9A" w:rsidP="00D13B58">
      <w:pPr>
        <w:pStyle w:val="Title"/>
        <w:jc w:val="both"/>
      </w:pPr>
      <w:r w:rsidRPr="00620EAD">
        <w:t>KF</w:t>
      </w:r>
      <w:r w:rsidR="003438AB" w:rsidRPr="00620EAD">
        <w:t>32</w:t>
      </w:r>
      <w:r w:rsidR="005345A7" w:rsidRPr="00620EAD">
        <w:t xml:space="preserve"> </w:t>
      </w:r>
      <w:r w:rsidR="00FA6824" w:rsidRPr="00620EAD">
        <w:t>Expanded</w:t>
      </w:r>
      <w:r w:rsidR="005345A7" w:rsidRPr="00620EAD">
        <w:t xml:space="preserve"> Version of</w:t>
      </w:r>
      <w:r w:rsidRPr="00620EAD">
        <w:t xml:space="preserve"> Teachings</w:t>
      </w:r>
    </w:p>
    <w:p w14:paraId="3F390AF1" w14:textId="7B7D7374" w:rsidR="0047453D" w:rsidRPr="00620EAD" w:rsidRDefault="0047453D" w:rsidP="00B54893">
      <w:pPr>
        <w:spacing w:after="0" w:line="240" w:lineRule="auto"/>
        <w:jc w:val="both"/>
        <w:rPr>
          <w:rFonts w:cstheme="minorHAnsi"/>
        </w:rPr>
      </w:pPr>
      <w:r w:rsidRPr="00620EAD">
        <w:rPr>
          <w:rFonts w:cstheme="minorHAnsi"/>
        </w:rPr>
        <w:t>Karis is an invitation to a relationship based on mutual generosity.</w:t>
      </w:r>
    </w:p>
    <w:p w14:paraId="0A65A216" w14:textId="77777777" w:rsidR="0047453D" w:rsidRPr="00620EAD" w:rsidRDefault="0047453D" w:rsidP="00B54893">
      <w:pPr>
        <w:spacing w:after="0" w:line="240" w:lineRule="auto"/>
        <w:jc w:val="both"/>
        <w:rPr>
          <w:rFonts w:cstheme="minorHAnsi"/>
        </w:rPr>
      </w:pPr>
    </w:p>
    <w:p w14:paraId="7807D3FF" w14:textId="22A79568" w:rsidR="0047453D" w:rsidRPr="00620EAD" w:rsidRDefault="0047453D" w:rsidP="00B54893">
      <w:pPr>
        <w:spacing w:after="0" w:line="240" w:lineRule="auto"/>
        <w:jc w:val="both"/>
        <w:rPr>
          <w:rFonts w:cstheme="minorHAnsi"/>
        </w:rPr>
      </w:pPr>
      <w:r w:rsidRPr="00620EAD">
        <w:rPr>
          <w:rFonts w:cstheme="minorHAnsi"/>
        </w:rPr>
        <w:t>“Search me, O God, and know my heart. Examine me and know my thoughts. See if there is any way in me that causes pain, and lead me in the ways of eternity.” (Psalm 139:23</w:t>
      </w:r>
      <w:r w:rsidR="00B54893" w:rsidRPr="00620EAD">
        <w:rPr>
          <w:rFonts w:cstheme="minorHAnsi"/>
        </w:rPr>
        <w:t>–</w:t>
      </w:r>
      <w:r w:rsidRPr="00620EAD">
        <w:rPr>
          <w:rFonts w:cstheme="minorHAnsi"/>
        </w:rPr>
        <w:t>24)</w:t>
      </w:r>
    </w:p>
    <w:p w14:paraId="5F5CCBB4" w14:textId="77777777" w:rsidR="0047453D" w:rsidRPr="00620EAD" w:rsidRDefault="0047453D" w:rsidP="00B54893">
      <w:pPr>
        <w:spacing w:after="0" w:line="240" w:lineRule="auto"/>
        <w:jc w:val="both"/>
        <w:rPr>
          <w:rFonts w:cstheme="minorHAnsi"/>
        </w:rPr>
      </w:pPr>
    </w:p>
    <w:p w14:paraId="05FFB227" w14:textId="714E7AF9" w:rsidR="0047453D" w:rsidRPr="00620EAD" w:rsidRDefault="00426C5D" w:rsidP="00B54893">
      <w:pPr>
        <w:spacing w:after="0" w:line="240" w:lineRule="auto"/>
        <w:jc w:val="both"/>
        <w:rPr>
          <w:rFonts w:cstheme="minorHAnsi"/>
          <w:b/>
        </w:rPr>
      </w:pPr>
      <w:r w:rsidRPr="00620EAD">
        <w:rPr>
          <w:rFonts w:cstheme="minorHAnsi"/>
          <w:b/>
        </w:rPr>
        <w:t>0:01</w:t>
      </w:r>
      <w:r w:rsidRPr="00620EAD">
        <w:rPr>
          <w:rFonts w:cstheme="minorHAnsi"/>
          <w:b/>
        </w:rPr>
        <w:tab/>
      </w:r>
      <w:r w:rsidR="0047453D" w:rsidRPr="00620EAD">
        <w:rPr>
          <w:rFonts w:cstheme="minorHAnsi"/>
          <w:b/>
        </w:rPr>
        <w:t>OPENING</w:t>
      </w:r>
    </w:p>
    <w:p w14:paraId="3D623C03" w14:textId="77777777" w:rsidR="0047453D" w:rsidRPr="00620EAD" w:rsidRDefault="0047453D" w:rsidP="00B54893">
      <w:pPr>
        <w:spacing w:after="0" w:line="240" w:lineRule="auto"/>
        <w:jc w:val="both"/>
        <w:rPr>
          <w:rFonts w:cstheme="minorHAnsi"/>
          <w:b/>
        </w:rPr>
      </w:pPr>
    </w:p>
    <w:p w14:paraId="7CA5219E" w14:textId="5D652886" w:rsidR="0047453D" w:rsidRPr="00620EAD" w:rsidRDefault="00426C5D" w:rsidP="00B54893">
      <w:pPr>
        <w:spacing w:after="0" w:line="240" w:lineRule="auto"/>
        <w:jc w:val="both"/>
        <w:rPr>
          <w:rFonts w:cstheme="minorHAnsi"/>
          <w:b/>
        </w:rPr>
      </w:pPr>
      <w:r w:rsidRPr="00620EAD">
        <w:rPr>
          <w:rFonts w:cstheme="minorHAnsi"/>
          <w:b/>
        </w:rPr>
        <w:t>0:02</w:t>
      </w:r>
      <w:r w:rsidR="0047453D" w:rsidRPr="00620EAD">
        <w:rPr>
          <w:rFonts w:cstheme="minorHAnsi"/>
          <w:b/>
        </w:rPr>
        <w:tab/>
        <w:t>PRESENTING</w:t>
      </w:r>
    </w:p>
    <w:p w14:paraId="6607A521" w14:textId="77777777" w:rsidR="0047453D" w:rsidRPr="00620EAD" w:rsidRDefault="0047453D" w:rsidP="00B54893">
      <w:pPr>
        <w:spacing w:after="0" w:line="240" w:lineRule="auto"/>
        <w:jc w:val="both"/>
        <w:rPr>
          <w:rFonts w:cstheme="minorHAnsi"/>
          <w:b/>
        </w:rPr>
      </w:pPr>
    </w:p>
    <w:p w14:paraId="4E56D135" w14:textId="77777777" w:rsidR="0047453D" w:rsidRPr="00620EAD" w:rsidRDefault="0047453D" w:rsidP="00B54893">
      <w:pPr>
        <w:spacing w:after="0" w:line="240" w:lineRule="auto"/>
        <w:jc w:val="both"/>
        <w:rPr>
          <w:rFonts w:cstheme="minorHAnsi"/>
          <w:b/>
        </w:rPr>
      </w:pPr>
      <w:r w:rsidRPr="00620EAD">
        <w:rPr>
          <w:rFonts w:cstheme="minorHAnsi"/>
          <w:b/>
        </w:rPr>
        <w:t>0:06</w:t>
      </w:r>
      <w:r w:rsidRPr="00620EAD">
        <w:rPr>
          <w:rFonts w:cstheme="minorHAnsi"/>
          <w:b/>
        </w:rPr>
        <w:tab/>
        <w:t>KARIS CIRCULATION</w:t>
      </w:r>
    </w:p>
    <w:p w14:paraId="73A4BF82" w14:textId="77777777" w:rsidR="0047453D" w:rsidRPr="00620EAD" w:rsidRDefault="0047453D" w:rsidP="00B54893">
      <w:pPr>
        <w:spacing w:after="0" w:line="240" w:lineRule="auto"/>
        <w:jc w:val="both"/>
        <w:rPr>
          <w:rFonts w:cstheme="minorHAnsi"/>
          <w:b/>
        </w:rPr>
      </w:pPr>
    </w:p>
    <w:p w14:paraId="1253D597" w14:textId="77777777" w:rsidR="0047453D" w:rsidRPr="00620EAD" w:rsidRDefault="0047453D" w:rsidP="00B54893">
      <w:pPr>
        <w:spacing w:after="0" w:line="240" w:lineRule="auto"/>
        <w:jc w:val="both"/>
        <w:rPr>
          <w:rFonts w:cstheme="minorHAnsi"/>
          <w:b/>
        </w:rPr>
      </w:pPr>
      <w:r w:rsidRPr="00620EAD">
        <w:rPr>
          <w:rFonts w:cstheme="minorHAnsi"/>
          <w:b/>
        </w:rPr>
        <w:t>0:07</w:t>
      </w:r>
      <w:r w:rsidRPr="00620EAD">
        <w:rPr>
          <w:rFonts w:cstheme="minorHAnsi"/>
          <w:b/>
        </w:rPr>
        <w:tab/>
        <w:t>GUIDELINES &amp; LIMITATIONS</w:t>
      </w:r>
    </w:p>
    <w:p w14:paraId="3535C2F8" w14:textId="77777777" w:rsidR="0047453D" w:rsidRPr="00620EAD" w:rsidRDefault="0047453D" w:rsidP="00B54893">
      <w:pPr>
        <w:spacing w:after="0" w:line="240" w:lineRule="auto"/>
        <w:jc w:val="both"/>
        <w:rPr>
          <w:rFonts w:cstheme="minorHAnsi"/>
          <w:b/>
        </w:rPr>
      </w:pPr>
    </w:p>
    <w:p w14:paraId="6A857803" w14:textId="378479C7" w:rsidR="0047453D" w:rsidRPr="00620EAD" w:rsidRDefault="00426C5D" w:rsidP="00B54893">
      <w:pPr>
        <w:spacing w:after="0" w:line="240" w:lineRule="auto"/>
        <w:jc w:val="both"/>
        <w:rPr>
          <w:rFonts w:cstheme="minorHAnsi"/>
          <w:b/>
        </w:rPr>
      </w:pPr>
      <w:r w:rsidRPr="00620EAD">
        <w:rPr>
          <w:rFonts w:cstheme="minorHAnsi"/>
          <w:b/>
        </w:rPr>
        <w:t>0:08</w:t>
      </w:r>
      <w:r w:rsidR="0047453D" w:rsidRPr="00620EAD">
        <w:rPr>
          <w:rFonts w:cstheme="minorHAnsi"/>
          <w:b/>
        </w:rPr>
        <w:tab/>
        <w:t>MINDFULNESS &amp; MEDITATION TRAINING</w:t>
      </w:r>
    </w:p>
    <w:p w14:paraId="1D59F5B7" w14:textId="77777777" w:rsidR="0047453D" w:rsidRPr="00620EAD" w:rsidRDefault="0047453D" w:rsidP="00B54893">
      <w:pPr>
        <w:spacing w:after="0" w:line="240" w:lineRule="auto"/>
        <w:jc w:val="both"/>
        <w:rPr>
          <w:rFonts w:cstheme="minorHAnsi"/>
        </w:rPr>
      </w:pPr>
    </w:p>
    <w:p w14:paraId="58CD1DA1" w14:textId="1C0AB8C9" w:rsidR="00E95ACF" w:rsidRPr="00620EAD" w:rsidRDefault="00DD16C6" w:rsidP="00B54893">
      <w:pPr>
        <w:spacing w:after="0" w:line="240" w:lineRule="auto"/>
        <w:jc w:val="both"/>
        <w:rPr>
          <w:rFonts w:cstheme="minorHAnsi"/>
        </w:rPr>
      </w:pPr>
      <w:r w:rsidRPr="00620EAD">
        <w:rPr>
          <w:rFonts w:cstheme="minorHAnsi"/>
        </w:rPr>
        <w:t xml:space="preserve">Orientation springs from a state of calm, and we have been learning how to remain calm </w:t>
      </w:r>
      <w:proofErr w:type="gramStart"/>
      <w:r w:rsidRPr="00620EAD">
        <w:rPr>
          <w:rFonts w:cstheme="minorHAnsi"/>
        </w:rPr>
        <w:t>in the midst of</w:t>
      </w:r>
      <w:proofErr w:type="gramEnd"/>
      <w:r w:rsidRPr="00620EAD">
        <w:rPr>
          <w:rFonts w:cstheme="minorHAnsi"/>
        </w:rPr>
        <w:t xml:space="preserve"> life’s difficulties. </w:t>
      </w:r>
      <w:r w:rsidRPr="00620EAD">
        <w:rPr>
          <w:rFonts w:cstheme="minorHAnsi"/>
          <w:b/>
        </w:rPr>
        <w:t>Calming Breath</w:t>
      </w:r>
      <w:r w:rsidRPr="00620EAD">
        <w:rPr>
          <w:rFonts w:cstheme="minorHAnsi"/>
        </w:rPr>
        <w:t xml:space="preserve"> meditation helps us cultivate a state of peace, which </w:t>
      </w:r>
      <w:r w:rsidR="0087503D" w:rsidRPr="00620EAD">
        <w:rPr>
          <w:rFonts w:cstheme="minorHAnsi"/>
        </w:rPr>
        <w:t>gives us the option to</w:t>
      </w:r>
      <w:r w:rsidRPr="00620EAD">
        <w:rPr>
          <w:rFonts w:cstheme="minorHAnsi"/>
        </w:rPr>
        <w:t xml:space="preserve"> </w:t>
      </w:r>
      <w:r w:rsidR="004E50AC" w:rsidRPr="00620EAD">
        <w:rPr>
          <w:rFonts w:cstheme="minorHAnsi"/>
        </w:rPr>
        <w:t xml:space="preserve">choose </w:t>
      </w:r>
      <w:r w:rsidRPr="00620EAD">
        <w:rPr>
          <w:rFonts w:cstheme="minorHAnsi"/>
        </w:rPr>
        <w:t xml:space="preserve">orientation. </w:t>
      </w:r>
    </w:p>
    <w:p w14:paraId="4FF6A199" w14:textId="77777777" w:rsidR="00E95ACF" w:rsidRPr="00620EAD" w:rsidRDefault="00E95ACF" w:rsidP="00B54893">
      <w:pPr>
        <w:spacing w:after="0" w:line="240" w:lineRule="auto"/>
        <w:jc w:val="both"/>
        <w:rPr>
          <w:rFonts w:cstheme="minorHAnsi"/>
        </w:rPr>
      </w:pPr>
    </w:p>
    <w:p w14:paraId="4A964DA0" w14:textId="77777777" w:rsidR="006C4E1C" w:rsidRPr="009E05B4" w:rsidRDefault="006C4E1C" w:rsidP="006C4E1C">
      <w:pPr>
        <w:spacing w:after="0" w:line="240" w:lineRule="auto"/>
        <w:jc w:val="both"/>
        <w:rPr>
          <w:rFonts w:cstheme="minorHAnsi"/>
        </w:rPr>
      </w:pPr>
      <w:r w:rsidRPr="009E05B4">
        <w:rPr>
          <w:rFonts w:cstheme="minorHAnsi"/>
        </w:rPr>
        <w:t xml:space="preserve">Take a meditation posture, </w:t>
      </w:r>
      <w:r w:rsidRPr="006C4E1C">
        <w:rPr>
          <w:rFonts w:cstheme="minorHAnsi"/>
        </w:rPr>
        <w:t xml:space="preserve">and breathe. </w:t>
      </w:r>
      <w:r w:rsidRPr="006C4E1C">
        <w:rPr>
          <w:rFonts w:cstheme="minorHAnsi"/>
          <w:i/>
        </w:rPr>
        <w:t>(Pause)</w:t>
      </w:r>
      <w:r w:rsidRPr="006C4E1C">
        <w:rPr>
          <w:rFonts w:cstheme="minorHAnsi"/>
        </w:rPr>
        <w:t xml:space="preserve"> Settle into this experience and experiment. You might begin with a silent prayer. Ask God to train you and help you maintain peace within yourself and in your life. Tell Him that you want to learn to be calm in all of life’s experiments</w:t>
      </w:r>
      <w:r w:rsidRPr="006C4E1C">
        <w:rPr>
          <w:rFonts w:cstheme="minorHAnsi"/>
          <w:i/>
        </w:rPr>
        <w:t xml:space="preserve"> (Pause for 30 seconds)</w:t>
      </w:r>
      <w:r w:rsidRPr="009E05B4">
        <w:rPr>
          <w:rFonts w:cstheme="minorHAnsi"/>
          <w:i/>
        </w:rPr>
        <w:t xml:space="preserve"> </w:t>
      </w:r>
    </w:p>
    <w:p w14:paraId="309BA940" w14:textId="02942CA9" w:rsidR="0047453D" w:rsidRPr="00620EAD" w:rsidRDefault="0047453D" w:rsidP="00B54893">
      <w:pPr>
        <w:spacing w:after="0" w:line="240" w:lineRule="auto"/>
        <w:jc w:val="both"/>
        <w:rPr>
          <w:rFonts w:cstheme="minorHAnsi"/>
        </w:rPr>
      </w:pPr>
    </w:p>
    <w:p w14:paraId="5EB8D1AB" w14:textId="06F1D03B" w:rsidR="0047453D" w:rsidRPr="00620EAD" w:rsidRDefault="0047453D" w:rsidP="00B54893">
      <w:pPr>
        <w:spacing w:after="0" w:line="240" w:lineRule="auto"/>
        <w:jc w:val="both"/>
        <w:rPr>
          <w:rFonts w:cstheme="minorHAnsi"/>
          <w:b/>
        </w:rPr>
      </w:pPr>
      <w:r w:rsidRPr="00620EAD">
        <w:rPr>
          <w:rFonts w:cstheme="minorHAnsi"/>
          <w:b/>
        </w:rPr>
        <w:t>Calming Breath</w:t>
      </w:r>
    </w:p>
    <w:p w14:paraId="735069A8" w14:textId="77777777" w:rsidR="0047453D" w:rsidRPr="00620EAD" w:rsidRDefault="0047453D" w:rsidP="00B54893">
      <w:pPr>
        <w:spacing w:after="0" w:line="240" w:lineRule="auto"/>
        <w:jc w:val="both"/>
        <w:rPr>
          <w:rFonts w:cstheme="minorHAnsi"/>
        </w:rPr>
      </w:pPr>
    </w:p>
    <w:p w14:paraId="6EF23861" w14:textId="5EDD4674" w:rsidR="0047453D" w:rsidRPr="00620EAD" w:rsidRDefault="0047453D" w:rsidP="00B54893">
      <w:pPr>
        <w:pStyle w:val="ListParagraph"/>
        <w:numPr>
          <w:ilvl w:val="0"/>
          <w:numId w:val="2"/>
        </w:numPr>
        <w:spacing w:after="0" w:line="240" w:lineRule="auto"/>
        <w:jc w:val="both"/>
        <w:rPr>
          <w:rFonts w:cstheme="minorHAnsi"/>
          <w:b/>
        </w:rPr>
      </w:pPr>
      <w:r w:rsidRPr="00620EAD">
        <w:rPr>
          <w:rFonts w:cstheme="minorHAnsi"/>
          <w:b/>
        </w:rPr>
        <w:t>Scan for tension</w:t>
      </w:r>
    </w:p>
    <w:p w14:paraId="5D69E63C" w14:textId="41FA44D0" w:rsidR="0047453D" w:rsidRPr="00620EAD" w:rsidRDefault="0047453D" w:rsidP="00B54893">
      <w:pPr>
        <w:spacing w:after="0" w:line="240" w:lineRule="auto"/>
        <w:ind w:left="360"/>
        <w:jc w:val="both"/>
        <w:rPr>
          <w:rFonts w:cstheme="minorHAnsi"/>
          <w:i/>
        </w:rPr>
      </w:pPr>
      <w:r w:rsidRPr="00620EAD">
        <w:rPr>
          <w:rFonts w:cstheme="minorHAnsi"/>
        </w:rPr>
        <w:t xml:space="preserve">Inhale and exhale for one minute, recognizing and releasing tension in your body and mind. </w:t>
      </w:r>
      <w:r w:rsidRPr="00620EAD">
        <w:rPr>
          <w:rFonts w:cstheme="minorHAnsi"/>
          <w:i/>
        </w:rPr>
        <w:t xml:space="preserve">(Pause </w:t>
      </w:r>
      <w:r w:rsidR="00B54893" w:rsidRPr="00620EAD">
        <w:rPr>
          <w:rFonts w:cstheme="minorHAnsi"/>
          <w:i/>
        </w:rPr>
        <w:t xml:space="preserve">for </w:t>
      </w:r>
      <w:r w:rsidRPr="00620EAD">
        <w:rPr>
          <w:rFonts w:cstheme="minorHAnsi"/>
          <w:i/>
        </w:rPr>
        <w:t xml:space="preserve">1 minute) </w:t>
      </w:r>
    </w:p>
    <w:p w14:paraId="42B27585" w14:textId="77777777" w:rsidR="0047453D" w:rsidRPr="00620EAD" w:rsidRDefault="0047453D" w:rsidP="00B54893">
      <w:pPr>
        <w:spacing w:after="0" w:line="240" w:lineRule="auto"/>
        <w:jc w:val="both"/>
        <w:rPr>
          <w:rFonts w:cstheme="minorHAnsi"/>
        </w:rPr>
      </w:pPr>
    </w:p>
    <w:p w14:paraId="53535478" w14:textId="43179A34" w:rsidR="0047453D" w:rsidRPr="00620EAD" w:rsidRDefault="0047453D" w:rsidP="00B54893">
      <w:pPr>
        <w:pStyle w:val="ListParagraph"/>
        <w:numPr>
          <w:ilvl w:val="0"/>
          <w:numId w:val="2"/>
        </w:numPr>
        <w:spacing w:after="0" w:line="240" w:lineRule="auto"/>
        <w:jc w:val="both"/>
        <w:rPr>
          <w:rFonts w:cstheme="minorHAnsi"/>
          <w:b/>
        </w:rPr>
      </w:pPr>
      <w:r w:rsidRPr="00620EAD">
        <w:rPr>
          <w:rFonts w:cstheme="minorHAnsi"/>
          <w:b/>
        </w:rPr>
        <w:t>Use sound and touch</w:t>
      </w:r>
    </w:p>
    <w:p w14:paraId="713E5B78" w14:textId="1606199A" w:rsidR="00871403" w:rsidRPr="00620EAD" w:rsidRDefault="00871403" w:rsidP="00E93A6A">
      <w:pPr>
        <w:spacing w:after="0" w:line="240" w:lineRule="auto"/>
        <w:ind w:left="360"/>
        <w:jc w:val="both"/>
        <w:rPr>
          <w:rFonts w:cstheme="minorHAnsi"/>
          <w:i/>
        </w:rPr>
      </w:pPr>
      <w:bookmarkStart w:id="0" w:name="_Hlk496211827"/>
      <w:r w:rsidRPr="00620EAD">
        <w:rPr>
          <w:rFonts w:cstheme="minorHAnsi"/>
        </w:rPr>
        <w:t xml:space="preserve">Use the word </w:t>
      </w:r>
      <w:r w:rsidRPr="00620EAD">
        <w:rPr>
          <w:rFonts w:cstheme="minorHAnsi"/>
          <w:i/>
        </w:rPr>
        <w:t>CALM</w:t>
      </w:r>
      <w:r w:rsidRPr="00620EAD">
        <w:rPr>
          <w:rFonts w:cstheme="minorHAnsi"/>
        </w:rPr>
        <w:t xml:space="preserve"> as a centering word. Sing the word, prolonging the “</w:t>
      </w:r>
      <w:proofErr w:type="spellStart"/>
      <w:r w:rsidRPr="00620EAD">
        <w:rPr>
          <w:rFonts w:cstheme="minorHAnsi"/>
        </w:rPr>
        <w:t>ahm</w:t>
      </w:r>
      <w:proofErr w:type="spellEnd"/>
      <w:r w:rsidRPr="00620EAD">
        <w:rPr>
          <w:rFonts w:cstheme="minorHAnsi"/>
        </w:rPr>
        <w:t xml:space="preserve">” sound, and find a pitch that feels healing. Allow your body to soften and relax. We can train our bodies to relax immediately in response to a physical signal. So, as you continue with </w:t>
      </w:r>
      <w:r w:rsidRPr="00620EAD">
        <w:rPr>
          <w:rFonts w:cstheme="minorHAnsi"/>
          <w:b/>
        </w:rPr>
        <w:t>Calming Breath</w:t>
      </w:r>
      <w:r w:rsidRPr="00620EAD">
        <w:rPr>
          <w:rFonts w:cstheme="minorHAnsi"/>
        </w:rPr>
        <w:t xml:space="preserve">, experiment with using touch to signal your body to relax. First, on each hand, try touching together your thumb and one of your fingertips. How does that feel? </w:t>
      </w:r>
      <w:r w:rsidRPr="00620EAD">
        <w:rPr>
          <w:rFonts w:cstheme="minorHAnsi"/>
          <w:i/>
        </w:rPr>
        <w:t xml:space="preserve">(Pause for 5 seconds) </w:t>
      </w:r>
      <w:r w:rsidRPr="00620EAD">
        <w:rPr>
          <w:rFonts w:cstheme="minorHAnsi"/>
        </w:rPr>
        <w:t xml:space="preserve">Now bring together both hands, with thumbs and fingertips touching. </w:t>
      </w:r>
      <w:r w:rsidRPr="00620EAD">
        <w:rPr>
          <w:rFonts w:cstheme="minorHAnsi"/>
          <w:i/>
        </w:rPr>
        <w:t>(Pause for 5 seconds)</w:t>
      </w:r>
      <w:r w:rsidRPr="00620EAD">
        <w:rPr>
          <w:rFonts w:cstheme="minorHAnsi"/>
        </w:rPr>
        <w:t xml:space="preserve"> Next, try tapping on the left side of your chest, or just lay your hand over your heart. </w:t>
      </w:r>
      <w:r w:rsidRPr="00620EAD">
        <w:rPr>
          <w:rFonts w:cstheme="minorHAnsi"/>
          <w:i/>
        </w:rPr>
        <w:t xml:space="preserve">(Pause for 5 seconds) </w:t>
      </w:r>
      <w:r w:rsidRPr="00620EAD">
        <w:rPr>
          <w:rFonts w:cstheme="minorHAnsi"/>
        </w:rPr>
        <w:t xml:space="preserve">Did any of those signals feel soothing or calming for you? Continue to experiment for one minute. </w:t>
      </w:r>
      <w:r w:rsidRPr="00620EAD">
        <w:rPr>
          <w:rFonts w:cstheme="minorHAnsi"/>
          <w:i/>
        </w:rPr>
        <w:t>(Pause for 1 minute)</w:t>
      </w:r>
    </w:p>
    <w:bookmarkEnd w:id="0"/>
    <w:p w14:paraId="279BFAC6" w14:textId="77777777" w:rsidR="0047453D" w:rsidRPr="00620EAD" w:rsidRDefault="0047453D" w:rsidP="00B54893">
      <w:pPr>
        <w:spacing w:after="0" w:line="240" w:lineRule="auto"/>
        <w:jc w:val="both"/>
        <w:rPr>
          <w:rFonts w:cstheme="minorHAnsi"/>
        </w:rPr>
      </w:pPr>
    </w:p>
    <w:p w14:paraId="25F03800" w14:textId="344D2102" w:rsidR="0047453D" w:rsidRPr="00620EAD" w:rsidRDefault="0047453D" w:rsidP="00B54893">
      <w:pPr>
        <w:pStyle w:val="ListParagraph"/>
        <w:numPr>
          <w:ilvl w:val="0"/>
          <w:numId w:val="2"/>
        </w:numPr>
        <w:spacing w:after="0" w:line="240" w:lineRule="auto"/>
        <w:jc w:val="both"/>
        <w:rPr>
          <w:rFonts w:cstheme="minorHAnsi"/>
          <w:b/>
        </w:rPr>
      </w:pPr>
      <w:r w:rsidRPr="00620EAD">
        <w:rPr>
          <w:rFonts w:cstheme="minorHAnsi"/>
          <w:b/>
        </w:rPr>
        <w:t>Use only touch</w:t>
      </w:r>
    </w:p>
    <w:p w14:paraId="0BA12913" w14:textId="574B1597" w:rsidR="0047453D" w:rsidRPr="00620EAD" w:rsidRDefault="0047453D" w:rsidP="00B54893">
      <w:pPr>
        <w:spacing w:after="0" w:line="240" w:lineRule="auto"/>
        <w:ind w:left="360"/>
        <w:jc w:val="both"/>
        <w:rPr>
          <w:rFonts w:cstheme="minorHAnsi"/>
          <w:i/>
        </w:rPr>
      </w:pPr>
      <w:r w:rsidRPr="00620EAD">
        <w:rPr>
          <w:rFonts w:cstheme="minorHAnsi"/>
        </w:rPr>
        <w:t xml:space="preserve">Now, let go of singing the word and just hold the word in your mind while using your physical signal. Continue releasing tension with </w:t>
      </w:r>
      <w:r w:rsidR="009D0C7D" w:rsidRPr="00620EAD">
        <w:rPr>
          <w:rFonts w:cstheme="minorHAnsi"/>
        </w:rPr>
        <w:t>a</w:t>
      </w:r>
      <w:r w:rsidR="002803A6" w:rsidRPr="00620EAD">
        <w:rPr>
          <w:rFonts w:cstheme="minorHAnsi"/>
        </w:rPr>
        <w:t xml:space="preserve"> long exhaling breath. </w:t>
      </w:r>
      <w:r w:rsidRPr="00620EAD">
        <w:rPr>
          <w:rFonts w:cstheme="minorHAnsi"/>
          <w:i/>
        </w:rPr>
        <w:t xml:space="preserve">(Pause </w:t>
      </w:r>
      <w:r w:rsidR="00B54893" w:rsidRPr="00620EAD">
        <w:rPr>
          <w:rFonts w:cstheme="minorHAnsi"/>
          <w:i/>
        </w:rPr>
        <w:t xml:space="preserve">for </w:t>
      </w:r>
      <w:r w:rsidRPr="00620EAD">
        <w:rPr>
          <w:rFonts w:cstheme="minorHAnsi"/>
          <w:i/>
        </w:rPr>
        <w:t>1 minute)</w:t>
      </w:r>
    </w:p>
    <w:p w14:paraId="40B185E9" w14:textId="2631CF65" w:rsidR="0047453D" w:rsidRPr="00620EAD" w:rsidRDefault="0047453D" w:rsidP="00B54893">
      <w:pPr>
        <w:spacing w:after="0" w:line="240" w:lineRule="auto"/>
        <w:jc w:val="both"/>
        <w:rPr>
          <w:rFonts w:cstheme="minorHAnsi"/>
        </w:rPr>
      </w:pPr>
    </w:p>
    <w:p w14:paraId="5FEE1F45" w14:textId="77777777" w:rsidR="008E5F02" w:rsidRPr="00620EAD" w:rsidRDefault="008E5F02" w:rsidP="00B54893">
      <w:pPr>
        <w:spacing w:after="0" w:line="240" w:lineRule="auto"/>
        <w:jc w:val="both"/>
        <w:rPr>
          <w:rFonts w:cstheme="minorHAnsi"/>
        </w:rPr>
      </w:pPr>
    </w:p>
    <w:p w14:paraId="756B0479" w14:textId="1428C5D3" w:rsidR="0047453D" w:rsidRPr="00620EAD" w:rsidRDefault="0047453D" w:rsidP="00B54893">
      <w:pPr>
        <w:pStyle w:val="ListParagraph"/>
        <w:numPr>
          <w:ilvl w:val="0"/>
          <w:numId w:val="2"/>
        </w:numPr>
        <w:spacing w:after="0" w:line="240" w:lineRule="auto"/>
        <w:jc w:val="both"/>
        <w:rPr>
          <w:rFonts w:cstheme="minorHAnsi"/>
          <w:b/>
        </w:rPr>
      </w:pPr>
      <w:r w:rsidRPr="00620EAD">
        <w:rPr>
          <w:rFonts w:cstheme="minorHAnsi"/>
          <w:b/>
        </w:rPr>
        <w:lastRenderedPageBreak/>
        <w:t>Rest</w:t>
      </w:r>
    </w:p>
    <w:p w14:paraId="25978514" w14:textId="25FA9CE6" w:rsidR="0047453D" w:rsidRPr="00620EAD" w:rsidRDefault="0047453D" w:rsidP="00B54893">
      <w:pPr>
        <w:spacing w:after="0" w:line="240" w:lineRule="auto"/>
        <w:ind w:left="360"/>
        <w:jc w:val="both"/>
        <w:rPr>
          <w:rFonts w:cstheme="minorHAnsi"/>
        </w:rPr>
      </w:pPr>
      <w:r w:rsidRPr="00620EAD">
        <w:rPr>
          <w:rFonts w:cstheme="minorHAnsi"/>
        </w:rPr>
        <w:t xml:space="preserve">Let go of the word and your physical signal. Rest in the stillness for one minute. </w:t>
      </w:r>
      <w:r w:rsidRPr="00620EAD">
        <w:rPr>
          <w:rFonts w:cstheme="minorHAnsi"/>
          <w:i/>
        </w:rPr>
        <w:t xml:space="preserve">(Pause </w:t>
      </w:r>
      <w:r w:rsidR="00B54893" w:rsidRPr="00620EAD">
        <w:rPr>
          <w:rFonts w:cstheme="minorHAnsi"/>
          <w:i/>
        </w:rPr>
        <w:t xml:space="preserve">for </w:t>
      </w:r>
      <w:r w:rsidRPr="00620EAD">
        <w:rPr>
          <w:rFonts w:cstheme="minorHAnsi"/>
          <w:i/>
        </w:rPr>
        <w:t>1 minute)</w:t>
      </w:r>
    </w:p>
    <w:p w14:paraId="40D91221" w14:textId="77777777" w:rsidR="0047453D" w:rsidRPr="00620EAD" w:rsidRDefault="0047453D" w:rsidP="00B54893">
      <w:pPr>
        <w:spacing w:after="0" w:line="240" w:lineRule="auto"/>
        <w:jc w:val="both"/>
        <w:rPr>
          <w:rFonts w:cstheme="minorHAnsi"/>
        </w:rPr>
      </w:pPr>
    </w:p>
    <w:p w14:paraId="629948DD" w14:textId="20EB12FB" w:rsidR="0047453D" w:rsidRPr="00620EAD" w:rsidRDefault="008E5F02" w:rsidP="00B54893">
      <w:pPr>
        <w:tabs>
          <w:tab w:val="left" w:pos="7581"/>
        </w:tabs>
        <w:spacing w:after="0" w:line="240" w:lineRule="auto"/>
        <w:jc w:val="both"/>
        <w:rPr>
          <w:rFonts w:cstheme="minorHAnsi"/>
        </w:rPr>
      </w:pPr>
      <w:r w:rsidRPr="00620EAD">
        <w:rPr>
          <w:rFonts w:cstheme="minorHAnsi"/>
        </w:rPr>
        <w:t>Pause</w:t>
      </w:r>
      <w:r w:rsidR="004E50AC" w:rsidRPr="00620EAD">
        <w:rPr>
          <w:rFonts w:cstheme="minorHAnsi"/>
        </w:rPr>
        <w:t>.</w:t>
      </w:r>
    </w:p>
    <w:p w14:paraId="016355AB" w14:textId="77777777" w:rsidR="0047453D" w:rsidRPr="00620EAD" w:rsidRDefault="0047453D" w:rsidP="00B54893">
      <w:pPr>
        <w:spacing w:after="0" w:line="240" w:lineRule="auto"/>
        <w:jc w:val="both"/>
        <w:rPr>
          <w:rFonts w:cstheme="minorHAnsi"/>
        </w:rPr>
      </w:pPr>
    </w:p>
    <w:p w14:paraId="5ADA21F0" w14:textId="0A756F0D" w:rsidR="0047453D" w:rsidRPr="00620EAD" w:rsidRDefault="009D0C7D" w:rsidP="00B54893">
      <w:pPr>
        <w:spacing w:after="0" w:line="240" w:lineRule="auto"/>
        <w:jc w:val="both"/>
        <w:rPr>
          <w:rFonts w:cstheme="minorHAnsi"/>
        </w:rPr>
      </w:pPr>
      <w:r w:rsidRPr="00620EAD">
        <w:rPr>
          <w:rFonts w:cstheme="minorHAnsi"/>
        </w:rPr>
        <w:t>Our hymn</w:t>
      </w:r>
      <w:r w:rsidR="00DB5183" w:rsidRPr="00620EAD">
        <w:rPr>
          <w:rFonts w:cstheme="minorHAnsi"/>
        </w:rPr>
        <w:t xml:space="preserve"> for this lesson</w:t>
      </w:r>
      <w:r w:rsidRPr="00620EAD">
        <w:rPr>
          <w:rFonts w:cstheme="minorHAnsi"/>
        </w:rPr>
        <w:t xml:space="preserve"> is</w:t>
      </w:r>
      <w:r w:rsidR="0047453D" w:rsidRPr="00620EAD">
        <w:rPr>
          <w:rFonts w:cstheme="minorHAnsi"/>
        </w:rPr>
        <w:t xml:space="preserve"> </w:t>
      </w:r>
      <w:r w:rsidR="0047453D" w:rsidRPr="00620EAD">
        <w:rPr>
          <w:rFonts w:cstheme="minorHAnsi"/>
          <w:i/>
        </w:rPr>
        <w:t>Spiri</w:t>
      </w:r>
      <w:r w:rsidRPr="00620EAD">
        <w:rPr>
          <w:rFonts w:cstheme="minorHAnsi"/>
          <w:i/>
        </w:rPr>
        <w:t>t of God, Descend Upon My Heart</w:t>
      </w:r>
      <w:r w:rsidR="0076168E" w:rsidRPr="00620EAD">
        <w:rPr>
          <w:rFonts w:cstheme="minorHAnsi"/>
        </w:rPr>
        <w:t>.</w:t>
      </w:r>
    </w:p>
    <w:p w14:paraId="32E3262B" w14:textId="77777777" w:rsidR="008E5F02" w:rsidRPr="00620EAD" w:rsidRDefault="008E5F02" w:rsidP="00C56A4E">
      <w:pPr>
        <w:spacing w:after="0" w:line="240" w:lineRule="auto"/>
        <w:jc w:val="both"/>
        <w:rPr>
          <w:rFonts w:cstheme="minorHAnsi"/>
        </w:rPr>
      </w:pPr>
    </w:p>
    <w:p w14:paraId="1D9245A9" w14:textId="77777777" w:rsidR="008E5F02" w:rsidRPr="00620EAD" w:rsidRDefault="0047453D" w:rsidP="00B54893">
      <w:pPr>
        <w:spacing w:after="0" w:line="240" w:lineRule="auto"/>
        <w:jc w:val="center"/>
        <w:rPr>
          <w:rFonts w:cstheme="minorHAnsi"/>
        </w:rPr>
      </w:pPr>
      <w:r w:rsidRPr="00620EAD">
        <w:rPr>
          <w:rFonts w:cstheme="minorHAnsi"/>
        </w:rPr>
        <w:t>Teach me to love Thee as Thine angels love,</w:t>
      </w:r>
    </w:p>
    <w:p w14:paraId="7D54E374" w14:textId="0F871F37" w:rsidR="0047453D" w:rsidRPr="00620EAD" w:rsidRDefault="008E5F02" w:rsidP="00B54893">
      <w:pPr>
        <w:spacing w:after="0" w:line="240" w:lineRule="auto"/>
        <w:jc w:val="center"/>
        <w:rPr>
          <w:rFonts w:cstheme="minorHAnsi"/>
        </w:rPr>
      </w:pPr>
      <w:r w:rsidRPr="00620EAD">
        <w:rPr>
          <w:rFonts w:cstheme="minorHAnsi"/>
        </w:rPr>
        <w:t>O</w:t>
      </w:r>
      <w:r w:rsidR="0047453D" w:rsidRPr="00620EAD">
        <w:rPr>
          <w:rFonts w:cstheme="minorHAnsi"/>
        </w:rPr>
        <w:t xml:space="preserve">ne holy passion filling all my </w:t>
      </w:r>
      <w:proofErr w:type="gramStart"/>
      <w:r w:rsidR="0047453D" w:rsidRPr="00620EAD">
        <w:rPr>
          <w:rFonts w:cstheme="minorHAnsi"/>
        </w:rPr>
        <w:t>frame;</w:t>
      </w:r>
      <w:proofErr w:type="gramEnd"/>
    </w:p>
    <w:p w14:paraId="3CA6DAB1" w14:textId="77777777" w:rsidR="0047453D" w:rsidRPr="00620EAD" w:rsidRDefault="0047453D" w:rsidP="00B54893">
      <w:pPr>
        <w:spacing w:after="0" w:line="240" w:lineRule="auto"/>
        <w:jc w:val="center"/>
        <w:rPr>
          <w:rFonts w:cstheme="minorHAnsi"/>
        </w:rPr>
      </w:pPr>
      <w:r w:rsidRPr="00620EAD">
        <w:rPr>
          <w:rFonts w:cstheme="minorHAnsi"/>
        </w:rPr>
        <w:t xml:space="preserve">The baptism of the heaven-descended </w:t>
      </w:r>
      <w:proofErr w:type="gramStart"/>
      <w:r w:rsidRPr="00620EAD">
        <w:rPr>
          <w:rFonts w:cstheme="minorHAnsi"/>
        </w:rPr>
        <w:t>Dove;</w:t>
      </w:r>
      <w:proofErr w:type="gramEnd"/>
    </w:p>
    <w:p w14:paraId="68209463" w14:textId="3A3D74A5" w:rsidR="0047453D" w:rsidRPr="00620EAD" w:rsidRDefault="0047453D" w:rsidP="00B54893">
      <w:pPr>
        <w:spacing w:after="0" w:line="240" w:lineRule="auto"/>
        <w:jc w:val="center"/>
        <w:rPr>
          <w:rFonts w:cstheme="minorHAnsi"/>
        </w:rPr>
      </w:pPr>
      <w:r w:rsidRPr="00620EAD">
        <w:rPr>
          <w:rFonts w:cstheme="minorHAnsi"/>
        </w:rPr>
        <w:t>My heart an altar</w:t>
      </w:r>
      <w:r w:rsidR="00B54893" w:rsidRPr="00620EAD">
        <w:rPr>
          <w:rFonts w:cstheme="minorHAnsi"/>
        </w:rPr>
        <w:t xml:space="preserve"> </w:t>
      </w:r>
      <w:r w:rsidRPr="00620EAD">
        <w:rPr>
          <w:rFonts w:cstheme="minorHAnsi"/>
        </w:rPr>
        <w:t>and Thy love the flame.</w:t>
      </w:r>
      <w:r w:rsidR="009D0C7D" w:rsidRPr="00620EAD">
        <w:rPr>
          <w:rStyle w:val="EndnoteReference"/>
          <w:rFonts w:cstheme="minorHAnsi"/>
        </w:rPr>
        <w:endnoteReference w:id="1"/>
      </w:r>
    </w:p>
    <w:p w14:paraId="44E97CDF" w14:textId="77777777" w:rsidR="0047453D" w:rsidRPr="00620EAD" w:rsidRDefault="0047453D" w:rsidP="00B54893">
      <w:pPr>
        <w:spacing w:after="0" w:line="240" w:lineRule="auto"/>
        <w:jc w:val="both"/>
        <w:rPr>
          <w:rFonts w:cstheme="minorHAnsi"/>
        </w:rPr>
      </w:pPr>
    </w:p>
    <w:p w14:paraId="29934238" w14:textId="77777777" w:rsidR="00370B33" w:rsidRPr="00620EAD" w:rsidRDefault="00370B33" w:rsidP="00370B33">
      <w:pPr>
        <w:spacing w:after="0" w:line="240" w:lineRule="auto"/>
        <w:jc w:val="both"/>
        <w:rPr>
          <w:rFonts w:cstheme="minorHAnsi"/>
        </w:rPr>
      </w:pPr>
      <w:r w:rsidRPr="00620EAD">
        <w:rPr>
          <w:rFonts w:cstheme="minorHAnsi"/>
        </w:rPr>
        <w:t>Take a deep breath and gently stretch. Open your eyes and re-engage with the meeting.</w:t>
      </w:r>
    </w:p>
    <w:p w14:paraId="07622C01" w14:textId="11601F3C" w:rsidR="009702F9" w:rsidRPr="00620EAD" w:rsidRDefault="00370B33" w:rsidP="00370B33">
      <w:pPr>
        <w:spacing w:after="0" w:line="240" w:lineRule="auto"/>
        <w:jc w:val="both"/>
        <w:rPr>
          <w:rFonts w:cstheme="minorHAnsi"/>
          <w:i/>
        </w:rPr>
      </w:pPr>
      <w:r w:rsidRPr="00620EAD">
        <w:rPr>
          <w:rFonts w:cstheme="minorHAnsi"/>
          <w:i/>
        </w:rPr>
        <w:t xml:space="preserve"> </w:t>
      </w:r>
      <w:r w:rsidR="009702F9" w:rsidRPr="00620EAD">
        <w:rPr>
          <w:rFonts w:cstheme="minorHAnsi"/>
          <w:i/>
        </w:rPr>
        <w:t xml:space="preserve">(If time permits, ask, “Does anyone have comments or questions about </w:t>
      </w:r>
      <w:r w:rsidR="001736EC" w:rsidRPr="00620EAD">
        <w:rPr>
          <w:rFonts w:cstheme="minorHAnsi"/>
          <w:i/>
        </w:rPr>
        <w:t>this</w:t>
      </w:r>
      <w:r w:rsidR="009702F9" w:rsidRPr="00620EAD">
        <w:rPr>
          <w:rFonts w:cstheme="minorHAnsi"/>
          <w:i/>
        </w:rPr>
        <w:t xml:space="preserve"> training?”)</w:t>
      </w:r>
    </w:p>
    <w:p w14:paraId="3B115729" w14:textId="77777777" w:rsidR="0047453D" w:rsidRPr="00620EAD" w:rsidRDefault="0047453D" w:rsidP="00B54893">
      <w:pPr>
        <w:spacing w:after="0" w:line="240" w:lineRule="auto"/>
        <w:jc w:val="both"/>
        <w:rPr>
          <w:rFonts w:cstheme="minorHAnsi"/>
          <w:b/>
        </w:rPr>
      </w:pPr>
    </w:p>
    <w:p w14:paraId="23498787" w14:textId="77777777" w:rsidR="00285B9A" w:rsidRPr="00620EAD" w:rsidRDefault="00411D6E" w:rsidP="00B54893">
      <w:pPr>
        <w:spacing w:after="0" w:line="240" w:lineRule="auto"/>
        <w:jc w:val="both"/>
        <w:rPr>
          <w:rFonts w:cstheme="minorHAnsi"/>
          <w:b/>
        </w:rPr>
      </w:pPr>
      <w:r w:rsidRPr="00620EAD">
        <w:rPr>
          <w:rFonts w:cstheme="minorHAnsi"/>
          <w:b/>
        </w:rPr>
        <w:t>0:</w:t>
      </w:r>
      <w:r w:rsidR="00C32B4D" w:rsidRPr="00620EAD">
        <w:rPr>
          <w:rFonts w:cstheme="minorHAnsi"/>
          <w:b/>
        </w:rPr>
        <w:t>20</w:t>
      </w:r>
      <w:r w:rsidR="00285B9A" w:rsidRPr="00620EAD">
        <w:rPr>
          <w:rFonts w:cstheme="minorHAnsi"/>
          <w:b/>
        </w:rPr>
        <w:tab/>
        <w:t>KARIS CONFESSION</w:t>
      </w:r>
    </w:p>
    <w:p w14:paraId="56E11265" w14:textId="77777777" w:rsidR="006F7C99" w:rsidRPr="00620EAD" w:rsidRDefault="006F7C99" w:rsidP="00B54893">
      <w:pPr>
        <w:spacing w:after="0" w:line="240" w:lineRule="auto"/>
        <w:jc w:val="both"/>
        <w:rPr>
          <w:rFonts w:cstheme="minorHAnsi"/>
          <w:b/>
        </w:rPr>
      </w:pPr>
    </w:p>
    <w:p w14:paraId="138B8A0E" w14:textId="2D0F22A0" w:rsidR="00285B9A" w:rsidRPr="00620EAD" w:rsidRDefault="00411D6E" w:rsidP="00B54893">
      <w:pPr>
        <w:spacing w:after="0" w:line="240" w:lineRule="auto"/>
        <w:jc w:val="both"/>
        <w:rPr>
          <w:rFonts w:cstheme="minorHAnsi"/>
          <w:b/>
        </w:rPr>
      </w:pPr>
      <w:r w:rsidRPr="00620EAD">
        <w:rPr>
          <w:rFonts w:cstheme="minorHAnsi"/>
          <w:b/>
        </w:rPr>
        <w:t>0:</w:t>
      </w:r>
      <w:r w:rsidR="00C32B4D" w:rsidRPr="00620EAD">
        <w:rPr>
          <w:rFonts w:cstheme="minorHAnsi"/>
          <w:b/>
        </w:rPr>
        <w:t>21</w:t>
      </w:r>
      <w:r w:rsidR="00285B9A" w:rsidRPr="00620EAD">
        <w:rPr>
          <w:rFonts w:cstheme="minorHAnsi"/>
          <w:b/>
        </w:rPr>
        <w:tab/>
        <w:t>TOOLBOX</w:t>
      </w:r>
    </w:p>
    <w:p w14:paraId="6B3BFAFF" w14:textId="77777777" w:rsidR="006F7C99" w:rsidRPr="00620EAD" w:rsidRDefault="006F7C99" w:rsidP="00B54893">
      <w:pPr>
        <w:spacing w:after="0" w:line="240" w:lineRule="auto"/>
        <w:jc w:val="both"/>
        <w:rPr>
          <w:rFonts w:cstheme="minorHAnsi"/>
        </w:rPr>
      </w:pPr>
    </w:p>
    <w:p w14:paraId="77190683" w14:textId="389299DE" w:rsidR="001C1F69" w:rsidRPr="00620EAD" w:rsidRDefault="001C1F69" w:rsidP="00B54893">
      <w:pPr>
        <w:spacing w:after="0" w:line="240" w:lineRule="auto"/>
        <w:jc w:val="both"/>
        <w:rPr>
          <w:rFonts w:cstheme="minorHAnsi"/>
        </w:rPr>
      </w:pPr>
      <w:r w:rsidRPr="00620EAD">
        <w:rPr>
          <w:rFonts w:cstheme="minorHAnsi"/>
        </w:rPr>
        <w:t xml:space="preserve">All Creation rejoices when we commit to </w:t>
      </w:r>
      <w:proofErr w:type="gramStart"/>
      <w:r w:rsidRPr="00620EAD">
        <w:rPr>
          <w:rFonts w:cstheme="minorHAnsi"/>
        </w:rPr>
        <w:t>living in reality</w:t>
      </w:r>
      <w:proofErr w:type="gramEnd"/>
      <w:r w:rsidRPr="00620EAD">
        <w:rPr>
          <w:rFonts w:cstheme="minorHAnsi"/>
        </w:rPr>
        <w:t>.</w:t>
      </w:r>
      <w:r w:rsidR="00DB2820" w:rsidRPr="00620EAD">
        <w:rPr>
          <w:rFonts w:cstheme="minorHAnsi"/>
        </w:rPr>
        <w:t xml:space="preserve"> Let’s continue to explore KF Confession 7:</w:t>
      </w:r>
    </w:p>
    <w:p w14:paraId="161BD5CA" w14:textId="77777777" w:rsidR="006F7C99" w:rsidRPr="00620EAD" w:rsidRDefault="006F7C99" w:rsidP="00B54893">
      <w:pPr>
        <w:spacing w:after="0" w:line="240" w:lineRule="auto"/>
        <w:jc w:val="both"/>
        <w:rPr>
          <w:rFonts w:cstheme="minorHAnsi"/>
        </w:rPr>
      </w:pPr>
    </w:p>
    <w:p w14:paraId="44E56626" w14:textId="17C74A80" w:rsidR="001D0311" w:rsidRPr="00620EAD" w:rsidRDefault="001D0311" w:rsidP="00B54893">
      <w:pPr>
        <w:spacing w:after="0" w:line="240" w:lineRule="auto"/>
        <w:jc w:val="center"/>
        <w:rPr>
          <w:rFonts w:cstheme="minorHAnsi"/>
        </w:rPr>
      </w:pPr>
      <w:r w:rsidRPr="00620EAD">
        <w:rPr>
          <w:rFonts w:cstheme="minorHAnsi"/>
        </w:rPr>
        <w:t xml:space="preserve">We commit now to </w:t>
      </w:r>
      <w:proofErr w:type="gramStart"/>
      <w:r w:rsidRPr="00620EAD">
        <w:rPr>
          <w:rFonts w:cstheme="minorHAnsi"/>
        </w:rPr>
        <w:t>live in reality, choosing</w:t>
      </w:r>
      <w:proofErr w:type="gramEnd"/>
      <w:r w:rsidRPr="00620EAD">
        <w:rPr>
          <w:rFonts w:cstheme="minorHAnsi"/>
        </w:rPr>
        <w:t xml:space="preserve"> to believe rather than judge.</w:t>
      </w:r>
    </w:p>
    <w:p w14:paraId="153FF103" w14:textId="21523B70" w:rsidR="00101C37" w:rsidRPr="00620EAD" w:rsidRDefault="00101C37" w:rsidP="00B54893">
      <w:pPr>
        <w:spacing w:after="0" w:line="240" w:lineRule="auto"/>
        <w:jc w:val="both"/>
        <w:rPr>
          <w:rFonts w:cstheme="minorHAnsi"/>
        </w:rPr>
      </w:pPr>
    </w:p>
    <w:p w14:paraId="61C6DF99" w14:textId="507F5C19" w:rsidR="002C2253" w:rsidRPr="00620EAD" w:rsidRDefault="002C2253" w:rsidP="002C2253">
      <w:pPr>
        <w:spacing w:after="0" w:line="240" w:lineRule="auto"/>
        <w:jc w:val="both"/>
        <w:rPr>
          <w:rFonts w:cstheme="minorHAnsi"/>
        </w:rPr>
      </w:pPr>
      <w:r w:rsidRPr="00620EAD">
        <w:rPr>
          <w:rFonts w:cstheme="minorHAnsi"/>
        </w:rPr>
        <w:t xml:space="preserve">Tell God that you are committed to recognizing the reality of your own life and the lives of others. The Book of Proverbs is a trustworthy guide which, together with your life experience, will train you to rightly interpret what the fruit of your own or another’s life reveals. When you see misoriented fruit, you can simply believe it and continue to train hard. </w:t>
      </w:r>
    </w:p>
    <w:p w14:paraId="6ABEFABF" w14:textId="77777777" w:rsidR="002C2253" w:rsidRPr="00620EAD" w:rsidRDefault="002C2253" w:rsidP="00B54893">
      <w:pPr>
        <w:spacing w:after="0" w:line="240" w:lineRule="auto"/>
        <w:jc w:val="both"/>
        <w:rPr>
          <w:rFonts w:cstheme="minorHAnsi"/>
        </w:rPr>
      </w:pPr>
    </w:p>
    <w:p w14:paraId="3D7F5CAD" w14:textId="46F7845E" w:rsidR="001C1F69" w:rsidRPr="00620EAD" w:rsidRDefault="0092157A" w:rsidP="00B54893">
      <w:pPr>
        <w:spacing w:after="0" w:line="240" w:lineRule="auto"/>
        <w:jc w:val="both"/>
        <w:rPr>
          <w:rFonts w:cstheme="minorHAnsi"/>
        </w:rPr>
      </w:pPr>
      <w:r w:rsidRPr="00620EAD">
        <w:rPr>
          <w:rFonts w:cstheme="minorHAnsi"/>
        </w:rPr>
        <w:t>In the</w:t>
      </w:r>
      <w:r w:rsidR="000D1D82" w:rsidRPr="00620EAD">
        <w:rPr>
          <w:rFonts w:cstheme="minorHAnsi"/>
        </w:rPr>
        <w:t xml:space="preserve"> world of cause and effect, training is a</w:t>
      </w:r>
      <w:r w:rsidRPr="00620EAD">
        <w:rPr>
          <w:rFonts w:cstheme="minorHAnsi"/>
        </w:rPr>
        <w:t xml:space="preserve"> season of </w:t>
      </w:r>
      <w:r w:rsidRPr="006C4E1C">
        <w:rPr>
          <w:rFonts w:cstheme="minorHAnsi"/>
        </w:rPr>
        <w:t xml:space="preserve">pedaling. </w:t>
      </w:r>
      <w:r w:rsidR="005E20C2" w:rsidRPr="006C4E1C">
        <w:rPr>
          <w:rFonts w:cstheme="minorHAnsi"/>
        </w:rPr>
        <w:t xml:space="preserve">It is </w:t>
      </w:r>
      <w:r w:rsidR="00B54893" w:rsidRPr="006C4E1C">
        <w:rPr>
          <w:rFonts w:cstheme="minorHAnsi"/>
        </w:rPr>
        <w:t xml:space="preserve">a time of </w:t>
      </w:r>
      <w:r w:rsidR="005E20C2" w:rsidRPr="006C4E1C">
        <w:rPr>
          <w:rFonts w:cstheme="minorHAnsi"/>
        </w:rPr>
        <w:t xml:space="preserve">planting positive </w:t>
      </w:r>
      <w:proofErr w:type="gramStart"/>
      <w:r w:rsidR="005E20C2" w:rsidRPr="006C4E1C">
        <w:rPr>
          <w:rFonts w:cstheme="minorHAnsi"/>
        </w:rPr>
        <w:t>seed</w:t>
      </w:r>
      <w:proofErr w:type="gramEnd"/>
      <w:r w:rsidR="005E20C2" w:rsidRPr="006C4E1C">
        <w:rPr>
          <w:rFonts w:cstheme="minorHAnsi"/>
        </w:rPr>
        <w:t xml:space="preserve"> </w:t>
      </w:r>
      <w:proofErr w:type="gramStart"/>
      <w:r w:rsidR="00083C61" w:rsidRPr="006C4E1C">
        <w:rPr>
          <w:rFonts w:cstheme="minorHAnsi"/>
        </w:rPr>
        <w:t>in order to</w:t>
      </w:r>
      <w:proofErr w:type="gramEnd"/>
      <w:r w:rsidR="00083C61" w:rsidRPr="006C4E1C">
        <w:rPr>
          <w:rFonts w:cstheme="minorHAnsi"/>
        </w:rPr>
        <w:t xml:space="preserve"> get </w:t>
      </w:r>
      <w:r w:rsidR="005E20C2" w:rsidRPr="006C4E1C">
        <w:rPr>
          <w:rFonts w:cstheme="minorHAnsi"/>
        </w:rPr>
        <w:t xml:space="preserve">positive outcomes. </w:t>
      </w:r>
      <w:r w:rsidR="004E50AC" w:rsidRPr="006C4E1C">
        <w:rPr>
          <w:rFonts w:cstheme="minorHAnsi"/>
        </w:rPr>
        <w:t>We</w:t>
      </w:r>
      <w:r w:rsidR="005E20C2" w:rsidRPr="006C4E1C">
        <w:rPr>
          <w:rFonts w:cstheme="minorHAnsi"/>
        </w:rPr>
        <w:t xml:space="preserve"> can plant </w:t>
      </w:r>
      <w:proofErr w:type="gramStart"/>
      <w:r w:rsidR="00C15597" w:rsidRPr="006C4E1C">
        <w:rPr>
          <w:rFonts w:cstheme="minorHAnsi"/>
        </w:rPr>
        <w:t>seed</w:t>
      </w:r>
      <w:proofErr w:type="gramEnd"/>
      <w:r w:rsidR="00C15597" w:rsidRPr="006C4E1C">
        <w:rPr>
          <w:rFonts w:cstheme="minorHAnsi"/>
        </w:rPr>
        <w:t xml:space="preserve"> that </w:t>
      </w:r>
      <w:proofErr w:type="gramStart"/>
      <w:r w:rsidR="00C15597" w:rsidRPr="006C4E1C">
        <w:rPr>
          <w:rFonts w:cstheme="minorHAnsi"/>
        </w:rPr>
        <w:t>produces</w:t>
      </w:r>
      <w:proofErr w:type="gramEnd"/>
      <w:r w:rsidR="005E20C2" w:rsidRPr="006C4E1C">
        <w:rPr>
          <w:rFonts w:cstheme="minorHAnsi"/>
        </w:rPr>
        <w:t xml:space="preserve"> destructive fruit</w:t>
      </w:r>
      <w:r w:rsidR="004E50AC" w:rsidRPr="00620EAD">
        <w:rPr>
          <w:rFonts w:cstheme="minorHAnsi"/>
        </w:rPr>
        <w:t xml:space="preserve">, </w:t>
      </w:r>
      <w:r w:rsidR="005E20C2" w:rsidRPr="00620EAD">
        <w:rPr>
          <w:rFonts w:cstheme="minorHAnsi"/>
        </w:rPr>
        <w:t>or</w:t>
      </w:r>
      <w:r w:rsidR="004E50AC" w:rsidRPr="00620EAD">
        <w:rPr>
          <w:rFonts w:cstheme="minorHAnsi"/>
        </w:rPr>
        <w:t xml:space="preserve"> we can plant</w:t>
      </w:r>
      <w:r w:rsidR="005E20C2" w:rsidRPr="00620EAD">
        <w:rPr>
          <w:rFonts w:cstheme="minorHAnsi"/>
        </w:rPr>
        <w:t xml:space="preserve"> </w:t>
      </w:r>
      <w:proofErr w:type="gramStart"/>
      <w:r w:rsidR="00E150AF" w:rsidRPr="00620EAD">
        <w:rPr>
          <w:rFonts w:cstheme="minorHAnsi"/>
        </w:rPr>
        <w:t>seed</w:t>
      </w:r>
      <w:proofErr w:type="gramEnd"/>
      <w:r w:rsidR="00E150AF" w:rsidRPr="00620EAD">
        <w:rPr>
          <w:rFonts w:cstheme="minorHAnsi"/>
        </w:rPr>
        <w:t xml:space="preserve"> </w:t>
      </w:r>
      <w:r w:rsidR="00C15597" w:rsidRPr="00620EAD">
        <w:rPr>
          <w:rFonts w:cstheme="minorHAnsi"/>
        </w:rPr>
        <w:t xml:space="preserve">that </w:t>
      </w:r>
      <w:proofErr w:type="gramStart"/>
      <w:r w:rsidR="00C15597" w:rsidRPr="00620EAD">
        <w:rPr>
          <w:rFonts w:cstheme="minorHAnsi"/>
        </w:rPr>
        <w:t>produces</w:t>
      </w:r>
      <w:proofErr w:type="gramEnd"/>
      <w:r w:rsidR="00C15597" w:rsidRPr="00620EAD">
        <w:rPr>
          <w:rFonts w:cstheme="minorHAnsi"/>
        </w:rPr>
        <w:t xml:space="preserve"> </w:t>
      </w:r>
      <w:r w:rsidR="0035131C" w:rsidRPr="00620EAD">
        <w:rPr>
          <w:rFonts w:cstheme="minorHAnsi"/>
        </w:rPr>
        <w:t xml:space="preserve">fruit that </w:t>
      </w:r>
      <w:proofErr w:type="gramStart"/>
      <w:r w:rsidR="0035131C" w:rsidRPr="00620EAD">
        <w:rPr>
          <w:rFonts w:cstheme="minorHAnsi"/>
        </w:rPr>
        <w:t>benefits</w:t>
      </w:r>
      <w:proofErr w:type="gramEnd"/>
      <w:r w:rsidR="00101C37" w:rsidRPr="00620EAD">
        <w:rPr>
          <w:rFonts w:cstheme="minorHAnsi"/>
        </w:rPr>
        <w:t xml:space="preserve"> </w:t>
      </w:r>
      <w:r w:rsidR="00C15597" w:rsidRPr="00620EAD">
        <w:rPr>
          <w:rFonts w:cstheme="minorHAnsi"/>
        </w:rPr>
        <w:t>both ourselves and others</w:t>
      </w:r>
      <w:r w:rsidR="005E20C2" w:rsidRPr="00620EAD">
        <w:rPr>
          <w:rFonts w:cstheme="minorHAnsi"/>
        </w:rPr>
        <w:t xml:space="preserve">. </w:t>
      </w:r>
      <w:r w:rsidR="00C15597" w:rsidRPr="00620EAD">
        <w:rPr>
          <w:rFonts w:cstheme="minorHAnsi"/>
        </w:rPr>
        <w:t>This g</w:t>
      </w:r>
      <w:r w:rsidR="00F72503" w:rsidRPr="00620EAD">
        <w:rPr>
          <w:rFonts w:cstheme="minorHAnsi"/>
        </w:rPr>
        <w:t>l</w:t>
      </w:r>
      <w:r w:rsidR="001C081A" w:rsidRPr="00620EAD">
        <w:rPr>
          <w:rFonts w:cstheme="minorHAnsi"/>
        </w:rPr>
        <w:t>orious fruit</w:t>
      </w:r>
      <w:r w:rsidR="00101C37" w:rsidRPr="00620EAD">
        <w:rPr>
          <w:rFonts w:cstheme="minorHAnsi"/>
        </w:rPr>
        <w:t xml:space="preserve"> </w:t>
      </w:r>
      <w:r w:rsidR="00E150AF" w:rsidRPr="00620EAD">
        <w:rPr>
          <w:rFonts w:cstheme="minorHAnsi"/>
        </w:rPr>
        <w:t>is evidence of</w:t>
      </w:r>
      <w:r w:rsidR="001C081A" w:rsidRPr="00620EAD">
        <w:rPr>
          <w:rFonts w:cstheme="minorHAnsi"/>
        </w:rPr>
        <w:t xml:space="preserve"> a </w:t>
      </w:r>
      <w:r w:rsidR="000A667D" w:rsidRPr="00620EAD">
        <w:rPr>
          <w:rFonts w:cstheme="minorHAnsi"/>
        </w:rPr>
        <w:t xml:space="preserve">True Self connected to </w:t>
      </w:r>
      <w:r w:rsidR="0084323F" w:rsidRPr="00620EAD">
        <w:rPr>
          <w:rFonts w:cstheme="minorHAnsi"/>
        </w:rPr>
        <w:t xml:space="preserve">and circulating with </w:t>
      </w:r>
      <w:r w:rsidR="000A667D" w:rsidRPr="00620EAD">
        <w:rPr>
          <w:rFonts w:cstheme="minorHAnsi"/>
        </w:rPr>
        <w:t xml:space="preserve">a real God. </w:t>
      </w:r>
      <w:r w:rsidR="00F72503" w:rsidRPr="00620EAD">
        <w:rPr>
          <w:rFonts w:cstheme="minorHAnsi"/>
        </w:rPr>
        <w:t xml:space="preserve">Your </w:t>
      </w:r>
      <w:r w:rsidR="00F72503" w:rsidRPr="00620EAD">
        <w:rPr>
          <w:rFonts w:cstheme="minorHAnsi"/>
          <w:b/>
        </w:rPr>
        <w:t>Meeti</w:t>
      </w:r>
      <w:r w:rsidR="000A667D" w:rsidRPr="00620EAD">
        <w:rPr>
          <w:rFonts w:cstheme="minorHAnsi"/>
          <w:b/>
        </w:rPr>
        <w:t>ng Preparation Guide</w:t>
      </w:r>
      <w:r w:rsidR="000A667D" w:rsidRPr="00620EAD">
        <w:rPr>
          <w:rFonts w:cstheme="minorHAnsi"/>
        </w:rPr>
        <w:t xml:space="preserve"> </w:t>
      </w:r>
      <w:r w:rsidR="00F72503" w:rsidRPr="00620EAD">
        <w:rPr>
          <w:rFonts w:cstheme="minorHAnsi"/>
        </w:rPr>
        <w:t>records the man</w:t>
      </w:r>
      <w:r w:rsidR="000A667D" w:rsidRPr="00620EAD">
        <w:rPr>
          <w:rFonts w:cstheme="minorHAnsi"/>
        </w:rPr>
        <w:t xml:space="preserve">y harvests that result from your planting. </w:t>
      </w:r>
      <w:r w:rsidR="00F72503" w:rsidRPr="00620EAD">
        <w:rPr>
          <w:rFonts w:cstheme="minorHAnsi"/>
        </w:rPr>
        <w:t xml:space="preserve">When </w:t>
      </w:r>
      <w:r w:rsidR="00A57974" w:rsidRPr="00620EAD">
        <w:rPr>
          <w:rFonts w:cstheme="minorHAnsi"/>
        </w:rPr>
        <w:t>you</w:t>
      </w:r>
      <w:r w:rsidR="00F72503" w:rsidRPr="00620EAD">
        <w:rPr>
          <w:rFonts w:cstheme="minorHAnsi"/>
        </w:rPr>
        <w:t xml:space="preserve"> see oriented fruit</w:t>
      </w:r>
      <w:r w:rsidR="008D785D" w:rsidRPr="00620EAD">
        <w:rPr>
          <w:rFonts w:cstheme="minorHAnsi"/>
        </w:rPr>
        <w:t xml:space="preserve"> in </w:t>
      </w:r>
      <w:r w:rsidR="00A57974" w:rsidRPr="00620EAD">
        <w:rPr>
          <w:rFonts w:cstheme="minorHAnsi"/>
        </w:rPr>
        <w:t>your life</w:t>
      </w:r>
      <w:r w:rsidR="00E150AF" w:rsidRPr="00620EAD">
        <w:rPr>
          <w:rFonts w:cstheme="minorHAnsi"/>
        </w:rPr>
        <w:t>,</w:t>
      </w:r>
      <w:r w:rsidR="008D785D" w:rsidRPr="00620EAD">
        <w:rPr>
          <w:rFonts w:cstheme="minorHAnsi"/>
        </w:rPr>
        <w:t xml:space="preserve"> </w:t>
      </w:r>
      <w:r w:rsidR="00A57974" w:rsidRPr="00620EAD">
        <w:rPr>
          <w:rFonts w:cstheme="minorHAnsi"/>
        </w:rPr>
        <w:t>you</w:t>
      </w:r>
      <w:r w:rsidR="008D785D" w:rsidRPr="00620EAD">
        <w:rPr>
          <w:rFonts w:cstheme="minorHAnsi"/>
        </w:rPr>
        <w:t xml:space="preserve"> can enjoy it with gratitude. P</w:t>
      </w:r>
      <w:r w:rsidR="00F72503" w:rsidRPr="00620EAD">
        <w:rPr>
          <w:rFonts w:cstheme="minorHAnsi"/>
        </w:rPr>
        <w:t xml:space="preserve">at </w:t>
      </w:r>
      <w:r w:rsidR="008D785D" w:rsidRPr="00620EAD">
        <w:rPr>
          <w:rFonts w:cstheme="minorHAnsi"/>
        </w:rPr>
        <w:t>yourself</w:t>
      </w:r>
      <w:r w:rsidR="00F72503" w:rsidRPr="00620EAD">
        <w:rPr>
          <w:rFonts w:cstheme="minorHAnsi"/>
        </w:rPr>
        <w:t xml:space="preserve"> on</w:t>
      </w:r>
      <w:r w:rsidR="008D785D" w:rsidRPr="00620EAD">
        <w:rPr>
          <w:rFonts w:cstheme="minorHAnsi"/>
        </w:rPr>
        <w:t xml:space="preserve"> the back for a job well done.</w:t>
      </w:r>
      <w:r w:rsidR="000A667D" w:rsidRPr="00620EAD">
        <w:rPr>
          <w:rFonts w:cstheme="minorHAnsi"/>
        </w:rPr>
        <w:t xml:space="preserve"> </w:t>
      </w:r>
    </w:p>
    <w:p w14:paraId="5A133E26" w14:textId="77777777" w:rsidR="006F7C99" w:rsidRPr="00620EAD" w:rsidRDefault="006F7C99" w:rsidP="00B54893">
      <w:pPr>
        <w:spacing w:after="0" w:line="240" w:lineRule="auto"/>
        <w:jc w:val="both"/>
        <w:rPr>
          <w:rFonts w:cstheme="minorHAnsi"/>
        </w:rPr>
      </w:pPr>
    </w:p>
    <w:p w14:paraId="2F4427D3" w14:textId="209DD1C8" w:rsidR="00F72503" w:rsidRPr="00620EAD" w:rsidRDefault="00E150AF" w:rsidP="00B54893">
      <w:pPr>
        <w:spacing w:after="0" w:line="240" w:lineRule="auto"/>
        <w:jc w:val="both"/>
        <w:rPr>
          <w:rFonts w:cstheme="minorHAnsi"/>
        </w:rPr>
      </w:pPr>
      <w:r w:rsidRPr="00620EAD">
        <w:rPr>
          <w:rFonts w:cstheme="minorHAnsi"/>
        </w:rPr>
        <w:t xml:space="preserve">Whether </w:t>
      </w:r>
      <w:r w:rsidR="00A57974" w:rsidRPr="00620EAD">
        <w:rPr>
          <w:rFonts w:cstheme="minorHAnsi"/>
        </w:rPr>
        <w:t>you</w:t>
      </w:r>
      <w:r w:rsidRPr="00620EAD">
        <w:rPr>
          <w:rFonts w:cstheme="minorHAnsi"/>
        </w:rPr>
        <w:t xml:space="preserve"> are in a season of pedaling or coasting</w:t>
      </w:r>
      <w:r w:rsidR="008A25DB" w:rsidRPr="00620EAD">
        <w:rPr>
          <w:rFonts w:cstheme="minorHAnsi"/>
        </w:rPr>
        <w:t xml:space="preserve">, </w:t>
      </w:r>
      <w:r w:rsidR="00A57974" w:rsidRPr="00620EAD">
        <w:rPr>
          <w:rFonts w:cstheme="minorHAnsi"/>
        </w:rPr>
        <w:t xml:space="preserve">you can be certain </w:t>
      </w:r>
      <w:r w:rsidR="000A667D" w:rsidRPr="00620EAD">
        <w:rPr>
          <w:rFonts w:cstheme="minorHAnsi"/>
        </w:rPr>
        <w:t xml:space="preserve">that </w:t>
      </w:r>
      <w:r w:rsidR="00A57974" w:rsidRPr="00620EAD">
        <w:rPr>
          <w:rFonts w:cstheme="minorHAnsi"/>
        </w:rPr>
        <w:t>you</w:t>
      </w:r>
      <w:r w:rsidR="000A667D" w:rsidRPr="00620EAD">
        <w:rPr>
          <w:rFonts w:cstheme="minorHAnsi"/>
        </w:rPr>
        <w:t xml:space="preserve"> will eventually suffer again. </w:t>
      </w:r>
      <w:r w:rsidR="001C1F69" w:rsidRPr="00620EAD">
        <w:rPr>
          <w:rFonts w:cstheme="minorHAnsi"/>
        </w:rPr>
        <w:t xml:space="preserve">Suffering is </w:t>
      </w:r>
      <w:r w:rsidR="00A57974" w:rsidRPr="00620EAD">
        <w:rPr>
          <w:rFonts w:cstheme="minorHAnsi"/>
        </w:rPr>
        <w:t xml:space="preserve">inherent in every </w:t>
      </w:r>
      <w:r w:rsidR="001C1F69" w:rsidRPr="00620EAD">
        <w:rPr>
          <w:rFonts w:cstheme="minorHAnsi"/>
        </w:rPr>
        <w:t xml:space="preserve">new </w:t>
      </w:r>
      <w:r w:rsidR="001C1F69" w:rsidRPr="006C4E1C">
        <w:rPr>
          <w:rFonts w:cstheme="minorHAnsi"/>
        </w:rPr>
        <w:t>birth</w:t>
      </w:r>
      <w:r w:rsidR="004E50AC" w:rsidRPr="006C4E1C">
        <w:rPr>
          <w:rFonts w:cstheme="minorHAnsi"/>
        </w:rPr>
        <w:t>, and at times</w:t>
      </w:r>
      <w:r w:rsidR="001C1F69" w:rsidRPr="006C4E1C">
        <w:rPr>
          <w:rFonts w:cstheme="minorHAnsi"/>
        </w:rPr>
        <w:t xml:space="preserve"> we just</w:t>
      </w:r>
      <w:r w:rsidR="001C1F69" w:rsidRPr="00620EAD">
        <w:rPr>
          <w:rFonts w:cstheme="minorHAnsi"/>
        </w:rPr>
        <w:t xml:space="preserve"> </w:t>
      </w:r>
      <w:proofErr w:type="gramStart"/>
      <w:r w:rsidR="001C1F69" w:rsidRPr="00620EAD">
        <w:rPr>
          <w:rFonts w:cstheme="minorHAnsi"/>
        </w:rPr>
        <w:t>have to</w:t>
      </w:r>
      <w:proofErr w:type="gramEnd"/>
      <w:r w:rsidR="001C1F69" w:rsidRPr="00620EAD">
        <w:rPr>
          <w:rFonts w:cstheme="minorHAnsi"/>
        </w:rPr>
        <w:t xml:space="preserve"> mindfully endure </w:t>
      </w:r>
      <w:r w:rsidR="008D785D" w:rsidRPr="00620EAD">
        <w:rPr>
          <w:rFonts w:cstheme="minorHAnsi"/>
        </w:rPr>
        <w:t xml:space="preserve">suffering until </w:t>
      </w:r>
      <w:r w:rsidR="0043500B" w:rsidRPr="00620EAD">
        <w:rPr>
          <w:rFonts w:cstheme="minorHAnsi"/>
        </w:rPr>
        <w:t>its deep work</w:t>
      </w:r>
      <w:r w:rsidR="008D785D" w:rsidRPr="00620EAD">
        <w:rPr>
          <w:rFonts w:cstheme="minorHAnsi"/>
        </w:rPr>
        <w:t xml:space="preserve"> is completed</w:t>
      </w:r>
      <w:r w:rsidR="001C1F69" w:rsidRPr="00620EAD">
        <w:rPr>
          <w:rFonts w:cstheme="minorHAnsi"/>
        </w:rPr>
        <w:t xml:space="preserve">. </w:t>
      </w:r>
      <w:r w:rsidR="00290642" w:rsidRPr="00620EAD">
        <w:rPr>
          <w:rFonts w:cstheme="minorHAnsi"/>
        </w:rPr>
        <w:t xml:space="preserve">In fact, the most powerful kinds of growth can only be released through prolonged suffering—sometimes over years, or even decades. </w:t>
      </w:r>
      <w:r w:rsidR="00F72503" w:rsidRPr="00620EAD">
        <w:rPr>
          <w:rFonts w:cstheme="minorHAnsi"/>
        </w:rPr>
        <w:t>Suffe</w:t>
      </w:r>
      <w:r w:rsidR="000A667D" w:rsidRPr="00620EAD">
        <w:rPr>
          <w:rFonts w:cstheme="minorHAnsi"/>
        </w:rPr>
        <w:t>ring is part of training hard</w:t>
      </w:r>
      <w:r w:rsidR="00E93A6A" w:rsidRPr="00620EAD">
        <w:rPr>
          <w:rFonts w:cstheme="minorHAnsi"/>
        </w:rPr>
        <w:t>, so if</w:t>
      </w:r>
      <w:r w:rsidR="0043500B" w:rsidRPr="00620EAD">
        <w:rPr>
          <w:rFonts w:cstheme="minorHAnsi"/>
        </w:rPr>
        <w:t xml:space="preserve"> you are training hard, real suffering is inevitable</w:t>
      </w:r>
      <w:r w:rsidR="000A667D" w:rsidRPr="00620EAD">
        <w:rPr>
          <w:rFonts w:cstheme="minorHAnsi"/>
        </w:rPr>
        <w:t xml:space="preserve">. </w:t>
      </w:r>
      <w:r w:rsidR="0043500B" w:rsidRPr="00620EAD">
        <w:rPr>
          <w:rFonts w:cstheme="minorHAnsi"/>
        </w:rPr>
        <w:t xml:space="preserve">However, </w:t>
      </w:r>
      <w:r w:rsidR="00290642" w:rsidRPr="00620EAD">
        <w:rPr>
          <w:rFonts w:cstheme="minorHAnsi"/>
        </w:rPr>
        <w:t>r</w:t>
      </w:r>
      <w:r w:rsidR="001C1F69" w:rsidRPr="00620EAD">
        <w:rPr>
          <w:rFonts w:cstheme="minorHAnsi"/>
        </w:rPr>
        <w:t>eal oriented suffering</w:t>
      </w:r>
      <w:r w:rsidR="00F72503" w:rsidRPr="00620EAD">
        <w:rPr>
          <w:rFonts w:cstheme="minorHAnsi"/>
        </w:rPr>
        <w:t xml:space="preserve"> </w:t>
      </w:r>
      <w:r w:rsidR="008D785D" w:rsidRPr="00620EAD">
        <w:rPr>
          <w:rFonts w:cstheme="minorHAnsi"/>
        </w:rPr>
        <w:t>is less traumatic</w:t>
      </w:r>
      <w:r w:rsidR="00F72503" w:rsidRPr="00620EAD">
        <w:rPr>
          <w:rFonts w:cstheme="minorHAnsi"/>
        </w:rPr>
        <w:t xml:space="preserve"> </w:t>
      </w:r>
      <w:r w:rsidR="001C1F69" w:rsidRPr="00620EAD">
        <w:rPr>
          <w:rFonts w:cstheme="minorHAnsi"/>
        </w:rPr>
        <w:t xml:space="preserve">than the suffering that we </w:t>
      </w:r>
      <w:r w:rsidR="00F72503" w:rsidRPr="00620EAD">
        <w:rPr>
          <w:rFonts w:cstheme="minorHAnsi"/>
        </w:rPr>
        <w:t xml:space="preserve">impose </w:t>
      </w:r>
      <w:r w:rsidR="0043500B" w:rsidRPr="00620EAD">
        <w:rPr>
          <w:rFonts w:cstheme="minorHAnsi"/>
        </w:rPr>
        <w:t>u</w:t>
      </w:r>
      <w:r w:rsidRPr="00620EAD">
        <w:rPr>
          <w:rFonts w:cstheme="minorHAnsi"/>
        </w:rPr>
        <w:t xml:space="preserve">pon </w:t>
      </w:r>
      <w:r w:rsidR="00F72503" w:rsidRPr="00620EAD">
        <w:rPr>
          <w:rFonts w:cstheme="minorHAnsi"/>
        </w:rPr>
        <w:t xml:space="preserve">ourselves </w:t>
      </w:r>
      <w:r w:rsidR="009A7E31" w:rsidRPr="00620EAD">
        <w:rPr>
          <w:rFonts w:cstheme="minorHAnsi"/>
        </w:rPr>
        <w:t xml:space="preserve">by </w:t>
      </w:r>
      <w:r w:rsidR="0043500B" w:rsidRPr="00620EAD">
        <w:rPr>
          <w:rFonts w:cstheme="minorHAnsi"/>
        </w:rPr>
        <w:t>clinging</w:t>
      </w:r>
      <w:r w:rsidR="000A667D" w:rsidRPr="00620EAD">
        <w:rPr>
          <w:rFonts w:cstheme="minorHAnsi"/>
        </w:rPr>
        <w:t xml:space="preserve"> to our pride system</w:t>
      </w:r>
      <w:r w:rsidR="001C1F69" w:rsidRPr="00620EAD">
        <w:rPr>
          <w:rFonts w:cstheme="minorHAnsi"/>
        </w:rPr>
        <w:t xml:space="preserve"> </w:t>
      </w:r>
      <w:r w:rsidR="00D4124D" w:rsidRPr="00620EAD">
        <w:rPr>
          <w:rFonts w:cstheme="minorHAnsi"/>
        </w:rPr>
        <w:t xml:space="preserve">and </w:t>
      </w:r>
      <w:r w:rsidR="0043500B" w:rsidRPr="00620EAD">
        <w:rPr>
          <w:rFonts w:cstheme="minorHAnsi"/>
        </w:rPr>
        <w:t xml:space="preserve">trying to </w:t>
      </w:r>
      <w:r w:rsidR="001C1F69" w:rsidRPr="00620EAD">
        <w:rPr>
          <w:rFonts w:cstheme="minorHAnsi"/>
        </w:rPr>
        <w:t>save our Idol’s life</w:t>
      </w:r>
      <w:r w:rsidR="000A667D" w:rsidRPr="00620EAD">
        <w:rPr>
          <w:rFonts w:cstheme="minorHAnsi"/>
        </w:rPr>
        <w:t xml:space="preserve">. </w:t>
      </w:r>
      <w:r w:rsidR="00B920FD" w:rsidRPr="00620EAD">
        <w:rPr>
          <w:rFonts w:cstheme="minorHAnsi"/>
        </w:rPr>
        <w:t xml:space="preserve">If we </w:t>
      </w:r>
      <w:r w:rsidR="0043500B" w:rsidRPr="00620EAD">
        <w:rPr>
          <w:rFonts w:cstheme="minorHAnsi"/>
        </w:rPr>
        <w:t xml:space="preserve">are suffering </w:t>
      </w:r>
      <w:r w:rsidR="00B920FD" w:rsidRPr="00620EAD">
        <w:rPr>
          <w:rFonts w:cstheme="minorHAnsi"/>
        </w:rPr>
        <w:t xml:space="preserve">because </w:t>
      </w:r>
      <w:r w:rsidR="0092157A" w:rsidRPr="00620EAD">
        <w:rPr>
          <w:rFonts w:cstheme="minorHAnsi"/>
        </w:rPr>
        <w:t>of hurt pride, God</w:t>
      </w:r>
      <w:r w:rsidR="00165170" w:rsidRPr="00620EAD">
        <w:rPr>
          <w:rFonts w:cstheme="minorHAnsi"/>
        </w:rPr>
        <w:t xml:space="preserve"> </w:t>
      </w:r>
      <w:proofErr w:type="gramStart"/>
      <w:r w:rsidR="00165170" w:rsidRPr="00620EAD">
        <w:rPr>
          <w:rFonts w:cstheme="minorHAnsi"/>
        </w:rPr>
        <w:t>has to</w:t>
      </w:r>
      <w:proofErr w:type="gramEnd"/>
      <w:r w:rsidR="00165170" w:rsidRPr="00620EAD">
        <w:rPr>
          <w:rFonts w:cstheme="minorHAnsi"/>
        </w:rPr>
        <w:t xml:space="preserve"> oppose us</w:t>
      </w:r>
      <w:r w:rsidRPr="00620EAD">
        <w:rPr>
          <w:rFonts w:cstheme="minorHAnsi"/>
        </w:rPr>
        <w:t>,</w:t>
      </w:r>
      <w:r w:rsidR="0092157A" w:rsidRPr="00620EAD">
        <w:rPr>
          <w:rFonts w:cstheme="minorHAnsi"/>
        </w:rPr>
        <w:t xml:space="preserve"> </w:t>
      </w:r>
      <w:r w:rsidR="001509C9" w:rsidRPr="00620EAD">
        <w:rPr>
          <w:rFonts w:cstheme="minorHAnsi"/>
        </w:rPr>
        <w:t>and</w:t>
      </w:r>
      <w:r w:rsidR="008D785D" w:rsidRPr="00620EAD">
        <w:rPr>
          <w:rFonts w:cstheme="minorHAnsi"/>
        </w:rPr>
        <w:t xml:space="preserve"> our suffering</w:t>
      </w:r>
      <w:r w:rsidR="001509C9" w:rsidRPr="00620EAD">
        <w:rPr>
          <w:rFonts w:cstheme="minorHAnsi"/>
        </w:rPr>
        <w:t xml:space="preserve"> becomes torment.</w:t>
      </w:r>
      <w:r w:rsidR="008D785D" w:rsidRPr="00620EAD">
        <w:rPr>
          <w:rFonts w:cstheme="minorHAnsi"/>
        </w:rPr>
        <w:t xml:space="preserve"> </w:t>
      </w:r>
      <w:r w:rsidR="0084323F" w:rsidRPr="00620EAD">
        <w:rPr>
          <w:rFonts w:cstheme="minorHAnsi"/>
        </w:rPr>
        <w:t>But if</w:t>
      </w:r>
      <w:r w:rsidR="0043500B" w:rsidRPr="00620EAD">
        <w:rPr>
          <w:rFonts w:cstheme="minorHAnsi"/>
        </w:rPr>
        <w:t xml:space="preserve"> </w:t>
      </w:r>
      <w:r w:rsidR="001C1F69" w:rsidRPr="00620EAD">
        <w:rPr>
          <w:rFonts w:cstheme="minorHAnsi"/>
        </w:rPr>
        <w:t>we choose</w:t>
      </w:r>
      <w:r w:rsidR="000A667D" w:rsidRPr="00620EAD">
        <w:rPr>
          <w:rFonts w:cstheme="minorHAnsi"/>
        </w:rPr>
        <w:t xml:space="preserve"> </w:t>
      </w:r>
      <w:r w:rsidR="001B635F" w:rsidRPr="00620EAD">
        <w:rPr>
          <w:rFonts w:cstheme="minorHAnsi"/>
        </w:rPr>
        <w:t>humility, God</w:t>
      </w:r>
      <w:r w:rsidR="000A667D" w:rsidRPr="00620EAD">
        <w:rPr>
          <w:rFonts w:cstheme="minorHAnsi"/>
        </w:rPr>
        <w:t xml:space="preserve"> is ready to give us</w:t>
      </w:r>
      <w:r w:rsidR="000D1D82" w:rsidRPr="00620EAD">
        <w:rPr>
          <w:rFonts w:cstheme="minorHAnsi"/>
        </w:rPr>
        <w:t xml:space="preserve"> gifts of grace</w:t>
      </w:r>
      <w:r w:rsidR="000A667D" w:rsidRPr="00620EAD">
        <w:rPr>
          <w:rFonts w:cstheme="minorHAnsi"/>
        </w:rPr>
        <w:t xml:space="preserve">. </w:t>
      </w:r>
      <w:r w:rsidR="0043500B" w:rsidRPr="00620EAD">
        <w:rPr>
          <w:rFonts w:cstheme="minorHAnsi"/>
        </w:rPr>
        <w:t>So, w</w:t>
      </w:r>
      <w:r w:rsidR="00F72503" w:rsidRPr="00620EAD">
        <w:rPr>
          <w:rFonts w:cstheme="minorHAnsi"/>
        </w:rPr>
        <w:t xml:space="preserve">hen you are suffering, </w:t>
      </w:r>
      <w:r w:rsidR="00665E0C" w:rsidRPr="00620EAD">
        <w:rPr>
          <w:rFonts w:cstheme="minorHAnsi"/>
        </w:rPr>
        <w:t>give up your pride and humbly ask</w:t>
      </w:r>
      <w:r w:rsidR="00F72503" w:rsidRPr="00620EAD">
        <w:rPr>
          <w:rFonts w:cstheme="minorHAnsi"/>
        </w:rPr>
        <w:t xml:space="preserve"> God f</w:t>
      </w:r>
      <w:r w:rsidR="00665E0C" w:rsidRPr="00620EAD">
        <w:rPr>
          <w:rFonts w:cstheme="minorHAnsi"/>
        </w:rPr>
        <w:t>or a g</w:t>
      </w:r>
      <w:r w:rsidR="008D785D" w:rsidRPr="00620EAD">
        <w:rPr>
          <w:rFonts w:cstheme="minorHAnsi"/>
        </w:rPr>
        <w:t>ift that will encourage you on your way.</w:t>
      </w:r>
      <w:r w:rsidR="001C081A" w:rsidRPr="00620EAD">
        <w:rPr>
          <w:rFonts w:cstheme="minorHAnsi"/>
        </w:rPr>
        <w:t xml:space="preserve"> </w:t>
      </w:r>
      <w:r w:rsidR="00665E0C" w:rsidRPr="00620EAD">
        <w:rPr>
          <w:rFonts w:cstheme="minorHAnsi"/>
        </w:rPr>
        <w:t>Then watch for the gift</w:t>
      </w:r>
      <w:r w:rsidR="000A667D" w:rsidRPr="00620EAD">
        <w:rPr>
          <w:rFonts w:cstheme="minorHAnsi"/>
        </w:rPr>
        <w:t xml:space="preserve">. </w:t>
      </w:r>
      <w:r w:rsidR="008D785D" w:rsidRPr="00620EAD">
        <w:rPr>
          <w:rFonts w:cstheme="minorHAnsi"/>
        </w:rPr>
        <w:t>I find that these special and personal</w:t>
      </w:r>
      <w:r w:rsidR="00F72503" w:rsidRPr="00620EAD">
        <w:rPr>
          <w:rFonts w:cstheme="minorHAnsi"/>
        </w:rPr>
        <w:t xml:space="preserve"> gifts</w:t>
      </w:r>
      <w:r w:rsidR="008D785D" w:rsidRPr="00620EAD">
        <w:rPr>
          <w:rFonts w:cstheme="minorHAnsi"/>
        </w:rPr>
        <w:t xml:space="preserve"> from God </w:t>
      </w:r>
      <w:r w:rsidR="00F72503" w:rsidRPr="00620EAD">
        <w:rPr>
          <w:rFonts w:cstheme="minorHAnsi"/>
        </w:rPr>
        <w:t>encourage me to endure the</w:t>
      </w:r>
      <w:r w:rsidR="001509C9" w:rsidRPr="00620EAD">
        <w:rPr>
          <w:rFonts w:cstheme="minorHAnsi"/>
        </w:rPr>
        <w:t xml:space="preserve"> difficult</w:t>
      </w:r>
      <w:r w:rsidR="00F72503" w:rsidRPr="00620EAD">
        <w:rPr>
          <w:rFonts w:cstheme="minorHAnsi"/>
        </w:rPr>
        <w:t xml:space="preserve"> process of becom</w:t>
      </w:r>
      <w:r w:rsidR="008D785D" w:rsidRPr="00620EAD">
        <w:rPr>
          <w:rFonts w:cstheme="minorHAnsi"/>
        </w:rPr>
        <w:t xml:space="preserve">ing </w:t>
      </w:r>
      <w:r w:rsidR="00F72503" w:rsidRPr="00620EAD">
        <w:rPr>
          <w:rFonts w:cstheme="minorHAnsi"/>
        </w:rPr>
        <w:t>fully equipped</w:t>
      </w:r>
      <w:r w:rsidR="008D785D" w:rsidRPr="00620EAD">
        <w:rPr>
          <w:rFonts w:cstheme="minorHAnsi"/>
        </w:rPr>
        <w:t xml:space="preserve"> for</w:t>
      </w:r>
      <w:r w:rsidR="001509C9" w:rsidRPr="00620EAD">
        <w:rPr>
          <w:rFonts w:cstheme="minorHAnsi"/>
        </w:rPr>
        <w:t xml:space="preserve"> my</w:t>
      </w:r>
      <w:r w:rsidR="008D785D" w:rsidRPr="00620EAD">
        <w:rPr>
          <w:rFonts w:cstheme="minorHAnsi"/>
        </w:rPr>
        <w:t xml:space="preserve"> joy and mission.</w:t>
      </w:r>
      <w:r w:rsidR="002803A6" w:rsidRPr="00620EAD">
        <w:rPr>
          <w:rFonts w:cstheme="minorHAnsi"/>
        </w:rPr>
        <w:t xml:space="preserve"> </w:t>
      </w:r>
    </w:p>
    <w:p w14:paraId="64B89255" w14:textId="43DDA758" w:rsidR="00192F8F" w:rsidRPr="00620EAD" w:rsidRDefault="00192F8F" w:rsidP="005B32D8">
      <w:pPr>
        <w:widowControl w:val="0"/>
        <w:spacing w:after="0" w:line="240" w:lineRule="auto"/>
        <w:jc w:val="both"/>
        <w:rPr>
          <w:rFonts w:cstheme="minorHAnsi"/>
        </w:rPr>
      </w:pPr>
    </w:p>
    <w:p w14:paraId="078637D8" w14:textId="35E0F9D3" w:rsidR="00F72503" w:rsidRPr="000A4D16" w:rsidRDefault="0043500B" w:rsidP="005B32D8">
      <w:pPr>
        <w:widowControl w:val="0"/>
        <w:spacing w:after="0" w:line="240" w:lineRule="auto"/>
        <w:jc w:val="both"/>
        <w:rPr>
          <w:rFonts w:cstheme="minorHAnsi"/>
        </w:rPr>
      </w:pPr>
      <w:r w:rsidRPr="00620EAD">
        <w:rPr>
          <w:rFonts w:cstheme="minorHAnsi"/>
        </w:rPr>
        <w:t xml:space="preserve">Think about how you might recognize healthy, productive seeds of change in your own life. These seeds </w:t>
      </w:r>
      <w:r w:rsidRPr="00620EAD">
        <w:rPr>
          <w:rFonts w:cstheme="minorHAnsi"/>
        </w:rPr>
        <w:lastRenderedPageBreak/>
        <w:t>will all have CORE—C-O-R-E—characteristics. C is for Cou</w:t>
      </w:r>
      <w:r w:rsidR="001601ED" w:rsidRPr="00620EAD">
        <w:rPr>
          <w:rFonts w:cstheme="minorHAnsi"/>
        </w:rPr>
        <w:t>rage</w:t>
      </w:r>
      <w:r w:rsidR="0084323F" w:rsidRPr="00620EAD">
        <w:rPr>
          <w:rFonts w:cstheme="minorHAnsi"/>
        </w:rPr>
        <w:t>;</w:t>
      </w:r>
      <w:r w:rsidR="001601ED" w:rsidRPr="00620EAD">
        <w:rPr>
          <w:rFonts w:cstheme="minorHAnsi"/>
        </w:rPr>
        <w:t xml:space="preserve"> O is for Orientation</w:t>
      </w:r>
      <w:r w:rsidR="0084323F" w:rsidRPr="00620EAD">
        <w:rPr>
          <w:rFonts w:cstheme="minorHAnsi"/>
        </w:rPr>
        <w:t>;</w:t>
      </w:r>
      <w:r w:rsidRPr="00620EAD">
        <w:rPr>
          <w:rFonts w:cstheme="minorHAnsi"/>
        </w:rPr>
        <w:t xml:space="preserve"> R is for Real</w:t>
      </w:r>
      <w:r w:rsidR="001601ED" w:rsidRPr="00620EAD">
        <w:rPr>
          <w:rFonts w:cstheme="minorHAnsi"/>
        </w:rPr>
        <w:t>ity</w:t>
      </w:r>
      <w:r w:rsidR="0084323F" w:rsidRPr="00620EAD">
        <w:rPr>
          <w:rFonts w:cstheme="minorHAnsi"/>
        </w:rPr>
        <w:t>;</w:t>
      </w:r>
      <w:r w:rsidRPr="00620EAD">
        <w:rPr>
          <w:rFonts w:cstheme="minorHAnsi"/>
        </w:rPr>
        <w:t xml:space="preserve"> E is for Endurance. </w:t>
      </w:r>
      <w:r w:rsidR="00871403" w:rsidRPr="00620EAD">
        <w:rPr>
          <w:rFonts w:cstheme="minorHAnsi"/>
        </w:rPr>
        <w:t xml:space="preserve">To make the most of any challenge, you must be courageous, oriented, engaged with reality, and you must endure. </w:t>
      </w:r>
      <w:r w:rsidRPr="00620EAD">
        <w:rPr>
          <w:rFonts w:cstheme="minorHAnsi"/>
        </w:rPr>
        <w:t xml:space="preserve">You have probably heard about core muscles and the need for core strength. Without core strength, you are </w:t>
      </w:r>
      <w:r w:rsidR="00281229" w:rsidRPr="00620EAD">
        <w:rPr>
          <w:rFonts w:cstheme="minorHAnsi"/>
        </w:rPr>
        <w:t xml:space="preserve">substantially </w:t>
      </w:r>
      <w:r w:rsidRPr="00620EAD">
        <w:rPr>
          <w:rFonts w:cstheme="minorHAnsi"/>
        </w:rPr>
        <w:t xml:space="preserve">weak; you cannot even stand up. Similarly, without CORE strength, your soul is weak and will be unable to stand </w:t>
      </w:r>
      <w:proofErr w:type="gramStart"/>
      <w:r w:rsidRPr="00620EAD">
        <w:rPr>
          <w:rFonts w:cstheme="minorHAnsi"/>
        </w:rPr>
        <w:t>in the midst of</w:t>
      </w:r>
      <w:proofErr w:type="gramEnd"/>
      <w:r w:rsidRPr="00620EAD">
        <w:rPr>
          <w:rFonts w:cstheme="minorHAnsi"/>
        </w:rPr>
        <w:t xml:space="preserve"> your suffering. How are you managing your </w:t>
      </w:r>
      <w:r w:rsidRPr="000A4D16">
        <w:rPr>
          <w:rFonts w:cstheme="minorHAnsi"/>
        </w:rPr>
        <w:t xml:space="preserve">challenges and your suffering? Are you acting courageously? Are you asking, seeking, and knocking for </w:t>
      </w:r>
      <w:r w:rsidR="00DB2820" w:rsidRPr="000A4D16">
        <w:rPr>
          <w:rFonts w:cstheme="minorHAnsi"/>
        </w:rPr>
        <w:t xml:space="preserve">oriented </w:t>
      </w:r>
      <w:r w:rsidRPr="000A4D16">
        <w:rPr>
          <w:rFonts w:cstheme="minorHAnsi"/>
        </w:rPr>
        <w:t xml:space="preserve">solutions? Are you </w:t>
      </w:r>
      <w:r w:rsidR="00D92AF6" w:rsidRPr="000A4D16">
        <w:rPr>
          <w:rFonts w:cstheme="minorHAnsi"/>
        </w:rPr>
        <w:t xml:space="preserve">practicing mindful awareness with gratitude and staying </w:t>
      </w:r>
      <w:r w:rsidRPr="000A4D16">
        <w:rPr>
          <w:rFonts w:cstheme="minorHAnsi"/>
        </w:rPr>
        <w:t>in touch with what is real, or are you generating more suffering through stories, hurt pride, and self-hate? Can you endure uprightly until your oriented path is revealed? Re</w:t>
      </w:r>
      <w:r w:rsidR="001601ED" w:rsidRPr="000A4D16">
        <w:rPr>
          <w:rFonts w:cstheme="minorHAnsi"/>
        </w:rPr>
        <w:t>member CORE—Courage, Orientation</w:t>
      </w:r>
      <w:r w:rsidRPr="000A4D16">
        <w:rPr>
          <w:rFonts w:cstheme="minorHAnsi"/>
        </w:rPr>
        <w:t>, Real</w:t>
      </w:r>
      <w:r w:rsidR="001601ED" w:rsidRPr="000A4D16">
        <w:rPr>
          <w:rFonts w:cstheme="minorHAnsi"/>
        </w:rPr>
        <w:t>ity,</w:t>
      </w:r>
      <w:r w:rsidRPr="000A4D16">
        <w:rPr>
          <w:rFonts w:cstheme="minorHAnsi"/>
        </w:rPr>
        <w:t xml:space="preserve"> Endurance—and consider Jesus, who possessed all these core qualities and taught us how to access the redemptive potential of suffering</w:t>
      </w:r>
      <w:r w:rsidR="009B20A3" w:rsidRPr="000A4D16">
        <w:rPr>
          <w:rFonts w:cstheme="minorHAnsi"/>
        </w:rPr>
        <w:t xml:space="preserve">. </w:t>
      </w:r>
      <w:r w:rsidRPr="000A4D16">
        <w:rPr>
          <w:rFonts w:cstheme="minorHAnsi"/>
        </w:rPr>
        <w:t>He exchanged His cross for joy.</w:t>
      </w:r>
      <w:r w:rsidR="002F22CA" w:rsidRPr="000A4D16">
        <w:rPr>
          <w:rStyle w:val="EndnoteReference"/>
          <w:rFonts w:cstheme="minorHAnsi"/>
        </w:rPr>
        <w:endnoteReference w:id="2"/>
      </w:r>
      <w:r w:rsidRPr="000A4D16">
        <w:rPr>
          <w:rFonts w:cstheme="minorHAnsi"/>
        </w:rPr>
        <w:t xml:space="preserve"> </w:t>
      </w:r>
    </w:p>
    <w:p w14:paraId="6FA2A79D" w14:textId="77777777" w:rsidR="0043500B" w:rsidRPr="000A4D16" w:rsidRDefault="0043500B" w:rsidP="00B54893">
      <w:pPr>
        <w:spacing w:after="0" w:line="240" w:lineRule="auto"/>
        <w:jc w:val="both"/>
        <w:rPr>
          <w:rFonts w:cstheme="minorHAnsi"/>
        </w:rPr>
      </w:pPr>
    </w:p>
    <w:p w14:paraId="0C388004" w14:textId="0F4508C8" w:rsidR="00314B04" w:rsidRPr="000A4D16" w:rsidRDefault="00314B04" w:rsidP="00314B04">
      <w:pPr>
        <w:spacing w:after="0" w:line="240" w:lineRule="auto"/>
        <w:jc w:val="both"/>
        <w:rPr>
          <w:rFonts w:cstheme="minorHAnsi"/>
        </w:rPr>
      </w:pPr>
      <w:r w:rsidRPr="000A4D16">
        <w:rPr>
          <w:rFonts w:cstheme="minorHAnsi"/>
        </w:rPr>
        <w:t xml:space="preserve">When we are mindfully suffering and choosing to stay </w:t>
      </w:r>
      <w:r w:rsidR="006D6B2C" w:rsidRPr="000A4D16">
        <w:rPr>
          <w:rFonts w:cstheme="minorHAnsi"/>
        </w:rPr>
        <w:t>in</w:t>
      </w:r>
      <w:r w:rsidRPr="000A4D16">
        <w:rPr>
          <w:rFonts w:cstheme="minorHAnsi"/>
        </w:rPr>
        <w:t xml:space="preserve"> the present moment, we get to learn what is real about ourselves, about the world, and about God. If we judge our suffering, foster illusions, and tell ourselves and </w:t>
      </w:r>
      <w:proofErr w:type="gramStart"/>
      <w:r w:rsidRPr="000A4D16">
        <w:rPr>
          <w:rFonts w:cstheme="minorHAnsi"/>
        </w:rPr>
        <w:t>others</w:t>
      </w:r>
      <w:proofErr w:type="gramEnd"/>
      <w:r w:rsidRPr="000A4D16">
        <w:rPr>
          <w:rFonts w:cstheme="minorHAnsi"/>
        </w:rPr>
        <w:t xml:space="preserve"> stories which generate emotions that justify unhealthy choices, we disconnect from reality and are not available </w:t>
      </w:r>
      <w:r w:rsidR="006D6B2C" w:rsidRPr="000A4D16">
        <w:rPr>
          <w:rFonts w:cstheme="minorHAnsi"/>
        </w:rPr>
        <w:t>for</w:t>
      </w:r>
      <w:r w:rsidRPr="000A4D16">
        <w:rPr>
          <w:rFonts w:cstheme="minorHAnsi"/>
        </w:rPr>
        <w:t xml:space="preserve"> God’s trainin</w:t>
      </w:r>
      <w:r w:rsidR="00034EC5" w:rsidRPr="000A4D16">
        <w:rPr>
          <w:rFonts w:cstheme="minorHAnsi"/>
        </w:rPr>
        <w:t xml:space="preserve">g. We can’t even </w:t>
      </w:r>
      <w:r w:rsidR="006D6B2C" w:rsidRPr="000A4D16">
        <w:rPr>
          <w:rFonts w:cstheme="minorHAnsi"/>
        </w:rPr>
        <w:t xml:space="preserve">access His </w:t>
      </w:r>
      <w:r w:rsidRPr="000A4D16">
        <w:rPr>
          <w:rFonts w:cstheme="minorHAnsi"/>
        </w:rPr>
        <w:t xml:space="preserve">provision. We end up living more in what </w:t>
      </w:r>
      <w:r w:rsidRPr="000A4D16">
        <w:rPr>
          <w:rFonts w:cstheme="minorHAnsi"/>
          <w:i/>
        </w:rPr>
        <w:t>should be</w:t>
      </w:r>
      <w:r w:rsidRPr="000A4D16">
        <w:rPr>
          <w:rFonts w:cstheme="minorHAnsi"/>
        </w:rPr>
        <w:t xml:space="preserve"> than in </w:t>
      </w:r>
      <w:r w:rsidRPr="000A4D16">
        <w:rPr>
          <w:rFonts w:cstheme="minorHAnsi"/>
          <w:i/>
        </w:rPr>
        <w:t>what is</w:t>
      </w:r>
      <w:r w:rsidRPr="000A4D16">
        <w:rPr>
          <w:rFonts w:cstheme="minorHAnsi"/>
        </w:rPr>
        <w:t xml:space="preserve">. Our discomfort often compels </w:t>
      </w:r>
      <w:r w:rsidR="007624AC" w:rsidRPr="000A4D16">
        <w:rPr>
          <w:rFonts w:cstheme="minorHAnsi"/>
        </w:rPr>
        <w:t xml:space="preserve">us </w:t>
      </w:r>
      <w:r w:rsidRPr="000A4D16">
        <w:rPr>
          <w:rFonts w:cstheme="minorHAnsi"/>
        </w:rPr>
        <w:t xml:space="preserve">to imagine a </w:t>
      </w:r>
      <w:r w:rsidR="00034EC5" w:rsidRPr="000A4D16">
        <w:rPr>
          <w:rFonts w:cstheme="minorHAnsi"/>
        </w:rPr>
        <w:t>terrifying</w:t>
      </w:r>
      <w:r w:rsidRPr="000A4D16">
        <w:rPr>
          <w:rFonts w:cstheme="minorHAnsi"/>
        </w:rPr>
        <w:t xml:space="preserve"> future</w:t>
      </w:r>
      <w:r w:rsidR="007624AC" w:rsidRPr="000A4D16">
        <w:rPr>
          <w:rFonts w:cstheme="minorHAnsi"/>
        </w:rPr>
        <w:t>,</w:t>
      </w:r>
      <w:r w:rsidRPr="000A4D16">
        <w:rPr>
          <w:rFonts w:cstheme="minorHAnsi"/>
        </w:rPr>
        <w:t xml:space="preserve"> </w:t>
      </w:r>
      <w:r w:rsidR="007624AC" w:rsidRPr="000A4D16">
        <w:rPr>
          <w:rFonts w:cstheme="minorHAnsi"/>
        </w:rPr>
        <w:t>which</w:t>
      </w:r>
      <w:r w:rsidRPr="000A4D16">
        <w:rPr>
          <w:rFonts w:cstheme="minorHAnsi"/>
        </w:rPr>
        <w:t xml:space="preserve"> our fearful and disconnected reasoning </w:t>
      </w:r>
      <w:r w:rsidR="007624AC" w:rsidRPr="000A4D16">
        <w:rPr>
          <w:rFonts w:cstheme="minorHAnsi"/>
        </w:rPr>
        <w:t>convinces</w:t>
      </w:r>
      <w:r w:rsidR="00034EC5" w:rsidRPr="000A4D16">
        <w:rPr>
          <w:rFonts w:cstheme="minorHAnsi"/>
        </w:rPr>
        <w:t xml:space="preserve"> us is</w:t>
      </w:r>
      <w:r w:rsidRPr="000A4D16">
        <w:rPr>
          <w:rFonts w:cstheme="minorHAnsi"/>
        </w:rPr>
        <w:t xml:space="preserve"> real. When we imagine this future, we are no longer living in the present moment, where God is. </w:t>
      </w:r>
      <w:r w:rsidR="007624AC" w:rsidRPr="000A4D16">
        <w:rPr>
          <w:rFonts w:cstheme="minorHAnsi"/>
        </w:rPr>
        <w:t>Through the lens of our distorted imagination, w</w:t>
      </w:r>
      <w:r w:rsidRPr="000A4D16">
        <w:rPr>
          <w:rFonts w:cstheme="minorHAnsi"/>
        </w:rPr>
        <w:t xml:space="preserve">e are judging a future that doesn’t exist. How can </w:t>
      </w:r>
      <w:r w:rsidR="007624AC" w:rsidRPr="000A4D16">
        <w:rPr>
          <w:rFonts w:cstheme="minorHAnsi"/>
        </w:rPr>
        <w:t>you</w:t>
      </w:r>
      <w:r w:rsidRPr="000A4D16">
        <w:rPr>
          <w:rFonts w:cstheme="minorHAnsi"/>
        </w:rPr>
        <w:t xml:space="preserve"> possibly judge an imagined future when that future is the product of </w:t>
      </w:r>
      <w:r w:rsidR="00FA6053" w:rsidRPr="000A4D16">
        <w:rPr>
          <w:rFonts w:cstheme="minorHAnsi"/>
        </w:rPr>
        <w:t>the person that you are right now</w:t>
      </w:r>
      <w:r w:rsidRPr="000A4D16">
        <w:rPr>
          <w:rFonts w:cstheme="minorHAnsi"/>
        </w:rPr>
        <w:t>? Through your KF training, you may be able to see that the person you were</w:t>
      </w:r>
      <w:r w:rsidR="00FA6053" w:rsidRPr="000A4D16">
        <w:rPr>
          <w:rFonts w:cstheme="minorHAnsi"/>
        </w:rPr>
        <w:t xml:space="preserve"> </w:t>
      </w:r>
      <w:r w:rsidRPr="000A4D16">
        <w:rPr>
          <w:rFonts w:cstheme="minorHAnsi"/>
        </w:rPr>
        <w:t xml:space="preserve">is not the person that you are today. </w:t>
      </w:r>
      <w:r w:rsidR="00FA6053" w:rsidRPr="000A4D16">
        <w:rPr>
          <w:rFonts w:cstheme="minorHAnsi"/>
        </w:rPr>
        <w:t>Could</w:t>
      </w:r>
      <w:r w:rsidRPr="000A4D16">
        <w:rPr>
          <w:rFonts w:cstheme="minorHAnsi"/>
        </w:rPr>
        <w:t xml:space="preserve"> you have realistically imagined</w:t>
      </w:r>
      <w:r w:rsidR="00FA6053" w:rsidRPr="000A4D16">
        <w:rPr>
          <w:rFonts w:cstheme="minorHAnsi"/>
        </w:rPr>
        <w:t>,</w:t>
      </w:r>
      <w:r w:rsidRPr="000A4D16">
        <w:rPr>
          <w:rFonts w:cstheme="minorHAnsi"/>
        </w:rPr>
        <w:t xml:space="preserve"> </w:t>
      </w:r>
      <w:r w:rsidR="00FA6053" w:rsidRPr="000A4D16">
        <w:rPr>
          <w:rFonts w:cstheme="minorHAnsi"/>
        </w:rPr>
        <w:t xml:space="preserve">even few months ago, </w:t>
      </w:r>
      <w:r w:rsidRPr="000A4D16">
        <w:rPr>
          <w:rFonts w:cstheme="minorHAnsi"/>
        </w:rPr>
        <w:t xml:space="preserve">who you would be today? Your choice to train </w:t>
      </w:r>
      <w:r w:rsidR="00743E82" w:rsidRPr="000A4D16">
        <w:rPr>
          <w:rFonts w:cstheme="minorHAnsi"/>
        </w:rPr>
        <w:t>yesterday</w:t>
      </w:r>
      <w:r w:rsidRPr="000A4D16">
        <w:rPr>
          <w:rFonts w:cstheme="minorHAnsi"/>
        </w:rPr>
        <w:t xml:space="preserve"> is the cause of who you are today. You, in cooperation with God, have begun to change your own life. It’s rather exciting to wonder and marvel about what kind of life you may be living a </w:t>
      </w:r>
      <w:r w:rsidR="00743E82" w:rsidRPr="000A4D16">
        <w:rPr>
          <w:rFonts w:cstheme="minorHAnsi"/>
        </w:rPr>
        <w:t>year</w:t>
      </w:r>
      <w:r w:rsidRPr="000A4D16">
        <w:rPr>
          <w:rFonts w:cstheme="minorHAnsi"/>
        </w:rPr>
        <w:t xml:space="preserve"> from now. That sense of wonder is the hope of the glory of God.</w:t>
      </w:r>
    </w:p>
    <w:p w14:paraId="4173C71A" w14:textId="77777777" w:rsidR="00314B04" w:rsidRPr="000A4D16" w:rsidRDefault="00314B04" w:rsidP="00B54893">
      <w:pPr>
        <w:spacing w:after="0" w:line="240" w:lineRule="auto"/>
        <w:jc w:val="both"/>
        <w:rPr>
          <w:rFonts w:cstheme="minorHAnsi"/>
        </w:rPr>
      </w:pPr>
    </w:p>
    <w:p w14:paraId="7C968116" w14:textId="5842F542" w:rsidR="00141240" w:rsidRPr="00620EAD" w:rsidRDefault="00141240" w:rsidP="00B54893">
      <w:pPr>
        <w:spacing w:after="0" w:line="240" w:lineRule="auto"/>
        <w:jc w:val="both"/>
        <w:rPr>
          <w:rFonts w:cstheme="minorHAnsi"/>
        </w:rPr>
      </w:pPr>
      <w:r w:rsidRPr="000A4D16">
        <w:rPr>
          <w:rFonts w:cstheme="minorHAnsi"/>
        </w:rPr>
        <w:t xml:space="preserve">When we have CORE muscles, we are no longer helpless victims suffering from illusions about who we </w:t>
      </w:r>
      <w:r w:rsidRPr="000A4D16">
        <w:rPr>
          <w:rFonts w:cstheme="minorHAnsi"/>
          <w:i/>
        </w:rPr>
        <w:t>should</w:t>
      </w:r>
      <w:r w:rsidRPr="000A4D16">
        <w:rPr>
          <w:rFonts w:cstheme="minorHAnsi"/>
        </w:rPr>
        <w:t xml:space="preserve"> be and the kind of life we </w:t>
      </w:r>
      <w:r w:rsidRPr="000A4D16">
        <w:rPr>
          <w:rFonts w:cstheme="minorHAnsi"/>
          <w:i/>
        </w:rPr>
        <w:t>should</w:t>
      </w:r>
      <w:r w:rsidRPr="000A4D16">
        <w:rPr>
          <w:rFonts w:cstheme="minorHAnsi"/>
        </w:rPr>
        <w:t xml:space="preserve"> be living. Rather, we are explorers of what is real</w:t>
      </w:r>
      <w:r w:rsidR="0084323F" w:rsidRPr="000A4D16">
        <w:rPr>
          <w:rFonts w:cstheme="minorHAnsi"/>
        </w:rPr>
        <w:t>. We</w:t>
      </w:r>
      <w:r w:rsidRPr="000A4D16">
        <w:rPr>
          <w:rFonts w:cstheme="minorHAnsi"/>
        </w:rPr>
        <w:t xml:space="preserve"> explore what God is presenting to us now for our training and development. CORE muscles give us the freedom to make oriented choice</w:t>
      </w:r>
      <w:r w:rsidR="00110C4C" w:rsidRPr="000A4D16">
        <w:rPr>
          <w:rFonts w:cstheme="minorHAnsi"/>
        </w:rPr>
        <w:t>s</w:t>
      </w:r>
      <w:r w:rsidR="0076168E" w:rsidRPr="000A4D16">
        <w:rPr>
          <w:rFonts w:cstheme="minorHAnsi"/>
        </w:rPr>
        <w:t>. We</w:t>
      </w:r>
      <w:r w:rsidRPr="000A4D16">
        <w:rPr>
          <w:rFonts w:cstheme="minorHAnsi"/>
        </w:rPr>
        <w:t xml:space="preserve"> become the cause that sets in motion a redemptive cycle of cause and effect. Sometimes our choice result</w:t>
      </w:r>
      <w:r w:rsidR="00C43379" w:rsidRPr="000A4D16">
        <w:rPr>
          <w:rFonts w:cstheme="minorHAnsi"/>
        </w:rPr>
        <w:t>s</w:t>
      </w:r>
      <w:r w:rsidRPr="000A4D16">
        <w:rPr>
          <w:rFonts w:cstheme="minorHAnsi"/>
        </w:rPr>
        <w:t xml:space="preserve"> in a predictable outcome. At other times, the outcome cannot be predicted</w:t>
      </w:r>
      <w:r w:rsidR="0087482E" w:rsidRPr="000A4D16">
        <w:rPr>
          <w:rFonts w:cstheme="minorHAnsi"/>
        </w:rPr>
        <w:t xml:space="preserve">, </w:t>
      </w:r>
      <w:r w:rsidRPr="000A4D16">
        <w:rPr>
          <w:rFonts w:cstheme="minorHAnsi"/>
        </w:rPr>
        <w:t xml:space="preserve">and our motivation to make an oriented choice is based solely on our karis relationship with God. </w:t>
      </w:r>
      <w:r w:rsidR="001B635F" w:rsidRPr="000A4D16">
        <w:rPr>
          <w:rFonts w:cstheme="minorHAnsi"/>
        </w:rPr>
        <w:t xml:space="preserve">We need developed courage to </w:t>
      </w:r>
      <w:r w:rsidR="0076168E" w:rsidRPr="000A4D16">
        <w:rPr>
          <w:rFonts w:cstheme="minorHAnsi"/>
        </w:rPr>
        <w:t xml:space="preserve">go </w:t>
      </w:r>
      <w:r w:rsidRPr="000A4D16">
        <w:rPr>
          <w:rFonts w:cstheme="minorHAnsi"/>
        </w:rPr>
        <w:t xml:space="preserve">with God into the not-knowing without </w:t>
      </w:r>
      <w:r w:rsidR="00D022C4" w:rsidRPr="000A4D16">
        <w:rPr>
          <w:rFonts w:cstheme="minorHAnsi"/>
        </w:rPr>
        <w:t>attaching</w:t>
      </w:r>
      <w:r w:rsidRPr="000A4D16">
        <w:rPr>
          <w:rFonts w:cstheme="minorHAnsi"/>
        </w:rPr>
        <w:t xml:space="preserve"> to a particular outcome, </w:t>
      </w:r>
      <w:r w:rsidR="001B635F" w:rsidRPr="000A4D16">
        <w:rPr>
          <w:rFonts w:cstheme="minorHAnsi"/>
        </w:rPr>
        <w:t>proving</w:t>
      </w:r>
      <w:r w:rsidRPr="000A4D16">
        <w:rPr>
          <w:rFonts w:cstheme="minorHAnsi"/>
        </w:rPr>
        <w:t xml:space="preserve"> to </w:t>
      </w:r>
      <w:r w:rsidR="0076168E" w:rsidRPr="000A4D16">
        <w:rPr>
          <w:rFonts w:cstheme="minorHAnsi"/>
        </w:rPr>
        <w:t>God</w:t>
      </w:r>
      <w:r w:rsidRPr="000A4D16">
        <w:rPr>
          <w:rFonts w:cstheme="minorHAnsi"/>
        </w:rPr>
        <w:t xml:space="preserve"> </w:t>
      </w:r>
      <w:r w:rsidR="00110C4C" w:rsidRPr="000A4D16">
        <w:rPr>
          <w:rFonts w:cstheme="minorHAnsi"/>
        </w:rPr>
        <w:t xml:space="preserve">both </w:t>
      </w:r>
      <w:r w:rsidRPr="000A4D16">
        <w:rPr>
          <w:rFonts w:cstheme="minorHAnsi"/>
        </w:rPr>
        <w:t xml:space="preserve">our trustworthiness and our trust in Him. When we choose to do things </w:t>
      </w:r>
      <w:r w:rsidR="00FF6669" w:rsidRPr="000A4D16">
        <w:rPr>
          <w:rFonts w:cstheme="minorHAnsi"/>
        </w:rPr>
        <w:t>God’s</w:t>
      </w:r>
      <w:r w:rsidRPr="000A4D16">
        <w:rPr>
          <w:rFonts w:cstheme="minorHAnsi"/>
        </w:rPr>
        <w:t xml:space="preserve"> way, we affirm our loyalty to Him, and we demonstrate our determination to let</w:t>
      </w:r>
      <w:r w:rsidR="00CD3040" w:rsidRPr="000A4D16">
        <w:rPr>
          <w:rFonts w:cstheme="minorHAnsi"/>
        </w:rPr>
        <w:t xml:space="preserve"> </w:t>
      </w:r>
      <w:r w:rsidR="0084323F" w:rsidRPr="000A4D16">
        <w:rPr>
          <w:rFonts w:cstheme="minorHAnsi"/>
        </w:rPr>
        <w:t>go</w:t>
      </w:r>
      <w:r w:rsidRPr="000A4D16">
        <w:rPr>
          <w:rFonts w:cstheme="minorHAnsi"/>
        </w:rPr>
        <w:t xml:space="preserve"> of our prideful judgme</w:t>
      </w:r>
      <w:r w:rsidR="002803A6" w:rsidRPr="000A4D16">
        <w:rPr>
          <w:rFonts w:cstheme="minorHAnsi"/>
        </w:rPr>
        <w:t>nts about how things should be.</w:t>
      </w:r>
      <w:r w:rsidRPr="00620EAD">
        <w:rPr>
          <w:rFonts w:cstheme="minorHAnsi"/>
        </w:rPr>
        <w:t xml:space="preserve"> </w:t>
      </w:r>
    </w:p>
    <w:p w14:paraId="5BD9D664" w14:textId="77777777" w:rsidR="00141240" w:rsidRPr="00620EAD" w:rsidRDefault="00141240" w:rsidP="00B54893">
      <w:pPr>
        <w:spacing w:after="0" w:line="240" w:lineRule="auto"/>
        <w:jc w:val="both"/>
        <w:rPr>
          <w:rFonts w:cstheme="minorHAnsi"/>
          <w:color w:val="002060"/>
        </w:rPr>
      </w:pPr>
    </w:p>
    <w:p w14:paraId="70120957" w14:textId="6ADA7B87" w:rsidR="00BC2F48" w:rsidRPr="00620EAD" w:rsidRDefault="00BC2F48" w:rsidP="00B54893">
      <w:pPr>
        <w:spacing w:after="0" w:line="240" w:lineRule="auto"/>
        <w:jc w:val="both"/>
        <w:rPr>
          <w:rFonts w:cstheme="minorHAnsi"/>
        </w:rPr>
      </w:pPr>
      <w:r w:rsidRPr="00620EAD">
        <w:rPr>
          <w:rFonts w:cstheme="minorHAnsi"/>
        </w:rPr>
        <w:t xml:space="preserve">In your prayers this week, ask God to show you how He wants to use your present circumstances for your training. Ask Him to guide you as you make the oriented choice to keep training in those circumstances, however difficult they may be. Try working through the worksheet </w:t>
      </w:r>
      <w:r w:rsidRPr="00620EAD">
        <w:rPr>
          <w:rFonts w:cstheme="minorHAnsi"/>
          <w:b/>
        </w:rPr>
        <w:t xml:space="preserve">Suffering: An Opportunity to See </w:t>
      </w:r>
      <w:r w:rsidR="00281229" w:rsidRPr="00620EAD">
        <w:rPr>
          <w:rFonts w:cstheme="minorHAnsi"/>
          <w:b/>
        </w:rPr>
        <w:t>Yourself</w:t>
      </w:r>
      <w:r w:rsidRPr="00620EAD">
        <w:rPr>
          <w:rFonts w:cstheme="minorHAnsi"/>
          <w:iCs/>
        </w:rPr>
        <w:t>.</w:t>
      </w:r>
      <w:r w:rsidRPr="00620EAD">
        <w:rPr>
          <w:rFonts w:cstheme="minorHAnsi"/>
          <w:i/>
        </w:rPr>
        <w:t xml:space="preserve"> </w:t>
      </w:r>
      <w:r w:rsidRPr="00620EAD">
        <w:rPr>
          <w:rFonts w:cstheme="minorHAnsi"/>
        </w:rPr>
        <w:t xml:space="preserve">You might </w:t>
      </w:r>
      <w:r w:rsidR="00871403" w:rsidRPr="00620EAD">
        <w:rPr>
          <w:rFonts w:cstheme="minorHAnsi"/>
        </w:rPr>
        <w:t>offer</w:t>
      </w:r>
      <w:r w:rsidRPr="00620EAD">
        <w:rPr>
          <w:rFonts w:cstheme="minorHAnsi"/>
        </w:rPr>
        <w:t xml:space="preserve"> your discoveries in the sharing time next week.</w:t>
      </w:r>
    </w:p>
    <w:p w14:paraId="5DD056F6" w14:textId="77777777" w:rsidR="00192F8F" w:rsidRPr="00620EAD" w:rsidRDefault="00192F8F" w:rsidP="00B54893">
      <w:pPr>
        <w:spacing w:after="0" w:line="240" w:lineRule="auto"/>
        <w:jc w:val="both"/>
        <w:rPr>
          <w:rFonts w:cstheme="minorHAnsi"/>
        </w:rPr>
      </w:pPr>
    </w:p>
    <w:p w14:paraId="2296DC80" w14:textId="3CACD065" w:rsidR="00DD16C6" w:rsidRPr="00620EAD" w:rsidRDefault="00DD16C6" w:rsidP="00B54893">
      <w:pPr>
        <w:spacing w:after="0" w:line="240" w:lineRule="auto"/>
        <w:jc w:val="both"/>
        <w:rPr>
          <w:rFonts w:cstheme="minorHAnsi"/>
        </w:rPr>
      </w:pPr>
      <w:bookmarkStart w:id="1" w:name="_Hlk496294896"/>
      <w:r w:rsidRPr="00620EAD">
        <w:rPr>
          <w:rFonts w:cstheme="minorHAnsi"/>
        </w:rPr>
        <w:t xml:space="preserve">KF training teaches us to calm ourselves, choose positive action, and </w:t>
      </w:r>
      <w:r w:rsidR="0075126C" w:rsidRPr="00620EAD">
        <w:rPr>
          <w:rFonts w:cstheme="minorHAnsi"/>
        </w:rPr>
        <w:t xml:space="preserve">remember </w:t>
      </w:r>
      <w:r w:rsidRPr="00620EAD">
        <w:rPr>
          <w:rFonts w:cstheme="minorHAnsi"/>
        </w:rPr>
        <w:t>how far we have come.</w:t>
      </w:r>
      <w:r w:rsidRPr="00620EAD" w:rsidDel="00FE75AF">
        <w:rPr>
          <w:rFonts w:cstheme="minorHAnsi"/>
        </w:rPr>
        <w:t xml:space="preserve"> </w:t>
      </w:r>
      <w:r w:rsidR="00281229" w:rsidRPr="00620EAD">
        <w:rPr>
          <w:rFonts w:cstheme="minorHAnsi"/>
        </w:rPr>
        <w:t>This changes our nervous system and our emotions, which in turn changes our experience.</w:t>
      </w:r>
    </w:p>
    <w:bookmarkEnd w:id="1"/>
    <w:p w14:paraId="0370551D" w14:textId="211FC02C" w:rsidR="00F72503" w:rsidRPr="00620EAD" w:rsidRDefault="00F72503" w:rsidP="00B54893">
      <w:pPr>
        <w:spacing w:after="0" w:line="240" w:lineRule="auto"/>
        <w:jc w:val="both"/>
        <w:rPr>
          <w:rFonts w:cstheme="minorHAnsi"/>
        </w:rPr>
      </w:pPr>
    </w:p>
    <w:p w14:paraId="6A26393A" w14:textId="77777777" w:rsidR="00BC2F48" w:rsidRPr="00620EAD" w:rsidRDefault="00BC2F48" w:rsidP="00B54893">
      <w:pPr>
        <w:spacing w:after="0" w:line="240" w:lineRule="auto"/>
        <w:jc w:val="both"/>
        <w:rPr>
          <w:rFonts w:cstheme="minorHAnsi"/>
        </w:rPr>
      </w:pPr>
      <w:r w:rsidRPr="00620EAD">
        <w:rPr>
          <w:rFonts w:cstheme="minorHAnsi"/>
        </w:rPr>
        <w:t xml:space="preserve">Here is our quote again: </w:t>
      </w:r>
    </w:p>
    <w:p w14:paraId="576E5CFB" w14:textId="77777777" w:rsidR="00BC2F48" w:rsidRPr="00620EAD" w:rsidRDefault="00BC2F48" w:rsidP="00B54893">
      <w:pPr>
        <w:spacing w:after="0" w:line="240" w:lineRule="auto"/>
        <w:jc w:val="both"/>
        <w:rPr>
          <w:rFonts w:cstheme="minorHAnsi"/>
        </w:rPr>
      </w:pPr>
    </w:p>
    <w:p w14:paraId="3FF1ED23" w14:textId="77777777" w:rsidR="00BC2F48" w:rsidRPr="00620EAD" w:rsidRDefault="00BC2F48" w:rsidP="009F4B26">
      <w:pPr>
        <w:spacing w:after="0" w:line="240" w:lineRule="auto"/>
        <w:ind w:left="720" w:right="720"/>
        <w:jc w:val="both"/>
        <w:rPr>
          <w:rFonts w:cstheme="minorHAnsi"/>
          <w:vertAlign w:val="superscript"/>
        </w:rPr>
      </w:pPr>
      <w:r w:rsidRPr="00620EAD">
        <w:rPr>
          <w:rFonts w:cstheme="minorHAnsi"/>
        </w:rPr>
        <w:lastRenderedPageBreak/>
        <w:t xml:space="preserve">Research has shown that repeated action, learning, and memory can </w:t>
      </w:r>
      <w:proofErr w:type="gramStart"/>
      <w:r w:rsidRPr="00620EAD">
        <w:rPr>
          <w:rFonts w:cstheme="minorHAnsi"/>
        </w:rPr>
        <w:t>actually change</w:t>
      </w:r>
      <w:proofErr w:type="gramEnd"/>
      <w:r w:rsidRPr="00620EAD">
        <w:rPr>
          <w:rFonts w:cstheme="minorHAnsi"/>
        </w:rPr>
        <w:t xml:space="preserve"> the nervous system physically, altering both synaptic strength and connections. Such changes may be brought about by cultivated change in emotion and action; they will, in turn, change subsequent experience.</w:t>
      </w:r>
      <w:r w:rsidRPr="00620EAD">
        <w:rPr>
          <w:rStyle w:val="EndnoteReference"/>
          <w:rFonts w:cstheme="minorHAnsi"/>
        </w:rPr>
        <w:endnoteReference w:id="3"/>
      </w:r>
    </w:p>
    <w:p w14:paraId="60EE9857" w14:textId="77777777" w:rsidR="007A0414" w:rsidRPr="00620EAD" w:rsidRDefault="007A0414" w:rsidP="00B54893">
      <w:pPr>
        <w:spacing w:after="0" w:line="240" w:lineRule="auto"/>
        <w:jc w:val="both"/>
        <w:rPr>
          <w:rFonts w:cstheme="minorHAnsi"/>
        </w:rPr>
      </w:pPr>
    </w:p>
    <w:p w14:paraId="7A395D8A" w14:textId="75B2A19A" w:rsidR="00FB3A5E" w:rsidRPr="00620EAD" w:rsidRDefault="00654F38" w:rsidP="00B54893">
      <w:pPr>
        <w:spacing w:after="0" w:line="240" w:lineRule="auto"/>
        <w:jc w:val="both"/>
        <w:rPr>
          <w:rFonts w:cstheme="minorHAnsi"/>
        </w:rPr>
      </w:pPr>
      <w:r w:rsidRPr="00620EAD">
        <w:rPr>
          <w:rFonts w:cstheme="minorHAnsi"/>
        </w:rPr>
        <w:t>Our prayer might go something like this:</w:t>
      </w:r>
    </w:p>
    <w:p w14:paraId="05C67F35" w14:textId="77777777" w:rsidR="00192F8F" w:rsidRPr="00620EAD" w:rsidRDefault="00192F8F" w:rsidP="00B54893">
      <w:pPr>
        <w:spacing w:after="0" w:line="240" w:lineRule="auto"/>
        <w:jc w:val="both"/>
        <w:rPr>
          <w:rFonts w:cstheme="minorHAnsi"/>
        </w:rPr>
      </w:pPr>
    </w:p>
    <w:p w14:paraId="2B0AC256" w14:textId="54E692FF" w:rsidR="00654F38" w:rsidRPr="00620EAD" w:rsidRDefault="00871403" w:rsidP="00871403">
      <w:pPr>
        <w:spacing w:after="0" w:line="240" w:lineRule="auto"/>
        <w:jc w:val="center"/>
        <w:rPr>
          <w:rFonts w:cstheme="minorHAnsi"/>
          <w:i/>
        </w:rPr>
      </w:pPr>
      <w:r w:rsidRPr="000A4D16">
        <w:rPr>
          <w:rFonts w:cstheme="minorHAnsi"/>
          <w:i/>
        </w:rPr>
        <w:t>Lord, train my CORE muscles for courage, orientation, reality, and endurance</w:t>
      </w:r>
      <w:r w:rsidR="003C5C25" w:rsidRPr="00620EAD">
        <w:rPr>
          <w:rFonts w:cstheme="minorHAnsi"/>
          <w:i/>
        </w:rPr>
        <w:t xml:space="preserve">. </w:t>
      </w:r>
      <w:r w:rsidR="00FB3A5E" w:rsidRPr="00620EAD">
        <w:rPr>
          <w:rFonts w:cstheme="minorHAnsi"/>
          <w:i/>
        </w:rPr>
        <w:t>(Repeat)</w:t>
      </w:r>
    </w:p>
    <w:p w14:paraId="56CE2BEA" w14:textId="77777777" w:rsidR="000A0805" w:rsidRPr="00620EAD" w:rsidRDefault="000A0805" w:rsidP="00B54893">
      <w:pPr>
        <w:spacing w:after="0" w:line="240" w:lineRule="auto"/>
        <w:jc w:val="both"/>
        <w:rPr>
          <w:rFonts w:cstheme="minorHAnsi"/>
        </w:rPr>
      </w:pPr>
    </w:p>
    <w:p w14:paraId="3E77A592" w14:textId="77777777" w:rsidR="003223D3" w:rsidRPr="00620EAD" w:rsidRDefault="000A0805" w:rsidP="00B54893">
      <w:pPr>
        <w:spacing w:after="0" w:line="240" w:lineRule="auto"/>
        <w:jc w:val="both"/>
        <w:rPr>
          <w:rFonts w:cstheme="minorHAnsi"/>
        </w:rPr>
      </w:pPr>
      <w:r w:rsidRPr="00620EAD">
        <w:rPr>
          <w:rFonts w:cstheme="minorHAnsi"/>
        </w:rPr>
        <w:t>Take a deep breath.</w:t>
      </w:r>
    </w:p>
    <w:p w14:paraId="7A155BEC" w14:textId="10501F36" w:rsidR="009702F9" w:rsidRPr="00620EAD" w:rsidRDefault="009702F9" w:rsidP="009702F9">
      <w:pPr>
        <w:spacing w:after="0" w:line="240" w:lineRule="auto"/>
        <w:jc w:val="both"/>
        <w:rPr>
          <w:rFonts w:cstheme="minorHAnsi"/>
          <w:i/>
        </w:rPr>
      </w:pPr>
      <w:r w:rsidRPr="00620EAD">
        <w:rPr>
          <w:rFonts w:cstheme="minorHAnsi"/>
          <w:i/>
        </w:rPr>
        <w:t xml:space="preserve">(If time permits, ask, “Does anyone have comments or questions about the </w:t>
      </w:r>
      <w:r w:rsidR="001736EC" w:rsidRPr="00620EAD">
        <w:rPr>
          <w:rFonts w:cstheme="minorHAnsi"/>
          <w:i/>
        </w:rPr>
        <w:t>Toolbox</w:t>
      </w:r>
      <w:r w:rsidRPr="00620EAD">
        <w:rPr>
          <w:rFonts w:cstheme="minorHAnsi"/>
          <w:i/>
        </w:rPr>
        <w:t>?”)</w:t>
      </w:r>
    </w:p>
    <w:p w14:paraId="7EC069A9" w14:textId="77777777" w:rsidR="00BC2F48" w:rsidRPr="00620EAD" w:rsidRDefault="00BC2F48" w:rsidP="00B54893">
      <w:pPr>
        <w:spacing w:after="0" w:line="240" w:lineRule="auto"/>
        <w:jc w:val="both"/>
        <w:rPr>
          <w:rFonts w:cstheme="minorHAnsi"/>
        </w:rPr>
      </w:pPr>
    </w:p>
    <w:p w14:paraId="005B5FDE" w14:textId="77777777" w:rsidR="00285B9A" w:rsidRPr="00620EAD" w:rsidRDefault="002575F3" w:rsidP="00B54893">
      <w:pPr>
        <w:spacing w:after="0" w:line="240" w:lineRule="auto"/>
        <w:jc w:val="both"/>
        <w:rPr>
          <w:rFonts w:cstheme="minorHAnsi"/>
          <w:b/>
        </w:rPr>
      </w:pPr>
      <w:r w:rsidRPr="00620EAD">
        <w:rPr>
          <w:rFonts w:cstheme="minorHAnsi"/>
          <w:b/>
        </w:rPr>
        <w:t>0:</w:t>
      </w:r>
      <w:r w:rsidR="00C32B4D" w:rsidRPr="00620EAD">
        <w:rPr>
          <w:rFonts w:cstheme="minorHAnsi"/>
          <w:b/>
        </w:rPr>
        <w:t>30</w:t>
      </w:r>
      <w:r w:rsidR="00285B9A" w:rsidRPr="00620EAD">
        <w:rPr>
          <w:rFonts w:cstheme="minorHAnsi"/>
          <w:b/>
        </w:rPr>
        <w:tab/>
        <w:t>SHARING</w:t>
      </w:r>
    </w:p>
    <w:p w14:paraId="4C796E63" w14:textId="77777777" w:rsidR="00192F8F" w:rsidRPr="00620EAD" w:rsidRDefault="00192F8F" w:rsidP="00B54893">
      <w:pPr>
        <w:spacing w:after="0" w:line="240" w:lineRule="auto"/>
        <w:jc w:val="both"/>
        <w:rPr>
          <w:rFonts w:cstheme="minorHAnsi"/>
          <w:b/>
        </w:rPr>
      </w:pPr>
    </w:p>
    <w:p w14:paraId="698CA248" w14:textId="77777777" w:rsidR="00285B9A" w:rsidRPr="00620EAD" w:rsidRDefault="00FB3A5E" w:rsidP="00B54893">
      <w:pPr>
        <w:spacing w:after="0" w:line="240" w:lineRule="auto"/>
        <w:jc w:val="both"/>
        <w:rPr>
          <w:rFonts w:cstheme="minorHAnsi"/>
          <w:b/>
        </w:rPr>
      </w:pPr>
      <w:r w:rsidRPr="00620EAD">
        <w:rPr>
          <w:rFonts w:cstheme="minorHAnsi"/>
          <w:b/>
        </w:rPr>
        <w:t>1:00</w:t>
      </w:r>
      <w:r w:rsidR="00285B9A" w:rsidRPr="00620EAD">
        <w:rPr>
          <w:rFonts w:cstheme="minorHAnsi"/>
          <w:b/>
        </w:rPr>
        <w:tab/>
        <w:t>BIBLE TEACHING</w:t>
      </w:r>
    </w:p>
    <w:p w14:paraId="533A95F9" w14:textId="77777777" w:rsidR="00192F8F" w:rsidRPr="00620EAD" w:rsidRDefault="00192F8F" w:rsidP="00B54893">
      <w:pPr>
        <w:spacing w:after="0" w:line="240" w:lineRule="auto"/>
        <w:jc w:val="both"/>
        <w:rPr>
          <w:rFonts w:cstheme="minorHAnsi"/>
        </w:rPr>
      </w:pPr>
    </w:p>
    <w:p w14:paraId="740EC957" w14:textId="4F1872E0" w:rsidR="00887792" w:rsidRPr="00620EAD" w:rsidRDefault="00887792" w:rsidP="00B54893">
      <w:pPr>
        <w:spacing w:after="0" w:line="240" w:lineRule="auto"/>
        <w:jc w:val="both"/>
        <w:rPr>
          <w:rFonts w:cstheme="minorHAnsi"/>
        </w:rPr>
      </w:pPr>
      <w:r w:rsidRPr="00620EAD">
        <w:rPr>
          <w:rFonts w:cstheme="minorHAnsi"/>
        </w:rPr>
        <w:t xml:space="preserve">In the third chapter of his letter, James teaches us to observe our words. Your words tell you a lot about the health of your soul. What comes out of your mouth—not just your words but </w:t>
      </w:r>
      <w:r w:rsidR="002978E4" w:rsidRPr="00620EAD">
        <w:rPr>
          <w:rFonts w:cstheme="minorHAnsi"/>
        </w:rPr>
        <w:t xml:space="preserve">also </w:t>
      </w:r>
      <w:r w:rsidRPr="00620EAD">
        <w:rPr>
          <w:rFonts w:cstheme="minorHAnsi"/>
        </w:rPr>
        <w:t xml:space="preserve">your tone and </w:t>
      </w:r>
      <w:r w:rsidR="0094222C" w:rsidRPr="00620EAD">
        <w:rPr>
          <w:rFonts w:cstheme="minorHAnsi"/>
        </w:rPr>
        <w:t>delivery</w:t>
      </w:r>
      <w:r w:rsidRPr="00620EAD">
        <w:rPr>
          <w:rFonts w:cstheme="minorHAnsi"/>
        </w:rPr>
        <w:t xml:space="preserve">—is a kind of fruit, and that fruit </w:t>
      </w:r>
      <w:r w:rsidR="00871403" w:rsidRPr="00620EAD">
        <w:rPr>
          <w:rFonts w:cstheme="minorHAnsi"/>
        </w:rPr>
        <w:t>reveals</w:t>
      </w:r>
      <w:r w:rsidRPr="00620EAD">
        <w:rPr>
          <w:rFonts w:cstheme="minorHAnsi"/>
        </w:rPr>
        <w:t xml:space="preserve"> what you carry in your heart all the time. In unguarded moment</w:t>
      </w:r>
      <w:r w:rsidR="00871403" w:rsidRPr="00620EAD">
        <w:rPr>
          <w:rFonts w:cstheme="minorHAnsi"/>
        </w:rPr>
        <w:t>s</w:t>
      </w:r>
      <w:r w:rsidRPr="00620EAD">
        <w:rPr>
          <w:rFonts w:cstheme="minorHAnsi"/>
        </w:rPr>
        <w:t xml:space="preserve"> or in moments of distress, self-hate</w:t>
      </w:r>
      <w:r w:rsidR="00110C4C" w:rsidRPr="00620EAD">
        <w:rPr>
          <w:rFonts w:cstheme="minorHAnsi"/>
        </w:rPr>
        <w:t>,</w:t>
      </w:r>
      <w:r w:rsidRPr="00620EAD">
        <w:rPr>
          <w:rFonts w:cstheme="minorHAnsi"/>
        </w:rPr>
        <w:t xml:space="preserve"> or euphoria, your words </w:t>
      </w:r>
      <w:r w:rsidR="00DB2820" w:rsidRPr="00620EAD">
        <w:rPr>
          <w:rFonts w:cstheme="minorHAnsi"/>
        </w:rPr>
        <w:t xml:space="preserve">can </w:t>
      </w:r>
      <w:r w:rsidRPr="00620EAD">
        <w:rPr>
          <w:rFonts w:cstheme="minorHAnsi"/>
        </w:rPr>
        <w:t xml:space="preserve">tell you and others how your soul is really doing. </w:t>
      </w:r>
      <w:r w:rsidR="00DB2820" w:rsidRPr="00620EAD">
        <w:rPr>
          <w:rFonts w:cstheme="minorHAnsi"/>
        </w:rPr>
        <w:t>However, w</w:t>
      </w:r>
      <w:r w:rsidRPr="00620EAD">
        <w:rPr>
          <w:rFonts w:cstheme="minorHAnsi"/>
        </w:rPr>
        <w:t>e often do not pay attention to what comes out of our mouths</w:t>
      </w:r>
      <w:r w:rsidR="00110C4C" w:rsidRPr="00620EAD">
        <w:rPr>
          <w:rFonts w:cstheme="minorHAnsi"/>
        </w:rPr>
        <w:t xml:space="preserve">. </w:t>
      </w:r>
      <w:r w:rsidR="00D92AF6" w:rsidRPr="00620EAD">
        <w:rPr>
          <w:rFonts w:cstheme="minorHAnsi"/>
        </w:rPr>
        <w:t xml:space="preserve">So, ask </w:t>
      </w:r>
      <w:r w:rsidR="00281229" w:rsidRPr="00620EAD">
        <w:rPr>
          <w:rFonts w:cstheme="minorHAnsi"/>
        </w:rPr>
        <w:t xml:space="preserve">trustworthy people </w:t>
      </w:r>
      <w:r w:rsidR="00D92AF6" w:rsidRPr="00620EAD">
        <w:rPr>
          <w:rFonts w:cstheme="minorHAnsi"/>
        </w:rPr>
        <w:t xml:space="preserve">to </w:t>
      </w:r>
      <w:proofErr w:type="gramStart"/>
      <w:r w:rsidR="00D92AF6" w:rsidRPr="00620EAD">
        <w:rPr>
          <w:rFonts w:cstheme="minorHAnsi"/>
        </w:rPr>
        <w:t>reflect back</w:t>
      </w:r>
      <w:proofErr w:type="gramEnd"/>
      <w:r w:rsidR="00D92AF6" w:rsidRPr="00620EAD">
        <w:rPr>
          <w:rFonts w:cstheme="minorHAnsi"/>
        </w:rPr>
        <w:t xml:space="preserve"> to you what they notice; this is a time for humility</w:t>
      </w:r>
      <w:r w:rsidR="00871403" w:rsidRPr="00620EAD">
        <w:rPr>
          <w:rFonts w:cstheme="minorHAnsi"/>
        </w:rPr>
        <w:t>,</w:t>
      </w:r>
      <w:r w:rsidR="00D92AF6" w:rsidRPr="00620EAD">
        <w:rPr>
          <w:rFonts w:cstheme="minorHAnsi"/>
        </w:rPr>
        <w:t xml:space="preserve"> not self-defense. Remember to celebrate when your spontaneous words reveal the growing health of your soul and when your verbal interchanges with others indicate encouraging progress toward orientation.</w:t>
      </w:r>
    </w:p>
    <w:p w14:paraId="320C1A1A" w14:textId="77777777" w:rsidR="00BE3444" w:rsidRPr="00620EAD" w:rsidRDefault="00BE3444" w:rsidP="00B54893">
      <w:pPr>
        <w:spacing w:after="0" w:line="240" w:lineRule="auto"/>
        <w:jc w:val="both"/>
        <w:rPr>
          <w:rFonts w:cstheme="minorHAnsi"/>
          <w:color w:val="002060"/>
        </w:rPr>
      </w:pPr>
    </w:p>
    <w:p w14:paraId="286D5388" w14:textId="4AD65C6E" w:rsidR="007A7BF9" w:rsidRPr="00620EAD" w:rsidRDefault="00A469AC" w:rsidP="00B54893">
      <w:pPr>
        <w:spacing w:after="0" w:line="240" w:lineRule="auto"/>
        <w:jc w:val="both"/>
        <w:rPr>
          <w:rFonts w:cstheme="minorHAnsi"/>
        </w:rPr>
      </w:pPr>
      <w:r w:rsidRPr="000A4D16">
        <w:rPr>
          <w:rFonts w:cstheme="minorHAnsi"/>
        </w:rPr>
        <w:t>Misoriented words proceed</w:t>
      </w:r>
      <w:r w:rsidR="008C44AA" w:rsidRPr="000A4D16">
        <w:rPr>
          <w:rFonts w:cstheme="minorHAnsi"/>
        </w:rPr>
        <w:t xml:space="preserve"> from seeds of misorientation that</w:t>
      </w:r>
      <w:r w:rsidR="003223D3" w:rsidRPr="000A4D16">
        <w:rPr>
          <w:rFonts w:cstheme="minorHAnsi"/>
        </w:rPr>
        <w:t xml:space="preserve"> thrive in the chaos of our souls</w:t>
      </w:r>
      <w:r w:rsidRPr="000A4D16">
        <w:rPr>
          <w:rFonts w:cstheme="minorHAnsi"/>
        </w:rPr>
        <w:t xml:space="preserve">. </w:t>
      </w:r>
      <w:r w:rsidR="00F72503" w:rsidRPr="000A4D16">
        <w:rPr>
          <w:rFonts w:cstheme="minorHAnsi"/>
        </w:rPr>
        <w:t xml:space="preserve">Our Idol Self wants us and others </w:t>
      </w:r>
      <w:r w:rsidR="00876E39" w:rsidRPr="000A4D16">
        <w:rPr>
          <w:rFonts w:cstheme="minorHAnsi"/>
        </w:rPr>
        <w:t xml:space="preserve">to believe </w:t>
      </w:r>
      <w:r w:rsidR="00F72503" w:rsidRPr="000A4D16">
        <w:rPr>
          <w:rFonts w:cstheme="minorHAnsi"/>
        </w:rPr>
        <w:t xml:space="preserve">that </w:t>
      </w:r>
      <w:r w:rsidR="0085410B" w:rsidRPr="000A4D16">
        <w:rPr>
          <w:rFonts w:cstheme="minorHAnsi"/>
        </w:rPr>
        <w:t xml:space="preserve">our distress is the cause of </w:t>
      </w:r>
      <w:r w:rsidR="00876E39" w:rsidRPr="000A4D16">
        <w:rPr>
          <w:rFonts w:cstheme="minorHAnsi"/>
        </w:rPr>
        <w:t xml:space="preserve">our </w:t>
      </w:r>
      <w:r w:rsidR="00842AA5" w:rsidRPr="000A4D16">
        <w:rPr>
          <w:rFonts w:cstheme="minorHAnsi"/>
        </w:rPr>
        <w:t>misoriented words, tone</w:t>
      </w:r>
      <w:r w:rsidR="00876E39" w:rsidRPr="000A4D16">
        <w:rPr>
          <w:rFonts w:cstheme="minorHAnsi"/>
        </w:rPr>
        <w:t>,</w:t>
      </w:r>
      <w:r w:rsidR="00842AA5" w:rsidRPr="000A4D16">
        <w:rPr>
          <w:rFonts w:cstheme="minorHAnsi"/>
        </w:rPr>
        <w:t xml:space="preserve"> and delivery</w:t>
      </w:r>
      <w:r w:rsidR="002F2BCC" w:rsidRPr="000A4D16">
        <w:rPr>
          <w:rFonts w:cstheme="minorHAnsi"/>
        </w:rPr>
        <w:t xml:space="preserve">, </w:t>
      </w:r>
      <w:proofErr w:type="gramStart"/>
      <w:r w:rsidR="006B5566" w:rsidRPr="000A4D16">
        <w:rPr>
          <w:rFonts w:cstheme="minorHAnsi"/>
        </w:rPr>
        <w:t>but in reality</w:t>
      </w:r>
      <w:r w:rsidR="009702F9" w:rsidRPr="000A4D16">
        <w:rPr>
          <w:rFonts w:cstheme="minorHAnsi"/>
        </w:rPr>
        <w:t>,</w:t>
      </w:r>
      <w:r w:rsidR="006B5566" w:rsidRPr="000A4D16">
        <w:rPr>
          <w:rFonts w:cstheme="minorHAnsi"/>
        </w:rPr>
        <w:t xml:space="preserve"> the</w:t>
      </w:r>
      <w:proofErr w:type="gramEnd"/>
      <w:r w:rsidR="006B5566" w:rsidRPr="000A4D16">
        <w:rPr>
          <w:rFonts w:cstheme="minorHAnsi"/>
        </w:rPr>
        <w:t xml:space="preserve"> distress</w:t>
      </w:r>
      <w:r w:rsidR="002F2BCC" w:rsidRPr="000A4D16">
        <w:rPr>
          <w:rFonts w:cstheme="minorHAnsi"/>
        </w:rPr>
        <w:t xml:space="preserve"> has simply</w:t>
      </w:r>
      <w:r w:rsidR="001E319E" w:rsidRPr="000A4D16">
        <w:rPr>
          <w:rFonts w:cstheme="minorHAnsi"/>
        </w:rPr>
        <w:t xml:space="preserve"> </w:t>
      </w:r>
      <w:r w:rsidR="00876E39" w:rsidRPr="000A4D16">
        <w:rPr>
          <w:rFonts w:cstheme="minorHAnsi"/>
        </w:rPr>
        <w:t>dislodged</w:t>
      </w:r>
      <w:r w:rsidR="002978E4" w:rsidRPr="000A4D16">
        <w:rPr>
          <w:rFonts w:cstheme="minorHAnsi"/>
        </w:rPr>
        <w:t xml:space="preserve"> and </w:t>
      </w:r>
      <w:r w:rsidR="009702F9" w:rsidRPr="000A4D16">
        <w:rPr>
          <w:rFonts w:cstheme="minorHAnsi"/>
        </w:rPr>
        <w:t>released</w:t>
      </w:r>
      <w:r w:rsidR="00FB3A5E" w:rsidRPr="000A4D16">
        <w:rPr>
          <w:rFonts w:cstheme="minorHAnsi"/>
        </w:rPr>
        <w:t xml:space="preserve"> the </w:t>
      </w:r>
      <w:r w:rsidR="00E37163" w:rsidRPr="000A4D16">
        <w:rPr>
          <w:rFonts w:cstheme="minorHAnsi"/>
        </w:rPr>
        <w:t xml:space="preserve">suppressed hurt, </w:t>
      </w:r>
      <w:r w:rsidR="00FB3A5E" w:rsidRPr="000A4D16">
        <w:rPr>
          <w:rFonts w:cstheme="minorHAnsi"/>
        </w:rPr>
        <w:t>fear</w:t>
      </w:r>
      <w:r w:rsidR="00E37163" w:rsidRPr="000A4D16">
        <w:rPr>
          <w:rFonts w:cstheme="minorHAnsi"/>
        </w:rPr>
        <w:t>,</w:t>
      </w:r>
      <w:r w:rsidR="00FB3A5E" w:rsidRPr="000A4D16">
        <w:rPr>
          <w:rFonts w:cstheme="minorHAnsi"/>
        </w:rPr>
        <w:t xml:space="preserve"> and rage</w:t>
      </w:r>
      <w:r w:rsidRPr="000A4D16">
        <w:rPr>
          <w:rFonts w:cstheme="minorHAnsi"/>
        </w:rPr>
        <w:t xml:space="preserve"> </w:t>
      </w:r>
      <w:r w:rsidR="00E37163" w:rsidRPr="000A4D16">
        <w:rPr>
          <w:rFonts w:cstheme="minorHAnsi"/>
        </w:rPr>
        <w:t>that</w:t>
      </w:r>
      <w:r w:rsidR="00D13B58" w:rsidRPr="000A4D16">
        <w:rPr>
          <w:rFonts w:cstheme="minorHAnsi"/>
        </w:rPr>
        <w:t xml:space="preserve"> already</w:t>
      </w:r>
      <w:r w:rsidR="00E37163" w:rsidRPr="000A4D16">
        <w:rPr>
          <w:rFonts w:cstheme="minorHAnsi"/>
        </w:rPr>
        <w:t xml:space="preserve"> lie festering in</w:t>
      </w:r>
      <w:r w:rsidR="0010340E" w:rsidRPr="000A4D16">
        <w:rPr>
          <w:rFonts w:cstheme="minorHAnsi"/>
        </w:rPr>
        <w:t xml:space="preserve"> our soul</w:t>
      </w:r>
      <w:r w:rsidRPr="00620EAD">
        <w:rPr>
          <w:rFonts w:cstheme="minorHAnsi"/>
        </w:rPr>
        <w:t xml:space="preserve">. </w:t>
      </w:r>
      <w:r w:rsidR="006C09EE" w:rsidRPr="00620EAD">
        <w:rPr>
          <w:rFonts w:cstheme="minorHAnsi"/>
        </w:rPr>
        <w:t xml:space="preserve">We use our distress as a virtue story </w:t>
      </w:r>
      <w:r w:rsidR="00CD3040" w:rsidRPr="00620EAD">
        <w:rPr>
          <w:rFonts w:cstheme="minorHAnsi"/>
        </w:rPr>
        <w:t>to justify</w:t>
      </w:r>
      <w:r w:rsidR="006C09EE" w:rsidRPr="00620EAD">
        <w:rPr>
          <w:rFonts w:cstheme="minorHAnsi"/>
        </w:rPr>
        <w:t xml:space="preserve"> our choice to </w:t>
      </w:r>
      <w:r w:rsidRPr="00620EAD">
        <w:rPr>
          <w:rFonts w:cstheme="minorHAnsi"/>
        </w:rPr>
        <w:t>unload</w:t>
      </w:r>
      <w:r w:rsidR="006B5566" w:rsidRPr="00620EAD">
        <w:rPr>
          <w:rFonts w:cstheme="minorHAnsi"/>
        </w:rPr>
        <w:t xml:space="preserve"> through our communication</w:t>
      </w:r>
      <w:r w:rsidR="001E319E" w:rsidRPr="00620EAD">
        <w:rPr>
          <w:rFonts w:cstheme="minorHAnsi"/>
        </w:rPr>
        <w:t xml:space="preserve"> the venom </w:t>
      </w:r>
      <w:r w:rsidR="006C09EE" w:rsidRPr="00620EAD">
        <w:rPr>
          <w:rFonts w:cstheme="minorHAnsi"/>
        </w:rPr>
        <w:t>that we carry within</w:t>
      </w:r>
      <w:r w:rsidR="004B46BE" w:rsidRPr="00620EAD">
        <w:rPr>
          <w:rFonts w:cstheme="minorHAnsi"/>
        </w:rPr>
        <w:t xml:space="preserve">. </w:t>
      </w:r>
      <w:r w:rsidR="007B250A" w:rsidRPr="00620EAD">
        <w:rPr>
          <w:rFonts w:cstheme="minorHAnsi"/>
        </w:rPr>
        <w:t xml:space="preserve">Misoriented words </w:t>
      </w:r>
      <w:r w:rsidR="006B5566" w:rsidRPr="00620EAD">
        <w:rPr>
          <w:rFonts w:cstheme="minorHAnsi"/>
        </w:rPr>
        <w:t xml:space="preserve">and attitudes </w:t>
      </w:r>
      <w:r w:rsidR="007B250A" w:rsidRPr="00620EAD">
        <w:rPr>
          <w:rFonts w:cstheme="minorHAnsi"/>
        </w:rPr>
        <w:t xml:space="preserve">are </w:t>
      </w:r>
      <w:r w:rsidR="00F72503" w:rsidRPr="00620EAD">
        <w:rPr>
          <w:rFonts w:cstheme="minorHAnsi"/>
        </w:rPr>
        <w:t xml:space="preserve">the evidence of a diseased </w:t>
      </w:r>
      <w:r w:rsidR="006B5566" w:rsidRPr="00620EAD">
        <w:rPr>
          <w:rFonts w:cstheme="minorHAnsi"/>
        </w:rPr>
        <w:t xml:space="preserve">soul </w:t>
      </w:r>
      <w:r w:rsidR="00017680" w:rsidRPr="00620EAD">
        <w:rPr>
          <w:rFonts w:cstheme="minorHAnsi"/>
        </w:rPr>
        <w:t xml:space="preserve">that is </w:t>
      </w:r>
      <w:r w:rsidR="00F72503" w:rsidRPr="00620EAD">
        <w:rPr>
          <w:rFonts w:cstheme="minorHAnsi"/>
        </w:rPr>
        <w:t>reacting</w:t>
      </w:r>
      <w:r w:rsidR="006B5566" w:rsidRPr="00620EAD">
        <w:rPr>
          <w:rFonts w:cstheme="minorHAnsi"/>
        </w:rPr>
        <w:t xml:space="preserve"> with self-hate</w:t>
      </w:r>
      <w:r w:rsidR="00F72503" w:rsidRPr="00620EAD">
        <w:rPr>
          <w:rFonts w:cstheme="minorHAnsi"/>
        </w:rPr>
        <w:t xml:space="preserve"> to</w:t>
      </w:r>
      <w:r w:rsidR="001E319E" w:rsidRPr="00620EAD">
        <w:rPr>
          <w:rFonts w:cstheme="minorHAnsi"/>
        </w:rPr>
        <w:t xml:space="preserve"> the frustration</w:t>
      </w:r>
      <w:r w:rsidR="00FA54C5" w:rsidRPr="00620EAD">
        <w:rPr>
          <w:rFonts w:cstheme="minorHAnsi"/>
        </w:rPr>
        <w:t xml:space="preserve">s of </w:t>
      </w:r>
      <w:r w:rsidR="001E319E" w:rsidRPr="00620EAD">
        <w:rPr>
          <w:rFonts w:cstheme="minorHAnsi"/>
        </w:rPr>
        <w:t>living</w:t>
      </w:r>
      <w:r w:rsidR="00FA54C5" w:rsidRPr="00620EAD">
        <w:rPr>
          <w:rFonts w:cstheme="minorHAnsi"/>
        </w:rPr>
        <w:t xml:space="preserve"> with limitations</w:t>
      </w:r>
      <w:r w:rsidR="001E319E" w:rsidRPr="00620EAD">
        <w:rPr>
          <w:rFonts w:cstheme="minorHAnsi"/>
        </w:rPr>
        <w:t xml:space="preserve"> in</w:t>
      </w:r>
      <w:r w:rsidR="00F72503" w:rsidRPr="00620EAD">
        <w:rPr>
          <w:rFonts w:cstheme="minorHAnsi"/>
        </w:rPr>
        <w:t xml:space="preserve"> a material </w:t>
      </w:r>
      <w:r w:rsidR="00DD16C6" w:rsidRPr="00620EAD">
        <w:rPr>
          <w:rFonts w:cstheme="minorHAnsi"/>
        </w:rPr>
        <w:t>world. James</w:t>
      </w:r>
      <w:r w:rsidR="007A7BF9" w:rsidRPr="00620EAD">
        <w:rPr>
          <w:rFonts w:cstheme="minorHAnsi"/>
        </w:rPr>
        <w:t xml:space="preserve"> wants us </w:t>
      </w:r>
      <w:r w:rsidR="00F156DD" w:rsidRPr="00620EAD">
        <w:rPr>
          <w:rFonts w:cstheme="minorHAnsi"/>
        </w:rPr>
        <w:t xml:space="preserve">to </w:t>
      </w:r>
      <w:r w:rsidR="007A7BF9" w:rsidRPr="00620EAD">
        <w:rPr>
          <w:rFonts w:cstheme="minorHAnsi"/>
        </w:rPr>
        <w:t xml:space="preserve">courageously face up to the reality </w:t>
      </w:r>
      <w:r w:rsidR="00110C4C" w:rsidRPr="00620EAD">
        <w:rPr>
          <w:rFonts w:cstheme="minorHAnsi"/>
        </w:rPr>
        <w:t xml:space="preserve">revealed by </w:t>
      </w:r>
      <w:r w:rsidR="007A7BF9" w:rsidRPr="00620EAD">
        <w:rPr>
          <w:rFonts w:cstheme="minorHAnsi"/>
        </w:rPr>
        <w:t>our words and attitudes in times of distress</w:t>
      </w:r>
      <w:r w:rsidR="00F156DD" w:rsidRPr="00620EAD">
        <w:rPr>
          <w:rFonts w:cstheme="minorHAnsi"/>
        </w:rPr>
        <w:t>. We can then choose to</w:t>
      </w:r>
      <w:r w:rsidR="0087503D" w:rsidRPr="00620EAD">
        <w:rPr>
          <w:rFonts w:cstheme="minorHAnsi"/>
        </w:rPr>
        <w:t xml:space="preserve"> press on </w:t>
      </w:r>
      <w:r w:rsidR="00DD16C6" w:rsidRPr="00620EAD">
        <w:rPr>
          <w:rFonts w:cstheme="minorHAnsi"/>
        </w:rPr>
        <w:t>with</w:t>
      </w:r>
      <w:r w:rsidR="007A7BF9" w:rsidRPr="00620EAD">
        <w:rPr>
          <w:rFonts w:cstheme="minorHAnsi"/>
        </w:rPr>
        <w:t xml:space="preserve"> </w:t>
      </w:r>
      <w:r w:rsidR="0087503D" w:rsidRPr="00620EAD">
        <w:rPr>
          <w:rFonts w:cstheme="minorHAnsi"/>
        </w:rPr>
        <w:t>the work of healing</w:t>
      </w:r>
      <w:r w:rsidR="007A7BF9" w:rsidRPr="00620EAD">
        <w:rPr>
          <w:rFonts w:cstheme="minorHAnsi"/>
        </w:rPr>
        <w:t xml:space="preserve"> our souls. </w:t>
      </w:r>
      <w:bookmarkStart w:id="2" w:name="_Hlk148431445"/>
    </w:p>
    <w:p w14:paraId="788580F6" w14:textId="24627FD6" w:rsidR="002F2BCC" w:rsidRPr="00620EAD" w:rsidRDefault="002F2BCC" w:rsidP="00B54893">
      <w:pPr>
        <w:spacing w:after="0" w:line="240" w:lineRule="auto"/>
        <w:jc w:val="both"/>
        <w:rPr>
          <w:rFonts w:cstheme="minorHAnsi"/>
        </w:rPr>
      </w:pPr>
    </w:p>
    <w:bookmarkEnd w:id="2"/>
    <w:p w14:paraId="30B7BF77" w14:textId="361A20BC" w:rsidR="006C651C" w:rsidRPr="00620EAD" w:rsidRDefault="006C651C" w:rsidP="00B54893">
      <w:pPr>
        <w:spacing w:after="0" w:line="240" w:lineRule="auto"/>
        <w:jc w:val="both"/>
        <w:rPr>
          <w:rFonts w:cstheme="minorHAnsi"/>
        </w:rPr>
      </w:pPr>
      <w:r w:rsidRPr="00620EAD">
        <w:rPr>
          <w:rFonts w:cstheme="minorHAnsi"/>
        </w:rPr>
        <w:t xml:space="preserve">In the Toolbox we talked about the CORE muscles of </w:t>
      </w:r>
      <w:proofErr w:type="gramStart"/>
      <w:r w:rsidRPr="00620EAD">
        <w:rPr>
          <w:rFonts w:cstheme="minorHAnsi"/>
        </w:rPr>
        <w:t>the soul</w:t>
      </w:r>
      <w:r w:rsidR="005B32D8" w:rsidRPr="00620EAD">
        <w:rPr>
          <w:rFonts w:cstheme="minorHAnsi"/>
        </w:rPr>
        <w:t>—</w:t>
      </w:r>
      <w:proofErr w:type="gramEnd"/>
      <w:r w:rsidR="005B32D8" w:rsidRPr="00620EAD">
        <w:rPr>
          <w:rFonts w:cstheme="minorHAnsi"/>
        </w:rPr>
        <w:t>Courage, Orientation, Reality, Endurance</w:t>
      </w:r>
      <w:r w:rsidRPr="00620EAD">
        <w:rPr>
          <w:rFonts w:cstheme="minorHAnsi"/>
        </w:rPr>
        <w:t xml:space="preserve">. </w:t>
      </w:r>
      <w:r w:rsidRPr="000A4D16">
        <w:rPr>
          <w:rFonts w:cstheme="minorHAnsi"/>
        </w:rPr>
        <w:t xml:space="preserve">When your CORE is weak, you cannot stand in the face of compulsive behaviors, </w:t>
      </w:r>
      <w:r w:rsidR="00E93A6A" w:rsidRPr="000A4D16">
        <w:rPr>
          <w:rFonts w:cstheme="minorHAnsi"/>
        </w:rPr>
        <w:t xml:space="preserve">destructive </w:t>
      </w:r>
      <w:r w:rsidRPr="000A4D16">
        <w:rPr>
          <w:rFonts w:cstheme="minorHAnsi"/>
        </w:rPr>
        <w:t>habits, or sudden provocations</w:t>
      </w:r>
      <w:r w:rsidRPr="00620EAD">
        <w:rPr>
          <w:rFonts w:cstheme="minorHAnsi"/>
        </w:rPr>
        <w:t>; every part of you is vuln</w:t>
      </w:r>
      <w:r w:rsidR="002803A6" w:rsidRPr="00620EAD">
        <w:rPr>
          <w:rFonts w:cstheme="minorHAnsi"/>
        </w:rPr>
        <w:t xml:space="preserve">erable to weakness and injury. </w:t>
      </w:r>
      <w:r w:rsidRPr="000A4D16">
        <w:rPr>
          <w:rFonts w:cstheme="minorHAnsi"/>
        </w:rPr>
        <w:t>Unless</w:t>
      </w:r>
      <w:r w:rsidR="00FF3FA5" w:rsidRPr="000A4D16">
        <w:rPr>
          <w:rFonts w:cstheme="minorHAnsi"/>
        </w:rPr>
        <w:t xml:space="preserve"> you train</w:t>
      </w:r>
      <w:r w:rsidRPr="000A4D16">
        <w:rPr>
          <w:rFonts w:cstheme="minorHAnsi"/>
        </w:rPr>
        <w:t xml:space="preserve"> your CORE muscles to be strong, you will be weak just when you need your strength the most.</w:t>
      </w:r>
      <w:r w:rsidRPr="00620EAD">
        <w:rPr>
          <w:rFonts w:cstheme="minorHAnsi"/>
        </w:rPr>
        <w:t xml:space="preserve"> </w:t>
      </w:r>
    </w:p>
    <w:p w14:paraId="5653B793" w14:textId="1515BB38" w:rsidR="001E319E" w:rsidRPr="00620EAD" w:rsidRDefault="001E319E" w:rsidP="00B54893">
      <w:pPr>
        <w:spacing w:after="0" w:line="240" w:lineRule="auto"/>
        <w:jc w:val="both"/>
        <w:rPr>
          <w:rFonts w:cstheme="minorHAnsi"/>
        </w:rPr>
      </w:pPr>
    </w:p>
    <w:p w14:paraId="6F490105" w14:textId="6CD7FB6B" w:rsidR="00D92AF6" w:rsidRPr="00620EAD" w:rsidRDefault="00D92AF6" w:rsidP="00D92AF6">
      <w:pPr>
        <w:spacing w:after="0" w:line="240" w:lineRule="auto"/>
        <w:jc w:val="both"/>
        <w:rPr>
          <w:rFonts w:cstheme="minorHAnsi"/>
        </w:rPr>
      </w:pPr>
      <w:r w:rsidRPr="00620EAD">
        <w:rPr>
          <w:rFonts w:cstheme="minorHAnsi"/>
        </w:rPr>
        <w:t xml:space="preserve">In his letter to the Ephesians, Paul teaches us to perpetually keep our enemy in mind. If, however, </w:t>
      </w:r>
      <w:r w:rsidR="006C4E1C">
        <w:rPr>
          <w:rFonts w:cstheme="minorHAnsi"/>
        </w:rPr>
        <w:t>we</w:t>
      </w:r>
      <w:r w:rsidRPr="00620EAD">
        <w:rPr>
          <w:rFonts w:cstheme="minorHAnsi"/>
        </w:rPr>
        <w:t xml:space="preserve"> choose to live in the lazy illusion that there is no enemy and make no effort to train, </w:t>
      </w:r>
      <w:r w:rsidR="006C4E1C">
        <w:rPr>
          <w:rFonts w:cstheme="minorHAnsi"/>
        </w:rPr>
        <w:t>we</w:t>
      </w:r>
      <w:r w:rsidRPr="00620EAD">
        <w:rPr>
          <w:rFonts w:cstheme="minorHAnsi"/>
        </w:rPr>
        <w:t xml:space="preserve"> will be vulnerable to enemy attack.</w:t>
      </w:r>
    </w:p>
    <w:p w14:paraId="5EB91D51" w14:textId="77777777" w:rsidR="00D92AF6" w:rsidRPr="00620EAD" w:rsidRDefault="00D92AF6" w:rsidP="00D92AF6">
      <w:pPr>
        <w:spacing w:after="0" w:line="240" w:lineRule="auto"/>
        <w:jc w:val="both"/>
        <w:rPr>
          <w:rFonts w:cstheme="minorHAnsi"/>
        </w:rPr>
      </w:pPr>
    </w:p>
    <w:p w14:paraId="7EA69A0B" w14:textId="4F7D2F48" w:rsidR="00D92AF6" w:rsidRPr="00620EAD" w:rsidRDefault="00D92AF6" w:rsidP="00D92AF6">
      <w:pPr>
        <w:spacing w:after="0" w:line="240" w:lineRule="auto"/>
        <w:jc w:val="both"/>
        <w:rPr>
          <w:rFonts w:cstheme="minorHAnsi"/>
        </w:rPr>
      </w:pPr>
      <w:r w:rsidRPr="00620EAD">
        <w:rPr>
          <w:rFonts w:cstheme="minorHAnsi"/>
        </w:rPr>
        <w:t xml:space="preserve">Let’s look at Nancy’s paraphrase of </w:t>
      </w:r>
      <w:r w:rsidRPr="00620EAD">
        <w:rPr>
          <w:rFonts w:cstheme="minorHAnsi"/>
          <w:b/>
        </w:rPr>
        <w:t xml:space="preserve">Ephesians 6:10–18 </w:t>
      </w:r>
      <w:r w:rsidRPr="00620EAD">
        <w:rPr>
          <w:rFonts w:cstheme="minorHAnsi"/>
          <w:bCs/>
        </w:rPr>
        <w:t>in which</w:t>
      </w:r>
      <w:r w:rsidRPr="00620EAD">
        <w:rPr>
          <w:rFonts w:cstheme="minorHAnsi"/>
          <w:b/>
        </w:rPr>
        <w:t xml:space="preserve"> </w:t>
      </w:r>
      <w:r w:rsidRPr="00620EAD">
        <w:rPr>
          <w:rFonts w:cstheme="minorHAnsi"/>
        </w:rPr>
        <w:t xml:space="preserve">Paul teaches us how to prepare for the good fight against our </w:t>
      </w:r>
      <w:r w:rsidR="00871403" w:rsidRPr="00620EAD">
        <w:rPr>
          <w:rFonts w:cstheme="minorHAnsi"/>
        </w:rPr>
        <w:t xml:space="preserve">real </w:t>
      </w:r>
      <w:r w:rsidRPr="00620EAD">
        <w:rPr>
          <w:rFonts w:cstheme="minorHAnsi"/>
        </w:rPr>
        <w:t>enemy.</w:t>
      </w:r>
      <w:r w:rsidRPr="00620EAD">
        <w:rPr>
          <w:rStyle w:val="EndnoteReference"/>
          <w:rFonts w:cstheme="minorHAnsi"/>
        </w:rPr>
        <w:endnoteReference w:id="4"/>
      </w:r>
      <w:r w:rsidRPr="00620EAD">
        <w:rPr>
          <w:rFonts w:cstheme="minorHAnsi"/>
        </w:rPr>
        <w:t xml:space="preserve"> </w:t>
      </w:r>
    </w:p>
    <w:p w14:paraId="2A21D90A" w14:textId="77777777" w:rsidR="00D92AF6" w:rsidRPr="00620EAD" w:rsidRDefault="00D92AF6" w:rsidP="00D92AF6">
      <w:pPr>
        <w:spacing w:after="0" w:line="240" w:lineRule="auto"/>
        <w:jc w:val="both"/>
        <w:rPr>
          <w:rFonts w:cstheme="minorHAnsi"/>
        </w:rPr>
      </w:pPr>
    </w:p>
    <w:p w14:paraId="40035BB2" w14:textId="77777777" w:rsidR="00C71E69" w:rsidRDefault="00FF3FA5" w:rsidP="00FF3FA5">
      <w:pPr>
        <w:spacing w:after="0" w:line="240" w:lineRule="auto"/>
        <w:ind w:left="720" w:right="720"/>
        <w:jc w:val="both"/>
        <w:rPr>
          <w:rFonts w:cstheme="minorHAnsi"/>
        </w:rPr>
      </w:pPr>
      <w:bookmarkStart w:id="3" w:name="_Hlk496492198"/>
      <w:r w:rsidRPr="00620EAD">
        <w:rPr>
          <w:rFonts w:cstheme="minorHAnsi"/>
          <w:vertAlign w:val="superscript"/>
        </w:rPr>
        <w:t>10</w:t>
      </w:r>
      <w:r w:rsidRPr="00620EAD">
        <w:rPr>
          <w:rFonts w:cstheme="minorHAnsi"/>
        </w:rPr>
        <w:t xml:space="preserve">And one more thing, learn to take up your abilities in the Lord and take them up in the strength that comes from doing things His way. </w:t>
      </w:r>
      <w:r w:rsidRPr="00620EAD">
        <w:rPr>
          <w:rFonts w:cstheme="minorHAnsi"/>
          <w:vertAlign w:val="superscript"/>
        </w:rPr>
        <w:t>11</w:t>
      </w:r>
      <w:r w:rsidRPr="00620EAD">
        <w:rPr>
          <w:rFonts w:cstheme="minorHAnsi"/>
        </w:rPr>
        <w:t xml:space="preserve">Put on the complete armor of God, as </w:t>
      </w:r>
      <w:r w:rsidRPr="00620EAD">
        <w:rPr>
          <w:rFonts w:cstheme="minorHAnsi"/>
        </w:rPr>
        <w:lastRenderedPageBreak/>
        <w:t xml:space="preserve">when one warrior gifts his armor to another, and move toward the goal of having the ability to stand against the schemes of the slanderer and the Idol Self. </w:t>
      </w:r>
      <w:r w:rsidRPr="00620EAD">
        <w:rPr>
          <w:rFonts w:cstheme="minorHAnsi"/>
          <w:vertAlign w:val="superscript"/>
        </w:rPr>
        <w:t>12</w:t>
      </w:r>
      <w:r w:rsidRPr="00620EAD">
        <w:rPr>
          <w:rFonts w:cstheme="minorHAnsi"/>
        </w:rPr>
        <w:t xml:space="preserve">We need this divine armor from God because our battle is not against material creatures, but against the things that rule those creatures, against the actual authorities in their lives, against the governors of their world-system that create this present darkness, and against spiritual things that cause injury in the world beyond this world. </w:t>
      </w:r>
      <w:r w:rsidRPr="00620EAD">
        <w:rPr>
          <w:rFonts w:cstheme="minorHAnsi"/>
          <w:vertAlign w:val="superscript"/>
        </w:rPr>
        <w:t>13</w:t>
      </w:r>
      <w:bookmarkStart w:id="4" w:name="OLE_LINK2"/>
      <w:r w:rsidRPr="00620EAD">
        <w:rPr>
          <w:rFonts w:cstheme="minorHAnsi"/>
        </w:rPr>
        <w:t xml:space="preserve">God has passed this battle on to you, but you cannot fight the battle for your own soul without the proper equipment. Therefore, take up the complete armor of God that He has gifted to you so that when those days of injury threaten you, you can stand against the onslaught—and doing all that you can, keep standing. </w:t>
      </w:r>
      <w:bookmarkEnd w:id="4"/>
    </w:p>
    <w:p w14:paraId="76F515C2" w14:textId="77777777" w:rsidR="00C71E69" w:rsidRDefault="00C71E69" w:rsidP="00FF3FA5">
      <w:pPr>
        <w:spacing w:after="0" w:line="240" w:lineRule="auto"/>
        <w:ind w:left="720" w:right="720"/>
        <w:jc w:val="both"/>
        <w:rPr>
          <w:rFonts w:cstheme="minorHAnsi"/>
        </w:rPr>
      </w:pPr>
    </w:p>
    <w:p w14:paraId="4944CC5F" w14:textId="783C75F4" w:rsidR="00FF3FA5" w:rsidRPr="00620EAD" w:rsidRDefault="00FF3FA5" w:rsidP="00FF3FA5">
      <w:pPr>
        <w:spacing w:after="0" w:line="240" w:lineRule="auto"/>
        <w:ind w:left="720" w:right="720"/>
        <w:jc w:val="both"/>
        <w:rPr>
          <w:rFonts w:cstheme="minorHAnsi"/>
        </w:rPr>
      </w:pPr>
      <w:r w:rsidRPr="00620EAD">
        <w:rPr>
          <w:rFonts w:cstheme="minorHAnsi"/>
          <w:vertAlign w:val="superscript"/>
        </w:rPr>
        <w:t>14</w:t>
      </w:r>
      <w:r w:rsidRPr="00620EAD">
        <w:rPr>
          <w:rFonts w:cstheme="minorHAnsi"/>
        </w:rPr>
        <w:t xml:space="preserve">In case you have not understood, you must stand! Wrap your core muscles with truth and cover your vital organs with orientation. </w:t>
      </w:r>
      <w:r w:rsidRPr="00620EAD">
        <w:rPr>
          <w:rFonts w:cstheme="minorHAnsi"/>
          <w:vertAlign w:val="superscript"/>
        </w:rPr>
        <w:t>15</w:t>
      </w:r>
      <w:r w:rsidRPr="00620EAD">
        <w:rPr>
          <w:rFonts w:cstheme="minorHAnsi"/>
        </w:rPr>
        <w:t xml:space="preserve">Keep your shoes on, prepared to deliver the good news of peace at every moment. </w:t>
      </w:r>
      <w:r w:rsidRPr="00620EAD">
        <w:rPr>
          <w:rFonts w:cstheme="minorHAnsi"/>
          <w:vertAlign w:val="superscript"/>
        </w:rPr>
        <w:t>16</w:t>
      </w:r>
      <w:r w:rsidRPr="00620EAD">
        <w:rPr>
          <w:rFonts w:cstheme="minorHAnsi"/>
        </w:rPr>
        <w:t xml:space="preserve">And in all that you do, take up the shield of trust—of believing it—with which you can extinguish all the incoming missiles that are thrown at you by those who seek to inflame you and provoke you to imagine and judge that you have been injured. </w:t>
      </w:r>
      <w:r w:rsidRPr="00620EAD">
        <w:rPr>
          <w:rFonts w:cstheme="minorHAnsi"/>
          <w:vertAlign w:val="superscript"/>
        </w:rPr>
        <w:t>17</w:t>
      </w:r>
      <w:r w:rsidRPr="00620EAD">
        <w:rPr>
          <w:rFonts w:cstheme="minorHAnsi"/>
        </w:rPr>
        <w:t xml:space="preserve">And solemnly </w:t>
      </w:r>
      <w:proofErr w:type="gramStart"/>
      <w:r w:rsidRPr="00620EAD">
        <w:rPr>
          <w:rFonts w:cstheme="minorHAnsi"/>
        </w:rPr>
        <w:t>receive</w:t>
      </w:r>
      <w:proofErr w:type="gramEnd"/>
      <w:r w:rsidRPr="00620EAD">
        <w:rPr>
          <w:rFonts w:cstheme="minorHAnsi"/>
        </w:rPr>
        <w:t xml:space="preserve"> the helmet</w:t>
      </w:r>
      <w:r w:rsidR="00CE7503">
        <w:rPr>
          <w:rFonts w:cstheme="minorHAnsi"/>
        </w:rPr>
        <w:t xml:space="preserve"> of wholeness</w:t>
      </w:r>
      <w:r w:rsidRPr="00620EAD">
        <w:rPr>
          <w:rFonts w:cstheme="minorHAnsi"/>
        </w:rPr>
        <w:t xml:space="preserve">, which protects your thoughts, declares your loyalty, and identifies you as one who has been rescued from the power of the enemy. Receive also the sword of the Spirit and the breath, </w:t>
      </w:r>
      <w:r w:rsidRPr="006C4E1C">
        <w:rPr>
          <w:rFonts w:cstheme="minorHAnsi"/>
        </w:rPr>
        <w:t>which is all</w:t>
      </w:r>
      <w:r w:rsidRPr="00620EAD">
        <w:rPr>
          <w:rFonts w:cstheme="minorHAnsi"/>
        </w:rPr>
        <w:t xml:space="preserve"> that God has spoken about who you are. </w:t>
      </w:r>
      <w:r w:rsidRPr="00620EAD">
        <w:rPr>
          <w:rFonts w:cstheme="minorHAnsi"/>
          <w:vertAlign w:val="superscript"/>
        </w:rPr>
        <w:t xml:space="preserve">18 </w:t>
      </w:r>
      <w:r w:rsidRPr="00620EAD">
        <w:rPr>
          <w:rFonts w:cstheme="minorHAnsi"/>
        </w:rPr>
        <w:t xml:space="preserve">With a cultivated attitude of sacred prayer, make requests in every moment and with every breath; pray with your spirit. Always </w:t>
      </w:r>
      <w:proofErr w:type="gramStart"/>
      <w:r w:rsidRPr="00620EAD">
        <w:rPr>
          <w:rFonts w:cstheme="minorHAnsi"/>
        </w:rPr>
        <w:t>keep</w:t>
      </w:r>
      <w:proofErr w:type="gramEnd"/>
      <w:r w:rsidRPr="00620EAD">
        <w:rPr>
          <w:rFonts w:cstheme="minorHAnsi"/>
        </w:rPr>
        <w:t xml:space="preserve"> awake and stay alert with obstinate persistence. Keep making requests concerning the saints—I mean those who are your fellow soldiers and who, like you, have set themselves apart to serve the purposes of God. </w:t>
      </w:r>
    </w:p>
    <w:p w14:paraId="109D0757" w14:textId="77777777" w:rsidR="00D92AF6" w:rsidRPr="00620EAD" w:rsidRDefault="00D92AF6" w:rsidP="00D92AF6">
      <w:pPr>
        <w:spacing w:after="0" w:line="240" w:lineRule="auto"/>
        <w:ind w:left="720" w:right="720"/>
        <w:jc w:val="both"/>
        <w:rPr>
          <w:rFonts w:cstheme="minorHAnsi"/>
        </w:rPr>
      </w:pPr>
    </w:p>
    <w:bookmarkEnd w:id="3"/>
    <w:p w14:paraId="7B450E0E" w14:textId="552FCAC8" w:rsidR="00BE3444" w:rsidRPr="00620EAD" w:rsidRDefault="00BE3444" w:rsidP="00B54893">
      <w:pPr>
        <w:spacing w:after="0" w:line="240" w:lineRule="auto"/>
        <w:jc w:val="both"/>
        <w:rPr>
          <w:rFonts w:cstheme="minorHAnsi"/>
        </w:rPr>
      </w:pPr>
      <w:r w:rsidRPr="00620EAD">
        <w:rPr>
          <w:rFonts w:cstheme="minorHAnsi"/>
        </w:rPr>
        <w:t>Take a deep breath.</w:t>
      </w:r>
    </w:p>
    <w:p w14:paraId="23392939" w14:textId="77777777" w:rsidR="00BE3444" w:rsidRPr="00620EAD" w:rsidRDefault="00BE3444" w:rsidP="00B54893">
      <w:pPr>
        <w:spacing w:after="0" w:line="240" w:lineRule="auto"/>
        <w:jc w:val="both"/>
        <w:rPr>
          <w:rFonts w:cstheme="minorHAnsi"/>
        </w:rPr>
      </w:pPr>
    </w:p>
    <w:p w14:paraId="0714C37F" w14:textId="23242769" w:rsidR="00D92AF6" w:rsidRPr="00620EAD" w:rsidRDefault="00D92AF6" w:rsidP="00D92AF6">
      <w:pPr>
        <w:spacing w:after="0" w:line="240" w:lineRule="auto"/>
        <w:jc w:val="both"/>
        <w:rPr>
          <w:rFonts w:cstheme="minorHAnsi"/>
        </w:rPr>
      </w:pPr>
      <w:r w:rsidRPr="00620EAD">
        <w:rPr>
          <w:rFonts w:cstheme="minorHAnsi"/>
        </w:rPr>
        <w:t xml:space="preserve">If you want to live an oriented life, you must accept the reality that you have an enemy. Your enemy is determined to undermine any effort you make toward restoring your True Self. </w:t>
      </w:r>
      <w:r w:rsidRPr="000A4D16">
        <w:rPr>
          <w:rFonts w:cstheme="minorHAnsi"/>
        </w:rPr>
        <w:t xml:space="preserve">When you waste your energy searching for a counterfeit glory, you are pridefully opposing God and cooperating with the enemy that seeks to sabotage God’s plan for your life, your mission, and your </w:t>
      </w:r>
      <w:r w:rsidR="006C4E1C">
        <w:rPr>
          <w:rFonts w:cstheme="minorHAnsi"/>
        </w:rPr>
        <w:t xml:space="preserve">designed </w:t>
      </w:r>
      <w:r w:rsidRPr="000A4D16">
        <w:rPr>
          <w:rFonts w:cstheme="minorHAnsi"/>
        </w:rPr>
        <w:t>glory</w:t>
      </w:r>
      <w:r w:rsidRPr="00620EAD">
        <w:rPr>
          <w:rFonts w:cstheme="minorHAnsi"/>
        </w:rPr>
        <w:t xml:space="preserve">. Healthy fear of a real enemy motivates us to secure our boundaries and guard the ground that we have gained. It may seem like a paradox, but fear can be your friend. Fear can motivate you to undergo the difficult but necessary training that prepares you to </w:t>
      </w:r>
      <w:r w:rsidR="006C4E1C">
        <w:rPr>
          <w:rFonts w:cstheme="minorHAnsi"/>
        </w:rPr>
        <w:t>face</w:t>
      </w:r>
      <w:r w:rsidRPr="00620EAD">
        <w:rPr>
          <w:rFonts w:cstheme="minorHAnsi"/>
        </w:rPr>
        <w:t xml:space="preserve"> the enemy</w:t>
      </w:r>
      <w:r w:rsidRPr="00620EAD" w:rsidDel="009E3FE8">
        <w:rPr>
          <w:rFonts w:cstheme="minorHAnsi"/>
        </w:rPr>
        <w:t xml:space="preserve"> </w:t>
      </w:r>
      <w:r w:rsidRPr="00620EAD">
        <w:rPr>
          <w:rFonts w:cstheme="minorHAnsi"/>
        </w:rPr>
        <w:t>and gives you real self-confidence in the fight.</w:t>
      </w:r>
    </w:p>
    <w:p w14:paraId="4DEA3224" w14:textId="77777777" w:rsidR="00D92AF6" w:rsidRPr="00620EAD" w:rsidRDefault="00D92AF6" w:rsidP="00D92AF6">
      <w:pPr>
        <w:spacing w:after="0" w:line="240" w:lineRule="auto"/>
        <w:jc w:val="both"/>
        <w:rPr>
          <w:rFonts w:cstheme="minorHAnsi"/>
        </w:rPr>
      </w:pPr>
    </w:p>
    <w:p w14:paraId="368866EB" w14:textId="25A8C94C" w:rsidR="00A22FCA" w:rsidRPr="00620EAD" w:rsidRDefault="00A22FCA" w:rsidP="00B54893">
      <w:pPr>
        <w:spacing w:after="0" w:line="240" w:lineRule="auto"/>
        <w:jc w:val="both"/>
        <w:rPr>
          <w:rFonts w:cstheme="minorHAnsi"/>
        </w:rPr>
      </w:pPr>
      <w:r w:rsidRPr="00620EAD">
        <w:rPr>
          <w:rFonts w:cstheme="minorHAnsi"/>
        </w:rPr>
        <w:t>Paul is not saying in this passage that you can never rest. In fact, he is teaching you how to maintain a state of alert relaxation, trusting in the quality of your armor</w:t>
      </w:r>
      <w:r w:rsidR="00FF3FA5" w:rsidRPr="00620EAD">
        <w:rPr>
          <w:rFonts w:cstheme="minorHAnsi"/>
        </w:rPr>
        <w:t xml:space="preserve"> and your training</w:t>
      </w:r>
      <w:r w:rsidRPr="00620EAD">
        <w:rPr>
          <w:rFonts w:cstheme="minorHAnsi"/>
        </w:rPr>
        <w:t xml:space="preserve">. </w:t>
      </w:r>
      <w:r w:rsidRPr="000A4D16">
        <w:rPr>
          <w:rFonts w:cstheme="minorHAnsi"/>
        </w:rPr>
        <w:t>If you put on God’s armor, which is a metaphor for all the oriented qualities that you need for the fight, your enemies both within and without will no longer have power over you.</w:t>
      </w:r>
      <w:r w:rsidRPr="00620EAD">
        <w:rPr>
          <w:rFonts w:cstheme="minorHAnsi"/>
        </w:rPr>
        <w:t xml:space="preserve"> Whether the enemy is Satan, your Idol Self, or the Idol Self of others is immaterial. </w:t>
      </w:r>
      <w:r w:rsidR="00DB2820" w:rsidRPr="00620EAD">
        <w:rPr>
          <w:rFonts w:cstheme="minorHAnsi"/>
        </w:rPr>
        <w:t xml:space="preserve">What is important is that you acknowledge the reality that you have an enemy. Keep learning to stand when things get rough. </w:t>
      </w:r>
      <w:r w:rsidR="00DB2820" w:rsidRPr="000A4D16">
        <w:rPr>
          <w:rFonts w:cstheme="minorHAnsi"/>
        </w:rPr>
        <w:t xml:space="preserve">If you rely on the armor of orientation, you </w:t>
      </w:r>
      <w:r w:rsidR="006C4E1C">
        <w:rPr>
          <w:rFonts w:cstheme="minorHAnsi"/>
        </w:rPr>
        <w:t xml:space="preserve">will </w:t>
      </w:r>
      <w:r w:rsidR="00DB2820" w:rsidRPr="000A4D16">
        <w:rPr>
          <w:rFonts w:cstheme="minorHAnsi"/>
        </w:rPr>
        <w:t>no longer need to run back to your old habits of relieving tension and restoring pride. You can just stand using your CORE muscles.</w:t>
      </w:r>
    </w:p>
    <w:p w14:paraId="5504B777" w14:textId="77777777" w:rsidR="00A22FCA" w:rsidRPr="00620EAD" w:rsidRDefault="00A22FCA" w:rsidP="00B54893">
      <w:pPr>
        <w:spacing w:after="0" w:line="240" w:lineRule="auto"/>
        <w:jc w:val="both"/>
        <w:rPr>
          <w:rFonts w:cstheme="minorHAnsi"/>
        </w:rPr>
      </w:pPr>
    </w:p>
    <w:p w14:paraId="4B05E34B" w14:textId="371520E7" w:rsidR="00A22FCA" w:rsidRPr="00620EAD" w:rsidRDefault="008C1DC8" w:rsidP="00B54893">
      <w:pPr>
        <w:spacing w:after="0" w:line="240" w:lineRule="auto"/>
        <w:jc w:val="both"/>
        <w:rPr>
          <w:rFonts w:cstheme="minorHAnsi"/>
        </w:rPr>
      </w:pPr>
      <w:r w:rsidRPr="000A4D16">
        <w:rPr>
          <w:rFonts w:cstheme="minorHAnsi"/>
        </w:rPr>
        <w:t xml:space="preserve">You </w:t>
      </w:r>
      <w:r w:rsidR="00017680" w:rsidRPr="000A4D16">
        <w:rPr>
          <w:rFonts w:cstheme="minorHAnsi"/>
        </w:rPr>
        <w:t>are training</w:t>
      </w:r>
      <w:r w:rsidR="00C40430" w:rsidRPr="000A4D16">
        <w:rPr>
          <w:rFonts w:cstheme="minorHAnsi"/>
        </w:rPr>
        <w:t xml:space="preserve"> </w:t>
      </w:r>
      <w:r w:rsidRPr="000A4D16">
        <w:rPr>
          <w:rFonts w:cstheme="minorHAnsi"/>
        </w:rPr>
        <w:t>y</w:t>
      </w:r>
      <w:r w:rsidR="00C40430" w:rsidRPr="000A4D16">
        <w:rPr>
          <w:rFonts w:cstheme="minorHAnsi"/>
        </w:rPr>
        <w:t>oursel</w:t>
      </w:r>
      <w:r w:rsidRPr="000A4D16">
        <w:rPr>
          <w:rFonts w:cstheme="minorHAnsi"/>
        </w:rPr>
        <w:t>f</w:t>
      </w:r>
      <w:r w:rsidR="00C40430" w:rsidRPr="000A4D16">
        <w:rPr>
          <w:rFonts w:cstheme="minorHAnsi"/>
        </w:rPr>
        <w:t xml:space="preserve"> to</w:t>
      </w:r>
      <w:r w:rsidR="002E46BF" w:rsidRPr="000A4D16">
        <w:rPr>
          <w:rFonts w:cstheme="minorHAnsi"/>
        </w:rPr>
        <w:t xml:space="preserve"> stand </w:t>
      </w:r>
      <w:proofErr w:type="gramStart"/>
      <w:r w:rsidR="002E46BF" w:rsidRPr="000A4D16">
        <w:rPr>
          <w:rFonts w:cstheme="minorHAnsi"/>
        </w:rPr>
        <w:t>in reality with</w:t>
      </w:r>
      <w:proofErr w:type="gramEnd"/>
      <w:r w:rsidR="003E3C57" w:rsidRPr="000A4D16">
        <w:rPr>
          <w:rFonts w:cstheme="minorHAnsi"/>
        </w:rPr>
        <w:t xml:space="preserve"> an endurance that is courageous</w:t>
      </w:r>
      <w:r w:rsidR="002E46BF" w:rsidRPr="000A4D16">
        <w:rPr>
          <w:rFonts w:cstheme="minorHAnsi"/>
        </w:rPr>
        <w:t xml:space="preserve"> and</w:t>
      </w:r>
      <w:r w:rsidR="003E3C57" w:rsidRPr="000A4D16">
        <w:rPr>
          <w:rFonts w:cstheme="minorHAnsi"/>
        </w:rPr>
        <w:t xml:space="preserve"> oriented</w:t>
      </w:r>
      <w:r w:rsidR="003E3C57" w:rsidRPr="00620EAD">
        <w:rPr>
          <w:rFonts w:cstheme="minorHAnsi"/>
        </w:rPr>
        <w:t xml:space="preserve">. </w:t>
      </w:r>
      <w:r w:rsidR="00017680" w:rsidRPr="00620EAD">
        <w:rPr>
          <w:rFonts w:cstheme="minorHAnsi"/>
        </w:rPr>
        <w:t>When you are under attack, y</w:t>
      </w:r>
      <w:r w:rsidRPr="00620EAD">
        <w:rPr>
          <w:rFonts w:cstheme="minorHAnsi"/>
        </w:rPr>
        <w:t>ou</w:t>
      </w:r>
      <w:r w:rsidR="00157CCA" w:rsidRPr="00620EAD">
        <w:rPr>
          <w:rFonts w:cstheme="minorHAnsi"/>
        </w:rPr>
        <w:t xml:space="preserve"> rarely </w:t>
      </w:r>
      <w:proofErr w:type="gramStart"/>
      <w:r w:rsidR="00157CCA" w:rsidRPr="00620EAD">
        <w:rPr>
          <w:rFonts w:cstheme="minorHAnsi"/>
        </w:rPr>
        <w:t>have to</w:t>
      </w:r>
      <w:proofErr w:type="gramEnd"/>
      <w:r w:rsidR="00C40430" w:rsidRPr="00620EAD">
        <w:rPr>
          <w:rFonts w:cstheme="minorHAnsi"/>
        </w:rPr>
        <w:t xml:space="preserve"> </w:t>
      </w:r>
      <w:r w:rsidR="00157CCA" w:rsidRPr="00620EAD">
        <w:rPr>
          <w:rFonts w:cstheme="minorHAnsi"/>
        </w:rPr>
        <w:t>do anything. With courageous, oriented, real endurance</w:t>
      </w:r>
      <w:r w:rsidR="00017680" w:rsidRPr="00620EAD">
        <w:rPr>
          <w:rFonts w:cstheme="minorHAnsi"/>
        </w:rPr>
        <w:t>,</w:t>
      </w:r>
      <w:r w:rsidR="00157CCA" w:rsidRPr="00620EAD">
        <w:rPr>
          <w:rFonts w:cstheme="minorHAnsi"/>
        </w:rPr>
        <w:t xml:space="preserve"> </w:t>
      </w:r>
      <w:r w:rsidRPr="00620EAD">
        <w:rPr>
          <w:rFonts w:cstheme="minorHAnsi"/>
        </w:rPr>
        <w:t xml:space="preserve">you </w:t>
      </w:r>
      <w:r w:rsidR="00157CCA" w:rsidRPr="00620EAD">
        <w:rPr>
          <w:rFonts w:cstheme="minorHAnsi"/>
        </w:rPr>
        <w:t>just stand</w:t>
      </w:r>
      <w:r w:rsidR="002D2912" w:rsidRPr="00620EAD">
        <w:rPr>
          <w:rFonts w:cstheme="minorHAnsi"/>
        </w:rPr>
        <w:t xml:space="preserve"> in </w:t>
      </w:r>
      <w:r w:rsidRPr="00620EAD">
        <w:rPr>
          <w:rFonts w:cstheme="minorHAnsi"/>
        </w:rPr>
        <w:t>y</w:t>
      </w:r>
      <w:r w:rsidR="002D2912" w:rsidRPr="00620EAD">
        <w:rPr>
          <w:rFonts w:cstheme="minorHAnsi"/>
        </w:rPr>
        <w:t>our True Self</w:t>
      </w:r>
      <w:r w:rsidR="00210530" w:rsidRPr="00620EAD">
        <w:rPr>
          <w:rFonts w:cstheme="minorHAnsi"/>
        </w:rPr>
        <w:t>,</w:t>
      </w:r>
      <w:r w:rsidR="00157CCA" w:rsidRPr="00620EAD">
        <w:rPr>
          <w:rFonts w:cstheme="minorHAnsi"/>
        </w:rPr>
        <w:t xml:space="preserve"> and pray. </w:t>
      </w:r>
      <w:r w:rsidRPr="00620EAD">
        <w:rPr>
          <w:rFonts w:cstheme="minorHAnsi"/>
        </w:rPr>
        <w:t>You</w:t>
      </w:r>
      <w:r w:rsidR="00C40430" w:rsidRPr="00620EAD">
        <w:rPr>
          <w:rFonts w:cstheme="minorHAnsi"/>
        </w:rPr>
        <w:t xml:space="preserve"> take care of </w:t>
      </w:r>
      <w:r w:rsidRPr="00620EAD">
        <w:rPr>
          <w:rFonts w:cstheme="minorHAnsi"/>
        </w:rPr>
        <w:t>y</w:t>
      </w:r>
      <w:r w:rsidR="00C40430" w:rsidRPr="00620EAD">
        <w:rPr>
          <w:rFonts w:cstheme="minorHAnsi"/>
        </w:rPr>
        <w:t xml:space="preserve">our </w:t>
      </w:r>
      <w:r w:rsidR="00DD16C6" w:rsidRPr="00620EAD">
        <w:rPr>
          <w:rFonts w:cstheme="minorHAnsi"/>
        </w:rPr>
        <w:t xml:space="preserve">own </w:t>
      </w:r>
      <w:r w:rsidR="00C40430" w:rsidRPr="00620EAD">
        <w:rPr>
          <w:rFonts w:cstheme="minorHAnsi"/>
        </w:rPr>
        <w:t xml:space="preserve">business. </w:t>
      </w:r>
      <w:r w:rsidR="00DD16C6" w:rsidRPr="00620EAD">
        <w:rPr>
          <w:rFonts w:cstheme="minorHAnsi"/>
        </w:rPr>
        <w:t xml:space="preserve">The more truth and orientation </w:t>
      </w:r>
      <w:r w:rsidR="00DD16C6" w:rsidRPr="00620EAD">
        <w:rPr>
          <w:rFonts w:cstheme="minorHAnsi"/>
        </w:rPr>
        <w:lastRenderedPageBreak/>
        <w:t xml:space="preserve">there is in your life—that is, the more you </w:t>
      </w:r>
      <w:r w:rsidR="00110C4C" w:rsidRPr="00620EAD">
        <w:rPr>
          <w:rFonts w:cstheme="minorHAnsi"/>
        </w:rPr>
        <w:t>learn to trust God and do</w:t>
      </w:r>
      <w:r w:rsidR="00DD16C6" w:rsidRPr="00620EAD">
        <w:rPr>
          <w:rFonts w:cstheme="minorHAnsi"/>
        </w:rPr>
        <w:t xml:space="preserve"> things </w:t>
      </w:r>
      <w:r w:rsidR="0074797D" w:rsidRPr="00620EAD">
        <w:rPr>
          <w:rFonts w:cstheme="minorHAnsi"/>
        </w:rPr>
        <w:t>His</w:t>
      </w:r>
      <w:r w:rsidR="00DD16C6" w:rsidRPr="00620EAD">
        <w:rPr>
          <w:rFonts w:cstheme="minorHAnsi"/>
        </w:rPr>
        <w:t xml:space="preserve"> way—the more confident you </w:t>
      </w:r>
      <w:r w:rsidR="0074797D" w:rsidRPr="00620EAD">
        <w:rPr>
          <w:rFonts w:cstheme="minorHAnsi"/>
        </w:rPr>
        <w:t xml:space="preserve">will be </w:t>
      </w:r>
      <w:r w:rsidR="00DD16C6" w:rsidRPr="00620EAD">
        <w:rPr>
          <w:rFonts w:cstheme="minorHAnsi"/>
        </w:rPr>
        <w:t xml:space="preserve">when confronted with opposition from the world. </w:t>
      </w:r>
    </w:p>
    <w:p w14:paraId="341855AA" w14:textId="77777777" w:rsidR="002803A6" w:rsidRPr="00620EAD" w:rsidRDefault="002803A6" w:rsidP="00B54893">
      <w:pPr>
        <w:spacing w:after="0" w:line="240" w:lineRule="auto"/>
        <w:jc w:val="both"/>
        <w:rPr>
          <w:rFonts w:cstheme="minorHAnsi"/>
        </w:rPr>
      </w:pPr>
    </w:p>
    <w:p w14:paraId="2291B069" w14:textId="7E6B08CE" w:rsidR="00A22FCA" w:rsidRPr="00620EAD" w:rsidRDefault="007A146A" w:rsidP="00B54893">
      <w:pPr>
        <w:spacing w:after="0" w:line="240" w:lineRule="auto"/>
        <w:jc w:val="both"/>
        <w:rPr>
          <w:rFonts w:cstheme="minorHAnsi"/>
        </w:rPr>
      </w:pPr>
      <w:r w:rsidRPr="00620EAD">
        <w:rPr>
          <w:rFonts w:cstheme="minorHAnsi"/>
        </w:rPr>
        <w:t>In the past, yo</w:t>
      </w:r>
      <w:r w:rsidR="00A22FCA" w:rsidRPr="00620EAD">
        <w:rPr>
          <w:rFonts w:cstheme="minorHAnsi"/>
        </w:rPr>
        <w:t xml:space="preserve">u may have judged people who are compelled by neurotic needs and self-hate, but now you </w:t>
      </w:r>
      <w:r w:rsidR="00FF3FA5" w:rsidRPr="00620EAD">
        <w:rPr>
          <w:rFonts w:cstheme="minorHAnsi"/>
        </w:rPr>
        <w:t>are able to</w:t>
      </w:r>
      <w:r w:rsidR="00A22FCA" w:rsidRPr="00620EAD">
        <w:rPr>
          <w:rFonts w:cstheme="minorHAnsi"/>
        </w:rPr>
        <w:t xml:space="preserve"> peacefully believe it</w:t>
      </w:r>
      <w:r w:rsidR="002803A6" w:rsidRPr="00620EAD">
        <w:rPr>
          <w:rFonts w:cstheme="minorHAnsi"/>
        </w:rPr>
        <w:t xml:space="preserve"> and</w:t>
      </w:r>
      <w:r w:rsidR="00017680" w:rsidRPr="00620EAD">
        <w:rPr>
          <w:rFonts w:cstheme="minorHAnsi"/>
        </w:rPr>
        <w:t xml:space="preserve"> offer the good news of peace by being at peace.</w:t>
      </w:r>
      <w:r w:rsidR="00DD16C6" w:rsidRPr="00620EAD">
        <w:rPr>
          <w:rFonts w:cstheme="minorHAnsi"/>
        </w:rPr>
        <w:t xml:space="preserve"> </w:t>
      </w:r>
      <w:r w:rsidR="00A22FCA" w:rsidRPr="00620EAD">
        <w:rPr>
          <w:rFonts w:cstheme="minorHAnsi"/>
        </w:rPr>
        <w:t>With God’s armor</w:t>
      </w:r>
      <w:r w:rsidR="00CD3040" w:rsidRPr="00620EAD">
        <w:rPr>
          <w:rFonts w:cstheme="minorHAnsi"/>
        </w:rPr>
        <w:t>,</w:t>
      </w:r>
      <w:r w:rsidR="00A22FCA" w:rsidRPr="00620EAD">
        <w:rPr>
          <w:rFonts w:cstheme="minorHAnsi"/>
        </w:rPr>
        <w:t xml:space="preserve"> you can protect yourself from the fiery missiles of others</w:t>
      </w:r>
      <w:r w:rsidR="006035A6" w:rsidRPr="00620EAD">
        <w:rPr>
          <w:rFonts w:cstheme="minorHAnsi"/>
        </w:rPr>
        <w:t xml:space="preserve"> that</w:t>
      </w:r>
      <w:r w:rsidR="00A22FCA" w:rsidRPr="00620EAD">
        <w:rPr>
          <w:rFonts w:cstheme="minorHAnsi"/>
        </w:rPr>
        <w:t xml:space="preserve"> seek to pierce your soul and ignite mindless reactions. Just stand, believing rather than judging what people choose and </w:t>
      </w:r>
      <w:r w:rsidR="00DB2820" w:rsidRPr="00620EAD">
        <w:rPr>
          <w:rFonts w:cstheme="minorHAnsi"/>
        </w:rPr>
        <w:t xml:space="preserve">what people </w:t>
      </w:r>
      <w:r w:rsidR="00A22FCA" w:rsidRPr="00620EAD">
        <w:rPr>
          <w:rFonts w:cstheme="minorHAnsi"/>
        </w:rPr>
        <w:t>do, knowing that you do not have to participate. Spot the fools quickly and circumvent them. Recognize the wise</w:t>
      </w:r>
      <w:r w:rsidR="00AF65AD" w:rsidRPr="00620EAD">
        <w:rPr>
          <w:rFonts w:cstheme="minorHAnsi"/>
        </w:rPr>
        <w:t>. Walk with them</w:t>
      </w:r>
      <w:r w:rsidR="00A22FCA" w:rsidRPr="00620EAD">
        <w:rPr>
          <w:rFonts w:cstheme="minorHAnsi"/>
        </w:rPr>
        <w:t xml:space="preserve"> and cling to them. </w:t>
      </w:r>
      <w:r w:rsidRPr="00620EAD">
        <w:rPr>
          <w:rFonts w:cstheme="minorHAnsi"/>
        </w:rPr>
        <w:t>The</w:t>
      </w:r>
      <w:r w:rsidR="00A22FCA" w:rsidRPr="00620EAD">
        <w:rPr>
          <w:rFonts w:cstheme="minorHAnsi"/>
        </w:rPr>
        <w:t xml:space="preserve"> safest place for you to be</w:t>
      </w:r>
      <w:r w:rsidR="006B1E41" w:rsidRPr="00620EAD">
        <w:rPr>
          <w:rFonts w:cstheme="minorHAnsi"/>
        </w:rPr>
        <w:t xml:space="preserve"> is by their side</w:t>
      </w:r>
      <w:r w:rsidR="00A22FCA" w:rsidRPr="00620EAD">
        <w:rPr>
          <w:rFonts w:cstheme="minorHAnsi"/>
        </w:rPr>
        <w:t>.</w:t>
      </w:r>
    </w:p>
    <w:p w14:paraId="213D4B17" w14:textId="77777777" w:rsidR="00CD3040" w:rsidRPr="00620EAD" w:rsidRDefault="00CD3040" w:rsidP="00B54893">
      <w:pPr>
        <w:spacing w:after="0" w:line="240" w:lineRule="auto"/>
        <w:jc w:val="both"/>
        <w:rPr>
          <w:rFonts w:cstheme="minorHAnsi"/>
        </w:rPr>
      </w:pPr>
    </w:p>
    <w:p w14:paraId="70714AC8" w14:textId="77777777" w:rsidR="00192F8F" w:rsidRPr="00620EAD" w:rsidRDefault="0086793B" w:rsidP="00B54893">
      <w:pPr>
        <w:spacing w:after="0" w:line="240" w:lineRule="auto"/>
        <w:jc w:val="both"/>
        <w:rPr>
          <w:rFonts w:cstheme="minorHAnsi"/>
        </w:rPr>
      </w:pPr>
      <w:r w:rsidRPr="00620EAD">
        <w:rPr>
          <w:rFonts w:cstheme="minorHAnsi"/>
        </w:rPr>
        <w:t>Our prayer might go something li</w:t>
      </w:r>
      <w:r w:rsidR="00192F8F" w:rsidRPr="00620EAD">
        <w:rPr>
          <w:rFonts w:cstheme="minorHAnsi"/>
        </w:rPr>
        <w:t xml:space="preserve">ke this: </w:t>
      </w:r>
    </w:p>
    <w:p w14:paraId="454ECA73" w14:textId="77777777" w:rsidR="00192F8F" w:rsidRPr="00620EAD" w:rsidRDefault="00192F8F" w:rsidP="00B54893">
      <w:pPr>
        <w:spacing w:after="0" w:line="240" w:lineRule="auto"/>
        <w:jc w:val="both"/>
        <w:rPr>
          <w:rFonts w:cstheme="minorHAnsi"/>
        </w:rPr>
      </w:pPr>
    </w:p>
    <w:p w14:paraId="7AB977EA" w14:textId="73F8ACDB" w:rsidR="0086793B" w:rsidRPr="00620EAD" w:rsidRDefault="00192F8F" w:rsidP="00B54893">
      <w:pPr>
        <w:spacing w:after="0" w:line="240" w:lineRule="auto"/>
        <w:jc w:val="center"/>
        <w:rPr>
          <w:rFonts w:cstheme="minorHAnsi"/>
          <w:i/>
        </w:rPr>
      </w:pPr>
      <w:r w:rsidRPr="00620EAD">
        <w:rPr>
          <w:rFonts w:cstheme="minorHAnsi"/>
          <w:i/>
        </w:rPr>
        <w:t xml:space="preserve">Lord of </w:t>
      </w:r>
      <w:r w:rsidR="002411A2" w:rsidRPr="00620EAD">
        <w:rPr>
          <w:rFonts w:cstheme="minorHAnsi"/>
          <w:i/>
        </w:rPr>
        <w:t>the armies of God</w:t>
      </w:r>
      <w:r w:rsidRPr="00620EAD">
        <w:rPr>
          <w:rFonts w:cstheme="minorHAnsi"/>
          <w:i/>
        </w:rPr>
        <w:t>, teach me</w:t>
      </w:r>
      <w:r w:rsidR="0086793B" w:rsidRPr="00620EAD">
        <w:rPr>
          <w:rFonts w:cstheme="minorHAnsi"/>
          <w:i/>
        </w:rPr>
        <w:t xml:space="preserve"> to stand.</w:t>
      </w:r>
      <w:r w:rsidR="0086793B" w:rsidRPr="00620EAD">
        <w:rPr>
          <w:rFonts w:cstheme="minorHAnsi"/>
        </w:rPr>
        <w:t xml:space="preserve"> </w:t>
      </w:r>
      <w:r w:rsidRPr="00620EAD">
        <w:rPr>
          <w:rFonts w:cstheme="minorHAnsi"/>
          <w:i/>
        </w:rPr>
        <w:t>(Repeat)</w:t>
      </w:r>
    </w:p>
    <w:p w14:paraId="383A398E" w14:textId="77777777" w:rsidR="00A939E2" w:rsidRPr="00620EAD" w:rsidRDefault="00A939E2" w:rsidP="00B54893">
      <w:pPr>
        <w:spacing w:after="0" w:line="240" w:lineRule="auto"/>
        <w:jc w:val="both"/>
        <w:rPr>
          <w:rFonts w:cstheme="minorHAnsi"/>
        </w:rPr>
      </w:pPr>
    </w:p>
    <w:p w14:paraId="2CBEC5A4" w14:textId="77777777" w:rsidR="004236E9" w:rsidRPr="00620EAD" w:rsidRDefault="004236E9" w:rsidP="00B54893">
      <w:pPr>
        <w:spacing w:after="0" w:line="240" w:lineRule="auto"/>
        <w:jc w:val="both"/>
        <w:rPr>
          <w:rFonts w:cstheme="minorHAnsi"/>
        </w:rPr>
      </w:pPr>
      <w:r w:rsidRPr="00620EAD">
        <w:rPr>
          <w:rFonts w:cstheme="minorHAnsi"/>
        </w:rPr>
        <w:t>Take a deep breath.</w:t>
      </w:r>
    </w:p>
    <w:p w14:paraId="2DB1023D" w14:textId="66632AFE" w:rsidR="00A939E2" w:rsidRPr="00620EAD" w:rsidRDefault="00A939E2" w:rsidP="00B54893">
      <w:pPr>
        <w:spacing w:after="0" w:line="240" w:lineRule="auto"/>
        <w:jc w:val="both"/>
        <w:rPr>
          <w:rFonts w:cstheme="minorHAnsi"/>
          <w:i/>
        </w:rPr>
      </w:pPr>
      <w:bookmarkStart w:id="5" w:name="OLE_LINK3"/>
      <w:r w:rsidRPr="00620EAD">
        <w:rPr>
          <w:rFonts w:cstheme="minorHAnsi"/>
          <w:i/>
        </w:rPr>
        <w:t xml:space="preserve">(If time permits, </w:t>
      </w:r>
      <w:r w:rsidR="007A146A" w:rsidRPr="00620EAD">
        <w:rPr>
          <w:rFonts w:cstheme="minorHAnsi"/>
          <w:i/>
        </w:rPr>
        <w:t>ask, “Does anyone have comments or questions about the Bible teaching?”</w:t>
      </w:r>
      <w:r w:rsidRPr="00620EAD">
        <w:rPr>
          <w:rFonts w:cstheme="minorHAnsi"/>
          <w:i/>
        </w:rPr>
        <w:t>)</w:t>
      </w:r>
    </w:p>
    <w:bookmarkEnd w:id="5"/>
    <w:p w14:paraId="7AAFB9F2" w14:textId="77777777" w:rsidR="00192F8F" w:rsidRPr="00620EAD" w:rsidRDefault="00192F8F" w:rsidP="00B54893">
      <w:pPr>
        <w:spacing w:after="0" w:line="240" w:lineRule="auto"/>
        <w:jc w:val="both"/>
        <w:rPr>
          <w:rFonts w:cstheme="minorHAnsi"/>
        </w:rPr>
      </w:pPr>
    </w:p>
    <w:p w14:paraId="427D664F" w14:textId="22AA21F2" w:rsidR="00285B9A" w:rsidRPr="00620EAD" w:rsidRDefault="00D67523" w:rsidP="00B54893">
      <w:pPr>
        <w:tabs>
          <w:tab w:val="left" w:pos="0"/>
        </w:tabs>
        <w:spacing w:after="0" w:line="240" w:lineRule="auto"/>
        <w:jc w:val="both"/>
        <w:rPr>
          <w:rFonts w:cstheme="minorHAnsi"/>
          <w:b/>
        </w:rPr>
      </w:pPr>
      <w:r w:rsidRPr="00620EAD">
        <w:rPr>
          <w:rFonts w:cstheme="minorHAnsi"/>
          <w:b/>
        </w:rPr>
        <w:t>1:</w:t>
      </w:r>
      <w:r w:rsidR="00727FA5" w:rsidRPr="00620EAD">
        <w:rPr>
          <w:rFonts w:cstheme="minorHAnsi"/>
          <w:b/>
        </w:rPr>
        <w:t>1</w:t>
      </w:r>
      <w:r w:rsidRPr="00620EAD">
        <w:rPr>
          <w:rFonts w:cstheme="minorHAnsi"/>
          <w:b/>
        </w:rPr>
        <w:t>0</w:t>
      </w:r>
      <w:r w:rsidR="0087482E" w:rsidRPr="00620EAD">
        <w:rPr>
          <w:rFonts w:cstheme="minorHAnsi"/>
          <w:b/>
        </w:rPr>
        <w:t xml:space="preserve"> </w:t>
      </w:r>
      <w:r w:rsidR="00426C5D" w:rsidRPr="00620EAD">
        <w:rPr>
          <w:rFonts w:cstheme="minorHAnsi"/>
          <w:b/>
        </w:rPr>
        <w:tab/>
        <w:t>INTEGRATION</w:t>
      </w:r>
    </w:p>
    <w:p w14:paraId="0E2F38B1" w14:textId="77777777" w:rsidR="00227D10" w:rsidRPr="00620EAD" w:rsidRDefault="00227D10" w:rsidP="00B54893">
      <w:pPr>
        <w:tabs>
          <w:tab w:val="left" w:pos="2268"/>
        </w:tabs>
        <w:spacing w:after="0" w:line="240" w:lineRule="auto"/>
        <w:jc w:val="both"/>
        <w:rPr>
          <w:rFonts w:cstheme="minorHAnsi"/>
        </w:rPr>
      </w:pPr>
    </w:p>
    <w:p w14:paraId="449E9C7E" w14:textId="5A0B7546" w:rsidR="00227D10" w:rsidRPr="00620EAD" w:rsidRDefault="00227D10" w:rsidP="00B54893">
      <w:pPr>
        <w:tabs>
          <w:tab w:val="left" w:pos="2268"/>
        </w:tabs>
        <w:spacing w:after="0" w:line="240" w:lineRule="auto"/>
        <w:jc w:val="both"/>
        <w:rPr>
          <w:rFonts w:cstheme="minorHAnsi"/>
        </w:rPr>
      </w:pPr>
      <w:r w:rsidRPr="00620EAD">
        <w:rPr>
          <w:rFonts w:cstheme="minorHAnsi"/>
        </w:rPr>
        <w:t xml:space="preserve">You might sip some </w:t>
      </w:r>
      <w:r w:rsidR="00450279" w:rsidRPr="00620EAD">
        <w:rPr>
          <w:rFonts w:cstheme="minorHAnsi"/>
        </w:rPr>
        <w:t>purified</w:t>
      </w:r>
      <w:r w:rsidRPr="00620EAD">
        <w:rPr>
          <w:rFonts w:cstheme="minorHAnsi"/>
        </w:rPr>
        <w:t xml:space="preserve"> water and prepare to take some notes. Assume your meditation posture, and breathe. </w:t>
      </w:r>
      <w:r w:rsidRPr="00620EAD">
        <w:rPr>
          <w:rFonts w:cstheme="minorHAnsi"/>
          <w:i/>
        </w:rPr>
        <w:t xml:space="preserve">(Pause </w:t>
      </w:r>
      <w:r w:rsidR="00CD3040" w:rsidRPr="00620EAD">
        <w:rPr>
          <w:rFonts w:cstheme="minorHAnsi"/>
          <w:i/>
        </w:rPr>
        <w:t xml:space="preserve">for </w:t>
      </w:r>
      <w:r w:rsidR="00450279" w:rsidRPr="00620EAD">
        <w:rPr>
          <w:rFonts w:cstheme="minorHAnsi"/>
          <w:i/>
        </w:rPr>
        <w:t>10</w:t>
      </w:r>
      <w:r w:rsidRPr="00620EAD">
        <w:rPr>
          <w:rFonts w:cstheme="minorHAnsi"/>
          <w:i/>
        </w:rPr>
        <w:t xml:space="preserve"> seconds)</w:t>
      </w:r>
    </w:p>
    <w:p w14:paraId="13E65E79" w14:textId="77777777" w:rsidR="00227D10" w:rsidRPr="00620EAD" w:rsidRDefault="00227D10" w:rsidP="00B54893">
      <w:pPr>
        <w:tabs>
          <w:tab w:val="left" w:pos="2268"/>
        </w:tabs>
        <w:spacing w:after="0" w:line="240" w:lineRule="auto"/>
        <w:jc w:val="both"/>
        <w:rPr>
          <w:rFonts w:cstheme="minorHAnsi"/>
        </w:rPr>
      </w:pPr>
    </w:p>
    <w:p w14:paraId="07C3137D" w14:textId="1CB72731" w:rsidR="00227D10" w:rsidRPr="00620EAD" w:rsidRDefault="00227D10" w:rsidP="00B54893">
      <w:pPr>
        <w:tabs>
          <w:tab w:val="left" w:pos="2268"/>
        </w:tabs>
        <w:spacing w:after="0" w:line="240" w:lineRule="auto"/>
        <w:jc w:val="both"/>
        <w:rPr>
          <w:rFonts w:cstheme="minorHAnsi"/>
        </w:rPr>
      </w:pPr>
      <w:r w:rsidRPr="00620EAD">
        <w:rPr>
          <w:rFonts w:cstheme="minorHAnsi"/>
        </w:rPr>
        <w:t xml:space="preserve">Here is our integration focus: </w:t>
      </w:r>
      <w:r w:rsidRPr="00620EAD">
        <w:rPr>
          <w:rFonts w:cstheme="minorHAnsi"/>
          <w:i/>
        </w:rPr>
        <w:t>Consider a distressing situation that you just can’t stand. (Repeat) (Pause</w:t>
      </w:r>
      <w:r w:rsidR="00450279" w:rsidRPr="00620EAD">
        <w:rPr>
          <w:rFonts w:cstheme="minorHAnsi"/>
          <w:i/>
        </w:rPr>
        <w:t xml:space="preserve"> </w:t>
      </w:r>
      <w:r w:rsidR="00CD3040" w:rsidRPr="00620EAD">
        <w:rPr>
          <w:rFonts w:cstheme="minorHAnsi"/>
          <w:i/>
        </w:rPr>
        <w:t xml:space="preserve">for </w:t>
      </w:r>
      <w:r w:rsidR="00450279" w:rsidRPr="00620EAD">
        <w:rPr>
          <w:rFonts w:cstheme="minorHAnsi"/>
          <w:i/>
        </w:rPr>
        <w:t>30 seconds</w:t>
      </w:r>
      <w:r w:rsidRPr="00620EAD">
        <w:rPr>
          <w:rFonts w:cstheme="minorHAnsi"/>
          <w:i/>
        </w:rPr>
        <w:t>)</w:t>
      </w:r>
    </w:p>
    <w:p w14:paraId="61CF597B" w14:textId="77777777" w:rsidR="00227D10" w:rsidRPr="00620EAD" w:rsidRDefault="00227D10" w:rsidP="00B54893">
      <w:pPr>
        <w:tabs>
          <w:tab w:val="left" w:pos="2268"/>
        </w:tabs>
        <w:spacing w:after="0" w:line="240" w:lineRule="auto"/>
        <w:jc w:val="both"/>
        <w:rPr>
          <w:rFonts w:cstheme="minorHAnsi"/>
        </w:rPr>
      </w:pPr>
    </w:p>
    <w:p w14:paraId="6AA8B0ED" w14:textId="77777777" w:rsidR="00227D10" w:rsidRPr="00620EAD" w:rsidRDefault="00227D10" w:rsidP="00B54893">
      <w:pPr>
        <w:tabs>
          <w:tab w:val="left" w:pos="2268"/>
        </w:tabs>
        <w:spacing w:after="0" w:line="240" w:lineRule="auto"/>
        <w:jc w:val="both"/>
        <w:rPr>
          <w:rFonts w:cstheme="minorHAnsi"/>
          <w:b/>
        </w:rPr>
      </w:pPr>
      <w:r w:rsidRPr="00620EAD">
        <w:rPr>
          <w:rFonts w:cstheme="minorHAnsi"/>
          <w:b/>
        </w:rPr>
        <w:t>The FAITH Process</w:t>
      </w:r>
    </w:p>
    <w:p w14:paraId="64986DDB" w14:textId="77777777" w:rsidR="00227D10" w:rsidRPr="00620EAD" w:rsidRDefault="00227D10" w:rsidP="00B54893">
      <w:pPr>
        <w:tabs>
          <w:tab w:val="left" w:pos="2268"/>
        </w:tabs>
        <w:spacing w:after="0" w:line="240" w:lineRule="auto"/>
        <w:jc w:val="both"/>
        <w:rPr>
          <w:rFonts w:cstheme="minorHAnsi"/>
        </w:rPr>
      </w:pPr>
    </w:p>
    <w:p w14:paraId="46BB4AC4" w14:textId="77777777" w:rsidR="00227D10" w:rsidRPr="00620EAD" w:rsidRDefault="00227D10" w:rsidP="00B54893">
      <w:pPr>
        <w:tabs>
          <w:tab w:val="left" w:pos="2268"/>
        </w:tabs>
        <w:spacing w:after="0" w:line="240" w:lineRule="auto"/>
        <w:jc w:val="both"/>
        <w:rPr>
          <w:rFonts w:cstheme="minorHAnsi"/>
        </w:rPr>
      </w:pPr>
      <w:r w:rsidRPr="00620EAD">
        <w:rPr>
          <w:rFonts w:cstheme="minorHAnsi"/>
          <w:b/>
        </w:rPr>
        <w:t>Feelings</w:t>
      </w:r>
    </w:p>
    <w:p w14:paraId="1A3023BD" w14:textId="7C1F0E60" w:rsidR="00227D10" w:rsidRPr="00620EAD" w:rsidRDefault="00227D10" w:rsidP="00B54893">
      <w:pPr>
        <w:tabs>
          <w:tab w:val="left" w:pos="2268"/>
        </w:tabs>
        <w:spacing w:after="0" w:line="240" w:lineRule="auto"/>
        <w:jc w:val="both"/>
        <w:rPr>
          <w:rFonts w:cstheme="minorHAnsi"/>
        </w:rPr>
      </w:pPr>
      <w:r w:rsidRPr="00620EAD">
        <w:rPr>
          <w:rFonts w:cstheme="minorHAnsi"/>
        </w:rPr>
        <w:t xml:space="preserve">As you </w:t>
      </w:r>
      <w:r w:rsidRPr="00620EAD">
        <w:rPr>
          <w:rFonts w:cstheme="minorHAnsi"/>
          <w:i/>
        </w:rPr>
        <w:t>consider</w:t>
      </w:r>
      <w:r w:rsidRPr="00620EAD">
        <w:rPr>
          <w:rFonts w:cstheme="minorHAnsi"/>
        </w:rPr>
        <w:t xml:space="preserve"> </w:t>
      </w:r>
      <w:r w:rsidRPr="00620EAD">
        <w:rPr>
          <w:rFonts w:cstheme="minorHAnsi"/>
          <w:i/>
        </w:rPr>
        <w:t>a distressing situation that you can’t stand</w:t>
      </w:r>
      <w:r w:rsidRPr="00620EAD">
        <w:rPr>
          <w:rFonts w:cstheme="minorHAnsi"/>
        </w:rPr>
        <w:t xml:space="preserve">, recognize any </w:t>
      </w:r>
      <w:proofErr w:type="gramStart"/>
      <w:r w:rsidRPr="00620EAD">
        <w:rPr>
          <w:rFonts w:cstheme="minorHAnsi"/>
        </w:rPr>
        <w:t>emotional feelings</w:t>
      </w:r>
      <w:proofErr w:type="gramEnd"/>
      <w:r w:rsidRPr="00620EAD">
        <w:rPr>
          <w:rFonts w:cstheme="minorHAnsi"/>
        </w:rPr>
        <w:t xml:space="preserve"> that are present. </w:t>
      </w:r>
      <w:r w:rsidRPr="00620EAD">
        <w:rPr>
          <w:rFonts w:cstheme="minorHAnsi"/>
          <w:i/>
        </w:rPr>
        <w:t>(Pause)</w:t>
      </w:r>
      <w:r w:rsidRPr="00620EAD">
        <w:rPr>
          <w:rFonts w:cstheme="minorHAnsi"/>
        </w:rPr>
        <w:t xml:space="preserve"> Our feelings are ours to teach us about ourselves, to guide us, to show us our limitations, and to train us. They can often be uncomfortable. We are learning to honor our feelings without allowing them to master us. Observe and breathe. </w:t>
      </w:r>
      <w:r w:rsidRPr="00620EAD">
        <w:rPr>
          <w:rFonts w:cstheme="minorHAnsi"/>
          <w:i/>
        </w:rPr>
        <w:t xml:space="preserve">(Pause </w:t>
      </w:r>
      <w:r w:rsidR="009F4B26" w:rsidRPr="00620EAD">
        <w:rPr>
          <w:rFonts w:cstheme="minorHAnsi"/>
          <w:i/>
        </w:rPr>
        <w:t xml:space="preserve">for </w:t>
      </w:r>
      <w:r w:rsidRPr="00620EAD">
        <w:rPr>
          <w:rFonts w:cstheme="minorHAnsi"/>
          <w:i/>
        </w:rPr>
        <w:t>30 seconds)</w:t>
      </w:r>
    </w:p>
    <w:p w14:paraId="43D7B7AB" w14:textId="77777777" w:rsidR="00227D10" w:rsidRPr="00620EAD" w:rsidRDefault="00227D10" w:rsidP="00B54893">
      <w:pPr>
        <w:tabs>
          <w:tab w:val="left" w:pos="2268"/>
        </w:tabs>
        <w:spacing w:after="0" w:line="240" w:lineRule="auto"/>
        <w:jc w:val="both"/>
        <w:rPr>
          <w:rFonts w:cstheme="minorHAnsi"/>
        </w:rPr>
      </w:pPr>
    </w:p>
    <w:p w14:paraId="45ADE2D4" w14:textId="77777777" w:rsidR="00227D10" w:rsidRPr="00620EAD" w:rsidRDefault="00227D10" w:rsidP="00B54893">
      <w:pPr>
        <w:tabs>
          <w:tab w:val="left" w:pos="2268"/>
        </w:tabs>
        <w:spacing w:after="0" w:line="240" w:lineRule="auto"/>
        <w:jc w:val="both"/>
        <w:rPr>
          <w:rFonts w:cstheme="minorHAnsi"/>
          <w:b/>
        </w:rPr>
      </w:pPr>
      <w:r w:rsidRPr="00620EAD">
        <w:rPr>
          <w:rFonts w:cstheme="minorHAnsi"/>
          <w:b/>
        </w:rPr>
        <w:t>Awareness without judgment</w:t>
      </w:r>
    </w:p>
    <w:p w14:paraId="3AE3B256" w14:textId="7662766A" w:rsidR="00227D10" w:rsidRPr="00620EAD" w:rsidRDefault="00227D10" w:rsidP="00B54893">
      <w:pPr>
        <w:tabs>
          <w:tab w:val="left" w:pos="2268"/>
        </w:tabs>
        <w:spacing w:after="0" w:line="240" w:lineRule="auto"/>
        <w:jc w:val="both"/>
        <w:rPr>
          <w:rFonts w:cstheme="minorHAnsi"/>
        </w:rPr>
      </w:pPr>
      <w:r w:rsidRPr="00620EAD">
        <w:rPr>
          <w:rFonts w:cstheme="minorHAnsi"/>
        </w:rPr>
        <w:t xml:space="preserve">Graciously allow whatever you are experiencing to rest in your awareness. </w:t>
      </w:r>
      <w:r w:rsidR="00A22FCA" w:rsidRPr="00620EAD">
        <w:rPr>
          <w:rFonts w:cstheme="minorHAnsi"/>
        </w:rPr>
        <w:t>Notice any</w:t>
      </w:r>
      <w:r w:rsidRPr="00620EAD">
        <w:rPr>
          <w:rFonts w:cstheme="minorHAnsi"/>
        </w:rPr>
        <w:t xml:space="preserve"> struggle </w:t>
      </w:r>
      <w:r w:rsidR="00A22FCA" w:rsidRPr="00620EAD">
        <w:rPr>
          <w:rFonts w:cstheme="minorHAnsi"/>
        </w:rPr>
        <w:t>you might have with this experience</w:t>
      </w:r>
      <w:r w:rsidRPr="00620EAD">
        <w:rPr>
          <w:rFonts w:cstheme="minorHAnsi"/>
        </w:rPr>
        <w:t xml:space="preserve">. Do you want to escape, attack, or </w:t>
      </w:r>
      <w:r w:rsidR="00E93A6A" w:rsidRPr="00620EAD">
        <w:rPr>
          <w:rFonts w:cstheme="minorHAnsi"/>
        </w:rPr>
        <w:t xml:space="preserve">perhaps </w:t>
      </w:r>
      <w:r w:rsidRPr="00620EAD">
        <w:rPr>
          <w:rFonts w:cstheme="minorHAnsi"/>
        </w:rPr>
        <w:t xml:space="preserve">drift into self-pity? </w:t>
      </w:r>
      <w:r w:rsidRPr="00620EAD">
        <w:rPr>
          <w:rFonts w:cstheme="minorHAnsi"/>
          <w:i/>
        </w:rPr>
        <w:t xml:space="preserve">(Pause) </w:t>
      </w:r>
      <w:r w:rsidRPr="000A4D16">
        <w:rPr>
          <w:rFonts w:cstheme="minorHAnsi"/>
        </w:rPr>
        <w:t>Feelings and passing thoughts are part of the struggle.</w:t>
      </w:r>
      <w:r w:rsidRPr="00620EAD">
        <w:rPr>
          <w:rFonts w:cstheme="minorHAnsi"/>
        </w:rPr>
        <w:t xml:space="preserve"> They are not right or wrong</w:t>
      </w:r>
      <w:r w:rsidR="009F4B26" w:rsidRPr="00620EAD">
        <w:rPr>
          <w:rFonts w:cstheme="minorHAnsi"/>
        </w:rPr>
        <w:t>; the</w:t>
      </w:r>
      <w:r w:rsidRPr="00620EAD">
        <w:rPr>
          <w:rFonts w:cstheme="minorHAnsi"/>
        </w:rPr>
        <w:t>y just are. Give yourself permission to explore whatever you are experiencing without judgment</w:t>
      </w:r>
      <w:r w:rsidR="006C4E1C">
        <w:rPr>
          <w:rFonts w:cstheme="minorHAnsi"/>
        </w:rPr>
        <w:t xml:space="preserve"> and use</w:t>
      </w:r>
      <w:r w:rsidR="00A22FCA" w:rsidRPr="00620EAD">
        <w:rPr>
          <w:rFonts w:cstheme="minorHAnsi"/>
        </w:rPr>
        <w:t xml:space="preserve"> a</w:t>
      </w:r>
      <w:r w:rsidRPr="00620EAD">
        <w:rPr>
          <w:rFonts w:cstheme="minorHAnsi"/>
        </w:rPr>
        <w:t xml:space="preserve"> long exhaling breath to quiet your feelings. </w:t>
      </w:r>
      <w:r w:rsidRPr="00620EAD">
        <w:rPr>
          <w:rFonts w:cstheme="minorHAnsi"/>
          <w:i/>
        </w:rPr>
        <w:t xml:space="preserve">(Pause </w:t>
      </w:r>
      <w:r w:rsidR="009F4B26" w:rsidRPr="00620EAD">
        <w:rPr>
          <w:rFonts w:cstheme="minorHAnsi"/>
          <w:i/>
        </w:rPr>
        <w:t xml:space="preserve">for </w:t>
      </w:r>
      <w:r w:rsidRPr="00620EAD">
        <w:rPr>
          <w:rFonts w:cstheme="minorHAnsi"/>
          <w:i/>
        </w:rPr>
        <w:t>30 seconds)</w:t>
      </w:r>
    </w:p>
    <w:p w14:paraId="4C3D667B" w14:textId="77777777" w:rsidR="00227D10" w:rsidRPr="00620EAD" w:rsidRDefault="00227D10" w:rsidP="00B54893">
      <w:pPr>
        <w:tabs>
          <w:tab w:val="left" w:pos="2268"/>
        </w:tabs>
        <w:spacing w:after="0" w:line="240" w:lineRule="auto"/>
        <w:jc w:val="both"/>
        <w:rPr>
          <w:rFonts w:cstheme="minorHAnsi"/>
        </w:rPr>
      </w:pPr>
    </w:p>
    <w:p w14:paraId="6A916355" w14:textId="780E9027" w:rsidR="00227D10" w:rsidRPr="00620EAD" w:rsidRDefault="00227D10" w:rsidP="00B54893">
      <w:pPr>
        <w:tabs>
          <w:tab w:val="left" w:pos="2268"/>
        </w:tabs>
        <w:spacing w:after="0" w:line="240" w:lineRule="auto"/>
        <w:jc w:val="both"/>
        <w:rPr>
          <w:rFonts w:cstheme="minorHAnsi"/>
        </w:rPr>
      </w:pPr>
      <w:r w:rsidRPr="00620EAD">
        <w:rPr>
          <w:rFonts w:cstheme="minorHAnsi"/>
          <w:b/>
        </w:rPr>
        <w:t>Inquiry</w:t>
      </w:r>
      <w:r w:rsidR="00450279" w:rsidRPr="00620EAD">
        <w:rPr>
          <w:rFonts w:cstheme="minorHAnsi"/>
          <w:b/>
        </w:rPr>
        <w:t>: W</w:t>
      </w:r>
      <w:r w:rsidRPr="00620EAD">
        <w:rPr>
          <w:rFonts w:cstheme="minorHAnsi"/>
          <w:b/>
        </w:rPr>
        <w:t>hat is my body saying?</w:t>
      </w:r>
    </w:p>
    <w:p w14:paraId="669CAE3C" w14:textId="1D7919CB" w:rsidR="00227D10" w:rsidRPr="00620EAD" w:rsidRDefault="00227D10" w:rsidP="00B54893">
      <w:pPr>
        <w:tabs>
          <w:tab w:val="left" w:pos="2268"/>
        </w:tabs>
        <w:spacing w:after="0" w:line="240" w:lineRule="auto"/>
        <w:jc w:val="both"/>
        <w:rPr>
          <w:rFonts w:cstheme="minorHAnsi"/>
        </w:rPr>
      </w:pPr>
      <w:bookmarkStart w:id="6" w:name="_Hlk116991099"/>
      <w:r w:rsidRPr="00620EAD">
        <w:rPr>
          <w:rFonts w:cstheme="minorHAnsi"/>
        </w:rPr>
        <w:t xml:space="preserve">Bring your attention to your body. What is it doing when you </w:t>
      </w:r>
      <w:r w:rsidRPr="00620EAD">
        <w:rPr>
          <w:rFonts w:cstheme="minorHAnsi"/>
          <w:i/>
        </w:rPr>
        <w:t>consider a situation in which you cannot stand</w:t>
      </w:r>
      <w:r w:rsidRPr="00620EAD">
        <w:rPr>
          <w:rFonts w:cstheme="minorHAnsi"/>
        </w:rPr>
        <w:t xml:space="preserve">? </w:t>
      </w:r>
      <w:bookmarkStart w:id="7" w:name="_Hlk527572375"/>
      <w:r w:rsidR="00F50C63" w:rsidRPr="00620EAD">
        <w:rPr>
          <w:rFonts w:cstheme="minorHAnsi"/>
        </w:rPr>
        <w:t>For example, you might notice what shutting down</w:t>
      </w:r>
      <w:r w:rsidR="00D250DC" w:rsidRPr="00620EAD">
        <w:rPr>
          <w:rFonts w:cstheme="minorHAnsi"/>
        </w:rPr>
        <w:t>,</w:t>
      </w:r>
      <w:r w:rsidR="00F50C63" w:rsidRPr="00620EAD">
        <w:rPr>
          <w:rFonts w:cstheme="minorHAnsi"/>
        </w:rPr>
        <w:t xml:space="preserve"> craving</w:t>
      </w:r>
      <w:r w:rsidR="00D250DC" w:rsidRPr="00620EAD">
        <w:rPr>
          <w:rFonts w:cstheme="minorHAnsi"/>
        </w:rPr>
        <w:t>,</w:t>
      </w:r>
      <w:r w:rsidR="00F50C63" w:rsidRPr="00620EAD">
        <w:rPr>
          <w:rFonts w:cstheme="minorHAnsi"/>
        </w:rPr>
        <w:t xml:space="preserve"> </w:t>
      </w:r>
      <w:r w:rsidR="00D250DC" w:rsidRPr="00620EAD">
        <w:rPr>
          <w:rFonts w:cstheme="minorHAnsi"/>
        </w:rPr>
        <w:t xml:space="preserve">or, perhaps, unfairness and rage </w:t>
      </w:r>
      <w:r w:rsidR="00F50C63" w:rsidRPr="00620EAD">
        <w:rPr>
          <w:rFonts w:cstheme="minorHAnsi"/>
        </w:rPr>
        <w:t>feel like in your body.</w:t>
      </w:r>
      <w:r w:rsidR="00450279" w:rsidRPr="00620EAD">
        <w:rPr>
          <w:rFonts w:cstheme="minorHAnsi"/>
        </w:rPr>
        <w:t xml:space="preserve"> </w:t>
      </w:r>
      <w:bookmarkEnd w:id="7"/>
      <w:r w:rsidRPr="00620EAD">
        <w:rPr>
          <w:rFonts w:cstheme="minorHAnsi"/>
          <w:i/>
        </w:rPr>
        <w:t xml:space="preserve">(Pause </w:t>
      </w:r>
      <w:r w:rsidR="009F4B26" w:rsidRPr="00620EAD">
        <w:rPr>
          <w:rFonts w:cstheme="minorHAnsi"/>
          <w:i/>
        </w:rPr>
        <w:t xml:space="preserve">for </w:t>
      </w:r>
      <w:r w:rsidRPr="00620EAD">
        <w:rPr>
          <w:rFonts w:cstheme="minorHAnsi"/>
          <w:i/>
        </w:rPr>
        <w:t>30 seconds)</w:t>
      </w:r>
    </w:p>
    <w:bookmarkEnd w:id="6"/>
    <w:p w14:paraId="23D52564" w14:textId="77777777" w:rsidR="00227D10" w:rsidRPr="00620EAD" w:rsidRDefault="00227D10" w:rsidP="00B54893">
      <w:pPr>
        <w:tabs>
          <w:tab w:val="left" w:pos="2268"/>
        </w:tabs>
        <w:spacing w:after="0" w:line="240" w:lineRule="auto"/>
        <w:jc w:val="both"/>
        <w:rPr>
          <w:rFonts w:cstheme="minorHAnsi"/>
        </w:rPr>
      </w:pPr>
    </w:p>
    <w:p w14:paraId="43082EE4" w14:textId="77777777" w:rsidR="00227D10" w:rsidRPr="00620EAD" w:rsidRDefault="00227D10" w:rsidP="00B54893">
      <w:pPr>
        <w:tabs>
          <w:tab w:val="left" w:pos="2268"/>
        </w:tabs>
        <w:spacing w:after="0" w:line="240" w:lineRule="auto"/>
        <w:jc w:val="both"/>
        <w:rPr>
          <w:rFonts w:cstheme="minorHAnsi"/>
          <w:b/>
        </w:rPr>
      </w:pPr>
      <w:r w:rsidRPr="00620EAD">
        <w:rPr>
          <w:rFonts w:cstheme="minorHAnsi"/>
          <w:b/>
        </w:rPr>
        <w:t>Talk to Jesus</w:t>
      </w:r>
    </w:p>
    <w:p w14:paraId="2BFBB832" w14:textId="0E25721E" w:rsidR="00227D10" w:rsidRPr="00620EAD" w:rsidRDefault="00227D10" w:rsidP="00B54893">
      <w:pPr>
        <w:tabs>
          <w:tab w:val="left" w:pos="2268"/>
        </w:tabs>
        <w:spacing w:after="0" w:line="240" w:lineRule="auto"/>
        <w:jc w:val="both"/>
        <w:rPr>
          <w:rFonts w:cstheme="minorHAnsi"/>
        </w:rPr>
      </w:pPr>
      <w:r w:rsidRPr="000A4D16">
        <w:rPr>
          <w:rFonts w:cstheme="minorHAnsi"/>
        </w:rPr>
        <w:t>You might imagine that you are leaning back in the</w:t>
      </w:r>
      <w:r w:rsidR="00DB2820" w:rsidRPr="000A4D16">
        <w:rPr>
          <w:rFonts w:cstheme="minorHAnsi"/>
        </w:rPr>
        <w:t xml:space="preserve"> safe and loving</w:t>
      </w:r>
      <w:r w:rsidRPr="000A4D16">
        <w:rPr>
          <w:rFonts w:cstheme="minorHAnsi"/>
        </w:rPr>
        <w:t xml:space="preserve"> arms of Jesus as together you </w:t>
      </w:r>
      <w:r w:rsidRPr="000A4D16">
        <w:rPr>
          <w:rFonts w:cstheme="minorHAnsi"/>
          <w:i/>
        </w:rPr>
        <w:t>consider</w:t>
      </w:r>
      <w:r w:rsidRPr="000A4D16">
        <w:rPr>
          <w:rFonts w:cstheme="minorHAnsi"/>
        </w:rPr>
        <w:t xml:space="preserve"> </w:t>
      </w:r>
      <w:r w:rsidRPr="000A4D16">
        <w:rPr>
          <w:rFonts w:cstheme="minorHAnsi"/>
          <w:i/>
        </w:rPr>
        <w:t>this situation that you can’t stand</w:t>
      </w:r>
      <w:r w:rsidRPr="000A4D16">
        <w:rPr>
          <w:rFonts w:cstheme="minorHAnsi"/>
        </w:rPr>
        <w:t xml:space="preserve">. </w:t>
      </w:r>
      <w:r w:rsidR="00DB2820" w:rsidRPr="000A4D16">
        <w:rPr>
          <w:rFonts w:cstheme="minorHAnsi"/>
        </w:rPr>
        <w:t>What do you believe when you consider this situation</w:t>
      </w:r>
      <w:r w:rsidR="00DB2820" w:rsidRPr="00620EAD">
        <w:rPr>
          <w:rFonts w:cstheme="minorHAnsi"/>
        </w:rPr>
        <w:t xml:space="preserve">? </w:t>
      </w:r>
      <w:r w:rsidR="00D92AF6" w:rsidRPr="00620EAD">
        <w:rPr>
          <w:rFonts w:cstheme="minorHAnsi"/>
        </w:rPr>
        <w:t xml:space="preserve">Do you feel </w:t>
      </w:r>
      <w:r w:rsidR="00D92AF6" w:rsidRPr="00620EAD">
        <w:rPr>
          <w:rFonts w:cstheme="minorHAnsi"/>
        </w:rPr>
        <w:lastRenderedPageBreak/>
        <w:t xml:space="preserve">compelled to judge as good or </w:t>
      </w:r>
      <w:r w:rsidR="00346A41" w:rsidRPr="00620EAD">
        <w:rPr>
          <w:rFonts w:cstheme="minorHAnsi"/>
        </w:rPr>
        <w:t xml:space="preserve">as </w:t>
      </w:r>
      <w:r w:rsidR="00D92AF6" w:rsidRPr="00620EAD">
        <w:rPr>
          <w:rFonts w:cstheme="minorHAnsi"/>
        </w:rPr>
        <w:t xml:space="preserve">evil this “reality check” about your ability to stand? </w:t>
      </w:r>
      <w:r w:rsidRPr="00620EAD">
        <w:rPr>
          <w:rFonts w:cstheme="minorHAnsi"/>
          <w:i/>
        </w:rPr>
        <w:t>(Pause)</w:t>
      </w:r>
      <w:r w:rsidRPr="00620EAD">
        <w:rPr>
          <w:rFonts w:cstheme="minorHAnsi"/>
        </w:rPr>
        <w:t xml:space="preserve"> What story do you want to tell? </w:t>
      </w:r>
      <w:r w:rsidRPr="00620EAD">
        <w:rPr>
          <w:rFonts w:cstheme="minorHAnsi"/>
          <w:i/>
        </w:rPr>
        <w:t>(Pause)</w:t>
      </w:r>
      <w:r w:rsidRPr="00620EAD">
        <w:rPr>
          <w:rFonts w:cstheme="minorHAnsi"/>
        </w:rPr>
        <w:t xml:space="preserve"> Observe your experience as just information, and breathe. </w:t>
      </w:r>
      <w:r w:rsidRPr="00620EAD">
        <w:rPr>
          <w:rFonts w:cstheme="minorHAnsi"/>
          <w:i/>
        </w:rPr>
        <w:t xml:space="preserve">(Pause </w:t>
      </w:r>
      <w:r w:rsidR="009F4B26" w:rsidRPr="00620EAD">
        <w:rPr>
          <w:rFonts w:cstheme="minorHAnsi"/>
          <w:i/>
        </w:rPr>
        <w:t xml:space="preserve">for </w:t>
      </w:r>
      <w:r w:rsidRPr="00620EAD">
        <w:rPr>
          <w:rFonts w:cstheme="minorHAnsi"/>
          <w:i/>
        </w:rPr>
        <w:t xml:space="preserve">30 </w:t>
      </w:r>
      <w:r w:rsidRPr="006C4E1C">
        <w:rPr>
          <w:rFonts w:cstheme="minorHAnsi"/>
          <w:i/>
        </w:rPr>
        <w:t>seconds)</w:t>
      </w:r>
    </w:p>
    <w:p w14:paraId="1CCBB5BF" w14:textId="0039027C" w:rsidR="00227D10" w:rsidRPr="00620EAD" w:rsidRDefault="00227D10" w:rsidP="00B54893">
      <w:pPr>
        <w:tabs>
          <w:tab w:val="left" w:pos="2268"/>
        </w:tabs>
        <w:spacing w:after="0" w:line="240" w:lineRule="auto"/>
        <w:jc w:val="both"/>
        <w:rPr>
          <w:rFonts w:cstheme="minorHAnsi"/>
          <w:b/>
        </w:rPr>
      </w:pPr>
      <w:r w:rsidRPr="00620EAD">
        <w:rPr>
          <w:rFonts w:cstheme="minorHAnsi"/>
          <w:b/>
        </w:rPr>
        <w:t>Heal</w:t>
      </w:r>
    </w:p>
    <w:p w14:paraId="4E082240" w14:textId="0D74FB40" w:rsidR="00227D10" w:rsidRDefault="00227D10" w:rsidP="00B54893">
      <w:pPr>
        <w:tabs>
          <w:tab w:val="left" w:pos="2268"/>
        </w:tabs>
        <w:spacing w:after="0" w:line="240" w:lineRule="auto"/>
        <w:jc w:val="both"/>
        <w:rPr>
          <w:rFonts w:cstheme="minorHAnsi"/>
        </w:rPr>
      </w:pPr>
      <w:r w:rsidRPr="00620EAD">
        <w:rPr>
          <w:rFonts w:cstheme="minorHAnsi"/>
        </w:rPr>
        <w:t>As you breathe</w:t>
      </w:r>
      <w:r w:rsidR="00F50C63" w:rsidRPr="00620EAD">
        <w:rPr>
          <w:rFonts w:cstheme="minorHAnsi"/>
        </w:rPr>
        <w:t>,</w:t>
      </w:r>
      <w:r w:rsidRPr="00620EAD">
        <w:rPr>
          <w:rFonts w:cstheme="minorHAnsi"/>
        </w:rPr>
        <w:t xml:space="preserve"> repeat the </w:t>
      </w:r>
      <w:proofErr w:type="gramStart"/>
      <w:r w:rsidRPr="00620EAD">
        <w:rPr>
          <w:rFonts w:cstheme="minorHAnsi"/>
        </w:rPr>
        <w:t xml:space="preserve">word </w:t>
      </w:r>
      <w:r w:rsidRPr="00620EAD">
        <w:rPr>
          <w:rFonts w:cstheme="minorHAnsi"/>
          <w:i/>
        </w:rPr>
        <w:t>Welcome</w:t>
      </w:r>
      <w:proofErr w:type="gramEnd"/>
      <w:r w:rsidRPr="00620EAD">
        <w:rPr>
          <w:rFonts w:cstheme="minorHAnsi"/>
        </w:rPr>
        <w:t xml:space="preserve">. </w:t>
      </w:r>
      <w:r w:rsidRPr="00620EAD">
        <w:rPr>
          <w:rFonts w:cstheme="minorHAnsi"/>
          <w:i/>
        </w:rPr>
        <w:t xml:space="preserve">(Pause </w:t>
      </w:r>
      <w:r w:rsidR="009F4B26" w:rsidRPr="00620EAD">
        <w:rPr>
          <w:rFonts w:cstheme="minorHAnsi"/>
          <w:i/>
        </w:rPr>
        <w:t xml:space="preserve">for </w:t>
      </w:r>
      <w:r w:rsidRPr="00620EAD">
        <w:rPr>
          <w:rFonts w:cstheme="minorHAnsi"/>
          <w:i/>
        </w:rPr>
        <w:t>10 seconds)</w:t>
      </w:r>
      <w:r w:rsidRPr="00620EAD">
        <w:rPr>
          <w:rFonts w:cstheme="minorHAnsi"/>
        </w:rPr>
        <w:t xml:space="preserve"> </w:t>
      </w:r>
    </w:p>
    <w:p w14:paraId="6094D7F7" w14:textId="77777777" w:rsidR="001B458E" w:rsidRPr="00620EAD" w:rsidRDefault="001B458E" w:rsidP="00B54893">
      <w:pPr>
        <w:tabs>
          <w:tab w:val="left" w:pos="2268"/>
        </w:tabs>
        <w:spacing w:after="0" w:line="240" w:lineRule="auto"/>
        <w:jc w:val="both"/>
        <w:rPr>
          <w:rFonts w:cstheme="minorHAnsi"/>
        </w:rPr>
      </w:pPr>
    </w:p>
    <w:p w14:paraId="2916BE21" w14:textId="287BE8D4" w:rsidR="00227D10" w:rsidRPr="00620EAD" w:rsidRDefault="00227D10" w:rsidP="00B54893">
      <w:pPr>
        <w:tabs>
          <w:tab w:val="left" w:pos="2268"/>
        </w:tabs>
        <w:spacing w:after="0" w:line="240" w:lineRule="auto"/>
        <w:jc w:val="both"/>
        <w:rPr>
          <w:rFonts w:cstheme="minorHAnsi"/>
          <w:i/>
        </w:rPr>
      </w:pPr>
      <w:r w:rsidRPr="00620EAD">
        <w:rPr>
          <w:rFonts w:cstheme="minorHAnsi"/>
          <w:i/>
        </w:rPr>
        <w:t xml:space="preserve">(Pause </w:t>
      </w:r>
      <w:r w:rsidR="00450279" w:rsidRPr="00620EAD">
        <w:rPr>
          <w:rFonts w:cstheme="minorHAnsi"/>
          <w:i/>
        </w:rPr>
        <w:t xml:space="preserve">for </w:t>
      </w:r>
      <w:r w:rsidRPr="00620EAD">
        <w:rPr>
          <w:rFonts w:cstheme="minorHAnsi"/>
          <w:i/>
        </w:rPr>
        <w:t xml:space="preserve">8 </w:t>
      </w:r>
      <w:r w:rsidR="00DB2820" w:rsidRPr="00620EAD">
        <w:rPr>
          <w:rFonts w:cstheme="minorHAnsi"/>
          <w:i/>
        </w:rPr>
        <w:t>seconds or one long breath</w:t>
      </w:r>
      <w:r w:rsidRPr="00620EAD">
        <w:rPr>
          <w:rFonts w:cstheme="minorHAnsi"/>
          <w:i/>
        </w:rPr>
        <w:t xml:space="preserve"> after each statement)</w:t>
      </w:r>
    </w:p>
    <w:p w14:paraId="049C8A57" w14:textId="14E4DBBD" w:rsidR="00297307" w:rsidRPr="00620EAD" w:rsidRDefault="00227D10" w:rsidP="00B54893">
      <w:pPr>
        <w:pStyle w:val="ListParagraph"/>
        <w:numPr>
          <w:ilvl w:val="0"/>
          <w:numId w:val="3"/>
        </w:numPr>
        <w:tabs>
          <w:tab w:val="left" w:pos="2268"/>
        </w:tabs>
        <w:spacing w:after="0" w:line="240" w:lineRule="auto"/>
        <w:jc w:val="both"/>
        <w:rPr>
          <w:rFonts w:cstheme="minorHAnsi"/>
        </w:rPr>
      </w:pPr>
      <w:r w:rsidRPr="00620EAD">
        <w:rPr>
          <w:rFonts w:cstheme="minorHAnsi"/>
        </w:rPr>
        <w:t xml:space="preserve">Welcome this opportunity to explore </w:t>
      </w:r>
      <w:r w:rsidR="00DB2820" w:rsidRPr="00620EAD">
        <w:rPr>
          <w:rFonts w:cstheme="minorHAnsi"/>
        </w:rPr>
        <w:t xml:space="preserve">this </w:t>
      </w:r>
      <w:r w:rsidRPr="00620EAD">
        <w:rPr>
          <w:rFonts w:cstheme="minorHAnsi"/>
        </w:rPr>
        <w:t xml:space="preserve">present distress. </w:t>
      </w:r>
    </w:p>
    <w:p w14:paraId="57404BBB" w14:textId="57E94709" w:rsidR="00297307" w:rsidRPr="00620EAD" w:rsidRDefault="00227D10" w:rsidP="00B54893">
      <w:pPr>
        <w:pStyle w:val="ListParagraph"/>
        <w:numPr>
          <w:ilvl w:val="0"/>
          <w:numId w:val="3"/>
        </w:numPr>
        <w:tabs>
          <w:tab w:val="left" w:pos="2268"/>
        </w:tabs>
        <w:spacing w:after="0" w:line="240" w:lineRule="auto"/>
        <w:jc w:val="both"/>
        <w:rPr>
          <w:rFonts w:cstheme="minorHAnsi"/>
        </w:rPr>
      </w:pPr>
      <w:r w:rsidRPr="00620EAD">
        <w:rPr>
          <w:rFonts w:cstheme="minorHAnsi"/>
        </w:rPr>
        <w:t xml:space="preserve">Welcome the Holy Spirit of truth as He </w:t>
      </w:r>
      <w:r w:rsidR="00AE4635" w:rsidRPr="00620EAD">
        <w:rPr>
          <w:rFonts w:cstheme="minorHAnsi"/>
        </w:rPr>
        <w:t>uses your suffering to heal you</w:t>
      </w:r>
      <w:r w:rsidRPr="00620EAD">
        <w:rPr>
          <w:rFonts w:cstheme="minorHAnsi"/>
        </w:rPr>
        <w:t xml:space="preserve">. </w:t>
      </w:r>
    </w:p>
    <w:p w14:paraId="4D21019C" w14:textId="47A289CE" w:rsidR="00297307" w:rsidRPr="00620EAD" w:rsidRDefault="00227D10" w:rsidP="00B54893">
      <w:pPr>
        <w:pStyle w:val="ListParagraph"/>
        <w:numPr>
          <w:ilvl w:val="0"/>
          <w:numId w:val="3"/>
        </w:numPr>
        <w:tabs>
          <w:tab w:val="left" w:pos="2268"/>
        </w:tabs>
        <w:spacing w:after="0" w:line="240" w:lineRule="auto"/>
        <w:jc w:val="both"/>
        <w:rPr>
          <w:rFonts w:cstheme="minorHAnsi"/>
        </w:rPr>
      </w:pPr>
      <w:r w:rsidRPr="00620EAD">
        <w:rPr>
          <w:rFonts w:cstheme="minorHAnsi"/>
        </w:rPr>
        <w:t xml:space="preserve">Welcome your present reality and the progress you have made. </w:t>
      </w:r>
    </w:p>
    <w:p w14:paraId="603D6DD9" w14:textId="615FC46F" w:rsidR="00227D10" w:rsidRPr="00620EAD" w:rsidRDefault="00227D10" w:rsidP="00B54893">
      <w:pPr>
        <w:pStyle w:val="ListParagraph"/>
        <w:numPr>
          <w:ilvl w:val="0"/>
          <w:numId w:val="3"/>
        </w:numPr>
        <w:tabs>
          <w:tab w:val="left" w:pos="2268"/>
        </w:tabs>
        <w:spacing w:after="0" w:line="240" w:lineRule="auto"/>
        <w:jc w:val="both"/>
        <w:rPr>
          <w:rFonts w:cstheme="minorHAnsi"/>
          <w:i/>
        </w:rPr>
      </w:pPr>
      <w:r w:rsidRPr="00620EAD">
        <w:rPr>
          <w:rFonts w:cstheme="minorHAnsi"/>
        </w:rPr>
        <w:t xml:space="preserve">Welcome what you are learning about yourself. </w:t>
      </w:r>
      <w:r w:rsidRPr="00620EAD">
        <w:rPr>
          <w:rFonts w:cstheme="minorHAnsi"/>
          <w:i/>
        </w:rPr>
        <w:t xml:space="preserve">(Pause </w:t>
      </w:r>
      <w:r w:rsidR="009F4B26" w:rsidRPr="00620EAD">
        <w:rPr>
          <w:rFonts w:cstheme="minorHAnsi"/>
          <w:i/>
        </w:rPr>
        <w:t xml:space="preserve">for </w:t>
      </w:r>
      <w:r w:rsidRPr="00620EAD">
        <w:rPr>
          <w:rFonts w:cstheme="minorHAnsi"/>
          <w:i/>
        </w:rPr>
        <w:t>10 seconds)</w:t>
      </w:r>
    </w:p>
    <w:p w14:paraId="1F588179" w14:textId="77777777" w:rsidR="00110C4C" w:rsidRPr="00620EAD" w:rsidRDefault="00110C4C" w:rsidP="00B54893">
      <w:pPr>
        <w:tabs>
          <w:tab w:val="left" w:pos="2268"/>
        </w:tabs>
        <w:spacing w:after="0" w:line="240" w:lineRule="auto"/>
        <w:jc w:val="both"/>
        <w:rPr>
          <w:rFonts w:cstheme="minorHAnsi"/>
        </w:rPr>
      </w:pPr>
    </w:p>
    <w:p w14:paraId="1E22C794" w14:textId="0D2F57A6" w:rsidR="00450279" w:rsidRPr="00620EAD" w:rsidRDefault="00B54893" w:rsidP="00B54893">
      <w:pPr>
        <w:tabs>
          <w:tab w:val="left" w:pos="2268"/>
        </w:tabs>
        <w:spacing w:after="0" w:line="240" w:lineRule="auto"/>
        <w:jc w:val="both"/>
      </w:pPr>
      <w:bookmarkStart w:id="8" w:name="OLE_LINK34"/>
      <w:bookmarkStart w:id="9" w:name="OLE_LINK33"/>
      <w:r w:rsidRPr="00620EAD">
        <w:t>Now, as you breathe, you might use the following statements as a confession to the Lord and turn away from the Idol Self. On the exhale, let go.</w:t>
      </w:r>
      <w:bookmarkStart w:id="10" w:name="_Hlk525227968"/>
      <w:r w:rsidRPr="00620EAD">
        <w:rPr>
          <w:rStyle w:val="EndnoteReference"/>
        </w:rPr>
        <w:endnoteReference w:id="5"/>
      </w:r>
      <w:bookmarkEnd w:id="8"/>
      <w:bookmarkEnd w:id="9"/>
      <w:bookmarkEnd w:id="10"/>
    </w:p>
    <w:p w14:paraId="6C423692" w14:textId="77777777" w:rsidR="00B54893" w:rsidRPr="00620EAD" w:rsidRDefault="00B54893" w:rsidP="00B54893">
      <w:pPr>
        <w:tabs>
          <w:tab w:val="left" w:pos="2268"/>
        </w:tabs>
        <w:spacing w:after="0" w:line="240" w:lineRule="auto"/>
        <w:jc w:val="both"/>
        <w:rPr>
          <w:rFonts w:cstheme="minorHAnsi"/>
        </w:rPr>
      </w:pPr>
    </w:p>
    <w:p w14:paraId="1848E609" w14:textId="77777777" w:rsidR="00297307" w:rsidRPr="00620EAD" w:rsidRDefault="00450279" w:rsidP="00B54893">
      <w:pPr>
        <w:tabs>
          <w:tab w:val="left" w:pos="2268"/>
        </w:tabs>
        <w:spacing w:after="0" w:line="240" w:lineRule="auto"/>
        <w:jc w:val="both"/>
        <w:rPr>
          <w:rFonts w:cstheme="minorHAnsi"/>
          <w:i/>
        </w:rPr>
      </w:pPr>
      <w:r w:rsidRPr="00620EAD">
        <w:rPr>
          <w:rFonts w:cstheme="minorHAnsi"/>
          <w:i/>
        </w:rPr>
        <w:t>(Pause for 5 seconds after each statement)</w:t>
      </w:r>
    </w:p>
    <w:p w14:paraId="7FF61F4B" w14:textId="2EDABB1C" w:rsidR="00297307" w:rsidRPr="00620EAD" w:rsidRDefault="00227D10" w:rsidP="00B54893">
      <w:pPr>
        <w:pStyle w:val="ListParagraph"/>
        <w:numPr>
          <w:ilvl w:val="0"/>
          <w:numId w:val="4"/>
        </w:numPr>
        <w:tabs>
          <w:tab w:val="left" w:pos="2268"/>
        </w:tabs>
        <w:spacing w:after="0" w:line="240" w:lineRule="auto"/>
        <w:jc w:val="both"/>
        <w:rPr>
          <w:rFonts w:cstheme="minorHAnsi"/>
        </w:rPr>
      </w:pPr>
      <w:r w:rsidRPr="00620EAD">
        <w:rPr>
          <w:rFonts w:cstheme="minorHAnsi"/>
        </w:rPr>
        <w:t>As I train to stand, I let go of my longing for power and control.</w:t>
      </w:r>
    </w:p>
    <w:p w14:paraId="0328A4CD" w14:textId="77777777" w:rsidR="00297307" w:rsidRPr="00620EAD" w:rsidRDefault="00227D10" w:rsidP="00B54893">
      <w:pPr>
        <w:pStyle w:val="ListParagraph"/>
        <w:numPr>
          <w:ilvl w:val="0"/>
          <w:numId w:val="4"/>
        </w:numPr>
        <w:tabs>
          <w:tab w:val="left" w:pos="2268"/>
        </w:tabs>
        <w:spacing w:after="0" w:line="240" w:lineRule="auto"/>
        <w:jc w:val="both"/>
        <w:rPr>
          <w:rFonts w:cstheme="minorHAnsi"/>
        </w:rPr>
      </w:pPr>
      <w:r w:rsidRPr="00620EAD">
        <w:rPr>
          <w:rFonts w:cstheme="minorHAnsi"/>
        </w:rPr>
        <w:t>As I train to stand, I let go of my longing for admiration and affection.</w:t>
      </w:r>
    </w:p>
    <w:p w14:paraId="19AA104F" w14:textId="77777777" w:rsidR="00297307" w:rsidRPr="00620EAD" w:rsidRDefault="00227D10" w:rsidP="00B54893">
      <w:pPr>
        <w:pStyle w:val="ListParagraph"/>
        <w:numPr>
          <w:ilvl w:val="0"/>
          <w:numId w:val="4"/>
        </w:numPr>
        <w:tabs>
          <w:tab w:val="left" w:pos="2268"/>
        </w:tabs>
        <w:spacing w:after="0" w:line="240" w:lineRule="auto"/>
        <w:jc w:val="both"/>
        <w:rPr>
          <w:rFonts w:cstheme="minorHAnsi"/>
        </w:rPr>
      </w:pPr>
      <w:r w:rsidRPr="00620EAD">
        <w:rPr>
          <w:rFonts w:cstheme="minorHAnsi"/>
        </w:rPr>
        <w:t>As I train to stand, I let go of my longing for security and comfort.</w:t>
      </w:r>
    </w:p>
    <w:p w14:paraId="5DFCB2D8" w14:textId="712F7FA9" w:rsidR="00227D10" w:rsidRPr="00620EAD" w:rsidRDefault="00227D10" w:rsidP="00B54893">
      <w:pPr>
        <w:pStyle w:val="ListParagraph"/>
        <w:numPr>
          <w:ilvl w:val="0"/>
          <w:numId w:val="4"/>
        </w:numPr>
        <w:tabs>
          <w:tab w:val="left" w:pos="2268"/>
        </w:tabs>
        <w:spacing w:after="0" w:line="240" w:lineRule="auto"/>
        <w:jc w:val="both"/>
        <w:rPr>
          <w:rFonts w:cstheme="minorHAnsi"/>
        </w:rPr>
      </w:pPr>
      <w:r w:rsidRPr="00620EAD">
        <w:rPr>
          <w:rFonts w:cstheme="minorHAnsi"/>
        </w:rPr>
        <w:t xml:space="preserve">As I train to stand, I let go of my longing for perfection. </w:t>
      </w:r>
      <w:r w:rsidRPr="00620EAD">
        <w:rPr>
          <w:rFonts w:cstheme="minorHAnsi"/>
          <w:i/>
        </w:rPr>
        <w:t xml:space="preserve">(Pause </w:t>
      </w:r>
      <w:r w:rsidR="009F4B26" w:rsidRPr="00620EAD">
        <w:rPr>
          <w:rFonts w:cstheme="minorHAnsi"/>
          <w:i/>
        </w:rPr>
        <w:t xml:space="preserve">for </w:t>
      </w:r>
      <w:r w:rsidRPr="00620EAD">
        <w:rPr>
          <w:rFonts w:cstheme="minorHAnsi"/>
          <w:i/>
        </w:rPr>
        <w:t>30 seconds)</w:t>
      </w:r>
      <w:r w:rsidRPr="00620EAD">
        <w:rPr>
          <w:rFonts w:cstheme="minorHAnsi"/>
        </w:rPr>
        <w:t xml:space="preserve"> </w:t>
      </w:r>
    </w:p>
    <w:p w14:paraId="38D548DD" w14:textId="2263D3B6" w:rsidR="00227D10" w:rsidRPr="00620EAD" w:rsidRDefault="00227D10" w:rsidP="00B54893">
      <w:pPr>
        <w:tabs>
          <w:tab w:val="left" w:pos="2268"/>
        </w:tabs>
        <w:spacing w:after="0" w:line="240" w:lineRule="auto"/>
        <w:jc w:val="both"/>
        <w:rPr>
          <w:rFonts w:cstheme="minorHAnsi"/>
        </w:rPr>
      </w:pPr>
    </w:p>
    <w:p w14:paraId="69591D93" w14:textId="77777777" w:rsidR="00227D10" w:rsidRPr="00620EAD" w:rsidRDefault="00227D10" w:rsidP="00B54893">
      <w:pPr>
        <w:tabs>
          <w:tab w:val="left" w:pos="2268"/>
        </w:tabs>
        <w:spacing w:after="0" w:line="240" w:lineRule="auto"/>
        <w:jc w:val="both"/>
        <w:rPr>
          <w:rFonts w:cstheme="minorHAnsi"/>
        </w:rPr>
      </w:pPr>
      <w:r w:rsidRPr="00620EAD">
        <w:rPr>
          <w:rFonts w:cstheme="minorHAnsi"/>
        </w:rPr>
        <w:t xml:space="preserve">Take a deep breath. </w:t>
      </w:r>
    </w:p>
    <w:p w14:paraId="1AD081B2" w14:textId="71F404F4" w:rsidR="00227D10" w:rsidRPr="00620EAD" w:rsidRDefault="007A146A" w:rsidP="007A146A">
      <w:pPr>
        <w:spacing w:after="0" w:line="240" w:lineRule="auto"/>
        <w:jc w:val="both"/>
        <w:rPr>
          <w:rFonts w:cstheme="minorHAnsi"/>
          <w:i/>
        </w:rPr>
      </w:pPr>
      <w:bookmarkStart w:id="11" w:name="OLE_LINK4"/>
      <w:r w:rsidRPr="00620EAD">
        <w:rPr>
          <w:rFonts w:cstheme="minorHAnsi"/>
          <w:i/>
        </w:rPr>
        <w:t>(If time permits, ask, “Does anyone have comments or questions about the integration?”</w:t>
      </w:r>
      <w:r w:rsidR="00227D10" w:rsidRPr="00620EAD">
        <w:rPr>
          <w:rFonts w:cstheme="minorHAnsi"/>
          <w:i/>
        </w:rPr>
        <w:t xml:space="preserve">) </w:t>
      </w:r>
      <w:bookmarkEnd w:id="11"/>
    </w:p>
    <w:p w14:paraId="4C0C55B7" w14:textId="77777777" w:rsidR="00227D10" w:rsidRPr="00620EAD" w:rsidRDefault="00227D10" w:rsidP="00B54893">
      <w:pPr>
        <w:tabs>
          <w:tab w:val="left" w:pos="2268"/>
        </w:tabs>
        <w:spacing w:after="0" w:line="240" w:lineRule="auto"/>
        <w:jc w:val="both"/>
        <w:rPr>
          <w:rFonts w:cstheme="minorHAnsi"/>
        </w:rPr>
      </w:pPr>
    </w:p>
    <w:p w14:paraId="10413556" w14:textId="676B3DC8" w:rsidR="00227D10" w:rsidRPr="00620EAD" w:rsidRDefault="00227D10" w:rsidP="00B54893">
      <w:pPr>
        <w:spacing w:after="0" w:line="240" w:lineRule="auto"/>
        <w:jc w:val="both"/>
        <w:rPr>
          <w:rFonts w:cstheme="minorHAnsi"/>
          <w:b/>
        </w:rPr>
      </w:pPr>
      <w:r w:rsidRPr="00620EAD">
        <w:rPr>
          <w:rFonts w:cstheme="minorHAnsi"/>
          <w:b/>
        </w:rPr>
        <w:t>1:28</w:t>
      </w:r>
      <w:r w:rsidR="00426C5D" w:rsidRPr="00620EAD">
        <w:rPr>
          <w:rFonts w:cstheme="minorHAnsi"/>
          <w:b/>
        </w:rPr>
        <w:tab/>
      </w:r>
      <w:r w:rsidRPr="00620EAD">
        <w:rPr>
          <w:rFonts w:cstheme="minorHAnsi"/>
          <w:b/>
        </w:rPr>
        <w:t>ENDING PRAYER</w:t>
      </w:r>
    </w:p>
    <w:p w14:paraId="30A7CE47" w14:textId="77777777" w:rsidR="00227D10" w:rsidRPr="00620EAD" w:rsidRDefault="00227D10" w:rsidP="00B54893">
      <w:pPr>
        <w:tabs>
          <w:tab w:val="left" w:pos="2268"/>
        </w:tabs>
        <w:spacing w:after="0" w:line="240" w:lineRule="auto"/>
        <w:jc w:val="both"/>
        <w:rPr>
          <w:rFonts w:cstheme="minorHAnsi"/>
          <w:b/>
        </w:rPr>
      </w:pPr>
    </w:p>
    <w:p w14:paraId="30A14FD0" w14:textId="77777777" w:rsidR="00227D10" w:rsidRPr="00620EAD" w:rsidRDefault="00227D10" w:rsidP="00B54893">
      <w:pPr>
        <w:tabs>
          <w:tab w:val="left" w:pos="2268"/>
        </w:tabs>
        <w:spacing w:after="0" w:line="240" w:lineRule="auto"/>
        <w:jc w:val="both"/>
        <w:rPr>
          <w:rFonts w:cstheme="minorHAnsi"/>
        </w:rPr>
      </w:pPr>
      <w:r w:rsidRPr="00620EAD">
        <w:rPr>
          <w:rFonts w:cstheme="minorHAnsi"/>
        </w:rPr>
        <w:t>Dear Father and Creator,</w:t>
      </w:r>
    </w:p>
    <w:p w14:paraId="377FA61F" w14:textId="2E134A23" w:rsidR="00227D10" w:rsidRPr="00620EAD" w:rsidRDefault="00227D10" w:rsidP="00B54893">
      <w:pPr>
        <w:tabs>
          <w:tab w:val="left" w:pos="2268"/>
        </w:tabs>
        <w:spacing w:after="0" w:line="240" w:lineRule="auto"/>
        <w:jc w:val="both"/>
        <w:rPr>
          <w:rFonts w:cstheme="minorHAnsi"/>
        </w:rPr>
      </w:pPr>
      <w:r w:rsidRPr="001B458E">
        <w:rPr>
          <w:rFonts w:cstheme="minorHAnsi"/>
        </w:rPr>
        <w:t>Thank You for</w:t>
      </w:r>
      <w:r w:rsidRPr="00620EAD">
        <w:rPr>
          <w:rFonts w:cstheme="minorHAnsi"/>
        </w:rPr>
        <w:t xml:space="preserve"> this time of healing and training together. Hold us in the power of this new understanding as You continue to teach us how to stand. Lead us to the next step in our healing this week as we co-labor with You to reorient our lives </w:t>
      </w:r>
      <w:r w:rsidR="00B54893" w:rsidRPr="00620EAD">
        <w:rPr>
          <w:rFonts w:cstheme="minorHAnsi"/>
        </w:rPr>
        <w:t>for</w:t>
      </w:r>
      <w:r w:rsidRPr="00620EAD">
        <w:rPr>
          <w:rFonts w:cstheme="minorHAnsi"/>
        </w:rPr>
        <w:t xml:space="preserve"> a more effective flow and to flourish in our connection with our True Self and mission, with our community and the rest of Creation, and with You, for the glory and honor of our Lord Jesus. Amen</w:t>
      </w:r>
      <w:r w:rsidR="00110C4C" w:rsidRPr="00620EAD">
        <w:rPr>
          <w:rFonts w:cstheme="minorHAnsi"/>
        </w:rPr>
        <w:t>.</w:t>
      </w:r>
    </w:p>
    <w:p w14:paraId="3714B8A5" w14:textId="77777777" w:rsidR="00227D10" w:rsidRPr="00620EAD" w:rsidRDefault="00227D10" w:rsidP="00B54893">
      <w:pPr>
        <w:tabs>
          <w:tab w:val="left" w:pos="2268"/>
        </w:tabs>
        <w:spacing w:after="0" w:line="240" w:lineRule="auto"/>
        <w:jc w:val="both"/>
        <w:rPr>
          <w:rFonts w:cstheme="minorHAnsi"/>
        </w:rPr>
      </w:pPr>
    </w:p>
    <w:p w14:paraId="30FC736D" w14:textId="77777777" w:rsidR="00227D10" w:rsidRPr="00620EAD" w:rsidRDefault="00227D10" w:rsidP="00B54893">
      <w:pPr>
        <w:tabs>
          <w:tab w:val="left" w:pos="2268"/>
        </w:tabs>
        <w:spacing w:after="0" w:line="240" w:lineRule="auto"/>
        <w:jc w:val="both"/>
        <w:rPr>
          <w:rFonts w:cstheme="minorHAnsi"/>
        </w:rPr>
      </w:pPr>
      <w:r w:rsidRPr="00620EAD">
        <w:rPr>
          <w:rFonts w:cstheme="minorHAnsi"/>
        </w:rPr>
        <w:t>Take a deep breath.</w:t>
      </w:r>
    </w:p>
    <w:p w14:paraId="69DE05C0" w14:textId="05D3C511" w:rsidR="00227D10" w:rsidRPr="00620EAD" w:rsidRDefault="007A146A" w:rsidP="00B54893">
      <w:pPr>
        <w:tabs>
          <w:tab w:val="left" w:pos="2268"/>
        </w:tabs>
        <w:spacing w:after="0" w:line="240" w:lineRule="auto"/>
        <w:jc w:val="both"/>
        <w:rPr>
          <w:rFonts w:cstheme="minorHAnsi"/>
        </w:rPr>
      </w:pPr>
      <w:bookmarkStart w:id="12" w:name="OLE_LINK5"/>
      <w:r w:rsidRPr="00620EAD">
        <w:rPr>
          <w:rFonts w:cstheme="minorHAnsi"/>
          <w:i/>
        </w:rPr>
        <w:t xml:space="preserve">(If time permits, ask, “Does anyone have comments or questions about </w:t>
      </w:r>
      <w:r w:rsidR="001736EC" w:rsidRPr="00620EAD">
        <w:rPr>
          <w:rFonts w:cstheme="minorHAnsi"/>
          <w:i/>
        </w:rPr>
        <w:t>this</w:t>
      </w:r>
      <w:r w:rsidRPr="00620EAD">
        <w:rPr>
          <w:rFonts w:cstheme="minorHAnsi"/>
          <w:i/>
        </w:rPr>
        <w:t xml:space="preserve"> meeting?”)</w:t>
      </w:r>
    </w:p>
    <w:bookmarkEnd w:id="12"/>
    <w:p w14:paraId="6A03BE6A" w14:textId="77777777" w:rsidR="007A146A" w:rsidRPr="00620EAD" w:rsidRDefault="007A146A" w:rsidP="00B54893">
      <w:pPr>
        <w:spacing w:after="0" w:line="240" w:lineRule="auto"/>
        <w:jc w:val="both"/>
        <w:rPr>
          <w:rFonts w:cstheme="minorHAnsi"/>
          <w:b/>
        </w:rPr>
      </w:pPr>
    </w:p>
    <w:p w14:paraId="1D98700C" w14:textId="02CF6935" w:rsidR="004236E9" w:rsidRPr="00B54893" w:rsidRDefault="0087482E" w:rsidP="00B54893">
      <w:pPr>
        <w:spacing w:after="0" w:line="240" w:lineRule="auto"/>
        <w:jc w:val="both"/>
        <w:rPr>
          <w:rFonts w:cstheme="minorHAnsi"/>
          <w:b/>
        </w:rPr>
      </w:pPr>
      <w:r w:rsidRPr="00620EAD">
        <w:rPr>
          <w:rFonts w:cstheme="minorHAnsi"/>
          <w:b/>
        </w:rPr>
        <w:t>1:29</w:t>
      </w:r>
      <w:r w:rsidR="00426C5D" w:rsidRPr="00620EAD">
        <w:rPr>
          <w:rFonts w:cstheme="minorHAnsi"/>
          <w:b/>
        </w:rPr>
        <w:tab/>
      </w:r>
      <w:r w:rsidR="004236E9" w:rsidRPr="00620EAD">
        <w:rPr>
          <w:rFonts w:cstheme="minorHAnsi"/>
          <w:b/>
        </w:rPr>
        <w:t>ANNOUNCEMENTS</w:t>
      </w:r>
    </w:p>
    <w:p w14:paraId="7C0F512D" w14:textId="2DD560DD" w:rsidR="00285B9A" w:rsidRDefault="00285B9A" w:rsidP="00B54893">
      <w:pPr>
        <w:tabs>
          <w:tab w:val="left" w:pos="2268"/>
        </w:tabs>
        <w:spacing w:after="0" w:line="240" w:lineRule="auto"/>
        <w:jc w:val="both"/>
      </w:pPr>
    </w:p>
    <w:sectPr w:rsidR="00285B9A" w:rsidSect="006A0986">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01977" w14:textId="77777777" w:rsidR="00A91B6B" w:rsidRPr="00F20BFA" w:rsidRDefault="00A91B6B" w:rsidP="00F20BFA">
      <w:pPr>
        <w:pStyle w:val="Footer"/>
      </w:pPr>
      <w:r>
        <w:separator/>
      </w:r>
    </w:p>
  </w:endnote>
  <w:endnote w:type="continuationSeparator" w:id="0">
    <w:p w14:paraId="6517D76B" w14:textId="77777777" w:rsidR="00A91B6B" w:rsidRDefault="00A91B6B" w:rsidP="00285B9A">
      <w:pPr>
        <w:spacing w:after="0" w:line="240" w:lineRule="auto"/>
      </w:pPr>
      <w:r>
        <w:continuationSeparator/>
      </w:r>
    </w:p>
  </w:endnote>
  <w:endnote w:id="1">
    <w:p w14:paraId="41106785" w14:textId="349265E0" w:rsidR="00D7613A" w:rsidRPr="009D0C7D" w:rsidRDefault="00D7613A" w:rsidP="005B32D8">
      <w:pPr>
        <w:pStyle w:val="EndnoteText"/>
        <w:jc w:val="both"/>
        <w:rPr>
          <w:lang w:val="en-GB"/>
        </w:rPr>
      </w:pPr>
      <w:r>
        <w:rPr>
          <w:rStyle w:val="EndnoteReference"/>
        </w:rPr>
        <w:endnoteRef/>
      </w:r>
      <w:r>
        <w:t xml:space="preserve"> </w:t>
      </w:r>
      <w:r w:rsidRPr="00AE4635">
        <w:rPr>
          <w:i/>
        </w:rPr>
        <w:t>Spirit of God, Descend Upon My Heart</w:t>
      </w:r>
      <w:r>
        <w:t xml:space="preserve"> by George Croly (</w:t>
      </w:r>
      <w:r w:rsidRPr="00343CA8">
        <w:t>1780</w:t>
      </w:r>
      <w:r w:rsidR="006B1E41" w:rsidRPr="00343CA8">
        <w:t>–</w:t>
      </w:r>
      <w:r w:rsidRPr="00343CA8">
        <w:t>1860)</w:t>
      </w:r>
      <w:r w:rsidR="00343CA8" w:rsidRPr="00343CA8">
        <w:t>,</w:t>
      </w:r>
      <w:r w:rsidR="00343CA8">
        <w:t xml:space="preserve"> </w:t>
      </w:r>
      <w:hyperlink r:id="rId1" w:history="1">
        <w:r w:rsidR="00343CA8" w:rsidRPr="00343CA8">
          <w:rPr>
            <w:rStyle w:val="Hyperlink"/>
          </w:rPr>
          <w:t>www.youtube.com/watch?v=CmWVY4n_-wY</w:t>
        </w:r>
      </w:hyperlink>
      <w:r w:rsidRPr="00343CA8">
        <w:t>.</w:t>
      </w:r>
    </w:p>
  </w:endnote>
  <w:endnote w:id="2">
    <w:p w14:paraId="151B539D" w14:textId="1C61CEA2" w:rsidR="002F22CA" w:rsidRPr="002F22CA" w:rsidRDefault="002F22CA" w:rsidP="005B32D8">
      <w:pPr>
        <w:pStyle w:val="EndnoteText"/>
        <w:jc w:val="both"/>
        <w:rPr>
          <w:lang w:val="en-GB"/>
        </w:rPr>
      </w:pPr>
      <w:r>
        <w:rPr>
          <w:rStyle w:val="EndnoteReference"/>
        </w:rPr>
        <w:endnoteRef/>
      </w:r>
      <w:r>
        <w:t xml:space="preserve"> </w:t>
      </w:r>
      <w:r>
        <w:rPr>
          <w:lang w:val="en-GB"/>
        </w:rPr>
        <w:t>Heb. 12:2.</w:t>
      </w:r>
    </w:p>
  </w:endnote>
  <w:endnote w:id="3">
    <w:p w14:paraId="3F233D65" w14:textId="1D559AD9" w:rsidR="00BC2F48" w:rsidRPr="00C633E5" w:rsidRDefault="00BC2F48" w:rsidP="005B32D8">
      <w:pPr>
        <w:pStyle w:val="EndnoteText"/>
        <w:jc w:val="both"/>
        <w:rPr>
          <w:lang w:val="en-GB"/>
        </w:rPr>
      </w:pPr>
      <w:r>
        <w:rPr>
          <w:rStyle w:val="EndnoteReference"/>
        </w:rPr>
        <w:endnoteRef/>
      </w:r>
      <w:r>
        <w:t xml:space="preserve"> </w:t>
      </w:r>
      <w:r w:rsidRPr="0027123E">
        <w:t xml:space="preserve">Maggie Macnab, Decoding Design: </w:t>
      </w:r>
      <w:r w:rsidRPr="0027123E">
        <w:rPr>
          <w:i/>
        </w:rPr>
        <w:t>Understanding and Using Symbols in Visual Communication</w:t>
      </w:r>
      <w:r w:rsidRPr="0027123E">
        <w:t xml:space="preserve"> (How Books,</w:t>
      </w:r>
      <w:r>
        <w:t xml:space="preserve"> </w:t>
      </w:r>
      <w:r w:rsidRPr="0027123E">
        <w:t>2008), 174</w:t>
      </w:r>
      <w:r w:rsidR="00F50C63">
        <w:t>.</w:t>
      </w:r>
    </w:p>
  </w:endnote>
  <w:endnote w:id="4">
    <w:p w14:paraId="58708E3B" w14:textId="77777777" w:rsidR="00D92AF6" w:rsidRPr="0036040E" w:rsidRDefault="00D92AF6" w:rsidP="00D92AF6">
      <w:pPr>
        <w:pStyle w:val="EndnoteText"/>
        <w:jc w:val="both"/>
      </w:pPr>
      <w:r>
        <w:rPr>
          <w:rStyle w:val="EndnoteReference"/>
        </w:rPr>
        <w:endnoteRef/>
      </w:r>
      <w:r>
        <w:t xml:space="preserve"> 1 Tim. 6:12.</w:t>
      </w:r>
    </w:p>
  </w:endnote>
  <w:endnote w:id="5">
    <w:p w14:paraId="62A34229" w14:textId="1E11237D" w:rsidR="00B54893" w:rsidRDefault="00B54893" w:rsidP="005B32D8">
      <w:pPr>
        <w:pStyle w:val="EndnoteText"/>
        <w:jc w:val="both"/>
        <w:rPr>
          <w:lang w:val="en-GB"/>
        </w:rPr>
      </w:pPr>
      <w:r>
        <w:rPr>
          <w:rStyle w:val="EndnoteReference"/>
        </w:rPr>
        <w:endnoteRef/>
      </w:r>
      <w:r w:rsidRPr="00F736EA">
        <w:rPr>
          <w:lang w:val="en-GB"/>
        </w:rPr>
        <w:t xml:space="preserve"> </w:t>
      </w:r>
      <w:hyperlink r:id="rId2" w:history="1">
        <w:r w:rsidR="006B1E41">
          <w:rPr>
            <w:rStyle w:val="Hyperlink"/>
            <w:lang w:val="en-GB"/>
          </w:rPr>
          <w:t>www.camillecaldwell.com/WelcomePrayer.html</w:t>
        </w:r>
      </w:hyperlink>
      <w:r w:rsidRPr="00AE2ECF">
        <w:rPr>
          <w:rStyle w:val="Hyperlink"/>
          <w:color w:val="auto"/>
          <w:u w:val="none"/>
          <w:lang w:val="en-GB"/>
        </w:rPr>
        <w:t xml:space="preserve">. </w:t>
      </w:r>
      <w:r w:rsidRPr="00AE2ECF">
        <w:rPr>
          <w:rStyle w:val="Hyperlink"/>
          <w:color w:val="auto"/>
          <w:u w:val="none"/>
        </w:rPr>
        <w:t>A</w:t>
      </w:r>
      <w:r w:rsidRPr="00842720">
        <w:t xml:space="preserve">dapted </w:t>
      </w:r>
      <w:r>
        <w:t>for Karis Fellowships by Nancy Diven.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FE82E" w14:textId="01A04AEF" w:rsidR="00D7613A" w:rsidRDefault="00D7613A">
    <w:pPr>
      <w:pStyle w:val="Footer"/>
    </w:pPr>
    <w:r>
      <w:t>karisfellowships.com</w:t>
    </w:r>
    <w:r>
      <w:tab/>
    </w:r>
    <w:r w:rsidRPr="000C2CDE">
      <w:t>KF32</w:t>
    </w:r>
    <w:r w:rsidR="00450279" w:rsidRPr="000C2CDE">
      <w:t>-E</w:t>
    </w:r>
    <w:r w:rsidRPr="000C2CDE">
      <w:tab/>
    </w:r>
    <w:r w:rsidRPr="000C2CDE">
      <w:rPr>
        <w:rFonts w:cstheme="minorHAnsi"/>
      </w:rPr>
      <w:t>©</w:t>
    </w:r>
    <w:r w:rsidRPr="000C2CDE">
      <w:t>20</w:t>
    </w:r>
    <w:r w:rsidR="00D13B58">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48DDC" w14:textId="7CE5778E" w:rsidR="006A0986" w:rsidRDefault="006A0986">
    <w:pPr>
      <w:pStyle w:val="Footer"/>
    </w:pPr>
    <w:r>
      <w:t>karisfellowships.com</w:t>
    </w:r>
    <w:r>
      <w:ptab w:relativeTo="margin" w:alignment="center" w:leader="none"/>
    </w:r>
    <w:r w:rsidRPr="000C2CDE">
      <w:t>KF32-E</w:t>
    </w:r>
    <w:r>
      <w:ptab w:relativeTo="margin" w:alignment="right" w:leader="none"/>
    </w:r>
    <w:r w:rsidRPr="004750BB">
      <w:rPr>
        <w:rFonts w:cstheme="minorHAnsi"/>
      </w:rPr>
      <w:t>©</w:t>
    </w:r>
    <w:r w:rsidRPr="004750BB">
      <w:t>20</w:t>
    </w:r>
    <w:r w:rsidR="00D13B58">
      <w:t>21</w:t>
    </w:r>
    <w:r w:rsidRPr="004750BB">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1454D" w14:textId="77777777" w:rsidR="00A91B6B" w:rsidRDefault="00A91B6B" w:rsidP="00285B9A">
      <w:pPr>
        <w:spacing w:after="0" w:line="240" w:lineRule="auto"/>
      </w:pPr>
      <w:r>
        <w:separator/>
      </w:r>
    </w:p>
  </w:footnote>
  <w:footnote w:type="continuationSeparator" w:id="0">
    <w:p w14:paraId="2261265A" w14:textId="77777777" w:rsidR="00A91B6B" w:rsidRDefault="00A91B6B"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633E8489" w14:textId="081B0775" w:rsidR="00D7613A" w:rsidRDefault="00D7613A">
        <w:pPr>
          <w:pStyle w:val="Header"/>
          <w:jc w:val="right"/>
        </w:pPr>
        <w:r>
          <w:fldChar w:fldCharType="begin"/>
        </w:r>
        <w:r>
          <w:instrText xml:space="preserve"> PAGE   \* MERGEFORMAT </w:instrText>
        </w:r>
        <w:r>
          <w:fldChar w:fldCharType="separate"/>
        </w:r>
        <w:r w:rsidR="00791E9E">
          <w:rPr>
            <w:noProof/>
          </w:rPr>
          <w:t>7</w:t>
        </w:r>
        <w:r>
          <w:rPr>
            <w:noProof/>
          </w:rPr>
          <w:fldChar w:fldCharType="end"/>
        </w:r>
      </w:p>
    </w:sdtContent>
  </w:sdt>
  <w:p w14:paraId="706F754D" w14:textId="77777777" w:rsidR="00D7613A" w:rsidRDefault="00D761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74B01"/>
    <w:multiLevelType w:val="hybridMultilevel"/>
    <w:tmpl w:val="531A7B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24413F"/>
    <w:multiLevelType w:val="hybridMultilevel"/>
    <w:tmpl w:val="D92042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D11CD0"/>
    <w:multiLevelType w:val="hybridMultilevel"/>
    <w:tmpl w:val="0BA879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2C268FB"/>
    <w:multiLevelType w:val="hybridMultilevel"/>
    <w:tmpl w:val="ED36F58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24640570">
    <w:abstractNumId w:val="1"/>
  </w:num>
  <w:num w:numId="2" w16cid:durableId="1134297214">
    <w:abstractNumId w:val="3"/>
  </w:num>
  <w:num w:numId="3" w16cid:durableId="134377019">
    <w:abstractNumId w:val="2"/>
  </w:num>
  <w:num w:numId="4" w16cid:durableId="1496843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attachedTemplate r:id="rId1"/>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CD5"/>
    <w:rsid w:val="00017680"/>
    <w:rsid w:val="00017E10"/>
    <w:rsid w:val="000213C8"/>
    <w:rsid w:val="000266ED"/>
    <w:rsid w:val="00034EC5"/>
    <w:rsid w:val="00046915"/>
    <w:rsid w:val="000525F7"/>
    <w:rsid w:val="0005599C"/>
    <w:rsid w:val="000615E1"/>
    <w:rsid w:val="00083C61"/>
    <w:rsid w:val="00096BE5"/>
    <w:rsid w:val="000A0805"/>
    <w:rsid w:val="000A421F"/>
    <w:rsid w:val="000A4D16"/>
    <w:rsid w:val="000A5D0F"/>
    <w:rsid w:val="000A667D"/>
    <w:rsid w:val="000C2CDE"/>
    <w:rsid w:val="000D1D82"/>
    <w:rsid w:val="000D2D2B"/>
    <w:rsid w:val="000D3FAB"/>
    <w:rsid w:val="000E0D3D"/>
    <w:rsid w:val="000F50A9"/>
    <w:rsid w:val="00101C37"/>
    <w:rsid w:val="00101DA7"/>
    <w:rsid w:val="0010340E"/>
    <w:rsid w:val="00105379"/>
    <w:rsid w:val="00110C4C"/>
    <w:rsid w:val="00110CB4"/>
    <w:rsid w:val="00110F92"/>
    <w:rsid w:val="00132AAB"/>
    <w:rsid w:val="0013498E"/>
    <w:rsid w:val="00134EFE"/>
    <w:rsid w:val="00141240"/>
    <w:rsid w:val="0014326D"/>
    <w:rsid w:val="001509C9"/>
    <w:rsid w:val="001534E6"/>
    <w:rsid w:val="00154928"/>
    <w:rsid w:val="00157CCA"/>
    <w:rsid w:val="001601ED"/>
    <w:rsid w:val="0016381C"/>
    <w:rsid w:val="00165170"/>
    <w:rsid w:val="001736EC"/>
    <w:rsid w:val="001833F5"/>
    <w:rsid w:val="00192F8F"/>
    <w:rsid w:val="001A531B"/>
    <w:rsid w:val="001A7711"/>
    <w:rsid w:val="001B3FAC"/>
    <w:rsid w:val="001B458E"/>
    <w:rsid w:val="001B5BA8"/>
    <w:rsid w:val="001B635F"/>
    <w:rsid w:val="001C037C"/>
    <w:rsid w:val="001C081A"/>
    <w:rsid w:val="001C1F69"/>
    <w:rsid w:val="001D0311"/>
    <w:rsid w:val="001E319E"/>
    <w:rsid w:val="001E4443"/>
    <w:rsid w:val="001E4F4B"/>
    <w:rsid w:val="001E667B"/>
    <w:rsid w:val="00207192"/>
    <w:rsid w:val="00210530"/>
    <w:rsid w:val="00210CD8"/>
    <w:rsid w:val="00210DDD"/>
    <w:rsid w:val="00213614"/>
    <w:rsid w:val="00213D64"/>
    <w:rsid w:val="00216B35"/>
    <w:rsid w:val="00222ACE"/>
    <w:rsid w:val="00222F52"/>
    <w:rsid w:val="0022399E"/>
    <w:rsid w:val="00227D10"/>
    <w:rsid w:val="002411A2"/>
    <w:rsid w:val="002575F3"/>
    <w:rsid w:val="0026044F"/>
    <w:rsid w:val="002743B5"/>
    <w:rsid w:val="00276DAE"/>
    <w:rsid w:val="002770C3"/>
    <w:rsid w:val="002803A6"/>
    <w:rsid w:val="00281229"/>
    <w:rsid w:val="002848B2"/>
    <w:rsid w:val="00285B9A"/>
    <w:rsid w:val="00290642"/>
    <w:rsid w:val="00292A9B"/>
    <w:rsid w:val="00297307"/>
    <w:rsid w:val="00297330"/>
    <w:rsid w:val="002978E4"/>
    <w:rsid w:val="002A38FD"/>
    <w:rsid w:val="002B3EF0"/>
    <w:rsid w:val="002C2253"/>
    <w:rsid w:val="002C2742"/>
    <w:rsid w:val="002D2912"/>
    <w:rsid w:val="002E420E"/>
    <w:rsid w:val="002E46BF"/>
    <w:rsid w:val="002E5895"/>
    <w:rsid w:val="002F0B7E"/>
    <w:rsid w:val="002F22CA"/>
    <w:rsid w:val="002F2BCC"/>
    <w:rsid w:val="00302030"/>
    <w:rsid w:val="00313082"/>
    <w:rsid w:val="00313119"/>
    <w:rsid w:val="00314B04"/>
    <w:rsid w:val="00320D3C"/>
    <w:rsid w:val="003219B5"/>
    <w:rsid w:val="00321BDB"/>
    <w:rsid w:val="003223D3"/>
    <w:rsid w:val="003438AB"/>
    <w:rsid w:val="00343CA8"/>
    <w:rsid w:val="00346A41"/>
    <w:rsid w:val="0035131C"/>
    <w:rsid w:val="00354152"/>
    <w:rsid w:val="00355C61"/>
    <w:rsid w:val="00356175"/>
    <w:rsid w:val="00364554"/>
    <w:rsid w:val="00365796"/>
    <w:rsid w:val="00370B33"/>
    <w:rsid w:val="003A002A"/>
    <w:rsid w:val="003A256E"/>
    <w:rsid w:val="003A2895"/>
    <w:rsid w:val="003C5C25"/>
    <w:rsid w:val="003C6BED"/>
    <w:rsid w:val="003C7540"/>
    <w:rsid w:val="003E0CC4"/>
    <w:rsid w:val="003E3C57"/>
    <w:rsid w:val="003E5883"/>
    <w:rsid w:val="00411D6E"/>
    <w:rsid w:val="00422A6F"/>
    <w:rsid w:val="004236E9"/>
    <w:rsid w:val="0042585D"/>
    <w:rsid w:val="00426C5D"/>
    <w:rsid w:val="0043491C"/>
    <w:rsid w:val="0043500B"/>
    <w:rsid w:val="0044324B"/>
    <w:rsid w:val="00450279"/>
    <w:rsid w:val="004507CA"/>
    <w:rsid w:val="00450802"/>
    <w:rsid w:val="00452111"/>
    <w:rsid w:val="00453991"/>
    <w:rsid w:val="00456E20"/>
    <w:rsid w:val="0047453D"/>
    <w:rsid w:val="00485D3F"/>
    <w:rsid w:val="00491848"/>
    <w:rsid w:val="004A3777"/>
    <w:rsid w:val="004B46BE"/>
    <w:rsid w:val="004B724C"/>
    <w:rsid w:val="004D4094"/>
    <w:rsid w:val="004D534E"/>
    <w:rsid w:val="004E0C2A"/>
    <w:rsid w:val="004E50AC"/>
    <w:rsid w:val="00500CB7"/>
    <w:rsid w:val="00500EB3"/>
    <w:rsid w:val="005134D6"/>
    <w:rsid w:val="005345A7"/>
    <w:rsid w:val="00562D55"/>
    <w:rsid w:val="00571181"/>
    <w:rsid w:val="00572EEF"/>
    <w:rsid w:val="005B32D8"/>
    <w:rsid w:val="005C62B6"/>
    <w:rsid w:val="005E20C2"/>
    <w:rsid w:val="005F286D"/>
    <w:rsid w:val="005F2F1A"/>
    <w:rsid w:val="006035A6"/>
    <w:rsid w:val="0060407A"/>
    <w:rsid w:val="0061117B"/>
    <w:rsid w:val="00620EAD"/>
    <w:rsid w:val="00624493"/>
    <w:rsid w:val="00634595"/>
    <w:rsid w:val="00641001"/>
    <w:rsid w:val="006413C8"/>
    <w:rsid w:val="0064785D"/>
    <w:rsid w:val="00654F38"/>
    <w:rsid w:val="00665CB1"/>
    <w:rsid w:val="00665E0C"/>
    <w:rsid w:val="00666B21"/>
    <w:rsid w:val="00685284"/>
    <w:rsid w:val="006934EE"/>
    <w:rsid w:val="006A0986"/>
    <w:rsid w:val="006B1E41"/>
    <w:rsid w:val="006B5566"/>
    <w:rsid w:val="006C09EE"/>
    <w:rsid w:val="006C0F69"/>
    <w:rsid w:val="006C4E1C"/>
    <w:rsid w:val="006C651C"/>
    <w:rsid w:val="006D6B2C"/>
    <w:rsid w:val="006D740B"/>
    <w:rsid w:val="006E6BAF"/>
    <w:rsid w:val="006F0AA2"/>
    <w:rsid w:val="006F7C99"/>
    <w:rsid w:val="00704EC7"/>
    <w:rsid w:val="00716C79"/>
    <w:rsid w:val="00721110"/>
    <w:rsid w:val="00727FA5"/>
    <w:rsid w:val="00735FEE"/>
    <w:rsid w:val="007363E3"/>
    <w:rsid w:val="00741817"/>
    <w:rsid w:val="00742710"/>
    <w:rsid w:val="00743E82"/>
    <w:rsid w:val="0074797D"/>
    <w:rsid w:val="0075126C"/>
    <w:rsid w:val="007540FE"/>
    <w:rsid w:val="00754C37"/>
    <w:rsid w:val="00756777"/>
    <w:rsid w:val="0076168E"/>
    <w:rsid w:val="007624AC"/>
    <w:rsid w:val="0076656F"/>
    <w:rsid w:val="00780184"/>
    <w:rsid w:val="00787128"/>
    <w:rsid w:val="00791E9E"/>
    <w:rsid w:val="007967A4"/>
    <w:rsid w:val="007A0414"/>
    <w:rsid w:val="007A146A"/>
    <w:rsid w:val="007A6AB5"/>
    <w:rsid w:val="007A7BF9"/>
    <w:rsid w:val="007B250A"/>
    <w:rsid w:val="007C1140"/>
    <w:rsid w:val="007E73D1"/>
    <w:rsid w:val="007F67CA"/>
    <w:rsid w:val="00807D8C"/>
    <w:rsid w:val="0082106E"/>
    <w:rsid w:val="00827071"/>
    <w:rsid w:val="00841485"/>
    <w:rsid w:val="00842AA5"/>
    <w:rsid w:val="0084323F"/>
    <w:rsid w:val="0085410B"/>
    <w:rsid w:val="0086793B"/>
    <w:rsid w:val="00871403"/>
    <w:rsid w:val="00871B53"/>
    <w:rsid w:val="0087482E"/>
    <w:rsid w:val="0087503D"/>
    <w:rsid w:val="00876E39"/>
    <w:rsid w:val="0088377B"/>
    <w:rsid w:val="00887792"/>
    <w:rsid w:val="00891DE5"/>
    <w:rsid w:val="00892D67"/>
    <w:rsid w:val="008A25DB"/>
    <w:rsid w:val="008A2C10"/>
    <w:rsid w:val="008B1069"/>
    <w:rsid w:val="008B5F71"/>
    <w:rsid w:val="008C1DC8"/>
    <w:rsid w:val="008C3BF2"/>
    <w:rsid w:val="008C44AA"/>
    <w:rsid w:val="008C54CC"/>
    <w:rsid w:val="008C6E5C"/>
    <w:rsid w:val="008C77BF"/>
    <w:rsid w:val="008D078E"/>
    <w:rsid w:val="008D5198"/>
    <w:rsid w:val="008D785D"/>
    <w:rsid w:val="008E3A03"/>
    <w:rsid w:val="008E5477"/>
    <w:rsid w:val="008E57F7"/>
    <w:rsid w:val="008E5F02"/>
    <w:rsid w:val="008E60AD"/>
    <w:rsid w:val="0090151D"/>
    <w:rsid w:val="00916447"/>
    <w:rsid w:val="0092157A"/>
    <w:rsid w:val="0092492B"/>
    <w:rsid w:val="00924A7D"/>
    <w:rsid w:val="009270C6"/>
    <w:rsid w:val="0094222C"/>
    <w:rsid w:val="00951062"/>
    <w:rsid w:val="00952DF8"/>
    <w:rsid w:val="00956B0D"/>
    <w:rsid w:val="009702F9"/>
    <w:rsid w:val="00981EFE"/>
    <w:rsid w:val="0098711F"/>
    <w:rsid w:val="00987D49"/>
    <w:rsid w:val="009932A6"/>
    <w:rsid w:val="009A3F1F"/>
    <w:rsid w:val="009A7E31"/>
    <w:rsid w:val="009B20A3"/>
    <w:rsid w:val="009B3F59"/>
    <w:rsid w:val="009B518C"/>
    <w:rsid w:val="009D0C7D"/>
    <w:rsid w:val="009E09FA"/>
    <w:rsid w:val="009E68B3"/>
    <w:rsid w:val="009F3322"/>
    <w:rsid w:val="009F4B26"/>
    <w:rsid w:val="009F7B1C"/>
    <w:rsid w:val="00A002FA"/>
    <w:rsid w:val="00A02A89"/>
    <w:rsid w:val="00A13DCC"/>
    <w:rsid w:val="00A22FCA"/>
    <w:rsid w:val="00A266E8"/>
    <w:rsid w:val="00A27A27"/>
    <w:rsid w:val="00A31F7F"/>
    <w:rsid w:val="00A4077D"/>
    <w:rsid w:val="00A42DB2"/>
    <w:rsid w:val="00A44F3F"/>
    <w:rsid w:val="00A469AC"/>
    <w:rsid w:val="00A57974"/>
    <w:rsid w:val="00A6386C"/>
    <w:rsid w:val="00A91B6B"/>
    <w:rsid w:val="00A939E2"/>
    <w:rsid w:val="00A95CFA"/>
    <w:rsid w:val="00AB32A5"/>
    <w:rsid w:val="00AB3A7D"/>
    <w:rsid w:val="00AC52A9"/>
    <w:rsid w:val="00AD3A1C"/>
    <w:rsid w:val="00AE4635"/>
    <w:rsid w:val="00AF286C"/>
    <w:rsid w:val="00AF4B19"/>
    <w:rsid w:val="00AF65AD"/>
    <w:rsid w:val="00B0484C"/>
    <w:rsid w:val="00B207CC"/>
    <w:rsid w:val="00B36937"/>
    <w:rsid w:val="00B37308"/>
    <w:rsid w:val="00B403DB"/>
    <w:rsid w:val="00B54893"/>
    <w:rsid w:val="00B552B0"/>
    <w:rsid w:val="00B75A0E"/>
    <w:rsid w:val="00B849B8"/>
    <w:rsid w:val="00B87969"/>
    <w:rsid w:val="00B920FD"/>
    <w:rsid w:val="00B92DF2"/>
    <w:rsid w:val="00B9419A"/>
    <w:rsid w:val="00BB1CD5"/>
    <w:rsid w:val="00BC2F48"/>
    <w:rsid w:val="00BE3444"/>
    <w:rsid w:val="00BE3D48"/>
    <w:rsid w:val="00BE7DE1"/>
    <w:rsid w:val="00BF1959"/>
    <w:rsid w:val="00BF1CA9"/>
    <w:rsid w:val="00BF318B"/>
    <w:rsid w:val="00BF36DA"/>
    <w:rsid w:val="00BF477E"/>
    <w:rsid w:val="00C15597"/>
    <w:rsid w:val="00C32B4D"/>
    <w:rsid w:val="00C40430"/>
    <w:rsid w:val="00C43379"/>
    <w:rsid w:val="00C51E44"/>
    <w:rsid w:val="00C56A4E"/>
    <w:rsid w:val="00C66D01"/>
    <w:rsid w:val="00C71E69"/>
    <w:rsid w:val="00C74CEE"/>
    <w:rsid w:val="00CA0C00"/>
    <w:rsid w:val="00CA2265"/>
    <w:rsid w:val="00CA2A9C"/>
    <w:rsid w:val="00CA2E63"/>
    <w:rsid w:val="00CD0373"/>
    <w:rsid w:val="00CD3040"/>
    <w:rsid w:val="00CE3FE6"/>
    <w:rsid w:val="00CE45AD"/>
    <w:rsid w:val="00CE7503"/>
    <w:rsid w:val="00D022C4"/>
    <w:rsid w:val="00D0709C"/>
    <w:rsid w:val="00D07270"/>
    <w:rsid w:val="00D13B58"/>
    <w:rsid w:val="00D13F70"/>
    <w:rsid w:val="00D24139"/>
    <w:rsid w:val="00D250DC"/>
    <w:rsid w:val="00D37F1D"/>
    <w:rsid w:val="00D4075D"/>
    <w:rsid w:val="00D4124D"/>
    <w:rsid w:val="00D458D2"/>
    <w:rsid w:val="00D46CCD"/>
    <w:rsid w:val="00D53073"/>
    <w:rsid w:val="00D54C57"/>
    <w:rsid w:val="00D6199C"/>
    <w:rsid w:val="00D67523"/>
    <w:rsid w:val="00D71243"/>
    <w:rsid w:val="00D74265"/>
    <w:rsid w:val="00D753DF"/>
    <w:rsid w:val="00D7613A"/>
    <w:rsid w:val="00D77EEE"/>
    <w:rsid w:val="00D92AF6"/>
    <w:rsid w:val="00DB2820"/>
    <w:rsid w:val="00DB5183"/>
    <w:rsid w:val="00DB667A"/>
    <w:rsid w:val="00DC55AC"/>
    <w:rsid w:val="00DD16C6"/>
    <w:rsid w:val="00DD4583"/>
    <w:rsid w:val="00DF2627"/>
    <w:rsid w:val="00E015E6"/>
    <w:rsid w:val="00E10292"/>
    <w:rsid w:val="00E150AF"/>
    <w:rsid w:val="00E242C1"/>
    <w:rsid w:val="00E30E05"/>
    <w:rsid w:val="00E37163"/>
    <w:rsid w:val="00E53B6B"/>
    <w:rsid w:val="00E57FD2"/>
    <w:rsid w:val="00E60CB2"/>
    <w:rsid w:val="00E64AD3"/>
    <w:rsid w:val="00E70EF4"/>
    <w:rsid w:val="00E76C40"/>
    <w:rsid w:val="00E85CCD"/>
    <w:rsid w:val="00E87677"/>
    <w:rsid w:val="00E93A6A"/>
    <w:rsid w:val="00E95ACF"/>
    <w:rsid w:val="00EB7607"/>
    <w:rsid w:val="00EC10F3"/>
    <w:rsid w:val="00EC5E2E"/>
    <w:rsid w:val="00EC73AD"/>
    <w:rsid w:val="00EC7ADF"/>
    <w:rsid w:val="00EF262F"/>
    <w:rsid w:val="00EF778D"/>
    <w:rsid w:val="00F156DD"/>
    <w:rsid w:val="00F20BFA"/>
    <w:rsid w:val="00F50C63"/>
    <w:rsid w:val="00F51A49"/>
    <w:rsid w:val="00F72503"/>
    <w:rsid w:val="00F77218"/>
    <w:rsid w:val="00F85683"/>
    <w:rsid w:val="00FA3D40"/>
    <w:rsid w:val="00FA54C5"/>
    <w:rsid w:val="00FA6053"/>
    <w:rsid w:val="00FA6824"/>
    <w:rsid w:val="00FB3A5E"/>
    <w:rsid w:val="00FB54A7"/>
    <w:rsid w:val="00FD588F"/>
    <w:rsid w:val="00FD6004"/>
    <w:rsid w:val="00FF3FA5"/>
    <w:rsid w:val="00FF66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A3747"/>
  <w15:docId w15:val="{0773C1AB-3FB5-45B2-A474-ACD83DECD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7A14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character" w:customStyle="1" w:styleId="versetext4">
    <w:name w:val="versetext4"/>
    <w:basedOn w:val="DefaultParagraphFont"/>
    <w:rsid w:val="00F72503"/>
  </w:style>
  <w:style w:type="character" w:customStyle="1" w:styleId="versenum8">
    <w:name w:val="versenum8"/>
    <w:basedOn w:val="DefaultParagraphFont"/>
    <w:rsid w:val="00F72503"/>
    <w:rPr>
      <w:b/>
      <w:bCs/>
    </w:rPr>
  </w:style>
  <w:style w:type="character" w:customStyle="1" w:styleId="strongs">
    <w:name w:val="strongs"/>
    <w:basedOn w:val="DefaultParagraphFont"/>
    <w:rsid w:val="00F72503"/>
  </w:style>
  <w:style w:type="character" w:customStyle="1" w:styleId="wordsofchrist">
    <w:name w:val="wordsofchrist"/>
    <w:basedOn w:val="DefaultParagraphFont"/>
    <w:rsid w:val="00F72503"/>
  </w:style>
  <w:style w:type="paragraph" w:styleId="NormalWeb">
    <w:name w:val="Normal (Web)"/>
    <w:basedOn w:val="Normal"/>
    <w:uiPriority w:val="99"/>
    <w:unhideWhenUsed/>
    <w:rsid w:val="00F7250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32B4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32B4D"/>
    <w:rPr>
      <w:rFonts w:ascii="Lucida Grande" w:hAnsi="Lucida Grande" w:cs="Lucida Grande"/>
      <w:sz w:val="18"/>
      <w:szCs w:val="18"/>
    </w:rPr>
  </w:style>
  <w:style w:type="paragraph" w:styleId="ListParagraph">
    <w:name w:val="List Paragraph"/>
    <w:basedOn w:val="Normal"/>
    <w:uiPriority w:val="34"/>
    <w:qFormat/>
    <w:rsid w:val="00C32B4D"/>
    <w:pPr>
      <w:ind w:left="720"/>
      <w:contextualSpacing/>
    </w:pPr>
  </w:style>
  <w:style w:type="paragraph" w:styleId="EndnoteText">
    <w:name w:val="endnote text"/>
    <w:basedOn w:val="Normal"/>
    <w:link w:val="EndnoteTextChar"/>
    <w:uiPriority w:val="99"/>
    <w:semiHidden/>
    <w:unhideWhenUsed/>
    <w:rsid w:val="009D0C7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D0C7D"/>
    <w:rPr>
      <w:sz w:val="20"/>
      <w:szCs w:val="20"/>
    </w:rPr>
  </w:style>
  <w:style w:type="character" w:styleId="EndnoteReference">
    <w:name w:val="endnote reference"/>
    <w:basedOn w:val="DefaultParagraphFont"/>
    <w:uiPriority w:val="99"/>
    <w:semiHidden/>
    <w:unhideWhenUsed/>
    <w:rsid w:val="009D0C7D"/>
    <w:rPr>
      <w:vertAlign w:val="superscript"/>
    </w:rPr>
  </w:style>
  <w:style w:type="character" w:styleId="Hyperlink">
    <w:name w:val="Hyperlink"/>
    <w:basedOn w:val="DefaultParagraphFont"/>
    <w:uiPriority w:val="99"/>
    <w:unhideWhenUsed/>
    <w:rsid w:val="009D0C7D"/>
    <w:rPr>
      <w:color w:val="0000FF" w:themeColor="hyperlink"/>
      <w:u w:val="single"/>
    </w:rPr>
  </w:style>
  <w:style w:type="character" w:styleId="UnresolvedMention">
    <w:name w:val="Unresolved Mention"/>
    <w:basedOn w:val="DefaultParagraphFont"/>
    <w:uiPriority w:val="99"/>
    <w:semiHidden/>
    <w:unhideWhenUsed/>
    <w:rsid w:val="00F50C63"/>
    <w:rPr>
      <w:color w:val="605E5C"/>
      <w:shd w:val="clear" w:color="auto" w:fill="E1DFDD"/>
    </w:rPr>
  </w:style>
  <w:style w:type="paragraph" w:styleId="Revision">
    <w:name w:val="Revision"/>
    <w:hidden/>
    <w:uiPriority w:val="99"/>
    <w:semiHidden/>
    <w:rsid w:val="00E93A6A"/>
    <w:pPr>
      <w:spacing w:after="0" w:line="240" w:lineRule="auto"/>
    </w:pPr>
  </w:style>
  <w:style w:type="character" w:styleId="FollowedHyperlink">
    <w:name w:val="FollowedHyperlink"/>
    <w:basedOn w:val="DefaultParagraphFont"/>
    <w:uiPriority w:val="99"/>
    <w:semiHidden/>
    <w:unhideWhenUsed/>
    <w:rsid w:val="001A531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2" Type="http://schemas.openxmlformats.org/officeDocument/2006/relationships/hyperlink" Target="http://www.camillecaldwell.com/WelcomePrayer.html" TargetMode="External"/><Relationship Id="rId1" Type="http://schemas.openxmlformats.org/officeDocument/2006/relationships/hyperlink" Target="http://www.youtube.com/watch?v=CmWVY4n_-w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20Template%20v3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B35665-BEE0-4D57-882B-0FA83457D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v3n</Template>
  <TotalTime>1</TotalTime>
  <Pages>7</Pages>
  <Words>3037</Words>
  <Characters>17312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Nancy Diven</cp:lastModifiedBy>
  <cp:revision>8</cp:revision>
  <cp:lastPrinted>2023-11-01T14:59:00Z</cp:lastPrinted>
  <dcterms:created xsi:type="dcterms:W3CDTF">2023-11-01T14:52:00Z</dcterms:created>
  <dcterms:modified xsi:type="dcterms:W3CDTF">2025-10-29T16:17:00Z</dcterms:modified>
</cp:coreProperties>
</file>