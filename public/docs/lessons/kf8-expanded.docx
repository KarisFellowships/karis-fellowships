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7948" w14:textId="77777777" w:rsidR="00285B9A" w:rsidRPr="008B2EB8" w:rsidRDefault="00285B9A" w:rsidP="00CF1592">
      <w:pPr>
        <w:pStyle w:val="Title"/>
        <w:jc w:val="both"/>
      </w:pPr>
      <w:r w:rsidRPr="008B2EB8">
        <w:t>KF</w:t>
      </w:r>
      <w:r w:rsidR="00A83782" w:rsidRPr="008B2EB8">
        <w:t>8</w:t>
      </w:r>
      <w:r w:rsidR="00D13F70" w:rsidRPr="008B2EB8">
        <w:t xml:space="preserve"> </w:t>
      </w:r>
      <w:r w:rsidR="000C302F" w:rsidRPr="008B2EB8">
        <w:t>Expanded</w:t>
      </w:r>
      <w:r w:rsidR="00BF6F6F" w:rsidRPr="008B2EB8">
        <w:t xml:space="preserve"> Version of</w:t>
      </w:r>
      <w:r w:rsidRPr="008B2EB8">
        <w:t xml:space="preserve"> Teachings</w:t>
      </w:r>
      <w:r w:rsidR="00D13F70" w:rsidRPr="008B2EB8">
        <w:t xml:space="preserve"> </w:t>
      </w:r>
    </w:p>
    <w:p w14:paraId="32A8AA02" w14:textId="77777777" w:rsidR="00285B9A" w:rsidRPr="008B2EB8" w:rsidRDefault="00285B9A" w:rsidP="00C468B0">
      <w:pPr>
        <w:spacing w:after="0" w:line="240" w:lineRule="auto"/>
        <w:jc w:val="both"/>
      </w:pPr>
      <w:r w:rsidRPr="008B2EB8">
        <w:t>Karis is an invitation to a relationship based on mutual generosity.</w:t>
      </w:r>
    </w:p>
    <w:p w14:paraId="0B8EEA4B" w14:textId="77777777" w:rsidR="0082583C" w:rsidRPr="008B2EB8" w:rsidRDefault="0082583C" w:rsidP="00C468B0">
      <w:pPr>
        <w:spacing w:after="0" w:line="240" w:lineRule="auto"/>
        <w:jc w:val="both"/>
      </w:pPr>
    </w:p>
    <w:p w14:paraId="04BEF161" w14:textId="25BBA0E3" w:rsidR="009F6F7A" w:rsidRPr="008B2EB8" w:rsidRDefault="009F6F7A" w:rsidP="00C468B0">
      <w:pPr>
        <w:spacing w:after="0" w:line="240" w:lineRule="auto"/>
        <w:jc w:val="both"/>
      </w:pPr>
      <w:r w:rsidRPr="008B2EB8">
        <w:t>“Search me, O God, and know my heart. Examine me and know my thoughts. See if there is any way in me that causes pain, and lead me in the ways of eternity.”</w:t>
      </w:r>
      <w:r w:rsidR="004C02D3" w:rsidRPr="008B2EB8">
        <w:t xml:space="preserve"> </w:t>
      </w:r>
      <w:r w:rsidRPr="008B2EB8">
        <w:t>(Psalm 139:23</w:t>
      </w:r>
      <w:r w:rsidR="009D3D11" w:rsidRPr="008B2EB8">
        <w:t>–</w:t>
      </w:r>
      <w:r w:rsidRPr="008B2EB8">
        <w:t>24)</w:t>
      </w:r>
    </w:p>
    <w:p w14:paraId="2C3EB735" w14:textId="77777777" w:rsidR="0082583C" w:rsidRPr="008B2EB8" w:rsidRDefault="0082583C" w:rsidP="00C468B0">
      <w:pPr>
        <w:spacing w:after="0" w:line="240" w:lineRule="auto"/>
        <w:jc w:val="both"/>
      </w:pPr>
    </w:p>
    <w:p w14:paraId="7D074318" w14:textId="2E84CB8E" w:rsidR="00285B9A" w:rsidRPr="008B2EB8" w:rsidRDefault="00285B9A" w:rsidP="00C468B0">
      <w:pPr>
        <w:spacing w:after="0" w:line="240" w:lineRule="auto"/>
        <w:jc w:val="both"/>
        <w:rPr>
          <w:b/>
        </w:rPr>
      </w:pPr>
      <w:r w:rsidRPr="008B2EB8">
        <w:rPr>
          <w:b/>
        </w:rPr>
        <w:t>0:0</w:t>
      </w:r>
      <w:r w:rsidR="003F7C9F" w:rsidRPr="008B2EB8">
        <w:rPr>
          <w:b/>
        </w:rPr>
        <w:t>1</w:t>
      </w:r>
      <w:r w:rsidRPr="008B2EB8">
        <w:rPr>
          <w:b/>
        </w:rPr>
        <w:tab/>
        <w:t>OPENING</w:t>
      </w:r>
    </w:p>
    <w:p w14:paraId="1AA5DD91" w14:textId="77777777" w:rsidR="0082583C" w:rsidRPr="008B2EB8" w:rsidRDefault="0082583C" w:rsidP="00C468B0">
      <w:pPr>
        <w:spacing w:after="0" w:line="240" w:lineRule="auto"/>
        <w:jc w:val="both"/>
        <w:rPr>
          <w:b/>
        </w:rPr>
      </w:pPr>
    </w:p>
    <w:p w14:paraId="6831C23D" w14:textId="5163BA94" w:rsidR="00285B9A" w:rsidRPr="008B2EB8" w:rsidRDefault="003F7C9F" w:rsidP="00C468B0">
      <w:pPr>
        <w:spacing w:after="0" w:line="240" w:lineRule="auto"/>
        <w:jc w:val="both"/>
        <w:rPr>
          <w:b/>
        </w:rPr>
      </w:pPr>
      <w:r w:rsidRPr="008B2EB8">
        <w:rPr>
          <w:b/>
        </w:rPr>
        <w:t>0:02</w:t>
      </w:r>
      <w:r w:rsidR="00285B9A" w:rsidRPr="008B2EB8">
        <w:rPr>
          <w:b/>
        </w:rPr>
        <w:tab/>
        <w:t>PRESENTING</w:t>
      </w:r>
    </w:p>
    <w:p w14:paraId="57F591B3" w14:textId="77777777" w:rsidR="0082583C" w:rsidRPr="008B2EB8" w:rsidRDefault="0082583C" w:rsidP="00C468B0">
      <w:pPr>
        <w:spacing w:after="0" w:line="240" w:lineRule="auto"/>
        <w:jc w:val="both"/>
        <w:rPr>
          <w:b/>
        </w:rPr>
      </w:pPr>
    </w:p>
    <w:p w14:paraId="02E35D51" w14:textId="77777777" w:rsidR="0082583C" w:rsidRPr="008B2EB8" w:rsidRDefault="0082583C" w:rsidP="00C468B0">
      <w:pPr>
        <w:spacing w:after="0" w:line="240" w:lineRule="auto"/>
        <w:jc w:val="both"/>
        <w:rPr>
          <w:b/>
        </w:rPr>
      </w:pPr>
      <w:r w:rsidRPr="008B2EB8">
        <w:rPr>
          <w:b/>
        </w:rPr>
        <w:t>0:0</w:t>
      </w:r>
      <w:r w:rsidR="004168C1" w:rsidRPr="008B2EB8">
        <w:rPr>
          <w:b/>
        </w:rPr>
        <w:t>6</w:t>
      </w:r>
      <w:r w:rsidR="00285B9A" w:rsidRPr="008B2EB8">
        <w:rPr>
          <w:b/>
        </w:rPr>
        <w:tab/>
      </w:r>
      <w:r w:rsidR="00B273B6" w:rsidRPr="008B2EB8">
        <w:rPr>
          <w:b/>
        </w:rPr>
        <w:t>KARIS CIRCULATION</w:t>
      </w:r>
    </w:p>
    <w:p w14:paraId="677FA55F" w14:textId="1DAD678E" w:rsidR="002409DE" w:rsidRPr="008B2EB8" w:rsidRDefault="002409DE" w:rsidP="00C468B0">
      <w:pPr>
        <w:spacing w:after="0" w:line="240" w:lineRule="auto"/>
        <w:jc w:val="both"/>
      </w:pPr>
    </w:p>
    <w:p w14:paraId="26F80927" w14:textId="67F8CA97" w:rsidR="002409DE" w:rsidRPr="008B2EB8" w:rsidRDefault="00041972" w:rsidP="00C468B0">
      <w:pPr>
        <w:spacing w:after="0" w:line="240" w:lineRule="auto"/>
        <w:jc w:val="both"/>
      </w:pPr>
      <w:r w:rsidRPr="008B2EB8">
        <w:t xml:space="preserve">If you are benefiting from this </w:t>
      </w:r>
      <w:r w:rsidR="00265BBE" w:rsidRPr="008B2EB8">
        <w:t>ministry</w:t>
      </w:r>
      <w:r w:rsidRPr="008B2EB8">
        <w:t xml:space="preserve">, we invite you to return a financial gift in proportion to your financial resources. This is </w:t>
      </w:r>
      <w:r w:rsidRPr="008B2EB8">
        <w:rPr>
          <w:i/>
        </w:rPr>
        <w:t>karis</w:t>
      </w:r>
      <w:r w:rsidRPr="008B2EB8">
        <w:t xml:space="preserve">, the Greek word for grace, which </w:t>
      </w:r>
      <w:r w:rsidR="00D047BE" w:rsidRPr="008B2EB8">
        <w:t>we now understand as a</w:t>
      </w:r>
      <w:r w:rsidRPr="008B2EB8">
        <w:t xml:space="preserve"> relationship with </w:t>
      </w:r>
      <w:r w:rsidR="001337EA" w:rsidRPr="008B2EB8">
        <w:t xml:space="preserve">others </w:t>
      </w:r>
      <w:r w:rsidRPr="008B2EB8">
        <w:t>based on mutual generosity. In KF</w:t>
      </w:r>
      <w:r w:rsidR="00972FD9" w:rsidRPr="008B2EB8">
        <w:t>,</w:t>
      </w:r>
      <w:r w:rsidRPr="008B2EB8">
        <w:t xml:space="preserve"> we learn to respond to God’s gifts by returning a gift that represents our gratitude. We also learn to respond to one another with karis generosity. Find </w:t>
      </w:r>
      <w:r w:rsidRPr="008B2EB8">
        <w:rPr>
          <w:b/>
        </w:rPr>
        <w:t>Give a Gift</w:t>
      </w:r>
      <w:r w:rsidRPr="008B2EB8">
        <w:t xml:space="preserve"> at the top right of the </w:t>
      </w:r>
      <w:r w:rsidR="001E4D11" w:rsidRPr="008B2EB8">
        <w:t xml:space="preserve">KF </w:t>
      </w:r>
      <w:r w:rsidRPr="008B2EB8">
        <w:t>website home page. You can offer a one-time gift to</w:t>
      </w:r>
      <w:r w:rsidR="001337EA" w:rsidRPr="008B2EB8">
        <w:t xml:space="preserve"> </w:t>
      </w:r>
      <w:r w:rsidR="003E0763" w:rsidRPr="008B2EB8">
        <w:t>Karis Fellowships</w:t>
      </w:r>
      <w:r w:rsidR="001E4D11" w:rsidRPr="008B2EB8">
        <w:t>,</w:t>
      </w:r>
      <w:r w:rsidRPr="008B2EB8">
        <w:t xml:space="preserve"> or </w:t>
      </w:r>
      <w:r w:rsidR="008B1CFB" w:rsidRPr="008B2EB8">
        <w:t xml:space="preserve">you can </w:t>
      </w:r>
      <w:r w:rsidR="004912FD" w:rsidRPr="008B2EB8">
        <w:t xml:space="preserve">select </w:t>
      </w:r>
      <w:r w:rsidRPr="008B2EB8">
        <w:t xml:space="preserve">the option to make a </w:t>
      </w:r>
      <w:r w:rsidR="004912FD" w:rsidRPr="008B2EB8">
        <w:t xml:space="preserve">regular </w:t>
      </w:r>
      <w:r w:rsidRPr="008B2EB8">
        <w:t>automated donation.</w:t>
      </w:r>
    </w:p>
    <w:p w14:paraId="1483ED45" w14:textId="77777777" w:rsidR="0082583C" w:rsidRPr="008B2EB8" w:rsidRDefault="0082583C" w:rsidP="00C468B0">
      <w:pPr>
        <w:spacing w:after="0" w:line="240" w:lineRule="auto"/>
        <w:jc w:val="both"/>
      </w:pPr>
    </w:p>
    <w:p w14:paraId="24322A36" w14:textId="77777777" w:rsidR="00285B9A" w:rsidRPr="008B2EB8" w:rsidRDefault="00C03904" w:rsidP="00C468B0">
      <w:pPr>
        <w:spacing w:after="0" w:line="240" w:lineRule="auto"/>
        <w:jc w:val="both"/>
        <w:rPr>
          <w:b/>
        </w:rPr>
      </w:pPr>
      <w:r w:rsidRPr="008B2EB8">
        <w:rPr>
          <w:b/>
        </w:rPr>
        <w:t>0:07</w:t>
      </w:r>
      <w:r w:rsidR="00285B9A" w:rsidRPr="008B2EB8">
        <w:rPr>
          <w:b/>
        </w:rPr>
        <w:tab/>
        <w:t>GUIDELINES &amp; LIMITATIONS</w:t>
      </w:r>
    </w:p>
    <w:p w14:paraId="338A31A9" w14:textId="77777777" w:rsidR="0082583C" w:rsidRPr="008B2EB8" w:rsidRDefault="0082583C" w:rsidP="00C468B0">
      <w:pPr>
        <w:spacing w:after="0" w:line="240" w:lineRule="auto"/>
        <w:jc w:val="both"/>
        <w:rPr>
          <w:b/>
        </w:rPr>
      </w:pPr>
    </w:p>
    <w:p w14:paraId="579FE447" w14:textId="77777777" w:rsidR="00285B9A" w:rsidRPr="008B2EB8" w:rsidRDefault="00C03904" w:rsidP="00C468B0">
      <w:pPr>
        <w:spacing w:after="0" w:line="240" w:lineRule="auto"/>
        <w:jc w:val="both"/>
        <w:rPr>
          <w:b/>
        </w:rPr>
      </w:pPr>
      <w:r w:rsidRPr="008B2EB8">
        <w:rPr>
          <w:b/>
        </w:rPr>
        <w:t>0:0</w:t>
      </w:r>
      <w:r w:rsidR="004168C1" w:rsidRPr="008B2EB8">
        <w:rPr>
          <w:b/>
        </w:rPr>
        <w:t>8</w:t>
      </w:r>
      <w:r w:rsidR="00285B9A" w:rsidRPr="008B2EB8">
        <w:rPr>
          <w:b/>
        </w:rPr>
        <w:t xml:space="preserve"> </w:t>
      </w:r>
      <w:r w:rsidR="00285B9A" w:rsidRPr="008B2EB8">
        <w:rPr>
          <w:b/>
        </w:rPr>
        <w:tab/>
        <w:t>MINDFULNESS &amp; MEDITATION TRAINING</w:t>
      </w:r>
    </w:p>
    <w:p w14:paraId="2C05675D" w14:textId="77777777" w:rsidR="003F7C9F" w:rsidRPr="008B2EB8" w:rsidRDefault="003F7C9F" w:rsidP="00C468B0">
      <w:pPr>
        <w:spacing w:after="0" w:line="240" w:lineRule="auto"/>
        <w:jc w:val="both"/>
      </w:pPr>
    </w:p>
    <w:p w14:paraId="539C0B28" w14:textId="4D10309C" w:rsidR="003F7C9F" w:rsidRPr="008B2EB8" w:rsidRDefault="00F0229F" w:rsidP="00C468B0">
      <w:pPr>
        <w:spacing w:after="0" w:line="240" w:lineRule="auto"/>
        <w:jc w:val="both"/>
      </w:pPr>
      <w:bookmarkStart w:id="0" w:name="_Hlk512865319"/>
      <w:r w:rsidRPr="008B2EB8">
        <w:rPr>
          <w:rFonts w:cstheme="minorHAnsi"/>
        </w:rPr>
        <w:t xml:space="preserve">We might thank Alison, who created the </w:t>
      </w:r>
      <w:r w:rsidR="00012F71">
        <w:rPr>
          <w:rFonts w:cstheme="minorHAnsi"/>
        </w:rPr>
        <w:t xml:space="preserve">original </w:t>
      </w:r>
      <w:r w:rsidRPr="008B2EB8">
        <w:rPr>
          <w:rFonts w:cstheme="minorHAnsi"/>
        </w:rPr>
        <w:t xml:space="preserve">Karis Fellowships website as a gift to the KF community. Alison has donated much of her time and skill to the organization and design of this ministry. She and her husband explored the mindfulness training that was offered in their community and then brought to KF some of the practices that they had learned, including the </w:t>
      </w:r>
      <w:r w:rsidRPr="008B2EB8">
        <w:rPr>
          <w:rFonts w:cstheme="minorHAnsi"/>
          <w:b/>
        </w:rPr>
        <w:t xml:space="preserve">3-Minute Breathing Space </w:t>
      </w:r>
      <w:r w:rsidRPr="008B2EB8">
        <w:rPr>
          <w:rFonts w:cstheme="minorHAnsi"/>
        </w:rPr>
        <w:t xml:space="preserve">and a prototype of the </w:t>
      </w:r>
      <w:r w:rsidRPr="008B2EB8">
        <w:rPr>
          <w:rFonts w:cstheme="minorHAnsi"/>
          <w:b/>
        </w:rPr>
        <w:t>FAITH Process</w:t>
      </w:r>
      <w:r w:rsidRPr="008B2EB8">
        <w:rPr>
          <w:rFonts w:cstheme="minorHAnsi"/>
        </w:rPr>
        <w:t xml:space="preserve">. We are grateful for their contribution. We recommend that you seek extra mindfulness training in your own community and online. Websites like </w:t>
      </w:r>
      <w:bookmarkEnd w:id="0"/>
      <w:r w:rsidR="00701449">
        <w:fldChar w:fldCharType="begin"/>
      </w:r>
      <w:r w:rsidR="00701449">
        <w:instrText>HYPERLINK "http://www.meditationoasis.com/"</w:instrText>
      </w:r>
      <w:r w:rsidR="00701449">
        <w:fldChar w:fldCharType="separate"/>
      </w:r>
      <w:r w:rsidR="00701449" w:rsidRPr="008B2EB8">
        <w:rPr>
          <w:rStyle w:val="Hyperlink"/>
          <w:rFonts w:cstheme="minorHAnsi"/>
        </w:rPr>
        <w:t>meditationoasis.com</w:t>
      </w:r>
      <w:r w:rsidR="00701449">
        <w:rPr>
          <w:rStyle w:val="Hyperlink"/>
          <w:rFonts w:cstheme="minorHAnsi"/>
        </w:rPr>
        <w:fldChar w:fldCharType="end"/>
      </w:r>
      <w:r w:rsidR="00701449" w:rsidRPr="008B2EB8">
        <w:rPr>
          <w:rFonts w:cstheme="minorHAnsi"/>
        </w:rPr>
        <w:t xml:space="preserve"> and </w:t>
      </w:r>
      <w:hyperlink r:id="rId8" w:history="1">
        <w:r w:rsidR="00701449" w:rsidRPr="008B2EB8">
          <w:rPr>
            <w:rStyle w:val="Hyperlink"/>
            <w:rFonts w:cstheme="minorHAnsi"/>
          </w:rPr>
          <w:t>headspace.com</w:t>
        </w:r>
      </w:hyperlink>
      <w:r w:rsidR="00701449" w:rsidRPr="008B2EB8">
        <w:rPr>
          <w:rFonts w:cstheme="minorHAnsi"/>
        </w:rPr>
        <w:t xml:space="preserve"> may help you develop a practice that works for you. You can also look for guided meditations on YouTube.</w:t>
      </w:r>
    </w:p>
    <w:p w14:paraId="4178A9D8" w14:textId="77777777" w:rsidR="00701449" w:rsidRDefault="00701449" w:rsidP="00C468B0">
      <w:pPr>
        <w:spacing w:after="0" w:line="240" w:lineRule="auto"/>
        <w:jc w:val="both"/>
        <w:rPr>
          <w:b/>
        </w:rPr>
      </w:pPr>
    </w:p>
    <w:p w14:paraId="2464D6C6" w14:textId="2E1046CB" w:rsidR="003F7C9F" w:rsidRPr="008B2EB8" w:rsidRDefault="003F7C9F" w:rsidP="00C468B0">
      <w:pPr>
        <w:spacing w:after="0" w:line="240" w:lineRule="auto"/>
        <w:jc w:val="both"/>
      </w:pPr>
      <w:r w:rsidRPr="008B2EB8">
        <w:rPr>
          <w:b/>
        </w:rPr>
        <w:t>The Maranatha Meditation</w:t>
      </w:r>
      <w:r w:rsidR="005D35D0" w:rsidRPr="008B2EB8">
        <w:rPr>
          <w:rStyle w:val="EndnoteReference"/>
          <w:b/>
        </w:rPr>
        <w:endnoteReference w:id="1"/>
      </w:r>
      <w:r w:rsidR="00701449">
        <w:rPr>
          <w:b/>
        </w:rPr>
        <w:t xml:space="preserve"> </w:t>
      </w:r>
    </w:p>
    <w:p w14:paraId="4B902A38" w14:textId="6C176128" w:rsidR="003F7C9F" w:rsidRPr="008B2EB8" w:rsidRDefault="003F7C9F" w:rsidP="00C468B0">
      <w:pPr>
        <w:spacing w:after="0" w:line="240" w:lineRule="auto"/>
        <w:jc w:val="both"/>
        <w:rPr>
          <w:b/>
        </w:rPr>
      </w:pPr>
    </w:p>
    <w:p w14:paraId="08518AC3" w14:textId="5BC21239" w:rsidR="001337EA" w:rsidRPr="008B2EB8" w:rsidRDefault="001337EA" w:rsidP="00C468B0">
      <w:pPr>
        <w:spacing w:after="0" w:line="240" w:lineRule="auto"/>
        <w:jc w:val="both"/>
      </w:pPr>
      <w:r w:rsidRPr="008B2EB8">
        <w:t>Begin by sitting still and as upright as you can.</w:t>
      </w:r>
      <w:r w:rsidRPr="008B2EB8">
        <w:rPr>
          <w:i/>
        </w:rPr>
        <w:t xml:space="preserve"> </w:t>
      </w:r>
      <w:r w:rsidRPr="008B2EB8">
        <w:t xml:space="preserve">Breathe as you lightly close your eyes. </w:t>
      </w:r>
      <w:r w:rsidRPr="008B2EB8">
        <w:rPr>
          <w:i/>
        </w:rPr>
        <w:t>(Pause</w:t>
      </w:r>
      <w:r w:rsidR="00FD38A2" w:rsidRPr="008B2EB8">
        <w:rPr>
          <w:i/>
        </w:rPr>
        <w:t xml:space="preserve"> for 10 seconds</w:t>
      </w:r>
      <w:r w:rsidRPr="008B2EB8">
        <w:rPr>
          <w:i/>
        </w:rPr>
        <w:t xml:space="preserve">) </w:t>
      </w:r>
      <w:r w:rsidRPr="008B2EB8">
        <w:t xml:space="preserve">Silently, within your own mind, begin to slowly say the word </w:t>
      </w:r>
      <w:r w:rsidRPr="008B2EB8">
        <w:rPr>
          <w:i/>
        </w:rPr>
        <w:t>MAA-RAA-NAA-THAA</w:t>
      </w:r>
      <w:r w:rsidRPr="008B2EB8">
        <w:t xml:space="preserve">. </w:t>
      </w:r>
      <w:r w:rsidRPr="008B2EB8">
        <w:rPr>
          <w:i/>
        </w:rPr>
        <w:t xml:space="preserve">Maranatha </w:t>
      </w:r>
      <w:r w:rsidRPr="008B2EB8">
        <w:t xml:space="preserve">is Aramaic for </w:t>
      </w:r>
      <w:r w:rsidRPr="008B2EB8">
        <w:rPr>
          <w:i/>
        </w:rPr>
        <w:t>Come, Lord</w:t>
      </w:r>
      <w:r w:rsidRPr="008B2EB8">
        <w:t xml:space="preserve">. Pay attention to the word as you explore what works </w:t>
      </w:r>
      <w:r w:rsidR="00E66DBA" w:rsidRPr="008B2EB8">
        <w:t>for</w:t>
      </w:r>
      <w:r w:rsidRPr="008B2EB8">
        <w:t xml:space="preserve"> you. </w:t>
      </w:r>
      <w:r w:rsidR="00265BBE" w:rsidRPr="008B2EB8">
        <w:t>You might t</w:t>
      </w:r>
      <w:r w:rsidRPr="008B2EB8">
        <w:t xml:space="preserve">ry saying two syllables on the inhale and two on the exhale. Or, if you wish, you can pace your breath and attend to all four syllables on the inhale and to all four syllables on the exhale. </w:t>
      </w:r>
      <w:r w:rsidR="00F0229F" w:rsidRPr="008B2EB8">
        <w:t xml:space="preserve">You can explore that now. </w:t>
      </w:r>
      <w:r w:rsidRPr="008B2EB8">
        <w:rPr>
          <w:i/>
        </w:rPr>
        <w:t>(Pause for 30 seconds)</w:t>
      </w:r>
      <w:r w:rsidRPr="008B2EB8">
        <w:t xml:space="preserve"> To help you endure, I will remind you of the word </w:t>
      </w:r>
      <w:r w:rsidRPr="008B2EB8">
        <w:rPr>
          <w:i/>
        </w:rPr>
        <w:t xml:space="preserve">maranatha </w:t>
      </w:r>
      <w:r w:rsidRPr="008B2EB8">
        <w:t xml:space="preserve">once during our three-minute meditation. Relax into the word as you continue to observe your breath, and begin. </w:t>
      </w:r>
      <w:r w:rsidRPr="008B2EB8">
        <w:rPr>
          <w:i/>
        </w:rPr>
        <w:t xml:space="preserve">(Pause for 3 minutes with a reminder </w:t>
      </w:r>
      <w:r w:rsidR="00762152" w:rsidRPr="008B2EB8">
        <w:rPr>
          <w:i/>
        </w:rPr>
        <w:t xml:space="preserve">of the word </w:t>
      </w:r>
      <w:r w:rsidRPr="008B2EB8">
        <w:rPr>
          <w:i/>
        </w:rPr>
        <w:t xml:space="preserve">at 1.5 minutes) </w:t>
      </w:r>
    </w:p>
    <w:p w14:paraId="315226D6" w14:textId="77777777" w:rsidR="003F7C9F" w:rsidRPr="008B2EB8" w:rsidRDefault="003F7C9F" w:rsidP="00C468B0">
      <w:pPr>
        <w:widowControl w:val="0"/>
        <w:spacing w:after="0" w:line="240" w:lineRule="auto"/>
        <w:jc w:val="both"/>
      </w:pPr>
    </w:p>
    <w:p w14:paraId="6FFC8D43" w14:textId="77777777" w:rsidR="001337EA" w:rsidRPr="008B2EB8" w:rsidRDefault="001337EA" w:rsidP="00186FAE">
      <w:pPr>
        <w:spacing w:after="0" w:line="240" w:lineRule="auto"/>
        <w:jc w:val="both"/>
      </w:pPr>
      <w:r w:rsidRPr="008B2EB8">
        <w:t>Pause. Take a deep breath and open your eyes. Gently draw your mind back to the meeting. You might begin practicing this meditation for twenty minutes in the morning and then again later in the day. Remember that the struggle to focus strengthens your ability to be mindful, just as the struggle to lift a weight makes you strong.</w:t>
      </w:r>
    </w:p>
    <w:p w14:paraId="5B4104B3" w14:textId="77777777" w:rsidR="003F7C9F" w:rsidRPr="008B2EB8" w:rsidRDefault="003F7C9F" w:rsidP="00C468B0">
      <w:pPr>
        <w:spacing w:after="0" w:line="240" w:lineRule="auto"/>
        <w:jc w:val="both"/>
      </w:pPr>
    </w:p>
    <w:p w14:paraId="4D27172D" w14:textId="7D682E2E" w:rsidR="001559F0" w:rsidRPr="008B2EB8" w:rsidRDefault="00C75186" w:rsidP="00C468B0">
      <w:pPr>
        <w:spacing w:after="0" w:line="240" w:lineRule="auto"/>
        <w:jc w:val="both"/>
        <w:rPr>
          <w:rFonts w:cstheme="minorHAnsi"/>
        </w:rPr>
      </w:pPr>
      <w:r w:rsidRPr="008B2EB8">
        <w:t xml:space="preserve">Our hymn, </w:t>
      </w:r>
      <w:r w:rsidRPr="008B2EB8">
        <w:rPr>
          <w:i/>
        </w:rPr>
        <w:t>Teach Me Thy Way,</w:t>
      </w:r>
      <w:r w:rsidR="002C3831" w:rsidRPr="008B2EB8">
        <w:rPr>
          <w:i/>
        </w:rPr>
        <w:t xml:space="preserve"> O Lord</w:t>
      </w:r>
      <w:r w:rsidR="00E66DBA" w:rsidRPr="008B2EB8">
        <w:t>,</w:t>
      </w:r>
      <w:r w:rsidRPr="008B2EB8">
        <w:rPr>
          <w:i/>
        </w:rPr>
        <w:t xml:space="preserve"> </w:t>
      </w:r>
      <w:r w:rsidRPr="008B2EB8">
        <w:t>describes normal life events that happen to everyone</w:t>
      </w:r>
      <w:r w:rsidR="00B07370" w:rsidRPr="008B2EB8">
        <w:t xml:space="preserve">. </w:t>
      </w:r>
      <w:r w:rsidR="00762152" w:rsidRPr="008B2EB8">
        <w:rPr>
          <w:rFonts w:cstheme="minorHAnsi"/>
        </w:rPr>
        <w:t>Mindfulness training helps us endure productively so that in all of life’s events we can respond by doing things God’s way.</w:t>
      </w:r>
    </w:p>
    <w:p w14:paraId="20C099A4" w14:textId="77777777" w:rsidR="00762152" w:rsidRPr="008B2EB8" w:rsidRDefault="00762152" w:rsidP="00C468B0">
      <w:pPr>
        <w:spacing w:after="0" w:line="240" w:lineRule="auto"/>
        <w:jc w:val="both"/>
      </w:pPr>
    </w:p>
    <w:p w14:paraId="1D1A4781" w14:textId="77777777" w:rsidR="003A7065" w:rsidRPr="008B2EB8" w:rsidRDefault="003F7C9F" w:rsidP="00C468B0">
      <w:pPr>
        <w:spacing w:after="0" w:line="240" w:lineRule="auto"/>
        <w:jc w:val="center"/>
        <w:rPr>
          <w:rFonts w:cstheme="minorHAnsi"/>
        </w:rPr>
      </w:pPr>
      <w:r w:rsidRPr="008B2EB8">
        <w:rPr>
          <w:rFonts w:cstheme="minorHAnsi"/>
        </w:rPr>
        <w:t>When I am sad at heart, teach me Thy way!</w:t>
      </w:r>
    </w:p>
    <w:p w14:paraId="7477766D" w14:textId="77777777" w:rsidR="003A7065" w:rsidRPr="008B2EB8" w:rsidRDefault="003F7C9F" w:rsidP="00C468B0">
      <w:pPr>
        <w:spacing w:after="0" w:line="240" w:lineRule="auto"/>
        <w:jc w:val="center"/>
        <w:rPr>
          <w:rFonts w:cstheme="minorHAnsi"/>
        </w:rPr>
      </w:pPr>
      <w:r w:rsidRPr="008B2EB8">
        <w:rPr>
          <w:rFonts w:cstheme="minorHAnsi"/>
        </w:rPr>
        <w:t>When earthly joys depart, teach me Thy way!</w:t>
      </w:r>
    </w:p>
    <w:p w14:paraId="3E694878" w14:textId="77777777" w:rsidR="003A7065" w:rsidRPr="008B2EB8" w:rsidRDefault="003F7C9F" w:rsidP="00C468B0">
      <w:pPr>
        <w:spacing w:after="0" w:line="240" w:lineRule="auto"/>
        <w:jc w:val="center"/>
        <w:rPr>
          <w:rFonts w:cstheme="minorHAnsi"/>
        </w:rPr>
      </w:pPr>
      <w:r w:rsidRPr="008B2EB8">
        <w:rPr>
          <w:rFonts w:cstheme="minorHAnsi"/>
        </w:rPr>
        <w:t>In hours of loneli</w:t>
      </w:r>
      <w:r w:rsidR="006C7021" w:rsidRPr="008B2EB8">
        <w:rPr>
          <w:rFonts w:cstheme="minorHAnsi"/>
        </w:rPr>
        <w:t>ness, in times of dire distress,</w:t>
      </w:r>
    </w:p>
    <w:p w14:paraId="02AEC1D1" w14:textId="4DA9B6B2" w:rsidR="003F7C9F" w:rsidRPr="008B2EB8" w:rsidRDefault="003F7C9F" w:rsidP="00C468B0">
      <w:pPr>
        <w:spacing w:after="0" w:line="240" w:lineRule="auto"/>
        <w:jc w:val="center"/>
        <w:rPr>
          <w:rFonts w:cstheme="minorHAnsi"/>
        </w:rPr>
      </w:pPr>
      <w:r w:rsidRPr="008B2EB8">
        <w:rPr>
          <w:rFonts w:cstheme="minorHAnsi"/>
        </w:rPr>
        <w:t>In failure or success, teach me Thy way!</w:t>
      </w:r>
      <w:r w:rsidR="00E53060" w:rsidRPr="008B2EB8">
        <w:rPr>
          <w:rStyle w:val="EndnoteReference"/>
          <w:rFonts w:cstheme="minorHAnsi"/>
        </w:rPr>
        <w:endnoteReference w:id="2"/>
      </w:r>
    </w:p>
    <w:p w14:paraId="054E30CB" w14:textId="77777777" w:rsidR="003F7C9F" w:rsidRPr="008B2EB8" w:rsidRDefault="003F7C9F" w:rsidP="00C468B0">
      <w:pPr>
        <w:spacing w:after="0" w:line="240" w:lineRule="auto"/>
        <w:jc w:val="both"/>
        <w:rPr>
          <w:rFonts w:cstheme="minorHAnsi"/>
        </w:rPr>
      </w:pPr>
    </w:p>
    <w:p w14:paraId="23B28243" w14:textId="77777777" w:rsidR="003F7C9F" w:rsidRPr="008B2EB8" w:rsidRDefault="003F7C9F" w:rsidP="00C468B0">
      <w:pPr>
        <w:spacing w:after="0" w:line="240" w:lineRule="auto"/>
        <w:jc w:val="both"/>
        <w:rPr>
          <w:rFonts w:cstheme="minorHAnsi"/>
        </w:rPr>
      </w:pPr>
      <w:r w:rsidRPr="008B2EB8">
        <w:rPr>
          <w:rFonts w:cstheme="minorHAnsi"/>
        </w:rPr>
        <w:t>Take a deep breath.</w:t>
      </w:r>
    </w:p>
    <w:p w14:paraId="68BF76C0" w14:textId="38515D66" w:rsidR="00701882" w:rsidRPr="008B2EB8" w:rsidRDefault="00701882" w:rsidP="00701882">
      <w:pPr>
        <w:spacing w:after="0" w:line="240" w:lineRule="auto"/>
        <w:jc w:val="both"/>
        <w:rPr>
          <w:i/>
        </w:rPr>
      </w:pPr>
      <w:r w:rsidRPr="008B2EB8">
        <w:rPr>
          <w:i/>
        </w:rPr>
        <w:t xml:space="preserve">(If time permits, ask, “Does anyone have comments or questions about </w:t>
      </w:r>
      <w:r w:rsidR="008A1E80" w:rsidRPr="008B2EB8">
        <w:rPr>
          <w:i/>
        </w:rPr>
        <w:t>this</w:t>
      </w:r>
      <w:r w:rsidRPr="008B2EB8">
        <w:rPr>
          <w:i/>
        </w:rPr>
        <w:t xml:space="preserve"> training?</w:t>
      </w:r>
      <w:r w:rsidR="006A0291" w:rsidRPr="008B2EB8">
        <w:rPr>
          <w:i/>
        </w:rPr>
        <w:t>”</w:t>
      </w:r>
      <w:r w:rsidRPr="008B2EB8">
        <w:rPr>
          <w:i/>
        </w:rPr>
        <w:t>)</w:t>
      </w:r>
    </w:p>
    <w:p w14:paraId="6931E931" w14:textId="77777777" w:rsidR="003A7065" w:rsidRPr="008B2EB8" w:rsidRDefault="003A7065" w:rsidP="00C468B0">
      <w:pPr>
        <w:spacing w:after="0" w:line="240" w:lineRule="auto"/>
        <w:jc w:val="both"/>
        <w:rPr>
          <w:b/>
        </w:rPr>
      </w:pPr>
    </w:p>
    <w:p w14:paraId="2727A2DE" w14:textId="3F924370" w:rsidR="00285B9A" w:rsidRPr="008B2EB8" w:rsidRDefault="008B45FB" w:rsidP="00C468B0">
      <w:pPr>
        <w:spacing w:after="0" w:line="240" w:lineRule="auto"/>
        <w:jc w:val="both"/>
        <w:rPr>
          <w:b/>
        </w:rPr>
      </w:pPr>
      <w:r w:rsidRPr="008B2EB8">
        <w:rPr>
          <w:b/>
        </w:rPr>
        <w:t>0:</w:t>
      </w:r>
      <w:r w:rsidR="004168C1" w:rsidRPr="008B2EB8">
        <w:rPr>
          <w:b/>
        </w:rPr>
        <w:t>20</w:t>
      </w:r>
      <w:r w:rsidR="00285B9A" w:rsidRPr="008B2EB8">
        <w:rPr>
          <w:b/>
        </w:rPr>
        <w:tab/>
        <w:t>KARIS CONFESSION</w:t>
      </w:r>
    </w:p>
    <w:p w14:paraId="369FE7D1" w14:textId="77777777" w:rsidR="000158A9" w:rsidRPr="008B2EB8" w:rsidRDefault="000158A9" w:rsidP="00C468B0">
      <w:pPr>
        <w:spacing w:after="0" w:line="240" w:lineRule="auto"/>
        <w:jc w:val="both"/>
      </w:pPr>
    </w:p>
    <w:p w14:paraId="2F8D11DC" w14:textId="329B9079" w:rsidR="000158A9" w:rsidRPr="008B2EB8" w:rsidRDefault="00EC4477" w:rsidP="00C468B0">
      <w:pPr>
        <w:spacing w:after="0" w:line="240" w:lineRule="auto"/>
        <w:jc w:val="both"/>
      </w:pPr>
      <w:r w:rsidRPr="008B2EB8">
        <w:t>When we find ourselves in experiments and events</w:t>
      </w:r>
      <w:r w:rsidR="003E7E2A" w:rsidRPr="008B2EB8">
        <w:t>,</w:t>
      </w:r>
      <w:r w:rsidRPr="008B2EB8">
        <w:t xml:space="preserve"> the key </w:t>
      </w:r>
      <w:r w:rsidR="000857A9" w:rsidRPr="008B2EB8">
        <w:t xml:space="preserve">to our healing </w:t>
      </w:r>
      <w:r w:rsidRPr="008B2EB8">
        <w:t>is to observe, confess, and work on</w:t>
      </w:r>
      <w:r w:rsidR="008B45FB" w:rsidRPr="008B2EB8">
        <w:t xml:space="preserve"> </w:t>
      </w:r>
      <w:r w:rsidR="00C4077C" w:rsidRPr="008B2EB8">
        <w:t>our</w:t>
      </w:r>
      <w:r w:rsidR="00607C84" w:rsidRPr="008B2EB8">
        <w:t xml:space="preserve"> own misorientation</w:t>
      </w:r>
      <w:r w:rsidR="00080FD4" w:rsidRPr="008B2EB8">
        <w:t>. We cannot heal</w:t>
      </w:r>
      <w:r w:rsidR="000158A9" w:rsidRPr="008B2EB8">
        <w:t xml:space="preserve"> ourselves if we are focused on</w:t>
      </w:r>
      <w:r w:rsidR="008C5B84" w:rsidRPr="008B2EB8">
        <w:t xml:space="preserve"> </w:t>
      </w:r>
      <w:r w:rsidR="00A60244" w:rsidRPr="008B2EB8">
        <w:t>the misorientation</w:t>
      </w:r>
      <w:r w:rsidR="00C4077C" w:rsidRPr="008B2EB8">
        <w:t xml:space="preserve"> of others. </w:t>
      </w:r>
    </w:p>
    <w:p w14:paraId="51F2E74F" w14:textId="6311D388" w:rsidR="00C4077C" w:rsidRPr="008B2EB8" w:rsidRDefault="00C4077C" w:rsidP="00C468B0">
      <w:pPr>
        <w:spacing w:after="0" w:line="240" w:lineRule="auto"/>
        <w:jc w:val="both"/>
      </w:pPr>
    </w:p>
    <w:p w14:paraId="6EA098FD" w14:textId="77777777" w:rsidR="00285B9A" w:rsidRPr="008B2EB8" w:rsidRDefault="008B45FB" w:rsidP="00C468B0">
      <w:pPr>
        <w:spacing w:after="0" w:line="240" w:lineRule="auto"/>
        <w:jc w:val="both"/>
        <w:rPr>
          <w:b/>
        </w:rPr>
      </w:pPr>
      <w:r w:rsidRPr="008B2EB8">
        <w:rPr>
          <w:b/>
        </w:rPr>
        <w:t>0:</w:t>
      </w:r>
      <w:r w:rsidR="004168C1" w:rsidRPr="008B2EB8">
        <w:rPr>
          <w:b/>
        </w:rPr>
        <w:t>21</w:t>
      </w:r>
      <w:r w:rsidR="00285B9A" w:rsidRPr="008B2EB8">
        <w:rPr>
          <w:b/>
        </w:rPr>
        <w:tab/>
        <w:t>TOOLBOX</w:t>
      </w:r>
    </w:p>
    <w:p w14:paraId="221A1334" w14:textId="77777777" w:rsidR="000158A9" w:rsidRPr="008B2EB8" w:rsidRDefault="000158A9" w:rsidP="00C468B0">
      <w:pPr>
        <w:spacing w:after="0" w:line="240" w:lineRule="auto"/>
        <w:jc w:val="both"/>
      </w:pPr>
    </w:p>
    <w:p w14:paraId="5D5F7DF1" w14:textId="725E47AD" w:rsidR="00A60244" w:rsidRPr="008B2EB8" w:rsidRDefault="009C4E9E" w:rsidP="00C468B0">
      <w:pPr>
        <w:spacing w:after="0" w:line="240" w:lineRule="auto"/>
        <w:jc w:val="both"/>
      </w:pPr>
      <w:r w:rsidRPr="008B2EB8">
        <w:t xml:space="preserve">This month we are </w:t>
      </w:r>
      <w:r w:rsidR="00DF6E35" w:rsidRPr="008B2EB8">
        <w:t>exploring</w:t>
      </w:r>
      <w:r w:rsidRPr="008B2EB8">
        <w:t xml:space="preserve"> </w:t>
      </w:r>
      <w:r w:rsidR="00E65B57" w:rsidRPr="008B2EB8">
        <w:t xml:space="preserve">KF </w:t>
      </w:r>
      <w:r w:rsidRPr="008B2EB8">
        <w:t>Confession 2</w:t>
      </w:r>
      <w:r w:rsidR="00607C84" w:rsidRPr="008B2EB8">
        <w:t>:</w:t>
      </w:r>
      <w:r w:rsidR="00C4077C" w:rsidRPr="008B2EB8">
        <w:t xml:space="preserve"> </w:t>
      </w:r>
    </w:p>
    <w:p w14:paraId="336F6E67" w14:textId="77777777" w:rsidR="000158A9" w:rsidRPr="008B2EB8" w:rsidRDefault="000158A9" w:rsidP="00C468B0">
      <w:pPr>
        <w:spacing w:after="0" w:line="240" w:lineRule="auto"/>
        <w:jc w:val="both"/>
      </w:pPr>
    </w:p>
    <w:p w14:paraId="54EB35D1" w14:textId="4A878DAD" w:rsidR="00C4077C" w:rsidRPr="008B2EB8" w:rsidRDefault="00C4077C" w:rsidP="00C468B0">
      <w:pPr>
        <w:spacing w:after="0" w:line="240" w:lineRule="auto"/>
        <w:jc w:val="center"/>
      </w:pPr>
      <w:r w:rsidRPr="008B2EB8">
        <w:t>We abandoned the glory that was ours</w:t>
      </w:r>
      <w:r w:rsidR="00B714AD" w:rsidRPr="008B2EB8">
        <w:t>,</w:t>
      </w:r>
      <w:r w:rsidRPr="008B2EB8">
        <w:t xml:space="preserve"> designed for us by our Creator.</w:t>
      </w:r>
    </w:p>
    <w:p w14:paraId="44C80D7A" w14:textId="77777777" w:rsidR="00785A74" w:rsidRPr="008B2EB8" w:rsidRDefault="00785A74" w:rsidP="00C468B0">
      <w:pPr>
        <w:spacing w:after="0" w:line="240" w:lineRule="auto"/>
        <w:jc w:val="both"/>
      </w:pPr>
    </w:p>
    <w:p w14:paraId="61E324C8" w14:textId="70A6F4D1" w:rsidR="00AC0C06" w:rsidRPr="008B2EB8" w:rsidRDefault="00AC0C06" w:rsidP="00AC0C06">
      <w:pPr>
        <w:spacing w:after="0" w:line="240" w:lineRule="auto"/>
        <w:jc w:val="both"/>
        <w:rPr>
          <w:rFonts w:cstheme="minorHAnsi"/>
        </w:rPr>
      </w:pPr>
      <w:r w:rsidRPr="008B2EB8">
        <w:rPr>
          <w:rFonts w:cstheme="minorHAnsi"/>
        </w:rPr>
        <w:t xml:space="preserve">Pull out your </w:t>
      </w:r>
      <w:r w:rsidRPr="008B2EB8">
        <w:rPr>
          <w:rFonts w:cstheme="minorHAnsi"/>
          <w:b/>
        </w:rPr>
        <w:t xml:space="preserve">Two Paths Flowchart </w:t>
      </w:r>
      <w:r w:rsidRPr="008B2EB8">
        <w:rPr>
          <w:rFonts w:cstheme="minorHAnsi"/>
        </w:rPr>
        <w:t xml:space="preserve">once again. I would like to remind you to keep practicing the tools that you have learned so far. It’s not enough to have the tools in your toolbox. You must develop the skill to use those tools, and that takes time and practice. </w:t>
      </w:r>
      <w:r w:rsidRPr="008B2EB8" w:rsidDel="00781D0F">
        <w:rPr>
          <w:rFonts w:cstheme="minorHAnsi"/>
        </w:rPr>
        <w:t>You now have six tools to help you maintain your orientation to God and to your True Self</w:t>
      </w:r>
      <w:r w:rsidRPr="008B2EB8">
        <w:rPr>
          <w:rFonts w:cstheme="minorHAnsi"/>
        </w:rPr>
        <w:t>:</w:t>
      </w:r>
    </w:p>
    <w:p w14:paraId="500AE318" w14:textId="77777777" w:rsidR="00AC0C06" w:rsidRPr="008B2EB8" w:rsidRDefault="00AC0C06" w:rsidP="00AC0C06">
      <w:pPr>
        <w:spacing w:after="0" w:line="240" w:lineRule="auto"/>
        <w:jc w:val="both"/>
        <w:rPr>
          <w:rFonts w:cstheme="minorHAnsi"/>
        </w:rPr>
      </w:pPr>
    </w:p>
    <w:p w14:paraId="2F06EB9F" w14:textId="5DA65A10" w:rsidR="00CF4D4A" w:rsidRPr="008B2EB8" w:rsidRDefault="00CF4D4A" w:rsidP="00C468B0">
      <w:pPr>
        <w:pStyle w:val="ListParagraph"/>
        <w:numPr>
          <w:ilvl w:val="0"/>
          <w:numId w:val="14"/>
        </w:numPr>
        <w:tabs>
          <w:tab w:val="left" w:pos="357"/>
        </w:tabs>
        <w:spacing w:after="0" w:line="240" w:lineRule="auto"/>
        <w:ind w:left="714" w:hanging="357"/>
        <w:jc w:val="both"/>
      </w:pPr>
      <w:r w:rsidRPr="008B2EB8">
        <w:t>The</w:t>
      </w:r>
      <w:r w:rsidRPr="008B2EB8">
        <w:rPr>
          <w:b/>
        </w:rPr>
        <w:t xml:space="preserve"> Meeting Preparation Guide </w:t>
      </w:r>
      <w:r w:rsidRPr="008B2EB8">
        <w:t>and weekly training meetings</w:t>
      </w:r>
    </w:p>
    <w:p w14:paraId="51D9FB8B" w14:textId="7FD22410" w:rsidR="00CD4E0C" w:rsidRPr="008B2EB8" w:rsidRDefault="00CD4E0C" w:rsidP="00C468B0">
      <w:pPr>
        <w:spacing w:after="0" w:line="240" w:lineRule="auto"/>
        <w:jc w:val="both"/>
      </w:pPr>
    </w:p>
    <w:p w14:paraId="570B4409" w14:textId="51636855" w:rsidR="00CD4E0C" w:rsidRPr="008B2EB8" w:rsidRDefault="00CD4E0C" w:rsidP="00C468B0">
      <w:pPr>
        <w:pStyle w:val="ListParagraph"/>
        <w:numPr>
          <w:ilvl w:val="0"/>
          <w:numId w:val="14"/>
        </w:numPr>
        <w:tabs>
          <w:tab w:val="left" w:pos="357"/>
        </w:tabs>
        <w:spacing w:after="0" w:line="240" w:lineRule="auto"/>
        <w:ind w:left="714" w:hanging="357"/>
        <w:jc w:val="both"/>
      </w:pPr>
      <w:r w:rsidRPr="008B2EB8">
        <w:t>The Bible</w:t>
      </w:r>
      <w:r w:rsidRPr="008B2EB8">
        <w:rPr>
          <w:b/>
        </w:rPr>
        <w:t xml:space="preserve"> </w:t>
      </w:r>
      <w:r w:rsidRPr="008B2EB8">
        <w:t>and the book</w:t>
      </w:r>
      <w:r w:rsidRPr="008B2EB8">
        <w:rPr>
          <w:b/>
        </w:rPr>
        <w:t xml:space="preserve"> </w:t>
      </w:r>
      <w:r w:rsidRPr="008B2EB8">
        <w:rPr>
          <w:i/>
        </w:rPr>
        <w:t>Neurosis and Human Growth</w:t>
      </w:r>
      <w:r w:rsidR="00A24B1B" w:rsidRPr="008B2EB8">
        <w:rPr>
          <w:rStyle w:val="EndnoteReference"/>
        </w:rPr>
        <w:endnoteReference w:id="3"/>
      </w:r>
    </w:p>
    <w:p w14:paraId="357C54E0" w14:textId="77777777" w:rsidR="000E09F3" w:rsidRPr="008B2EB8" w:rsidRDefault="000E09F3" w:rsidP="00C468B0">
      <w:pPr>
        <w:spacing w:after="0" w:line="240" w:lineRule="auto"/>
        <w:jc w:val="both"/>
      </w:pPr>
    </w:p>
    <w:p w14:paraId="0F327BE8" w14:textId="3C2208CF" w:rsidR="000E09F3" w:rsidRPr="008B2EB8" w:rsidRDefault="000E09F3" w:rsidP="00C468B0">
      <w:pPr>
        <w:pStyle w:val="ListParagraph"/>
        <w:numPr>
          <w:ilvl w:val="0"/>
          <w:numId w:val="14"/>
        </w:numPr>
        <w:tabs>
          <w:tab w:val="left" w:pos="357"/>
        </w:tabs>
        <w:spacing w:after="0" w:line="240" w:lineRule="auto"/>
        <w:ind w:left="714" w:hanging="357"/>
        <w:jc w:val="both"/>
      </w:pPr>
      <w:r w:rsidRPr="008B2EB8">
        <w:t>Mindfulness and meditation</w:t>
      </w:r>
    </w:p>
    <w:p w14:paraId="3BBE694E" w14:textId="53285666" w:rsidR="00CD4E0C" w:rsidRPr="008B2EB8" w:rsidRDefault="00CD4E0C" w:rsidP="00C468B0">
      <w:pPr>
        <w:spacing w:after="0" w:line="240" w:lineRule="auto"/>
        <w:jc w:val="both"/>
      </w:pPr>
    </w:p>
    <w:p w14:paraId="4DEF8F8A" w14:textId="479E22D5" w:rsidR="000E09F3" w:rsidRPr="008B2EB8" w:rsidRDefault="000E09F3" w:rsidP="00C468B0">
      <w:pPr>
        <w:pStyle w:val="ListParagraph"/>
        <w:numPr>
          <w:ilvl w:val="0"/>
          <w:numId w:val="14"/>
        </w:numPr>
        <w:tabs>
          <w:tab w:val="left" w:pos="357"/>
        </w:tabs>
        <w:spacing w:after="0" w:line="240" w:lineRule="auto"/>
        <w:ind w:left="714" w:hanging="357"/>
        <w:jc w:val="both"/>
      </w:pPr>
      <w:r w:rsidRPr="008B2EB8">
        <w:t>Worksheets and guides</w:t>
      </w:r>
    </w:p>
    <w:p w14:paraId="18AB24C4" w14:textId="77777777" w:rsidR="000E09F3" w:rsidRPr="008B2EB8" w:rsidRDefault="000E09F3" w:rsidP="00C468B0">
      <w:pPr>
        <w:spacing w:after="0" w:line="240" w:lineRule="auto"/>
        <w:jc w:val="both"/>
      </w:pPr>
    </w:p>
    <w:p w14:paraId="18231A65" w14:textId="44E0068B" w:rsidR="000E09F3" w:rsidRPr="008B2EB8" w:rsidRDefault="000E09F3" w:rsidP="00C468B0">
      <w:pPr>
        <w:pStyle w:val="ListParagraph"/>
        <w:numPr>
          <w:ilvl w:val="0"/>
          <w:numId w:val="14"/>
        </w:numPr>
        <w:tabs>
          <w:tab w:val="left" w:pos="357"/>
        </w:tabs>
        <w:spacing w:after="0" w:line="240" w:lineRule="auto"/>
        <w:ind w:left="714" w:hanging="357"/>
        <w:jc w:val="both"/>
        <w:rPr>
          <w:b/>
        </w:rPr>
      </w:pPr>
      <w:r w:rsidRPr="008B2EB8">
        <w:t>The</w:t>
      </w:r>
      <w:r w:rsidRPr="008B2EB8">
        <w:rPr>
          <w:b/>
        </w:rPr>
        <w:t xml:space="preserve"> Tap</w:t>
      </w:r>
      <w:r w:rsidR="000B16D7" w:rsidRPr="008B2EB8">
        <w:rPr>
          <w:b/>
        </w:rPr>
        <w:t>ping Protocol</w:t>
      </w:r>
    </w:p>
    <w:p w14:paraId="0DC5D7AA" w14:textId="77777777" w:rsidR="000E09F3" w:rsidRPr="008B2EB8" w:rsidRDefault="000E09F3" w:rsidP="00C468B0">
      <w:pPr>
        <w:spacing w:after="0" w:line="240" w:lineRule="auto"/>
        <w:jc w:val="both"/>
        <w:rPr>
          <w:b/>
        </w:rPr>
      </w:pPr>
    </w:p>
    <w:p w14:paraId="78D46079" w14:textId="77777777" w:rsidR="000E09F3" w:rsidRPr="008B2EB8" w:rsidRDefault="000E09F3" w:rsidP="00C468B0">
      <w:pPr>
        <w:pStyle w:val="ListParagraph"/>
        <w:numPr>
          <w:ilvl w:val="0"/>
          <w:numId w:val="14"/>
        </w:numPr>
        <w:tabs>
          <w:tab w:val="left" w:pos="357"/>
        </w:tabs>
        <w:spacing w:after="0" w:line="240" w:lineRule="auto"/>
        <w:ind w:left="714" w:hanging="357"/>
        <w:jc w:val="both"/>
        <w:rPr>
          <w:b/>
        </w:rPr>
      </w:pPr>
      <w:r w:rsidRPr="008B2EB8">
        <w:t>The</w:t>
      </w:r>
      <w:r w:rsidRPr="008B2EB8">
        <w:rPr>
          <w:b/>
        </w:rPr>
        <w:t xml:space="preserve"> Two Paths Flowchart</w:t>
      </w:r>
    </w:p>
    <w:p w14:paraId="2ABFF709" w14:textId="2517962A" w:rsidR="006C7021" w:rsidRPr="008B2EB8" w:rsidRDefault="006C7021" w:rsidP="00C468B0">
      <w:pPr>
        <w:spacing w:after="0" w:line="240" w:lineRule="auto"/>
        <w:jc w:val="both"/>
      </w:pPr>
    </w:p>
    <w:p w14:paraId="2174EAD0" w14:textId="14E884FB" w:rsidR="000158A9" w:rsidRPr="008B2EB8" w:rsidRDefault="000158A9" w:rsidP="00C468B0">
      <w:pPr>
        <w:spacing w:after="0" w:line="240" w:lineRule="auto"/>
        <w:jc w:val="both"/>
      </w:pPr>
      <w:r w:rsidRPr="008B2EB8">
        <w:t>Let’s review some points that will help clarify our mission in KF.</w:t>
      </w:r>
    </w:p>
    <w:p w14:paraId="1D60FF89" w14:textId="597D48A8" w:rsidR="00C4077C" w:rsidRPr="008B2EB8" w:rsidRDefault="00C4077C" w:rsidP="00C468B0">
      <w:pPr>
        <w:spacing w:after="0" w:line="240" w:lineRule="auto"/>
        <w:jc w:val="both"/>
      </w:pPr>
    </w:p>
    <w:p w14:paraId="2D37F9AC" w14:textId="1B8E53FE" w:rsidR="00C4077C" w:rsidRPr="008B2EB8" w:rsidRDefault="00F0229F" w:rsidP="0047537A">
      <w:pPr>
        <w:pStyle w:val="ListParagraph"/>
        <w:widowControl w:val="0"/>
        <w:numPr>
          <w:ilvl w:val="0"/>
          <w:numId w:val="3"/>
        </w:numPr>
        <w:tabs>
          <w:tab w:val="left" w:pos="357"/>
        </w:tabs>
        <w:spacing w:after="0" w:line="240" w:lineRule="auto"/>
        <w:ind w:left="357" w:hanging="357"/>
        <w:jc w:val="both"/>
        <w:rPr>
          <w:b/>
        </w:rPr>
      </w:pPr>
      <w:r w:rsidRPr="008B2EB8">
        <w:rPr>
          <w:b/>
        </w:rPr>
        <w:t>Our</w:t>
      </w:r>
      <w:r w:rsidR="00233400" w:rsidRPr="008B2EB8">
        <w:rPr>
          <w:b/>
        </w:rPr>
        <w:t xml:space="preserve"> </w:t>
      </w:r>
      <w:r w:rsidR="00C4077C" w:rsidRPr="008B2EB8">
        <w:rPr>
          <w:b/>
        </w:rPr>
        <w:t>purpose</w:t>
      </w:r>
      <w:r w:rsidR="00EA6D18" w:rsidRPr="008B2EB8">
        <w:rPr>
          <w:b/>
        </w:rPr>
        <w:t xml:space="preserve"> in </w:t>
      </w:r>
      <w:r w:rsidRPr="008B2EB8">
        <w:rPr>
          <w:b/>
        </w:rPr>
        <w:t>KF</w:t>
      </w:r>
    </w:p>
    <w:p w14:paraId="178006BB" w14:textId="2084C540" w:rsidR="002721BD" w:rsidRPr="008B2EB8" w:rsidRDefault="00F0229F" w:rsidP="0047537A">
      <w:pPr>
        <w:widowControl w:val="0"/>
        <w:spacing w:after="0" w:line="240" w:lineRule="auto"/>
        <w:ind w:left="360"/>
        <w:jc w:val="both"/>
      </w:pPr>
      <w:r w:rsidRPr="008B2EB8">
        <w:rPr>
          <w:rFonts w:cstheme="minorHAnsi"/>
        </w:rPr>
        <w:t>You are working to reclaim the g</w:t>
      </w:r>
      <w:r w:rsidR="00520BA9" w:rsidRPr="008B2EB8">
        <w:rPr>
          <w:rFonts w:cstheme="minorHAnsi"/>
        </w:rPr>
        <w:t xml:space="preserve">lory that your Creator intended for you. </w:t>
      </w:r>
      <w:r w:rsidR="00A72368" w:rsidRPr="008B2EB8">
        <w:t xml:space="preserve">You are </w:t>
      </w:r>
      <w:r w:rsidR="003C1060" w:rsidRPr="008B2EB8">
        <w:t>a</w:t>
      </w:r>
      <w:r w:rsidR="00A72368" w:rsidRPr="008B2EB8">
        <w:t xml:space="preserve"> child</w:t>
      </w:r>
      <w:r w:rsidR="003C1060" w:rsidRPr="008B2EB8">
        <w:t xml:space="preserve"> of God</w:t>
      </w:r>
      <w:r w:rsidR="00A72368" w:rsidRPr="008B2EB8">
        <w:t xml:space="preserve">, </w:t>
      </w:r>
      <w:r w:rsidR="00520BA9" w:rsidRPr="008B2EB8">
        <w:t>an</w:t>
      </w:r>
      <w:r w:rsidR="001B2CE3" w:rsidRPr="008B2EB8">
        <w:t xml:space="preserve"> heir of your Father’s house</w:t>
      </w:r>
      <w:r w:rsidR="00233400" w:rsidRPr="008B2EB8">
        <w:t xml:space="preserve">, </w:t>
      </w:r>
      <w:r w:rsidR="000158A9" w:rsidRPr="008B2EB8">
        <w:t>but</w:t>
      </w:r>
      <w:r w:rsidR="008C5B84" w:rsidRPr="008B2EB8">
        <w:t xml:space="preserve"> the world, the flesh,</w:t>
      </w:r>
      <w:r w:rsidR="000158A9" w:rsidRPr="008B2EB8">
        <w:t xml:space="preserve"> and the devil </w:t>
      </w:r>
      <w:r w:rsidR="00A72368" w:rsidRPr="008B2EB8">
        <w:t xml:space="preserve">still </w:t>
      </w:r>
      <w:r w:rsidR="00433C15" w:rsidRPr="008B2EB8">
        <w:t xml:space="preserve">hold </w:t>
      </w:r>
      <w:r w:rsidR="00A72368" w:rsidRPr="008B2EB8">
        <w:t xml:space="preserve">you </w:t>
      </w:r>
      <w:r w:rsidRPr="008B2EB8">
        <w:rPr>
          <w:rFonts w:cstheme="minorHAnsi"/>
        </w:rPr>
        <w:t>captive.</w:t>
      </w:r>
      <w:r w:rsidRPr="008B2EB8">
        <w:rPr>
          <w:rStyle w:val="EndnoteReference"/>
          <w:rFonts w:cstheme="minorHAnsi"/>
        </w:rPr>
        <w:endnoteReference w:id="4"/>
      </w:r>
      <w:r w:rsidRPr="008B2EB8">
        <w:rPr>
          <w:rFonts w:cstheme="minorHAnsi"/>
        </w:rPr>
        <w:t xml:space="preserve"> In</w:t>
      </w:r>
      <w:r w:rsidR="00C01D49" w:rsidRPr="008B2EB8">
        <w:t xml:space="preserve"> order to reveal</w:t>
      </w:r>
      <w:r w:rsidR="00EA6D18" w:rsidRPr="008B2EB8">
        <w:t xml:space="preserve"> </w:t>
      </w:r>
      <w:r w:rsidR="00C2744B" w:rsidRPr="008B2EB8">
        <w:t>His</w:t>
      </w:r>
      <w:r w:rsidR="003A20E7" w:rsidRPr="008B2EB8">
        <w:t xml:space="preserve"> </w:t>
      </w:r>
      <w:r w:rsidR="00EA6D18" w:rsidRPr="008B2EB8">
        <w:t>glory</w:t>
      </w:r>
      <w:r w:rsidR="00433C15" w:rsidRPr="008B2EB8">
        <w:t>,</w:t>
      </w:r>
      <w:r w:rsidR="00EA6D18" w:rsidRPr="008B2EB8">
        <w:t xml:space="preserve"> you</w:t>
      </w:r>
      <w:r w:rsidR="000158A9" w:rsidRPr="008B2EB8">
        <w:t xml:space="preserve"> will need to </w:t>
      </w:r>
      <w:r w:rsidR="00233400" w:rsidRPr="008B2EB8">
        <w:t xml:space="preserve">co-labor with </w:t>
      </w:r>
      <w:r w:rsidR="00C2744B" w:rsidRPr="008B2EB8">
        <w:t>God</w:t>
      </w:r>
      <w:r w:rsidR="00233400" w:rsidRPr="008B2EB8">
        <w:t xml:space="preserve"> to </w:t>
      </w:r>
      <w:r w:rsidR="000158A9" w:rsidRPr="008B2EB8">
        <w:t>ransom</w:t>
      </w:r>
      <w:r w:rsidR="00C4077C" w:rsidRPr="008B2EB8">
        <w:t xml:space="preserve"> the creature that </w:t>
      </w:r>
      <w:r w:rsidR="003F7C9F" w:rsidRPr="008B2EB8">
        <w:t>He</w:t>
      </w:r>
      <w:r w:rsidR="00C4077C" w:rsidRPr="008B2EB8">
        <w:t xml:space="preserve"> created</w:t>
      </w:r>
      <w:r w:rsidR="00216FA2" w:rsidRPr="008B2EB8">
        <w:t>—your True Self</w:t>
      </w:r>
      <w:r w:rsidR="0026272E" w:rsidRPr="008B2EB8">
        <w:t>.</w:t>
      </w:r>
      <w:r w:rsidR="006C7021" w:rsidRPr="008B2EB8">
        <w:t xml:space="preserve"> </w:t>
      </w:r>
      <w:r w:rsidR="00913EE9" w:rsidRPr="008B2EB8">
        <w:t xml:space="preserve">Co-laboring with God in that process may require much of your resources right now. </w:t>
      </w:r>
      <w:r w:rsidR="003F7C9F" w:rsidRPr="008B2EB8">
        <w:t xml:space="preserve">The </w:t>
      </w:r>
      <w:r w:rsidR="00A72368" w:rsidRPr="008B2EB8">
        <w:t xml:space="preserve">ransom </w:t>
      </w:r>
      <w:r w:rsidR="003F7C9F" w:rsidRPr="008B2EB8">
        <w:t>of your True Self</w:t>
      </w:r>
      <w:r w:rsidR="00A72368" w:rsidRPr="008B2EB8">
        <w:t xml:space="preserve"> </w:t>
      </w:r>
      <w:r w:rsidR="000158A9" w:rsidRPr="008B2EB8">
        <w:t>cost</w:t>
      </w:r>
      <w:r w:rsidR="006D4C9C" w:rsidRPr="008B2EB8">
        <w:t xml:space="preserve"> Jesus</w:t>
      </w:r>
      <w:r w:rsidR="000158A9" w:rsidRPr="008B2EB8">
        <w:t xml:space="preserve"> </w:t>
      </w:r>
      <w:r w:rsidR="001B2CE3" w:rsidRPr="008B2EB8">
        <w:t>a great deal</w:t>
      </w:r>
      <w:r w:rsidR="007F60D3" w:rsidRPr="008B2EB8">
        <w:t>, but</w:t>
      </w:r>
      <w:r w:rsidR="001B2CE3" w:rsidRPr="008B2EB8">
        <w:t xml:space="preserve"> Jesus </w:t>
      </w:r>
      <w:r w:rsidR="006D4C9C" w:rsidRPr="008B2EB8">
        <w:t>thought you were worth it.</w:t>
      </w:r>
      <w:r w:rsidR="001B2CE3" w:rsidRPr="008B2EB8">
        <w:t xml:space="preserve"> Do you? </w:t>
      </w:r>
      <w:r w:rsidR="004912FD" w:rsidRPr="008B2EB8">
        <w:t>In o</w:t>
      </w:r>
      <w:r w:rsidR="001B2CE3" w:rsidRPr="008B2EB8">
        <w:t xml:space="preserve">ur book, </w:t>
      </w:r>
      <w:r w:rsidR="004B03C7" w:rsidRPr="008B2EB8">
        <w:rPr>
          <w:i/>
        </w:rPr>
        <w:t>Neurosis and Human Growth</w:t>
      </w:r>
      <w:r w:rsidR="001B2CE3" w:rsidRPr="008B2EB8">
        <w:t>,</w:t>
      </w:r>
      <w:r w:rsidR="001B2CE3" w:rsidRPr="008B2EB8">
        <w:rPr>
          <w:i/>
        </w:rPr>
        <w:t xml:space="preserve"> </w:t>
      </w:r>
      <w:r w:rsidR="004912FD" w:rsidRPr="008B2EB8">
        <w:t>Dr. Horney explains</w:t>
      </w:r>
      <w:r w:rsidR="001B2CE3" w:rsidRPr="008B2EB8">
        <w:t xml:space="preserve"> why we often </w:t>
      </w:r>
      <w:r w:rsidR="00233400" w:rsidRPr="008B2EB8">
        <w:t>do not think we are worth it</w:t>
      </w:r>
      <w:r w:rsidR="00151EC7" w:rsidRPr="008B2EB8">
        <w:t xml:space="preserve"> and </w:t>
      </w:r>
      <w:r w:rsidR="003F7C9F" w:rsidRPr="008B2EB8">
        <w:t xml:space="preserve">why we </w:t>
      </w:r>
      <w:r w:rsidR="004158C2" w:rsidRPr="008B2EB8">
        <w:t>abandon</w:t>
      </w:r>
      <w:r w:rsidR="003F7C9F" w:rsidRPr="008B2EB8">
        <w:t xml:space="preserve"> our true glory </w:t>
      </w:r>
      <w:r w:rsidR="00151EC7" w:rsidRPr="008B2EB8">
        <w:t>to pursue</w:t>
      </w:r>
      <w:r w:rsidR="003F7C9F" w:rsidRPr="008B2EB8">
        <w:t xml:space="preserve"> the glory of the Idol Self.</w:t>
      </w:r>
      <w:r w:rsidR="00CF5484" w:rsidRPr="008B2EB8">
        <w:rPr>
          <w:rStyle w:val="EndnoteReference"/>
        </w:rPr>
        <w:endnoteReference w:id="5"/>
      </w:r>
      <w:r w:rsidR="003F7C9F" w:rsidRPr="008B2EB8">
        <w:t xml:space="preserve"> </w:t>
      </w:r>
      <w:r w:rsidR="00690FC9" w:rsidRPr="008B2EB8">
        <w:t>Review</w:t>
      </w:r>
      <w:r w:rsidR="00035E15" w:rsidRPr="008B2EB8">
        <w:t xml:space="preserve"> the chapter that describes your Idol type to remind yourself of your particular drives and fears. </w:t>
      </w:r>
      <w:r w:rsidR="00E76A22" w:rsidRPr="008B2EB8">
        <w:t>You might t</w:t>
      </w:r>
      <w:r w:rsidR="00690FC9" w:rsidRPr="008B2EB8">
        <w:t>hink about</w:t>
      </w:r>
      <w:r w:rsidR="00E623A2" w:rsidRPr="008B2EB8">
        <w:t xml:space="preserve"> how much you have lost by </w:t>
      </w:r>
      <w:r w:rsidR="00035E15" w:rsidRPr="008B2EB8">
        <w:t xml:space="preserve">pouring your energy </w:t>
      </w:r>
      <w:r w:rsidR="00690FC9" w:rsidRPr="008B2EB8">
        <w:t>into your Idol’s compelling but misoriented solution</w:t>
      </w:r>
      <w:r w:rsidR="004158C2" w:rsidRPr="008B2EB8">
        <w:t>s</w:t>
      </w:r>
      <w:r w:rsidR="00690FC9" w:rsidRPr="008B2EB8">
        <w:t xml:space="preserve"> to</w:t>
      </w:r>
      <w:r w:rsidR="00035E15" w:rsidRPr="008B2EB8">
        <w:t xml:space="preserve"> </w:t>
      </w:r>
      <w:r w:rsidR="00E623A2" w:rsidRPr="008B2EB8">
        <w:t>life’s conflicts.</w:t>
      </w:r>
      <w:r w:rsidR="00035E15" w:rsidRPr="008B2EB8">
        <w:t xml:space="preserve"> </w:t>
      </w:r>
    </w:p>
    <w:p w14:paraId="78336316" w14:textId="77777777" w:rsidR="002721BD" w:rsidRPr="008B2EB8" w:rsidRDefault="002721BD" w:rsidP="00C468B0">
      <w:pPr>
        <w:spacing w:after="0" w:line="240" w:lineRule="auto"/>
        <w:ind w:left="360"/>
        <w:jc w:val="both"/>
      </w:pPr>
    </w:p>
    <w:p w14:paraId="0CF54D99" w14:textId="0720A10D" w:rsidR="00B76E8A" w:rsidRPr="008B2EB8" w:rsidRDefault="00B76E8A" w:rsidP="00C468B0">
      <w:pPr>
        <w:spacing w:after="0" w:line="240" w:lineRule="auto"/>
        <w:ind w:left="360"/>
        <w:jc w:val="both"/>
      </w:pPr>
      <w:bookmarkStart w:id="2" w:name="_Hlk513023060"/>
      <w:r w:rsidRPr="008B2EB8">
        <w:t xml:space="preserve">Part of our work in Karis Fellowships is to develop a new vision of ourselves as created beings who are of inestimable value to God and have an essential mission in this material world. The Bible does not describe God’s people in any other way. </w:t>
      </w:r>
      <w:r w:rsidR="00922716" w:rsidRPr="008B2EB8">
        <w:t>If we want</w:t>
      </w:r>
      <w:r w:rsidRPr="008B2EB8">
        <w:t xml:space="preserve"> to manifest the glory of God</w:t>
      </w:r>
      <w:r w:rsidR="00922716" w:rsidRPr="008B2EB8">
        <w:t>, we</w:t>
      </w:r>
      <w:r w:rsidRPr="008B2EB8">
        <w:t xml:space="preserve"> will have to give up the compelling dreams of the Idol and turn </w:t>
      </w:r>
      <w:r w:rsidR="00922716" w:rsidRPr="008B2EB8">
        <w:t xml:space="preserve">our </w:t>
      </w:r>
      <w:r w:rsidRPr="008B2EB8">
        <w:t xml:space="preserve">energy and hearts toward </w:t>
      </w:r>
      <w:r w:rsidR="00151EC7" w:rsidRPr="008B2EB8">
        <w:t xml:space="preserve">becoming all that God created </w:t>
      </w:r>
      <w:r w:rsidR="00922716" w:rsidRPr="008B2EB8">
        <w:t xml:space="preserve">us </w:t>
      </w:r>
      <w:r w:rsidR="00151EC7" w:rsidRPr="008B2EB8">
        <w:t>to be.</w:t>
      </w:r>
      <w:r w:rsidRPr="008B2EB8">
        <w:t xml:space="preserve"> Like any worthwhile venture, we must have courage and endurance if we are to display the glory of God </w:t>
      </w:r>
      <w:r w:rsidR="001C3508" w:rsidRPr="008B2EB8">
        <w:t>in this world</w:t>
      </w:r>
      <w:r w:rsidRPr="008B2EB8">
        <w:t xml:space="preserve">. </w:t>
      </w:r>
    </w:p>
    <w:bookmarkEnd w:id="2"/>
    <w:p w14:paraId="4A72F352" w14:textId="2FBA952E" w:rsidR="003F7C9F" w:rsidRPr="008B2EB8" w:rsidRDefault="003F7C9F" w:rsidP="00C468B0">
      <w:pPr>
        <w:spacing w:after="0" w:line="240" w:lineRule="auto"/>
        <w:jc w:val="both"/>
      </w:pPr>
    </w:p>
    <w:p w14:paraId="36ED750B" w14:textId="5D1C55DF" w:rsidR="00C4077C" w:rsidRPr="008B2EB8" w:rsidRDefault="009C43CA" w:rsidP="00C468B0">
      <w:pPr>
        <w:pStyle w:val="ListParagraph"/>
        <w:numPr>
          <w:ilvl w:val="0"/>
          <w:numId w:val="3"/>
        </w:numPr>
        <w:tabs>
          <w:tab w:val="left" w:pos="357"/>
        </w:tabs>
        <w:spacing w:after="0" w:line="240" w:lineRule="auto"/>
        <w:ind w:left="357" w:hanging="357"/>
        <w:jc w:val="both"/>
        <w:rPr>
          <w:b/>
        </w:rPr>
      </w:pPr>
      <w:r w:rsidRPr="008B2EB8">
        <w:rPr>
          <w:b/>
        </w:rPr>
        <w:t>The Two Paths Flow</w:t>
      </w:r>
      <w:r w:rsidR="00955794" w:rsidRPr="008B2EB8">
        <w:rPr>
          <w:b/>
        </w:rPr>
        <w:t>ch</w:t>
      </w:r>
      <w:r w:rsidRPr="008B2EB8">
        <w:rPr>
          <w:b/>
        </w:rPr>
        <w:t>art</w:t>
      </w:r>
      <w:r w:rsidR="00444099" w:rsidRPr="008B2EB8">
        <w:rPr>
          <w:b/>
        </w:rPr>
        <w:t>—l</w:t>
      </w:r>
      <w:r w:rsidRPr="008B2EB8">
        <w:rPr>
          <w:b/>
        </w:rPr>
        <w:t>iving in love or judgment</w:t>
      </w:r>
      <w:r w:rsidRPr="008B2EB8" w:rsidDel="009C43CA">
        <w:rPr>
          <w:b/>
        </w:rPr>
        <w:t xml:space="preserve"> </w:t>
      </w:r>
    </w:p>
    <w:p w14:paraId="4EC8B6C9" w14:textId="1BD41619" w:rsidR="00AD13D3" w:rsidRPr="008B2EB8" w:rsidRDefault="00AD13D3" w:rsidP="00C468B0">
      <w:pPr>
        <w:spacing w:after="0" w:line="240" w:lineRule="auto"/>
        <w:ind w:left="360"/>
        <w:jc w:val="both"/>
      </w:pPr>
      <w:r w:rsidRPr="008B2EB8">
        <w:t xml:space="preserve">Over the next few </w:t>
      </w:r>
      <w:r w:rsidR="00265BBE" w:rsidRPr="008B2EB8">
        <w:t>weeks</w:t>
      </w:r>
      <w:r w:rsidR="001C3508" w:rsidRPr="008B2EB8">
        <w:t xml:space="preserve">, </w:t>
      </w:r>
      <w:r w:rsidRPr="008B2EB8">
        <w:t xml:space="preserve">we will be looking closely at how to use this flowchart. You may find it helpful to think of the two branches of the flowchart as the two different types of electrical </w:t>
      </w:r>
      <w:r w:rsidR="003D3BFC" w:rsidRPr="008B2EB8">
        <w:t>current</w:t>
      </w:r>
      <w:r w:rsidR="000F3B91" w:rsidRPr="008B2EB8">
        <w:t xml:space="preserve">: </w:t>
      </w:r>
      <w:r w:rsidRPr="008B2EB8">
        <w:t xml:space="preserve">direct and alternating. The </w:t>
      </w:r>
      <w:r w:rsidR="00A24B1B" w:rsidRPr="008B2EB8">
        <w:t>lower</w:t>
      </w:r>
      <w:r w:rsidR="004928A1" w:rsidRPr="008B2EB8">
        <w:t xml:space="preserve"> path is the judgment path and </w:t>
      </w:r>
      <w:r w:rsidRPr="008B2EB8">
        <w:t>might be likened to direct current</w:t>
      </w:r>
      <w:r w:rsidR="00907C5E" w:rsidRPr="008B2EB8">
        <w:t xml:space="preserve"> that</w:t>
      </w:r>
      <w:r w:rsidRPr="008B2EB8">
        <w:t xml:space="preserve"> </w:t>
      </w:r>
      <w:r w:rsidR="008035BF" w:rsidRPr="008B2EB8">
        <w:t xml:space="preserve">is supplied by a battery and </w:t>
      </w:r>
      <w:r w:rsidRPr="008B2EB8">
        <w:t>can only flow in one direction. Since the battery has a limited life, this current has limited potential.</w:t>
      </w:r>
      <w:r w:rsidR="00ED2820" w:rsidRPr="008B2EB8">
        <w:t xml:space="preserve"> </w:t>
      </w:r>
      <w:r w:rsidRPr="008B2EB8">
        <w:t xml:space="preserve">We might think of the battery as the storehouse of </w:t>
      </w:r>
      <w:r w:rsidR="00B24F35" w:rsidRPr="008B2EB8">
        <w:t xml:space="preserve">our </w:t>
      </w:r>
      <w:r w:rsidRPr="008B2EB8">
        <w:t>legal systems</w:t>
      </w:r>
      <w:r w:rsidR="009F087C" w:rsidRPr="008B2EB8">
        <w:t xml:space="preserve">, the source of </w:t>
      </w:r>
      <w:r w:rsidRPr="008B2EB8">
        <w:t>the power behind our judgments. Like the direct current, these judgments can only flow one way</w:t>
      </w:r>
      <w:r w:rsidR="00444099" w:rsidRPr="008B2EB8">
        <w:t>—</w:t>
      </w:r>
      <w:r w:rsidRPr="008B2EB8">
        <w:t xml:space="preserve">toward the object of our displeasure. When you are committed to the </w:t>
      </w:r>
      <w:r w:rsidR="009F087C" w:rsidRPr="008B2EB8">
        <w:t>path of j</w:t>
      </w:r>
      <w:r w:rsidRPr="008B2EB8">
        <w:t xml:space="preserve">udgment, you are fixed in a certain pattern of thinking and reacting that militates against listening, learning, changing, and forgiving. If you choose </w:t>
      </w:r>
      <w:r w:rsidR="009F087C" w:rsidRPr="008B2EB8">
        <w:t>this</w:t>
      </w:r>
      <w:r w:rsidRPr="008B2EB8">
        <w:t xml:space="preserve"> </w:t>
      </w:r>
      <w:r w:rsidR="009F087C" w:rsidRPr="008B2EB8">
        <w:t>p</w:t>
      </w:r>
      <w:r w:rsidRPr="008B2EB8">
        <w:t>ath, you will inevitably create misoriented outcomes</w:t>
      </w:r>
      <w:r w:rsidR="00EC55B6" w:rsidRPr="008B2EB8">
        <w:t>;</w:t>
      </w:r>
      <w:r w:rsidRPr="008B2EB8">
        <w:t xml:space="preserve"> you will lose your True Self and </w:t>
      </w:r>
      <w:r w:rsidR="009F087C" w:rsidRPr="008B2EB8">
        <w:t xml:space="preserve">forfeit </w:t>
      </w:r>
      <w:r w:rsidRPr="008B2EB8">
        <w:t>your karis relationship with God.</w:t>
      </w:r>
    </w:p>
    <w:p w14:paraId="190B1B9B" w14:textId="77777777" w:rsidR="00AD13D3" w:rsidRPr="008B2EB8" w:rsidRDefault="00AD13D3" w:rsidP="00C468B0">
      <w:pPr>
        <w:spacing w:after="0" w:line="240" w:lineRule="auto"/>
        <w:ind w:left="360"/>
        <w:jc w:val="both"/>
      </w:pPr>
    </w:p>
    <w:p w14:paraId="5404136E" w14:textId="399E48C4" w:rsidR="00C4077C" w:rsidRPr="008B2EB8" w:rsidRDefault="00AD13D3" w:rsidP="00C468B0">
      <w:pPr>
        <w:spacing w:after="0" w:line="240" w:lineRule="auto"/>
        <w:ind w:left="360"/>
        <w:jc w:val="both"/>
      </w:pPr>
      <w:r w:rsidRPr="008B2EB8">
        <w:t xml:space="preserve">The </w:t>
      </w:r>
      <w:r w:rsidR="004928A1" w:rsidRPr="008B2EB8">
        <w:t xml:space="preserve">upper path is the </w:t>
      </w:r>
      <w:r w:rsidR="009F087C" w:rsidRPr="008B2EB8">
        <w:t>path</w:t>
      </w:r>
      <w:r w:rsidR="004928A1" w:rsidRPr="008B2EB8">
        <w:t xml:space="preserve"> of love</w:t>
      </w:r>
      <w:r w:rsidR="00BD3905" w:rsidRPr="008B2EB8">
        <w:t xml:space="preserve"> and</w:t>
      </w:r>
      <w:r w:rsidR="004928A1" w:rsidRPr="008B2EB8">
        <w:t xml:space="preserve"> </w:t>
      </w:r>
      <w:r w:rsidRPr="008B2EB8">
        <w:t>might be likened to an alternating current</w:t>
      </w:r>
      <w:r w:rsidR="00FC4C4E" w:rsidRPr="008B2EB8">
        <w:t xml:space="preserve">, </w:t>
      </w:r>
      <w:r w:rsidR="00CD2008" w:rsidRPr="008B2EB8">
        <w:t>which</w:t>
      </w:r>
      <w:r w:rsidRPr="008B2EB8">
        <w:t xml:space="preserve"> moves bidirectionally and is constantly supplied by a </w:t>
      </w:r>
      <w:r w:rsidR="00BD3905" w:rsidRPr="008B2EB8">
        <w:t>replenishing</w:t>
      </w:r>
      <w:r w:rsidRPr="008B2EB8">
        <w:t xml:space="preserve"> energy source. When you choose the </w:t>
      </w:r>
      <w:r w:rsidR="004928A1" w:rsidRPr="008B2EB8">
        <w:t>upper path</w:t>
      </w:r>
      <w:r w:rsidRPr="008B2EB8">
        <w:t xml:space="preserve">, you are connected to your Creator and His limitless resources, and you have enduring power. Like </w:t>
      </w:r>
      <w:r w:rsidR="00FC4C4E" w:rsidRPr="008B2EB8">
        <w:t>an</w:t>
      </w:r>
      <w:r w:rsidRPr="008B2EB8">
        <w:t xml:space="preserve"> alternating current</w:t>
      </w:r>
      <w:r w:rsidR="00937088" w:rsidRPr="008B2EB8">
        <w:t>, which flows</w:t>
      </w:r>
      <w:r w:rsidRPr="008B2EB8">
        <w:t xml:space="preserve"> in two directions, the </w:t>
      </w:r>
      <w:r w:rsidR="004928A1" w:rsidRPr="008B2EB8">
        <w:t xml:space="preserve">path of love </w:t>
      </w:r>
      <w:r w:rsidRPr="008B2EB8">
        <w:t>permits information to move back and forth</w:t>
      </w:r>
      <w:r w:rsidR="008035BF" w:rsidRPr="008B2EB8">
        <w:t xml:space="preserve">. It </w:t>
      </w:r>
      <w:r w:rsidRPr="008B2EB8">
        <w:t>presents unlimited opportunities for creative solutions and the circulation of karis gifts.</w:t>
      </w:r>
      <w:r w:rsidR="00ED2820" w:rsidRPr="008B2EB8">
        <w:t xml:space="preserve"> </w:t>
      </w:r>
      <w:r w:rsidRPr="008B2EB8">
        <w:t>On this path, you use your energy to carefully observe, learn, and mindfully respond to what you learn</w:t>
      </w:r>
      <w:r w:rsidR="000F3B91" w:rsidRPr="008B2EB8">
        <w:t>. You can</w:t>
      </w:r>
      <w:r w:rsidRPr="008B2EB8">
        <w:t xml:space="preserve"> be flexible</w:t>
      </w:r>
      <w:r w:rsidR="003D3BFC" w:rsidRPr="008B2EB8">
        <w:t xml:space="preserve">; you </w:t>
      </w:r>
      <w:r w:rsidR="00922716" w:rsidRPr="008B2EB8">
        <w:t>can instantly</w:t>
      </w:r>
      <w:r w:rsidRPr="008B2EB8">
        <w:t xml:space="preserve"> reassess and change direction. The </w:t>
      </w:r>
      <w:r w:rsidR="009F087C" w:rsidRPr="008B2EB8">
        <w:t>path of love</w:t>
      </w:r>
      <w:r w:rsidRPr="008B2EB8">
        <w:t xml:space="preserve"> always leads to restorative</w:t>
      </w:r>
      <w:r w:rsidR="00B81B8E" w:rsidRPr="008B2EB8">
        <w:t>,</w:t>
      </w:r>
      <w:r w:rsidRPr="008B2EB8">
        <w:t xml:space="preserve"> oriented outcomes</w:t>
      </w:r>
      <w:r w:rsidR="009F087C" w:rsidRPr="008B2EB8">
        <w:t>,</w:t>
      </w:r>
      <w:r w:rsidRPr="008B2EB8">
        <w:t xml:space="preserve"> and</w:t>
      </w:r>
      <w:r w:rsidR="009F087C" w:rsidRPr="008B2EB8">
        <w:t xml:space="preserve"> </w:t>
      </w:r>
      <w:r w:rsidR="00444099" w:rsidRPr="008B2EB8">
        <w:t>it</w:t>
      </w:r>
      <w:r w:rsidRPr="008B2EB8">
        <w:t xml:space="preserve"> </w:t>
      </w:r>
      <w:r w:rsidR="009F087C" w:rsidRPr="008B2EB8">
        <w:t>builds</w:t>
      </w:r>
      <w:r w:rsidRPr="008B2EB8">
        <w:t xml:space="preserve"> your karis relationship with God.</w:t>
      </w:r>
    </w:p>
    <w:p w14:paraId="4AE7E977" w14:textId="77777777" w:rsidR="00AD13D3" w:rsidRPr="008B2EB8" w:rsidRDefault="00AD13D3" w:rsidP="00C468B0">
      <w:pPr>
        <w:spacing w:after="0" w:line="240" w:lineRule="auto"/>
        <w:ind w:left="360"/>
        <w:jc w:val="both"/>
      </w:pPr>
    </w:p>
    <w:p w14:paraId="3B6A3C0D" w14:textId="40EF493E" w:rsidR="00D613E1" w:rsidRPr="008B2EB8" w:rsidRDefault="00A44656" w:rsidP="00C468B0">
      <w:pPr>
        <w:pStyle w:val="ListParagraph"/>
        <w:numPr>
          <w:ilvl w:val="0"/>
          <w:numId w:val="3"/>
        </w:numPr>
        <w:tabs>
          <w:tab w:val="left" w:pos="357"/>
        </w:tabs>
        <w:spacing w:after="0" w:line="240" w:lineRule="auto"/>
        <w:ind w:left="357" w:hanging="357"/>
        <w:jc w:val="both"/>
        <w:rPr>
          <w:b/>
        </w:rPr>
      </w:pPr>
      <w:bookmarkStart w:id="3" w:name="_Hlk481826296"/>
      <w:r w:rsidRPr="008B2EB8">
        <w:rPr>
          <w:b/>
        </w:rPr>
        <w:t xml:space="preserve">The event or </w:t>
      </w:r>
      <w:r w:rsidR="00200F7B" w:rsidRPr="008B2EB8">
        <w:rPr>
          <w:b/>
        </w:rPr>
        <w:t>d</w:t>
      </w:r>
      <w:r w:rsidRPr="008B2EB8">
        <w:rPr>
          <w:b/>
        </w:rPr>
        <w:t>ay of judgment</w:t>
      </w:r>
      <w:r w:rsidRPr="008B2EB8">
        <w:rPr>
          <w:b/>
          <w:i/>
        </w:rPr>
        <w:t xml:space="preserve"> </w:t>
      </w:r>
    </w:p>
    <w:p w14:paraId="585AF36E" w14:textId="2A0FF7D4" w:rsidR="00FC4C4E" w:rsidRDefault="00D613E1" w:rsidP="00C468B0">
      <w:pPr>
        <w:spacing w:after="0" w:line="240" w:lineRule="auto"/>
        <w:ind w:left="360"/>
        <w:jc w:val="both"/>
        <w:rPr>
          <w:shd w:val="clear" w:color="auto" w:fill="FFFFFF"/>
        </w:rPr>
      </w:pPr>
      <w:r w:rsidRPr="008B2EB8">
        <w:t>James</w:t>
      </w:r>
      <w:r w:rsidR="000A7C81" w:rsidRPr="008B2EB8">
        <w:t xml:space="preserve"> refers to events as </w:t>
      </w:r>
      <w:r w:rsidR="000A7C81" w:rsidRPr="008B2EB8">
        <w:rPr>
          <w:i/>
        </w:rPr>
        <w:t>experiments</w:t>
      </w:r>
      <w:r w:rsidR="00A44656" w:rsidRPr="008B2EB8">
        <w:t>,</w:t>
      </w:r>
      <w:r w:rsidR="00AF2E73" w:rsidRPr="008B2EB8">
        <w:t xml:space="preserve"> and we can also apply John’s phrase, </w:t>
      </w:r>
      <w:r w:rsidR="00AF2E73" w:rsidRPr="008B2EB8">
        <w:rPr>
          <w:i/>
        </w:rPr>
        <w:t xml:space="preserve">the </w:t>
      </w:r>
      <w:r w:rsidR="00300747" w:rsidRPr="008B2EB8">
        <w:rPr>
          <w:i/>
        </w:rPr>
        <w:t>day of j</w:t>
      </w:r>
      <w:r w:rsidR="00AF3BDF" w:rsidRPr="008B2EB8">
        <w:rPr>
          <w:i/>
        </w:rPr>
        <w:t>udgment</w:t>
      </w:r>
      <w:r w:rsidR="00AF2E73" w:rsidRPr="008B2EB8">
        <w:t>.</w:t>
      </w:r>
      <w:r w:rsidRPr="008B2EB8">
        <w:t xml:space="preserve"> </w:t>
      </w:r>
      <w:bookmarkEnd w:id="3"/>
      <w:r w:rsidR="00C75186" w:rsidRPr="008B2EB8">
        <w:t xml:space="preserve">The purpose of these pesky life experiments is not to condemn or shame us; the purpose of these experiments is revelation. Life events examine and reveal the quality of our trust and our trustworthiness. We can welcome these experiments because </w:t>
      </w:r>
      <w:r w:rsidR="00C75186" w:rsidRPr="008B2EB8">
        <w:rPr>
          <w:i/>
        </w:rPr>
        <w:t>God must</w:t>
      </w:r>
      <w:r w:rsidR="00C75186" w:rsidRPr="008B2EB8">
        <w:t xml:space="preserve"> </w:t>
      </w:r>
      <w:r w:rsidR="00C75186" w:rsidRPr="008B2EB8">
        <w:rPr>
          <w:i/>
        </w:rPr>
        <w:t>reveal the problem before He can heal the problem</w:t>
      </w:r>
      <w:r w:rsidR="00C75186" w:rsidRPr="008B2EB8">
        <w:t xml:space="preserve">. </w:t>
      </w:r>
      <w:r w:rsidR="00C75186" w:rsidRPr="008B2EB8">
        <w:rPr>
          <w:i/>
        </w:rPr>
        <w:t>(</w:t>
      </w:r>
      <w:r w:rsidR="00941145" w:rsidRPr="008B2EB8">
        <w:rPr>
          <w:i/>
        </w:rPr>
        <w:t>Repeat)</w:t>
      </w:r>
      <w:r w:rsidR="00941145" w:rsidRPr="008B2EB8">
        <w:t xml:space="preserve"> And</w:t>
      </w:r>
      <w:r w:rsidR="0061191F" w:rsidRPr="008B2EB8">
        <w:t xml:space="preserve"> w</w:t>
      </w:r>
      <w:r w:rsidR="00E9298F" w:rsidRPr="008B2EB8">
        <w:t xml:space="preserve">e want to </w:t>
      </w:r>
      <w:r w:rsidR="00941145" w:rsidRPr="008B2EB8">
        <w:t>heal</w:t>
      </w:r>
      <w:r w:rsidR="00E9298F" w:rsidRPr="008B2EB8">
        <w:t xml:space="preserve">. </w:t>
      </w:r>
      <w:r w:rsidR="00941145" w:rsidRPr="008B2EB8">
        <w:t xml:space="preserve">However, the </w:t>
      </w:r>
      <w:r w:rsidR="004F3407" w:rsidRPr="008B2EB8">
        <w:t xml:space="preserve">Idol Self invests a lot of energy in maintaining illusions about who we are or who we should be. To avoid the conflicts that arise when reality collides with our illusions, </w:t>
      </w:r>
      <w:r w:rsidR="004F3407" w:rsidRPr="008B2EB8">
        <w:rPr>
          <w:shd w:val="clear" w:color="auto" w:fill="FFFFFF"/>
        </w:rPr>
        <w:t>we try to control the behavior of other people, or we escape from reality. We arrange our lives to avoid anything unexpected. We want to act</w:t>
      </w:r>
      <w:r w:rsidR="00315DA2" w:rsidRPr="008B2EB8">
        <w:rPr>
          <w:shd w:val="clear" w:color="auto" w:fill="FFFFFF"/>
        </w:rPr>
        <w:t>,</w:t>
      </w:r>
      <w:r w:rsidR="00FC4C4E" w:rsidRPr="008B2EB8">
        <w:rPr>
          <w:shd w:val="clear" w:color="auto" w:fill="FFFFFF"/>
        </w:rPr>
        <w:t xml:space="preserve"> </w:t>
      </w:r>
      <w:r w:rsidR="004F3407" w:rsidRPr="008B2EB8">
        <w:rPr>
          <w:shd w:val="clear" w:color="auto" w:fill="FFFFFF"/>
        </w:rPr>
        <w:t>and we want other people to act</w:t>
      </w:r>
      <w:r w:rsidR="00315DA2" w:rsidRPr="008B2EB8">
        <w:rPr>
          <w:shd w:val="clear" w:color="auto" w:fill="FFFFFF"/>
        </w:rPr>
        <w:t>,</w:t>
      </w:r>
      <w:r w:rsidR="00FC4C4E" w:rsidRPr="008B2EB8">
        <w:rPr>
          <w:shd w:val="clear" w:color="auto" w:fill="FFFFFF"/>
        </w:rPr>
        <w:t xml:space="preserve"> </w:t>
      </w:r>
      <w:r w:rsidR="004F3407" w:rsidRPr="008B2EB8">
        <w:rPr>
          <w:shd w:val="clear" w:color="auto" w:fill="FFFFFF"/>
        </w:rPr>
        <w:t xml:space="preserve">in a way that will maintain our comfortable illusions. </w:t>
      </w:r>
      <w:bookmarkStart w:id="4" w:name="_Hlk481685268"/>
    </w:p>
    <w:p w14:paraId="22538B5C" w14:textId="3B05915B" w:rsidR="00245754" w:rsidRPr="008B2EB8" w:rsidRDefault="00245754" w:rsidP="00C468B0">
      <w:pPr>
        <w:spacing w:after="0" w:line="240" w:lineRule="auto"/>
        <w:ind w:left="360"/>
        <w:jc w:val="both"/>
        <w:rPr>
          <w:shd w:val="clear" w:color="auto" w:fill="FFFFFF"/>
        </w:rPr>
      </w:pPr>
    </w:p>
    <w:p w14:paraId="7DAFCD76" w14:textId="2E9939D9" w:rsidR="004F3407" w:rsidRPr="008B2EB8" w:rsidRDefault="00B07370" w:rsidP="00C468B0">
      <w:pPr>
        <w:spacing w:after="0" w:line="240" w:lineRule="auto"/>
        <w:ind w:left="360"/>
        <w:jc w:val="both"/>
        <w:rPr>
          <w:shd w:val="clear" w:color="auto" w:fill="FFFFFF"/>
        </w:rPr>
      </w:pPr>
      <w:r w:rsidRPr="008B2EB8">
        <w:rPr>
          <w:shd w:val="clear" w:color="auto" w:fill="FFFFFF"/>
        </w:rPr>
        <w:t>When we or others do</w:t>
      </w:r>
      <w:r w:rsidR="004F3407" w:rsidRPr="008B2EB8">
        <w:rPr>
          <w:shd w:val="clear" w:color="auto" w:fill="FFFFFF"/>
        </w:rPr>
        <w:t xml:space="preserve"> not perform to our exacting standards, we experience strong feelings. </w:t>
      </w:r>
      <w:bookmarkStart w:id="5" w:name="_Hlk481685074"/>
      <w:bookmarkEnd w:id="4"/>
      <w:r w:rsidR="004F3407" w:rsidRPr="008B2EB8">
        <w:rPr>
          <w:shd w:val="clear" w:color="auto" w:fill="FFFFFF"/>
        </w:rPr>
        <w:t xml:space="preserve">We might </w:t>
      </w:r>
      <w:r w:rsidR="004E2772" w:rsidRPr="008B2EB8">
        <w:rPr>
          <w:shd w:val="clear" w:color="auto" w:fill="FFFFFF"/>
        </w:rPr>
        <w:t xml:space="preserve">believe </w:t>
      </w:r>
      <w:r w:rsidR="004F3407" w:rsidRPr="008B2EB8">
        <w:rPr>
          <w:shd w:val="clear" w:color="auto" w:fill="FFFFFF"/>
        </w:rPr>
        <w:t xml:space="preserve">that </w:t>
      </w:r>
      <w:r w:rsidR="00D24815" w:rsidRPr="008B2EB8">
        <w:rPr>
          <w:shd w:val="clear" w:color="auto" w:fill="FFFFFF"/>
        </w:rPr>
        <w:t xml:space="preserve">those </w:t>
      </w:r>
      <w:r w:rsidR="004F3407" w:rsidRPr="008B2EB8">
        <w:rPr>
          <w:shd w:val="clear" w:color="auto" w:fill="FFFFFF"/>
        </w:rPr>
        <w:t xml:space="preserve">feelings are a </w:t>
      </w:r>
      <w:r w:rsidR="00A941F3" w:rsidRPr="008B2EB8">
        <w:rPr>
          <w:shd w:val="clear" w:color="auto" w:fill="FFFFFF"/>
        </w:rPr>
        <w:t xml:space="preserve">natural reaction to </w:t>
      </w:r>
      <w:r w:rsidR="004E2772" w:rsidRPr="008B2EB8">
        <w:rPr>
          <w:shd w:val="clear" w:color="auto" w:fill="FFFFFF"/>
        </w:rPr>
        <w:t>our own or another’s</w:t>
      </w:r>
      <w:r w:rsidR="00A941F3" w:rsidRPr="008B2EB8">
        <w:rPr>
          <w:shd w:val="clear" w:color="auto" w:fill="FFFFFF"/>
        </w:rPr>
        <w:t xml:space="preserve"> stupid choices</w:t>
      </w:r>
      <w:r w:rsidR="004E2772" w:rsidRPr="008B2EB8">
        <w:rPr>
          <w:shd w:val="clear" w:color="auto" w:fill="FFFFFF"/>
        </w:rPr>
        <w:t xml:space="preserve"> </w:t>
      </w:r>
      <w:r w:rsidR="00A941F3" w:rsidRPr="008B2EB8">
        <w:rPr>
          <w:shd w:val="clear" w:color="auto" w:fill="FFFFFF"/>
        </w:rPr>
        <w:t xml:space="preserve">or </w:t>
      </w:r>
      <w:r w:rsidR="004E2772" w:rsidRPr="008B2EB8">
        <w:rPr>
          <w:shd w:val="clear" w:color="auto" w:fill="FFFFFF"/>
        </w:rPr>
        <w:t xml:space="preserve">to the violation of </w:t>
      </w:r>
      <w:r w:rsidR="00A941F3" w:rsidRPr="008B2EB8">
        <w:rPr>
          <w:shd w:val="clear" w:color="auto" w:fill="FFFFFF"/>
        </w:rPr>
        <w:t xml:space="preserve">our </w:t>
      </w:r>
      <w:r w:rsidR="004E2772" w:rsidRPr="008B2EB8">
        <w:rPr>
          <w:shd w:val="clear" w:color="auto" w:fill="FFFFFF"/>
        </w:rPr>
        <w:t>imagined rights</w:t>
      </w:r>
      <w:r w:rsidR="00A941F3" w:rsidRPr="008B2EB8">
        <w:rPr>
          <w:shd w:val="clear" w:color="auto" w:fill="FFFFFF"/>
        </w:rPr>
        <w:t xml:space="preserve">, but </w:t>
      </w:r>
      <w:r w:rsidR="004F3407" w:rsidRPr="008B2EB8">
        <w:rPr>
          <w:shd w:val="clear" w:color="auto" w:fill="FFFFFF"/>
        </w:rPr>
        <w:t xml:space="preserve">this </w:t>
      </w:r>
      <w:r w:rsidR="004E2772" w:rsidRPr="008B2EB8">
        <w:rPr>
          <w:shd w:val="clear" w:color="auto" w:fill="FFFFFF"/>
        </w:rPr>
        <w:t xml:space="preserve">really </w:t>
      </w:r>
      <w:r w:rsidR="004F3407" w:rsidRPr="008B2EB8">
        <w:rPr>
          <w:shd w:val="clear" w:color="auto" w:fill="FFFFFF"/>
        </w:rPr>
        <w:t>isn’t so.</w:t>
      </w:r>
      <w:bookmarkEnd w:id="5"/>
      <w:r w:rsidR="004F3407" w:rsidRPr="008B2EB8">
        <w:rPr>
          <w:shd w:val="clear" w:color="auto" w:fill="FFFFFF"/>
        </w:rPr>
        <w:t xml:space="preserve"> </w:t>
      </w:r>
      <w:bookmarkStart w:id="6" w:name="_Hlk481685230"/>
      <w:r w:rsidR="00C75186" w:rsidRPr="008B2EB8">
        <w:rPr>
          <w:shd w:val="clear" w:color="auto" w:fill="FFFFFF"/>
        </w:rPr>
        <w:t xml:space="preserve">The truth is that these feelings are a reaction to a perceived threat to our </w:t>
      </w:r>
      <w:r w:rsidR="00D24815" w:rsidRPr="008B2EB8">
        <w:rPr>
          <w:shd w:val="clear" w:color="auto" w:fill="FFFFFF"/>
        </w:rPr>
        <w:t xml:space="preserve">Idol Self. We have </w:t>
      </w:r>
      <w:r w:rsidR="00C44444" w:rsidRPr="008B2EB8">
        <w:rPr>
          <w:shd w:val="clear" w:color="auto" w:fill="FFFFFF"/>
        </w:rPr>
        <w:t>judged our</w:t>
      </w:r>
      <w:r w:rsidR="00C01437" w:rsidRPr="008B2EB8">
        <w:rPr>
          <w:shd w:val="clear" w:color="auto" w:fill="FFFFFF"/>
        </w:rPr>
        <w:t xml:space="preserve"> </w:t>
      </w:r>
      <w:r w:rsidR="00D24815" w:rsidRPr="008B2EB8">
        <w:rPr>
          <w:shd w:val="clear" w:color="auto" w:fill="FFFFFF"/>
        </w:rPr>
        <w:t>own or</w:t>
      </w:r>
      <w:r w:rsidR="004F3407" w:rsidRPr="008B2EB8">
        <w:rPr>
          <w:shd w:val="clear" w:color="auto" w:fill="FFFFFF"/>
        </w:rPr>
        <w:t xml:space="preserve"> another’s performance as</w:t>
      </w:r>
      <w:r w:rsidR="00D24815" w:rsidRPr="008B2EB8">
        <w:rPr>
          <w:shd w:val="clear" w:color="auto" w:fill="FFFFFF"/>
        </w:rPr>
        <w:t xml:space="preserve"> evil, according to our Idol’s standard</w:t>
      </w:r>
      <w:r w:rsidR="004E2772" w:rsidRPr="008B2EB8">
        <w:rPr>
          <w:shd w:val="clear" w:color="auto" w:fill="FFFFFF"/>
        </w:rPr>
        <w:t>s</w:t>
      </w:r>
      <w:r w:rsidR="00D24815" w:rsidRPr="008B2EB8">
        <w:rPr>
          <w:shd w:val="clear" w:color="auto" w:fill="FFFFFF"/>
        </w:rPr>
        <w:t>, and we have told</w:t>
      </w:r>
      <w:r w:rsidR="004F3407" w:rsidRPr="008B2EB8">
        <w:rPr>
          <w:shd w:val="clear" w:color="auto" w:fill="FFFFFF"/>
        </w:rPr>
        <w:t xml:space="preserve"> ourselves a story about those judgments. </w:t>
      </w:r>
      <w:bookmarkEnd w:id="6"/>
      <w:r w:rsidR="001E4D11" w:rsidRPr="008B2EB8">
        <w:rPr>
          <w:shd w:val="clear" w:color="auto" w:fill="FFFFFF"/>
        </w:rPr>
        <w:t>At a lecture on neuroscience, I learned</w:t>
      </w:r>
      <w:r w:rsidR="00B81B8E" w:rsidRPr="008B2EB8">
        <w:rPr>
          <w:shd w:val="clear" w:color="auto" w:fill="FFFFFF"/>
        </w:rPr>
        <w:t xml:space="preserve"> </w:t>
      </w:r>
      <w:r w:rsidR="004F3407" w:rsidRPr="008B2EB8">
        <w:rPr>
          <w:shd w:val="clear" w:color="auto" w:fill="FFFFFF"/>
        </w:rPr>
        <w:t xml:space="preserve">that the brain exists to make up stories about what the </w:t>
      </w:r>
      <w:r w:rsidR="00BD3905" w:rsidRPr="008B2EB8">
        <w:rPr>
          <w:shd w:val="clear" w:color="auto" w:fill="FFFFFF"/>
        </w:rPr>
        <w:t>body</w:t>
      </w:r>
      <w:r w:rsidR="004F3407" w:rsidRPr="008B2EB8">
        <w:rPr>
          <w:shd w:val="clear" w:color="auto" w:fill="FFFFFF"/>
        </w:rPr>
        <w:t xml:space="preserve"> is feeling. Making up stories—isn’t that interesting?</w:t>
      </w:r>
    </w:p>
    <w:p w14:paraId="6AD37E90" w14:textId="77777777" w:rsidR="00B405CA" w:rsidRPr="008B2EB8" w:rsidRDefault="00B405CA" w:rsidP="00C468B0">
      <w:pPr>
        <w:spacing w:after="0" w:line="240" w:lineRule="auto"/>
        <w:ind w:left="357"/>
        <w:jc w:val="both"/>
      </w:pPr>
    </w:p>
    <w:p w14:paraId="5DFD777C" w14:textId="2DD038D4" w:rsidR="0059128D" w:rsidRPr="008B2EB8" w:rsidRDefault="00DE420D" w:rsidP="00C468B0">
      <w:pPr>
        <w:pStyle w:val="ListParagraph"/>
        <w:numPr>
          <w:ilvl w:val="0"/>
          <w:numId w:val="3"/>
        </w:numPr>
        <w:tabs>
          <w:tab w:val="left" w:pos="357"/>
        </w:tabs>
        <w:spacing w:after="0" w:line="240" w:lineRule="auto"/>
        <w:ind w:left="357" w:hanging="357"/>
        <w:jc w:val="both"/>
        <w:rPr>
          <w:b/>
        </w:rPr>
      </w:pPr>
      <w:r w:rsidRPr="008B2EB8">
        <w:rPr>
          <w:b/>
        </w:rPr>
        <w:t xml:space="preserve">Feelings are </w:t>
      </w:r>
      <w:r w:rsidR="00C4077C" w:rsidRPr="008B2EB8">
        <w:rPr>
          <w:b/>
        </w:rPr>
        <w:t xml:space="preserve">not meant to be our primary motivators </w:t>
      </w:r>
    </w:p>
    <w:p w14:paraId="25AC78E5" w14:textId="32FDEFD3" w:rsidR="00067A4F" w:rsidRPr="008B2EB8" w:rsidRDefault="00067A4F" w:rsidP="00C468B0">
      <w:pPr>
        <w:spacing w:after="0" w:line="240" w:lineRule="auto"/>
        <w:ind w:left="360"/>
        <w:jc w:val="both"/>
        <w:rPr>
          <w:b/>
        </w:rPr>
      </w:pPr>
      <w:r w:rsidRPr="008B2EB8">
        <w:t xml:space="preserve">Feelings are just feelings. They are untrustworthy guides for knowing what is good and </w:t>
      </w:r>
      <w:r w:rsidR="003C1060" w:rsidRPr="008B2EB8">
        <w:t xml:space="preserve">what is </w:t>
      </w:r>
      <w:r w:rsidRPr="008B2EB8">
        <w:t xml:space="preserve">evil. I know this because the same event can affect </w:t>
      </w:r>
      <w:r w:rsidR="003C1060" w:rsidRPr="008B2EB8">
        <w:t xml:space="preserve">different </w:t>
      </w:r>
      <w:r w:rsidRPr="008B2EB8">
        <w:t xml:space="preserve">people in different ways. </w:t>
      </w:r>
      <w:r w:rsidR="00916069" w:rsidRPr="008B2EB8">
        <w:t xml:space="preserve">Some will judge an event as good, and others will judge the same event as evil. </w:t>
      </w:r>
      <w:r w:rsidRPr="008B2EB8">
        <w:t xml:space="preserve">Here is an example. We took a young couple out to dinner. The young woman spent her time entertaining my husband, and the young man spent his time entertaining me. I thought it was generous of them to give the gift of their attention to two old fogies in return for our gift of the dinner. But afterwards </w:t>
      </w:r>
      <w:r w:rsidR="000F3B91" w:rsidRPr="008B2EB8">
        <w:t xml:space="preserve">I learned that </w:t>
      </w:r>
      <w:r w:rsidRPr="008B2EB8">
        <w:t xml:space="preserve">the young woman </w:t>
      </w:r>
      <w:r w:rsidR="000F3B91" w:rsidRPr="008B2EB8">
        <w:t>had felt hurt because</w:t>
      </w:r>
      <w:r w:rsidRPr="008B2EB8">
        <w:t xml:space="preserve"> her husband had not given her more attention. So, what felt loving to me felt unloving to someone else. I have even seen people completely change their own evaluation of an event after a brief discussion or after doing some healing work. It seems like a miracle. What twenty minutes ago felt so evil now feels good to that same person. </w:t>
      </w:r>
    </w:p>
    <w:p w14:paraId="49C1AA3B" w14:textId="77777777" w:rsidR="00067A4F" w:rsidRPr="008B2EB8" w:rsidRDefault="00067A4F" w:rsidP="00C468B0">
      <w:pPr>
        <w:spacing w:after="0" w:line="240" w:lineRule="auto"/>
        <w:jc w:val="both"/>
      </w:pPr>
    </w:p>
    <w:p w14:paraId="40D319A6" w14:textId="3E80EFD6" w:rsidR="00253D6C" w:rsidRPr="008B2EB8" w:rsidRDefault="006D6B95" w:rsidP="00C468B0">
      <w:pPr>
        <w:pStyle w:val="ListParagraph"/>
        <w:numPr>
          <w:ilvl w:val="0"/>
          <w:numId w:val="3"/>
        </w:numPr>
        <w:tabs>
          <w:tab w:val="left" w:pos="357"/>
        </w:tabs>
        <w:spacing w:after="0" w:line="240" w:lineRule="auto"/>
        <w:ind w:left="357" w:hanging="357"/>
        <w:jc w:val="both"/>
        <w:rPr>
          <w:b/>
        </w:rPr>
      </w:pPr>
      <w:r w:rsidRPr="008B2EB8">
        <w:rPr>
          <w:b/>
        </w:rPr>
        <w:t>The fear of d</w:t>
      </w:r>
      <w:r w:rsidR="00253D6C" w:rsidRPr="008B2EB8">
        <w:rPr>
          <w:b/>
        </w:rPr>
        <w:t>eath is the source of all unhealthy fear</w:t>
      </w:r>
    </w:p>
    <w:p w14:paraId="329BF7C7" w14:textId="7518DEA5" w:rsidR="00E9298F" w:rsidRPr="008B2EB8" w:rsidRDefault="00643CE1" w:rsidP="00C468B0">
      <w:pPr>
        <w:spacing w:after="0" w:line="240" w:lineRule="auto"/>
        <w:ind w:left="360"/>
        <w:jc w:val="both"/>
      </w:pPr>
      <w:r w:rsidRPr="008B2EB8">
        <w:t>Let’s</w:t>
      </w:r>
      <w:r w:rsidR="00C4077C" w:rsidRPr="008B2EB8">
        <w:t xml:space="preserve"> look a little more closely at the </w:t>
      </w:r>
      <w:r w:rsidR="00100EB1" w:rsidRPr="008B2EB8">
        <w:rPr>
          <w:i/>
        </w:rPr>
        <w:t xml:space="preserve">Reaction </w:t>
      </w:r>
      <w:r w:rsidR="00C4077C" w:rsidRPr="008B2EB8">
        <w:t xml:space="preserve">part of our </w:t>
      </w:r>
      <w:r w:rsidR="00E9298F" w:rsidRPr="008B2EB8">
        <w:t xml:space="preserve">flowchart. All living things react to the environment. If your environment presents a threat, you will react. These reactions often spring from the fear of losing your idealized life. </w:t>
      </w:r>
      <w:r w:rsidR="000A7C81" w:rsidRPr="008B2EB8">
        <w:t>This fear</w:t>
      </w:r>
      <w:r w:rsidR="00E9298F" w:rsidRPr="008B2EB8">
        <w:t xml:space="preserve"> is the fear of death. The author of Hebrews writes that</w:t>
      </w:r>
      <w:r w:rsidR="00402668" w:rsidRPr="008B2EB8">
        <w:t>,</w:t>
      </w:r>
      <w:r w:rsidR="00E9298F" w:rsidRPr="008B2EB8">
        <w:t xml:space="preserve"> without Jesus</w:t>
      </w:r>
      <w:r w:rsidR="00402668" w:rsidRPr="008B2EB8">
        <w:t>,</w:t>
      </w:r>
      <w:r w:rsidR="00E9298F" w:rsidRPr="008B2EB8">
        <w:t xml:space="preserve"> all human creatures are enslaved to </w:t>
      </w:r>
      <w:r w:rsidR="001C3508" w:rsidRPr="008B2EB8">
        <w:t>the</w:t>
      </w:r>
      <w:r w:rsidR="00454533" w:rsidRPr="008B2EB8">
        <w:t xml:space="preserve"> fear of death</w:t>
      </w:r>
      <w:r w:rsidR="00E9298F" w:rsidRPr="008B2EB8">
        <w:t xml:space="preserve"> throughout their lives. </w:t>
      </w:r>
      <w:bookmarkStart w:id="7" w:name="_Hlk481685697"/>
      <w:r w:rsidR="00F0229F" w:rsidRPr="008B2EB8">
        <w:t xml:space="preserve">The fear of death, and the compelling need to escape that fear, is like a black hole that sucks all the energy and delight from our lives. </w:t>
      </w:r>
      <w:r w:rsidR="00E9298F" w:rsidRPr="008B2EB8">
        <w:t xml:space="preserve">Let’s look at </w:t>
      </w:r>
      <w:r w:rsidR="00E9298F" w:rsidRPr="008B2EB8">
        <w:rPr>
          <w:b/>
        </w:rPr>
        <w:t>Hebrews 2:14</w:t>
      </w:r>
      <w:r w:rsidR="007D2F47" w:rsidRPr="008B2EB8">
        <w:rPr>
          <w:b/>
        </w:rPr>
        <w:t>–</w:t>
      </w:r>
      <w:r w:rsidR="00E9298F" w:rsidRPr="008B2EB8">
        <w:rPr>
          <w:b/>
        </w:rPr>
        <w:t>15</w:t>
      </w:r>
      <w:r w:rsidR="00E9298F" w:rsidRPr="008B2EB8">
        <w:t xml:space="preserve"> in </w:t>
      </w:r>
      <w:r w:rsidR="0083538E" w:rsidRPr="008B2EB8">
        <w:t xml:space="preserve">my </w:t>
      </w:r>
      <w:r w:rsidR="00E9298F" w:rsidRPr="008B2EB8">
        <w:t>translation</w:t>
      </w:r>
      <w:bookmarkEnd w:id="7"/>
      <w:r w:rsidR="00E9298F" w:rsidRPr="008B2EB8">
        <w:t>.</w:t>
      </w:r>
    </w:p>
    <w:p w14:paraId="12122643" w14:textId="22538EBF" w:rsidR="003E3A29" w:rsidRPr="008B2EB8" w:rsidRDefault="003E3A29" w:rsidP="00C468B0">
      <w:pPr>
        <w:spacing w:after="0" w:line="240" w:lineRule="auto"/>
        <w:ind w:left="360"/>
        <w:jc w:val="both"/>
      </w:pPr>
      <w:bookmarkStart w:id="8" w:name="40"/>
      <w:bookmarkEnd w:id="8"/>
    </w:p>
    <w:p w14:paraId="3495EC60" w14:textId="05661C46" w:rsidR="007D2F47" w:rsidRPr="008B2EB8" w:rsidRDefault="007D2F47" w:rsidP="00C468B0">
      <w:pPr>
        <w:spacing w:after="0" w:line="240" w:lineRule="auto"/>
        <w:ind w:left="1077" w:right="720"/>
        <w:jc w:val="both"/>
      </w:pPr>
      <w:r w:rsidRPr="008B2EB8">
        <w:rPr>
          <w:bCs/>
          <w:vertAlign w:val="superscript"/>
        </w:rPr>
        <w:t>14</w:t>
      </w:r>
      <w:r w:rsidRPr="008B2EB8">
        <w:t>Therefore, since the children share in flesh and blood, Jesus Himself likewise also shared the same limitations so that through death He might render powerless the one who had the power of death, that is, the devil</w:t>
      </w:r>
      <w:r w:rsidR="00F0229F" w:rsidRPr="008B2EB8">
        <w:t xml:space="preserve"> or accuser</w:t>
      </w:r>
      <w:r w:rsidRPr="008B2EB8">
        <w:t xml:space="preserve">, </w:t>
      </w:r>
      <w:r w:rsidRPr="008B2EB8">
        <w:rPr>
          <w:vertAlign w:val="superscript"/>
        </w:rPr>
        <w:t>15</w:t>
      </w:r>
      <w:r w:rsidRPr="008B2EB8">
        <w:t xml:space="preserve">and might liberate those who have been enslaved </w:t>
      </w:r>
      <w:proofErr w:type="gramStart"/>
      <w:r w:rsidRPr="008B2EB8">
        <w:t>all of</w:t>
      </w:r>
      <w:proofErr w:type="gramEnd"/>
      <w:r w:rsidRPr="008B2EB8">
        <w:t xml:space="preserve"> their lives because of their fear of death. </w:t>
      </w:r>
    </w:p>
    <w:p w14:paraId="7A98021C" w14:textId="77777777" w:rsidR="007D2F47" w:rsidRPr="008B2EB8" w:rsidRDefault="007D2F47" w:rsidP="00C468B0">
      <w:pPr>
        <w:spacing w:after="0" w:line="240" w:lineRule="auto"/>
        <w:ind w:left="360"/>
        <w:jc w:val="both"/>
      </w:pPr>
    </w:p>
    <w:p w14:paraId="687668C8" w14:textId="550F30D3" w:rsidR="00635382" w:rsidRPr="008B2EB8" w:rsidRDefault="00635382" w:rsidP="00C468B0">
      <w:pPr>
        <w:spacing w:after="0" w:line="240" w:lineRule="auto"/>
        <w:ind w:left="360"/>
        <w:jc w:val="both"/>
      </w:pPr>
      <w:r w:rsidRPr="008B2EB8">
        <w:t>Take a deep breath</w:t>
      </w:r>
      <w:r w:rsidR="00A44656" w:rsidRPr="008B2EB8">
        <w:t>.</w:t>
      </w:r>
    </w:p>
    <w:p w14:paraId="78F0FCD4" w14:textId="77777777" w:rsidR="00635382" w:rsidRPr="008B2EB8" w:rsidRDefault="00635382" w:rsidP="00C468B0">
      <w:pPr>
        <w:spacing w:after="0" w:line="240" w:lineRule="auto"/>
        <w:ind w:left="360"/>
        <w:jc w:val="both"/>
      </w:pPr>
    </w:p>
    <w:p w14:paraId="5D528C6A" w14:textId="36873A5F" w:rsidR="00D26C3E" w:rsidRPr="008B2EB8" w:rsidRDefault="00805FEE" w:rsidP="00F030A9">
      <w:pPr>
        <w:widowControl w:val="0"/>
        <w:spacing w:after="0" w:line="240" w:lineRule="auto"/>
        <w:ind w:left="357"/>
        <w:jc w:val="both"/>
      </w:pPr>
      <w:r w:rsidRPr="008B2EB8">
        <w:t>When our search for glory is endangered</w:t>
      </w:r>
      <w:r w:rsidR="00E729F9" w:rsidRPr="008B2EB8">
        <w:t>,</w:t>
      </w:r>
      <w:r w:rsidRPr="008B2EB8">
        <w:t xml:space="preserve"> we </w:t>
      </w:r>
      <w:r w:rsidR="00E63E8C" w:rsidRPr="008B2EB8">
        <w:t>experience intense feelings</w:t>
      </w:r>
      <w:r w:rsidRPr="008B2EB8">
        <w:t xml:space="preserve"> of </w:t>
      </w:r>
      <w:r w:rsidR="004A42F3" w:rsidRPr="008B2EB8">
        <w:t>frustration and threat</w:t>
      </w:r>
      <w:r w:rsidR="00E841BD" w:rsidRPr="008B2EB8">
        <w:t>; when</w:t>
      </w:r>
      <w:r w:rsidR="007D2F47" w:rsidRPr="008B2EB8">
        <w:t xml:space="preserve"> </w:t>
      </w:r>
      <w:r w:rsidRPr="008B2EB8">
        <w:t xml:space="preserve">we imagine that we </w:t>
      </w:r>
      <w:r w:rsidR="00DC4B3C" w:rsidRPr="008B2EB8">
        <w:t>have escaped our fear and are on our way to an idealized glory</w:t>
      </w:r>
      <w:r w:rsidR="00E729F9" w:rsidRPr="008B2EB8">
        <w:t>,</w:t>
      </w:r>
      <w:r w:rsidRPr="008B2EB8">
        <w:t xml:space="preserve"> we feel euphoric</w:t>
      </w:r>
      <w:r w:rsidR="00B11A92" w:rsidRPr="008B2EB8">
        <w:t>—</w:t>
      </w:r>
      <w:r w:rsidR="00DC4B3C" w:rsidRPr="008B2EB8">
        <w:t>we</w:t>
      </w:r>
      <w:r w:rsidRPr="008B2EB8">
        <w:t xml:space="preserve"> feel sa</w:t>
      </w:r>
      <w:r w:rsidR="007C2AED" w:rsidRPr="008B2EB8">
        <w:t xml:space="preserve">fe </w:t>
      </w:r>
      <w:r w:rsidR="00D26C3E" w:rsidRPr="008B2EB8">
        <w:t>from the fear of d</w:t>
      </w:r>
      <w:r w:rsidR="00C4077C" w:rsidRPr="008B2EB8">
        <w:t>e</w:t>
      </w:r>
      <w:r w:rsidR="00875193" w:rsidRPr="008B2EB8">
        <w:t xml:space="preserve">ath. </w:t>
      </w:r>
      <w:r w:rsidR="00DC4B3C" w:rsidRPr="008B2EB8">
        <w:t>Both</w:t>
      </w:r>
      <w:r w:rsidR="00E63E8C" w:rsidRPr="008B2EB8">
        <w:t xml:space="preserve"> of these </w:t>
      </w:r>
      <w:r w:rsidR="00DC4B3C" w:rsidRPr="008B2EB8">
        <w:t>reactions, however</w:t>
      </w:r>
      <w:r w:rsidR="003F10D9" w:rsidRPr="008B2EB8">
        <w:t>,</w:t>
      </w:r>
      <w:r w:rsidR="00DC4B3C" w:rsidRPr="008B2EB8">
        <w:t xml:space="preserve"> are</w:t>
      </w:r>
      <w:r w:rsidR="00C4077C" w:rsidRPr="008B2EB8">
        <w:t xml:space="preserve"> </w:t>
      </w:r>
      <w:r w:rsidR="000205E4" w:rsidRPr="008B2EB8">
        <w:t>rooted in</w:t>
      </w:r>
      <w:r w:rsidR="007C2AED" w:rsidRPr="008B2EB8">
        <w:t xml:space="preserve"> fear</w:t>
      </w:r>
      <w:r w:rsidRPr="008B2EB8">
        <w:t xml:space="preserve">. </w:t>
      </w:r>
      <w:r w:rsidR="00C4077C" w:rsidRPr="008B2EB8">
        <w:t xml:space="preserve">We </w:t>
      </w:r>
      <w:r w:rsidR="00E6181A" w:rsidRPr="008B2EB8">
        <w:t>dread</w:t>
      </w:r>
      <w:r w:rsidRPr="008B2EB8">
        <w:t xml:space="preserve"> the death of our</w:t>
      </w:r>
      <w:r w:rsidR="00C4077C" w:rsidRPr="008B2EB8">
        <w:t xml:space="preserve"> hopes, our illusions, our pride</w:t>
      </w:r>
      <w:r w:rsidR="003C7229" w:rsidRPr="008B2EB8">
        <w:t xml:space="preserve">, </w:t>
      </w:r>
      <w:r w:rsidR="00E6181A" w:rsidRPr="008B2EB8">
        <w:t xml:space="preserve">and our cherished projects. </w:t>
      </w:r>
      <w:r w:rsidR="00C4077C" w:rsidRPr="008B2EB8">
        <w:t xml:space="preserve">We </w:t>
      </w:r>
      <w:r w:rsidR="00E6181A" w:rsidRPr="008B2EB8">
        <w:t xml:space="preserve">are terrified </w:t>
      </w:r>
      <w:r w:rsidR="00C4077C" w:rsidRPr="008B2EB8">
        <w:t xml:space="preserve">of all </w:t>
      </w:r>
      <w:r w:rsidR="00941487" w:rsidRPr="008B2EB8">
        <w:t xml:space="preserve">kinds of </w:t>
      </w:r>
      <w:r w:rsidR="00C4077C" w:rsidRPr="008B2EB8">
        <w:t>loss</w:t>
      </w:r>
      <w:r w:rsidR="00941487" w:rsidRPr="008B2EB8">
        <w:t xml:space="preserve">—loss of control, loss of freedom, </w:t>
      </w:r>
      <w:r w:rsidR="00E6181A" w:rsidRPr="008B2EB8">
        <w:t xml:space="preserve">loss of security. We fear </w:t>
      </w:r>
      <w:r w:rsidR="00941487" w:rsidRPr="008B2EB8">
        <w:t>not being</w:t>
      </w:r>
      <w:r w:rsidR="006C7021" w:rsidRPr="008B2EB8">
        <w:t xml:space="preserve"> the best, </w:t>
      </w:r>
      <w:r w:rsidR="00C4077C" w:rsidRPr="008B2EB8">
        <w:t>being alone,</w:t>
      </w:r>
      <w:r w:rsidR="00941487" w:rsidRPr="008B2EB8">
        <w:t xml:space="preserve"> being unhappy, </w:t>
      </w:r>
      <w:r w:rsidR="00E6181A" w:rsidRPr="008B2EB8">
        <w:t xml:space="preserve">or </w:t>
      </w:r>
      <w:r w:rsidR="00941487" w:rsidRPr="008B2EB8">
        <w:t>feeling deprived</w:t>
      </w:r>
      <w:r w:rsidR="0032755E" w:rsidRPr="008B2EB8">
        <w:t xml:space="preserve">. </w:t>
      </w:r>
      <w:r w:rsidR="00875193" w:rsidRPr="008B2EB8">
        <w:t>We are terrified of the self-hate that lurks in dark places ready to tear at u</w:t>
      </w:r>
      <w:r w:rsidR="00300747" w:rsidRPr="008B2EB8">
        <w:t>s</w:t>
      </w:r>
      <w:r w:rsidR="00875193" w:rsidRPr="008B2EB8">
        <w:t xml:space="preserve"> if we do not perform as scripted</w:t>
      </w:r>
      <w:r w:rsidR="0032755E" w:rsidRPr="008B2EB8">
        <w:t xml:space="preserve"> or </w:t>
      </w:r>
      <w:r w:rsidR="00E74091" w:rsidRPr="008B2EB8">
        <w:t xml:space="preserve">if we </w:t>
      </w:r>
      <w:r w:rsidR="00E6181A" w:rsidRPr="008B2EB8">
        <w:t>cannot</w:t>
      </w:r>
      <w:r w:rsidR="00E74091" w:rsidRPr="008B2EB8">
        <w:t xml:space="preserve"> </w:t>
      </w:r>
      <w:r w:rsidR="0032755E" w:rsidRPr="008B2EB8">
        <w:t>make others do so</w:t>
      </w:r>
      <w:r w:rsidR="00875193" w:rsidRPr="008B2EB8">
        <w:t xml:space="preserve">. </w:t>
      </w:r>
      <w:r w:rsidR="002C6B70" w:rsidRPr="008B2EB8">
        <w:t xml:space="preserve">Knowing that we lack necessary life skills increases </w:t>
      </w:r>
      <w:r w:rsidR="00094458" w:rsidRPr="008B2EB8">
        <w:t xml:space="preserve">our fear of death, </w:t>
      </w:r>
      <w:r w:rsidR="00B40B25" w:rsidRPr="008B2EB8">
        <w:t xml:space="preserve">and this heightened fear makes us work harder at </w:t>
      </w:r>
      <w:r w:rsidR="00DB77C6" w:rsidRPr="008B2EB8">
        <w:t>trying to save</w:t>
      </w:r>
      <w:r w:rsidR="003D3BFC" w:rsidRPr="008B2EB8">
        <w:t xml:space="preserve"> our </w:t>
      </w:r>
      <w:r w:rsidR="00DB77C6" w:rsidRPr="008B2EB8">
        <w:t>lives</w:t>
      </w:r>
      <w:r w:rsidR="00B40B25" w:rsidRPr="008B2EB8">
        <w:t xml:space="preserve">. </w:t>
      </w:r>
      <w:r w:rsidR="00C4077C" w:rsidRPr="008B2EB8">
        <w:t xml:space="preserve">When we feel relief from </w:t>
      </w:r>
      <w:r w:rsidR="00094458" w:rsidRPr="008B2EB8">
        <w:t xml:space="preserve">the myriad of fears that plague </w:t>
      </w:r>
      <w:r w:rsidR="00DB77C6" w:rsidRPr="008B2EB8">
        <w:t>us</w:t>
      </w:r>
      <w:r w:rsidR="00E729F9" w:rsidRPr="008B2EB8">
        <w:t>,</w:t>
      </w:r>
      <w:r w:rsidR="00C4077C" w:rsidRPr="008B2EB8">
        <w:t xml:space="preserve"> i</w:t>
      </w:r>
      <w:r w:rsidR="00875193" w:rsidRPr="008B2EB8">
        <w:t xml:space="preserve">t feels like a happiness drug. </w:t>
      </w:r>
      <w:r w:rsidRPr="008B2EB8">
        <w:t xml:space="preserve">We have temporarily escaped </w:t>
      </w:r>
      <w:r w:rsidR="00094458" w:rsidRPr="008B2EB8">
        <w:t>the fear of death</w:t>
      </w:r>
      <w:r w:rsidRPr="008B2EB8">
        <w:t xml:space="preserve">. </w:t>
      </w:r>
      <w:r w:rsidR="00D26C3E" w:rsidRPr="008B2EB8">
        <w:t xml:space="preserve">We feel powerful and safe. </w:t>
      </w:r>
      <w:r w:rsidR="000205E4" w:rsidRPr="008B2EB8">
        <w:t>We are euphoric.</w:t>
      </w:r>
    </w:p>
    <w:p w14:paraId="01A3C949" w14:textId="77777777" w:rsidR="006B45B1" w:rsidRPr="008B2EB8" w:rsidRDefault="006B45B1" w:rsidP="00186FAE">
      <w:pPr>
        <w:widowControl w:val="0"/>
        <w:spacing w:after="0" w:line="240" w:lineRule="auto"/>
        <w:ind w:left="360"/>
        <w:jc w:val="both"/>
      </w:pPr>
    </w:p>
    <w:p w14:paraId="42E1A190" w14:textId="65B8676A" w:rsidR="00D26C3E" w:rsidRPr="008B2EB8" w:rsidRDefault="000205E4" w:rsidP="00186FAE">
      <w:pPr>
        <w:widowControl w:val="0"/>
        <w:spacing w:after="0" w:line="240" w:lineRule="auto"/>
        <w:ind w:left="360"/>
        <w:jc w:val="both"/>
      </w:pPr>
      <w:r w:rsidRPr="008B2EB8">
        <w:t>Whether</w:t>
      </w:r>
      <w:r w:rsidR="00793086" w:rsidRPr="008B2EB8">
        <w:t xml:space="preserve"> we are afraid or euphoric, this deep fear of death keeps our beautiful energy focused on saving our lives and our pride. We then unconsciously </w:t>
      </w:r>
      <w:r w:rsidR="00DC4B3C" w:rsidRPr="008B2EB8">
        <w:t>force that focus onto those around us. We try to conscript</w:t>
      </w:r>
      <w:r w:rsidR="00793086" w:rsidRPr="008B2EB8">
        <w:t xml:space="preserve"> </w:t>
      </w:r>
      <w:r w:rsidR="00DC4B3C" w:rsidRPr="008B2EB8">
        <w:t>them into</w:t>
      </w:r>
      <w:r w:rsidR="00793086" w:rsidRPr="008B2EB8">
        <w:t xml:space="preserve"> supporting </w:t>
      </w:r>
      <w:r w:rsidR="00F030A9" w:rsidRPr="008B2EB8">
        <w:t xml:space="preserve">us in </w:t>
      </w:r>
      <w:r w:rsidR="006B45B1" w:rsidRPr="008B2EB8">
        <w:t>our efforts to</w:t>
      </w:r>
      <w:r w:rsidR="00793086" w:rsidRPr="008B2EB8">
        <w:t xml:space="preserve"> save the life of our Idol</w:t>
      </w:r>
      <w:r w:rsidR="006B45B1" w:rsidRPr="008B2EB8">
        <w:t xml:space="preserve"> Self</w:t>
      </w:r>
      <w:r w:rsidR="00793086" w:rsidRPr="008B2EB8">
        <w:t>.</w:t>
      </w:r>
      <w:r w:rsidR="00ED2820" w:rsidRPr="008B2EB8">
        <w:t xml:space="preserve"> </w:t>
      </w:r>
      <w:r w:rsidR="00793086" w:rsidRPr="008B2EB8">
        <w:t xml:space="preserve">Paralyzing fear makes us rigidly egocentric. Our </w:t>
      </w:r>
      <w:r w:rsidR="009B7BC5" w:rsidRPr="008B2EB8">
        <w:t xml:space="preserve">own </w:t>
      </w:r>
      <w:r w:rsidR="00793086" w:rsidRPr="008B2EB8">
        <w:t>survival story is the only reality that we are willing to accept when we are in crisis. We cannot afford to accept any other story</w:t>
      </w:r>
      <w:r w:rsidR="00AD13D3" w:rsidRPr="008B2EB8">
        <w:t xml:space="preserve">; we </w:t>
      </w:r>
      <w:r w:rsidR="00793086" w:rsidRPr="008B2EB8">
        <w:t xml:space="preserve">must defend ourselves at </w:t>
      </w:r>
      <w:r w:rsidR="0011639C" w:rsidRPr="008B2EB8">
        <w:t xml:space="preserve">all </w:t>
      </w:r>
      <w:r w:rsidR="007228CB" w:rsidRPr="008B2EB8">
        <w:t>costs—</w:t>
      </w:r>
      <w:r w:rsidR="0011639C" w:rsidRPr="008B2EB8">
        <w:t>ALL costs</w:t>
      </w:r>
      <w:r w:rsidR="00793086" w:rsidRPr="008B2EB8">
        <w:t>. We know from Jesus that when we try to save our lives, we end up losing it all, but the fear, our neurotic habits, and our poor training are stronger than our theories.</w:t>
      </w:r>
      <w:r w:rsidR="000E5D2C" w:rsidRPr="008B2EB8">
        <w:rPr>
          <w:rStyle w:val="EndnoteReference"/>
        </w:rPr>
        <w:endnoteReference w:id="6"/>
      </w:r>
      <w:r w:rsidR="00793086" w:rsidRPr="008B2EB8">
        <w:t xml:space="preserve"> Unfortunately, by conscripting others, we sometimes succeed in getting our </w:t>
      </w:r>
      <w:r w:rsidR="008F12DD" w:rsidRPr="008B2EB8">
        <w:t xml:space="preserve">own </w:t>
      </w:r>
      <w:r w:rsidR="00793086" w:rsidRPr="008B2EB8">
        <w:t>way</w:t>
      </w:r>
      <w:r w:rsidR="000E5D2C" w:rsidRPr="008B2EB8">
        <w:t>. Our occasional successes encourage us to keep recklessly disregarding what others need and want. As long as we are able to maintain the illusion that we have saved our lives and escaped from death</w:t>
      </w:r>
      <w:r w:rsidR="00B11A92" w:rsidRPr="008B2EB8">
        <w:t>,</w:t>
      </w:r>
      <w:r w:rsidR="00793086" w:rsidRPr="008B2EB8">
        <w:t xml:space="preserve"> we are content.</w:t>
      </w:r>
      <w:r w:rsidR="003C1060" w:rsidRPr="008B2EB8">
        <w:t xml:space="preserve"> What a poor vision of happiness!</w:t>
      </w:r>
    </w:p>
    <w:p w14:paraId="1CF589A5" w14:textId="77777777" w:rsidR="00793086" w:rsidRPr="008B2EB8" w:rsidRDefault="00793086" w:rsidP="00C468B0">
      <w:pPr>
        <w:spacing w:after="0" w:line="240" w:lineRule="auto"/>
        <w:ind w:left="360"/>
        <w:jc w:val="both"/>
      </w:pPr>
    </w:p>
    <w:p w14:paraId="4D3824EC" w14:textId="1F7EBDE5" w:rsidR="005879E0" w:rsidRPr="008B2EB8" w:rsidRDefault="0022026D" w:rsidP="00C468B0">
      <w:pPr>
        <w:spacing w:after="0" w:line="240" w:lineRule="auto"/>
        <w:ind w:left="360"/>
        <w:jc w:val="both"/>
      </w:pPr>
      <w:r w:rsidRPr="008B2EB8">
        <w:t xml:space="preserve">Life is full of </w:t>
      </w:r>
      <w:r w:rsidR="006577D1" w:rsidRPr="008B2EB8">
        <w:t xml:space="preserve">difficulties </w:t>
      </w:r>
      <w:r w:rsidRPr="008B2EB8">
        <w:t xml:space="preserve">and mishaps. Happiness is not </w:t>
      </w:r>
      <w:r w:rsidR="00660D3D" w:rsidRPr="008B2EB8">
        <w:t xml:space="preserve">found </w:t>
      </w:r>
      <w:r w:rsidRPr="008B2EB8">
        <w:t xml:space="preserve">in </w:t>
      </w:r>
      <w:r w:rsidR="007D2F47" w:rsidRPr="008B2EB8">
        <w:t xml:space="preserve">avoiding such </w:t>
      </w:r>
      <w:r w:rsidR="006577D1" w:rsidRPr="008B2EB8">
        <w:t>things</w:t>
      </w:r>
      <w:r w:rsidRPr="008B2EB8">
        <w:t>, but rather in knowing how to handle them.</w:t>
      </w:r>
      <w:r w:rsidR="004C02D3" w:rsidRPr="008B2EB8">
        <w:t xml:space="preserve"> </w:t>
      </w:r>
      <w:r w:rsidRPr="008B2EB8">
        <w:t>If we are committed to the happiness of saving our idealized lives</w:t>
      </w:r>
      <w:r w:rsidR="005D1541" w:rsidRPr="008B2EB8">
        <w:t>,</w:t>
      </w:r>
      <w:r w:rsidRPr="008B2EB8">
        <w:t xml:space="preserve"> we will keep chasing our tails in the process, running after something that constantly eludes us. We might feel busy and active </w:t>
      </w:r>
      <w:r w:rsidR="007D2F47" w:rsidRPr="008B2EB8">
        <w:t xml:space="preserve">while </w:t>
      </w:r>
      <w:r w:rsidRPr="008B2EB8">
        <w:t xml:space="preserve">we are running, but we will make no real progress toward lasting happiness. </w:t>
      </w:r>
      <w:r w:rsidR="00A25150" w:rsidRPr="008B2EB8">
        <w:t xml:space="preserve">This </w:t>
      </w:r>
      <w:r w:rsidRPr="008B2EB8">
        <w:t xml:space="preserve">compulsion to save our life entrenches our fear of death </w:t>
      </w:r>
      <w:r w:rsidR="00497C06" w:rsidRPr="008B2EB8">
        <w:t xml:space="preserve">even </w:t>
      </w:r>
      <w:r w:rsidR="007D2F47" w:rsidRPr="008B2EB8">
        <w:t xml:space="preserve">more deeply </w:t>
      </w:r>
      <w:r w:rsidRPr="008B2EB8">
        <w:t xml:space="preserve">because we are not mindfully training in endurance, courage, or </w:t>
      </w:r>
      <w:r w:rsidR="007228CB" w:rsidRPr="008B2EB8">
        <w:t>skill—</w:t>
      </w:r>
      <w:r w:rsidR="005D1541" w:rsidRPr="008B2EB8">
        <w:t xml:space="preserve">tools </w:t>
      </w:r>
      <w:r w:rsidR="007720B2" w:rsidRPr="008B2EB8">
        <w:t xml:space="preserve">that </w:t>
      </w:r>
      <w:r w:rsidRPr="008B2EB8">
        <w:t xml:space="preserve">we need for successful living. When our goal is to simply find a happy place, we avoid </w:t>
      </w:r>
      <w:r w:rsidR="00497C06" w:rsidRPr="008B2EB8">
        <w:t>the training necessary to</w:t>
      </w:r>
      <w:r w:rsidRPr="008B2EB8">
        <w:t xml:space="preserve"> develop real life skills </w:t>
      </w:r>
      <w:r w:rsidR="00FD38A2" w:rsidRPr="008B2EB8">
        <w:t>that will</w:t>
      </w:r>
      <w:r w:rsidR="00F030A9" w:rsidRPr="008B2EB8">
        <w:t xml:space="preserve"> </w:t>
      </w:r>
      <w:r w:rsidRPr="008B2EB8">
        <w:t xml:space="preserve">support more happiness. </w:t>
      </w:r>
    </w:p>
    <w:p w14:paraId="7A731C22" w14:textId="77777777" w:rsidR="005879E0" w:rsidRPr="008B2EB8" w:rsidRDefault="005879E0" w:rsidP="00C468B0">
      <w:pPr>
        <w:spacing w:after="0" w:line="240" w:lineRule="auto"/>
        <w:ind w:left="360"/>
        <w:jc w:val="both"/>
      </w:pPr>
    </w:p>
    <w:p w14:paraId="49AD6FBB" w14:textId="0493AB83" w:rsidR="0022026D" w:rsidRPr="008B2EB8" w:rsidRDefault="007924C0" w:rsidP="00C468B0">
      <w:pPr>
        <w:spacing w:after="0" w:line="240" w:lineRule="auto"/>
        <w:ind w:left="360"/>
        <w:jc w:val="both"/>
      </w:pPr>
      <w:r w:rsidRPr="008B2EB8">
        <w:t>If we constantly prop</w:t>
      </w:r>
      <w:r w:rsidR="0022026D" w:rsidRPr="008B2EB8">
        <w:t xml:space="preserve"> up the Idol</w:t>
      </w:r>
      <w:r w:rsidRPr="008B2EB8">
        <w:t xml:space="preserve"> with our allegiance, we live in a precarious balance</w:t>
      </w:r>
      <w:r w:rsidR="0022026D" w:rsidRPr="008B2EB8">
        <w:t xml:space="preserve"> between anxiety and </w:t>
      </w:r>
      <w:r w:rsidR="00941487" w:rsidRPr="008B2EB8">
        <w:t>functionality</w:t>
      </w:r>
      <w:r w:rsidR="001559F0" w:rsidRPr="008B2EB8">
        <w:t xml:space="preserve">. </w:t>
      </w:r>
      <w:r w:rsidR="004D6F58" w:rsidRPr="008B2EB8">
        <w:t>We</w:t>
      </w:r>
      <w:r w:rsidR="0022026D" w:rsidRPr="008B2EB8">
        <w:t xml:space="preserve"> can simulate </w:t>
      </w:r>
      <w:r w:rsidR="004D6F58" w:rsidRPr="008B2EB8">
        <w:t xml:space="preserve">healthy </w:t>
      </w:r>
      <w:r w:rsidR="0022026D" w:rsidRPr="008B2EB8">
        <w:t>function</w:t>
      </w:r>
      <w:r w:rsidR="00524FEF" w:rsidRPr="008B2EB8">
        <w:t>, but</w:t>
      </w:r>
      <w:r w:rsidR="0022026D" w:rsidRPr="008B2EB8">
        <w:t xml:space="preserve"> </w:t>
      </w:r>
      <w:r w:rsidR="007D2F47" w:rsidRPr="008B2EB8">
        <w:t xml:space="preserve">only </w:t>
      </w:r>
      <w:r w:rsidR="0022026D" w:rsidRPr="008B2EB8">
        <w:t xml:space="preserve">until </w:t>
      </w:r>
      <w:r w:rsidR="004D6F58" w:rsidRPr="008B2EB8">
        <w:t xml:space="preserve">we are </w:t>
      </w:r>
      <w:r w:rsidR="0022026D" w:rsidRPr="008B2EB8">
        <w:t xml:space="preserve">confronted by life’s </w:t>
      </w:r>
      <w:r w:rsidR="00FD38A2" w:rsidRPr="008B2EB8">
        <w:t>challenging difficulties</w:t>
      </w:r>
      <w:r w:rsidR="0022026D" w:rsidRPr="008B2EB8">
        <w:t xml:space="preserve">. Then we </w:t>
      </w:r>
      <w:r w:rsidR="00F030A9" w:rsidRPr="008B2EB8">
        <w:t>discover</w:t>
      </w:r>
      <w:r w:rsidR="0022026D" w:rsidRPr="008B2EB8">
        <w:t xml:space="preserve"> that we are actually slaves to </w:t>
      </w:r>
      <w:r w:rsidR="007228CB" w:rsidRPr="008B2EB8">
        <w:t>fear—</w:t>
      </w:r>
      <w:r w:rsidR="004D6F58" w:rsidRPr="008B2EB8">
        <w:t>continuously</w:t>
      </w:r>
      <w:r w:rsidR="00497C06" w:rsidRPr="008B2EB8">
        <w:t xml:space="preserve"> </w:t>
      </w:r>
      <w:r w:rsidR="005D1541" w:rsidRPr="008B2EB8">
        <w:t>watching</w:t>
      </w:r>
      <w:r w:rsidR="0022026D" w:rsidRPr="008B2EB8">
        <w:t xml:space="preserve">, judging, and trying to avoid </w:t>
      </w:r>
      <w:r w:rsidR="00DB77C6" w:rsidRPr="008B2EB8">
        <w:t>the</w:t>
      </w:r>
      <w:r w:rsidR="0022026D" w:rsidRPr="008B2EB8">
        <w:t xml:space="preserve"> next unexpected blow. Our amazing ability to create glorious outcomes </w:t>
      </w:r>
      <w:r w:rsidR="00BE3D17" w:rsidRPr="008B2EB8">
        <w:t>is</w:t>
      </w:r>
      <w:r w:rsidR="00F030A9" w:rsidRPr="008B2EB8">
        <w:t xml:space="preserve"> </w:t>
      </w:r>
      <w:r w:rsidR="0022026D" w:rsidRPr="008B2EB8">
        <w:t xml:space="preserve">derailed </w:t>
      </w:r>
      <w:r w:rsidR="00BE3D17" w:rsidRPr="008B2EB8">
        <w:t xml:space="preserve">by our Idol’s fear </w:t>
      </w:r>
      <w:r w:rsidR="00660D3D" w:rsidRPr="008B2EB8">
        <w:t xml:space="preserve">and </w:t>
      </w:r>
      <w:r w:rsidR="00941487" w:rsidRPr="008B2EB8">
        <w:t xml:space="preserve">misdirected </w:t>
      </w:r>
      <w:r w:rsidR="00660D3D" w:rsidRPr="008B2EB8">
        <w:t xml:space="preserve">toward </w:t>
      </w:r>
      <w:r w:rsidR="00BE3D17" w:rsidRPr="008B2EB8">
        <w:t>hyper</w:t>
      </w:r>
      <w:r w:rsidR="00497C06" w:rsidRPr="008B2EB8">
        <w:t xml:space="preserve">vigilance </w:t>
      </w:r>
      <w:r w:rsidR="0022026D" w:rsidRPr="008B2EB8">
        <w:t xml:space="preserve">and </w:t>
      </w:r>
      <w:r w:rsidR="00BE3D17" w:rsidRPr="008B2EB8">
        <w:t xml:space="preserve">the </w:t>
      </w:r>
      <w:r w:rsidR="0022026D" w:rsidRPr="008B2EB8">
        <w:t>reactive compulsions</w:t>
      </w:r>
      <w:r w:rsidR="00BE3D17" w:rsidRPr="008B2EB8">
        <w:t xml:space="preserve"> that</w:t>
      </w:r>
      <w:r w:rsidR="0022026D" w:rsidRPr="008B2EB8">
        <w:t xml:space="preserve"> </w:t>
      </w:r>
      <w:r w:rsidR="00BE3D17" w:rsidRPr="008B2EB8">
        <w:t xml:space="preserve">defend </w:t>
      </w:r>
      <w:r w:rsidR="0022026D" w:rsidRPr="008B2EB8">
        <w:t xml:space="preserve">our pride system and </w:t>
      </w:r>
      <w:r w:rsidR="00BE3D17" w:rsidRPr="008B2EB8">
        <w:t xml:space="preserve">temporarily prevent </w:t>
      </w:r>
      <w:r w:rsidR="0022026D" w:rsidRPr="008B2EB8">
        <w:t xml:space="preserve">psychic disintegration. </w:t>
      </w:r>
      <w:r w:rsidR="0020316D" w:rsidRPr="008B2EB8">
        <w:t>Not only that—t</w:t>
      </w:r>
      <w:r w:rsidR="00BE3D17" w:rsidRPr="008B2EB8">
        <w:t xml:space="preserve">he Idol </w:t>
      </w:r>
      <w:r w:rsidR="0020316D" w:rsidRPr="008B2EB8">
        <w:t>squanders the power of o</w:t>
      </w:r>
      <w:r w:rsidR="0022026D" w:rsidRPr="008B2EB8">
        <w:t xml:space="preserve">ur imagination </w:t>
      </w:r>
      <w:r w:rsidR="0020316D" w:rsidRPr="008B2EB8">
        <w:t>by plotting and obsessing</w:t>
      </w:r>
      <w:r w:rsidR="0022026D" w:rsidRPr="008B2EB8">
        <w:t xml:space="preserve"> about</w:t>
      </w:r>
      <w:r w:rsidR="008A2E97" w:rsidRPr="008B2EB8">
        <w:t xml:space="preserve"> our idealized lives. What a </w:t>
      </w:r>
      <w:r w:rsidR="006D1CDC" w:rsidRPr="008B2EB8">
        <w:t xml:space="preserve">waste! </w:t>
      </w:r>
      <w:r w:rsidR="007A7816" w:rsidRPr="008B2EB8">
        <w:t xml:space="preserve">This great gift </w:t>
      </w:r>
      <w:r w:rsidR="0020316D" w:rsidRPr="008B2EB8">
        <w:t xml:space="preserve">of our imagination </w:t>
      </w:r>
      <w:r w:rsidR="007A7816" w:rsidRPr="008B2EB8">
        <w:t xml:space="preserve">could be harnessed to </w:t>
      </w:r>
      <w:r w:rsidR="00E623A2" w:rsidRPr="008B2EB8">
        <w:t xml:space="preserve">do the work of </w:t>
      </w:r>
      <w:r w:rsidR="007A7816" w:rsidRPr="008B2EB8">
        <w:t>liberat</w:t>
      </w:r>
      <w:r w:rsidR="00E623A2" w:rsidRPr="008B2EB8">
        <w:t>ing</w:t>
      </w:r>
      <w:r w:rsidR="007A7816" w:rsidRPr="008B2EB8">
        <w:t xml:space="preserve"> </w:t>
      </w:r>
      <w:r w:rsidR="008A2E97" w:rsidRPr="008B2EB8">
        <w:t xml:space="preserve">our True Self and </w:t>
      </w:r>
      <w:r w:rsidR="00B17729" w:rsidRPr="008B2EB8">
        <w:t xml:space="preserve">actualizing </w:t>
      </w:r>
      <w:r w:rsidR="006D1CDC" w:rsidRPr="008B2EB8">
        <w:t>our</w:t>
      </w:r>
      <w:r w:rsidR="0022026D" w:rsidRPr="008B2EB8">
        <w:t xml:space="preserve"> </w:t>
      </w:r>
      <w:r w:rsidR="008A2E97" w:rsidRPr="008B2EB8">
        <w:t xml:space="preserve">real </w:t>
      </w:r>
      <w:r w:rsidR="00204629" w:rsidRPr="008B2EB8">
        <w:t>potential as God’s creatures.</w:t>
      </w:r>
      <w:r w:rsidR="006C284E" w:rsidRPr="008B2EB8">
        <w:t xml:space="preserve"> </w:t>
      </w:r>
    </w:p>
    <w:p w14:paraId="4DE39183" w14:textId="77777777" w:rsidR="0022026D" w:rsidRPr="008B2EB8" w:rsidRDefault="0022026D" w:rsidP="00C468B0">
      <w:pPr>
        <w:spacing w:after="0" w:line="240" w:lineRule="auto"/>
        <w:jc w:val="both"/>
      </w:pPr>
    </w:p>
    <w:p w14:paraId="62B780E4" w14:textId="56C459FC" w:rsidR="00C4077C" w:rsidRPr="008B2EB8" w:rsidRDefault="00FF416A" w:rsidP="00C468B0">
      <w:pPr>
        <w:spacing w:after="0" w:line="240" w:lineRule="auto"/>
        <w:jc w:val="both"/>
      </w:pPr>
      <w:r w:rsidRPr="008B2EB8">
        <w:t>My</w:t>
      </w:r>
      <w:r w:rsidR="00B40B25" w:rsidRPr="008B2EB8">
        <w:t xml:space="preserve"> </w:t>
      </w:r>
      <w:r w:rsidR="00875193" w:rsidRPr="008B2EB8">
        <w:t>email address</w:t>
      </w:r>
      <w:r w:rsidR="00C4077C" w:rsidRPr="008B2EB8">
        <w:t xml:space="preserve"> is </w:t>
      </w:r>
      <w:hyperlink r:id="rId9" w:history="1">
        <w:r w:rsidR="003A6A14" w:rsidRPr="008B2EB8">
          <w:rPr>
            <w:rStyle w:val="Hyperlink"/>
          </w:rPr>
          <w:t>nancy@karisfellowships.com</w:t>
        </w:r>
      </w:hyperlink>
      <w:r w:rsidR="00C4077C" w:rsidRPr="008B2EB8">
        <w:t>. This week</w:t>
      </w:r>
      <w:r w:rsidR="00DC4B3C" w:rsidRPr="008B2EB8">
        <w:t xml:space="preserve">, </w:t>
      </w:r>
      <w:r w:rsidR="00DB77C6" w:rsidRPr="008B2EB8">
        <w:t>I invite you</w:t>
      </w:r>
      <w:r w:rsidR="00402668" w:rsidRPr="008B2EB8">
        <w:t xml:space="preserve"> to send me</w:t>
      </w:r>
      <w:r w:rsidR="00B40B25" w:rsidRPr="008B2EB8">
        <w:t xml:space="preserve"> </w:t>
      </w:r>
      <w:r w:rsidR="00A3333F" w:rsidRPr="008B2EB8">
        <w:t>a list of your three</w:t>
      </w:r>
      <w:r w:rsidR="00C4077C" w:rsidRPr="008B2EB8">
        <w:t xml:space="preserve"> greatest fears</w:t>
      </w:r>
      <w:r w:rsidR="00585085" w:rsidRPr="008B2EB8">
        <w:t>.</w:t>
      </w:r>
      <w:r w:rsidR="00C4077C" w:rsidRPr="008B2EB8">
        <w:t xml:space="preserve"> </w:t>
      </w:r>
      <w:r w:rsidRPr="008B2EB8">
        <w:t>I</w:t>
      </w:r>
      <w:r w:rsidR="00B40B25" w:rsidRPr="008B2EB8">
        <w:t xml:space="preserve"> </w:t>
      </w:r>
      <w:r w:rsidR="00C4077C" w:rsidRPr="008B2EB8">
        <w:t xml:space="preserve">will send you an email to remind you. We will look at these </w:t>
      </w:r>
      <w:r w:rsidR="0032755E" w:rsidRPr="008B2EB8">
        <w:t xml:space="preserve">fears </w:t>
      </w:r>
      <w:r w:rsidR="00C01D49" w:rsidRPr="008B2EB8">
        <w:t>anonymously in the weeks ahead</w:t>
      </w:r>
      <w:r w:rsidR="00904929" w:rsidRPr="008B2EB8">
        <w:t xml:space="preserve"> and see what </w:t>
      </w:r>
      <w:r w:rsidR="00A3333F" w:rsidRPr="008B2EB8">
        <w:t>we can learn</w:t>
      </w:r>
      <w:r w:rsidR="00875193" w:rsidRPr="008B2EB8">
        <w:t xml:space="preserve">. </w:t>
      </w:r>
      <w:r w:rsidR="00C4077C" w:rsidRPr="008B2EB8">
        <w:t>How exciting!</w:t>
      </w:r>
    </w:p>
    <w:p w14:paraId="34D88BF0" w14:textId="77777777" w:rsidR="00537219" w:rsidRPr="008B2EB8" w:rsidRDefault="00537219" w:rsidP="00C468B0">
      <w:pPr>
        <w:spacing w:after="0" w:line="240" w:lineRule="auto"/>
        <w:jc w:val="both"/>
      </w:pPr>
    </w:p>
    <w:p w14:paraId="727D393F" w14:textId="77777777" w:rsidR="007163E3" w:rsidRPr="008B2EB8" w:rsidRDefault="00ED7D45" w:rsidP="00C468B0">
      <w:pPr>
        <w:spacing w:after="0" w:line="240" w:lineRule="auto"/>
        <w:jc w:val="both"/>
      </w:pPr>
      <w:r w:rsidRPr="008B2EB8">
        <w:t xml:space="preserve">Our prayer might go something like this: </w:t>
      </w:r>
    </w:p>
    <w:p w14:paraId="490A1588" w14:textId="77777777" w:rsidR="00537219" w:rsidRPr="008B2EB8" w:rsidRDefault="00537219" w:rsidP="00C468B0">
      <w:pPr>
        <w:spacing w:after="0" w:line="240" w:lineRule="auto"/>
        <w:jc w:val="both"/>
      </w:pPr>
    </w:p>
    <w:p w14:paraId="22E8CEC3" w14:textId="77777777" w:rsidR="00537219" w:rsidRPr="008B2EB8" w:rsidRDefault="004A42F3" w:rsidP="00C468B0">
      <w:pPr>
        <w:spacing w:after="0" w:line="240" w:lineRule="auto"/>
        <w:jc w:val="center"/>
      </w:pPr>
      <w:r w:rsidRPr="008B2EB8">
        <w:rPr>
          <w:i/>
        </w:rPr>
        <w:t>Great Counselor</w:t>
      </w:r>
      <w:r w:rsidR="00537219" w:rsidRPr="008B2EB8">
        <w:rPr>
          <w:i/>
        </w:rPr>
        <w:t>, show me my real fears. (Repeat)</w:t>
      </w:r>
    </w:p>
    <w:p w14:paraId="5850C5D6" w14:textId="77777777" w:rsidR="00F11002" w:rsidRPr="008B2EB8" w:rsidRDefault="00F11002" w:rsidP="00C468B0">
      <w:pPr>
        <w:spacing w:after="0" w:line="240" w:lineRule="auto"/>
        <w:jc w:val="both"/>
      </w:pPr>
    </w:p>
    <w:p w14:paraId="2DC28905" w14:textId="77777777" w:rsidR="00F11002" w:rsidRPr="008B2EB8" w:rsidRDefault="00F11002" w:rsidP="00C468B0">
      <w:pPr>
        <w:spacing w:after="0" w:line="240" w:lineRule="auto"/>
        <w:jc w:val="both"/>
      </w:pPr>
      <w:r w:rsidRPr="008B2EB8">
        <w:t>Take a deep breath.</w:t>
      </w:r>
    </w:p>
    <w:p w14:paraId="0545ED3A" w14:textId="0132CCCF" w:rsidR="00701882" w:rsidRPr="008B2EB8" w:rsidRDefault="00701882" w:rsidP="00701882">
      <w:pPr>
        <w:spacing w:after="0" w:line="240" w:lineRule="auto"/>
        <w:jc w:val="both"/>
        <w:rPr>
          <w:i/>
        </w:rPr>
      </w:pPr>
      <w:r w:rsidRPr="008B2EB8">
        <w:rPr>
          <w:i/>
        </w:rPr>
        <w:t xml:space="preserve">(If time permits, ask, “Does anyone have comments or questions about </w:t>
      </w:r>
      <w:r w:rsidR="008A1E80" w:rsidRPr="008B2EB8">
        <w:rPr>
          <w:i/>
        </w:rPr>
        <w:t>the</w:t>
      </w:r>
      <w:r w:rsidRPr="008B2EB8">
        <w:rPr>
          <w:i/>
        </w:rPr>
        <w:t xml:space="preserve"> </w:t>
      </w:r>
      <w:r w:rsidR="00E947FE" w:rsidRPr="008B2EB8">
        <w:rPr>
          <w:i/>
        </w:rPr>
        <w:t>Toolbox</w:t>
      </w:r>
      <w:r w:rsidRPr="008B2EB8">
        <w:rPr>
          <w:i/>
        </w:rPr>
        <w:t>?</w:t>
      </w:r>
      <w:r w:rsidR="006A0291" w:rsidRPr="008B2EB8">
        <w:rPr>
          <w:i/>
        </w:rPr>
        <w:t>”</w:t>
      </w:r>
      <w:r w:rsidRPr="008B2EB8">
        <w:rPr>
          <w:i/>
        </w:rPr>
        <w:t>)</w:t>
      </w:r>
    </w:p>
    <w:p w14:paraId="375608B7" w14:textId="77777777" w:rsidR="00F11002" w:rsidRPr="008B2EB8" w:rsidRDefault="00F11002" w:rsidP="00C468B0">
      <w:pPr>
        <w:spacing w:after="0" w:line="240" w:lineRule="auto"/>
        <w:jc w:val="both"/>
      </w:pPr>
    </w:p>
    <w:p w14:paraId="7A99142B" w14:textId="77777777" w:rsidR="00285B9A" w:rsidRPr="008B2EB8" w:rsidRDefault="0055283B" w:rsidP="00C468B0">
      <w:pPr>
        <w:spacing w:after="0" w:line="240" w:lineRule="auto"/>
        <w:jc w:val="both"/>
        <w:rPr>
          <w:b/>
        </w:rPr>
      </w:pPr>
      <w:r w:rsidRPr="008B2EB8">
        <w:rPr>
          <w:b/>
        </w:rPr>
        <w:t>0:3</w:t>
      </w:r>
      <w:r w:rsidR="00D10C67" w:rsidRPr="008B2EB8">
        <w:rPr>
          <w:b/>
        </w:rPr>
        <w:t>0</w:t>
      </w:r>
      <w:r w:rsidR="00285B9A" w:rsidRPr="008B2EB8">
        <w:rPr>
          <w:b/>
        </w:rPr>
        <w:tab/>
        <w:t>SHARING</w:t>
      </w:r>
    </w:p>
    <w:p w14:paraId="5DA79E98" w14:textId="77777777" w:rsidR="00537219" w:rsidRPr="008B2EB8" w:rsidRDefault="00537219" w:rsidP="00C468B0">
      <w:pPr>
        <w:spacing w:after="0" w:line="240" w:lineRule="auto"/>
        <w:jc w:val="both"/>
        <w:rPr>
          <w:b/>
        </w:rPr>
      </w:pPr>
    </w:p>
    <w:p w14:paraId="027C197F" w14:textId="77777777" w:rsidR="00285B9A" w:rsidRPr="008B2EB8" w:rsidRDefault="00CB3646" w:rsidP="00C468B0">
      <w:pPr>
        <w:spacing w:after="0" w:line="240" w:lineRule="auto"/>
        <w:jc w:val="both"/>
        <w:rPr>
          <w:b/>
        </w:rPr>
      </w:pPr>
      <w:r w:rsidRPr="008B2EB8">
        <w:rPr>
          <w:b/>
        </w:rPr>
        <w:t>1:0</w:t>
      </w:r>
      <w:r w:rsidR="004168C1" w:rsidRPr="008B2EB8">
        <w:rPr>
          <w:b/>
        </w:rPr>
        <w:t>0</w:t>
      </w:r>
      <w:r w:rsidR="00285B9A" w:rsidRPr="008B2EB8">
        <w:rPr>
          <w:b/>
        </w:rPr>
        <w:tab/>
        <w:t>BIBLE TEACHING</w:t>
      </w:r>
    </w:p>
    <w:p w14:paraId="6DEABC4E" w14:textId="77777777" w:rsidR="00537219" w:rsidRPr="008B2EB8" w:rsidRDefault="00537219" w:rsidP="00C468B0">
      <w:pPr>
        <w:spacing w:after="0" w:line="240" w:lineRule="auto"/>
        <w:jc w:val="both"/>
      </w:pPr>
    </w:p>
    <w:p w14:paraId="6146EBC1" w14:textId="36CCA9EB" w:rsidR="00C4077C" w:rsidRPr="008B2EB8" w:rsidRDefault="00C4077C" w:rsidP="00C468B0">
      <w:pPr>
        <w:spacing w:after="0" w:line="240" w:lineRule="auto"/>
        <w:jc w:val="both"/>
      </w:pPr>
      <w:r w:rsidRPr="008B2EB8">
        <w:t xml:space="preserve">Let’s continue with </w:t>
      </w:r>
      <w:r w:rsidRPr="008B2EB8">
        <w:rPr>
          <w:b/>
        </w:rPr>
        <w:t>James 1</w:t>
      </w:r>
      <w:r w:rsidR="00F155B1" w:rsidRPr="008B2EB8">
        <w:rPr>
          <w:b/>
        </w:rPr>
        <w:t>:5–</w:t>
      </w:r>
      <w:r w:rsidR="00D10C67" w:rsidRPr="008B2EB8">
        <w:rPr>
          <w:b/>
        </w:rPr>
        <w:t>8</w:t>
      </w:r>
      <w:r w:rsidRPr="008B2EB8">
        <w:t>.</w:t>
      </w:r>
      <w:r w:rsidR="00EE3633" w:rsidRPr="008B2EB8">
        <w:t xml:space="preserve"> This is </w:t>
      </w:r>
      <w:r w:rsidR="00FF416A" w:rsidRPr="008B2EB8">
        <w:t>my translation.</w:t>
      </w:r>
    </w:p>
    <w:p w14:paraId="78CF3FC6" w14:textId="65F3C543" w:rsidR="00537219" w:rsidRPr="008B2EB8" w:rsidRDefault="00537219" w:rsidP="00C468B0">
      <w:pPr>
        <w:spacing w:after="0" w:line="240" w:lineRule="auto"/>
        <w:jc w:val="both"/>
      </w:pPr>
    </w:p>
    <w:p w14:paraId="20B8EFA7" w14:textId="77CCC598" w:rsidR="00402668" w:rsidRPr="008B2EB8" w:rsidRDefault="00402668" w:rsidP="00C468B0">
      <w:pPr>
        <w:spacing w:after="0" w:line="240" w:lineRule="auto"/>
        <w:ind w:left="720" w:right="720"/>
        <w:jc w:val="both"/>
        <w:rPr>
          <w:rFonts w:cstheme="minorHAnsi"/>
        </w:rPr>
      </w:pPr>
      <w:r w:rsidRPr="008B2EB8">
        <w:rPr>
          <w:vertAlign w:val="superscript"/>
        </w:rPr>
        <w:t>5</w:t>
      </w:r>
      <w:r w:rsidRPr="008B2EB8">
        <w:rPr>
          <w:rFonts w:cstheme="minorHAnsi"/>
        </w:rPr>
        <w:t xml:space="preserve">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 </w:t>
      </w:r>
      <w:r w:rsidRPr="008B2EB8">
        <w:rPr>
          <w:vertAlign w:val="superscript"/>
        </w:rPr>
        <w:t>6</w:t>
      </w:r>
      <w:r w:rsidR="0020316D" w:rsidRPr="008B2EB8">
        <w:rPr>
          <w:rFonts w:cstheme="minorHAnsi"/>
        </w:rPr>
        <w:t>b</w:t>
      </w:r>
      <w:r w:rsidRPr="008B2EB8">
        <w:rPr>
          <w:rFonts w:cstheme="minorHAnsi"/>
        </w:rPr>
        <w:t xml:space="preserve">ut that person must ask in faith. In other words, </w:t>
      </w:r>
      <w:r w:rsidR="00281DD8" w:rsidRPr="008B2EB8">
        <w:rPr>
          <w:rFonts w:cstheme="minorHAnsi"/>
        </w:rPr>
        <w:t xml:space="preserve">he or she </w:t>
      </w:r>
      <w:r w:rsidRPr="008B2EB8">
        <w:rPr>
          <w:rFonts w:cstheme="minorHAnsi"/>
        </w:rPr>
        <w:t xml:space="preserve">must be ready to act upon what God shows them without any hesitancy or wavering; for the one who wavers is like the surf of the sea, driven and tossed by the wind. </w:t>
      </w:r>
      <w:r w:rsidRPr="008B2EB8">
        <w:rPr>
          <w:rFonts w:cstheme="minorHAnsi"/>
          <w:vertAlign w:val="superscript"/>
        </w:rPr>
        <w:t>7</w:t>
      </w:r>
      <w:r w:rsidRPr="008B2EB8">
        <w:rPr>
          <w:rFonts w:cstheme="minorHAnsi"/>
        </w:rPr>
        <w:t xml:space="preserve">Such persons ought not to imagine that they will receive anything from the Lord, </w:t>
      </w:r>
      <w:r w:rsidRPr="008B2EB8">
        <w:rPr>
          <w:rFonts w:cstheme="minorHAnsi"/>
          <w:vertAlign w:val="superscript"/>
        </w:rPr>
        <w:t>8</w:t>
      </w:r>
      <w:r w:rsidRPr="008B2EB8">
        <w:rPr>
          <w:rFonts w:cstheme="minorHAnsi"/>
        </w:rPr>
        <w:t>being double-minded, or of two spirits, and therefore, unstable in all their ways.</w:t>
      </w:r>
    </w:p>
    <w:p w14:paraId="2E481EE2" w14:textId="2E97C916" w:rsidR="007D2F47" w:rsidRPr="008B2EB8" w:rsidRDefault="007D2F47" w:rsidP="00C468B0">
      <w:pPr>
        <w:spacing w:after="0" w:line="240" w:lineRule="auto"/>
        <w:ind w:left="720" w:right="720"/>
        <w:jc w:val="both"/>
      </w:pPr>
      <w:bookmarkStart w:id="9" w:name="14"/>
      <w:bookmarkStart w:id="10" w:name="h"/>
      <w:bookmarkStart w:id="11" w:name="15"/>
      <w:bookmarkStart w:id="12" w:name="16"/>
      <w:bookmarkStart w:id="13" w:name="i"/>
      <w:bookmarkStart w:id="14" w:name="19"/>
      <w:bookmarkEnd w:id="9"/>
      <w:bookmarkEnd w:id="10"/>
      <w:bookmarkEnd w:id="11"/>
      <w:bookmarkEnd w:id="12"/>
      <w:bookmarkEnd w:id="13"/>
      <w:bookmarkEnd w:id="14"/>
    </w:p>
    <w:p w14:paraId="08EBBCF6" w14:textId="6689EACF" w:rsidR="007047C8" w:rsidRPr="008B2EB8" w:rsidRDefault="007047C8" w:rsidP="00C468B0">
      <w:pPr>
        <w:tabs>
          <w:tab w:val="left" w:pos="3555"/>
        </w:tabs>
        <w:spacing w:after="0" w:line="240" w:lineRule="auto"/>
        <w:jc w:val="both"/>
      </w:pPr>
      <w:r w:rsidRPr="008B2EB8">
        <w:t>Take a deep breath</w:t>
      </w:r>
      <w:r w:rsidR="003A607C" w:rsidRPr="008B2EB8">
        <w:t>.</w:t>
      </w:r>
      <w:r w:rsidRPr="008B2EB8">
        <w:t xml:space="preserve"> </w:t>
      </w:r>
    </w:p>
    <w:p w14:paraId="56BCD400" w14:textId="5F732C32" w:rsidR="00C4077C" w:rsidRPr="008B2EB8" w:rsidRDefault="00C4077C" w:rsidP="00C468B0">
      <w:pPr>
        <w:spacing w:after="0" w:line="240" w:lineRule="auto"/>
        <w:jc w:val="both"/>
      </w:pPr>
      <w:bookmarkStart w:id="15" w:name="21"/>
      <w:bookmarkEnd w:id="15"/>
    </w:p>
    <w:p w14:paraId="251DEB67" w14:textId="37FE3018" w:rsidR="00C4077C" w:rsidRPr="008B2EB8" w:rsidRDefault="00C4077C" w:rsidP="00C468B0">
      <w:pPr>
        <w:pStyle w:val="ListParagraph"/>
        <w:numPr>
          <w:ilvl w:val="0"/>
          <w:numId w:val="4"/>
        </w:numPr>
        <w:tabs>
          <w:tab w:val="left" w:pos="357"/>
        </w:tabs>
        <w:spacing w:after="0" w:line="240" w:lineRule="auto"/>
        <w:ind w:left="357" w:hanging="357"/>
        <w:jc w:val="both"/>
        <w:rPr>
          <w:b/>
        </w:rPr>
      </w:pPr>
      <w:r w:rsidRPr="008B2EB8">
        <w:rPr>
          <w:b/>
        </w:rPr>
        <w:t xml:space="preserve">Success is often more </w:t>
      </w:r>
      <w:r w:rsidR="00E1355A" w:rsidRPr="008B2EB8">
        <w:rPr>
          <w:b/>
        </w:rPr>
        <w:t xml:space="preserve">spiritually </w:t>
      </w:r>
      <w:r w:rsidRPr="008B2EB8">
        <w:rPr>
          <w:b/>
        </w:rPr>
        <w:t xml:space="preserve">unstable than </w:t>
      </w:r>
      <w:r w:rsidR="00FA4A93" w:rsidRPr="008B2EB8">
        <w:rPr>
          <w:b/>
        </w:rPr>
        <w:t>di</w:t>
      </w:r>
      <w:r w:rsidRPr="008B2EB8">
        <w:rPr>
          <w:b/>
        </w:rPr>
        <w:t>stress</w:t>
      </w:r>
    </w:p>
    <w:p w14:paraId="07DC9B60" w14:textId="29A7CFE1" w:rsidR="00C4077C" w:rsidRPr="008B2EB8" w:rsidRDefault="00C4077C" w:rsidP="00C468B0">
      <w:pPr>
        <w:spacing w:after="0" w:line="240" w:lineRule="auto"/>
        <w:ind w:left="360"/>
        <w:jc w:val="both"/>
      </w:pPr>
      <w:r w:rsidRPr="008B2EB8">
        <w:t xml:space="preserve">Remember that </w:t>
      </w:r>
      <w:r w:rsidR="00762152" w:rsidRPr="008B2EB8">
        <w:t>in order to develop</w:t>
      </w:r>
      <w:r w:rsidRPr="008B2EB8">
        <w:t xml:space="preserve"> the True Self we n</w:t>
      </w:r>
      <w:r w:rsidR="00953CC3" w:rsidRPr="008B2EB8">
        <w:t xml:space="preserve">eed a long-tempered endurance. </w:t>
      </w:r>
      <w:r w:rsidRPr="008B2EB8">
        <w:t>No matter what happens around you</w:t>
      </w:r>
      <w:r w:rsidR="00DF6232" w:rsidRPr="008B2EB8">
        <w:t>,</w:t>
      </w:r>
      <w:r w:rsidRPr="008B2EB8">
        <w:t xml:space="preserve"> your real goal is to develop </w:t>
      </w:r>
      <w:r w:rsidR="00402668" w:rsidRPr="008B2EB8">
        <w:t xml:space="preserve">the </w:t>
      </w:r>
      <w:r w:rsidRPr="008B2EB8">
        <w:t xml:space="preserve">long-tempered endurance </w:t>
      </w:r>
      <w:r w:rsidR="00864651" w:rsidRPr="008B2EB8">
        <w:t>that will equip you</w:t>
      </w:r>
      <w:r w:rsidRPr="008B2EB8">
        <w:t xml:space="preserve"> to live</w:t>
      </w:r>
      <w:r w:rsidR="00052B7D" w:rsidRPr="008B2EB8">
        <w:t xml:space="preserve"> your</w:t>
      </w:r>
      <w:r w:rsidRPr="008B2EB8">
        <w:t xml:space="preserve"> life gloriously</w:t>
      </w:r>
      <w:r w:rsidR="00875193" w:rsidRPr="008B2EB8">
        <w:t xml:space="preserve">. </w:t>
      </w:r>
      <w:r w:rsidRPr="008B2EB8">
        <w:t xml:space="preserve">We often think </w:t>
      </w:r>
      <w:r w:rsidR="00864651" w:rsidRPr="008B2EB8">
        <w:t xml:space="preserve">that we need endurance most </w:t>
      </w:r>
      <w:r w:rsidR="00C362E3" w:rsidRPr="008B2EB8">
        <w:t>in</w:t>
      </w:r>
      <w:r w:rsidR="00D57279" w:rsidRPr="008B2EB8">
        <w:t xml:space="preserve"> times</w:t>
      </w:r>
      <w:r w:rsidR="00AD13D3" w:rsidRPr="008B2EB8">
        <w:t xml:space="preserve"> of fear or loss</w:t>
      </w:r>
      <w:r w:rsidRPr="008B2EB8">
        <w:t>, but that is not always</w:t>
      </w:r>
      <w:r w:rsidR="00875193" w:rsidRPr="008B2EB8">
        <w:t xml:space="preserve"> the case. </w:t>
      </w:r>
      <w:r w:rsidRPr="008B2EB8">
        <w:t>God</w:t>
      </w:r>
      <w:r w:rsidR="00DB53A1" w:rsidRPr="008B2EB8">
        <w:t xml:space="preserve"> usually</w:t>
      </w:r>
      <w:r w:rsidRPr="008B2EB8">
        <w:t xml:space="preserve"> has our attention </w:t>
      </w:r>
      <w:r w:rsidR="00524FEF" w:rsidRPr="008B2EB8">
        <w:t xml:space="preserve">in times of failure and </w:t>
      </w:r>
      <w:r w:rsidRPr="008B2EB8">
        <w:t xml:space="preserve">during </w:t>
      </w:r>
      <w:r w:rsidR="00F36A83" w:rsidRPr="008B2EB8">
        <w:t xml:space="preserve">what our hymn calls </w:t>
      </w:r>
      <w:r w:rsidR="00DB53A1" w:rsidRPr="008B2EB8">
        <w:t xml:space="preserve">“times </w:t>
      </w:r>
      <w:r w:rsidR="00762152" w:rsidRPr="008B2EB8">
        <w:rPr>
          <w:rFonts w:cstheme="minorHAnsi"/>
        </w:rPr>
        <w:t>of dire distress”.</w:t>
      </w:r>
      <w:r w:rsidR="00762152" w:rsidRPr="008B2EB8">
        <w:rPr>
          <w:rStyle w:val="EndnoteReference"/>
          <w:rFonts w:cstheme="minorHAnsi"/>
        </w:rPr>
        <w:endnoteReference w:id="7"/>
      </w:r>
      <w:r w:rsidR="00762152" w:rsidRPr="008B2EB8">
        <w:rPr>
          <w:rFonts w:cstheme="minorHAnsi"/>
        </w:rPr>
        <w:t xml:space="preserve"> It is in times of success that the quality of our training is revealed, and when we experience success—when we get what we want, when we feel euphoric—we need to be especially mindful and aware. </w:t>
      </w:r>
      <w:bookmarkStart w:id="16" w:name="_Hlk482964427"/>
      <w:r w:rsidR="00762152" w:rsidRPr="008B2EB8">
        <w:rPr>
          <w:rFonts w:cstheme="minorHAnsi"/>
        </w:rPr>
        <w:t>How often have we seen so-called successful people fail to build trustworthy, fulfilled lives?</w:t>
      </w:r>
      <w:bookmarkEnd w:id="16"/>
    </w:p>
    <w:p w14:paraId="678685D2" w14:textId="77777777" w:rsidR="004C2E89" w:rsidRPr="008B2EB8" w:rsidRDefault="004C2E89" w:rsidP="00C468B0">
      <w:pPr>
        <w:spacing w:after="0" w:line="240" w:lineRule="auto"/>
        <w:jc w:val="both"/>
      </w:pPr>
    </w:p>
    <w:p w14:paraId="787E046B" w14:textId="77C09C13" w:rsidR="00313293" w:rsidRPr="008B2EB8" w:rsidRDefault="00313293" w:rsidP="00C468B0">
      <w:pPr>
        <w:spacing w:after="0" w:line="240" w:lineRule="auto"/>
        <w:ind w:left="357"/>
        <w:jc w:val="both"/>
      </w:pPr>
      <w:r w:rsidRPr="008B2EB8">
        <w:t xml:space="preserve">You might imagine that you will naturally learn to handle success productively and find peace with the new status quo, but </w:t>
      </w:r>
      <w:r w:rsidR="00691E58" w:rsidRPr="008B2EB8">
        <w:t xml:space="preserve">this </w:t>
      </w:r>
      <w:r w:rsidRPr="008B2EB8">
        <w:t xml:space="preserve">also requires training. Success brings unprecedented experiences and changes that create tension, and this tension causes our Idol Self to react. Your ability to handle success with success is directly proportional to your ability to endure that tension. Let’s take as an example the tension that we experience when we are successful in our personal development. For mastery type Christians, </w:t>
      </w:r>
      <w:r w:rsidR="003C1060" w:rsidRPr="008B2EB8">
        <w:t>showing</w:t>
      </w:r>
      <w:r w:rsidRPr="008B2EB8">
        <w:t xml:space="preserve"> heartfelt kindness or mercy is success, but in order to maintain this positive direction they must endure the tension that</w:t>
      </w:r>
      <w:r w:rsidR="00B17387" w:rsidRPr="008B2EB8">
        <w:t xml:space="preserve"> comes from</w:t>
      </w:r>
      <w:r w:rsidRPr="008B2EB8">
        <w:t xml:space="preserve"> forfeiting an opportunity to </w:t>
      </w:r>
      <w:r w:rsidR="00B17387" w:rsidRPr="008B2EB8">
        <w:t xml:space="preserve">conquer and </w:t>
      </w:r>
      <w:r w:rsidR="00625A2F" w:rsidRPr="008B2EB8">
        <w:t>punish</w:t>
      </w:r>
      <w:r w:rsidRPr="008B2EB8">
        <w:t>. When self-effacing types successfully stand up for themselves or assert their preferences, they must endure the tension of feeling selfish</w:t>
      </w:r>
      <w:r w:rsidR="00E66DBA" w:rsidRPr="008B2EB8">
        <w:t>; they</w:t>
      </w:r>
      <w:r w:rsidRPr="008B2EB8">
        <w:t xml:space="preserve"> must resist the compulsion to give in, please, or apologize. When resigned types </w:t>
      </w:r>
      <w:r w:rsidR="008C79BA" w:rsidRPr="008B2EB8">
        <w:t xml:space="preserve">dare </w:t>
      </w:r>
      <w:r w:rsidR="009602AB" w:rsidRPr="008B2EB8">
        <w:t>to touch</w:t>
      </w:r>
      <w:r w:rsidRPr="008B2EB8">
        <w:t xml:space="preserve"> an area of self-awareness and make some progress toward feeling their real feelings, they must endure the craving to escape into stagnation and numbness. God is regularly seeking to stretch your ability to live gloriously, but He can only do this if you are able to productively endure </w:t>
      </w:r>
      <w:r w:rsidR="009602AB" w:rsidRPr="008B2EB8">
        <w:t xml:space="preserve">the tension created by </w:t>
      </w:r>
      <w:r w:rsidRPr="008B2EB8">
        <w:t>change. God wants to explore with you as, together, you discover your potential. You are an eternally developing creature who is learning the ways of eternity.</w:t>
      </w:r>
    </w:p>
    <w:p w14:paraId="70103203" w14:textId="7B6BFF46" w:rsidR="00C4077C" w:rsidRPr="008B2EB8" w:rsidRDefault="00C4077C" w:rsidP="00C468B0">
      <w:pPr>
        <w:spacing w:after="0" w:line="240" w:lineRule="auto"/>
        <w:jc w:val="both"/>
      </w:pPr>
    </w:p>
    <w:p w14:paraId="385B871D" w14:textId="7C1211A2" w:rsidR="00C4077C" w:rsidRPr="008B2EB8" w:rsidRDefault="0036227C" w:rsidP="00C468B0">
      <w:pPr>
        <w:pStyle w:val="ListParagraph"/>
        <w:numPr>
          <w:ilvl w:val="0"/>
          <w:numId w:val="4"/>
        </w:numPr>
        <w:tabs>
          <w:tab w:val="left" w:pos="357"/>
        </w:tabs>
        <w:spacing w:after="0" w:line="240" w:lineRule="auto"/>
        <w:ind w:left="357" w:hanging="357"/>
        <w:jc w:val="both"/>
        <w:rPr>
          <w:b/>
        </w:rPr>
      </w:pPr>
      <w:r w:rsidRPr="008B2EB8">
        <w:rPr>
          <w:b/>
        </w:rPr>
        <w:t xml:space="preserve">The basic problem is our </w:t>
      </w:r>
      <w:r w:rsidR="007228CB" w:rsidRPr="008B2EB8">
        <w:rPr>
          <w:b/>
        </w:rPr>
        <w:t>commitment—a</w:t>
      </w:r>
      <w:r w:rsidR="009D2E6D" w:rsidRPr="008B2EB8">
        <w:rPr>
          <w:b/>
        </w:rPr>
        <w:t>re</w:t>
      </w:r>
      <w:r w:rsidR="006A7485" w:rsidRPr="008B2EB8">
        <w:rPr>
          <w:b/>
        </w:rPr>
        <w:t xml:space="preserve"> we</w:t>
      </w:r>
      <w:r w:rsidRPr="008B2EB8">
        <w:rPr>
          <w:b/>
        </w:rPr>
        <w:t xml:space="preserve"> committed to our Idol or to God?</w:t>
      </w:r>
    </w:p>
    <w:p w14:paraId="1E33E861" w14:textId="25E3A0D7" w:rsidR="00554088" w:rsidRPr="008B2EB8" w:rsidRDefault="00554088" w:rsidP="00C468B0">
      <w:pPr>
        <w:spacing w:after="0" w:line="240" w:lineRule="auto"/>
        <w:ind w:left="360"/>
        <w:jc w:val="both"/>
      </w:pPr>
      <w:r w:rsidRPr="008B2EB8">
        <w:t xml:space="preserve">Last week, we learned from James that if we are of two spirits, or double-minded, we cannot receive the wisdom that God has for each one of us. God is not unwilling or unable to give wisdom to you. His wisdom is </w:t>
      </w:r>
      <w:r w:rsidR="00007E54" w:rsidRPr="00245754">
        <w:t>always available to you</w:t>
      </w:r>
      <w:r w:rsidRPr="00245754">
        <w:t>, but if you are of two spirits, you will not be able to trust and endure the process required to learn</w:t>
      </w:r>
      <w:r w:rsidR="008F1670" w:rsidRPr="00245754">
        <w:t xml:space="preserve"> that wisdom</w:t>
      </w:r>
      <w:r w:rsidR="007F44C8" w:rsidRPr="00245754">
        <w:t>—</w:t>
      </w:r>
      <w:r w:rsidR="00A25150" w:rsidRPr="00245754">
        <w:t>nor will you be able to access it</w:t>
      </w:r>
      <w:r w:rsidRPr="00245754">
        <w:t>.</w:t>
      </w:r>
      <w:r w:rsidR="004C02D3" w:rsidRPr="008B2EB8">
        <w:t xml:space="preserve"> </w:t>
      </w:r>
    </w:p>
    <w:p w14:paraId="486685EA" w14:textId="5E459B94" w:rsidR="00554088" w:rsidRPr="008B2EB8" w:rsidRDefault="00554088" w:rsidP="00C468B0">
      <w:pPr>
        <w:spacing w:after="0" w:line="240" w:lineRule="auto"/>
        <w:ind w:left="360"/>
        <w:jc w:val="both"/>
      </w:pPr>
    </w:p>
    <w:p w14:paraId="3270E717" w14:textId="783B4138" w:rsidR="00745914" w:rsidRPr="008B2EB8" w:rsidRDefault="00554088" w:rsidP="00C468B0">
      <w:pPr>
        <w:spacing w:after="0" w:line="240" w:lineRule="auto"/>
        <w:ind w:left="360"/>
        <w:jc w:val="both"/>
        <w:rPr>
          <w:iCs/>
        </w:rPr>
      </w:pPr>
      <w:r w:rsidRPr="008B2EB8">
        <w:t xml:space="preserve">Learning to recognize and trust God’s wisdom requires </w:t>
      </w:r>
      <w:r w:rsidR="007228CB" w:rsidRPr="008B2EB8">
        <w:t>training</w:t>
      </w:r>
      <w:r w:rsidR="009A0AA5" w:rsidRPr="008B2EB8">
        <w:t xml:space="preserve">, </w:t>
      </w:r>
      <w:r w:rsidR="00843E71" w:rsidRPr="008B2EB8">
        <w:t>training</w:t>
      </w:r>
      <w:r w:rsidR="005B5518" w:rsidRPr="008B2EB8">
        <w:t xml:space="preserve"> </w:t>
      </w:r>
      <w:r w:rsidRPr="008B2EB8">
        <w:t xml:space="preserve">that prepares you to courageously act </w:t>
      </w:r>
      <w:r w:rsidR="005644CF" w:rsidRPr="008B2EB8">
        <w:t>up</w:t>
      </w:r>
      <w:r w:rsidRPr="008B2EB8">
        <w:t xml:space="preserve">on the wisdom He offers. God cannot train you, however, if you are still committed to the </w:t>
      </w:r>
      <w:r w:rsidR="00E564CB" w:rsidRPr="008B2EB8">
        <w:t>j</w:t>
      </w:r>
      <w:r w:rsidRPr="008B2EB8">
        <w:t xml:space="preserve">udgment </w:t>
      </w:r>
      <w:r w:rsidR="00E564CB" w:rsidRPr="008B2EB8">
        <w:t>p</w:t>
      </w:r>
      <w:r w:rsidRPr="008B2EB8">
        <w:t>ath</w:t>
      </w:r>
      <w:r w:rsidR="00B17387" w:rsidRPr="008B2EB8">
        <w:t xml:space="preserve">; </w:t>
      </w:r>
      <w:r w:rsidR="00B17387" w:rsidRPr="008B2EB8">
        <w:rPr>
          <w:rFonts w:cstheme="minorHAnsi"/>
        </w:rPr>
        <w:t>you will refuse to follow through on His way of doing things</w:t>
      </w:r>
      <w:r w:rsidRPr="008B2EB8">
        <w:t xml:space="preserve">. In an effort to save their lives, human beings consistently default to the </w:t>
      </w:r>
      <w:r w:rsidR="00E564CB" w:rsidRPr="008B2EB8">
        <w:t>j</w:t>
      </w:r>
      <w:r w:rsidRPr="008B2EB8">
        <w:t xml:space="preserve">udgment </w:t>
      </w:r>
      <w:r w:rsidR="00E564CB" w:rsidRPr="008B2EB8">
        <w:t>p</w:t>
      </w:r>
      <w:r w:rsidRPr="008B2EB8">
        <w:t xml:space="preserve">ath, trusting in their own neurotic judgments. If you continue to run down that path, you will never learn to trust God. </w:t>
      </w:r>
      <w:r w:rsidR="00745914" w:rsidRPr="008B2EB8">
        <w:t xml:space="preserve">You can continue to harbor divided loyalties, but </w:t>
      </w:r>
      <w:r w:rsidR="00DC52DF" w:rsidRPr="008B2EB8">
        <w:t>remember this: if you continue to harbor divided loyalties, you are not simply choosing between judgment and love; at the heart of your choice is this question—</w:t>
      </w:r>
      <w:r w:rsidR="00DC52DF" w:rsidRPr="008B2EB8">
        <w:rPr>
          <w:i/>
        </w:rPr>
        <w:t>Who is your God?</w:t>
      </w:r>
      <w:r w:rsidR="00937088" w:rsidRPr="008B2EB8">
        <w:rPr>
          <w:iCs/>
        </w:rPr>
        <w:t xml:space="preserve"> </w:t>
      </w:r>
    </w:p>
    <w:p w14:paraId="41C839FB" w14:textId="77777777" w:rsidR="0047537A" w:rsidRPr="008B2EB8" w:rsidRDefault="0047537A" w:rsidP="00C468B0">
      <w:pPr>
        <w:spacing w:after="0" w:line="240" w:lineRule="auto"/>
        <w:ind w:left="360"/>
        <w:jc w:val="both"/>
        <w:rPr>
          <w:iCs/>
        </w:rPr>
      </w:pPr>
    </w:p>
    <w:p w14:paraId="0376CE6C" w14:textId="41721036" w:rsidR="00554088" w:rsidRPr="008B2EB8" w:rsidRDefault="00554088" w:rsidP="00C468B0">
      <w:pPr>
        <w:spacing w:after="0" w:line="240" w:lineRule="auto"/>
        <w:ind w:left="360"/>
        <w:jc w:val="both"/>
      </w:pPr>
      <w:r w:rsidRPr="008B2EB8">
        <w:t>When we are committed to our Idol Self, we are committed to another god</w:t>
      </w:r>
      <w:r w:rsidR="009D2E6D" w:rsidRPr="008B2EB8">
        <w:t>, and if</w:t>
      </w:r>
      <w:r w:rsidRPr="008B2EB8">
        <w:t xml:space="preserve"> we obey the fear and compulsive demands of the Idol, we are obeying another god. As with all idol worship, </w:t>
      </w:r>
      <w:r w:rsidR="00937088" w:rsidRPr="008B2EB8">
        <w:t xml:space="preserve">our </w:t>
      </w:r>
      <w:r w:rsidR="008B2EB8">
        <w:t xml:space="preserve">Idol’s </w:t>
      </w:r>
      <w:r w:rsidRPr="008B2EB8">
        <w:t>rituals, superstitions, beliefs, and choices are all based on fear</w:t>
      </w:r>
      <w:r w:rsidR="00E564CB" w:rsidRPr="008B2EB8">
        <w:t xml:space="preserve"> </w:t>
      </w:r>
      <w:r w:rsidRPr="008B2EB8">
        <w:t xml:space="preserve">and the escape from fear. </w:t>
      </w:r>
      <w:r w:rsidR="008F1670" w:rsidRPr="008B2EB8">
        <w:t>It’s</w:t>
      </w:r>
      <w:r w:rsidRPr="008B2EB8">
        <w:t xml:space="preserve"> not hard to see that the Idol Self is just another god</w:t>
      </w:r>
      <w:r w:rsidR="00B17387" w:rsidRPr="008B2EB8">
        <w:t xml:space="preserve"> and that</w:t>
      </w:r>
      <w:r w:rsidR="007F44C8" w:rsidRPr="008B2EB8">
        <w:t xml:space="preserve"> </w:t>
      </w:r>
      <w:r w:rsidRPr="008B2EB8">
        <w:t xml:space="preserve">whenever we follow </w:t>
      </w:r>
      <w:r w:rsidR="007F44C8" w:rsidRPr="008B2EB8">
        <w:t xml:space="preserve">the Idol’s </w:t>
      </w:r>
      <w:r w:rsidRPr="008B2EB8">
        <w:t>guidance</w:t>
      </w:r>
      <w:r w:rsidR="00DC52DF" w:rsidRPr="008B2EB8">
        <w:t>,</w:t>
      </w:r>
      <w:r w:rsidRPr="008B2EB8">
        <w:t xml:space="preserve"> we are breaking God’s first commandment: </w:t>
      </w:r>
      <w:r w:rsidR="000B697B" w:rsidRPr="008B2EB8">
        <w:t>“</w:t>
      </w:r>
      <w:r w:rsidRPr="008B2EB8">
        <w:t>Thou shalt have no other gods before Me.</w:t>
      </w:r>
      <w:r w:rsidR="000B697B" w:rsidRPr="008B2EB8">
        <w:t>”</w:t>
      </w:r>
      <w:r w:rsidR="00F44093" w:rsidRPr="008B2EB8">
        <w:rPr>
          <w:rStyle w:val="EndnoteReference"/>
        </w:rPr>
        <w:endnoteReference w:id="8"/>
      </w:r>
      <w:r w:rsidR="00EA4AB7" w:rsidRPr="008B2EB8">
        <w:t xml:space="preserve"> </w:t>
      </w:r>
      <w:r w:rsidRPr="008B2EB8">
        <w:t>When God confronts that problem in you, He is doing you a huge favor.</w:t>
      </w:r>
    </w:p>
    <w:p w14:paraId="5525D995" w14:textId="77777777" w:rsidR="001559F0" w:rsidRPr="008B2EB8" w:rsidRDefault="001559F0" w:rsidP="00C468B0">
      <w:pPr>
        <w:spacing w:after="0" w:line="240" w:lineRule="auto"/>
        <w:jc w:val="both"/>
        <w:rPr>
          <w:b/>
        </w:rPr>
      </w:pPr>
    </w:p>
    <w:p w14:paraId="160D2281" w14:textId="271527E2" w:rsidR="00C4077C" w:rsidRPr="008B2EB8" w:rsidRDefault="00052B7D" w:rsidP="00C468B0">
      <w:pPr>
        <w:pStyle w:val="ListParagraph"/>
        <w:widowControl w:val="0"/>
        <w:numPr>
          <w:ilvl w:val="0"/>
          <w:numId w:val="4"/>
        </w:numPr>
        <w:tabs>
          <w:tab w:val="left" w:pos="357"/>
        </w:tabs>
        <w:spacing w:after="0" w:line="240" w:lineRule="auto"/>
        <w:ind w:left="357" w:hanging="357"/>
        <w:jc w:val="both"/>
        <w:rPr>
          <w:b/>
        </w:rPr>
      </w:pPr>
      <w:r w:rsidRPr="008B2EB8">
        <w:rPr>
          <w:b/>
        </w:rPr>
        <w:t xml:space="preserve">Two </w:t>
      </w:r>
      <w:r w:rsidR="003A65BA" w:rsidRPr="008B2EB8">
        <w:rPr>
          <w:b/>
        </w:rPr>
        <w:t>spirits</w:t>
      </w:r>
      <w:r w:rsidR="0055283B" w:rsidRPr="008B2EB8">
        <w:rPr>
          <w:b/>
        </w:rPr>
        <w:t xml:space="preserve"> </w:t>
      </w:r>
      <w:r w:rsidR="00FB211B" w:rsidRPr="008B2EB8">
        <w:rPr>
          <w:b/>
        </w:rPr>
        <w:t>are</w:t>
      </w:r>
      <w:r w:rsidR="007047C8" w:rsidRPr="008B2EB8">
        <w:rPr>
          <w:b/>
        </w:rPr>
        <w:t xml:space="preserve"> two masters</w:t>
      </w:r>
      <w:r w:rsidR="00585085" w:rsidRPr="008B2EB8">
        <w:rPr>
          <w:b/>
        </w:rPr>
        <w:t xml:space="preserve"> </w:t>
      </w:r>
    </w:p>
    <w:p w14:paraId="6053E03D" w14:textId="51CD11F4" w:rsidR="003F30E1" w:rsidRPr="008B2EB8" w:rsidRDefault="003F30E1" w:rsidP="00C468B0">
      <w:pPr>
        <w:pStyle w:val="ListParagraph"/>
        <w:spacing w:after="0" w:line="240" w:lineRule="auto"/>
        <w:ind w:left="360"/>
        <w:jc w:val="both"/>
      </w:pPr>
      <w:bookmarkStart w:id="17" w:name="_Hlk513024198"/>
      <w:r w:rsidRPr="008B2EB8">
        <w:t>When we are torn between two masters, our instability becomes readily apparent, even to ourselves. One moment we are acting in love, and the next moment we are reacting with anger, losing self-control, or fleeing the scene. Other people find it difficult to trust us, and we can’t even trust ourselves. When we cannot trust ourselves to fulfill our own dreams of glory, we</w:t>
      </w:r>
      <w:r w:rsidR="005F7D73" w:rsidRPr="008B2EB8">
        <w:t xml:space="preserve"> put pressure on others to fulfill</w:t>
      </w:r>
      <w:r w:rsidRPr="008B2EB8">
        <w:t xml:space="preserve"> </w:t>
      </w:r>
      <w:r w:rsidR="009D7AE2" w:rsidRPr="008B2EB8">
        <w:t xml:space="preserve">them </w:t>
      </w:r>
      <w:r w:rsidRPr="008B2EB8">
        <w:t xml:space="preserve">for us. </w:t>
      </w:r>
      <w:r w:rsidR="00922716" w:rsidRPr="008B2EB8">
        <w:t xml:space="preserve">If we are stronger than they are, we may succeed in forcing </w:t>
      </w:r>
      <w:r w:rsidR="00625A2F" w:rsidRPr="008B2EB8">
        <w:t xml:space="preserve">them </w:t>
      </w:r>
      <w:r w:rsidR="00922716" w:rsidRPr="008B2EB8">
        <w:t>to act</w:t>
      </w:r>
      <w:r w:rsidRPr="008B2EB8">
        <w:t xml:space="preserve"> in ways that will relieve our anxiety about ourselves</w:t>
      </w:r>
      <w:r w:rsidR="00922716" w:rsidRPr="008B2EB8">
        <w:t xml:space="preserve">, but </w:t>
      </w:r>
      <w:r w:rsidR="00F0229F" w:rsidRPr="008B2EB8">
        <w:t xml:space="preserve">when </w:t>
      </w:r>
      <w:r w:rsidR="004F4616" w:rsidRPr="008B2EB8">
        <w:t xml:space="preserve">we </w:t>
      </w:r>
      <w:r w:rsidRPr="008B2EB8">
        <w:t xml:space="preserve">do </w:t>
      </w:r>
      <w:r w:rsidR="009C4ECB" w:rsidRPr="008B2EB8">
        <w:t>so</w:t>
      </w:r>
      <w:r w:rsidR="00F0229F" w:rsidRPr="008B2EB8">
        <w:t>, we rob them of their resources</w:t>
      </w:r>
      <w:r w:rsidR="00BF3325" w:rsidRPr="008B2EB8">
        <w:t xml:space="preserve"> and of the opportunity to invest in their own development. </w:t>
      </w:r>
      <w:r w:rsidRPr="008B2EB8">
        <w:t xml:space="preserve">This is why </w:t>
      </w:r>
      <w:r w:rsidR="004F4616" w:rsidRPr="008B2EB8">
        <w:t>being of</w:t>
      </w:r>
      <w:r w:rsidR="009C4ECB" w:rsidRPr="008B2EB8">
        <w:t xml:space="preserve"> two spirits</w:t>
      </w:r>
      <w:r w:rsidRPr="008B2EB8">
        <w:t xml:space="preserve"> is so damaging for those around us—for our spouses, our children, our fellow-employees, our community, and for our country. We are not to be trusted. We talk about being a Christian, but neither our words nor our lives reflect that glorious new birth. We </w:t>
      </w:r>
      <w:r w:rsidR="009D7AE2" w:rsidRPr="008B2EB8">
        <w:t>are not yet convinced</w:t>
      </w:r>
      <w:r w:rsidRPr="008B2EB8">
        <w:t xml:space="preserve"> that God is who He says He is—the Creator and </w:t>
      </w:r>
      <w:r w:rsidR="00913EE9" w:rsidRPr="008B2EB8">
        <w:t xml:space="preserve">the </w:t>
      </w:r>
      <w:r w:rsidRPr="008B2EB8">
        <w:t xml:space="preserve">only Lawgiver and Judge. We are not convinced that opposing Him has any real consequences. We would rather gratify our pride than access and enjoy God as our ally. </w:t>
      </w:r>
    </w:p>
    <w:p w14:paraId="0CCE5C34" w14:textId="77777777" w:rsidR="003F30E1" w:rsidRPr="008B2EB8" w:rsidRDefault="003F30E1" w:rsidP="00C468B0">
      <w:pPr>
        <w:widowControl w:val="0"/>
        <w:spacing w:after="0" w:line="240" w:lineRule="auto"/>
        <w:jc w:val="both"/>
      </w:pPr>
    </w:p>
    <w:p w14:paraId="63B3FAC6" w14:textId="21FF29C9" w:rsidR="003F30E1" w:rsidRPr="008B2EB8" w:rsidRDefault="003F30E1" w:rsidP="00C468B0">
      <w:pPr>
        <w:pStyle w:val="ListParagraph"/>
        <w:spacing w:after="0" w:line="240" w:lineRule="auto"/>
        <w:ind w:left="360"/>
        <w:jc w:val="both"/>
      </w:pPr>
      <w:r w:rsidRPr="00701449">
        <w:t>Everyone</w:t>
      </w:r>
      <w:r w:rsidRPr="00701449" w:rsidDel="0074185C">
        <w:t xml:space="preserve"> need</w:t>
      </w:r>
      <w:r w:rsidRPr="00701449">
        <w:t>s</w:t>
      </w:r>
      <w:r w:rsidRPr="00701449" w:rsidDel="0074185C">
        <w:t xml:space="preserve"> the support of common and gentle nurture as they try to build self-confidence and develop trusting relationships based on mutual esteem. </w:t>
      </w:r>
      <w:r w:rsidR="00230131" w:rsidRPr="00701449">
        <w:t>However, when</w:t>
      </w:r>
      <w:r w:rsidRPr="00701449">
        <w:t xml:space="preserve"> we fear losing our idealized life, we are forced</w:t>
      </w:r>
      <w:r w:rsidR="000E59F5" w:rsidRPr="00701449">
        <w:t xml:space="preserve"> to</w:t>
      </w:r>
      <w:r w:rsidRPr="00701449">
        <w:t xml:space="preserve"> defend ourselves in ways that are sometimes extreme</w:t>
      </w:r>
      <w:r w:rsidR="00007E54" w:rsidRPr="00701449">
        <w:t>, and then we are unable to provide common and gentle nurture.</w:t>
      </w:r>
      <w:r w:rsidRPr="00701449">
        <w:t xml:space="preserve"> In the face of threat, we get busy saving our Idol’s life</w:t>
      </w:r>
      <w:r w:rsidR="00007E54" w:rsidRPr="00701449">
        <w:t>.</w:t>
      </w:r>
      <w:r w:rsidRPr="00701449">
        <w:t xml:space="preserve"> We are as untrustworthy as a wounded wild animal</w:t>
      </w:r>
      <w:r w:rsidR="009C4ECB" w:rsidRPr="00701449">
        <w:t>,</w:t>
      </w:r>
      <w:r w:rsidRPr="00701449">
        <w:t xml:space="preserve"> and in our frenzy to survive we selfishly sacrifice the needs of others on the altar of our Idol Self.</w:t>
      </w:r>
      <w:r w:rsidRPr="008B2EB8">
        <w:t xml:space="preserve"> </w:t>
      </w:r>
    </w:p>
    <w:bookmarkEnd w:id="17"/>
    <w:p w14:paraId="27F02360" w14:textId="4F3FC1AA" w:rsidR="00FA4A93" w:rsidRPr="008B2EB8" w:rsidRDefault="00FA4A93" w:rsidP="00C468B0">
      <w:pPr>
        <w:spacing w:after="0" w:line="240" w:lineRule="auto"/>
        <w:jc w:val="both"/>
      </w:pPr>
    </w:p>
    <w:p w14:paraId="4289E242" w14:textId="129A89EE" w:rsidR="00C4077C" w:rsidRPr="008B2EB8" w:rsidRDefault="00C4077C" w:rsidP="00C468B0">
      <w:pPr>
        <w:pStyle w:val="ListParagraph"/>
        <w:numPr>
          <w:ilvl w:val="0"/>
          <w:numId w:val="4"/>
        </w:numPr>
        <w:tabs>
          <w:tab w:val="left" w:pos="357"/>
        </w:tabs>
        <w:spacing w:after="0" w:line="240" w:lineRule="auto"/>
        <w:ind w:left="357" w:hanging="357"/>
        <w:jc w:val="both"/>
        <w:rPr>
          <w:b/>
        </w:rPr>
      </w:pPr>
      <w:r w:rsidRPr="008B2EB8">
        <w:rPr>
          <w:b/>
        </w:rPr>
        <w:t xml:space="preserve">Karis Fellowships </w:t>
      </w:r>
      <w:r w:rsidR="000E59F5" w:rsidRPr="008B2EB8">
        <w:rPr>
          <w:b/>
        </w:rPr>
        <w:t xml:space="preserve">gives </w:t>
      </w:r>
      <w:r w:rsidRPr="008B2EB8">
        <w:rPr>
          <w:b/>
        </w:rPr>
        <w:t xml:space="preserve">us tools </w:t>
      </w:r>
      <w:r w:rsidR="003677E4" w:rsidRPr="008B2EB8">
        <w:rPr>
          <w:b/>
        </w:rPr>
        <w:t xml:space="preserve">that </w:t>
      </w:r>
      <w:r w:rsidR="00585743" w:rsidRPr="008B2EB8">
        <w:rPr>
          <w:b/>
        </w:rPr>
        <w:t xml:space="preserve">help us </w:t>
      </w:r>
      <w:r w:rsidRPr="008B2EB8">
        <w:rPr>
          <w:b/>
        </w:rPr>
        <w:t>become</w:t>
      </w:r>
      <w:r w:rsidR="0055283B" w:rsidRPr="008B2EB8">
        <w:rPr>
          <w:b/>
        </w:rPr>
        <w:t xml:space="preserve"> single-spirit</w:t>
      </w:r>
      <w:r w:rsidR="007047C8" w:rsidRPr="008B2EB8">
        <w:rPr>
          <w:b/>
        </w:rPr>
        <w:t xml:space="preserve"> people</w:t>
      </w:r>
    </w:p>
    <w:p w14:paraId="3EB9C349" w14:textId="68CCB3E0" w:rsidR="008C284D" w:rsidRPr="008B2EB8" w:rsidRDefault="00D86647" w:rsidP="00C468B0">
      <w:pPr>
        <w:pStyle w:val="CommentText"/>
        <w:spacing w:after="0"/>
        <w:ind w:left="360"/>
        <w:jc w:val="both"/>
        <w:rPr>
          <w:sz w:val="22"/>
          <w:szCs w:val="22"/>
        </w:rPr>
      </w:pPr>
      <w:r w:rsidRPr="008B2EB8">
        <w:rPr>
          <w:sz w:val="22"/>
          <w:szCs w:val="22"/>
        </w:rPr>
        <w:t xml:space="preserve">Here </w:t>
      </w:r>
      <w:r w:rsidR="00086F01" w:rsidRPr="008B2EB8">
        <w:rPr>
          <w:sz w:val="22"/>
          <w:szCs w:val="22"/>
        </w:rPr>
        <w:t>is</w:t>
      </w:r>
      <w:r w:rsidR="002F4210" w:rsidRPr="008B2EB8">
        <w:rPr>
          <w:sz w:val="22"/>
          <w:szCs w:val="22"/>
        </w:rPr>
        <w:t xml:space="preserve"> another way of </w:t>
      </w:r>
      <w:r w:rsidR="00086F01" w:rsidRPr="008B2EB8">
        <w:rPr>
          <w:sz w:val="22"/>
          <w:szCs w:val="22"/>
        </w:rPr>
        <w:t xml:space="preserve">describing </w:t>
      </w:r>
      <w:r w:rsidR="004408C5" w:rsidRPr="008B2EB8">
        <w:rPr>
          <w:sz w:val="22"/>
          <w:szCs w:val="22"/>
        </w:rPr>
        <w:t>our goal</w:t>
      </w:r>
      <w:r w:rsidR="002F4210" w:rsidRPr="008B2EB8">
        <w:rPr>
          <w:sz w:val="22"/>
          <w:szCs w:val="22"/>
        </w:rPr>
        <w:t xml:space="preserve"> in KF</w:t>
      </w:r>
      <w:r w:rsidR="00920D41" w:rsidRPr="008B2EB8">
        <w:rPr>
          <w:sz w:val="22"/>
          <w:szCs w:val="22"/>
        </w:rPr>
        <w:t>: we</w:t>
      </w:r>
      <w:r w:rsidR="002F4210" w:rsidRPr="008B2EB8">
        <w:rPr>
          <w:sz w:val="22"/>
          <w:szCs w:val="22"/>
        </w:rPr>
        <w:t xml:space="preserve"> are working toward becoming </w:t>
      </w:r>
      <w:r w:rsidR="002F4210" w:rsidRPr="008B2EB8">
        <w:rPr>
          <w:i/>
          <w:sz w:val="22"/>
          <w:szCs w:val="22"/>
        </w:rPr>
        <w:t>single-spirit</w:t>
      </w:r>
      <w:r w:rsidR="002F4210" w:rsidRPr="008B2EB8">
        <w:rPr>
          <w:sz w:val="22"/>
          <w:szCs w:val="22"/>
        </w:rPr>
        <w:t xml:space="preserve"> people. </w:t>
      </w:r>
      <w:r w:rsidR="00953CC3" w:rsidRPr="008B2EB8">
        <w:rPr>
          <w:sz w:val="22"/>
          <w:szCs w:val="22"/>
        </w:rPr>
        <w:t>No one can serve two masters.</w:t>
      </w:r>
      <w:r w:rsidR="003677E4" w:rsidRPr="008B2EB8">
        <w:rPr>
          <w:rStyle w:val="EndnoteReference"/>
          <w:sz w:val="22"/>
          <w:szCs w:val="22"/>
        </w:rPr>
        <w:endnoteReference w:id="9"/>
      </w:r>
      <w:r w:rsidR="00953CC3" w:rsidRPr="008B2EB8">
        <w:rPr>
          <w:sz w:val="22"/>
          <w:szCs w:val="22"/>
        </w:rPr>
        <w:t xml:space="preserve"> </w:t>
      </w:r>
      <w:r w:rsidR="00C4077C" w:rsidRPr="008B2EB8">
        <w:rPr>
          <w:sz w:val="22"/>
          <w:szCs w:val="22"/>
        </w:rPr>
        <w:t xml:space="preserve">If </w:t>
      </w:r>
      <w:r w:rsidR="008C284D" w:rsidRPr="008B2EB8">
        <w:rPr>
          <w:sz w:val="22"/>
          <w:szCs w:val="22"/>
        </w:rPr>
        <w:t>you</w:t>
      </w:r>
      <w:r w:rsidR="00201911" w:rsidRPr="008B2EB8">
        <w:rPr>
          <w:sz w:val="22"/>
          <w:szCs w:val="22"/>
        </w:rPr>
        <w:t xml:space="preserve"> find that your</w:t>
      </w:r>
      <w:r w:rsidR="008C284D" w:rsidRPr="008B2EB8">
        <w:rPr>
          <w:sz w:val="22"/>
          <w:szCs w:val="22"/>
        </w:rPr>
        <w:t xml:space="preserve"> life is full</w:t>
      </w:r>
      <w:r w:rsidR="000B194C" w:rsidRPr="008B2EB8">
        <w:rPr>
          <w:sz w:val="22"/>
          <w:szCs w:val="22"/>
        </w:rPr>
        <w:t xml:space="preserve"> of</w:t>
      </w:r>
      <w:r w:rsidR="008C284D" w:rsidRPr="008B2EB8">
        <w:rPr>
          <w:sz w:val="22"/>
          <w:szCs w:val="22"/>
        </w:rPr>
        <w:t xml:space="preserve"> unstable habits and relationships</w:t>
      </w:r>
      <w:r w:rsidR="007A7816" w:rsidRPr="008B2EB8">
        <w:rPr>
          <w:sz w:val="22"/>
          <w:szCs w:val="22"/>
        </w:rPr>
        <w:t>,</w:t>
      </w:r>
      <w:r w:rsidR="00C56470" w:rsidRPr="008B2EB8">
        <w:rPr>
          <w:sz w:val="22"/>
          <w:szCs w:val="22"/>
        </w:rPr>
        <w:t xml:space="preserve"> </w:t>
      </w:r>
      <w:r w:rsidR="00331D29" w:rsidRPr="008B2EB8">
        <w:rPr>
          <w:sz w:val="22"/>
          <w:szCs w:val="22"/>
        </w:rPr>
        <w:t>if you make decisions but are regularly unable to follow them through,</w:t>
      </w:r>
      <w:r w:rsidR="008C284D" w:rsidRPr="008B2EB8">
        <w:rPr>
          <w:sz w:val="22"/>
          <w:szCs w:val="22"/>
        </w:rPr>
        <w:t xml:space="preserve"> </w:t>
      </w:r>
      <w:r w:rsidR="00B000C3" w:rsidRPr="008B2EB8">
        <w:rPr>
          <w:sz w:val="22"/>
          <w:szCs w:val="22"/>
        </w:rPr>
        <w:t xml:space="preserve">if you </w:t>
      </w:r>
      <w:r w:rsidR="008C284D" w:rsidRPr="008B2EB8">
        <w:rPr>
          <w:sz w:val="22"/>
          <w:szCs w:val="22"/>
        </w:rPr>
        <w:t>commit to training and</w:t>
      </w:r>
      <w:r w:rsidR="00C4077C" w:rsidRPr="008B2EB8">
        <w:rPr>
          <w:sz w:val="22"/>
          <w:szCs w:val="22"/>
        </w:rPr>
        <w:t xml:space="preserve"> t</w:t>
      </w:r>
      <w:r w:rsidR="008C284D" w:rsidRPr="008B2EB8">
        <w:rPr>
          <w:sz w:val="22"/>
          <w:szCs w:val="22"/>
        </w:rPr>
        <w:t>hen refus</w:t>
      </w:r>
      <w:r w:rsidR="000B194C" w:rsidRPr="008B2EB8">
        <w:rPr>
          <w:sz w:val="22"/>
          <w:szCs w:val="22"/>
        </w:rPr>
        <w:t>e</w:t>
      </w:r>
      <w:r w:rsidR="008C284D" w:rsidRPr="008B2EB8">
        <w:rPr>
          <w:sz w:val="22"/>
          <w:szCs w:val="22"/>
        </w:rPr>
        <w:t xml:space="preserve"> to train</w:t>
      </w:r>
      <w:r w:rsidR="00C4077C" w:rsidRPr="008B2EB8">
        <w:rPr>
          <w:sz w:val="22"/>
          <w:szCs w:val="22"/>
        </w:rPr>
        <w:t xml:space="preserve">, </w:t>
      </w:r>
      <w:r w:rsidR="00082370" w:rsidRPr="008B2EB8">
        <w:rPr>
          <w:sz w:val="22"/>
          <w:szCs w:val="22"/>
        </w:rPr>
        <w:t xml:space="preserve">or </w:t>
      </w:r>
      <w:r w:rsidR="00C56470" w:rsidRPr="008B2EB8">
        <w:rPr>
          <w:sz w:val="22"/>
          <w:szCs w:val="22"/>
        </w:rPr>
        <w:t xml:space="preserve">if you </w:t>
      </w:r>
      <w:r w:rsidR="00201911" w:rsidRPr="008B2EB8">
        <w:rPr>
          <w:sz w:val="22"/>
          <w:szCs w:val="22"/>
        </w:rPr>
        <w:t xml:space="preserve">have </w:t>
      </w:r>
      <w:r w:rsidR="00C56470" w:rsidRPr="008B2EB8">
        <w:rPr>
          <w:sz w:val="22"/>
          <w:szCs w:val="22"/>
        </w:rPr>
        <w:t>take</w:t>
      </w:r>
      <w:r w:rsidR="00201911" w:rsidRPr="008B2EB8">
        <w:rPr>
          <w:sz w:val="22"/>
          <w:szCs w:val="22"/>
        </w:rPr>
        <w:t>n</w:t>
      </w:r>
      <w:r w:rsidR="00082370" w:rsidRPr="008B2EB8">
        <w:rPr>
          <w:sz w:val="22"/>
          <w:szCs w:val="22"/>
        </w:rPr>
        <w:t xml:space="preserve"> the name of Christian but choose to do your own thing, </w:t>
      </w:r>
      <w:r w:rsidR="00454533" w:rsidRPr="008B2EB8">
        <w:rPr>
          <w:rFonts w:cstheme="minorHAnsi"/>
          <w:sz w:val="22"/>
          <w:szCs w:val="22"/>
        </w:rPr>
        <w:t>then you are like</w:t>
      </w:r>
      <w:r w:rsidR="00201911" w:rsidRPr="008B2EB8">
        <w:rPr>
          <w:rFonts w:cstheme="minorHAnsi"/>
          <w:sz w:val="22"/>
          <w:szCs w:val="22"/>
        </w:rPr>
        <w:t xml:space="preserve"> the</w:t>
      </w:r>
      <w:r w:rsidR="00454533" w:rsidRPr="008B2EB8">
        <w:rPr>
          <w:rFonts w:cstheme="minorHAnsi"/>
          <w:sz w:val="22"/>
          <w:szCs w:val="22"/>
        </w:rPr>
        <w:t xml:space="preserve"> </w:t>
      </w:r>
      <w:r w:rsidR="00201911" w:rsidRPr="008B2EB8">
        <w:rPr>
          <w:rFonts w:cstheme="minorHAnsi"/>
          <w:sz w:val="22"/>
          <w:szCs w:val="22"/>
        </w:rPr>
        <w:t xml:space="preserve">surf </w:t>
      </w:r>
      <w:r w:rsidR="00454533" w:rsidRPr="008B2EB8">
        <w:rPr>
          <w:rFonts w:cstheme="minorHAnsi"/>
          <w:sz w:val="22"/>
          <w:szCs w:val="22"/>
        </w:rPr>
        <w:t>of the sea, tossed back and forth by the winds of circumstances and feelings</w:t>
      </w:r>
      <w:r w:rsidR="00F64C7D" w:rsidRPr="008B2EB8">
        <w:rPr>
          <w:sz w:val="22"/>
          <w:szCs w:val="22"/>
        </w:rPr>
        <w:t>.</w:t>
      </w:r>
      <w:r w:rsidR="00585743" w:rsidRPr="008B2EB8">
        <w:rPr>
          <w:rStyle w:val="EndnoteReference"/>
          <w:sz w:val="22"/>
          <w:szCs w:val="22"/>
        </w:rPr>
        <w:endnoteReference w:id="10"/>
      </w:r>
      <w:r w:rsidR="00F64C7D" w:rsidRPr="008B2EB8">
        <w:rPr>
          <w:sz w:val="22"/>
          <w:szCs w:val="22"/>
        </w:rPr>
        <w:t xml:space="preserve"> </w:t>
      </w:r>
      <w:r w:rsidR="00C4077C" w:rsidRPr="008B2EB8">
        <w:rPr>
          <w:sz w:val="22"/>
          <w:szCs w:val="22"/>
        </w:rPr>
        <w:t>Would you put your trust in that kind of sea?</w:t>
      </w:r>
      <w:r w:rsidR="00F64C7D" w:rsidRPr="008B2EB8">
        <w:rPr>
          <w:sz w:val="22"/>
          <w:szCs w:val="22"/>
        </w:rPr>
        <w:t xml:space="preserve"> Would you trust that kind of person</w:t>
      </w:r>
      <w:r w:rsidR="003677E4" w:rsidRPr="008B2EB8">
        <w:rPr>
          <w:sz w:val="22"/>
          <w:szCs w:val="22"/>
        </w:rPr>
        <w:t>?</w:t>
      </w:r>
      <w:r w:rsidR="00AB0252" w:rsidRPr="008B2EB8">
        <w:rPr>
          <w:sz w:val="22"/>
          <w:szCs w:val="22"/>
        </w:rPr>
        <w:t xml:space="preserve"> I hope not.</w:t>
      </w:r>
    </w:p>
    <w:p w14:paraId="46EBFDC0" w14:textId="77777777" w:rsidR="000E1AD6" w:rsidRPr="008B2EB8" w:rsidRDefault="000E1AD6" w:rsidP="00C468B0">
      <w:pPr>
        <w:pStyle w:val="CommentText"/>
        <w:spacing w:after="0"/>
        <w:ind w:left="360"/>
        <w:jc w:val="both"/>
      </w:pPr>
    </w:p>
    <w:p w14:paraId="61357A25" w14:textId="348DF4EE" w:rsidR="00A8605E" w:rsidRPr="008B2EB8" w:rsidRDefault="00B81F6E" w:rsidP="00762152">
      <w:pPr>
        <w:spacing w:after="0" w:line="240" w:lineRule="auto"/>
        <w:ind w:left="357"/>
        <w:jc w:val="both"/>
      </w:pPr>
      <w:r w:rsidRPr="008B2EB8">
        <w:t xml:space="preserve">In KF, you learn that the Idol Self cannot be trusted. </w:t>
      </w:r>
      <w:r w:rsidR="00C4077C" w:rsidRPr="008B2EB8">
        <w:t xml:space="preserve">Perhaps you </w:t>
      </w:r>
      <w:r w:rsidR="00A545C1" w:rsidRPr="008B2EB8">
        <w:t>now agree</w:t>
      </w:r>
      <w:r w:rsidR="00C4077C" w:rsidRPr="008B2EB8">
        <w:t xml:space="preserve"> that your master, the Idol Self</w:t>
      </w:r>
      <w:r w:rsidR="004F4616" w:rsidRPr="008B2EB8">
        <w:t xml:space="preserve">, </w:t>
      </w:r>
      <w:r w:rsidR="00A545C1" w:rsidRPr="008B2EB8">
        <w:t xml:space="preserve">has been given a fair run </w:t>
      </w:r>
      <w:r w:rsidRPr="008B2EB8">
        <w:t xml:space="preserve">but has failed to deliver </w:t>
      </w:r>
      <w:r w:rsidR="00A545C1" w:rsidRPr="008B2EB8">
        <w:t xml:space="preserve">the glory it promises. </w:t>
      </w:r>
      <w:r w:rsidR="00AA2D3A" w:rsidRPr="008B2EB8">
        <w:t xml:space="preserve">Hopefully, you are now ready to </w:t>
      </w:r>
      <w:r w:rsidR="00C4077C" w:rsidRPr="008B2EB8">
        <w:t>stop investing in its crying, clamori</w:t>
      </w:r>
      <w:r w:rsidR="00F64C7D" w:rsidRPr="008B2EB8">
        <w:t>ng stories about what it needs</w:t>
      </w:r>
      <w:r w:rsidR="004139E4" w:rsidRPr="008B2EB8">
        <w:t xml:space="preserve"> </w:t>
      </w:r>
      <w:r w:rsidR="00EA5132" w:rsidRPr="008B2EB8">
        <w:rPr>
          <w:i/>
        </w:rPr>
        <w:t>r</w:t>
      </w:r>
      <w:r w:rsidR="00EE3633" w:rsidRPr="008B2EB8">
        <w:rPr>
          <w:i/>
        </w:rPr>
        <w:t xml:space="preserve">ight </w:t>
      </w:r>
      <w:r w:rsidR="00EA5132" w:rsidRPr="008B2EB8">
        <w:rPr>
          <w:i/>
        </w:rPr>
        <w:t>n</w:t>
      </w:r>
      <w:r w:rsidR="00EE3633" w:rsidRPr="008B2EB8">
        <w:rPr>
          <w:i/>
        </w:rPr>
        <w:t>ow</w:t>
      </w:r>
      <w:r w:rsidR="00AA2D3A" w:rsidRPr="008B2EB8">
        <w:rPr>
          <w:i/>
        </w:rPr>
        <w:t xml:space="preserve"> </w:t>
      </w:r>
      <w:r w:rsidR="00AA2D3A" w:rsidRPr="008B2EB8">
        <w:t xml:space="preserve">and are </w:t>
      </w:r>
      <w:r w:rsidRPr="008B2EB8">
        <w:t xml:space="preserve">willing </w:t>
      </w:r>
      <w:r w:rsidR="00C4077C" w:rsidRPr="008B2EB8">
        <w:t xml:space="preserve">to </w:t>
      </w:r>
      <w:r w:rsidRPr="008B2EB8">
        <w:t>take</w:t>
      </w:r>
      <w:r w:rsidR="00C4077C" w:rsidRPr="008B2EB8">
        <w:t xml:space="preserve"> another </w:t>
      </w:r>
      <w:r w:rsidR="00F64C7D" w:rsidRPr="008B2EB8">
        <w:t>road</w:t>
      </w:r>
      <w:r w:rsidR="009A0AA5" w:rsidRPr="008B2EB8">
        <w:t xml:space="preserve">, </w:t>
      </w:r>
      <w:r w:rsidR="00D91333" w:rsidRPr="008B2EB8">
        <w:t xml:space="preserve">the road </w:t>
      </w:r>
      <w:r w:rsidR="00A245D0" w:rsidRPr="008B2EB8">
        <w:t xml:space="preserve">that leads </w:t>
      </w:r>
      <w:r w:rsidR="007A7816" w:rsidRPr="008B2EB8">
        <w:t>to your</w:t>
      </w:r>
      <w:r w:rsidR="00F64C7D" w:rsidRPr="008B2EB8">
        <w:t xml:space="preserve"> True Self. </w:t>
      </w:r>
      <w:r w:rsidR="00C4077C" w:rsidRPr="008B2EB8">
        <w:t>You w</w:t>
      </w:r>
      <w:r w:rsidR="00200324" w:rsidRPr="008B2EB8">
        <w:t>ill never discover the end of that road</w:t>
      </w:r>
      <w:r w:rsidR="00C4077C" w:rsidRPr="008B2EB8">
        <w:t>,</w:t>
      </w:r>
      <w:r w:rsidR="00953CC3" w:rsidRPr="008B2EB8">
        <w:t xml:space="preserve"> but you</w:t>
      </w:r>
      <w:r w:rsidR="008C284D" w:rsidRPr="008B2EB8">
        <w:t xml:space="preserve">r discoveries </w:t>
      </w:r>
      <w:r w:rsidR="00EE3633" w:rsidRPr="008B2EB8">
        <w:t xml:space="preserve">along the way </w:t>
      </w:r>
      <w:r w:rsidR="008C284D" w:rsidRPr="008B2EB8">
        <w:t xml:space="preserve">will be </w:t>
      </w:r>
      <w:r w:rsidR="00A245D0" w:rsidRPr="008B2EB8">
        <w:t xml:space="preserve">deeply </w:t>
      </w:r>
      <w:r w:rsidR="008C284D" w:rsidRPr="008B2EB8">
        <w:t>satisfying. You</w:t>
      </w:r>
      <w:r w:rsidR="00953CC3" w:rsidRPr="008B2EB8">
        <w:t xml:space="preserve"> will </w:t>
      </w:r>
      <w:r w:rsidR="00C4077C" w:rsidRPr="008B2EB8">
        <w:t xml:space="preserve">discover more and more of </w:t>
      </w:r>
      <w:r w:rsidR="008C284D" w:rsidRPr="008B2EB8">
        <w:t>who you were created to</w:t>
      </w:r>
      <w:r w:rsidR="00AB1F96" w:rsidRPr="008B2EB8">
        <w:t xml:space="preserve"> be</w:t>
      </w:r>
      <w:r w:rsidR="00585743" w:rsidRPr="008B2EB8">
        <w:t>,</w:t>
      </w:r>
      <w:r w:rsidR="00C4077C" w:rsidRPr="008B2EB8">
        <w:t xml:space="preserve"> in more and more situations, </w:t>
      </w:r>
      <w:r w:rsidR="00A245D0" w:rsidRPr="008B2EB8">
        <w:t>and</w:t>
      </w:r>
      <w:r w:rsidR="00625A2F" w:rsidRPr="008B2EB8">
        <w:t xml:space="preserve"> </w:t>
      </w:r>
      <w:r w:rsidR="007545D9" w:rsidRPr="008B2EB8">
        <w:t>you will</w:t>
      </w:r>
      <w:r w:rsidR="00C4077C" w:rsidRPr="008B2EB8">
        <w:t xml:space="preserve"> experience </w:t>
      </w:r>
      <w:r w:rsidR="00953CC3" w:rsidRPr="008B2EB8">
        <w:t xml:space="preserve">an increasingly abundant LIFE. </w:t>
      </w:r>
      <w:r w:rsidR="00AB6018" w:rsidRPr="008B2EB8">
        <w:t xml:space="preserve">As you embrace what it is to be fully human and become a single-spirit person, you will experience greater security and come to know yourself as you truly are—the glorious creature of a real Creator who loves you. </w:t>
      </w:r>
      <w:r w:rsidR="00C4077C" w:rsidRPr="008B2EB8">
        <w:t xml:space="preserve">You will </w:t>
      </w:r>
      <w:r w:rsidR="0029638D" w:rsidRPr="008B2EB8">
        <w:t>become more and more convinced</w:t>
      </w:r>
      <w:r w:rsidR="00A8605E" w:rsidRPr="008B2EB8">
        <w:t xml:space="preserve"> </w:t>
      </w:r>
      <w:r w:rsidR="00C4077C" w:rsidRPr="008B2EB8">
        <w:t>that your</w:t>
      </w:r>
      <w:r w:rsidR="00082370" w:rsidRPr="008B2EB8">
        <w:t xml:space="preserve"> own</w:t>
      </w:r>
      <w:r w:rsidR="00C4077C" w:rsidRPr="008B2EB8">
        <w:t xml:space="preserve"> development is much more important than</w:t>
      </w:r>
      <w:r w:rsidR="00052B7D" w:rsidRPr="008B2EB8">
        <w:t xml:space="preserve"> </w:t>
      </w:r>
      <w:r w:rsidR="000E59F5" w:rsidRPr="008B2EB8">
        <w:t>the achievement of</w:t>
      </w:r>
      <w:r w:rsidR="00C4077C" w:rsidRPr="008B2EB8">
        <w:t xml:space="preserve"> certain ideal</w:t>
      </w:r>
      <w:r w:rsidR="00F64D71" w:rsidRPr="008B2EB8">
        <w:t>ized</w:t>
      </w:r>
      <w:r w:rsidR="00C4077C" w:rsidRPr="008B2EB8">
        <w:t xml:space="preserve"> goals</w:t>
      </w:r>
      <w:r w:rsidR="009A0AA5" w:rsidRPr="008B2EB8">
        <w:t xml:space="preserve">, </w:t>
      </w:r>
      <w:r w:rsidR="003677E4" w:rsidRPr="008B2EB8">
        <w:t>and it</w:t>
      </w:r>
      <w:r w:rsidR="008C284D" w:rsidRPr="008B2EB8">
        <w:t xml:space="preserve"> is never too late to start.</w:t>
      </w:r>
    </w:p>
    <w:p w14:paraId="3FBE2F3F" w14:textId="7E27545B" w:rsidR="001B76B3" w:rsidRPr="008B2EB8" w:rsidRDefault="001B76B3" w:rsidP="001B76B3">
      <w:pPr>
        <w:widowControl w:val="0"/>
        <w:spacing w:after="0" w:line="240" w:lineRule="auto"/>
        <w:ind w:left="360"/>
        <w:jc w:val="both"/>
      </w:pPr>
    </w:p>
    <w:p w14:paraId="7E5EF417" w14:textId="386962BA" w:rsidR="008C284D" w:rsidRPr="008B2EB8" w:rsidRDefault="0029638D" w:rsidP="00AA2D3A">
      <w:pPr>
        <w:widowControl w:val="0"/>
        <w:spacing w:after="0" w:line="240" w:lineRule="auto"/>
        <w:jc w:val="both"/>
      </w:pPr>
      <w:r w:rsidRPr="008B2EB8">
        <w:t>I hope that you are now willing to admit that you are tempted</w:t>
      </w:r>
      <w:r w:rsidR="000D74E0" w:rsidRPr="008B2EB8">
        <w:t xml:space="preserve"> to serve two masters. </w:t>
      </w:r>
      <w:r w:rsidR="007F2A15" w:rsidRPr="008B2EB8">
        <w:t>You</w:t>
      </w:r>
      <w:r w:rsidR="00C4077C" w:rsidRPr="008B2EB8">
        <w:t xml:space="preserve"> might tell God this week that </w:t>
      </w:r>
      <w:r w:rsidR="007F2A15" w:rsidRPr="008B2EB8">
        <w:t>you</w:t>
      </w:r>
      <w:r w:rsidR="00C4077C" w:rsidRPr="008B2EB8">
        <w:t xml:space="preserve"> are ready to </w:t>
      </w:r>
      <w:r w:rsidR="008C284D" w:rsidRPr="008B2EB8">
        <w:t>give up trying to be</w:t>
      </w:r>
      <w:r w:rsidR="00953CC3" w:rsidRPr="008B2EB8">
        <w:t xml:space="preserve"> </w:t>
      </w:r>
      <w:r w:rsidR="00230131" w:rsidRPr="00245754">
        <w:t>God</w:t>
      </w:r>
      <w:r w:rsidR="007F2A15" w:rsidRPr="008B2EB8">
        <w:t xml:space="preserve"> and</w:t>
      </w:r>
      <w:r w:rsidR="00972FD9" w:rsidRPr="008B2EB8">
        <w:t xml:space="preserve"> are </w:t>
      </w:r>
      <w:r w:rsidR="00E841BD" w:rsidRPr="008B2EB8">
        <w:t>willing to train</w:t>
      </w:r>
      <w:r w:rsidR="007F2A15" w:rsidRPr="008B2EB8">
        <w:t xml:space="preserve"> your woefully underdeveloped True Self</w:t>
      </w:r>
      <w:r w:rsidR="00F64C7D" w:rsidRPr="008B2EB8">
        <w:t xml:space="preserve">. </w:t>
      </w:r>
      <w:r w:rsidR="00C4077C" w:rsidRPr="008B2EB8">
        <w:t xml:space="preserve">When you </w:t>
      </w:r>
      <w:r w:rsidR="00632D82" w:rsidRPr="008B2EB8">
        <w:t xml:space="preserve">give </w:t>
      </w:r>
      <w:r w:rsidR="00A023D0" w:rsidRPr="008B2EB8">
        <w:t xml:space="preserve">up </w:t>
      </w:r>
      <w:r w:rsidR="003D44CB" w:rsidRPr="008B2EB8">
        <w:t xml:space="preserve">the </w:t>
      </w:r>
      <w:r w:rsidR="00C4077C" w:rsidRPr="008B2EB8">
        <w:t xml:space="preserve">life of </w:t>
      </w:r>
      <w:r w:rsidRPr="008B2EB8">
        <w:t xml:space="preserve">trying to be </w:t>
      </w:r>
      <w:r w:rsidR="00C4077C" w:rsidRPr="008B2EB8">
        <w:t>your own god</w:t>
      </w:r>
      <w:r w:rsidR="000054E4" w:rsidRPr="008B2EB8">
        <w:t xml:space="preserve"> and doing your own thing,</w:t>
      </w:r>
      <w:r w:rsidR="00C4077C" w:rsidRPr="008B2EB8">
        <w:t xml:space="preserve"> you will be free to pursue your real potential as a glorious creature in karis re</w:t>
      </w:r>
      <w:r w:rsidR="00F64C7D" w:rsidRPr="008B2EB8">
        <w:t>lationship with the</w:t>
      </w:r>
      <w:r w:rsidR="003364CC" w:rsidRPr="008B2EB8">
        <w:t xml:space="preserve"> real</w:t>
      </w:r>
      <w:r w:rsidR="00F64C7D" w:rsidRPr="008B2EB8">
        <w:t xml:space="preserve"> God</w:t>
      </w:r>
      <w:r w:rsidR="00EA5132" w:rsidRPr="008B2EB8">
        <w:t>,</w:t>
      </w:r>
      <w:r w:rsidR="00F64C7D" w:rsidRPr="008B2EB8">
        <w:t xml:space="preserve"> who is l</w:t>
      </w:r>
      <w:r w:rsidR="00C4077C" w:rsidRPr="008B2EB8">
        <w:t xml:space="preserve">ove. </w:t>
      </w:r>
      <w:r w:rsidR="008C284D" w:rsidRPr="008B2EB8">
        <w:t xml:space="preserve">This love is beyond all </w:t>
      </w:r>
      <w:r w:rsidR="00192465" w:rsidRPr="008B2EB8">
        <w:t xml:space="preserve">that </w:t>
      </w:r>
      <w:r w:rsidR="008C284D" w:rsidRPr="008B2EB8">
        <w:t xml:space="preserve">you can ask or think, but it is not beyond what you can experience. </w:t>
      </w:r>
    </w:p>
    <w:p w14:paraId="1BC70B05" w14:textId="1F186184" w:rsidR="00C4077C" w:rsidRPr="008B2EB8" w:rsidRDefault="00C4077C" w:rsidP="00C468B0">
      <w:pPr>
        <w:spacing w:after="0" w:line="240" w:lineRule="auto"/>
        <w:jc w:val="both"/>
      </w:pPr>
    </w:p>
    <w:p w14:paraId="3DFE919D" w14:textId="13B05558" w:rsidR="008C284D" w:rsidRPr="008B2EB8" w:rsidRDefault="00F64C7D" w:rsidP="00C468B0">
      <w:pPr>
        <w:spacing w:after="0" w:line="240" w:lineRule="auto"/>
        <w:jc w:val="both"/>
      </w:pPr>
      <w:r w:rsidRPr="008B2EB8">
        <w:t xml:space="preserve">Our prayer might </w:t>
      </w:r>
      <w:r w:rsidR="00751C9E" w:rsidRPr="008B2EB8">
        <w:t xml:space="preserve">go </w:t>
      </w:r>
      <w:r w:rsidRPr="008B2EB8">
        <w:t xml:space="preserve">something like this: </w:t>
      </w:r>
    </w:p>
    <w:p w14:paraId="6EC6BFA6" w14:textId="77777777" w:rsidR="001559F0" w:rsidRPr="008B2EB8" w:rsidRDefault="001559F0" w:rsidP="00C468B0">
      <w:pPr>
        <w:spacing w:after="0" w:line="240" w:lineRule="auto"/>
        <w:jc w:val="both"/>
      </w:pPr>
    </w:p>
    <w:p w14:paraId="6A2502DC" w14:textId="4D5131F0" w:rsidR="008C284D" w:rsidRPr="008B2EB8" w:rsidRDefault="008C284D" w:rsidP="00C468B0">
      <w:pPr>
        <w:spacing w:after="0" w:line="240" w:lineRule="auto"/>
        <w:jc w:val="center"/>
      </w:pPr>
      <w:r w:rsidRPr="008B2EB8">
        <w:rPr>
          <w:i/>
        </w:rPr>
        <w:t>God</w:t>
      </w:r>
      <w:r w:rsidR="00751C9E" w:rsidRPr="008B2EB8">
        <w:rPr>
          <w:i/>
        </w:rPr>
        <w:t xml:space="preserve"> and Creator</w:t>
      </w:r>
      <w:r w:rsidRPr="008B2EB8">
        <w:rPr>
          <w:i/>
        </w:rPr>
        <w:t>, I am ready to be Your creature</w:t>
      </w:r>
      <w:r w:rsidR="00751C9E" w:rsidRPr="008B2EB8">
        <w:rPr>
          <w:i/>
        </w:rPr>
        <w:t xml:space="preserve"> in karis relationship</w:t>
      </w:r>
      <w:r w:rsidRPr="008B2EB8">
        <w:rPr>
          <w:i/>
        </w:rPr>
        <w:t>. (Repeat)</w:t>
      </w:r>
    </w:p>
    <w:p w14:paraId="28EB8F0F" w14:textId="77777777" w:rsidR="007F2A15" w:rsidRPr="008B2EB8" w:rsidRDefault="007F2A15" w:rsidP="00C468B0">
      <w:pPr>
        <w:spacing w:after="0" w:line="240" w:lineRule="auto"/>
        <w:jc w:val="both"/>
      </w:pPr>
    </w:p>
    <w:p w14:paraId="6FDC03D2" w14:textId="77777777" w:rsidR="007F2A15" w:rsidRPr="008B2EB8" w:rsidRDefault="007F2A15" w:rsidP="00C468B0">
      <w:pPr>
        <w:spacing w:after="0" w:line="240" w:lineRule="auto"/>
        <w:jc w:val="both"/>
      </w:pPr>
      <w:r w:rsidRPr="008B2EB8">
        <w:t>Take a deep breath.</w:t>
      </w:r>
    </w:p>
    <w:p w14:paraId="135880D8" w14:textId="3FD3968A" w:rsidR="006A0291" w:rsidRPr="008B2EB8" w:rsidRDefault="006A0291" w:rsidP="006A0291">
      <w:pPr>
        <w:spacing w:after="0" w:line="240" w:lineRule="auto"/>
        <w:jc w:val="both"/>
        <w:rPr>
          <w:i/>
        </w:rPr>
      </w:pPr>
      <w:r w:rsidRPr="008B2EB8">
        <w:rPr>
          <w:i/>
        </w:rPr>
        <w:t xml:space="preserve">(If time permits, ask, “Does anyone have comments or questions about </w:t>
      </w:r>
      <w:r w:rsidR="008A1E80" w:rsidRPr="008B2EB8">
        <w:rPr>
          <w:i/>
        </w:rPr>
        <w:t>the</w:t>
      </w:r>
      <w:r w:rsidRPr="008B2EB8">
        <w:rPr>
          <w:i/>
        </w:rPr>
        <w:t xml:space="preserve"> Bible teaching?”)</w:t>
      </w:r>
    </w:p>
    <w:p w14:paraId="0ECE1769" w14:textId="77777777" w:rsidR="008C284D" w:rsidRPr="008B2EB8" w:rsidRDefault="008C284D" w:rsidP="00C468B0">
      <w:pPr>
        <w:spacing w:after="0" w:line="240" w:lineRule="auto"/>
        <w:jc w:val="both"/>
      </w:pPr>
    </w:p>
    <w:p w14:paraId="1364C202" w14:textId="77777777" w:rsidR="00285B9A" w:rsidRPr="008B2EB8" w:rsidRDefault="00285B9A" w:rsidP="00C468B0">
      <w:pPr>
        <w:spacing w:after="0" w:line="240" w:lineRule="auto"/>
        <w:jc w:val="both"/>
        <w:rPr>
          <w:b/>
        </w:rPr>
      </w:pPr>
      <w:r w:rsidRPr="008B2EB8">
        <w:rPr>
          <w:b/>
        </w:rPr>
        <w:t>1:</w:t>
      </w:r>
      <w:r w:rsidR="004168C1" w:rsidRPr="008B2EB8">
        <w:rPr>
          <w:b/>
        </w:rPr>
        <w:t xml:space="preserve">10 </w:t>
      </w:r>
      <w:r w:rsidRPr="008B2EB8">
        <w:rPr>
          <w:b/>
        </w:rPr>
        <w:tab/>
        <w:t>INTEGRATION</w:t>
      </w:r>
    </w:p>
    <w:p w14:paraId="1B73764F" w14:textId="77777777" w:rsidR="00B3226E" w:rsidRPr="008B2EB8" w:rsidRDefault="00B3226E" w:rsidP="00C468B0">
      <w:pPr>
        <w:spacing w:after="0" w:line="240" w:lineRule="auto"/>
        <w:jc w:val="both"/>
      </w:pPr>
    </w:p>
    <w:p w14:paraId="378E754A" w14:textId="4F20FF88" w:rsidR="00B3226E" w:rsidRPr="008B2EB8" w:rsidRDefault="00B3226E" w:rsidP="00C468B0">
      <w:pPr>
        <w:spacing w:after="0" w:line="240" w:lineRule="auto"/>
        <w:jc w:val="both"/>
        <w:rPr>
          <w:i/>
        </w:rPr>
      </w:pPr>
      <w:r w:rsidRPr="008B2EB8">
        <w:t xml:space="preserve">Sip some </w:t>
      </w:r>
      <w:r w:rsidR="00EA5132" w:rsidRPr="008B2EB8">
        <w:t xml:space="preserve">purified </w:t>
      </w:r>
      <w:r w:rsidRPr="008B2EB8">
        <w:t>water and prepare to take some notes. Assume your stillness posture</w:t>
      </w:r>
      <w:r w:rsidR="00EA5132" w:rsidRPr="008B2EB8">
        <w:t>,</w:t>
      </w:r>
      <w:r w:rsidRPr="008B2EB8">
        <w:t xml:space="preserve"> and breathe. </w:t>
      </w:r>
      <w:r w:rsidRPr="008B2EB8">
        <w:rPr>
          <w:i/>
        </w:rPr>
        <w:t xml:space="preserve">(Pause </w:t>
      </w:r>
      <w:r w:rsidR="002270DF" w:rsidRPr="008B2EB8">
        <w:rPr>
          <w:i/>
        </w:rPr>
        <w:t xml:space="preserve">for </w:t>
      </w:r>
      <w:r w:rsidRPr="008B2EB8">
        <w:rPr>
          <w:i/>
        </w:rPr>
        <w:t>10 seconds)</w:t>
      </w:r>
    </w:p>
    <w:p w14:paraId="7FAFD011" w14:textId="77777777" w:rsidR="00331ABD" w:rsidRPr="008B2EB8" w:rsidRDefault="00331ABD" w:rsidP="00C468B0">
      <w:pPr>
        <w:spacing w:after="0" w:line="240" w:lineRule="auto"/>
        <w:jc w:val="both"/>
      </w:pPr>
    </w:p>
    <w:p w14:paraId="1442F413" w14:textId="47E841E4" w:rsidR="00B3226E" w:rsidRPr="008B2EB8" w:rsidRDefault="00C32649" w:rsidP="00C468B0">
      <w:pPr>
        <w:spacing w:after="0" w:line="240" w:lineRule="auto"/>
        <w:jc w:val="both"/>
        <w:rPr>
          <w:i/>
        </w:rPr>
      </w:pPr>
      <w:r w:rsidRPr="008B2EB8">
        <w:t>Here is our integration focus</w:t>
      </w:r>
      <w:r w:rsidR="00B3226E" w:rsidRPr="008B2EB8">
        <w:t xml:space="preserve">: </w:t>
      </w:r>
      <w:r w:rsidR="00B3226E" w:rsidRPr="008B2EB8">
        <w:rPr>
          <w:i/>
        </w:rPr>
        <w:t>Consider living as a glorious creature serving the real God in a created world.</w:t>
      </w:r>
      <w:r w:rsidR="00B3226E" w:rsidRPr="008B2EB8">
        <w:t xml:space="preserve"> </w:t>
      </w:r>
      <w:r w:rsidR="00F155B1" w:rsidRPr="008B2EB8">
        <w:rPr>
          <w:i/>
        </w:rPr>
        <w:t xml:space="preserve">(Repeat) (Pause </w:t>
      </w:r>
      <w:r w:rsidR="002270DF" w:rsidRPr="008B2EB8">
        <w:rPr>
          <w:i/>
        </w:rPr>
        <w:t xml:space="preserve">for </w:t>
      </w:r>
      <w:r w:rsidR="00F155B1" w:rsidRPr="008B2EB8">
        <w:rPr>
          <w:i/>
        </w:rPr>
        <w:t>3</w:t>
      </w:r>
      <w:r w:rsidR="00B3226E" w:rsidRPr="008B2EB8">
        <w:rPr>
          <w:i/>
        </w:rPr>
        <w:t>0 seconds)</w:t>
      </w:r>
    </w:p>
    <w:p w14:paraId="679A3FF6" w14:textId="77777777" w:rsidR="00B3226E" w:rsidRPr="008B2EB8" w:rsidRDefault="00B3226E" w:rsidP="00C468B0">
      <w:pPr>
        <w:spacing w:after="0" w:line="240" w:lineRule="auto"/>
        <w:jc w:val="both"/>
      </w:pPr>
    </w:p>
    <w:p w14:paraId="2394B003" w14:textId="37764476" w:rsidR="00B3226E" w:rsidRPr="008B2EB8" w:rsidRDefault="00B3226E" w:rsidP="00C468B0">
      <w:pPr>
        <w:spacing w:after="0" w:line="240" w:lineRule="auto"/>
        <w:jc w:val="both"/>
      </w:pPr>
      <w:r w:rsidRPr="008B2EB8">
        <w:rPr>
          <w:b/>
        </w:rPr>
        <w:t>The</w:t>
      </w:r>
      <w:r w:rsidRPr="008B2EB8">
        <w:t xml:space="preserve"> </w:t>
      </w:r>
      <w:r w:rsidRPr="008B2EB8">
        <w:rPr>
          <w:b/>
        </w:rPr>
        <w:t>FAITH</w:t>
      </w:r>
      <w:r w:rsidRPr="008B2EB8">
        <w:t xml:space="preserve"> </w:t>
      </w:r>
      <w:r w:rsidRPr="008B2EB8">
        <w:rPr>
          <w:b/>
        </w:rPr>
        <w:t>Process</w:t>
      </w:r>
    </w:p>
    <w:p w14:paraId="1A312F4B" w14:textId="74390A11" w:rsidR="00B3226E" w:rsidRPr="008B2EB8" w:rsidRDefault="00B3226E" w:rsidP="00C468B0">
      <w:pPr>
        <w:spacing w:after="0" w:line="240" w:lineRule="auto"/>
        <w:jc w:val="both"/>
      </w:pPr>
      <w:r w:rsidRPr="008B2EB8">
        <w:rPr>
          <w:i/>
        </w:rPr>
        <w:t>(Choose from each section</w:t>
      </w:r>
      <w:r w:rsidR="00533F10" w:rsidRPr="008B2EB8">
        <w:rPr>
          <w:i/>
        </w:rPr>
        <w:t xml:space="preserve"> a few </w:t>
      </w:r>
      <w:r w:rsidR="002C160D" w:rsidRPr="008B2EB8">
        <w:rPr>
          <w:i/>
        </w:rPr>
        <w:t xml:space="preserve">sentences </w:t>
      </w:r>
      <w:r w:rsidR="00533F10" w:rsidRPr="008B2EB8">
        <w:rPr>
          <w:i/>
        </w:rPr>
        <w:t>that are meaningful to you</w:t>
      </w:r>
      <w:r w:rsidRPr="008B2EB8">
        <w:rPr>
          <w:i/>
        </w:rPr>
        <w:t>)</w:t>
      </w:r>
    </w:p>
    <w:p w14:paraId="00706B92" w14:textId="77777777" w:rsidR="005B5518" w:rsidRPr="008B2EB8" w:rsidRDefault="005B5518" w:rsidP="00C468B0">
      <w:pPr>
        <w:spacing w:after="0" w:line="240" w:lineRule="auto"/>
        <w:jc w:val="both"/>
      </w:pPr>
    </w:p>
    <w:p w14:paraId="75FBD1A3" w14:textId="77777777" w:rsidR="00B3226E" w:rsidRPr="008B2EB8" w:rsidRDefault="00B3226E" w:rsidP="00C468B0">
      <w:pPr>
        <w:widowControl w:val="0"/>
        <w:spacing w:after="0" w:line="240" w:lineRule="auto"/>
        <w:jc w:val="both"/>
        <w:rPr>
          <w:b/>
        </w:rPr>
      </w:pPr>
      <w:r w:rsidRPr="008B2EB8">
        <w:rPr>
          <w:b/>
        </w:rPr>
        <w:t>Feelings</w:t>
      </w:r>
    </w:p>
    <w:p w14:paraId="58A6576B" w14:textId="168410D4" w:rsidR="00B3226E" w:rsidRPr="008B2EB8" w:rsidRDefault="00B3226E" w:rsidP="00C468B0">
      <w:pPr>
        <w:widowControl w:val="0"/>
        <w:spacing w:after="0" w:line="240" w:lineRule="auto"/>
        <w:jc w:val="both"/>
      </w:pPr>
      <w:r w:rsidRPr="008B2EB8">
        <w:t xml:space="preserve">As you </w:t>
      </w:r>
      <w:r w:rsidRPr="008B2EB8">
        <w:rPr>
          <w:i/>
        </w:rPr>
        <w:t>consider</w:t>
      </w:r>
      <w:r w:rsidRPr="008B2EB8">
        <w:rPr>
          <w:rFonts w:cstheme="minorHAnsi"/>
          <w:i/>
        </w:rPr>
        <w:t xml:space="preserve"> </w:t>
      </w:r>
      <w:r w:rsidRPr="008B2EB8">
        <w:rPr>
          <w:i/>
        </w:rPr>
        <w:t>living as a glorious creature serving the real God in a created world</w:t>
      </w:r>
      <w:r w:rsidRPr="008B2EB8">
        <w:t xml:space="preserve">, how does </w:t>
      </w:r>
      <w:r w:rsidR="009A0AA5" w:rsidRPr="008B2EB8">
        <w:t>it</w:t>
      </w:r>
      <w:r w:rsidRPr="008B2EB8">
        <w:t xml:space="preserve"> feel? </w:t>
      </w:r>
      <w:r w:rsidRPr="008B2EB8">
        <w:rPr>
          <w:i/>
        </w:rPr>
        <w:t xml:space="preserve">(Pause) </w:t>
      </w:r>
      <w:r w:rsidRPr="008B2EB8">
        <w:t>Your feelings are yours to teach you about yourself, to guide you, and to train you. They can often be uncomfortable.</w:t>
      </w:r>
      <w:r w:rsidRPr="008B2EB8">
        <w:rPr>
          <w:i/>
        </w:rPr>
        <w:t xml:space="preserve"> (Pause) </w:t>
      </w:r>
      <w:r w:rsidRPr="008B2EB8">
        <w:t>You can learn to recognize and honor your feelings without allowing them to master you. Recognize with compassion whatever you may be experiencing</w:t>
      </w:r>
      <w:r w:rsidR="00E538E6" w:rsidRPr="008B2EB8">
        <w:t>,</w:t>
      </w:r>
      <w:r w:rsidRPr="008B2EB8">
        <w:t xml:space="preserve"> and breathe. </w:t>
      </w:r>
      <w:r w:rsidRPr="008B2EB8">
        <w:rPr>
          <w:i/>
        </w:rPr>
        <w:t xml:space="preserve">(Pause </w:t>
      </w:r>
      <w:r w:rsidR="003D44CB" w:rsidRPr="008B2EB8">
        <w:rPr>
          <w:i/>
        </w:rPr>
        <w:t xml:space="preserve">for </w:t>
      </w:r>
      <w:r w:rsidRPr="008B2EB8">
        <w:rPr>
          <w:i/>
        </w:rPr>
        <w:t xml:space="preserve">30 seconds) </w:t>
      </w:r>
    </w:p>
    <w:p w14:paraId="007491CC" w14:textId="77777777" w:rsidR="00B3226E" w:rsidRPr="008B2EB8" w:rsidRDefault="00B3226E" w:rsidP="00C468B0">
      <w:pPr>
        <w:spacing w:after="0" w:line="240" w:lineRule="auto"/>
        <w:jc w:val="both"/>
      </w:pPr>
    </w:p>
    <w:p w14:paraId="1309DE22" w14:textId="77777777" w:rsidR="00B3226E" w:rsidRPr="008B2EB8" w:rsidRDefault="00B3226E" w:rsidP="00C468B0">
      <w:pPr>
        <w:spacing w:after="0" w:line="240" w:lineRule="auto"/>
        <w:jc w:val="both"/>
        <w:rPr>
          <w:b/>
        </w:rPr>
      </w:pPr>
      <w:r w:rsidRPr="008B2EB8">
        <w:rPr>
          <w:b/>
        </w:rPr>
        <w:t>Awareness without judgment</w:t>
      </w:r>
    </w:p>
    <w:p w14:paraId="7C9B7978" w14:textId="1BD34D4B" w:rsidR="00B3226E" w:rsidRPr="008B2EB8" w:rsidRDefault="00B3226E" w:rsidP="00C468B0">
      <w:pPr>
        <w:spacing w:after="0" w:line="240" w:lineRule="auto"/>
        <w:jc w:val="both"/>
        <w:rPr>
          <w:b/>
        </w:rPr>
      </w:pPr>
      <w:r w:rsidRPr="008B2EB8">
        <w:t>Allow whatever you are experiencing to rest in your awareness. You might notice a compulsion to push thoughts or feelings away,</w:t>
      </w:r>
      <w:r w:rsidR="00DB53A1" w:rsidRPr="008B2EB8">
        <w:t xml:space="preserve"> </w:t>
      </w:r>
      <w:r w:rsidR="00C362E3" w:rsidRPr="008B2EB8">
        <w:t>to judge</w:t>
      </w:r>
      <w:r w:rsidR="002270DF" w:rsidRPr="008B2EB8">
        <w:t xml:space="preserve"> them,</w:t>
      </w:r>
      <w:r w:rsidR="00C362E3" w:rsidRPr="008B2EB8">
        <w:t xml:space="preserve"> or </w:t>
      </w:r>
      <w:r w:rsidR="00F44093" w:rsidRPr="008B2EB8">
        <w:t xml:space="preserve">to </w:t>
      </w:r>
      <w:r w:rsidR="00C362E3" w:rsidRPr="008B2EB8">
        <w:t>justify them.</w:t>
      </w:r>
      <w:r w:rsidRPr="008B2EB8">
        <w:t xml:space="preserve"> </w:t>
      </w:r>
      <w:r w:rsidR="006549C7" w:rsidRPr="008B2EB8">
        <w:t>We</w:t>
      </w:r>
      <w:r w:rsidRPr="008B2EB8">
        <w:t xml:space="preserve"> often flush </w:t>
      </w:r>
      <w:r w:rsidR="006549C7" w:rsidRPr="008B2EB8">
        <w:t xml:space="preserve">real feelings or thoughts from </w:t>
      </w:r>
      <w:r w:rsidRPr="008B2EB8">
        <w:t xml:space="preserve">our awareness before they have a chance to teach </w:t>
      </w:r>
      <w:r w:rsidR="006549C7" w:rsidRPr="008B2EB8">
        <w:t>us</w:t>
      </w:r>
      <w:r w:rsidRPr="008B2EB8">
        <w:t xml:space="preserve">. </w:t>
      </w:r>
      <w:r w:rsidR="00913EE9" w:rsidRPr="008B2EB8">
        <w:rPr>
          <w:i/>
          <w:iCs/>
        </w:rPr>
        <w:t xml:space="preserve">(Pause) </w:t>
      </w:r>
      <w:r w:rsidRPr="008B2EB8">
        <w:t>Breathe</w:t>
      </w:r>
      <w:r w:rsidR="002270DF" w:rsidRPr="008B2EB8">
        <w:t>,</w:t>
      </w:r>
      <w:r w:rsidRPr="008B2EB8">
        <w:t xml:space="preserve"> and hold your experience up to the light as you </w:t>
      </w:r>
      <w:r w:rsidRPr="008B2EB8">
        <w:rPr>
          <w:i/>
        </w:rPr>
        <w:t>c</w:t>
      </w:r>
      <w:r w:rsidRPr="008B2EB8">
        <w:rPr>
          <w:rFonts w:cstheme="minorHAnsi"/>
          <w:i/>
        </w:rPr>
        <w:t xml:space="preserve">onsider </w:t>
      </w:r>
      <w:r w:rsidRPr="008B2EB8">
        <w:rPr>
          <w:i/>
        </w:rPr>
        <w:t>living as a glorious creature serving the real God in a created world</w:t>
      </w:r>
      <w:r w:rsidRPr="008B2EB8">
        <w:t xml:space="preserve">. Feelings and passing thoughts are not right or </w:t>
      </w:r>
      <w:r w:rsidR="002270DF" w:rsidRPr="008B2EB8">
        <w:t>wrong; they</w:t>
      </w:r>
      <w:r w:rsidRPr="008B2EB8">
        <w:t xml:space="preserve"> just are. Give yourself permission now to explore them without judgment, and breathe. </w:t>
      </w:r>
      <w:r w:rsidRPr="008B2EB8">
        <w:rPr>
          <w:i/>
        </w:rPr>
        <w:t xml:space="preserve">(Pause </w:t>
      </w:r>
      <w:r w:rsidR="002270DF" w:rsidRPr="008B2EB8">
        <w:rPr>
          <w:i/>
        </w:rPr>
        <w:t xml:space="preserve">for </w:t>
      </w:r>
      <w:r w:rsidRPr="008B2EB8">
        <w:rPr>
          <w:i/>
        </w:rPr>
        <w:t>30 seconds)</w:t>
      </w:r>
    </w:p>
    <w:p w14:paraId="738FE1FF" w14:textId="77777777" w:rsidR="00B3226E" w:rsidRPr="008B2EB8" w:rsidRDefault="00B3226E" w:rsidP="00C468B0">
      <w:pPr>
        <w:spacing w:after="0" w:line="240" w:lineRule="auto"/>
        <w:jc w:val="both"/>
      </w:pPr>
    </w:p>
    <w:p w14:paraId="71DDDD5C" w14:textId="67D8F9A2" w:rsidR="00B3226E" w:rsidRPr="008B2EB8" w:rsidRDefault="00B3226E" w:rsidP="00C468B0">
      <w:pPr>
        <w:spacing w:after="0" w:line="240" w:lineRule="auto"/>
        <w:jc w:val="both"/>
        <w:rPr>
          <w:b/>
        </w:rPr>
      </w:pPr>
      <w:r w:rsidRPr="008B2EB8">
        <w:rPr>
          <w:b/>
        </w:rPr>
        <w:t>Inquiry</w:t>
      </w:r>
      <w:r w:rsidR="006F5589" w:rsidRPr="008B2EB8">
        <w:rPr>
          <w:b/>
        </w:rPr>
        <w:t>: What is</w:t>
      </w:r>
      <w:r w:rsidRPr="008B2EB8">
        <w:rPr>
          <w:b/>
        </w:rPr>
        <w:t xml:space="preserve"> my body saying?</w:t>
      </w:r>
    </w:p>
    <w:p w14:paraId="239A9A23" w14:textId="01774191" w:rsidR="00D35BC3" w:rsidRPr="008B2EB8" w:rsidRDefault="00B3226E" w:rsidP="00C468B0">
      <w:pPr>
        <w:spacing w:after="0" w:line="240" w:lineRule="auto"/>
        <w:jc w:val="both"/>
      </w:pPr>
      <w:r w:rsidRPr="008B2EB8">
        <w:t>Breathe</w:t>
      </w:r>
      <w:r w:rsidR="002270DF" w:rsidRPr="008B2EB8">
        <w:t>,</w:t>
      </w:r>
      <w:r w:rsidRPr="008B2EB8">
        <w:t xml:space="preserve"> and bring your attention to your body. Lovingly notice what it is doing as you </w:t>
      </w:r>
      <w:r w:rsidRPr="008B2EB8">
        <w:rPr>
          <w:i/>
        </w:rPr>
        <w:t>consider living as a glorious creature serving the real God</w:t>
      </w:r>
      <w:r w:rsidRPr="008B2EB8">
        <w:t xml:space="preserve">. What sensations are there? </w:t>
      </w:r>
      <w:r w:rsidRPr="008B2EB8">
        <w:rPr>
          <w:i/>
        </w:rPr>
        <w:t xml:space="preserve">(Pause) </w:t>
      </w:r>
      <w:r w:rsidRPr="008B2EB8">
        <w:t xml:space="preserve">Your body is always talking to you. You may not understand its language right now, but you can observe. For example, you might </w:t>
      </w:r>
      <w:r w:rsidR="001B10C6" w:rsidRPr="008B2EB8">
        <w:t xml:space="preserve">notice </w:t>
      </w:r>
      <w:r w:rsidRPr="008B2EB8">
        <w:t xml:space="preserve">what disbelief or </w:t>
      </w:r>
      <w:r w:rsidR="00FF416A" w:rsidRPr="008B2EB8">
        <w:t>potential</w:t>
      </w:r>
      <w:r w:rsidRPr="008B2EB8">
        <w:t xml:space="preserve"> feels like in your body. </w:t>
      </w:r>
      <w:r w:rsidRPr="008B2EB8">
        <w:rPr>
          <w:i/>
        </w:rPr>
        <w:t>(Pause)</w:t>
      </w:r>
      <w:r w:rsidRPr="008B2EB8">
        <w:t xml:space="preserve"> </w:t>
      </w:r>
      <w:r w:rsidR="00D35BC3" w:rsidRPr="008B2EB8">
        <w:t xml:space="preserve">If your sensations are uncomfortable, you can move your attention to </w:t>
      </w:r>
      <w:r w:rsidR="002270DF" w:rsidRPr="008B2EB8">
        <w:t>an area of your body</w:t>
      </w:r>
      <w:r w:rsidR="004D66E0" w:rsidRPr="008B2EB8">
        <w:t xml:space="preserve"> that is not reacting</w:t>
      </w:r>
      <w:r w:rsidR="002270DF" w:rsidRPr="008B2EB8">
        <w:t>,</w:t>
      </w:r>
      <w:r w:rsidR="00D35BC3" w:rsidRPr="008B2EB8">
        <w:t xml:space="preserve"> and rest. When you are ready, return to observe those uncomfortable sensations. Breathe.</w:t>
      </w:r>
      <w:r w:rsidR="00762152" w:rsidRPr="008B2EB8">
        <w:t xml:space="preserve"> </w:t>
      </w:r>
      <w:r w:rsidR="00D35BC3" w:rsidRPr="008B2EB8">
        <w:rPr>
          <w:i/>
          <w:iCs/>
        </w:rPr>
        <w:t>(Pause</w:t>
      </w:r>
      <w:r w:rsidR="002270DF" w:rsidRPr="008B2EB8">
        <w:rPr>
          <w:i/>
          <w:iCs/>
        </w:rPr>
        <w:t xml:space="preserve"> for</w:t>
      </w:r>
      <w:r w:rsidR="00D35BC3" w:rsidRPr="008B2EB8">
        <w:rPr>
          <w:i/>
          <w:iCs/>
        </w:rPr>
        <w:t xml:space="preserve"> 30 seconds)</w:t>
      </w:r>
    </w:p>
    <w:p w14:paraId="159F92AC" w14:textId="4166D8C1" w:rsidR="00E76A22" w:rsidRPr="008B2EB8" w:rsidRDefault="00E76A22" w:rsidP="00C468B0">
      <w:pPr>
        <w:spacing w:after="0" w:line="240" w:lineRule="auto"/>
        <w:jc w:val="both"/>
      </w:pPr>
    </w:p>
    <w:p w14:paraId="151343BC" w14:textId="77777777" w:rsidR="00B3226E" w:rsidRPr="008B2EB8" w:rsidRDefault="00B3226E" w:rsidP="00C468B0">
      <w:pPr>
        <w:spacing w:after="0" w:line="240" w:lineRule="auto"/>
        <w:jc w:val="both"/>
        <w:rPr>
          <w:b/>
        </w:rPr>
      </w:pPr>
      <w:r w:rsidRPr="008B2EB8">
        <w:rPr>
          <w:b/>
        </w:rPr>
        <w:t>Talk to Jesus</w:t>
      </w:r>
    </w:p>
    <w:p w14:paraId="1F1A39A0" w14:textId="4AB934DE" w:rsidR="00B3226E" w:rsidRPr="008B2EB8" w:rsidRDefault="00B3226E" w:rsidP="00C468B0">
      <w:pPr>
        <w:spacing w:after="0" w:line="240" w:lineRule="auto"/>
        <w:jc w:val="both"/>
        <w:rPr>
          <w:i/>
        </w:rPr>
      </w:pPr>
      <w:r w:rsidRPr="008B2EB8">
        <w:t xml:space="preserve">You might imagine that you are leaning back in the </w:t>
      </w:r>
      <w:r w:rsidR="00D122AB" w:rsidRPr="008B2EB8">
        <w:t xml:space="preserve">safe and loving </w:t>
      </w:r>
      <w:r w:rsidRPr="008B2EB8">
        <w:t xml:space="preserve">arms of Jesus </w:t>
      </w:r>
      <w:r w:rsidR="001B10C6" w:rsidRPr="008B2EB8">
        <w:t xml:space="preserve">as </w:t>
      </w:r>
      <w:r w:rsidRPr="008B2EB8">
        <w:t xml:space="preserve">together you </w:t>
      </w:r>
      <w:r w:rsidR="001B10C6" w:rsidRPr="008B2EB8">
        <w:rPr>
          <w:i/>
        </w:rPr>
        <w:t xml:space="preserve">consider living </w:t>
      </w:r>
      <w:r w:rsidRPr="008B2EB8">
        <w:rPr>
          <w:i/>
        </w:rPr>
        <w:t>as a glorious creature serving the real God in a created world</w:t>
      </w:r>
      <w:r w:rsidRPr="008B2EB8">
        <w:t xml:space="preserve">. Does that feel comfortable, uncomfortable, or are you shutting down? Just observe. </w:t>
      </w:r>
      <w:r w:rsidRPr="008B2EB8">
        <w:rPr>
          <w:i/>
        </w:rPr>
        <w:t>(Pause)</w:t>
      </w:r>
      <w:r w:rsidRPr="008B2EB8">
        <w:t xml:space="preserve"> Do you judge </w:t>
      </w:r>
      <w:r w:rsidR="000D74E0" w:rsidRPr="008B2EB8">
        <w:t>the idea of glorious living</w:t>
      </w:r>
      <w:r w:rsidRPr="008B2EB8">
        <w:t xml:space="preserve"> as good or bad? What are your reasons? What story do you want to tell? </w:t>
      </w:r>
      <w:r w:rsidRPr="008B2EB8">
        <w:rPr>
          <w:i/>
        </w:rPr>
        <w:t>(Pause)</w:t>
      </w:r>
      <w:r w:rsidRPr="008B2EB8">
        <w:t xml:space="preserve"> </w:t>
      </w:r>
      <w:r w:rsidRPr="008B2EB8">
        <w:rPr>
          <w:rFonts w:cstheme="minorHAnsi"/>
        </w:rPr>
        <w:t xml:space="preserve">Is this experience a regular pattern in your life? </w:t>
      </w:r>
      <w:r w:rsidRPr="008B2EB8">
        <w:rPr>
          <w:i/>
        </w:rPr>
        <w:t>(Pause)</w:t>
      </w:r>
      <w:r w:rsidRPr="008B2EB8">
        <w:t xml:space="preserve"> Are you afraid of something</w:t>
      </w:r>
      <w:r w:rsidR="002270DF" w:rsidRPr="008B2EB8">
        <w:t>—</w:t>
      </w:r>
      <w:r w:rsidRPr="008B2EB8">
        <w:t xml:space="preserve">of loss, of </w:t>
      </w:r>
      <w:r w:rsidR="001B10C6" w:rsidRPr="008B2EB8">
        <w:t>what is possible</w:t>
      </w:r>
      <w:r w:rsidRPr="008B2EB8">
        <w:t xml:space="preserve">, of others, or of yourself? Observe your responses as just information, and breathe with </w:t>
      </w:r>
      <w:r w:rsidR="00E538E6" w:rsidRPr="008B2EB8">
        <w:t xml:space="preserve">a </w:t>
      </w:r>
      <w:r w:rsidRPr="008B2EB8">
        <w:t xml:space="preserve">long exhaling breath. </w:t>
      </w:r>
      <w:r w:rsidRPr="008B2EB8">
        <w:rPr>
          <w:i/>
        </w:rPr>
        <w:t xml:space="preserve">(Pause </w:t>
      </w:r>
      <w:r w:rsidR="002270DF" w:rsidRPr="008B2EB8">
        <w:rPr>
          <w:i/>
        </w:rPr>
        <w:t xml:space="preserve">for </w:t>
      </w:r>
      <w:r w:rsidRPr="008B2EB8">
        <w:rPr>
          <w:i/>
        </w:rPr>
        <w:t>30 seconds)</w:t>
      </w:r>
    </w:p>
    <w:p w14:paraId="4C216458" w14:textId="77777777" w:rsidR="00B3226E" w:rsidRPr="008B2EB8" w:rsidRDefault="00B3226E" w:rsidP="00C468B0">
      <w:pPr>
        <w:spacing w:after="0" w:line="240" w:lineRule="auto"/>
        <w:jc w:val="both"/>
      </w:pPr>
    </w:p>
    <w:p w14:paraId="38135498" w14:textId="77777777" w:rsidR="00B3226E" w:rsidRPr="008B2EB8" w:rsidRDefault="00B3226E" w:rsidP="00C468B0">
      <w:pPr>
        <w:spacing w:after="0" w:line="240" w:lineRule="auto"/>
        <w:jc w:val="both"/>
        <w:rPr>
          <w:b/>
        </w:rPr>
      </w:pPr>
      <w:r w:rsidRPr="008B2EB8">
        <w:rPr>
          <w:b/>
        </w:rPr>
        <w:t xml:space="preserve">Heal </w:t>
      </w:r>
    </w:p>
    <w:p w14:paraId="58A10FC7" w14:textId="2FFF0666" w:rsidR="00B3226E" w:rsidRPr="008B2EB8" w:rsidRDefault="00B3226E" w:rsidP="00C468B0">
      <w:pPr>
        <w:spacing w:after="0" w:line="240" w:lineRule="auto"/>
        <w:jc w:val="both"/>
      </w:pPr>
      <w:r w:rsidRPr="008B2EB8">
        <w:t xml:space="preserve">God created </w:t>
      </w:r>
      <w:r w:rsidR="00C32649" w:rsidRPr="008B2EB8">
        <w:t>you</w:t>
      </w:r>
      <w:r w:rsidRPr="008B2EB8">
        <w:t xml:space="preserve"> to have all of these feelings, and for thousands of years human beings have been feeling like you </w:t>
      </w:r>
      <w:r w:rsidR="00520BA9" w:rsidRPr="008B2EB8">
        <w:t>feel</w:t>
      </w:r>
      <w:r w:rsidRPr="008B2EB8">
        <w:t xml:space="preserve"> when they have </w:t>
      </w:r>
      <w:r w:rsidRPr="008B2EB8">
        <w:rPr>
          <w:i/>
        </w:rPr>
        <w:t>considered</w:t>
      </w:r>
      <w:r w:rsidRPr="008B2EB8">
        <w:t xml:space="preserve"> </w:t>
      </w:r>
      <w:r w:rsidRPr="008B2EB8">
        <w:rPr>
          <w:i/>
        </w:rPr>
        <w:t>living as a glorious creature serving the real God in a created world</w:t>
      </w:r>
      <w:r w:rsidRPr="008B2EB8">
        <w:rPr>
          <w:rFonts w:cstheme="minorHAnsi"/>
          <w:i/>
        </w:rPr>
        <w:t>.</w:t>
      </w:r>
      <w:r w:rsidRPr="008B2EB8">
        <w:t xml:space="preserve"> You are </w:t>
      </w:r>
      <w:r w:rsidR="00520BA9" w:rsidRPr="008B2EB8">
        <w:t>a human creature</w:t>
      </w:r>
      <w:r w:rsidR="00913EE9" w:rsidRPr="008B2EB8">
        <w:t>,</w:t>
      </w:r>
      <w:r w:rsidR="00520BA9" w:rsidRPr="008B2EB8">
        <w:t xml:space="preserve"> and </w:t>
      </w:r>
      <w:r w:rsidR="00913EE9" w:rsidRPr="008B2EB8">
        <w:t xml:space="preserve">you </w:t>
      </w:r>
      <w:r w:rsidR="00520BA9" w:rsidRPr="008B2EB8">
        <w:t xml:space="preserve">are </w:t>
      </w:r>
      <w:r w:rsidRPr="008B2EB8">
        <w:t xml:space="preserve">not alone in your feelings. </w:t>
      </w:r>
      <w:r w:rsidRPr="008B2EB8">
        <w:rPr>
          <w:i/>
        </w:rPr>
        <w:t xml:space="preserve">(Pause) </w:t>
      </w:r>
      <w:r w:rsidRPr="008B2EB8">
        <w:t>Feelings are just chemical reactions in our bodies bringing us information. With training</w:t>
      </w:r>
      <w:r w:rsidR="00DB53A1" w:rsidRPr="008B2EB8">
        <w:t>,</w:t>
      </w:r>
      <w:r w:rsidRPr="008B2EB8">
        <w:t xml:space="preserve"> we can choose what we will do with </w:t>
      </w:r>
      <w:r w:rsidR="003F10D9" w:rsidRPr="008B2EB8">
        <w:t>that information</w:t>
      </w:r>
      <w:r w:rsidRPr="008B2EB8">
        <w:t>.</w:t>
      </w:r>
      <w:r w:rsidR="008922BC" w:rsidRPr="008B2EB8">
        <w:t xml:space="preserve"> We can learn something from what we are experiencing.</w:t>
      </w:r>
      <w:r w:rsidRPr="008B2EB8">
        <w:t xml:space="preserve"> </w:t>
      </w:r>
      <w:r w:rsidRPr="008B2EB8">
        <w:rPr>
          <w:i/>
        </w:rPr>
        <w:t>(Pause)</w:t>
      </w:r>
      <w:r w:rsidRPr="008B2EB8">
        <w:t xml:space="preserve"> When a fear or judgment signals you through the body</w:t>
      </w:r>
      <w:r w:rsidR="009F7DA6" w:rsidRPr="008B2EB8">
        <w:t>,</w:t>
      </w:r>
      <w:r w:rsidRPr="008B2EB8">
        <w:t xml:space="preserve"> you can focus on your body and your breath rather than getting caught up in a story and reacting. Breathe</w:t>
      </w:r>
      <w:r w:rsidR="002270DF" w:rsidRPr="008B2EB8">
        <w:t>,</w:t>
      </w:r>
      <w:r w:rsidRPr="008B2EB8">
        <w:t xml:space="preserve"> and allow yourself to feel some compassion for everyone who embraces this possibility</w:t>
      </w:r>
      <w:r w:rsidR="001B10C6" w:rsidRPr="008B2EB8">
        <w:t xml:space="preserve"> of real glory</w:t>
      </w:r>
      <w:r w:rsidRPr="008B2EB8">
        <w:t xml:space="preserve">. Help your body process </w:t>
      </w:r>
      <w:r w:rsidR="002270DF" w:rsidRPr="008B2EB8">
        <w:t xml:space="preserve">with </w:t>
      </w:r>
      <w:r w:rsidR="00E538E6" w:rsidRPr="008B2EB8">
        <w:t xml:space="preserve">a </w:t>
      </w:r>
      <w:r w:rsidRPr="008B2EB8">
        <w:t xml:space="preserve">long exhaling breath. </w:t>
      </w:r>
      <w:r w:rsidRPr="008B2EB8">
        <w:rPr>
          <w:i/>
        </w:rPr>
        <w:t xml:space="preserve">(Pause </w:t>
      </w:r>
      <w:r w:rsidR="002270DF" w:rsidRPr="008B2EB8">
        <w:rPr>
          <w:i/>
        </w:rPr>
        <w:t xml:space="preserve">for </w:t>
      </w:r>
      <w:r w:rsidRPr="008B2EB8">
        <w:rPr>
          <w:i/>
        </w:rPr>
        <w:t>30 seconds)</w:t>
      </w:r>
    </w:p>
    <w:p w14:paraId="0CFAB350" w14:textId="70CFB371" w:rsidR="00B3226E" w:rsidRPr="008B2EB8" w:rsidRDefault="00B3226E" w:rsidP="00C468B0">
      <w:pPr>
        <w:spacing w:after="0" w:line="240" w:lineRule="auto"/>
        <w:jc w:val="both"/>
      </w:pPr>
    </w:p>
    <w:p w14:paraId="08BDAC27" w14:textId="77777777" w:rsidR="00B3226E" w:rsidRPr="008B2EB8" w:rsidRDefault="00B3226E" w:rsidP="00C468B0">
      <w:pPr>
        <w:spacing w:after="0" w:line="240" w:lineRule="auto"/>
        <w:jc w:val="both"/>
      </w:pPr>
      <w:r w:rsidRPr="008B2EB8">
        <w:t>Pause. Take a deep breath.</w:t>
      </w:r>
    </w:p>
    <w:p w14:paraId="440B7CA0" w14:textId="1031ABD7" w:rsidR="00701882" w:rsidRPr="008B2EB8" w:rsidRDefault="00701882" w:rsidP="00701882">
      <w:pPr>
        <w:spacing w:after="0" w:line="240" w:lineRule="auto"/>
        <w:jc w:val="both"/>
        <w:rPr>
          <w:i/>
        </w:rPr>
      </w:pPr>
      <w:r w:rsidRPr="008B2EB8">
        <w:rPr>
          <w:i/>
        </w:rPr>
        <w:t xml:space="preserve">(If time permits, ask, “Does anyone have comments or questions about </w:t>
      </w:r>
      <w:r w:rsidR="008A1E80" w:rsidRPr="008B2EB8">
        <w:rPr>
          <w:i/>
        </w:rPr>
        <w:t>the</w:t>
      </w:r>
      <w:r w:rsidRPr="008B2EB8">
        <w:rPr>
          <w:i/>
        </w:rPr>
        <w:t xml:space="preserve"> integration?</w:t>
      </w:r>
      <w:r w:rsidR="006A0291" w:rsidRPr="008B2EB8">
        <w:rPr>
          <w:i/>
        </w:rPr>
        <w:t>”</w:t>
      </w:r>
      <w:r w:rsidRPr="008B2EB8">
        <w:rPr>
          <w:i/>
        </w:rPr>
        <w:t>)</w:t>
      </w:r>
    </w:p>
    <w:p w14:paraId="6B71AAD8" w14:textId="77777777" w:rsidR="00B3226E" w:rsidRPr="008B2EB8" w:rsidRDefault="00B3226E" w:rsidP="00C468B0">
      <w:pPr>
        <w:spacing w:after="0" w:line="240" w:lineRule="auto"/>
        <w:jc w:val="both"/>
      </w:pPr>
    </w:p>
    <w:p w14:paraId="02B4028E" w14:textId="77777777" w:rsidR="00B3226E" w:rsidRPr="008B2EB8" w:rsidRDefault="00B3226E" w:rsidP="00C468B0">
      <w:pPr>
        <w:spacing w:after="0" w:line="240" w:lineRule="auto"/>
        <w:jc w:val="both"/>
      </w:pPr>
      <w:r w:rsidRPr="008B2EB8">
        <w:rPr>
          <w:b/>
        </w:rPr>
        <w:t>1:28</w:t>
      </w:r>
      <w:r w:rsidRPr="008B2EB8">
        <w:rPr>
          <w:b/>
        </w:rPr>
        <w:tab/>
        <w:t>ENDING PRAYER</w:t>
      </w:r>
    </w:p>
    <w:p w14:paraId="4ED2AC38" w14:textId="77777777" w:rsidR="00B3226E" w:rsidRPr="008B2EB8" w:rsidRDefault="00B3226E" w:rsidP="00C468B0">
      <w:pPr>
        <w:widowControl w:val="0"/>
        <w:spacing w:after="0" w:line="240" w:lineRule="auto"/>
        <w:jc w:val="both"/>
      </w:pPr>
    </w:p>
    <w:p w14:paraId="0325C7C0" w14:textId="609E3B42" w:rsidR="00B3226E" w:rsidRPr="008B2EB8" w:rsidRDefault="00B3226E" w:rsidP="00C468B0">
      <w:pPr>
        <w:widowControl w:val="0"/>
        <w:spacing w:after="0" w:line="240" w:lineRule="auto"/>
        <w:jc w:val="both"/>
      </w:pPr>
      <w:r w:rsidRPr="008B2EB8">
        <w:t>Dear Father and Creator,</w:t>
      </w:r>
    </w:p>
    <w:p w14:paraId="2F7EF5D4" w14:textId="18A83D43" w:rsidR="0069553F" w:rsidRPr="008B2EB8" w:rsidRDefault="0069553F" w:rsidP="00C468B0">
      <w:pPr>
        <w:widowControl w:val="0"/>
        <w:spacing w:after="0" w:line="240" w:lineRule="auto"/>
        <w:jc w:val="both"/>
      </w:pPr>
      <w:r w:rsidRPr="008B2EB8">
        <w:t xml:space="preserve">We are so grateful for this time together. Hold us in the power of this new understanding as You guide us to our glory and to the truth. Lead us to the next step in our healing this week as we co-labor with You to reorient our lives </w:t>
      </w:r>
      <w:r w:rsidR="00FF416A" w:rsidRPr="008B2EB8">
        <w:t>for</w:t>
      </w:r>
      <w:r w:rsidRPr="008B2EB8">
        <w:t xml:space="preserve"> a more effective flow and to flourish in our connection with our True Self, with the Creation, and with You, for the glory and honor of our Lord Jesus. Amen</w:t>
      </w:r>
      <w:r w:rsidR="0090320B" w:rsidRPr="008B2EB8">
        <w:t>.</w:t>
      </w:r>
    </w:p>
    <w:p w14:paraId="7834C548" w14:textId="77777777" w:rsidR="00B3226E" w:rsidRPr="008B2EB8" w:rsidRDefault="00B3226E" w:rsidP="00C468B0">
      <w:pPr>
        <w:spacing w:after="0" w:line="240" w:lineRule="auto"/>
        <w:jc w:val="both"/>
      </w:pPr>
    </w:p>
    <w:p w14:paraId="1B815EA8" w14:textId="77777777" w:rsidR="00B3226E" w:rsidRPr="008B2EB8" w:rsidRDefault="00B3226E" w:rsidP="00C468B0">
      <w:pPr>
        <w:spacing w:after="0" w:line="240" w:lineRule="auto"/>
        <w:jc w:val="both"/>
      </w:pPr>
      <w:r w:rsidRPr="008B2EB8">
        <w:t>Take a deep breath.</w:t>
      </w:r>
    </w:p>
    <w:p w14:paraId="10B05B1A" w14:textId="3FE9433C" w:rsidR="00701882" w:rsidRPr="008B2EB8" w:rsidRDefault="00701882" w:rsidP="00701882">
      <w:pPr>
        <w:spacing w:after="0" w:line="240" w:lineRule="auto"/>
        <w:jc w:val="both"/>
        <w:rPr>
          <w:i/>
        </w:rPr>
      </w:pPr>
      <w:r w:rsidRPr="008B2EB8">
        <w:rPr>
          <w:i/>
        </w:rPr>
        <w:t>(If time permits, ask, “Does anyone have comments or questions about this meeting?</w:t>
      </w:r>
      <w:r w:rsidR="006A0291" w:rsidRPr="008B2EB8">
        <w:rPr>
          <w:i/>
        </w:rPr>
        <w:t>”</w:t>
      </w:r>
      <w:r w:rsidRPr="008B2EB8">
        <w:rPr>
          <w:i/>
        </w:rPr>
        <w:t>)</w:t>
      </w:r>
    </w:p>
    <w:p w14:paraId="7E21385E" w14:textId="77777777" w:rsidR="005B5518" w:rsidRPr="008B2EB8" w:rsidRDefault="005B5518" w:rsidP="00C468B0">
      <w:pPr>
        <w:spacing w:after="0" w:line="240" w:lineRule="auto"/>
        <w:jc w:val="both"/>
        <w:rPr>
          <w:b/>
        </w:rPr>
      </w:pPr>
    </w:p>
    <w:p w14:paraId="5899472B" w14:textId="499BEEB3" w:rsidR="00364554" w:rsidRPr="008B2EB8" w:rsidRDefault="00364554" w:rsidP="00C468B0">
      <w:pPr>
        <w:spacing w:after="0" w:line="240" w:lineRule="auto"/>
        <w:jc w:val="both"/>
        <w:rPr>
          <w:b/>
        </w:rPr>
      </w:pPr>
      <w:r w:rsidRPr="008B2EB8">
        <w:rPr>
          <w:b/>
        </w:rPr>
        <w:t>1:2</w:t>
      </w:r>
      <w:r w:rsidR="00B3226E" w:rsidRPr="008B2EB8">
        <w:rPr>
          <w:b/>
        </w:rPr>
        <w:t>9</w:t>
      </w:r>
      <w:r w:rsidRPr="008B2EB8">
        <w:rPr>
          <w:b/>
        </w:rPr>
        <w:tab/>
        <w:t>ANNOUNCEMENTS</w:t>
      </w:r>
    </w:p>
    <w:p w14:paraId="0B4C1737" w14:textId="77777777" w:rsidR="00DF7C53" w:rsidRPr="008B2EB8" w:rsidRDefault="00DF7C53" w:rsidP="00C468B0">
      <w:pPr>
        <w:spacing w:after="0" w:line="240" w:lineRule="auto"/>
        <w:jc w:val="both"/>
      </w:pPr>
    </w:p>
    <w:p w14:paraId="423560BD" w14:textId="5798AB3A" w:rsidR="00BC2E6F" w:rsidRDefault="00DF7C53" w:rsidP="00C468B0">
      <w:pPr>
        <w:spacing w:after="0" w:line="240" w:lineRule="auto"/>
        <w:jc w:val="both"/>
      </w:pPr>
      <w:r w:rsidRPr="008B2EB8">
        <w:t>Th</w:t>
      </w:r>
      <w:r w:rsidR="004168C1" w:rsidRPr="008B2EB8">
        <w:t xml:space="preserve">ere </w:t>
      </w:r>
      <w:r w:rsidRPr="008B2EB8">
        <w:t xml:space="preserve">is a lot to </w:t>
      </w:r>
      <w:r w:rsidR="00F67C9F" w:rsidRPr="008B2EB8">
        <w:t>learn and relearn</w:t>
      </w:r>
      <w:r w:rsidRPr="008B2EB8">
        <w:t xml:space="preserve"> as we renew our minds and thinking. You may wish to download and print out these teachings so that you </w:t>
      </w:r>
      <w:r w:rsidR="009F7DA6" w:rsidRPr="008B2EB8">
        <w:t xml:space="preserve">can </w:t>
      </w:r>
      <w:r w:rsidR="003677E4" w:rsidRPr="008B2EB8">
        <w:t>review</w:t>
      </w:r>
      <w:r w:rsidRPr="008B2EB8">
        <w:t xml:space="preserve"> them during your quiet moments</w:t>
      </w:r>
      <w:r w:rsidR="003A7065" w:rsidRPr="008B2EB8">
        <w:t>,</w:t>
      </w:r>
      <w:r w:rsidR="003F10D9" w:rsidRPr="008B2EB8">
        <w:t xml:space="preserve"> or </w:t>
      </w:r>
      <w:r w:rsidR="008E6627" w:rsidRPr="008B2EB8">
        <w:t xml:space="preserve">you might </w:t>
      </w:r>
      <w:r w:rsidR="003F10D9" w:rsidRPr="008B2EB8">
        <w:t xml:space="preserve">ask admin to email you the </w:t>
      </w:r>
      <w:r w:rsidR="003F10D9" w:rsidRPr="008B2EB8">
        <w:rPr>
          <w:b/>
        </w:rPr>
        <w:t>KF Compass</w:t>
      </w:r>
      <w:r w:rsidRPr="008B2EB8">
        <w:t xml:space="preserve">. </w:t>
      </w:r>
      <w:r w:rsidR="00762152" w:rsidRPr="008B2EB8">
        <w:rPr>
          <w:rFonts w:cstheme="minorHAnsi"/>
        </w:rPr>
        <w:t>You may also find it helpful to play</w:t>
      </w:r>
      <w:r w:rsidR="00913EE9" w:rsidRPr="008B2EB8">
        <w:rPr>
          <w:rFonts w:cstheme="minorHAnsi"/>
        </w:rPr>
        <w:t xml:space="preserve"> </w:t>
      </w:r>
      <w:r w:rsidR="00762152" w:rsidRPr="008B2EB8">
        <w:rPr>
          <w:rFonts w:cstheme="minorHAnsi"/>
        </w:rPr>
        <w:t>back the recordings of these meetings and capture a few ideas to carry with you during the week.</w:t>
      </w:r>
    </w:p>
    <w:p w14:paraId="57A54953" w14:textId="77777777" w:rsidR="000E09F3" w:rsidRPr="001D5BAA" w:rsidRDefault="000E09F3" w:rsidP="00C468B0">
      <w:pPr>
        <w:spacing w:after="0" w:line="240" w:lineRule="auto"/>
        <w:jc w:val="both"/>
      </w:pPr>
    </w:p>
    <w:sectPr w:rsidR="000E09F3" w:rsidRPr="001D5BAA" w:rsidSect="00F64D71">
      <w:headerReference w:type="default" r:id="rId10"/>
      <w:footerReference w:type="default" r:id="rId11"/>
      <w:footerReference w:type="first" r:id="rId12"/>
      <w:endnotePr>
        <w:numFmt w:val="decimal"/>
      </w:endnotePr>
      <w:pgSz w:w="12240" w:h="15840"/>
      <w:pgMar w:top="1440" w:right="1440" w:bottom="1440"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E78E" w14:textId="77777777" w:rsidR="00396B05" w:rsidRDefault="00396B05" w:rsidP="00285B9A">
      <w:pPr>
        <w:spacing w:after="0" w:line="240" w:lineRule="auto"/>
      </w:pPr>
      <w:r>
        <w:separator/>
      </w:r>
    </w:p>
  </w:endnote>
  <w:endnote w:type="continuationSeparator" w:id="0">
    <w:p w14:paraId="3295DF85" w14:textId="77777777" w:rsidR="00396B05" w:rsidRDefault="00396B05" w:rsidP="00285B9A">
      <w:pPr>
        <w:spacing w:after="0" w:line="240" w:lineRule="auto"/>
      </w:pPr>
      <w:r>
        <w:continuationSeparator/>
      </w:r>
    </w:p>
  </w:endnote>
  <w:endnote w:id="1">
    <w:p w14:paraId="32F0B592" w14:textId="78A21285" w:rsidR="005D35D0" w:rsidRPr="00972FD9" w:rsidRDefault="005D35D0">
      <w:pPr>
        <w:pStyle w:val="EndnoteText"/>
        <w:rPr>
          <w:lang w:val="en-GB"/>
        </w:rPr>
      </w:pPr>
      <w:r>
        <w:rPr>
          <w:rStyle w:val="EndnoteReference"/>
        </w:rPr>
        <w:endnoteRef/>
      </w:r>
      <w:r>
        <w:t xml:space="preserve"> </w:t>
      </w:r>
      <w:r w:rsidR="00654C39">
        <w:t>John Main</w:t>
      </w:r>
      <w:r w:rsidR="00654C39" w:rsidRPr="009F7DA6">
        <w:t xml:space="preserve">, </w:t>
      </w:r>
      <w:r w:rsidR="00654C39" w:rsidRPr="00F2514C">
        <w:rPr>
          <w:i/>
        </w:rPr>
        <w:t>Monastery without Walls: The Spiritual Letters of John Main</w:t>
      </w:r>
      <w:r w:rsidR="00654C39">
        <w:t>, ed. Laurence Freeman</w:t>
      </w:r>
      <w:r w:rsidR="00654C39" w:rsidRPr="009F7DA6">
        <w:t xml:space="preserve"> (London: </w:t>
      </w:r>
      <w:r w:rsidR="00654C39" w:rsidRPr="00972FD9">
        <w:t>Canterbury Press Norwich, 2006), 32.</w:t>
      </w:r>
    </w:p>
  </w:endnote>
  <w:endnote w:id="2">
    <w:p w14:paraId="58B00370" w14:textId="17C16DAC" w:rsidR="00E53060" w:rsidRPr="00972FD9" w:rsidRDefault="00E53060" w:rsidP="00654C39">
      <w:pPr>
        <w:pStyle w:val="EndnoteText"/>
      </w:pPr>
      <w:r w:rsidRPr="00972FD9">
        <w:rPr>
          <w:rStyle w:val="EndnoteReference"/>
        </w:rPr>
        <w:endnoteRef/>
      </w:r>
      <w:r w:rsidRPr="00972FD9">
        <w:t xml:space="preserve"> </w:t>
      </w:r>
      <w:bookmarkStart w:id="1" w:name="_Hlk483068911"/>
      <w:r w:rsidR="00E841BD" w:rsidRPr="00313293">
        <w:rPr>
          <w:i/>
        </w:rPr>
        <w:t xml:space="preserve">Teach Me Thy Way, O Lord </w:t>
      </w:r>
      <w:r w:rsidR="00E841BD" w:rsidRPr="00313293">
        <w:t>by</w:t>
      </w:r>
      <w:r w:rsidR="00E841BD" w:rsidRPr="00313293">
        <w:rPr>
          <w:i/>
        </w:rPr>
        <w:t xml:space="preserve"> </w:t>
      </w:r>
      <w:r w:rsidR="00E841BD" w:rsidRPr="00313293">
        <w:t>Benjamin Mansell Ramsey (1849</w:t>
      </w:r>
      <w:r w:rsidR="00AA2D3A">
        <w:t>–</w:t>
      </w:r>
      <w:r w:rsidR="00E841BD" w:rsidRPr="00313293">
        <w:t>1923),</w:t>
      </w:r>
      <w:r w:rsidR="001A3E64">
        <w:t xml:space="preserve"> </w:t>
      </w:r>
      <w:hyperlink r:id="rId1" w:history="1">
        <w:r w:rsidR="001A3E64">
          <w:rPr>
            <w:rStyle w:val="Hyperlink"/>
          </w:rPr>
          <w:t>youtu.be/FmY6848ZQeo</w:t>
        </w:r>
      </w:hyperlink>
      <w:r w:rsidR="00E841BD" w:rsidRPr="00972FD9">
        <w:t>.</w:t>
      </w:r>
      <w:bookmarkEnd w:id="1"/>
    </w:p>
  </w:endnote>
  <w:endnote w:id="3">
    <w:p w14:paraId="6DA663F6" w14:textId="2B0271CB" w:rsidR="00A24B1B" w:rsidRPr="00972FD9" w:rsidRDefault="00A24B1B">
      <w:pPr>
        <w:pStyle w:val="EndnoteText"/>
      </w:pPr>
      <w:r w:rsidRPr="00972FD9">
        <w:rPr>
          <w:rStyle w:val="EndnoteReference"/>
        </w:rPr>
        <w:endnoteRef/>
      </w:r>
      <w:r w:rsidRPr="00972FD9">
        <w:t xml:space="preserve"> </w:t>
      </w:r>
      <w:r w:rsidR="00F55553" w:rsidRPr="00972FD9">
        <w:rPr>
          <w:color w:val="000000"/>
        </w:rPr>
        <w:t xml:space="preserve">Karen Horney, </w:t>
      </w:r>
      <w:r w:rsidRPr="00972FD9">
        <w:rPr>
          <w:i/>
          <w:iCs/>
          <w:color w:val="000000"/>
        </w:rPr>
        <w:t>Neurosis and Human Growth</w:t>
      </w:r>
      <w:r w:rsidR="003A7065" w:rsidRPr="00972FD9">
        <w:rPr>
          <w:color w:val="000000"/>
        </w:rPr>
        <w:t xml:space="preserve"> </w:t>
      </w:r>
      <w:r w:rsidRPr="00972FD9">
        <w:rPr>
          <w:color w:val="000000"/>
        </w:rPr>
        <w:t>(New York: Norton, 1991).</w:t>
      </w:r>
    </w:p>
  </w:endnote>
  <w:endnote w:id="4">
    <w:p w14:paraId="15B22E4B" w14:textId="77777777" w:rsidR="00F0229F" w:rsidRDefault="00F0229F" w:rsidP="00F0229F">
      <w:pPr>
        <w:pStyle w:val="EndnoteText"/>
      </w:pPr>
      <w:r>
        <w:rPr>
          <w:rStyle w:val="EndnoteReference"/>
        </w:rPr>
        <w:endnoteRef/>
      </w:r>
      <w:r>
        <w:t xml:space="preserve"> James 3:15.</w:t>
      </w:r>
    </w:p>
  </w:endnote>
  <w:endnote w:id="5">
    <w:p w14:paraId="6CC17B27" w14:textId="77777777" w:rsidR="00CF5484" w:rsidRPr="00972FD9" w:rsidRDefault="00CF5484" w:rsidP="00CF5484">
      <w:pPr>
        <w:pStyle w:val="EndnoteText"/>
      </w:pPr>
      <w:r w:rsidRPr="00972FD9">
        <w:rPr>
          <w:rStyle w:val="EndnoteReference"/>
        </w:rPr>
        <w:endnoteRef/>
      </w:r>
      <w:r w:rsidRPr="00972FD9">
        <w:t xml:space="preserve"> </w:t>
      </w:r>
      <w:r w:rsidRPr="00972FD9">
        <w:rPr>
          <w:color w:val="000000"/>
        </w:rPr>
        <w:t>Ibid.</w:t>
      </w:r>
    </w:p>
  </w:endnote>
  <w:endnote w:id="6">
    <w:p w14:paraId="3C3A1A3D" w14:textId="77777777" w:rsidR="000E5D2C" w:rsidRPr="00972FD9" w:rsidRDefault="000E5D2C" w:rsidP="000E5D2C">
      <w:pPr>
        <w:pStyle w:val="EndnoteText"/>
        <w:rPr>
          <w:lang w:val="en-GB"/>
        </w:rPr>
      </w:pPr>
      <w:r w:rsidRPr="00972FD9">
        <w:rPr>
          <w:rStyle w:val="EndnoteReference"/>
        </w:rPr>
        <w:endnoteRef/>
      </w:r>
      <w:r w:rsidRPr="00972FD9">
        <w:t xml:space="preserve"> </w:t>
      </w:r>
      <w:r w:rsidRPr="00972FD9">
        <w:rPr>
          <w:lang w:val="en-GB"/>
        </w:rPr>
        <w:t xml:space="preserve">Luke 17:33. </w:t>
      </w:r>
    </w:p>
  </w:endnote>
  <w:endnote w:id="7">
    <w:p w14:paraId="25DEBE36" w14:textId="77777777" w:rsidR="00762152" w:rsidRPr="00337535" w:rsidRDefault="00762152" w:rsidP="00762152">
      <w:pPr>
        <w:pStyle w:val="EndnoteText"/>
      </w:pPr>
      <w:r w:rsidRPr="00F1533B">
        <w:rPr>
          <w:rStyle w:val="EndnoteReference"/>
        </w:rPr>
        <w:endnoteRef/>
      </w:r>
      <w:r w:rsidRPr="00F1533B">
        <w:t xml:space="preserve"> </w:t>
      </w:r>
      <w:r w:rsidRPr="00F1533B">
        <w:rPr>
          <w:i/>
        </w:rPr>
        <w:t xml:space="preserve">Teach Me Thy Way, O Lord </w:t>
      </w:r>
      <w:r w:rsidRPr="00F1533B">
        <w:t>by</w:t>
      </w:r>
      <w:r w:rsidRPr="00F1533B">
        <w:rPr>
          <w:i/>
        </w:rPr>
        <w:t xml:space="preserve"> </w:t>
      </w:r>
      <w:r w:rsidRPr="00F1533B">
        <w:t xml:space="preserve">Benjamin Mansell Ramsey (1849–1923), </w:t>
      </w:r>
      <w:hyperlink r:id="rId2" w:history="1">
        <w:r w:rsidRPr="00F1533B">
          <w:rPr>
            <w:rStyle w:val="Hyperlink"/>
          </w:rPr>
          <w:t>youtu.be/FmY6848ZQeo</w:t>
        </w:r>
      </w:hyperlink>
      <w:r w:rsidRPr="00F1533B">
        <w:rPr>
          <w:rStyle w:val="Hyperlink"/>
          <w:color w:val="auto"/>
          <w:u w:val="none"/>
        </w:rPr>
        <w:t>.</w:t>
      </w:r>
    </w:p>
  </w:endnote>
  <w:endnote w:id="8">
    <w:p w14:paraId="2440B0BA" w14:textId="0BDE3A6B" w:rsidR="00F44093" w:rsidRPr="00972FD9" w:rsidRDefault="00F44093">
      <w:pPr>
        <w:pStyle w:val="EndnoteText"/>
        <w:rPr>
          <w:lang w:val="en-GB"/>
        </w:rPr>
      </w:pPr>
      <w:r w:rsidRPr="00972FD9">
        <w:rPr>
          <w:rStyle w:val="EndnoteReference"/>
        </w:rPr>
        <w:endnoteRef/>
      </w:r>
      <w:r w:rsidRPr="00972FD9">
        <w:t xml:space="preserve"> </w:t>
      </w:r>
      <w:r w:rsidRPr="00972FD9">
        <w:rPr>
          <w:lang w:val="en-GB"/>
        </w:rPr>
        <w:t>Exod. 20:3.</w:t>
      </w:r>
    </w:p>
  </w:endnote>
  <w:endnote w:id="9">
    <w:p w14:paraId="00108FDD" w14:textId="48499E3F" w:rsidR="003677E4" w:rsidRPr="00762B77" w:rsidRDefault="003677E4">
      <w:pPr>
        <w:pStyle w:val="EndnoteText"/>
        <w:rPr>
          <w:lang w:val="en-GB"/>
        </w:rPr>
      </w:pPr>
      <w:r w:rsidRPr="00972FD9">
        <w:rPr>
          <w:rStyle w:val="EndnoteReference"/>
        </w:rPr>
        <w:endnoteRef/>
      </w:r>
      <w:r w:rsidRPr="00972FD9">
        <w:t xml:space="preserve"> </w:t>
      </w:r>
      <w:r w:rsidRPr="00972FD9">
        <w:rPr>
          <w:lang w:val="en-GB"/>
        </w:rPr>
        <w:t>Matt. 6:24.</w:t>
      </w:r>
    </w:p>
  </w:endnote>
  <w:endnote w:id="10">
    <w:p w14:paraId="1716DD6E" w14:textId="511C3236" w:rsidR="00585743" w:rsidRPr="001D380F" w:rsidRDefault="00585743">
      <w:pPr>
        <w:pStyle w:val="EndnoteText"/>
        <w:rPr>
          <w:lang w:val="en-GB"/>
        </w:rPr>
      </w:pPr>
      <w:r>
        <w:rPr>
          <w:rStyle w:val="EndnoteReference"/>
        </w:rPr>
        <w:endnoteRef/>
      </w:r>
      <w:r>
        <w:t xml:space="preserve"> </w:t>
      </w:r>
      <w:r>
        <w:rPr>
          <w:lang w:val="en-GB"/>
        </w:rPr>
        <w:t>James 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0443" w14:textId="390A18F0" w:rsidR="007F2A15" w:rsidRDefault="007F2A15">
    <w:pPr>
      <w:pStyle w:val="Footer"/>
    </w:pPr>
    <w:r>
      <w:t>karisfellowships.com</w:t>
    </w:r>
    <w:r>
      <w:tab/>
      <w:t>KF</w:t>
    </w:r>
    <w:r w:rsidR="0097494E">
      <w:t>8-</w:t>
    </w:r>
    <w:r w:rsidR="00F13CBB">
      <w:t>E</w:t>
    </w:r>
    <w:r>
      <w:tab/>
    </w:r>
    <w:r>
      <w:rPr>
        <w:rFonts w:cstheme="minorHAnsi"/>
      </w:rPr>
      <w:t>©</w:t>
    </w:r>
    <w:r>
      <w:t>20</w:t>
    </w:r>
    <w:r w:rsidR="00520BA9">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BE9C" w14:textId="74D50D36" w:rsidR="0097494E" w:rsidRDefault="0097494E">
    <w:pPr>
      <w:pStyle w:val="Footer"/>
    </w:pPr>
    <w:r>
      <w:t>karisfellowships.com</w:t>
    </w:r>
    <w:r>
      <w:tab/>
      <w:t>KF8-</w:t>
    </w:r>
    <w:r w:rsidR="00F13CBB">
      <w:t>E</w:t>
    </w:r>
    <w:r>
      <w:tab/>
    </w:r>
    <w:r>
      <w:rPr>
        <w:rFonts w:cstheme="minorHAnsi"/>
      </w:rPr>
      <w:t>©</w:t>
    </w:r>
    <w:r w:rsidR="00F55553">
      <w:t>20</w:t>
    </w:r>
    <w:r w:rsidR="00520BA9">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FEEA" w14:textId="77777777" w:rsidR="00396B05" w:rsidRDefault="00396B05" w:rsidP="00285B9A">
      <w:pPr>
        <w:spacing w:after="0" w:line="240" w:lineRule="auto"/>
      </w:pPr>
      <w:r>
        <w:separator/>
      </w:r>
    </w:p>
  </w:footnote>
  <w:footnote w:type="continuationSeparator" w:id="0">
    <w:p w14:paraId="1E11F13A" w14:textId="77777777" w:rsidR="00396B05" w:rsidRDefault="00396B05"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577871"/>
      <w:docPartObj>
        <w:docPartGallery w:val="Page Numbers (Top of Page)"/>
        <w:docPartUnique/>
      </w:docPartObj>
    </w:sdtPr>
    <w:sdtContent>
      <w:p w14:paraId="061509CF" w14:textId="6D3FBDD2" w:rsidR="007F2A15" w:rsidRDefault="00DF7A5C">
        <w:pPr>
          <w:pStyle w:val="Header"/>
          <w:jc w:val="right"/>
        </w:pPr>
        <w:r>
          <w:fldChar w:fldCharType="begin"/>
        </w:r>
        <w:r w:rsidR="00934115">
          <w:instrText xml:space="preserve"> PAGE   \* MERGEFORMAT </w:instrText>
        </w:r>
        <w:r>
          <w:fldChar w:fldCharType="separate"/>
        </w:r>
        <w:r w:rsidR="00D8756C">
          <w:rPr>
            <w:noProof/>
          </w:rPr>
          <w:t>2</w:t>
        </w:r>
        <w:r>
          <w:rPr>
            <w:noProof/>
          </w:rPr>
          <w:fldChar w:fldCharType="end"/>
        </w:r>
      </w:p>
    </w:sdtContent>
  </w:sdt>
  <w:p w14:paraId="7025F5CE" w14:textId="77777777" w:rsidR="007F2A15" w:rsidRDefault="007F2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58"/>
    <w:multiLevelType w:val="hybridMultilevel"/>
    <w:tmpl w:val="E9421F2C"/>
    <w:lvl w:ilvl="0" w:tplc="349EF354">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486461"/>
    <w:multiLevelType w:val="hybridMultilevel"/>
    <w:tmpl w:val="55948E6A"/>
    <w:lvl w:ilvl="0" w:tplc="C4DCA7B4">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81112EF"/>
    <w:multiLevelType w:val="hybridMultilevel"/>
    <w:tmpl w:val="7480C7F2"/>
    <w:lvl w:ilvl="0" w:tplc="7478AD3C">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774CD4"/>
    <w:multiLevelType w:val="hybridMultilevel"/>
    <w:tmpl w:val="44AE4CA8"/>
    <w:lvl w:ilvl="0" w:tplc="C4DCA7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396668"/>
    <w:multiLevelType w:val="hybridMultilevel"/>
    <w:tmpl w:val="FF9A5484"/>
    <w:lvl w:ilvl="0" w:tplc="C4DCA7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515435"/>
    <w:multiLevelType w:val="hybridMultilevel"/>
    <w:tmpl w:val="960A7E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9CD5779"/>
    <w:multiLevelType w:val="hybridMultilevel"/>
    <w:tmpl w:val="6FDE383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A0C39C0"/>
    <w:multiLevelType w:val="hybridMultilevel"/>
    <w:tmpl w:val="394EBE10"/>
    <w:lvl w:ilvl="0" w:tplc="7478AD3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4B37194"/>
    <w:multiLevelType w:val="hybridMultilevel"/>
    <w:tmpl w:val="241E1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4D5537"/>
    <w:multiLevelType w:val="hybridMultilevel"/>
    <w:tmpl w:val="D5663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D45A15"/>
    <w:multiLevelType w:val="hybridMultilevel"/>
    <w:tmpl w:val="D854B30C"/>
    <w:lvl w:ilvl="0" w:tplc="08090001">
      <w:start w:val="1"/>
      <w:numFmt w:val="bullet"/>
      <w:lvlText w:val=""/>
      <w:lvlJc w:val="left"/>
      <w:pPr>
        <w:ind w:left="360" w:hanging="360"/>
      </w:pPr>
      <w:rPr>
        <w:rFonts w:ascii="Symbol" w:hAnsi="Symbol"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1684064"/>
    <w:multiLevelType w:val="hybridMultilevel"/>
    <w:tmpl w:val="D3EEE224"/>
    <w:lvl w:ilvl="0" w:tplc="7478AD3C">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E7321F"/>
    <w:multiLevelType w:val="hybridMultilevel"/>
    <w:tmpl w:val="3080F34C"/>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24757F8"/>
    <w:multiLevelType w:val="hybridMultilevel"/>
    <w:tmpl w:val="412473BE"/>
    <w:lvl w:ilvl="0" w:tplc="C4DCA7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5253340">
    <w:abstractNumId w:val="9"/>
  </w:num>
  <w:num w:numId="2" w16cid:durableId="1027609519">
    <w:abstractNumId w:val="7"/>
  </w:num>
  <w:num w:numId="3" w16cid:durableId="1249577212">
    <w:abstractNumId w:val="11"/>
  </w:num>
  <w:num w:numId="4" w16cid:durableId="1225917719">
    <w:abstractNumId w:val="2"/>
  </w:num>
  <w:num w:numId="5" w16cid:durableId="472260342">
    <w:abstractNumId w:val="5"/>
  </w:num>
  <w:num w:numId="6" w16cid:durableId="1961912772">
    <w:abstractNumId w:val="6"/>
  </w:num>
  <w:num w:numId="7" w16cid:durableId="1924562261">
    <w:abstractNumId w:val="13"/>
  </w:num>
  <w:num w:numId="8" w16cid:durableId="1270773999">
    <w:abstractNumId w:val="3"/>
  </w:num>
  <w:num w:numId="9" w16cid:durableId="1468351346">
    <w:abstractNumId w:val="4"/>
  </w:num>
  <w:num w:numId="10" w16cid:durableId="1598053560">
    <w:abstractNumId w:val="1"/>
  </w:num>
  <w:num w:numId="11" w16cid:durableId="1916863025">
    <w:abstractNumId w:val="0"/>
  </w:num>
  <w:num w:numId="12" w16cid:durableId="1505512323">
    <w:abstractNumId w:val="12"/>
  </w:num>
  <w:num w:numId="13" w16cid:durableId="133300752">
    <w:abstractNumId w:val="8"/>
  </w:num>
  <w:num w:numId="14" w16cid:durableId="1293245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2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7C"/>
    <w:rsid w:val="000054E4"/>
    <w:rsid w:val="00007E54"/>
    <w:rsid w:val="00010407"/>
    <w:rsid w:val="00012249"/>
    <w:rsid w:val="00012F71"/>
    <w:rsid w:val="0001435D"/>
    <w:rsid w:val="000158A9"/>
    <w:rsid w:val="000173A8"/>
    <w:rsid w:val="000205E4"/>
    <w:rsid w:val="00031338"/>
    <w:rsid w:val="00031A9D"/>
    <w:rsid w:val="000322D8"/>
    <w:rsid w:val="00035E15"/>
    <w:rsid w:val="00036AD2"/>
    <w:rsid w:val="00041972"/>
    <w:rsid w:val="0004546F"/>
    <w:rsid w:val="00051AE0"/>
    <w:rsid w:val="00052B7D"/>
    <w:rsid w:val="00067A4F"/>
    <w:rsid w:val="00080FD4"/>
    <w:rsid w:val="00082370"/>
    <w:rsid w:val="00084FE4"/>
    <w:rsid w:val="000857A9"/>
    <w:rsid w:val="00086F01"/>
    <w:rsid w:val="00094458"/>
    <w:rsid w:val="000A6B82"/>
    <w:rsid w:val="000A7C81"/>
    <w:rsid w:val="000B16D7"/>
    <w:rsid w:val="000B194C"/>
    <w:rsid w:val="000B2458"/>
    <w:rsid w:val="000B2A12"/>
    <w:rsid w:val="000B48D5"/>
    <w:rsid w:val="000B697B"/>
    <w:rsid w:val="000C1A0C"/>
    <w:rsid w:val="000C302F"/>
    <w:rsid w:val="000D0606"/>
    <w:rsid w:val="000D1F2F"/>
    <w:rsid w:val="000D74E0"/>
    <w:rsid w:val="000E09F3"/>
    <w:rsid w:val="000E1AD6"/>
    <w:rsid w:val="000E3022"/>
    <w:rsid w:val="000E59F5"/>
    <w:rsid w:val="000E5D2C"/>
    <w:rsid w:val="000F2FF4"/>
    <w:rsid w:val="000F33FB"/>
    <w:rsid w:val="000F3B91"/>
    <w:rsid w:val="000F4158"/>
    <w:rsid w:val="000F5DE5"/>
    <w:rsid w:val="000F7B24"/>
    <w:rsid w:val="00100EB1"/>
    <w:rsid w:val="0010410E"/>
    <w:rsid w:val="00107FE2"/>
    <w:rsid w:val="00111D91"/>
    <w:rsid w:val="0011639C"/>
    <w:rsid w:val="0012300B"/>
    <w:rsid w:val="00123A49"/>
    <w:rsid w:val="00132AAB"/>
    <w:rsid w:val="001337EA"/>
    <w:rsid w:val="00144564"/>
    <w:rsid w:val="00151EC7"/>
    <w:rsid w:val="00154586"/>
    <w:rsid w:val="00154928"/>
    <w:rsid w:val="001559F0"/>
    <w:rsid w:val="00157E3D"/>
    <w:rsid w:val="0016454B"/>
    <w:rsid w:val="00170A9A"/>
    <w:rsid w:val="00186FAE"/>
    <w:rsid w:val="0019006C"/>
    <w:rsid w:val="001917C0"/>
    <w:rsid w:val="00192465"/>
    <w:rsid w:val="001940DE"/>
    <w:rsid w:val="00196312"/>
    <w:rsid w:val="001A354B"/>
    <w:rsid w:val="001A3E64"/>
    <w:rsid w:val="001A5624"/>
    <w:rsid w:val="001B0338"/>
    <w:rsid w:val="001B10C6"/>
    <w:rsid w:val="001B2CE3"/>
    <w:rsid w:val="001B3732"/>
    <w:rsid w:val="001B76B3"/>
    <w:rsid w:val="001C3508"/>
    <w:rsid w:val="001C7549"/>
    <w:rsid w:val="001D297E"/>
    <w:rsid w:val="001D380F"/>
    <w:rsid w:val="001D5BAA"/>
    <w:rsid w:val="001E198C"/>
    <w:rsid w:val="001E368D"/>
    <w:rsid w:val="001E4D11"/>
    <w:rsid w:val="001F436F"/>
    <w:rsid w:val="00200324"/>
    <w:rsid w:val="00200E25"/>
    <w:rsid w:val="00200F7B"/>
    <w:rsid w:val="002010D6"/>
    <w:rsid w:val="00201911"/>
    <w:rsid w:val="0020316D"/>
    <w:rsid w:val="00204629"/>
    <w:rsid w:val="00204A1F"/>
    <w:rsid w:val="00206998"/>
    <w:rsid w:val="00207870"/>
    <w:rsid w:val="00211FD8"/>
    <w:rsid w:val="00213D64"/>
    <w:rsid w:val="00216FA2"/>
    <w:rsid w:val="0022026D"/>
    <w:rsid w:val="00222F52"/>
    <w:rsid w:val="002270DF"/>
    <w:rsid w:val="00230131"/>
    <w:rsid w:val="00233400"/>
    <w:rsid w:val="002409DE"/>
    <w:rsid w:val="002446F4"/>
    <w:rsid w:val="00245016"/>
    <w:rsid w:val="00245754"/>
    <w:rsid w:val="00253D6C"/>
    <w:rsid w:val="00253DA2"/>
    <w:rsid w:val="00255AB4"/>
    <w:rsid w:val="0026272E"/>
    <w:rsid w:val="00265BBE"/>
    <w:rsid w:val="002721BD"/>
    <w:rsid w:val="002725DA"/>
    <w:rsid w:val="002743B5"/>
    <w:rsid w:val="00275FD1"/>
    <w:rsid w:val="00276DAE"/>
    <w:rsid w:val="00281DD8"/>
    <w:rsid w:val="00283131"/>
    <w:rsid w:val="002853D8"/>
    <w:rsid w:val="00285B9A"/>
    <w:rsid w:val="002872AF"/>
    <w:rsid w:val="00291E48"/>
    <w:rsid w:val="00293CDF"/>
    <w:rsid w:val="0029638D"/>
    <w:rsid w:val="002A38FD"/>
    <w:rsid w:val="002B062D"/>
    <w:rsid w:val="002C160D"/>
    <w:rsid w:val="002C2742"/>
    <w:rsid w:val="002C3831"/>
    <w:rsid w:val="002C6B70"/>
    <w:rsid w:val="002D3F1D"/>
    <w:rsid w:val="002D58D1"/>
    <w:rsid w:val="002F4210"/>
    <w:rsid w:val="00300747"/>
    <w:rsid w:val="00300C50"/>
    <w:rsid w:val="00302030"/>
    <w:rsid w:val="003024FD"/>
    <w:rsid w:val="0030367B"/>
    <w:rsid w:val="00304A1D"/>
    <w:rsid w:val="003103FB"/>
    <w:rsid w:val="003125E0"/>
    <w:rsid w:val="00313119"/>
    <w:rsid w:val="00313293"/>
    <w:rsid w:val="00315DA2"/>
    <w:rsid w:val="00315DD3"/>
    <w:rsid w:val="00321BDB"/>
    <w:rsid w:val="0032755E"/>
    <w:rsid w:val="00331ABD"/>
    <w:rsid w:val="00331D29"/>
    <w:rsid w:val="003364CC"/>
    <w:rsid w:val="00350516"/>
    <w:rsid w:val="00356175"/>
    <w:rsid w:val="0036227C"/>
    <w:rsid w:val="00364554"/>
    <w:rsid w:val="00366A75"/>
    <w:rsid w:val="003677E4"/>
    <w:rsid w:val="003748AC"/>
    <w:rsid w:val="00381F3B"/>
    <w:rsid w:val="00390255"/>
    <w:rsid w:val="00396671"/>
    <w:rsid w:val="00396B05"/>
    <w:rsid w:val="003A0F23"/>
    <w:rsid w:val="003A20E7"/>
    <w:rsid w:val="003A4EC6"/>
    <w:rsid w:val="003A607C"/>
    <w:rsid w:val="003A65BA"/>
    <w:rsid w:val="003A6A14"/>
    <w:rsid w:val="003A7065"/>
    <w:rsid w:val="003A73E3"/>
    <w:rsid w:val="003B3B4A"/>
    <w:rsid w:val="003B4908"/>
    <w:rsid w:val="003C1060"/>
    <w:rsid w:val="003C7229"/>
    <w:rsid w:val="003D0122"/>
    <w:rsid w:val="003D3BFC"/>
    <w:rsid w:val="003D44CB"/>
    <w:rsid w:val="003E0763"/>
    <w:rsid w:val="003E3A29"/>
    <w:rsid w:val="003E4618"/>
    <w:rsid w:val="003E4863"/>
    <w:rsid w:val="003E52F4"/>
    <w:rsid w:val="003E619E"/>
    <w:rsid w:val="003E7E2A"/>
    <w:rsid w:val="003F10D9"/>
    <w:rsid w:val="003F30E1"/>
    <w:rsid w:val="003F7C9F"/>
    <w:rsid w:val="00402668"/>
    <w:rsid w:val="004139E4"/>
    <w:rsid w:val="004158C2"/>
    <w:rsid w:val="004168C1"/>
    <w:rsid w:val="004230D1"/>
    <w:rsid w:val="00424E93"/>
    <w:rsid w:val="00430DC1"/>
    <w:rsid w:val="004334FC"/>
    <w:rsid w:val="00433C15"/>
    <w:rsid w:val="00434FC1"/>
    <w:rsid w:val="004408C5"/>
    <w:rsid w:val="0044291E"/>
    <w:rsid w:val="00442F47"/>
    <w:rsid w:val="00444099"/>
    <w:rsid w:val="00450E4E"/>
    <w:rsid w:val="00454533"/>
    <w:rsid w:val="004575A2"/>
    <w:rsid w:val="00466C81"/>
    <w:rsid w:val="00471862"/>
    <w:rsid w:val="00472B42"/>
    <w:rsid w:val="00474584"/>
    <w:rsid w:val="0047537A"/>
    <w:rsid w:val="004844A8"/>
    <w:rsid w:val="00485D3F"/>
    <w:rsid w:val="004912FD"/>
    <w:rsid w:val="00491848"/>
    <w:rsid w:val="00492061"/>
    <w:rsid w:val="004928A1"/>
    <w:rsid w:val="00497C06"/>
    <w:rsid w:val="004A0CD1"/>
    <w:rsid w:val="004A3777"/>
    <w:rsid w:val="004A42F3"/>
    <w:rsid w:val="004B03C7"/>
    <w:rsid w:val="004C02D3"/>
    <w:rsid w:val="004C24B4"/>
    <w:rsid w:val="004C2E89"/>
    <w:rsid w:val="004D142B"/>
    <w:rsid w:val="004D362C"/>
    <w:rsid w:val="004D66E0"/>
    <w:rsid w:val="004D6F58"/>
    <w:rsid w:val="004E2772"/>
    <w:rsid w:val="004F0F53"/>
    <w:rsid w:val="004F3407"/>
    <w:rsid w:val="004F4616"/>
    <w:rsid w:val="004F4D02"/>
    <w:rsid w:val="004F6C35"/>
    <w:rsid w:val="004F798B"/>
    <w:rsid w:val="00501850"/>
    <w:rsid w:val="00501E54"/>
    <w:rsid w:val="00504285"/>
    <w:rsid w:val="0050470D"/>
    <w:rsid w:val="00505231"/>
    <w:rsid w:val="005069E0"/>
    <w:rsid w:val="00507686"/>
    <w:rsid w:val="005114D1"/>
    <w:rsid w:val="00512C0E"/>
    <w:rsid w:val="00520BA9"/>
    <w:rsid w:val="00524FEF"/>
    <w:rsid w:val="005275DF"/>
    <w:rsid w:val="00531ACA"/>
    <w:rsid w:val="00533F10"/>
    <w:rsid w:val="00534A33"/>
    <w:rsid w:val="00535630"/>
    <w:rsid w:val="0053670E"/>
    <w:rsid w:val="00537219"/>
    <w:rsid w:val="0054666D"/>
    <w:rsid w:val="005518F2"/>
    <w:rsid w:val="0055283B"/>
    <w:rsid w:val="00554088"/>
    <w:rsid w:val="00560030"/>
    <w:rsid w:val="005644CF"/>
    <w:rsid w:val="005657CA"/>
    <w:rsid w:val="00566717"/>
    <w:rsid w:val="005731B5"/>
    <w:rsid w:val="00577401"/>
    <w:rsid w:val="00580E09"/>
    <w:rsid w:val="00581092"/>
    <w:rsid w:val="00585085"/>
    <w:rsid w:val="00585743"/>
    <w:rsid w:val="005879E0"/>
    <w:rsid w:val="0059128D"/>
    <w:rsid w:val="005A731E"/>
    <w:rsid w:val="005B5518"/>
    <w:rsid w:val="005B6A18"/>
    <w:rsid w:val="005C0D36"/>
    <w:rsid w:val="005C57E9"/>
    <w:rsid w:val="005C6A39"/>
    <w:rsid w:val="005C7447"/>
    <w:rsid w:val="005C7B8F"/>
    <w:rsid w:val="005D1541"/>
    <w:rsid w:val="005D2323"/>
    <w:rsid w:val="005D35D0"/>
    <w:rsid w:val="005E7347"/>
    <w:rsid w:val="005F142E"/>
    <w:rsid w:val="005F286D"/>
    <w:rsid w:val="005F7D73"/>
    <w:rsid w:val="00604B1F"/>
    <w:rsid w:val="00606B9C"/>
    <w:rsid w:val="00607C84"/>
    <w:rsid w:val="0061117B"/>
    <w:rsid w:val="0061191F"/>
    <w:rsid w:val="00613D2D"/>
    <w:rsid w:val="00615BED"/>
    <w:rsid w:val="00620C73"/>
    <w:rsid w:val="0062253E"/>
    <w:rsid w:val="006238D2"/>
    <w:rsid w:val="00623C36"/>
    <w:rsid w:val="00624493"/>
    <w:rsid w:val="00625159"/>
    <w:rsid w:val="00625565"/>
    <w:rsid w:val="00625A2F"/>
    <w:rsid w:val="00625E91"/>
    <w:rsid w:val="00632D82"/>
    <w:rsid w:val="00635382"/>
    <w:rsid w:val="00643CE1"/>
    <w:rsid w:val="00645C66"/>
    <w:rsid w:val="00653FAD"/>
    <w:rsid w:val="00654373"/>
    <w:rsid w:val="006549C7"/>
    <w:rsid w:val="00654C39"/>
    <w:rsid w:val="00655364"/>
    <w:rsid w:val="006577D1"/>
    <w:rsid w:val="00660D3D"/>
    <w:rsid w:val="00661376"/>
    <w:rsid w:val="0067323F"/>
    <w:rsid w:val="00676000"/>
    <w:rsid w:val="00681F5B"/>
    <w:rsid w:val="00684106"/>
    <w:rsid w:val="00684163"/>
    <w:rsid w:val="00690FC9"/>
    <w:rsid w:val="00691E58"/>
    <w:rsid w:val="0069553F"/>
    <w:rsid w:val="006A0291"/>
    <w:rsid w:val="006A0EA9"/>
    <w:rsid w:val="006A31E0"/>
    <w:rsid w:val="006A7485"/>
    <w:rsid w:val="006B45B1"/>
    <w:rsid w:val="006C284E"/>
    <w:rsid w:val="006C2B62"/>
    <w:rsid w:val="006C7021"/>
    <w:rsid w:val="006D1CDC"/>
    <w:rsid w:val="006D3AE9"/>
    <w:rsid w:val="006D4C9C"/>
    <w:rsid w:val="006D5804"/>
    <w:rsid w:val="006D6B95"/>
    <w:rsid w:val="006F086C"/>
    <w:rsid w:val="006F245D"/>
    <w:rsid w:val="006F5589"/>
    <w:rsid w:val="007011FF"/>
    <w:rsid w:val="00701449"/>
    <w:rsid w:val="00701882"/>
    <w:rsid w:val="007047C8"/>
    <w:rsid w:val="007163E3"/>
    <w:rsid w:val="0072104D"/>
    <w:rsid w:val="007228CB"/>
    <w:rsid w:val="00735FEE"/>
    <w:rsid w:val="007362FF"/>
    <w:rsid w:val="007405EC"/>
    <w:rsid w:val="0074185C"/>
    <w:rsid w:val="00744149"/>
    <w:rsid w:val="00745914"/>
    <w:rsid w:val="00751C9E"/>
    <w:rsid w:val="00751DBF"/>
    <w:rsid w:val="007545D9"/>
    <w:rsid w:val="00762152"/>
    <w:rsid w:val="00762B77"/>
    <w:rsid w:val="007720B2"/>
    <w:rsid w:val="00784C34"/>
    <w:rsid w:val="00785A74"/>
    <w:rsid w:val="007901B6"/>
    <w:rsid w:val="007924C0"/>
    <w:rsid w:val="00793086"/>
    <w:rsid w:val="00794AFF"/>
    <w:rsid w:val="007A3886"/>
    <w:rsid w:val="007A5776"/>
    <w:rsid w:val="007A7816"/>
    <w:rsid w:val="007B6F47"/>
    <w:rsid w:val="007C2AED"/>
    <w:rsid w:val="007D275B"/>
    <w:rsid w:val="007D2F47"/>
    <w:rsid w:val="007D3550"/>
    <w:rsid w:val="007F2A15"/>
    <w:rsid w:val="007F44C8"/>
    <w:rsid w:val="007F5DEA"/>
    <w:rsid w:val="007F60D3"/>
    <w:rsid w:val="007F67CA"/>
    <w:rsid w:val="008035BF"/>
    <w:rsid w:val="0080521D"/>
    <w:rsid w:val="00805FEE"/>
    <w:rsid w:val="00817739"/>
    <w:rsid w:val="00822073"/>
    <w:rsid w:val="00822422"/>
    <w:rsid w:val="0082583C"/>
    <w:rsid w:val="0082634F"/>
    <w:rsid w:val="0083538E"/>
    <w:rsid w:val="00843E71"/>
    <w:rsid w:val="00852364"/>
    <w:rsid w:val="00854E0B"/>
    <w:rsid w:val="00855B3C"/>
    <w:rsid w:val="00864651"/>
    <w:rsid w:val="00875193"/>
    <w:rsid w:val="008844D3"/>
    <w:rsid w:val="00885765"/>
    <w:rsid w:val="008922BC"/>
    <w:rsid w:val="0089320C"/>
    <w:rsid w:val="00896018"/>
    <w:rsid w:val="008968D6"/>
    <w:rsid w:val="008A1E80"/>
    <w:rsid w:val="008A2E97"/>
    <w:rsid w:val="008A5248"/>
    <w:rsid w:val="008B1CDE"/>
    <w:rsid w:val="008B1CFB"/>
    <w:rsid w:val="008B2EB8"/>
    <w:rsid w:val="008B45FB"/>
    <w:rsid w:val="008B6EBD"/>
    <w:rsid w:val="008B6EC4"/>
    <w:rsid w:val="008C284D"/>
    <w:rsid w:val="008C5B84"/>
    <w:rsid w:val="008C7868"/>
    <w:rsid w:val="008C79BA"/>
    <w:rsid w:val="008D7894"/>
    <w:rsid w:val="008E6627"/>
    <w:rsid w:val="008F12DD"/>
    <w:rsid w:val="008F1670"/>
    <w:rsid w:val="008F49D2"/>
    <w:rsid w:val="008F5B52"/>
    <w:rsid w:val="0090151D"/>
    <w:rsid w:val="0090320B"/>
    <w:rsid w:val="009032FD"/>
    <w:rsid w:val="00904929"/>
    <w:rsid w:val="00906207"/>
    <w:rsid w:val="0090622D"/>
    <w:rsid w:val="00906EC3"/>
    <w:rsid w:val="00907C5E"/>
    <w:rsid w:val="009129D2"/>
    <w:rsid w:val="00913EE9"/>
    <w:rsid w:val="00914C5A"/>
    <w:rsid w:val="00916069"/>
    <w:rsid w:val="00920D41"/>
    <w:rsid w:val="00922716"/>
    <w:rsid w:val="00924971"/>
    <w:rsid w:val="00933AD7"/>
    <w:rsid w:val="00934115"/>
    <w:rsid w:val="00937088"/>
    <w:rsid w:val="00941145"/>
    <w:rsid w:val="00941163"/>
    <w:rsid w:val="00941487"/>
    <w:rsid w:val="0094266A"/>
    <w:rsid w:val="00945B0B"/>
    <w:rsid w:val="009469AD"/>
    <w:rsid w:val="00946F81"/>
    <w:rsid w:val="00947452"/>
    <w:rsid w:val="00951DEA"/>
    <w:rsid w:val="00953CC3"/>
    <w:rsid w:val="00955794"/>
    <w:rsid w:val="00956492"/>
    <w:rsid w:val="009602AB"/>
    <w:rsid w:val="00972FD9"/>
    <w:rsid w:val="0097494E"/>
    <w:rsid w:val="00975114"/>
    <w:rsid w:val="00976AA7"/>
    <w:rsid w:val="00980EF0"/>
    <w:rsid w:val="009932A6"/>
    <w:rsid w:val="00995EC5"/>
    <w:rsid w:val="009A01CD"/>
    <w:rsid w:val="009A0AA5"/>
    <w:rsid w:val="009A2126"/>
    <w:rsid w:val="009A3F1F"/>
    <w:rsid w:val="009A77D8"/>
    <w:rsid w:val="009B57AF"/>
    <w:rsid w:val="009B7BC5"/>
    <w:rsid w:val="009C3BF6"/>
    <w:rsid w:val="009C43CA"/>
    <w:rsid w:val="009C4D40"/>
    <w:rsid w:val="009C4E9E"/>
    <w:rsid w:val="009C4ECB"/>
    <w:rsid w:val="009D16CB"/>
    <w:rsid w:val="009D2E6D"/>
    <w:rsid w:val="009D3D11"/>
    <w:rsid w:val="009D6E16"/>
    <w:rsid w:val="009D7AE2"/>
    <w:rsid w:val="009E291F"/>
    <w:rsid w:val="009E79F9"/>
    <w:rsid w:val="009F06BC"/>
    <w:rsid w:val="009F087C"/>
    <w:rsid w:val="009F2502"/>
    <w:rsid w:val="009F6F7A"/>
    <w:rsid w:val="009F7DA6"/>
    <w:rsid w:val="00A023D0"/>
    <w:rsid w:val="00A03771"/>
    <w:rsid w:val="00A15BC0"/>
    <w:rsid w:val="00A15BF1"/>
    <w:rsid w:val="00A245D0"/>
    <w:rsid w:val="00A24B1B"/>
    <w:rsid w:val="00A25150"/>
    <w:rsid w:val="00A25367"/>
    <w:rsid w:val="00A31D7A"/>
    <w:rsid w:val="00A3333F"/>
    <w:rsid w:val="00A41E40"/>
    <w:rsid w:val="00A42848"/>
    <w:rsid w:val="00A42DB2"/>
    <w:rsid w:val="00A44195"/>
    <w:rsid w:val="00A44656"/>
    <w:rsid w:val="00A44F3F"/>
    <w:rsid w:val="00A50AEF"/>
    <w:rsid w:val="00A545C1"/>
    <w:rsid w:val="00A60244"/>
    <w:rsid w:val="00A65EE5"/>
    <w:rsid w:val="00A72368"/>
    <w:rsid w:val="00A77AC3"/>
    <w:rsid w:val="00A83782"/>
    <w:rsid w:val="00A8605E"/>
    <w:rsid w:val="00A86F7E"/>
    <w:rsid w:val="00A941F3"/>
    <w:rsid w:val="00A96EBD"/>
    <w:rsid w:val="00AA105B"/>
    <w:rsid w:val="00AA2D3A"/>
    <w:rsid w:val="00AB0252"/>
    <w:rsid w:val="00AB1F96"/>
    <w:rsid w:val="00AB3A7D"/>
    <w:rsid w:val="00AB6018"/>
    <w:rsid w:val="00AB69C6"/>
    <w:rsid w:val="00AC0C06"/>
    <w:rsid w:val="00AC1F8E"/>
    <w:rsid w:val="00AC2E28"/>
    <w:rsid w:val="00AD05A2"/>
    <w:rsid w:val="00AD13D3"/>
    <w:rsid w:val="00AD2E34"/>
    <w:rsid w:val="00AE08E3"/>
    <w:rsid w:val="00AE2B76"/>
    <w:rsid w:val="00AE2B8B"/>
    <w:rsid w:val="00AF1084"/>
    <w:rsid w:val="00AF286C"/>
    <w:rsid w:val="00AF2E73"/>
    <w:rsid w:val="00AF3BDF"/>
    <w:rsid w:val="00AF5502"/>
    <w:rsid w:val="00B000C3"/>
    <w:rsid w:val="00B029C3"/>
    <w:rsid w:val="00B07370"/>
    <w:rsid w:val="00B101CE"/>
    <w:rsid w:val="00B11A92"/>
    <w:rsid w:val="00B14977"/>
    <w:rsid w:val="00B17387"/>
    <w:rsid w:val="00B17729"/>
    <w:rsid w:val="00B24F35"/>
    <w:rsid w:val="00B250A0"/>
    <w:rsid w:val="00B273B6"/>
    <w:rsid w:val="00B3226E"/>
    <w:rsid w:val="00B32BCD"/>
    <w:rsid w:val="00B368E3"/>
    <w:rsid w:val="00B405CA"/>
    <w:rsid w:val="00B40B25"/>
    <w:rsid w:val="00B5178E"/>
    <w:rsid w:val="00B529B6"/>
    <w:rsid w:val="00B714AD"/>
    <w:rsid w:val="00B71901"/>
    <w:rsid w:val="00B76E8A"/>
    <w:rsid w:val="00B77134"/>
    <w:rsid w:val="00B81B8E"/>
    <w:rsid w:val="00B81F6E"/>
    <w:rsid w:val="00B854E0"/>
    <w:rsid w:val="00B94FBC"/>
    <w:rsid w:val="00BA2932"/>
    <w:rsid w:val="00BA4C61"/>
    <w:rsid w:val="00BB2514"/>
    <w:rsid w:val="00BC2E6F"/>
    <w:rsid w:val="00BD1131"/>
    <w:rsid w:val="00BD216E"/>
    <w:rsid w:val="00BD297A"/>
    <w:rsid w:val="00BD3905"/>
    <w:rsid w:val="00BD6BBE"/>
    <w:rsid w:val="00BD72C2"/>
    <w:rsid w:val="00BE0FB3"/>
    <w:rsid w:val="00BE1223"/>
    <w:rsid w:val="00BE3D17"/>
    <w:rsid w:val="00BE5BA9"/>
    <w:rsid w:val="00BF3325"/>
    <w:rsid w:val="00BF477E"/>
    <w:rsid w:val="00BF672F"/>
    <w:rsid w:val="00BF6F6F"/>
    <w:rsid w:val="00C01437"/>
    <w:rsid w:val="00C01D49"/>
    <w:rsid w:val="00C03904"/>
    <w:rsid w:val="00C047E0"/>
    <w:rsid w:val="00C12496"/>
    <w:rsid w:val="00C15B09"/>
    <w:rsid w:val="00C2744B"/>
    <w:rsid w:val="00C30430"/>
    <w:rsid w:val="00C32649"/>
    <w:rsid w:val="00C362E3"/>
    <w:rsid w:val="00C37327"/>
    <w:rsid w:val="00C4077C"/>
    <w:rsid w:val="00C42AF4"/>
    <w:rsid w:val="00C43339"/>
    <w:rsid w:val="00C44444"/>
    <w:rsid w:val="00C468B0"/>
    <w:rsid w:val="00C47849"/>
    <w:rsid w:val="00C50D89"/>
    <w:rsid w:val="00C56470"/>
    <w:rsid w:val="00C6328A"/>
    <w:rsid w:val="00C658BA"/>
    <w:rsid w:val="00C67454"/>
    <w:rsid w:val="00C74152"/>
    <w:rsid w:val="00C75186"/>
    <w:rsid w:val="00C80746"/>
    <w:rsid w:val="00C825AF"/>
    <w:rsid w:val="00C857F6"/>
    <w:rsid w:val="00C92FC0"/>
    <w:rsid w:val="00C93B36"/>
    <w:rsid w:val="00C97970"/>
    <w:rsid w:val="00CA68D7"/>
    <w:rsid w:val="00CA7625"/>
    <w:rsid w:val="00CB28DD"/>
    <w:rsid w:val="00CB3646"/>
    <w:rsid w:val="00CC0D08"/>
    <w:rsid w:val="00CD2008"/>
    <w:rsid w:val="00CD4E0C"/>
    <w:rsid w:val="00CD6406"/>
    <w:rsid w:val="00CD7363"/>
    <w:rsid w:val="00CE54A3"/>
    <w:rsid w:val="00CF1592"/>
    <w:rsid w:val="00CF39F0"/>
    <w:rsid w:val="00CF4D4A"/>
    <w:rsid w:val="00CF5484"/>
    <w:rsid w:val="00CF7528"/>
    <w:rsid w:val="00D047BE"/>
    <w:rsid w:val="00D0767B"/>
    <w:rsid w:val="00D10284"/>
    <w:rsid w:val="00D10C67"/>
    <w:rsid w:val="00D122AB"/>
    <w:rsid w:val="00D13EBC"/>
    <w:rsid w:val="00D13F70"/>
    <w:rsid w:val="00D203CC"/>
    <w:rsid w:val="00D24815"/>
    <w:rsid w:val="00D26C3E"/>
    <w:rsid w:val="00D322FE"/>
    <w:rsid w:val="00D35BC3"/>
    <w:rsid w:val="00D421DB"/>
    <w:rsid w:val="00D458D2"/>
    <w:rsid w:val="00D57279"/>
    <w:rsid w:val="00D613E1"/>
    <w:rsid w:val="00D677B8"/>
    <w:rsid w:val="00D75E08"/>
    <w:rsid w:val="00D83E28"/>
    <w:rsid w:val="00D86647"/>
    <w:rsid w:val="00D8756C"/>
    <w:rsid w:val="00D87B80"/>
    <w:rsid w:val="00D87FFE"/>
    <w:rsid w:val="00D91333"/>
    <w:rsid w:val="00DA388C"/>
    <w:rsid w:val="00DB26B1"/>
    <w:rsid w:val="00DB5099"/>
    <w:rsid w:val="00DB53A1"/>
    <w:rsid w:val="00DB7544"/>
    <w:rsid w:val="00DB77C6"/>
    <w:rsid w:val="00DC1A7E"/>
    <w:rsid w:val="00DC4B3C"/>
    <w:rsid w:val="00DC52DF"/>
    <w:rsid w:val="00DC7093"/>
    <w:rsid w:val="00DD14B0"/>
    <w:rsid w:val="00DD691A"/>
    <w:rsid w:val="00DD6CB3"/>
    <w:rsid w:val="00DE10A8"/>
    <w:rsid w:val="00DE420D"/>
    <w:rsid w:val="00DF567F"/>
    <w:rsid w:val="00DF5EF4"/>
    <w:rsid w:val="00DF6232"/>
    <w:rsid w:val="00DF6E35"/>
    <w:rsid w:val="00DF7A5C"/>
    <w:rsid w:val="00DF7C53"/>
    <w:rsid w:val="00E1355A"/>
    <w:rsid w:val="00E36D2A"/>
    <w:rsid w:val="00E51260"/>
    <w:rsid w:val="00E5169D"/>
    <w:rsid w:val="00E52C08"/>
    <w:rsid w:val="00E53060"/>
    <w:rsid w:val="00E538E6"/>
    <w:rsid w:val="00E564CB"/>
    <w:rsid w:val="00E60764"/>
    <w:rsid w:val="00E6181A"/>
    <w:rsid w:val="00E623A2"/>
    <w:rsid w:val="00E624AD"/>
    <w:rsid w:val="00E63E8C"/>
    <w:rsid w:val="00E64A11"/>
    <w:rsid w:val="00E65A96"/>
    <w:rsid w:val="00E65B57"/>
    <w:rsid w:val="00E66DBA"/>
    <w:rsid w:val="00E729F9"/>
    <w:rsid w:val="00E74091"/>
    <w:rsid w:val="00E76A22"/>
    <w:rsid w:val="00E810CE"/>
    <w:rsid w:val="00E841BD"/>
    <w:rsid w:val="00E85108"/>
    <w:rsid w:val="00E8705A"/>
    <w:rsid w:val="00E92543"/>
    <w:rsid w:val="00E9298F"/>
    <w:rsid w:val="00E9424C"/>
    <w:rsid w:val="00E947FE"/>
    <w:rsid w:val="00EA116F"/>
    <w:rsid w:val="00EA2C26"/>
    <w:rsid w:val="00EA4AB7"/>
    <w:rsid w:val="00EA5132"/>
    <w:rsid w:val="00EA6D18"/>
    <w:rsid w:val="00EA782F"/>
    <w:rsid w:val="00EB370F"/>
    <w:rsid w:val="00EB727F"/>
    <w:rsid w:val="00EB7BE9"/>
    <w:rsid w:val="00EC0488"/>
    <w:rsid w:val="00EC4477"/>
    <w:rsid w:val="00EC55B6"/>
    <w:rsid w:val="00EC68D9"/>
    <w:rsid w:val="00EC7FF4"/>
    <w:rsid w:val="00ED2820"/>
    <w:rsid w:val="00ED4220"/>
    <w:rsid w:val="00ED7D45"/>
    <w:rsid w:val="00EE148A"/>
    <w:rsid w:val="00EE3633"/>
    <w:rsid w:val="00EE4F31"/>
    <w:rsid w:val="00EF104E"/>
    <w:rsid w:val="00F008BD"/>
    <w:rsid w:val="00F0229F"/>
    <w:rsid w:val="00F030A9"/>
    <w:rsid w:val="00F10BDF"/>
    <w:rsid w:val="00F11002"/>
    <w:rsid w:val="00F13CBB"/>
    <w:rsid w:val="00F155B1"/>
    <w:rsid w:val="00F221D5"/>
    <w:rsid w:val="00F226FB"/>
    <w:rsid w:val="00F2514C"/>
    <w:rsid w:val="00F30B1C"/>
    <w:rsid w:val="00F3143C"/>
    <w:rsid w:val="00F31B66"/>
    <w:rsid w:val="00F31D84"/>
    <w:rsid w:val="00F33D5F"/>
    <w:rsid w:val="00F36A83"/>
    <w:rsid w:val="00F3784E"/>
    <w:rsid w:val="00F44093"/>
    <w:rsid w:val="00F47542"/>
    <w:rsid w:val="00F51CD5"/>
    <w:rsid w:val="00F55553"/>
    <w:rsid w:val="00F56D7A"/>
    <w:rsid w:val="00F62A5F"/>
    <w:rsid w:val="00F64C7D"/>
    <w:rsid w:val="00F64D71"/>
    <w:rsid w:val="00F676F9"/>
    <w:rsid w:val="00F67C9F"/>
    <w:rsid w:val="00F71B76"/>
    <w:rsid w:val="00F7715D"/>
    <w:rsid w:val="00F83162"/>
    <w:rsid w:val="00F8506B"/>
    <w:rsid w:val="00FA493D"/>
    <w:rsid w:val="00FA4A93"/>
    <w:rsid w:val="00FA6195"/>
    <w:rsid w:val="00FB211B"/>
    <w:rsid w:val="00FB27F7"/>
    <w:rsid w:val="00FB329B"/>
    <w:rsid w:val="00FB54A7"/>
    <w:rsid w:val="00FC08F8"/>
    <w:rsid w:val="00FC2DB3"/>
    <w:rsid w:val="00FC3761"/>
    <w:rsid w:val="00FC4C4E"/>
    <w:rsid w:val="00FC5964"/>
    <w:rsid w:val="00FD0BB1"/>
    <w:rsid w:val="00FD0E2B"/>
    <w:rsid w:val="00FD38A2"/>
    <w:rsid w:val="00FD4103"/>
    <w:rsid w:val="00FF416A"/>
    <w:rsid w:val="00FF5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89C13"/>
  <w15:docId w15:val="{282BFBE8-0691-4B95-9E4D-2D41AEC1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9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C4077C"/>
    <w:rPr>
      <w:color w:val="0000FF" w:themeColor="hyperlink"/>
      <w:u w:val="single"/>
    </w:rPr>
  </w:style>
  <w:style w:type="paragraph" w:styleId="NormalWeb">
    <w:name w:val="Normal (Web)"/>
    <w:basedOn w:val="Normal"/>
    <w:uiPriority w:val="99"/>
    <w:semiHidden/>
    <w:unhideWhenUsed/>
    <w:rsid w:val="00E52C0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D5B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D5BAA"/>
    <w:rPr>
      <w:rFonts w:ascii="Lucida Grande" w:hAnsi="Lucida Grande" w:cs="Lucida Grande"/>
      <w:sz w:val="18"/>
      <w:szCs w:val="18"/>
    </w:rPr>
  </w:style>
  <w:style w:type="character" w:styleId="CommentReference">
    <w:name w:val="annotation reference"/>
    <w:basedOn w:val="DefaultParagraphFont"/>
    <w:uiPriority w:val="99"/>
    <w:semiHidden/>
    <w:unhideWhenUsed/>
    <w:rsid w:val="00507686"/>
    <w:rPr>
      <w:sz w:val="18"/>
      <w:szCs w:val="18"/>
    </w:rPr>
  </w:style>
  <w:style w:type="paragraph" w:styleId="CommentText">
    <w:name w:val="annotation text"/>
    <w:basedOn w:val="Normal"/>
    <w:link w:val="CommentTextChar"/>
    <w:uiPriority w:val="99"/>
    <w:unhideWhenUsed/>
    <w:rsid w:val="00507686"/>
    <w:pPr>
      <w:spacing w:line="240" w:lineRule="auto"/>
    </w:pPr>
    <w:rPr>
      <w:sz w:val="24"/>
      <w:szCs w:val="24"/>
    </w:rPr>
  </w:style>
  <w:style w:type="character" w:customStyle="1" w:styleId="CommentTextChar">
    <w:name w:val="Comment Text Char"/>
    <w:basedOn w:val="DefaultParagraphFont"/>
    <w:link w:val="CommentText"/>
    <w:uiPriority w:val="99"/>
    <w:rsid w:val="00507686"/>
    <w:rPr>
      <w:sz w:val="24"/>
      <w:szCs w:val="24"/>
    </w:rPr>
  </w:style>
  <w:style w:type="paragraph" w:styleId="CommentSubject">
    <w:name w:val="annotation subject"/>
    <w:basedOn w:val="CommentText"/>
    <w:next w:val="CommentText"/>
    <w:link w:val="CommentSubjectChar"/>
    <w:uiPriority w:val="99"/>
    <w:semiHidden/>
    <w:unhideWhenUsed/>
    <w:rsid w:val="00507686"/>
    <w:rPr>
      <w:b/>
      <w:bCs/>
      <w:sz w:val="20"/>
      <w:szCs w:val="20"/>
    </w:rPr>
  </w:style>
  <w:style w:type="character" w:customStyle="1" w:styleId="CommentSubjectChar">
    <w:name w:val="Comment Subject Char"/>
    <w:basedOn w:val="CommentTextChar"/>
    <w:link w:val="CommentSubject"/>
    <w:uiPriority w:val="99"/>
    <w:semiHidden/>
    <w:rsid w:val="00507686"/>
    <w:rPr>
      <w:b/>
      <w:bCs/>
      <w:sz w:val="20"/>
      <w:szCs w:val="20"/>
    </w:rPr>
  </w:style>
  <w:style w:type="paragraph" w:styleId="EndnoteText">
    <w:name w:val="endnote text"/>
    <w:basedOn w:val="Normal"/>
    <w:link w:val="EndnoteTextChar"/>
    <w:uiPriority w:val="99"/>
    <w:unhideWhenUsed/>
    <w:rsid w:val="001B3732"/>
    <w:pPr>
      <w:spacing w:after="0" w:line="240" w:lineRule="auto"/>
    </w:pPr>
    <w:rPr>
      <w:sz w:val="20"/>
      <w:szCs w:val="20"/>
    </w:rPr>
  </w:style>
  <w:style w:type="character" w:customStyle="1" w:styleId="EndnoteTextChar">
    <w:name w:val="Endnote Text Char"/>
    <w:basedOn w:val="DefaultParagraphFont"/>
    <w:link w:val="EndnoteText"/>
    <w:uiPriority w:val="99"/>
    <w:rsid w:val="001B3732"/>
    <w:rPr>
      <w:sz w:val="20"/>
      <w:szCs w:val="20"/>
    </w:rPr>
  </w:style>
  <w:style w:type="character" w:styleId="EndnoteReference">
    <w:name w:val="endnote reference"/>
    <w:basedOn w:val="DefaultParagraphFont"/>
    <w:uiPriority w:val="99"/>
    <w:semiHidden/>
    <w:unhideWhenUsed/>
    <w:rsid w:val="001B3732"/>
    <w:rPr>
      <w:vertAlign w:val="superscript"/>
    </w:rPr>
  </w:style>
  <w:style w:type="paragraph" w:styleId="ListParagraph">
    <w:name w:val="List Paragraph"/>
    <w:basedOn w:val="Normal"/>
    <w:uiPriority w:val="34"/>
    <w:qFormat/>
    <w:rsid w:val="005D35D0"/>
    <w:pPr>
      <w:ind w:left="720"/>
      <w:contextualSpacing/>
    </w:pPr>
  </w:style>
  <w:style w:type="character" w:styleId="FollowedHyperlink">
    <w:name w:val="FollowedHyperlink"/>
    <w:basedOn w:val="DefaultParagraphFont"/>
    <w:uiPriority w:val="99"/>
    <w:semiHidden/>
    <w:unhideWhenUsed/>
    <w:rsid w:val="006238D2"/>
    <w:rPr>
      <w:color w:val="800080" w:themeColor="followedHyperlink"/>
      <w:u w:val="single"/>
    </w:rPr>
  </w:style>
  <w:style w:type="character" w:styleId="UnresolvedMention">
    <w:name w:val="Unresolved Mention"/>
    <w:basedOn w:val="DefaultParagraphFont"/>
    <w:uiPriority w:val="99"/>
    <w:semiHidden/>
    <w:unhideWhenUsed/>
    <w:rsid w:val="00ED2820"/>
    <w:rPr>
      <w:color w:val="808080"/>
      <w:shd w:val="clear" w:color="auto" w:fill="E6E6E6"/>
    </w:rPr>
  </w:style>
  <w:style w:type="paragraph" w:styleId="Revision">
    <w:name w:val="Revision"/>
    <w:hidden/>
    <w:uiPriority w:val="99"/>
    <w:semiHidden/>
    <w:rsid w:val="00A65E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2709">
      <w:bodyDiv w:val="1"/>
      <w:marLeft w:val="0"/>
      <w:marRight w:val="0"/>
      <w:marTop w:val="0"/>
      <w:marBottom w:val="0"/>
      <w:divBdr>
        <w:top w:val="none" w:sz="0" w:space="0" w:color="auto"/>
        <w:left w:val="none" w:sz="0" w:space="0" w:color="auto"/>
        <w:bottom w:val="none" w:sz="0" w:space="0" w:color="auto"/>
        <w:right w:val="none" w:sz="0" w:space="0" w:color="auto"/>
      </w:divBdr>
    </w:div>
    <w:div w:id="180707459">
      <w:bodyDiv w:val="1"/>
      <w:marLeft w:val="0"/>
      <w:marRight w:val="0"/>
      <w:marTop w:val="0"/>
      <w:marBottom w:val="0"/>
      <w:divBdr>
        <w:top w:val="none" w:sz="0" w:space="0" w:color="auto"/>
        <w:left w:val="none" w:sz="0" w:space="0" w:color="auto"/>
        <w:bottom w:val="none" w:sz="0" w:space="0" w:color="auto"/>
        <w:right w:val="none" w:sz="0" w:space="0" w:color="auto"/>
      </w:divBdr>
    </w:div>
    <w:div w:id="449280356">
      <w:bodyDiv w:val="1"/>
      <w:marLeft w:val="0"/>
      <w:marRight w:val="0"/>
      <w:marTop w:val="0"/>
      <w:marBottom w:val="0"/>
      <w:divBdr>
        <w:top w:val="none" w:sz="0" w:space="0" w:color="auto"/>
        <w:left w:val="none" w:sz="0" w:space="0" w:color="auto"/>
        <w:bottom w:val="none" w:sz="0" w:space="0" w:color="auto"/>
        <w:right w:val="none" w:sz="0" w:space="0" w:color="auto"/>
      </w:divBdr>
    </w:div>
    <w:div w:id="477959391">
      <w:bodyDiv w:val="1"/>
      <w:marLeft w:val="0"/>
      <w:marRight w:val="0"/>
      <w:marTop w:val="0"/>
      <w:marBottom w:val="0"/>
      <w:divBdr>
        <w:top w:val="none" w:sz="0" w:space="0" w:color="auto"/>
        <w:left w:val="none" w:sz="0" w:space="0" w:color="auto"/>
        <w:bottom w:val="none" w:sz="0" w:space="0" w:color="auto"/>
        <w:right w:val="none" w:sz="0" w:space="0" w:color="auto"/>
      </w:divBdr>
    </w:div>
    <w:div w:id="516386120">
      <w:bodyDiv w:val="1"/>
      <w:marLeft w:val="0"/>
      <w:marRight w:val="0"/>
      <w:marTop w:val="0"/>
      <w:marBottom w:val="0"/>
      <w:divBdr>
        <w:top w:val="none" w:sz="0" w:space="0" w:color="auto"/>
        <w:left w:val="none" w:sz="0" w:space="0" w:color="auto"/>
        <w:bottom w:val="none" w:sz="0" w:space="0" w:color="auto"/>
        <w:right w:val="none" w:sz="0" w:space="0" w:color="auto"/>
      </w:divBdr>
    </w:div>
    <w:div w:id="642539317">
      <w:bodyDiv w:val="1"/>
      <w:marLeft w:val="0"/>
      <w:marRight w:val="0"/>
      <w:marTop w:val="0"/>
      <w:marBottom w:val="0"/>
      <w:divBdr>
        <w:top w:val="none" w:sz="0" w:space="0" w:color="auto"/>
        <w:left w:val="none" w:sz="0" w:space="0" w:color="auto"/>
        <w:bottom w:val="none" w:sz="0" w:space="0" w:color="auto"/>
        <w:right w:val="none" w:sz="0" w:space="0" w:color="auto"/>
      </w:divBdr>
    </w:div>
    <w:div w:id="675502160">
      <w:bodyDiv w:val="1"/>
      <w:marLeft w:val="0"/>
      <w:marRight w:val="0"/>
      <w:marTop w:val="0"/>
      <w:marBottom w:val="0"/>
      <w:divBdr>
        <w:top w:val="none" w:sz="0" w:space="0" w:color="auto"/>
        <w:left w:val="none" w:sz="0" w:space="0" w:color="auto"/>
        <w:bottom w:val="none" w:sz="0" w:space="0" w:color="auto"/>
        <w:right w:val="none" w:sz="0" w:space="0" w:color="auto"/>
      </w:divBdr>
    </w:div>
    <w:div w:id="700398516">
      <w:bodyDiv w:val="1"/>
      <w:marLeft w:val="0"/>
      <w:marRight w:val="0"/>
      <w:marTop w:val="0"/>
      <w:marBottom w:val="0"/>
      <w:divBdr>
        <w:top w:val="none" w:sz="0" w:space="0" w:color="auto"/>
        <w:left w:val="none" w:sz="0" w:space="0" w:color="auto"/>
        <w:bottom w:val="none" w:sz="0" w:space="0" w:color="auto"/>
        <w:right w:val="none" w:sz="0" w:space="0" w:color="auto"/>
      </w:divBdr>
    </w:div>
    <w:div w:id="762802267">
      <w:bodyDiv w:val="1"/>
      <w:marLeft w:val="0"/>
      <w:marRight w:val="0"/>
      <w:marTop w:val="0"/>
      <w:marBottom w:val="0"/>
      <w:divBdr>
        <w:top w:val="none" w:sz="0" w:space="0" w:color="auto"/>
        <w:left w:val="none" w:sz="0" w:space="0" w:color="auto"/>
        <w:bottom w:val="none" w:sz="0" w:space="0" w:color="auto"/>
        <w:right w:val="none" w:sz="0" w:space="0" w:color="auto"/>
      </w:divBdr>
    </w:div>
    <w:div w:id="851139485">
      <w:bodyDiv w:val="1"/>
      <w:marLeft w:val="0"/>
      <w:marRight w:val="0"/>
      <w:marTop w:val="0"/>
      <w:marBottom w:val="0"/>
      <w:divBdr>
        <w:top w:val="none" w:sz="0" w:space="0" w:color="auto"/>
        <w:left w:val="none" w:sz="0" w:space="0" w:color="auto"/>
        <w:bottom w:val="none" w:sz="0" w:space="0" w:color="auto"/>
        <w:right w:val="none" w:sz="0" w:space="0" w:color="auto"/>
      </w:divBdr>
    </w:div>
    <w:div w:id="1196387056">
      <w:bodyDiv w:val="1"/>
      <w:marLeft w:val="0"/>
      <w:marRight w:val="0"/>
      <w:marTop w:val="0"/>
      <w:marBottom w:val="0"/>
      <w:divBdr>
        <w:top w:val="none" w:sz="0" w:space="0" w:color="auto"/>
        <w:left w:val="none" w:sz="0" w:space="0" w:color="auto"/>
        <w:bottom w:val="none" w:sz="0" w:space="0" w:color="auto"/>
        <w:right w:val="none" w:sz="0" w:space="0" w:color="auto"/>
      </w:divBdr>
    </w:div>
    <w:div w:id="1294141487">
      <w:bodyDiv w:val="1"/>
      <w:marLeft w:val="0"/>
      <w:marRight w:val="0"/>
      <w:marTop w:val="0"/>
      <w:marBottom w:val="0"/>
      <w:divBdr>
        <w:top w:val="none" w:sz="0" w:space="0" w:color="auto"/>
        <w:left w:val="none" w:sz="0" w:space="0" w:color="auto"/>
        <w:bottom w:val="none" w:sz="0" w:space="0" w:color="auto"/>
        <w:right w:val="none" w:sz="0" w:space="0" w:color="auto"/>
      </w:divBdr>
    </w:div>
    <w:div w:id="1308435516">
      <w:bodyDiv w:val="1"/>
      <w:marLeft w:val="0"/>
      <w:marRight w:val="0"/>
      <w:marTop w:val="0"/>
      <w:marBottom w:val="0"/>
      <w:divBdr>
        <w:top w:val="none" w:sz="0" w:space="0" w:color="auto"/>
        <w:left w:val="none" w:sz="0" w:space="0" w:color="auto"/>
        <w:bottom w:val="none" w:sz="0" w:space="0" w:color="auto"/>
        <w:right w:val="none" w:sz="0" w:space="0" w:color="auto"/>
      </w:divBdr>
    </w:div>
    <w:div w:id="1453136383">
      <w:bodyDiv w:val="1"/>
      <w:marLeft w:val="0"/>
      <w:marRight w:val="0"/>
      <w:marTop w:val="0"/>
      <w:marBottom w:val="0"/>
      <w:divBdr>
        <w:top w:val="none" w:sz="0" w:space="0" w:color="auto"/>
        <w:left w:val="none" w:sz="0" w:space="0" w:color="auto"/>
        <w:bottom w:val="none" w:sz="0" w:space="0" w:color="auto"/>
        <w:right w:val="none" w:sz="0" w:space="0" w:color="auto"/>
      </w:divBdr>
    </w:div>
    <w:div w:id="1528057826">
      <w:bodyDiv w:val="1"/>
      <w:marLeft w:val="0"/>
      <w:marRight w:val="0"/>
      <w:marTop w:val="0"/>
      <w:marBottom w:val="0"/>
      <w:divBdr>
        <w:top w:val="none" w:sz="0" w:space="0" w:color="auto"/>
        <w:left w:val="none" w:sz="0" w:space="0" w:color="auto"/>
        <w:bottom w:val="none" w:sz="0" w:space="0" w:color="auto"/>
        <w:right w:val="none" w:sz="0" w:space="0" w:color="auto"/>
      </w:divBdr>
    </w:div>
    <w:div w:id="2049144021">
      <w:bodyDiv w:val="1"/>
      <w:marLeft w:val="0"/>
      <w:marRight w:val="0"/>
      <w:marTop w:val="0"/>
      <w:marBottom w:val="0"/>
      <w:divBdr>
        <w:top w:val="none" w:sz="0" w:space="0" w:color="auto"/>
        <w:left w:val="none" w:sz="0" w:space="0" w:color="auto"/>
        <w:bottom w:val="none" w:sz="0" w:space="0" w:color="auto"/>
        <w:right w:val="none" w:sz="0" w:space="0" w:color="auto"/>
      </w:divBdr>
    </w:div>
    <w:div w:id="2111584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dspace.com/signup?utm_source=google-b&amp;utm_medium=cpc&amp;utm_campaign=UK&amp;utm_content=headspace&amp;origintoken=google-b&amp;gclid=CNDTydSE4M4CFQsUGwodJSENmQ"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ncy@karisfellowships.com"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s://youtu.be/FmY6848ZQeo" TargetMode="External"/><Relationship Id="rId1" Type="http://schemas.openxmlformats.org/officeDocument/2006/relationships/hyperlink" Target="https://youtu.be/FmY6848ZQ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FC1BA-B5D9-4011-AC8C-6CF9AE7E0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v2n.dotx</Template>
  <TotalTime>3</TotalTime>
  <Pages>1</Pages>
  <Words>4357</Words>
  <Characters>24836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2020-05-06T10:39:00Z</cp:lastPrinted>
  <dcterms:created xsi:type="dcterms:W3CDTF">2024-05-30T15:29:00Z</dcterms:created>
  <dcterms:modified xsi:type="dcterms:W3CDTF">2025-07-31T22:56:00Z</dcterms:modified>
</cp:coreProperties>
</file>