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A372A" w14:textId="757A4955" w:rsidR="00285B9A" w:rsidRPr="00185DEA" w:rsidRDefault="00285B9A" w:rsidP="00FE0E9E">
      <w:pPr>
        <w:pStyle w:val="Title"/>
        <w:widowControl w:val="0"/>
        <w:jc w:val="both"/>
      </w:pPr>
      <w:r w:rsidRPr="00185DEA">
        <w:t>KF</w:t>
      </w:r>
      <w:r w:rsidR="002F0900" w:rsidRPr="00185DEA">
        <w:t>44</w:t>
      </w:r>
      <w:r w:rsidR="00D13F70" w:rsidRPr="00185DEA">
        <w:t xml:space="preserve"> </w:t>
      </w:r>
      <w:r w:rsidR="00A7047F" w:rsidRPr="00185DEA">
        <w:t>Meeting</w:t>
      </w:r>
      <w:r w:rsidR="001B1D27" w:rsidRPr="00185DEA">
        <w:t xml:space="preserve"> Version of</w:t>
      </w:r>
      <w:r w:rsidRPr="00185DEA">
        <w:t xml:space="preserve"> Teachings</w:t>
      </w:r>
    </w:p>
    <w:p w14:paraId="79DB2439" w14:textId="77777777" w:rsidR="00285B9A" w:rsidRPr="00185DEA" w:rsidRDefault="00285B9A" w:rsidP="00FE0E9E">
      <w:pPr>
        <w:widowControl w:val="0"/>
        <w:spacing w:after="0" w:line="240" w:lineRule="auto"/>
        <w:jc w:val="both"/>
      </w:pPr>
      <w:r w:rsidRPr="00185DEA">
        <w:t>Karis is an invitation to a relationship based on mutual generosity.</w:t>
      </w:r>
    </w:p>
    <w:p w14:paraId="67099504" w14:textId="77777777" w:rsidR="00B46DE8" w:rsidRPr="00185DEA" w:rsidRDefault="00B46DE8" w:rsidP="00FE0E9E">
      <w:pPr>
        <w:widowControl w:val="0"/>
        <w:spacing w:after="0" w:line="240" w:lineRule="auto"/>
        <w:jc w:val="both"/>
      </w:pPr>
    </w:p>
    <w:p w14:paraId="75A6B376" w14:textId="77777777" w:rsidR="00B46DE8" w:rsidRPr="00185DEA" w:rsidRDefault="00564871" w:rsidP="00FE0E9E">
      <w:pPr>
        <w:widowControl w:val="0"/>
        <w:spacing w:after="0" w:line="240" w:lineRule="auto"/>
        <w:jc w:val="both"/>
      </w:pPr>
      <w:r w:rsidRPr="00185DEA">
        <w:t>“Search me, O God, and know my heart. Examine me and know my thoughts. See if there is any way in me that causes pain, and lead me in the ways of eternity.” (Psalm 139:23</w:t>
      </w:r>
      <w:r w:rsidR="00025DDE" w:rsidRPr="00185DEA">
        <w:t>–</w:t>
      </w:r>
      <w:r w:rsidRPr="00185DEA">
        <w:t>24)</w:t>
      </w:r>
    </w:p>
    <w:p w14:paraId="173F9D1F" w14:textId="77777777" w:rsidR="00564871" w:rsidRPr="00185DEA" w:rsidRDefault="00564871" w:rsidP="00FE0E9E">
      <w:pPr>
        <w:widowControl w:val="0"/>
        <w:spacing w:after="0" w:line="240" w:lineRule="auto"/>
        <w:jc w:val="both"/>
        <w:rPr>
          <w:b/>
        </w:rPr>
      </w:pPr>
    </w:p>
    <w:p w14:paraId="7E7B6D6C" w14:textId="77777777" w:rsidR="00285B9A" w:rsidRPr="00185DEA" w:rsidRDefault="00387B51" w:rsidP="00FE0E9E">
      <w:pPr>
        <w:widowControl w:val="0"/>
        <w:spacing w:after="0" w:line="240" w:lineRule="auto"/>
        <w:jc w:val="both"/>
        <w:rPr>
          <w:b/>
        </w:rPr>
      </w:pPr>
      <w:r w:rsidRPr="00185DEA">
        <w:rPr>
          <w:b/>
        </w:rPr>
        <w:t>0:01</w:t>
      </w:r>
      <w:r w:rsidR="00285B9A" w:rsidRPr="00185DEA">
        <w:rPr>
          <w:b/>
        </w:rPr>
        <w:tab/>
        <w:t>OPENING</w:t>
      </w:r>
    </w:p>
    <w:p w14:paraId="6021CD28" w14:textId="77777777" w:rsidR="00B46DE8" w:rsidRPr="00185DEA" w:rsidRDefault="00B46DE8" w:rsidP="00FE0E9E">
      <w:pPr>
        <w:widowControl w:val="0"/>
        <w:spacing w:after="0" w:line="240" w:lineRule="auto"/>
        <w:jc w:val="both"/>
        <w:rPr>
          <w:b/>
        </w:rPr>
      </w:pPr>
    </w:p>
    <w:p w14:paraId="0BC85A5D" w14:textId="77777777" w:rsidR="00285B9A" w:rsidRPr="00185DEA" w:rsidRDefault="00387B51" w:rsidP="00FE0E9E">
      <w:pPr>
        <w:widowControl w:val="0"/>
        <w:spacing w:after="0" w:line="240" w:lineRule="auto"/>
        <w:jc w:val="both"/>
        <w:rPr>
          <w:b/>
        </w:rPr>
      </w:pPr>
      <w:r w:rsidRPr="00185DEA">
        <w:rPr>
          <w:b/>
        </w:rPr>
        <w:t>0:02</w:t>
      </w:r>
      <w:r w:rsidR="00285B9A" w:rsidRPr="00185DEA">
        <w:rPr>
          <w:b/>
        </w:rPr>
        <w:tab/>
        <w:t>PRESENTING</w:t>
      </w:r>
    </w:p>
    <w:p w14:paraId="203F6BAB" w14:textId="77777777" w:rsidR="00B46DE8" w:rsidRPr="00185DEA" w:rsidRDefault="00B46DE8" w:rsidP="00FE0E9E">
      <w:pPr>
        <w:widowControl w:val="0"/>
        <w:spacing w:after="0" w:line="240" w:lineRule="auto"/>
        <w:jc w:val="both"/>
        <w:rPr>
          <w:b/>
        </w:rPr>
      </w:pPr>
    </w:p>
    <w:p w14:paraId="3C123658" w14:textId="77777777" w:rsidR="00285B9A" w:rsidRPr="00185DEA" w:rsidRDefault="00A6648A" w:rsidP="00FE0E9E">
      <w:pPr>
        <w:widowControl w:val="0"/>
        <w:spacing w:after="0" w:line="240" w:lineRule="auto"/>
        <w:jc w:val="both"/>
        <w:rPr>
          <w:b/>
        </w:rPr>
      </w:pPr>
      <w:r w:rsidRPr="00185DEA">
        <w:rPr>
          <w:b/>
        </w:rPr>
        <w:t>0:06</w:t>
      </w:r>
      <w:r w:rsidR="00285B9A" w:rsidRPr="00185DEA">
        <w:rPr>
          <w:b/>
        </w:rPr>
        <w:tab/>
      </w:r>
      <w:r w:rsidR="008D37B6" w:rsidRPr="00185DEA">
        <w:rPr>
          <w:b/>
        </w:rPr>
        <w:t>KARIS CIRCULATION</w:t>
      </w:r>
    </w:p>
    <w:p w14:paraId="21BBA2CA" w14:textId="77777777" w:rsidR="00B46DE8" w:rsidRPr="00185DEA" w:rsidRDefault="00B46DE8" w:rsidP="00FE0E9E">
      <w:pPr>
        <w:widowControl w:val="0"/>
        <w:spacing w:after="0" w:line="240" w:lineRule="auto"/>
        <w:jc w:val="both"/>
        <w:rPr>
          <w:b/>
        </w:rPr>
      </w:pPr>
    </w:p>
    <w:p w14:paraId="3660EA89" w14:textId="77777777" w:rsidR="00285B9A" w:rsidRPr="00185DEA" w:rsidRDefault="00A6648A" w:rsidP="00FE0E9E">
      <w:pPr>
        <w:widowControl w:val="0"/>
        <w:spacing w:after="0" w:line="240" w:lineRule="auto"/>
        <w:jc w:val="both"/>
        <w:rPr>
          <w:b/>
        </w:rPr>
      </w:pPr>
      <w:r w:rsidRPr="00185DEA">
        <w:rPr>
          <w:b/>
        </w:rPr>
        <w:t>0:07</w:t>
      </w:r>
      <w:r w:rsidR="00285B9A" w:rsidRPr="00185DEA">
        <w:rPr>
          <w:b/>
        </w:rPr>
        <w:tab/>
        <w:t>GUIDELINES &amp; LIMITATIONS</w:t>
      </w:r>
    </w:p>
    <w:p w14:paraId="3F126ABA" w14:textId="77777777" w:rsidR="00B46DE8" w:rsidRPr="00185DEA" w:rsidRDefault="00B46DE8" w:rsidP="00FE0E9E">
      <w:pPr>
        <w:widowControl w:val="0"/>
        <w:spacing w:after="0" w:line="240" w:lineRule="auto"/>
        <w:jc w:val="both"/>
        <w:rPr>
          <w:b/>
        </w:rPr>
      </w:pPr>
    </w:p>
    <w:p w14:paraId="40953D0F" w14:textId="77777777" w:rsidR="00CA204A" w:rsidRPr="00185DEA" w:rsidRDefault="00A6648A" w:rsidP="00FE0E9E">
      <w:pPr>
        <w:widowControl w:val="0"/>
        <w:spacing w:after="0" w:line="240" w:lineRule="auto"/>
        <w:jc w:val="both"/>
        <w:rPr>
          <w:b/>
        </w:rPr>
      </w:pPr>
      <w:r w:rsidRPr="00185DEA">
        <w:rPr>
          <w:b/>
        </w:rPr>
        <w:t>0:0</w:t>
      </w:r>
      <w:r w:rsidR="00285B9A" w:rsidRPr="00185DEA">
        <w:rPr>
          <w:b/>
        </w:rPr>
        <w:t>8</w:t>
      </w:r>
      <w:r w:rsidR="00285B9A" w:rsidRPr="00185DEA">
        <w:rPr>
          <w:b/>
        </w:rPr>
        <w:tab/>
        <w:t>MINDFULNESS &amp; MEDITATION TRAINING</w:t>
      </w:r>
    </w:p>
    <w:p w14:paraId="385439F9" w14:textId="77777777" w:rsidR="00B46DE8" w:rsidRPr="00185DEA" w:rsidRDefault="00B46DE8" w:rsidP="00FE0E9E">
      <w:pPr>
        <w:widowControl w:val="0"/>
        <w:spacing w:after="0" w:line="240" w:lineRule="auto"/>
        <w:jc w:val="both"/>
      </w:pPr>
    </w:p>
    <w:p w14:paraId="1240D0EA" w14:textId="77777777" w:rsidR="001A5A11" w:rsidRPr="00185DEA" w:rsidRDefault="00564871" w:rsidP="00FE0E9E">
      <w:pPr>
        <w:widowControl w:val="0"/>
        <w:spacing w:after="0" w:line="240" w:lineRule="auto"/>
        <w:jc w:val="both"/>
      </w:pPr>
      <w:bookmarkStart w:id="0" w:name="_Hlk503555703"/>
      <w:r w:rsidRPr="00185DEA">
        <w:t xml:space="preserve">Let’s continue </w:t>
      </w:r>
      <w:r w:rsidR="00503135" w:rsidRPr="00185DEA">
        <w:t xml:space="preserve">our </w:t>
      </w:r>
      <w:r w:rsidRPr="00185DEA">
        <w:t xml:space="preserve">training </w:t>
      </w:r>
      <w:r w:rsidR="00503135" w:rsidRPr="00185DEA">
        <w:t xml:space="preserve">in </w:t>
      </w:r>
      <w:r w:rsidRPr="00185DEA">
        <w:rPr>
          <w:b/>
        </w:rPr>
        <w:t>Alternate N</w:t>
      </w:r>
      <w:r w:rsidR="00387B51" w:rsidRPr="00185DEA">
        <w:rPr>
          <w:b/>
        </w:rPr>
        <w:t>ostril</w:t>
      </w:r>
      <w:r w:rsidRPr="00185DEA">
        <w:rPr>
          <w:b/>
        </w:rPr>
        <w:t xml:space="preserve"> Breathing</w:t>
      </w:r>
      <w:r w:rsidR="0046702D" w:rsidRPr="00185DEA">
        <w:rPr>
          <w:b/>
        </w:rPr>
        <w:t>.</w:t>
      </w:r>
      <w:r w:rsidR="0046702D" w:rsidRPr="00185DEA">
        <w:t xml:space="preserve"> </w:t>
      </w:r>
      <w:r w:rsidR="001A5A11" w:rsidRPr="00185DEA">
        <w:t>B</w:t>
      </w:r>
      <w:r w:rsidR="0046702D" w:rsidRPr="00185DEA">
        <w:t xml:space="preserve">y closing off </w:t>
      </w:r>
      <w:r w:rsidR="00503135" w:rsidRPr="00185DEA">
        <w:t xml:space="preserve">one </w:t>
      </w:r>
      <w:r w:rsidR="0046702D" w:rsidRPr="00185DEA">
        <w:t xml:space="preserve">nostril we </w:t>
      </w:r>
      <w:r w:rsidR="001A5A11" w:rsidRPr="00185DEA">
        <w:t>impose a limitation</w:t>
      </w:r>
      <w:r w:rsidR="0046702D" w:rsidRPr="00185DEA">
        <w:t xml:space="preserve"> on ourselves</w:t>
      </w:r>
      <w:r w:rsidR="001A5A11" w:rsidRPr="00185DEA">
        <w:t xml:space="preserve"> that we can explore. Breathing is life</w:t>
      </w:r>
      <w:r w:rsidR="003E41EF" w:rsidRPr="00185DEA">
        <w:t xml:space="preserve"> </w:t>
      </w:r>
      <w:r w:rsidR="001A5A11" w:rsidRPr="00185DEA">
        <w:t xml:space="preserve">support. What does </w:t>
      </w:r>
      <w:proofErr w:type="gramStart"/>
      <w:r w:rsidR="001A5A11" w:rsidRPr="00185DEA">
        <w:t>closing</w:t>
      </w:r>
      <w:proofErr w:type="gramEnd"/>
      <w:r w:rsidR="001A5A11" w:rsidRPr="00185DEA">
        <w:t xml:space="preserve"> off half of your life support feel like? This meditation does </w:t>
      </w:r>
      <w:r w:rsidR="00B23BCD" w:rsidRPr="00185DEA">
        <w:t>a lot</w:t>
      </w:r>
      <w:r w:rsidR="001A5A11" w:rsidRPr="00185DEA">
        <w:t xml:space="preserve"> of great things for our brains and bodies, but it also gives us </w:t>
      </w:r>
      <w:r w:rsidR="00B23BCD" w:rsidRPr="00185DEA">
        <w:t xml:space="preserve">an </w:t>
      </w:r>
      <w:r w:rsidR="001A5A11" w:rsidRPr="00185DEA">
        <w:t xml:space="preserve">opportunity to explore a little controlled stress. </w:t>
      </w:r>
    </w:p>
    <w:bookmarkEnd w:id="0"/>
    <w:p w14:paraId="5B9B511C" w14:textId="77777777" w:rsidR="0046702D" w:rsidRPr="00185DEA" w:rsidRDefault="0046702D" w:rsidP="00FE0E9E">
      <w:pPr>
        <w:widowControl w:val="0"/>
        <w:spacing w:after="0" w:line="240" w:lineRule="auto"/>
        <w:jc w:val="both"/>
      </w:pPr>
    </w:p>
    <w:p w14:paraId="253B0251" w14:textId="77777777" w:rsidR="00077121" w:rsidRPr="00185DEA" w:rsidRDefault="00077121" w:rsidP="00FE0E9E">
      <w:pPr>
        <w:widowControl w:val="0"/>
        <w:spacing w:after="0" w:line="240" w:lineRule="auto"/>
        <w:jc w:val="both"/>
        <w:rPr>
          <w:rFonts w:cstheme="minorHAnsi"/>
        </w:rPr>
      </w:pPr>
      <w:bookmarkStart w:id="1" w:name="_Hlk92896715"/>
      <w:r w:rsidRPr="00185DEA">
        <w:rPr>
          <w:rFonts w:cstheme="minorHAnsi"/>
        </w:rPr>
        <w:t xml:space="preserve">Let’s begin with a body scan to connect our minds to our marvelous bodies. Assume a meditation posture and breathe naturally for twenty seconds, allowing your body to regulate your breath. </w:t>
      </w:r>
      <w:r w:rsidRPr="00185DEA">
        <w:rPr>
          <w:rFonts w:cstheme="minorHAnsi"/>
          <w:i/>
        </w:rPr>
        <w:t>(Pause for 20 seconds)</w:t>
      </w:r>
      <w:r w:rsidRPr="00185DEA">
        <w:rPr>
          <w:rFonts w:cstheme="minorHAnsi"/>
        </w:rPr>
        <w:t xml:space="preserve"> </w:t>
      </w:r>
    </w:p>
    <w:p w14:paraId="63D4ADAC" w14:textId="77777777" w:rsidR="00077121" w:rsidRPr="00185DEA" w:rsidRDefault="00077121" w:rsidP="00FE0E9E">
      <w:pPr>
        <w:widowControl w:val="0"/>
        <w:spacing w:after="0" w:line="240" w:lineRule="auto"/>
        <w:jc w:val="both"/>
        <w:rPr>
          <w:rFonts w:cstheme="minorHAnsi"/>
        </w:rPr>
      </w:pPr>
    </w:p>
    <w:p w14:paraId="71178DED" w14:textId="77777777" w:rsidR="00077121" w:rsidRPr="00185DEA" w:rsidRDefault="00077121" w:rsidP="00FE0E9E">
      <w:pPr>
        <w:widowControl w:val="0"/>
        <w:spacing w:after="0" w:line="240" w:lineRule="auto"/>
        <w:jc w:val="both"/>
        <w:rPr>
          <w:rFonts w:cstheme="minorHAnsi"/>
        </w:rPr>
      </w:pPr>
      <w:bookmarkStart w:id="2" w:name="_Hlk124851945"/>
      <w:r w:rsidRPr="00185DEA">
        <w:rPr>
          <w:rFonts w:cstheme="minorHAnsi"/>
        </w:rPr>
        <w:t xml:space="preserve">Now turn your attention to your feet and ankles. What sensations do you notice there? </w:t>
      </w:r>
      <w:r w:rsidRPr="00185DEA">
        <w:rPr>
          <w:rFonts w:cstheme="minorHAnsi"/>
          <w:i/>
          <w:iCs/>
        </w:rPr>
        <w:t>(Pause 20 seconds)</w:t>
      </w:r>
      <w:r w:rsidRPr="00185DEA">
        <w:rPr>
          <w:rFonts w:cstheme="minorHAnsi"/>
        </w:rPr>
        <w:t xml:space="preserve"> </w:t>
      </w:r>
    </w:p>
    <w:p w14:paraId="2FACB343" w14:textId="77777777" w:rsidR="00077121" w:rsidRPr="00185DEA" w:rsidRDefault="00077121" w:rsidP="00FE0E9E">
      <w:pPr>
        <w:widowControl w:val="0"/>
        <w:spacing w:after="0" w:line="240" w:lineRule="auto"/>
        <w:jc w:val="both"/>
        <w:rPr>
          <w:rFonts w:cstheme="minorHAnsi"/>
        </w:rPr>
      </w:pPr>
    </w:p>
    <w:p w14:paraId="0F65D60D" w14:textId="18E3B386" w:rsidR="00077121" w:rsidRPr="00185DEA" w:rsidRDefault="00077121" w:rsidP="00FE0E9E">
      <w:pPr>
        <w:widowControl w:val="0"/>
        <w:spacing w:after="0" w:line="240" w:lineRule="auto"/>
        <w:jc w:val="both"/>
        <w:rPr>
          <w:rFonts w:cstheme="minorHAnsi"/>
          <w:i/>
          <w:iCs/>
        </w:rPr>
      </w:pPr>
      <w:r w:rsidRPr="00185DEA">
        <w:rPr>
          <w:rFonts w:cstheme="minorHAnsi"/>
        </w:rPr>
        <w:t xml:space="preserve">Take a deep breath and move your attention to your calves and knees. Do you notice </w:t>
      </w:r>
      <w:r w:rsidR="00016163" w:rsidRPr="00185DEA">
        <w:rPr>
          <w:rFonts w:cstheme="minorHAnsi"/>
        </w:rPr>
        <w:t xml:space="preserve">any </w:t>
      </w:r>
      <w:r w:rsidRPr="00185DEA">
        <w:rPr>
          <w:rFonts w:cstheme="minorHAnsi"/>
        </w:rPr>
        <w:t xml:space="preserve">discomfort, pain, or </w:t>
      </w:r>
      <w:r w:rsidR="00016163" w:rsidRPr="00185DEA">
        <w:rPr>
          <w:rFonts w:cstheme="minorHAnsi"/>
        </w:rPr>
        <w:t xml:space="preserve">perhaps </w:t>
      </w:r>
      <w:r w:rsidRPr="00185DEA">
        <w:rPr>
          <w:rFonts w:cstheme="minorHAnsi"/>
        </w:rPr>
        <w:t xml:space="preserve">twitching? Breathe and observe. Try to relax on the exhale. </w:t>
      </w:r>
      <w:r w:rsidRPr="00185DEA">
        <w:rPr>
          <w:rFonts w:cstheme="minorHAnsi"/>
          <w:i/>
          <w:iCs/>
        </w:rPr>
        <w:t xml:space="preserve">(Pause of 20 seconds) </w:t>
      </w:r>
    </w:p>
    <w:p w14:paraId="50D179DA" w14:textId="77777777" w:rsidR="00077121" w:rsidRPr="00185DEA" w:rsidRDefault="00077121" w:rsidP="00FE0E9E">
      <w:pPr>
        <w:widowControl w:val="0"/>
        <w:spacing w:after="0" w:line="240" w:lineRule="auto"/>
        <w:jc w:val="both"/>
        <w:rPr>
          <w:rFonts w:cstheme="minorHAnsi"/>
        </w:rPr>
      </w:pPr>
    </w:p>
    <w:p w14:paraId="0F3C84D4" w14:textId="5F2FD8BD" w:rsidR="00077121" w:rsidRPr="00185DEA" w:rsidRDefault="00077121" w:rsidP="00FE0E9E">
      <w:pPr>
        <w:widowControl w:val="0"/>
        <w:spacing w:after="0" w:line="240" w:lineRule="auto"/>
        <w:jc w:val="both"/>
        <w:rPr>
          <w:rFonts w:cstheme="minorHAnsi"/>
        </w:rPr>
      </w:pPr>
      <w:r w:rsidRPr="00185DEA">
        <w:rPr>
          <w:rFonts w:cstheme="minorHAnsi"/>
        </w:rPr>
        <w:t xml:space="preserve">Now begin to observe your thighs and hips. What do you notice? On the exhale, release any tension or discomfort you find there. </w:t>
      </w:r>
      <w:r w:rsidRPr="00185DEA">
        <w:rPr>
          <w:rFonts w:cstheme="minorHAnsi"/>
          <w:i/>
          <w:iCs/>
        </w:rPr>
        <w:t xml:space="preserve">(Pause 20 seconds) </w:t>
      </w:r>
    </w:p>
    <w:p w14:paraId="1FC06A52" w14:textId="77777777" w:rsidR="00077121" w:rsidRPr="00185DEA" w:rsidRDefault="00077121" w:rsidP="00FE0E9E">
      <w:pPr>
        <w:widowControl w:val="0"/>
        <w:spacing w:after="0" w:line="240" w:lineRule="auto"/>
        <w:jc w:val="both"/>
        <w:rPr>
          <w:rFonts w:cstheme="minorHAnsi"/>
        </w:rPr>
      </w:pPr>
    </w:p>
    <w:p w14:paraId="33BB9332" w14:textId="126B7FAE" w:rsidR="00077121" w:rsidRPr="00185DEA" w:rsidRDefault="00077121" w:rsidP="00FE0E9E">
      <w:pPr>
        <w:widowControl w:val="0"/>
        <w:spacing w:after="0" w:line="240" w:lineRule="auto"/>
        <w:jc w:val="both"/>
        <w:rPr>
          <w:rFonts w:cstheme="minorHAnsi"/>
          <w:i/>
          <w:iCs/>
        </w:rPr>
      </w:pPr>
      <w:r w:rsidRPr="00185DEA">
        <w:rPr>
          <w:rFonts w:cstheme="minorHAnsi"/>
        </w:rPr>
        <w:t xml:space="preserve">Move your attention to your torso. Scan your abdomen, chest, and back. </w:t>
      </w:r>
      <w:r w:rsidR="009423D4" w:rsidRPr="00185DEA">
        <w:rPr>
          <w:rFonts w:cstheme="minorHAnsi"/>
        </w:rPr>
        <w:t xml:space="preserve">Observe, and then release with the breath </w:t>
      </w:r>
      <w:r w:rsidRPr="00185DEA">
        <w:rPr>
          <w:rFonts w:cstheme="minorHAnsi"/>
        </w:rPr>
        <w:t>any tension you find</w:t>
      </w:r>
      <w:r w:rsidR="00A641EE" w:rsidRPr="00185DEA">
        <w:rPr>
          <w:rFonts w:cstheme="minorHAnsi"/>
        </w:rPr>
        <w:t>.</w:t>
      </w:r>
      <w:r w:rsidRPr="00185DEA">
        <w:rPr>
          <w:rFonts w:cstheme="minorHAnsi"/>
        </w:rPr>
        <w:t xml:space="preserve"> </w:t>
      </w:r>
      <w:r w:rsidRPr="00185DEA">
        <w:rPr>
          <w:rFonts w:cstheme="minorHAnsi"/>
          <w:i/>
          <w:iCs/>
        </w:rPr>
        <w:t xml:space="preserve">(Pause 20 seconds) </w:t>
      </w:r>
    </w:p>
    <w:p w14:paraId="3E0AC2FA" w14:textId="77777777" w:rsidR="00077121" w:rsidRPr="00185DEA" w:rsidRDefault="00077121" w:rsidP="00FE0E9E">
      <w:pPr>
        <w:widowControl w:val="0"/>
        <w:spacing w:after="0" w:line="240" w:lineRule="auto"/>
        <w:jc w:val="both"/>
        <w:rPr>
          <w:rFonts w:cstheme="minorHAnsi"/>
        </w:rPr>
      </w:pPr>
    </w:p>
    <w:p w14:paraId="3DE6B42E" w14:textId="2E47177C" w:rsidR="00077121" w:rsidRPr="00185DEA" w:rsidRDefault="00A641EE" w:rsidP="00FE0E9E">
      <w:pPr>
        <w:widowControl w:val="0"/>
        <w:spacing w:after="0" w:line="240" w:lineRule="auto"/>
        <w:jc w:val="both"/>
        <w:rPr>
          <w:rFonts w:cstheme="minorHAnsi"/>
        </w:rPr>
      </w:pPr>
      <w:r w:rsidRPr="00185DEA">
        <w:rPr>
          <w:rFonts w:cstheme="minorHAnsi"/>
        </w:rPr>
        <w:t>Now scan your</w:t>
      </w:r>
      <w:r w:rsidR="00077121" w:rsidRPr="00185DEA">
        <w:rPr>
          <w:rFonts w:cstheme="minorHAnsi"/>
        </w:rPr>
        <w:t xml:space="preserve"> neck and shoulders</w:t>
      </w:r>
      <w:r w:rsidR="003F3D4B" w:rsidRPr="00185DEA">
        <w:rPr>
          <w:rFonts w:cstheme="minorHAnsi"/>
        </w:rPr>
        <w:t>, arms and hands</w:t>
      </w:r>
      <w:r w:rsidR="00077121" w:rsidRPr="00185DEA">
        <w:rPr>
          <w:rFonts w:cstheme="minorHAnsi"/>
        </w:rPr>
        <w:t>. Breathe, adjust, and release</w:t>
      </w:r>
      <w:r w:rsidR="00F12768" w:rsidRPr="00185DEA">
        <w:rPr>
          <w:rFonts w:cstheme="minorHAnsi"/>
        </w:rPr>
        <w:t xml:space="preserve"> any tension</w:t>
      </w:r>
      <w:r w:rsidR="00077121" w:rsidRPr="00185DEA">
        <w:rPr>
          <w:rFonts w:cstheme="minorHAnsi"/>
        </w:rPr>
        <w:t xml:space="preserve">. </w:t>
      </w:r>
      <w:r w:rsidR="00077121" w:rsidRPr="00185DEA">
        <w:rPr>
          <w:rFonts w:cstheme="minorHAnsi"/>
          <w:i/>
          <w:iCs/>
        </w:rPr>
        <w:t>(Pause 20 seconds)</w:t>
      </w:r>
      <w:r w:rsidR="00077121" w:rsidRPr="00185DEA">
        <w:rPr>
          <w:rFonts w:cstheme="minorHAnsi"/>
        </w:rPr>
        <w:t xml:space="preserve"> </w:t>
      </w:r>
    </w:p>
    <w:p w14:paraId="569B2DDD" w14:textId="77777777" w:rsidR="00077121" w:rsidRPr="00185DEA" w:rsidRDefault="00077121" w:rsidP="00FE0E9E">
      <w:pPr>
        <w:widowControl w:val="0"/>
        <w:spacing w:after="0" w:line="240" w:lineRule="auto"/>
        <w:jc w:val="both"/>
        <w:rPr>
          <w:rFonts w:cstheme="minorHAnsi"/>
        </w:rPr>
      </w:pPr>
    </w:p>
    <w:p w14:paraId="1A3B595E" w14:textId="614488E5" w:rsidR="00077121" w:rsidRPr="00185DEA" w:rsidRDefault="00077121" w:rsidP="00FE0E9E">
      <w:pPr>
        <w:widowControl w:val="0"/>
        <w:spacing w:after="0" w:line="240" w:lineRule="auto"/>
        <w:jc w:val="both"/>
        <w:rPr>
          <w:rFonts w:cstheme="minorHAnsi"/>
        </w:rPr>
      </w:pPr>
      <w:r w:rsidRPr="00185DEA">
        <w:rPr>
          <w:rFonts w:cstheme="minorHAnsi"/>
        </w:rPr>
        <w:t xml:space="preserve">Observe your face. Breathe and relax any tightness or tension. </w:t>
      </w:r>
      <w:r w:rsidRPr="00185DEA">
        <w:rPr>
          <w:rFonts w:cstheme="minorHAnsi"/>
          <w:i/>
          <w:iCs/>
        </w:rPr>
        <w:t>(Pause 20 seconds)</w:t>
      </w:r>
    </w:p>
    <w:bookmarkEnd w:id="1"/>
    <w:p w14:paraId="1791CBE6" w14:textId="77777777" w:rsidR="00077121" w:rsidRPr="00185DEA" w:rsidRDefault="00077121" w:rsidP="00FE0E9E">
      <w:pPr>
        <w:widowControl w:val="0"/>
        <w:spacing w:after="0" w:line="240" w:lineRule="auto"/>
        <w:jc w:val="both"/>
      </w:pPr>
    </w:p>
    <w:p w14:paraId="7BEF501E" w14:textId="77777777" w:rsidR="00077121" w:rsidRPr="00185DEA" w:rsidRDefault="00077121" w:rsidP="00FE0E9E">
      <w:pPr>
        <w:widowControl w:val="0"/>
        <w:spacing w:after="0" w:line="240" w:lineRule="auto"/>
        <w:jc w:val="both"/>
        <w:rPr>
          <w:rFonts w:cstheme="minorHAnsi"/>
          <w:b/>
        </w:rPr>
      </w:pPr>
      <w:r w:rsidRPr="00185DEA">
        <w:rPr>
          <w:rFonts w:cstheme="minorHAnsi"/>
          <w:bCs/>
        </w:rPr>
        <w:t>Now we will move to</w:t>
      </w:r>
      <w:r w:rsidRPr="00185DEA">
        <w:rPr>
          <w:rFonts w:cstheme="minorHAnsi"/>
          <w:b/>
        </w:rPr>
        <w:t xml:space="preserve"> Alternate Nostril Breathing</w:t>
      </w:r>
      <w:r w:rsidRPr="00185DEA">
        <w:rPr>
          <w:rFonts w:cstheme="minorHAnsi"/>
          <w:bCs/>
        </w:rPr>
        <w:t>.</w:t>
      </w:r>
    </w:p>
    <w:bookmarkEnd w:id="2"/>
    <w:p w14:paraId="384EFC9B" w14:textId="77777777" w:rsidR="00077121" w:rsidRPr="00185DEA" w:rsidRDefault="00077121" w:rsidP="00FE0E9E">
      <w:pPr>
        <w:widowControl w:val="0"/>
        <w:spacing w:after="0" w:line="240" w:lineRule="auto"/>
        <w:jc w:val="both"/>
      </w:pPr>
    </w:p>
    <w:p w14:paraId="5800A8E5" w14:textId="49C012BB" w:rsidR="00CA204A" w:rsidRPr="00185DEA" w:rsidRDefault="00B901C6" w:rsidP="00FE0E9E">
      <w:pPr>
        <w:widowControl w:val="0"/>
        <w:spacing w:after="0" w:line="240" w:lineRule="auto"/>
        <w:jc w:val="both"/>
      </w:pPr>
      <w:bookmarkStart w:id="3" w:name="_Hlk30413702"/>
      <w:bookmarkStart w:id="4" w:name="_Hlk503555728"/>
      <w:r w:rsidRPr="00185DEA">
        <w:t xml:space="preserve">Begin to </w:t>
      </w:r>
      <w:r w:rsidR="00503135" w:rsidRPr="00185DEA">
        <w:t xml:space="preserve">breathe using </w:t>
      </w:r>
      <w:r w:rsidRPr="00185DEA">
        <w:t>alternate</w:t>
      </w:r>
      <w:r w:rsidR="001A5A11" w:rsidRPr="00185DEA">
        <w:t xml:space="preserve"> nostrils. </w:t>
      </w:r>
      <w:r w:rsidR="00503135" w:rsidRPr="00185DEA">
        <w:t>You can b</w:t>
      </w:r>
      <w:r w:rsidR="00564871" w:rsidRPr="00185DEA">
        <w:t>reathe naturally</w:t>
      </w:r>
      <w:r w:rsidR="007E05E3" w:rsidRPr="00185DEA">
        <w:t xml:space="preserve"> or</w:t>
      </w:r>
      <w:r w:rsidR="00564871" w:rsidRPr="00185DEA">
        <w:t xml:space="preserve"> </w:t>
      </w:r>
      <w:r w:rsidRPr="00185DEA">
        <w:t>combine this</w:t>
      </w:r>
      <w:r w:rsidR="00564871" w:rsidRPr="00185DEA">
        <w:t xml:space="preserve"> training with another </w:t>
      </w:r>
      <w:r w:rsidRPr="00185DEA">
        <w:t>meditation</w:t>
      </w:r>
      <w:r w:rsidR="002476A4" w:rsidRPr="00185DEA">
        <w:t xml:space="preserve"> technique</w:t>
      </w:r>
      <w:r w:rsidR="007E05E3" w:rsidRPr="00185DEA">
        <w:t xml:space="preserve">. </w:t>
      </w:r>
      <w:r w:rsidR="00A61AB0" w:rsidRPr="00185DEA">
        <w:t xml:space="preserve">You may wish to pause at the top and bottom of the breath. </w:t>
      </w:r>
      <w:r w:rsidR="007E05E3" w:rsidRPr="00185DEA">
        <w:t xml:space="preserve">Practice for three </w:t>
      </w:r>
      <w:r w:rsidR="007E05E3" w:rsidRPr="00185DEA">
        <w:lastRenderedPageBreak/>
        <w:t>minutes.</w:t>
      </w:r>
      <w:r w:rsidR="00B23BCD" w:rsidRPr="00185DEA">
        <w:t xml:space="preserve"> </w:t>
      </w:r>
      <w:r w:rsidR="00CA204A" w:rsidRPr="00185DEA">
        <w:t xml:space="preserve">I will give </w:t>
      </w:r>
      <w:r w:rsidR="00503135" w:rsidRPr="00185DEA">
        <w:t>you one-minute</w:t>
      </w:r>
      <w:r w:rsidR="00CA204A" w:rsidRPr="00185DEA">
        <w:t xml:space="preserve"> markers. </w:t>
      </w:r>
      <w:r w:rsidR="00564871" w:rsidRPr="00185DEA">
        <w:rPr>
          <w:i/>
        </w:rPr>
        <w:t>(</w:t>
      </w:r>
      <w:r w:rsidR="003E41EF" w:rsidRPr="00185DEA">
        <w:rPr>
          <w:i/>
        </w:rPr>
        <w:t xml:space="preserve">Pause </w:t>
      </w:r>
      <w:r w:rsidR="00025DDE" w:rsidRPr="00185DEA">
        <w:rPr>
          <w:i/>
        </w:rPr>
        <w:t xml:space="preserve">for </w:t>
      </w:r>
      <w:r w:rsidR="003E41EF" w:rsidRPr="00185DEA">
        <w:rPr>
          <w:i/>
        </w:rPr>
        <w:t>3 minutes, announcing each minute as it passes)</w:t>
      </w:r>
      <w:r w:rsidR="0059755E" w:rsidRPr="00185DEA">
        <w:rPr>
          <w:i/>
        </w:rPr>
        <w:t xml:space="preserve"> </w:t>
      </w:r>
    </w:p>
    <w:bookmarkEnd w:id="3"/>
    <w:p w14:paraId="7F355B87" w14:textId="77777777" w:rsidR="00566C36" w:rsidRPr="00185DEA" w:rsidRDefault="00566C36" w:rsidP="00FE0E9E">
      <w:pPr>
        <w:widowControl w:val="0"/>
        <w:spacing w:after="0" w:line="240" w:lineRule="auto"/>
        <w:jc w:val="both"/>
      </w:pPr>
    </w:p>
    <w:p w14:paraId="6C829003" w14:textId="2DC52551" w:rsidR="00CA204A" w:rsidRPr="00185DEA" w:rsidRDefault="00741BAD" w:rsidP="00FE0E9E">
      <w:pPr>
        <w:widowControl w:val="0"/>
        <w:spacing w:after="0" w:line="240" w:lineRule="auto"/>
        <w:jc w:val="both"/>
      </w:pPr>
      <w:r w:rsidRPr="00185DEA">
        <w:t xml:space="preserve">Take a deep breath and </w:t>
      </w:r>
      <w:r w:rsidR="00652086" w:rsidRPr="00185DEA">
        <w:t>pause</w:t>
      </w:r>
      <w:r w:rsidR="00B23BCD" w:rsidRPr="00185DEA">
        <w:t xml:space="preserve">. </w:t>
      </w:r>
      <w:r w:rsidR="0046702D" w:rsidRPr="00185DEA">
        <w:t>Notice how your body feels.</w:t>
      </w:r>
      <w:r w:rsidR="00B901C6" w:rsidRPr="00185DEA">
        <w:t xml:space="preserve"> </w:t>
      </w:r>
      <w:r w:rsidR="00B901C6" w:rsidRPr="00185DEA">
        <w:rPr>
          <w:i/>
        </w:rPr>
        <w:t>(Pause)</w:t>
      </w:r>
      <w:r w:rsidR="0046702D" w:rsidRPr="00185DEA">
        <w:t xml:space="preserve"> How does your mind feel?</w:t>
      </w:r>
      <w:r w:rsidR="00B901C6" w:rsidRPr="00185DEA">
        <w:t xml:space="preserve"> </w:t>
      </w:r>
      <w:r w:rsidR="00B901C6" w:rsidRPr="00185DEA">
        <w:rPr>
          <w:i/>
        </w:rPr>
        <w:t>(Pause)</w:t>
      </w:r>
      <w:r w:rsidR="00387B51" w:rsidRPr="00185DEA">
        <w:t xml:space="preserve"> </w:t>
      </w:r>
      <w:r w:rsidR="00025DDE" w:rsidRPr="00185DEA">
        <w:t>In your own meditation time, y</w:t>
      </w:r>
      <w:r w:rsidR="00387B51" w:rsidRPr="00185DEA">
        <w:t xml:space="preserve">ou might try this method for </w:t>
      </w:r>
      <w:r w:rsidR="00503135" w:rsidRPr="00185DEA">
        <w:t xml:space="preserve">five </w:t>
      </w:r>
      <w:r w:rsidR="006D7BED" w:rsidRPr="00185DEA">
        <w:t>minutes</w:t>
      </w:r>
      <w:r w:rsidR="002476A4" w:rsidRPr="00185DEA">
        <w:t>,</w:t>
      </w:r>
      <w:r w:rsidR="006D7BED" w:rsidRPr="00185DEA">
        <w:t xml:space="preserve"> </w:t>
      </w:r>
      <w:r w:rsidR="00387B51" w:rsidRPr="00185DEA">
        <w:t xml:space="preserve">or </w:t>
      </w:r>
      <w:r w:rsidR="006D7BED" w:rsidRPr="00185DEA">
        <w:t>for as long as you wish</w:t>
      </w:r>
      <w:r w:rsidR="002476A4" w:rsidRPr="00185DEA">
        <w:t>,</w:t>
      </w:r>
      <w:r w:rsidR="006D7BED" w:rsidRPr="00185DEA">
        <w:t xml:space="preserve"> </w:t>
      </w:r>
      <w:r w:rsidR="00387B51" w:rsidRPr="00185DEA">
        <w:t xml:space="preserve">and then explore the results. </w:t>
      </w:r>
    </w:p>
    <w:bookmarkEnd w:id="4"/>
    <w:p w14:paraId="67DBB9B3" w14:textId="77777777" w:rsidR="00B46DE8" w:rsidRPr="00185DEA" w:rsidRDefault="00B46DE8" w:rsidP="00FE0E9E">
      <w:pPr>
        <w:widowControl w:val="0"/>
        <w:spacing w:after="0" w:line="240" w:lineRule="auto"/>
        <w:jc w:val="both"/>
      </w:pPr>
    </w:p>
    <w:p w14:paraId="736FF68B" w14:textId="77777777" w:rsidR="00F75F83" w:rsidRPr="00185DEA" w:rsidRDefault="003E41EF" w:rsidP="00FE0E9E">
      <w:pPr>
        <w:widowControl w:val="0"/>
        <w:spacing w:after="0" w:line="240" w:lineRule="auto"/>
        <w:jc w:val="both"/>
      </w:pPr>
      <w:bookmarkStart w:id="5" w:name="_Hlk503555747"/>
      <w:bookmarkStart w:id="6" w:name="_Hlk503862932"/>
      <w:r w:rsidRPr="00185DEA">
        <w:t xml:space="preserve">Our hymn for KF Confession 10, </w:t>
      </w:r>
      <w:r w:rsidRPr="00185DEA">
        <w:rPr>
          <w:i/>
        </w:rPr>
        <w:t>O Worship the King</w:t>
      </w:r>
      <w:r w:rsidRPr="00185DEA">
        <w:t xml:space="preserve">, describes our </w:t>
      </w:r>
      <w:r w:rsidR="0086653C" w:rsidRPr="00185DEA">
        <w:t xml:space="preserve">real </w:t>
      </w:r>
      <w:r w:rsidRPr="00185DEA">
        <w:t>condition</w:t>
      </w:r>
      <w:r w:rsidR="0086653C" w:rsidRPr="00185DEA">
        <w:t xml:space="preserve">. We are </w:t>
      </w:r>
      <w:r w:rsidRPr="00185DEA">
        <w:t>human creatures</w:t>
      </w:r>
      <w:r w:rsidR="006D7BED" w:rsidRPr="00185DEA">
        <w:t xml:space="preserve"> who are as frail as dust</w:t>
      </w:r>
      <w:r w:rsidR="002A4181" w:rsidRPr="00185DEA">
        <w:t xml:space="preserve"> and learning to trust God</w:t>
      </w:r>
      <w:r w:rsidR="006D7BED" w:rsidRPr="00185DEA">
        <w:t>.</w:t>
      </w:r>
      <w:bookmarkEnd w:id="5"/>
    </w:p>
    <w:bookmarkEnd w:id="6"/>
    <w:p w14:paraId="29522FA1" w14:textId="77777777" w:rsidR="00CC3B14" w:rsidRPr="00185DEA" w:rsidRDefault="00CC3B14" w:rsidP="00FE0E9E">
      <w:pPr>
        <w:widowControl w:val="0"/>
        <w:spacing w:after="0" w:line="240" w:lineRule="auto"/>
        <w:jc w:val="both"/>
      </w:pPr>
    </w:p>
    <w:p w14:paraId="50F9F427" w14:textId="77777777" w:rsidR="0059755E" w:rsidRPr="00185DEA" w:rsidRDefault="001A5A11" w:rsidP="00FE0E9E">
      <w:pPr>
        <w:widowControl w:val="0"/>
        <w:spacing w:after="0" w:line="240" w:lineRule="auto"/>
        <w:jc w:val="center"/>
      </w:pPr>
      <w:r w:rsidRPr="00185DEA">
        <w:t>Frail children of dust, and feeble as frail;</w:t>
      </w:r>
    </w:p>
    <w:p w14:paraId="20184CA5" w14:textId="77777777" w:rsidR="0059755E" w:rsidRPr="00185DEA" w:rsidRDefault="001A5A11" w:rsidP="00FE0E9E">
      <w:pPr>
        <w:widowControl w:val="0"/>
        <w:spacing w:after="0" w:line="240" w:lineRule="auto"/>
        <w:jc w:val="center"/>
      </w:pPr>
      <w:r w:rsidRPr="00185DEA">
        <w:t>In Thee do we trust, nor find Thee to fail</w:t>
      </w:r>
      <w:r w:rsidR="003464AD" w:rsidRPr="00185DEA">
        <w:t>.</w:t>
      </w:r>
    </w:p>
    <w:p w14:paraId="5F410C90" w14:textId="77777777" w:rsidR="0059755E" w:rsidRPr="00185DEA" w:rsidRDefault="001A5A11" w:rsidP="00FE0E9E">
      <w:pPr>
        <w:widowControl w:val="0"/>
        <w:spacing w:after="0" w:line="240" w:lineRule="auto"/>
        <w:jc w:val="center"/>
      </w:pPr>
      <w:r w:rsidRPr="00185DEA">
        <w:t>Thy mercies how tender, how firm to the end,</w:t>
      </w:r>
    </w:p>
    <w:p w14:paraId="5D8BDA1C" w14:textId="77777777" w:rsidR="00B23BCD" w:rsidRPr="00185DEA" w:rsidRDefault="001A5A11" w:rsidP="00FE0E9E">
      <w:pPr>
        <w:widowControl w:val="0"/>
        <w:spacing w:after="0" w:line="240" w:lineRule="auto"/>
        <w:jc w:val="center"/>
      </w:pPr>
      <w:r w:rsidRPr="00185DEA">
        <w:t xml:space="preserve">Our Maker, </w:t>
      </w:r>
      <w:r w:rsidR="00387B51" w:rsidRPr="00185DEA">
        <w:t>Defender, Redeemer, and Friend.</w:t>
      </w:r>
      <w:r w:rsidR="0059755E" w:rsidRPr="00185DEA">
        <w:rPr>
          <w:rStyle w:val="EndnoteReference"/>
        </w:rPr>
        <w:endnoteReference w:id="1"/>
      </w:r>
    </w:p>
    <w:p w14:paraId="593B504B" w14:textId="77777777" w:rsidR="0046702D" w:rsidRPr="00185DEA" w:rsidRDefault="0046702D" w:rsidP="00FE0E9E">
      <w:pPr>
        <w:widowControl w:val="0"/>
        <w:spacing w:after="0" w:line="240" w:lineRule="auto"/>
        <w:jc w:val="both"/>
      </w:pPr>
    </w:p>
    <w:p w14:paraId="53842B35" w14:textId="77777777" w:rsidR="00387B51" w:rsidRPr="00185DEA" w:rsidRDefault="00387B51" w:rsidP="00FE0E9E">
      <w:pPr>
        <w:widowControl w:val="0"/>
        <w:spacing w:after="0" w:line="240" w:lineRule="auto"/>
        <w:jc w:val="both"/>
      </w:pPr>
      <w:r w:rsidRPr="00185DEA">
        <w:t>Take a deep breath.</w:t>
      </w:r>
    </w:p>
    <w:p w14:paraId="5BAB3212" w14:textId="77777777" w:rsidR="008D5514" w:rsidRPr="00185DEA" w:rsidRDefault="008D5514" w:rsidP="00FE0E9E">
      <w:pPr>
        <w:widowControl w:val="0"/>
        <w:spacing w:after="0" w:line="240" w:lineRule="auto"/>
        <w:jc w:val="both"/>
        <w:rPr>
          <w:i/>
        </w:rPr>
      </w:pPr>
      <w:r w:rsidRPr="00185DEA">
        <w:rPr>
          <w:i/>
        </w:rPr>
        <w:t>(If time permits, ask, “Does anyone have comments or questions about this training?”)</w:t>
      </w:r>
    </w:p>
    <w:p w14:paraId="41FD3B22" w14:textId="77777777" w:rsidR="00B23BCD" w:rsidRPr="00185DEA" w:rsidRDefault="00B23BCD" w:rsidP="00FE0E9E">
      <w:pPr>
        <w:widowControl w:val="0"/>
        <w:spacing w:after="0" w:line="240" w:lineRule="auto"/>
        <w:jc w:val="both"/>
      </w:pPr>
    </w:p>
    <w:p w14:paraId="2AD26A2F" w14:textId="77777777" w:rsidR="00285B9A" w:rsidRPr="00185DEA" w:rsidRDefault="007E05E3" w:rsidP="00FE0E9E">
      <w:pPr>
        <w:widowControl w:val="0"/>
        <w:spacing w:after="0" w:line="240" w:lineRule="auto"/>
        <w:jc w:val="both"/>
        <w:rPr>
          <w:b/>
        </w:rPr>
      </w:pPr>
      <w:r w:rsidRPr="00185DEA">
        <w:rPr>
          <w:b/>
        </w:rPr>
        <w:t>0:20</w:t>
      </w:r>
      <w:r w:rsidR="00285B9A" w:rsidRPr="00185DEA">
        <w:rPr>
          <w:b/>
        </w:rPr>
        <w:tab/>
        <w:t>KARIS CONFESSION</w:t>
      </w:r>
    </w:p>
    <w:p w14:paraId="654056F4" w14:textId="77777777" w:rsidR="00B46DE8" w:rsidRPr="00185DEA" w:rsidRDefault="00B46DE8" w:rsidP="00FE0E9E">
      <w:pPr>
        <w:widowControl w:val="0"/>
        <w:spacing w:after="0" w:line="240" w:lineRule="auto"/>
        <w:jc w:val="both"/>
        <w:rPr>
          <w:b/>
        </w:rPr>
      </w:pPr>
    </w:p>
    <w:p w14:paraId="7054AC39" w14:textId="4DD35457" w:rsidR="00285B9A" w:rsidRPr="00185DEA" w:rsidRDefault="007E05E3" w:rsidP="00FE0E9E">
      <w:pPr>
        <w:widowControl w:val="0"/>
        <w:spacing w:after="0" w:line="240" w:lineRule="auto"/>
        <w:jc w:val="both"/>
        <w:rPr>
          <w:b/>
        </w:rPr>
      </w:pPr>
      <w:r w:rsidRPr="00185DEA">
        <w:rPr>
          <w:b/>
        </w:rPr>
        <w:t>0:21</w:t>
      </w:r>
      <w:r w:rsidR="00285B9A" w:rsidRPr="00185DEA">
        <w:rPr>
          <w:b/>
        </w:rPr>
        <w:tab/>
        <w:t>TOOLBOX</w:t>
      </w:r>
    </w:p>
    <w:p w14:paraId="3F575A2F" w14:textId="77777777" w:rsidR="00656812" w:rsidRPr="00185DEA" w:rsidRDefault="00656812" w:rsidP="00FE0E9E">
      <w:pPr>
        <w:widowControl w:val="0"/>
        <w:spacing w:after="0" w:line="240" w:lineRule="auto"/>
        <w:jc w:val="both"/>
        <w:rPr>
          <w:b/>
        </w:rPr>
      </w:pPr>
    </w:p>
    <w:p w14:paraId="7B6001E3" w14:textId="77777777" w:rsidR="00564871" w:rsidRPr="00185DEA" w:rsidRDefault="00564871" w:rsidP="00FE0E9E">
      <w:pPr>
        <w:widowControl w:val="0"/>
        <w:spacing w:after="0" w:line="240" w:lineRule="auto"/>
        <w:jc w:val="both"/>
      </w:pPr>
      <w:r w:rsidRPr="00185DEA">
        <w:t>KF Confession 10 reminds us of our design and our dependence on our real Creator:</w:t>
      </w:r>
    </w:p>
    <w:p w14:paraId="2D3552FC" w14:textId="77777777" w:rsidR="0059755E" w:rsidRPr="00185DEA" w:rsidRDefault="0059755E" w:rsidP="00FE0E9E">
      <w:pPr>
        <w:widowControl w:val="0"/>
        <w:spacing w:after="0" w:line="240" w:lineRule="auto"/>
        <w:jc w:val="both"/>
      </w:pPr>
    </w:p>
    <w:p w14:paraId="71BD4837" w14:textId="77777777" w:rsidR="006838DF" w:rsidRPr="00185DEA" w:rsidRDefault="006838DF" w:rsidP="00FE0E9E">
      <w:pPr>
        <w:widowControl w:val="0"/>
        <w:spacing w:after="0" w:line="240" w:lineRule="auto"/>
        <w:jc w:val="center"/>
      </w:pPr>
      <w:r w:rsidRPr="00185DEA">
        <w:t>We honor our limitations and seek lives of gratitude.</w:t>
      </w:r>
    </w:p>
    <w:p w14:paraId="05884871" w14:textId="77777777" w:rsidR="006838DF" w:rsidRPr="00185DEA" w:rsidRDefault="006838DF" w:rsidP="00FE0E9E">
      <w:pPr>
        <w:widowControl w:val="0"/>
        <w:spacing w:after="0" w:line="240" w:lineRule="auto"/>
        <w:jc w:val="both"/>
      </w:pPr>
    </w:p>
    <w:p w14:paraId="23AA391E" w14:textId="77777777" w:rsidR="00E11FFF" w:rsidRPr="00185DEA" w:rsidRDefault="00FF7AE3" w:rsidP="00FE0E9E">
      <w:pPr>
        <w:widowControl w:val="0"/>
        <w:spacing w:after="0" w:line="240" w:lineRule="auto"/>
        <w:jc w:val="both"/>
      </w:pPr>
      <w:bookmarkStart w:id="9" w:name="_Hlk503555789"/>
      <w:r w:rsidRPr="00185DEA">
        <w:t>All of us are subject to the limitations of money, abilities, time, and health. That’s why we are learning to do the MATH. Doing the MATH helps us set priorities about what we will do with our limited resources. Decision-making is so much easier when we have clearly</w:t>
      </w:r>
      <w:r w:rsidR="009B27C5" w:rsidRPr="00185DEA">
        <w:t xml:space="preserve"> </w:t>
      </w:r>
      <w:r w:rsidRPr="00185DEA">
        <w:t xml:space="preserve">defined priorities. Priorities allow us to communicate honestly and consistently. We become more certain about our preferences and are not so easily jerked around by our immediate circumstances. For example, a husband and wife went to a Broadway show. The show was well done, but at the intermission they found it easy to make the decision to go home. Their priority was to feel rested for the next day’s work, and they weren’t willing to jeopardize their limited health resources by forfeiting their </w:t>
      </w:r>
      <w:r w:rsidR="00E11FFF" w:rsidRPr="00185DEA">
        <w:t>sleep.</w:t>
      </w:r>
      <w:bookmarkEnd w:id="9"/>
    </w:p>
    <w:p w14:paraId="48D5D2D7" w14:textId="77777777" w:rsidR="00E11FFF" w:rsidRPr="00185DEA" w:rsidRDefault="00E11FFF" w:rsidP="00FE0E9E">
      <w:pPr>
        <w:widowControl w:val="0"/>
        <w:spacing w:after="0" w:line="240" w:lineRule="auto"/>
        <w:jc w:val="both"/>
      </w:pPr>
    </w:p>
    <w:p w14:paraId="2D9D65CD" w14:textId="3B1E0AC3" w:rsidR="006838DF" w:rsidRPr="00185DEA" w:rsidRDefault="00E11FFF" w:rsidP="00FE0E9E">
      <w:pPr>
        <w:widowControl w:val="0"/>
        <w:spacing w:after="0" w:line="240" w:lineRule="auto"/>
        <w:jc w:val="both"/>
      </w:pPr>
      <w:bookmarkStart w:id="10" w:name="_Hlk188427045"/>
      <w:r w:rsidRPr="00185DEA">
        <w:t xml:space="preserve">Just as we need to be realistic about our health, we need to be realistic about our </w:t>
      </w:r>
      <w:r w:rsidR="00E32AAA" w:rsidRPr="00185DEA">
        <w:t>abilities</w:t>
      </w:r>
      <w:r w:rsidR="00271228">
        <w:t xml:space="preserve">, which are also subject to </w:t>
      </w:r>
      <w:r w:rsidR="00271228" w:rsidRPr="00271228">
        <w:t xml:space="preserve">limitations. </w:t>
      </w:r>
      <w:bookmarkStart w:id="11" w:name="_Hlk503555812"/>
      <w:bookmarkEnd w:id="10"/>
      <w:r w:rsidR="003A23C3" w:rsidRPr="00271228">
        <w:t xml:space="preserve">Our mindfulness training equips us to </w:t>
      </w:r>
      <w:r w:rsidR="006838DF" w:rsidRPr="00271228">
        <w:t>observe our real abilities</w:t>
      </w:r>
      <w:r w:rsidR="000C05A3" w:rsidRPr="00271228">
        <w:t xml:space="preserve"> without </w:t>
      </w:r>
      <w:r w:rsidR="00AC7043" w:rsidRPr="00271228">
        <w:t xml:space="preserve">making judgments or comparisons. </w:t>
      </w:r>
      <w:r w:rsidR="006838DF" w:rsidRPr="00271228">
        <w:t>Rather</w:t>
      </w:r>
      <w:r w:rsidR="006838DF" w:rsidRPr="00185DEA">
        <w:t xml:space="preserve"> than </w:t>
      </w:r>
      <w:r w:rsidR="00FE3D36" w:rsidRPr="00481C28">
        <w:t>pursuing what we imagine we could do or think we should do,</w:t>
      </w:r>
      <w:r w:rsidR="0080308B" w:rsidRPr="00481C28">
        <w:t xml:space="preserve"> </w:t>
      </w:r>
      <w:r w:rsidR="006838DF" w:rsidRPr="00481C28">
        <w:t xml:space="preserve">we </w:t>
      </w:r>
      <w:r w:rsidR="003A23C3" w:rsidRPr="00481C28">
        <w:t>can</w:t>
      </w:r>
      <w:r w:rsidR="006838DF" w:rsidRPr="00481C28">
        <w:t xml:space="preserve"> look at what we are already doing and what we can learn today. </w:t>
      </w:r>
      <w:bookmarkStart w:id="12" w:name="_Hlk92900608"/>
      <w:r w:rsidR="005C4DBB" w:rsidRPr="00481C28">
        <w:t xml:space="preserve">If </w:t>
      </w:r>
      <w:r w:rsidR="00C16426" w:rsidRPr="00481C28">
        <w:t>you</w:t>
      </w:r>
      <w:r w:rsidR="005C4DBB" w:rsidRPr="00185DEA">
        <w:t xml:space="preserve"> cannot appreciate </w:t>
      </w:r>
      <w:r w:rsidR="00C16426" w:rsidRPr="00185DEA">
        <w:t>y</w:t>
      </w:r>
      <w:r w:rsidR="005C4DBB" w:rsidRPr="00185DEA">
        <w:t xml:space="preserve">our real abilities and limitations, </w:t>
      </w:r>
      <w:r w:rsidR="00C16426" w:rsidRPr="00185DEA">
        <w:t>you</w:t>
      </w:r>
      <w:r w:rsidR="005C4DBB" w:rsidRPr="00185DEA">
        <w:t xml:space="preserve"> will default to the illusions of </w:t>
      </w:r>
      <w:r w:rsidR="00C16426" w:rsidRPr="00185DEA">
        <w:t>y</w:t>
      </w:r>
      <w:r w:rsidR="005C4DBB" w:rsidRPr="00185DEA">
        <w:t xml:space="preserve">our Idol Self—to </w:t>
      </w:r>
      <w:r w:rsidR="00C16426" w:rsidRPr="00185DEA">
        <w:t xml:space="preserve">what you think </w:t>
      </w:r>
      <w:r w:rsidR="002476A4" w:rsidRPr="00185DEA">
        <w:t xml:space="preserve">you </w:t>
      </w:r>
      <w:r w:rsidR="00FE3D36" w:rsidRPr="00185DEA">
        <w:t>could</w:t>
      </w:r>
      <w:r w:rsidR="008D37B6" w:rsidRPr="00185DEA">
        <w:t>,</w:t>
      </w:r>
      <w:r w:rsidR="00C16426" w:rsidRPr="00185DEA">
        <w:t xml:space="preserve"> </w:t>
      </w:r>
      <w:r w:rsidR="005C4DBB" w:rsidRPr="00185DEA">
        <w:t xml:space="preserve">or </w:t>
      </w:r>
      <w:r w:rsidR="00FE3D36" w:rsidRPr="00185DEA">
        <w:t>should</w:t>
      </w:r>
      <w:r w:rsidR="008D37B6" w:rsidRPr="00185DEA">
        <w:t>,</w:t>
      </w:r>
      <w:r w:rsidR="00C16426" w:rsidRPr="00185DEA">
        <w:t xml:space="preserve"> </w:t>
      </w:r>
      <w:r w:rsidR="008D37B6" w:rsidRPr="00185DEA">
        <w:t>be or</w:t>
      </w:r>
      <w:r w:rsidR="00D7388E" w:rsidRPr="00185DEA">
        <w:t xml:space="preserve"> do</w:t>
      </w:r>
      <w:r w:rsidR="002476A4" w:rsidRPr="00185DEA">
        <w:t>; you</w:t>
      </w:r>
      <w:r w:rsidR="00C16426" w:rsidRPr="00185DEA">
        <w:t xml:space="preserve"> will revert to your search for </w:t>
      </w:r>
      <w:r w:rsidR="00253021" w:rsidRPr="00185DEA">
        <w:t>the</w:t>
      </w:r>
      <w:r w:rsidR="00C16426" w:rsidRPr="00185DEA">
        <w:t xml:space="preserve"> idealized </w:t>
      </w:r>
      <w:r w:rsidR="00253021" w:rsidRPr="00185DEA">
        <w:rPr>
          <w:i/>
        </w:rPr>
        <w:t>G</w:t>
      </w:r>
      <w:r w:rsidR="00C16426" w:rsidRPr="00185DEA">
        <w:rPr>
          <w:i/>
        </w:rPr>
        <w:t>lory</w:t>
      </w:r>
      <w:r w:rsidR="00253021" w:rsidRPr="00185DEA">
        <w:rPr>
          <w:i/>
        </w:rPr>
        <w:t xml:space="preserve"> of Me</w:t>
      </w:r>
      <w:bookmarkEnd w:id="12"/>
      <w:r w:rsidR="00253021" w:rsidRPr="00185DEA">
        <w:rPr>
          <w:i/>
        </w:rPr>
        <w:t>!</w:t>
      </w:r>
      <w:r w:rsidR="00C16426" w:rsidRPr="00185DEA">
        <w:t xml:space="preserve"> </w:t>
      </w:r>
      <w:bookmarkStart w:id="13" w:name="_Hlk535050548"/>
      <w:bookmarkStart w:id="14" w:name="_Hlk535050773"/>
      <w:r w:rsidR="00720ED6" w:rsidRPr="00185DEA">
        <w:t xml:space="preserve">If your </w:t>
      </w:r>
      <w:r w:rsidR="00801468" w:rsidRPr="00185DEA">
        <w:t>pride w</w:t>
      </w:r>
      <w:r w:rsidR="00720ED6" w:rsidRPr="00185DEA">
        <w:t>ill</w:t>
      </w:r>
      <w:r w:rsidR="00801468" w:rsidRPr="00185DEA">
        <w:t xml:space="preserve"> not allow </w:t>
      </w:r>
      <w:r w:rsidR="00720ED6" w:rsidRPr="00185DEA">
        <w:t>you</w:t>
      </w:r>
      <w:r w:rsidR="00801468" w:rsidRPr="00185DEA">
        <w:t xml:space="preserve"> to do </w:t>
      </w:r>
      <w:r w:rsidR="00077121" w:rsidRPr="00185DEA">
        <w:t>the</w:t>
      </w:r>
      <w:r w:rsidR="00801468" w:rsidRPr="00185DEA">
        <w:t xml:space="preserve"> MATH</w:t>
      </w:r>
      <w:r w:rsidR="00720ED6" w:rsidRPr="00185DEA">
        <w:t>,</w:t>
      </w:r>
      <w:r w:rsidR="00801468" w:rsidRPr="00185DEA">
        <w:t xml:space="preserve"> </w:t>
      </w:r>
      <w:r w:rsidR="00720ED6" w:rsidRPr="00185DEA">
        <w:t xml:space="preserve">you will make your </w:t>
      </w:r>
      <w:r w:rsidR="00025DDE" w:rsidRPr="00185DEA">
        <w:t>own</w:t>
      </w:r>
      <w:r w:rsidR="00D84EB6" w:rsidRPr="00185DEA">
        <w:t xml:space="preserve"> life and the lives of </w:t>
      </w:r>
      <w:r w:rsidR="00253021" w:rsidRPr="00185DEA">
        <w:t xml:space="preserve">those around </w:t>
      </w:r>
      <w:r w:rsidR="00720ED6" w:rsidRPr="00185DEA">
        <w:t>you</w:t>
      </w:r>
      <w:r w:rsidR="00D84EB6" w:rsidRPr="00185DEA">
        <w:t xml:space="preserve"> </w:t>
      </w:r>
      <w:r w:rsidR="00C16426" w:rsidRPr="00185DEA">
        <w:t>unnecessarily</w:t>
      </w:r>
      <w:r w:rsidR="00D84EB6" w:rsidRPr="00185DEA">
        <w:t xml:space="preserve"> </w:t>
      </w:r>
      <w:r w:rsidR="008C7900" w:rsidRPr="00185DEA">
        <w:t xml:space="preserve">burdensome and </w:t>
      </w:r>
      <w:r w:rsidR="00D84EB6" w:rsidRPr="00185DEA">
        <w:t>painful</w:t>
      </w:r>
      <w:r w:rsidR="00F75F83" w:rsidRPr="00185DEA">
        <w:t>.</w:t>
      </w:r>
      <w:r w:rsidR="00720ED6" w:rsidRPr="00185DEA">
        <w:t xml:space="preserve"> Be patient with yourself as you explore and develop your real abilities. Humbly</w:t>
      </w:r>
      <w:r w:rsidR="00DB6776" w:rsidRPr="00185DEA">
        <w:t>,</w:t>
      </w:r>
      <w:r w:rsidR="00720ED6" w:rsidRPr="00185DEA">
        <w:t xml:space="preserve"> and with an open mind</w:t>
      </w:r>
      <w:r w:rsidR="00DB6776" w:rsidRPr="00185DEA">
        <w:t>,</w:t>
      </w:r>
      <w:r w:rsidR="00720ED6" w:rsidRPr="00185DEA">
        <w:t xml:space="preserve"> allow God to train you. </w:t>
      </w:r>
      <w:bookmarkEnd w:id="13"/>
    </w:p>
    <w:bookmarkEnd w:id="11"/>
    <w:p w14:paraId="3D072098" w14:textId="77777777" w:rsidR="007D18F1" w:rsidRPr="00185DEA" w:rsidRDefault="007D18F1" w:rsidP="00FE0E9E">
      <w:pPr>
        <w:widowControl w:val="0"/>
        <w:spacing w:after="0" w:line="240" w:lineRule="auto"/>
        <w:jc w:val="both"/>
      </w:pPr>
    </w:p>
    <w:p w14:paraId="1B14EAD1" w14:textId="5F590213" w:rsidR="00F24F94" w:rsidRPr="00185DEA" w:rsidRDefault="00F24F94" w:rsidP="00FE0E9E">
      <w:pPr>
        <w:spacing w:after="0" w:line="240" w:lineRule="auto"/>
        <w:jc w:val="both"/>
      </w:pPr>
      <w:bookmarkStart w:id="15" w:name="_Hlk503555950"/>
      <w:bookmarkEnd w:id="14"/>
      <w:r w:rsidRPr="00185DEA">
        <w:t xml:space="preserve">If we are misoriented and not mindful, we voluntarily participate in situations that we are not equipped to handle. Then, when we discover that we are not equal to the task and find ourselves drowning in chaotic emotions and consequences, we try to salvage our pride by imposing neurotic claims on life and </w:t>
      </w:r>
      <w:r w:rsidR="0032287A">
        <w:t xml:space="preserve">on </w:t>
      </w:r>
      <w:r w:rsidRPr="0032287A">
        <w:t>others</w:t>
      </w:r>
      <w:bookmarkStart w:id="16" w:name="_Hlk92976571"/>
      <w:r w:rsidRPr="0032287A">
        <w:t>.</w:t>
      </w:r>
      <w:r w:rsidRPr="00185DEA">
        <w:t xml:space="preserve"> </w:t>
      </w:r>
      <w:r w:rsidR="00636DDC" w:rsidRPr="00185DEA">
        <w:t>We are now in survival mode and on the defensive. F</w:t>
      </w:r>
      <w:r w:rsidR="00077121" w:rsidRPr="00185DEA">
        <w:t xml:space="preserve">eelings and behavior </w:t>
      </w:r>
      <w:r w:rsidRPr="00185DEA">
        <w:t>become extreme</w:t>
      </w:r>
      <w:r w:rsidR="00636DDC" w:rsidRPr="00185DEA">
        <w:t xml:space="preserve">, </w:t>
      </w:r>
      <w:r w:rsidR="00636DDC" w:rsidRPr="00185DEA">
        <w:lastRenderedPageBreak/>
        <w:t xml:space="preserve">and we are </w:t>
      </w:r>
      <w:r w:rsidRPr="00185DEA">
        <w:t xml:space="preserve">reduced to scrambling around for stratagems that will allow us to maintain our illusions and avoid self-hate. </w:t>
      </w:r>
      <w:bookmarkEnd w:id="16"/>
    </w:p>
    <w:bookmarkEnd w:id="15"/>
    <w:p w14:paraId="2318F30F" w14:textId="77777777" w:rsidR="004203E7" w:rsidRPr="00185DEA" w:rsidRDefault="004203E7" w:rsidP="00FE0E9E">
      <w:pPr>
        <w:widowControl w:val="0"/>
        <w:spacing w:after="0" w:line="240" w:lineRule="auto"/>
        <w:jc w:val="both"/>
      </w:pPr>
    </w:p>
    <w:p w14:paraId="1303661A" w14:textId="1520B6FE" w:rsidR="00B63313" w:rsidRPr="00185DEA" w:rsidRDefault="006838DF" w:rsidP="00FE0E9E">
      <w:pPr>
        <w:widowControl w:val="0"/>
        <w:spacing w:after="0" w:line="240" w:lineRule="auto"/>
        <w:jc w:val="both"/>
      </w:pPr>
      <w:r w:rsidRPr="00185DEA">
        <w:t>Mastery types believe that they can accomplish anything with enough will</w:t>
      </w:r>
      <w:r w:rsidR="00B91C32" w:rsidRPr="00185DEA">
        <w:t>power</w:t>
      </w:r>
      <w:r w:rsidR="00570A8D" w:rsidRPr="00185DEA">
        <w:t xml:space="preserve"> or information</w:t>
      </w:r>
      <w:r w:rsidRPr="00185DEA">
        <w:t>. When failure threatens</w:t>
      </w:r>
      <w:r w:rsidR="003B61AA" w:rsidRPr="00185DEA">
        <w:t>,</w:t>
      </w:r>
      <w:r w:rsidRPr="00185DEA">
        <w:t xml:space="preserve"> they blam</w:t>
      </w:r>
      <w:r w:rsidR="000C05A3" w:rsidRPr="00185DEA">
        <w:t>e</w:t>
      </w:r>
      <w:r w:rsidR="002B6545" w:rsidRPr="00185DEA">
        <w:t xml:space="preserve"> God,</w:t>
      </w:r>
      <w:r w:rsidR="000C05A3" w:rsidRPr="00185DEA">
        <w:t xml:space="preserve"> others</w:t>
      </w:r>
      <w:r w:rsidR="002476A4" w:rsidRPr="00185DEA">
        <w:t>,</w:t>
      </w:r>
      <w:r w:rsidR="000C05A3" w:rsidRPr="00185DEA">
        <w:t xml:space="preserve"> or circumstances</w:t>
      </w:r>
      <w:r w:rsidRPr="00185DEA">
        <w:t xml:space="preserve">. They completely ignore </w:t>
      </w:r>
      <w:r w:rsidR="00D7388E" w:rsidRPr="00185DEA">
        <w:t xml:space="preserve">the facts </w:t>
      </w:r>
      <w:r w:rsidRPr="00185DEA">
        <w:t xml:space="preserve">and imagine </w:t>
      </w:r>
      <w:r w:rsidR="00FC04D5" w:rsidRPr="00185DEA">
        <w:t>abilit</w:t>
      </w:r>
      <w:r w:rsidR="00513742" w:rsidRPr="00185DEA">
        <w:t xml:space="preserve">y or </w:t>
      </w:r>
      <w:r w:rsidRPr="00185DEA">
        <w:t xml:space="preserve">success where none is evident. </w:t>
      </w:r>
      <w:r w:rsidR="00FC04D5" w:rsidRPr="00185DEA">
        <w:t>They</w:t>
      </w:r>
      <w:r w:rsidR="003B61AA" w:rsidRPr="00185DEA">
        <w:t xml:space="preserve"> might</w:t>
      </w:r>
      <w:r w:rsidR="00513742" w:rsidRPr="00185DEA">
        <w:t>, for example,</w:t>
      </w:r>
      <w:r w:rsidR="003B61AA" w:rsidRPr="00185DEA">
        <w:t xml:space="preserve"> try to teach</w:t>
      </w:r>
      <w:r w:rsidR="00E81189" w:rsidRPr="00185DEA">
        <w:t xml:space="preserve"> something</w:t>
      </w:r>
      <w:r w:rsidR="003B61AA" w:rsidRPr="00185DEA">
        <w:t xml:space="preserve"> when</w:t>
      </w:r>
      <w:r w:rsidR="00E81189" w:rsidRPr="00185DEA">
        <w:t xml:space="preserve"> they themselves are not competent</w:t>
      </w:r>
      <w:r w:rsidR="003B61AA" w:rsidRPr="00185DEA">
        <w:t xml:space="preserve"> in that area</w:t>
      </w:r>
      <w:r w:rsidR="00E81189" w:rsidRPr="00185DEA">
        <w:t>.</w:t>
      </w:r>
      <w:r w:rsidR="00570A8D" w:rsidRPr="00185DEA">
        <w:t xml:space="preserve"> The </w:t>
      </w:r>
      <w:r w:rsidR="0039543D" w:rsidRPr="00185DEA">
        <w:t>disparity</w:t>
      </w:r>
      <w:r w:rsidR="00570A8D" w:rsidRPr="00185DEA">
        <w:t xml:space="preserve"> is </w:t>
      </w:r>
      <w:r w:rsidR="00513742" w:rsidRPr="00185DEA">
        <w:t xml:space="preserve">apparent </w:t>
      </w:r>
      <w:r w:rsidR="001633C0" w:rsidRPr="00185DEA">
        <w:t xml:space="preserve">to those around them, but </w:t>
      </w:r>
      <w:r w:rsidR="006A4BC0" w:rsidRPr="00185DEA">
        <w:t>they are unable to see it for</w:t>
      </w:r>
      <w:r w:rsidR="001633C0" w:rsidRPr="00185DEA">
        <w:t xml:space="preserve"> themselves.</w:t>
      </w:r>
      <w:r w:rsidR="00570A8D" w:rsidRPr="00185DEA">
        <w:t xml:space="preserve"> </w:t>
      </w:r>
      <w:bookmarkStart w:id="17" w:name="OLE_LINK2"/>
      <w:r w:rsidR="00253021" w:rsidRPr="00185DEA">
        <w:t xml:space="preserve">If </w:t>
      </w:r>
      <w:r w:rsidR="00501D8D" w:rsidRPr="00185DEA">
        <w:t>mastery types</w:t>
      </w:r>
      <w:r w:rsidR="00253021" w:rsidRPr="00185DEA">
        <w:t xml:space="preserve"> judge </w:t>
      </w:r>
      <w:r w:rsidR="003823EA" w:rsidRPr="00185DEA">
        <w:t xml:space="preserve">a </w:t>
      </w:r>
      <w:r w:rsidR="00253021" w:rsidRPr="00185DEA">
        <w:t xml:space="preserve">situation as hopeless, or if their ill-preparedness is exposed, they will assert that God or circumstances have been against them. </w:t>
      </w:r>
      <w:r w:rsidR="00513742" w:rsidRPr="00185DEA">
        <w:t xml:space="preserve">In their imagined superiority they </w:t>
      </w:r>
      <w:r w:rsidR="00051583" w:rsidRPr="00185DEA">
        <w:t xml:space="preserve">may </w:t>
      </w:r>
      <w:r w:rsidR="00BC2556" w:rsidRPr="00185DEA">
        <w:t>claim</w:t>
      </w:r>
      <w:r w:rsidR="00051583" w:rsidRPr="00185DEA">
        <w:t xml:space="preserve"> that they are exempt from </w:t>
      </w:r>
      <w:r w:rsidR="00BC2556" w:rsidRPr="00185DEA">
        <w:t>any need to prepare</w:t>
      </w:r>
      <w:r w:rsidR="00051583" w:rsidRPr="00185DEA">
        <w:t xml:space="preserve"> and </w:t>
      </w:r>
      <w:r w:rsidR="00BC2556" w:rsidRPr="00185DEA">
        <w:t>then expect</w:t>
      </w:r>
      <w:r w:rsidR="00051583" w:rsidRPr="00185DEA">
        <w:t xml:space="preserve"> </w:t>
      </w:r>
      <w:r w:rsidR="00BC2556" w:rsidRPr="00185DEA">
        <w:t xml:space="preserve">others to </w:t>
      </w:r>
      <w:r w:rsidR="00051583" w:rsidRPr="00185DEA">
        <w:t xml:space="preserve">accommodate </w:t>
      </w:r>
      <w:r w:rsidR="00BC2556" w:rsidRPr="00185DEA">
        <w:t>them</w:t>
      </w:r>
      <w:r w:rsidR="00051583" w:rsidRPr="00185DEA">
        <w:t xml:space="preserve">. </w:t>
      </w:r>
      <w:r w:rsidRPr="00185DEA">
        <w:t xml:space="preserve">They </w:t>
      </w:r>
      <w:r w:rsidR="001633C0" w:rsidRPr="00185DEA">
        <w:t xml:space="preserve">cannot see that they </w:t>
      </w:r>
      <w:r w:rsidR="005D1893" w:rsidRPr="00185DEA">
        <w:t xml:space="preserve">simply </w:t>
      </w:r>
      <w:r w:rsidR="00501D8D" w:rsidRPr="00185DEA">
        <w:t>are</w:t>
      </w:r>
      <w:r w:rsidR="001633C0" w:rsidRPr="00185DEA">
        <w:t xml:space="preserve"> </w:t>
      </w:r>
      <w:r w:rsidR="00BC11B5" w:rsidRPr="00185DEA">
        <w:t>not equal</w:t>
      </w:r>
      <w:r w:rsidR="00E81189" w:rsidRPr="00185DEA">
        <w:t xml:space="preserve"> to</w:t>
      </w:r>
      <w:r w:rsidR="001633C0" w:rsidRPr="00185DEA">
        <w:t xml:space="preserve"> the challenge.</w:t>
      </w:r>
      <w:r w:rsidR="000C05A3" w:rsidRPr="00185DEA">
        <w:t xml:space="preserve"> </w:t>
      </w:r>
      <w:bookmarkEnd w:id="17"/>
    </w:p>
    <w:p w14:paraId="0470AC18" w14:textId="77777777" w:rsidR="0055016D" w:rsidRPr="00185DEA" w:rsidRDefault="0055016D" w:rsidP="00FE0E9E">
      <w:pPr>
        <w:widowControl w:val="0"/>
        <w:spacing w:after="0" w:line="240" w:lineRule="auto"/>
        <w:jc w:val="both"/>
      </w:pPr>
    </w:p>
    <w:p w14:paraId="7186D47B" w14:textId="21737B0A" w:rsidR="002476A4" w:rsidRPr="00185DEA" w:rsidRDefault="006838DF" w:rsidP="00FE0E9E">
      <w:pPr>
        <w:widowControl w:val="0"/>
        <w:spacing w:after="0" w:line="240" w:lineRule="auto"/>
        <w:jc w:val="both"/>
      </w:pPr>
      <w:bookmarkStart w:id="18" w:name="_Hlk503693097"/>
      <w:r w:rsidRPr="00185DEA">
        <w:t xml:space="preserve">Self-effacing types ignore their real abilities and sign up for situations that </w:t>
      </w:r>
      <w:r w:rsidR="00AA4F44" w:rsidRPr="00185DEA">
        <w:t xml:space="preserve">showcase </w:t>
      </w:r>
      <w:r w:rsidRPr="00185DEA">
        <w:t>their weaknesses. They need experiences that reinforce their bel</w:t>
      </w:r>
      <w:r w:rsidR="004D0FAF" w:rsidRPr="00185DEA">
        <w:t>ief that they are losers and</w:t>
      </w:r>
      <w:r w:rsidR="00B63313" w:rsidRPr="00185DEA">
        <w:t xml:space="preserve"> victims</w:t>
      </w:r>
      <w:r w:rsidR="008D37B6" w:rsidRPr="00185DEA">
        <w:t xml:space="preserve">, so they </w:t>
      </w:r>
      <w:r w:rsidRPr="00185DEA">
        <w:t>will undermi</w:t>
      </w:r>
      <w:r w:rsidR="003B61AA" w:rsidRPr="00185DEA">
        <w:t xml:space="preserve">ne their own real development </w:t>
      </w:r>
      <w:r w:rsidR="00C0324B" w:rsidRPr="00185DEA">
        <w:t xml:space="preserve">and </w:t>
      </w:r>
      <w:r w:rsidR="002476A4" w:rsidRPr="00185DEA">
        <w:t xml:space="preserve">disregard </w:t>
      </w:r>
      <w:r w:rsidR="00C0324B" w:rsidRPr="00185DEA">
        <w:t>or abhor their real strengths and potential. They</w:t>
      </w:r>
      <w:r w:rsidR="00B91C32" w:rsidRPr="00185DEA">
        <w:t xml:space="preserve"> feel compelled</w:t>
      </w:r>
      <w:r w:rsidR="00CE13E5" w:rsidRPr="00185DEA">
        <w:t xml:space="preserve"> to accom</w:t>
      </w:r>
      <w:r w:rsidR="001633C0" w:rsidRPr="00185DEA">
        <w:t>m</w:t>
      </w:r>
      <w:r w:rsidR="00CE13E5" w:rsidRPr="00185DEA">
        <w:t>odate</w:t>
      </w:r>
      <w:r w:rsidR="004D0FAF" w:rsidRPr="00185DEA">
        <w:t xml:space="preserve"> others in order to</w:t>
      </w:r>
      <w:r w:rsidRPr="00185DEA">
        <w:t xml:space="preserve"> </w:t>
      </w:r>
      <w:r w:rsidR="00B91C32" w:rsidRPr="00185DEA">
        <w:t>elicit</w:t>
      </w:r>
      <w:r w:rsidRPr="00185DEA">
        <w:t xml:space="preserve"> love or appreciation</w:t>
      </w:r>
      <w:r w:rsidR="00C0324B" w:rsidRPr="00185DEA">
        <w:t xml:space="preserve"> based solely on how nice or available they are</w:t>
      </w:r>
      <w:r w:rsidRPr="00185DEA">
        <w:t xml:space="preserve">. </w:t>
      </w:r>
      <w:bookmarkStart w:id="19" w:name="_Hlk503693873"/>
      <w:r w:rsidRPr="00185DEA">
        <w:t>Their real abilities lie fa</w:t>
      </w:r>
      <w:r w:rsidR="00FA0A1A" w:rsidRPr="00185DEA">
        <w:t xml:space="preserve">llow </w:t>
      </w:r>
      <w:r w:rsidR="005C78FA" w:rsidRPr="00185DEA">
        <w:t>b</w:t>
      </w:r>
      <w:r w:rsidR="004E2B47" w:rsidRPr="00185DEA">
        <w:t>ecause</w:t>
      </w:r>
      <w:r w:rsidR="006C79F3" w:rsidRPr="00185DEA">
        <w:t xml:space="preserve"> for them</w:t>
      </w:r>
      <w:r w:rsidR="00213102" w:rsidRPr="00185DEA">
        <w:t xml:space="preserve"> any self-development feels expansive and terrifying.</w:t>
      </w:r>
      <w:r w:rsidR="004E2B47" w:rsidRPr="00185DEA">
        <w:t xml:space="preserve"> </w:t>
      </w:r>
      <w:bookmarkEnd w:id="19"/>
    </w:p>
    <w:bookmarkEnd w:id="18"/>
    <w:p w14:paraId="5C9262A0" w14:textId="77777777" w:rsidR="006838DF" w:rsidRPr="00185DEA" w:rsidRDefault="006838DF" w:rsidP="00FE0E9E">
      <w:pPr>
        <w:widowControl w:val="0"/>
        <w:spacing w:after="0" w:line="240" w:lineRule="auto"/>
        <w:jc w:val="both"/>
      </w:pPr>
    </w:p>
    <w:p w14:paraId="76DE7C59" w14:textId="50080C91" w:rsidR="006838DF" w:rsidRPr="00185DEA" w:rsidRDefault="006838DF" w:rsidP="00FE0E9E">
      <w:pPr>
        <w:widowControl w:val="0"/>
        <w:spacing w:after="0" w:line="240" w:lineRule="auto"/>
        <w:jc w:val="both"/>
      </w:pPr>
      <w:bookmarkStart w:id="20" w:name="_Hlk156028935"/>
      <w:r w:rsidRPr="00185DEA">
        <w:t xml:space="preserve">Resigned people </w:t>
      </w:r>
      <w:r w:rsidR="00B91C32" w:rsidRPr="00185DEA">
        <w:t>underestimate</w:t>
      </w:r>
      <w:r w:rsidRPr="00185DEA">
        <w:t xml:space="preserve"> their potential</w:t>
      </w:r>
      <w:r w:rsidR="00CE13E5" w:rsidRPr="00185DEA">
        <w:t xml:space="preserve"> because </w:t>
      </w:r>
      <w:r w:rsidR="00C0324B" w:rsidRPr="00185DEA">
        <w:t xml:space="preserve">exploring their </w:t>
      </w:r>
      <w:r w:rsidR="006C79F3" w:rsidRPr="00185DEA">
        <w:t>opportunities</w:t>
      </w:r>
      <w:r w:rsidR="00C0324B" w:rsidRPr="00185DEA">
        <w:t xml:space="preserve"> would </w:t>
      </w:r>
      <w:r w:rsidR="009423D4" w:rsidRPr="00185DEA">
        <w:t>invite change and involve risk and effort</w:t>
      </w:r>
      <w:r w:rsidR="00CE13E5" w:rsidRPr="00185DEA">
        <w:t>.</w:t>
      </w:r>
      <w:r w:rsidR="004D0FAF" w:rsidRPr="00185DEA">
        <w:t xml:space="preserve"> Their fear of personal imposition</w:t>
      </w:r>
      <w:r w:rsidR="00CE13E5" w:rsidRPr="00185DEA">
        <w:t xml:space="preserve"> and loss of freedom</w:t>
      </w:r>
      <w:r w:rsidRPr="00185DEA">
        <w:t xml:space="preserve"> </w:t>
      </w:r>
      <w:r w:rsidR="00C763C6" w:rsidRPr="00185DEA">
        <w:t xml:space="preserve">compels them to </w:t>
      </w:r>
      <w:r w:rsidR="00F75F83" w:rsidRPr="00185DEA">
        <w:t xml:space="preserve">avoid </w:t>
      </w:r>
      <w:r w:rsidR="00C763C6" w:rsidRPr="00185DEA">
        <w:t xml:space="preserve">making </w:t>
      </w:r>
      <w:r w:rsidR="006237F8" w:rsidRPr="00185DEA">
        <w:t xml:space="preserve">a karis </w:t>
      </w:r>
      <w:r w:rsidR="00C763C6" w:rsidRPr="00185DEA">
        <w:t>contribution to their community</w:t>
      </w:r>
      <w:r w:rsidR="00EA2309" w:rsidRPr="00185DEA">
        <w:t>—a contribution that</w:t>
      </w:r>
      <w:r w:rsidR="0086653C" w:rsidRPr="00185DEA">
        <w:t xml:space="preserve"> </w:t>
      </w:r>
      <w:r w:rsidR="00C763C6" w:rsidRPr="00185DEA">
        <w:t>require</w:t>
      </w:r>
      <w:r w:rsidR="002747CD" w:rsidRPr="00185DEA">
        <w:t>s</w:t>
      </w:r>
      <w:r w:rsidR="00C763C6" w:rsidRPr="00185DEA">
        <w:t xml:space="preserve"> the integration of emotional health with developed ability</w:t>
      </w:r>
      <w:r w:rsidR="006237F8" w:rsidRPr="00185DEA">
        <w:t xml:space="preserve">. </w:t>
      </w:r>
      <w:r w:rsidR="0086653C" w:rsidRPr="00185DEA">
        <w:t xml:space="preserve">Since </w:t>
      </w:r>
      <w:r w:rsidR="00FF53D6" w:rsidRPr="00185DEA">
        <w:t xml:space="preserve">their emotions are locked up, so are their abilities, and they find themselves living </w:t>
      </w:r>
      <w:r w:rsidR="00E906C7">
        <w:t xml:space="preserve">far </w:t>
      </w:r>
      <w:r w:rsidR="00FF53D6" w:rsidRPr="00185DEA">
        <w:t xml:space="preserve">below the potential of their </w:t>
      </w:r>
      <w:r w:rsidR="009D57F3" w:rsidRPr="00185DEA">
        <w:t>design.</w:t>
      </w:r>
      <w:r w:rsidR="00605A2A" w:rsidRPr="00185DEA">
        <w:t xml:space="preserve"> </w:t>
      </w:r>
    </w:p>
    <w:bookmarkEnd w:id="20"/>
    <w:p w14:paraId="4232B8BC" w14:textId="77777777" w:rsidR="00656812" w:rsidRPr="00185DEA" w:rsidRDefault="00656812" w:rsidP="00FE0E9E">
      <w:pPr>
        <w:widowControl w:val="0"/>
        <w:spacing w:after="0" w:line="240" w:lineRule="auto"/>
        <w:jc w:val="both"/>
      </w:pPr>
    </w:p>
    <w:p w14:paraId="74C0A9F6" w14:textId="4BA0D6DE" w:rsidR="003F6FD0" w:rsidRPr="00185DEA" w:rsidRDefault="006838DF" w:rsidP="00FE0E9E">
      <w:pPr>
        <w:widowControl w:val="0"/>
        <w:spacing w:after="0" w:line="240" w:lineRule="auto"/>
        <w:jc w:val="both"/>
      </w:pPr>
      <w:r w:rsidRPr="00185DEA">
        <w:t xml:space="preserve">When you are doing the </w:t>
      </w:r>
      <w:r w:rsidR="00E8041E" w:rsidRPr="00185DEA">
        <w:t>MATH</w:t>
      </w:r>
      <w:r w:rsidR="00E8041E" w:rsidRPr="00185DEA">
        <w:rPr>
          <w:b/>
        </w:rPr>
        <w:t>,</w:t>
      </w:r>
      <w:r w:rsidR="001633C0" w:rsidRPr="00185DEA">
        <w:t xml:space="preserve"> look at your</w:t>
      </w:r>
      <w:r w:rsidR="00B63313" w:rsidRPr="00185DEA">
        <w:t xml:space="preserve"> real</w:t>
      </w:r>
      <w:r w:rsidR="001633C0" w:rsidRPr="00185DEA">
        <w:t xml:space="preserve"> abilities. What are you doing </w:t>
      </w:r>
      <w:r w:rsidR="008D37B6" w:rsidRPr="00185DEA">
        <w:t xml:space="preserve">successfully </w:t>
      </w:r>
      <w:r w:rsidR="001633C0" w:rsidRPr="00185DEA">
        <w:t>right now? What are</w:t>
      </w:r>
      <w:r w:rsidR="00B63313" w:rsidRPr="00185DEA">
        <w:t xml:space="preserve"> your antecedents and</w:t>
      </w:r>
      <w:r w:rsidRPr="00185DEA">
        <w:t xml:space="preserve"> educ</w:t>
      </w:r>
      <w:r w:rsidR="001633C0" w:rsidRPr="00185DEA">
        <w:t>ation?</w:t>
      </w:r>
      <w:r w:rsidRPr="00185DEA">
        <w:t xml:space="preserve"> </w:t>
      </w:r>
      <w:r w:rsidR="001633C0" w:rsidRPr="00185DEA">
        <w:t>What is your natural design?</w:t>
      </w:r>
      <w:r w:rsidRPr="00185DEA">
        <w:t xml:space="preserve"> When your </w:t>
      </w:r>
      <w:r w:rsidR="00E8041E" w:rsidRPr="00185DEA">
        <w:t xml:space="preserve">MATH </w:t>
      </w:r>
      <w:r w:rsidRPr="00185DEA">
        <w:t xml:space="preserve">cannot support an undertaking, </w:t>
      </w:r>
      <w:r w:rsidR="001C52FE" w:rsidRPr="00185DEA">
        <w:t>explore</w:t>
      </w:r>
      <w:r w:rsidRPr="00185DEA">
        <w:t>.</w:t>
      </w:r>
      <w:r w:rsidR="00B63313" w:rsidRPr="00185DEA">
        <w:t xml:space="preserve"> You might ask yourself:</w:t>
      </w:r>
      <w:r w:rsidR="001633C0" w:rsidRPr="00185DEA">
        <w:t xml:space="preserve"> </w:t>
      </w:r>
      <w:r w:rsidR="008C7900" w:rsidRPr="00185DEA">
        <w:t>“</w:t>
      </w:r>
      <w:r w:rsidR="004D0FAF" w:rsidRPr="00185DEA">
        <w:rPr>
          <w:iCs/>
        </w:rPr>
        <w:t xml:space="preserve">Is this where I belong? </w:t>
      </w:r>
      <w:r w:rsidR="00D42643" w:rsidRPr="00185DEA">
        <w:rPr>
          <w:iCs/>
        </w:rPr>
        <w:t>Do</w:t>
      </w:r>
      <w:r w:rsidR="00B00C36" w:rsidRPr="00185DEA">
        <w:rPr>
          <w:iCs/>
        </w:rPr>
        <w:t xml:space="preserve"> my design</w:t>
      </w:r>
      <w:r w:rsidR="001B44F8" w:rsidRPr="00185DEA">
        <w:rPr>
          <w:iCs/>
        </w:rPr>
        <w:t xml:space="preserve"> and antecedents</w:t>
      </w:r>
      <w:r w:rsidR="00B00C36" w:rsidRPr="00185DEA">
        <w:rPr>
          <w:iCs/>
        </w:rPr>
        <w:t xml:space="preserve"> support this undertaking? </w:t>
      </w:r>
      <w:r w:rsidR="00B63313" w:rsidRPr="00185DEA">
        <w:rPr>
          <w:iCs/>
        </w:rPr>
        <w:t xml:space="preserve">Am I </w:t>
      </w:r>
      <w:r w:rsidR="003B61AA" w:rsidRPr="00185DEA">
        <w:rPr>
          <w:iCs/>
        </w:rPr>
        <w:t xml:space="preserve">driven by </w:t>
      </w:r>
      <w:r w:rsidR="00F24F94" w:rsidRPr="00185DEA">
        <w:rPr>
          <w:iCs/>
        </w:rPr>
        <w:t xml:space="preserve">the </w:t>
      </w:r>
      <w:r w:rsidR="003B61AA" w:rsidRPr="00185DEA">
        <w:rPr>
          <w:iCs/>
        </w:rPr>
        <w:t>fear</w:t>
      </w:r>
      <w:r w:rsidR="00B63313" w:rsidRPr="00185DEA">
        <w:rPr>
          <w:iCs/>
        </w:rPr>
        <w:t xml:space="preserve"> of hurt pride</w:t>
      </w:r>
      <w:r w:rsidR="00B00C36" w:rsidRPr="00185DEA">
        <w:rPr>
          <w:iCs/>
        </w:rPr>
        <w:t xml:space="preserve"> or</w:t>
      </w:r>
      <w:r w:rsidR="007D18F1">
        <w:rPr>
          <w:iCs/>
        </w:rPr>
        <w:t>, perhaps,</w:t>
      </w:r>
      <w:r w:rsidR="00B00C36" w:rsidRPr="00185DEA">
        <w:rPr>
          <w:iCs/>
        </w:rPr>
        <w:t xml:space="preserve"> by </w:t>
      </w:r>
      <w:r w:rsidR="00F24F94" w:rsidRPr="00185DEA">
        <w:rPr>
          <w:iCs/>
        </w:rPr>
        <w:t>compulsive needs</w:t>
      </w:r>
      <w:r w:rsidR="00B63313" w:rsidRPr="00185DEA">
        <w:rPr>
          <w:iCs/>
        </w:rPr>
        <w:t>?</w:t>
      </w:r>
      <w:r w:rsidR="00D42643" w:rsidRPr="00185DEA">
        <w:rPr>
          <w:iCs/>
        </w:rPr>
        <w:t xml:space="preserve">” </w:t>
      </w:r>
      <w:r w:rsidRPr="00185DEA">
        <w:t xml:space="preserve">Ask, Seek, and Knock. Get help. Enlist others to help you do the </w:t>
      </w:r>
      <w:r w:rsidR="00E8041E" w:rsidRPr="00185DEA">
        <w:t>MATH</w:t>
      </w:r>
      <w:r w:rsidRPr="00185DEA">
        <w:t xml:space="preserve">. </w:t>
      </w:r>
      <w:bookmarkStart w:id="21" w:name="OLE_LINK3"/>
      <w:bookmarkStart w:id="22" w:name="_Hlk535220237"/>
      <w:r w:rsidR="003F6FD0" w:rsidRPr="00185DEA">
        <w:t xml:space="preserve">It is essential for your mission that you develop your real strengths and learn to use them. </w:t>
      </w:r>
      <w:r w:rsidR="005C682F" w:rsidRPr="00185DEA">
        <w:t xml:space="preserve">Your strengths will </w:t>
      </w:r>
      <w:r w:rsidR="003D2396" w:rsidRPr="00185DEA">
        <w:t xml:space="preserve">help you </w:t>
      </w:r>
      <w:r w:rsidR="00513742" w:rsidRPr="00185DEA">
        <w:t>understand</w:t>
      </w:r>
      <w:r w:rsidR="00A17EE9" w:rsidRPr="00185DEA">
        <w:t xml:space="preserve"> </w:t>
      </w:r>
      <w:r w:rsidR="005C682F" w:rsidRPr="00185DEA">
        <w:t xml:space="preserve">your </w:t>
      </w:r>
      <w:r w:rsidR="00356CA2" w:rsidRPr="00185DEA">
        <w:t>role</w:t>
      </w:r>
      <w:r w:rsidR="005C682F" w:rsidRPr="00185DEA">
        <w:t xml:space="preserve"> in the Creation. </w:t>
      </w:r>
      <w:bookmarkEnd w:id="21"/>
    </w:p>
    <w:bookmarkEnd w:id="22"/>
    <w:p w14:paraId="1E454019" w14:textId="77777777" w:rsidR="006838DF" w:rsidRPr="00185DEA" w:rsidRDefault="006838DF" w:rsidP="00FE0E9E">
      <w:pPr>
        <w:widowControl w:val="0"/>
        <w:spacing w:after="0" w:line="240" w:lineRule="auto"/>
        <w:jc w:val="both"/>
      </w:pPr>
    </w:p>
    <w:p w14:paraId="61B8D120" w14:textId="77777777" w:rsidR="006838DF" w:rsidRPr="00185DEA" w:rsidRDefault="0019715E" w:rsidP="00FE0E9E">
      <w:pPr>
        <w:widowControl w:val="0"/>
        <w:spacing w:after="0" w:line="240" w:lineRule="auto"/>
        <w:jc w:val="both"/>
      </w:pPr>
      <w:r w:rsidRPr="00185DEA">
        <w:t xml:space="preserve">Working out of </w:t>
      </w:r>
      <w:r w:rsidR="001633C0" w:rsidRPr="00185DEA">
        <w:t>y</w:t>
      </w:r>
      <w:r w:rsidR="002828F6" w:rsidRPr="00185DEA">
        <w:t>our real abilities</w:t>
      </w:r>
      <w:r w:rsidR="001633C0" w:rsidRPr="00185DEA">
        <w:t xml:space="preserve"> helps you</w:t>
      </w:r>
      <w:r w:rsidR="006838DF" w:rsidRPr="00185DEA">
        <w:t xml:space="preserve"> fl</w:t>
      </w:r>
      <w:r w:rsidR="001633C0" w:rsidRPr="00185DEA">
        <w:t xml:space="preserve">ow through life. </w:t>
      </w:r>
      <w:r w:rsidR="002828F6" w:rsidRPr="00185DEA">
        <w:t xml:space="preserve">Think of how much more ability you have since you </w:t>
      </w:r>
      <w:r w:rsidR="00544662" w:rsidRPr="00185DEA">
        <w:t>began</w:t>
      </w:r>
      <w:r w:rsidR="002828F6" w:rsidRPr="00185DEA">
        <w:t xml:space="preserve"> KF</w:t>
      </w:r>
      <w:r w:rsidR="001C52FE" w:rsidRPr="00185DEA">
        <w:t xml:space="preserve"> training</w:t>
      </w:r>
      <w:r w:rsidR="00B00C36" w:rsidRPr="00185DEA">
        <w:t>!</w:t>
      </w:r>
      <w:r w:rsidR="002828F6" w:rsidRPr="00185DEA">
        <w:t xml:space="preserve"> </w:t>
      </w:r>
      <w:r w:rsidR="001633C0" w:rsidRPr="00185DEA">
        <w:t>When you</w:t>
      </w:r>
      <w:r w:rsidR="002828F6" w:rsidRPr="00185DEA">
        <w:t xml:space="preserve"> grow</w:t>
      </w:r>
      <w:r w:rsidR="006838DF" w:rsidRPr="00185DEA">
        <w:t xml:space="preserve"> </w:t>
      </w:r>
      <w:r w:rsidR="001633C0" w:rsidRPr="00185DEA">
        <w:t>y</w:t>
      </w:r>
      <w:r w:rsidR="002828F6" w:rsidRPr="00185DEA">
        <w:t>our abilities</w:t>
      </w:r>
      <w:r w:rsidR="003B61AA" w:rsidRPr="00185DEA">
        <w:t>,</w:t>
      </w:r>
      <w:r w:rsidR="001633C0" w:rsidRPr="00185DEA">
        <w:t xml:space="preserve"> you</w:t>
      </w:r>
      <w:r w:rsidR="006838DF" w:rsidRPr="00185DEA">
        <w:t xml:space="preserve"> </w:t>
      </w:r>
      <w:r w:rsidR="001633C0" w:rsidRPr="00185DEA">
        <w:t xml:space="preserve">need </w:t>
      </w:r>
      <w:r w:rsidR="004D0FAF" w:rsidRPr="00185DEA">
        <w:t>few</w:t>
      </w:r>
      <w:r w:rsidR="001633C0" w:rsidRPr="00185DEA">
        <w:t xml:space="preserve">er resources to do your work. </w:t>
      </w:r>
      <w:r w:rsidR="00513742" w:rsidRPr="00185DEA">
        <w:t>You then have more MATH available for circulating your real gifts and developing your real glory—and you will have more fun in the process.</w:t>
      </w:r>
    </w:p>
    <w:p w14:paraId="0A3BB4DC" w14:textId="77777777" w:rsidR="006838DF" w:rsidRPr="00185DEA" w:rsidRDefault="006838DF" w:rsidP="00FE0E9E">
      <w:pPr>
        <w:widowControl w:val="0"/>
        <w:spacing w:after="0" w:line="240" w:lineRule="auto"/>
        <w:jc w:val="both"/>
      </w:pPr>
    </w:p>
    <w:p w14:paraId="2F96158B" w14:textId="77777777" w:rsidR="006838DF" w:rsidRPr="00185DEA" w:rsidRDefault="006838DF" w:rsidP="00FE0E9E">
      <w:pPr>
        <w:widowControl w:val="0"/>
        <w:spacing w:after="0" w:line="240" w:lineRule="auto"/>
        <w:jc w:val="both"/>
      </w:pPr>
      <w:r w:rsidRPr="00185DEA">
        <w:t xml:space="preserve">Our prayer might go something like this: </w:t>
      </w:r>
    </w:p>
    <w:p w14:paraId="2BC54320" w14:textId="77777777" w:rsidR="006838DF" w:rsidRPr="00185DEA" w:rsidRDefault="006838DF" w:rsidP="00FE0E9E">
      <w:pPr>
        <w:widowControl w:val="0"/>
        <w:spacing w:after="0" w:line="240" w:lineRule="auto"/>
        <w:jc w:val="both"/>
      </w:pPr>
    </w:p>
    <w:p w14:paraId="49ACDCFE" w14:textId="77777777" w:rsidR="006838DF" w:rsidRPr="00185DEA" w:rsidRDefault="00A56200" w:rsidP="00FE0E9E">
      <w:pPr>
        <w:widowControl w:val="0"/>
        <w:spacing w:after="0" w:line="240" w:lineRule="auto"/>
        <w:jc w:val="center"/>
      </w:pPr>
      <w:r w:rsidRPr="00185DEA">
        <w:rPr>
          <w:i/>
        </w:rPr>
        <w:t>My Father, help me explore</w:t>
      </w:r>
      <w:r w:rsidR="006838DF" w:rsidRPr="00185DEA">
        <w:rPr>
          <w:i/>
        </w:rPr>
        <w:t xml:space="preserve"> my </w:t>
      </w:r>
      <w:r w:rsidR="00CE13E5" w:rsidRPr="00185DEA">
        <w:rPr>
          <w:i/>
        </w:rPr>
        <w:t xml:space="preserve">real </w:t>
      </w:r>
      <w:r w:rsidR="006838DF" w:rsidRPr="00185DEA">
        <w:rPr>
          <w:i/>
        </w:rPr>
        <w:t>strengths and</w:t>
      </w:r>
      <w:r w:rsidR="00C763C6" w:rsidRPr="00185DEA">
        <w:rPr>
          <w:i/>
        </w:rPr>
        <w:t xml:space="preserve"> learn</w:t>
      </w:r>
      <w:r w:rsidR="006838DF" w:rsidRPr="00185DEA">
        <w:rPr>
          <w:i/>
        </w:rPr>
        <w:t xml:space="preserve"> how </w:t>
      </w:r>
      <w:r w:rsidR="00722EFF" w:rsidRPr="00185DEA">
        <w:rPr>
          <w:i/>
        </w:rPr>
        <w:t>to</w:t>
      </w:r>
      <w:r w:rsidR="006838DF" w:rsidRPr="00185DEA">
        <w:rPr>
          <w:i/>
        </w:rPr>
        <w:t xml:space="preserve"> develop them. (Repeat)</w:t>
      </w:r>
    </w:p>
    <w:p w14:paraId="07A6E939" w14:textId="77777777" w:rsidR="002828F6" w:rsidRPr="00185DEA" w:rsidRDefault="002828F6" w:rsidP="00FE0E9E">
      <w:pPr>
        <w:widowControl w:val="0"/>
        <w:spacing w:after="0" w:line="240" w:lineRule="auto"/>
        <w:jc w:val="both"/>
      </w:pPr>
    </w:p>
    <w:p w14:paraId="294DE73B" w14:textId="77777777" w:rsidR="002828F6" w:rsidRPr="00185DEA" w:rsidRDefault="002828F6" w:rsidP="00FE0E9E">
      <w:pPr>
        <w:widowControl w:val="0"/>
        <w:spacing w:after="0" w:line="240" w:lineRule="auto"/>
        <w:jc w:val="both"/>
      </w:pPr>
      <w:r w:rsidRPr="00185DEA">
        <w:t xml:space="preserve">Take a deep breath. </w:t>
      </w:r>
    </w:p>
    <w:p w14:paraId="30CC3C88" w14:textId="11D4B40E" w:rsidR="008D5514" w:rsidRPr="00185DEA" w:rsidRDefault="008D5514" w:rsidP="00FE0E9E">
      <w:pPr>
        <w:widowControl w:val="0"/>
        <w:spacing w:after="0" w:line="240" w:lineRule="auto"/>
        <w:jc w:val="both"/>
        <w:rPr>
          <w:i/>
        </w:rPr>
      </w:pPr>
      <w:r w:rsidRPr="00185DEA">
        <w:rPr>
          <w:i/>
        </w:rPr>
        <w:t>(If time permits, ask, “Does anyone have comments or questions about the Toolbox?”)</w:t>
      </w:r>
    </w:p>
    <w:p w14:paraId="72A0F5DF" w14:textId="77777777" w:rsidR="006838DF" w:rsidRPr="00185DEA" w:rsidRDefault="006838DF" w:rsidP="00FE0E9E">
      <w:pPr>
        <w:widowControl w:val="0"/>
        <w:tabs>
          <w:tab w:val="left" w:pos="990"/>
        </w:tabs>
        <w:spacing w:after="0" w:line="240" w:lineRule="auto"/>
        <w:jc w:val="both"/>
      </w:pPr>
    </w:p>
    <w:p w14:paraId="24054E78" w14:textId="77777777" w:rsidR="00285B9A" w:rsidRPr="00185DEA" w:rsidRDefault="003E16D4" w:rsidP="00FE0E9E">
      <w:pPr>
        <w:widowControl w:val="0"/>
        <w:spacing w:after="0" w:line="240" w:lineRule="auto"/>
        <w:jc w:val="both"/>
        <w:rPr>
          <w:b/>
        </w:rPr>
      </w:pPr>
      <w:r w:rsidRPr="00185DEA">
        <w:rPr>
          <w:b/>
        </w:rPr>
        <w:t>0:30</w:t>
      </w:r>
      <w:r w:rsidR="00285B9A" w:rsidRPr="00185DEA">
        <w:rPr>
          <w:b/>
        </w:rPr>
        <w:tab/>
        <w:t>SHARING</w:t>
      </w:r>
    </w:p>
    <w:p w14:paraId="7AA01F24" w14:textId="77777777" w:rsidR="00B46DE8" w:rsidRPr="00185DEA" w:rsidRDefault="00B46DE8" w:rsidP="00FE0E9E">
      <w:pPr>
        <w:widowControl w:val="0"/>
        <w:spacing w:after="0" w:line="240" w:lineRule="auto"/>
        <w:jc w:val="both"/>
        <w:rPr>
          <w:b/>
        </w:rPr>
      </w:pPr>
    </w:p>
    <w:p w14:paraId="6BD7A834" w14:textId="77777777" w:rsidR="00CA204A" w:rsidRPr="00185DEA" w:rsidRDefault="003E16D4" w:rsidP="00FE0E9E">
      <w:pPr>
        <w:widowControl w:val="0"/>
        <w:spacing w:after="0" w:line="240" w:lineRule="auto"/>
        <w:jc w:val="both"/>
        <w:rPr>
          <w:b/>
        </w:rPr>
      </w:pPr>
      <w:r w:rsidRPr="00185DEA">
        <w:rPr>
          <w:b/>
        </w:rPr>
        <w:t>1:00</w:t>
      </w:r>
      <w:r w:rsidR="00285B9A" w:rsidRPr="00185DEA">
        <w:rPr>
          <w:b/>
        </w:rPr>
        <w:tab/>
        <w:t>BIBLE TEACHING</w:t>
      </w:r>
    </w:p>
    <w:p w14:paraId="4D655471" w14:textId="77777777" w:rsidR="0076285D" w:rsidRPr="00185DEA" w:rsidRDefault="0076285D" w:rsidP="00FE0E9E">
      <w:pPr>
        <w:widowControl w:val="0"/>
        <w:spacing w:after="0" w:line="240" w:lineRule="auto"/>
        <w:jc w:val="both"/>
        <w:rPr>
          <w:b/>
        </w:rPr>
      </w:pPr>
    </w:p>
    <w:p w14:paraId="40DC2B55" w14:textId="32D5B278" w:rsidR="00731D0D" w:rsidRPr="00185DEA" w:rsidRDefault="006C23FE" w:rsidP="00FE0E9E">
      <w:pPr>
        <w:widowControl w:val="0"/>
        <w:spacing w:after="0" w:line="240" w:lineRule="auto"/>
        <w:jc w:val="both"/>
      </w:pPr>
      <w:r w:rsidRPr="00185DEA">
        <w:lastRenderedPageBreak/>
        <w:t xml:space="preserve">In the community of Christ, each </w:t>
      </w:r>
      <w:r w:rsidR="008D5514" w:rsidRPr="00185DEA">
        <w:t xml:space="preserve">one </w:t>
      </w:r>
      <w:r w:rsidR="003B61AA" w:rsidRPr="00185DEA">
        <w:t xml:space="preserve">of us is equally necessary. </w:t>
      </w:r>
      <w:bookmarkStart w:id="23" w:name="_Hlk92727595"/>
      <w:r w:rsidR="002C1CCC" w:rsidRPr="00185DEA">
        <w:t>Yo</w:t>
      </w:r>
      <w:r w:rsidR="00731D0D" w:rsidRPr="00185DEA">
        <w:t>ur abilities may be simil</w:t>
      </w:r>
      <w:r w:rsidR="002C1CCC" w:rsidRPr="00185DEA">
        <w:t>ar to those of others, but as you</w:t>
      </w:r>
      <w:r w:rsidR="00731D0D" w:rsidRPr="00185DEA">
        <w:t xml:space="preserve"> exercise </w:t>
      </w:r>
      <w:r w:rsidR="002C1CCC" w:rsidRPr="00185DEA">
        <w:t>y</w:t>
      </w:r>
      <w:r w:rsidR="00731D0D" w:rsidRPr="00185DEA">
        <w:t xml:space="preserve">our abilities through </w:t>
      </w:r>
      <w:r w:rsidR="002C1CCC" w:rsidRPr="00185DEA">
        <w:t>y</w:t>
      </w:r>
      <w:r w:rsidR="00731D0D" w:rsidRPr="00185DEA">
        <w:t xml:space="preserve">our own design, the purpose of God is </w:t>
      </w:r>
      <w:r w:rsidR="006E2ACB" w:rsidRPr="00185DEA">
        <w:t xml:space="preserve">accomplished </w:t>
      </w:r>
      <w:r w:rsidR="00722EFF" w:rsidRPr="00185DEA">
        <w:t xml:space="preserve">through you </w:t>
      </w:r>
      <w:r w:rsidR="001A1AB4" w:rsidRPr="00185DEA">
        <w:t xml:space="preserve">in a unique way. </w:t>
      </w:r>
      <w:bookmarkStart w:id="24" w:name="_Hlk124177620"/>
      <w:r w:rsidR="00731D0D" w:rsidRPr="00185DEA">
        <w:t>Only you are designed to do what you do.</w:t>
      </w:r>
      <w:r w:rsidR="0059755E" w:rsidRPr="00185DEA">
        <w:t xml:space="preserve"> </w:t>
      </w:r>
      <w:bookmarkEnd w:id="24"/>
    </w:p>
    <w:p w14:paraId="4B2C7997" w14:textId="77777777" w:rsidR="00FE0E9E" w:rsidRPr="00185DEA" w:rsidRDefault="00FE0E9E" w:rsidP="00FE0E9E">
      <w:pPr>
        <w:widowControl w:val="0"/>
        <w:spacing w:after="0" w:line="240" w:lineRule="auto"/>
        <w:jc w:val="both"/>
      </w:pPr>
    </w:p>
    <w:bookmarkEnd w:id="23"/>
    <w:p w14:paraId="4B57DC68" w14:textId="1D3E1D75" w:rsidR="00731D0D" w:rsidRPr="00185DEA" w:rsidRDefault="003B1DCD" w:rsidP="00FE0E9E">
      <w:pPr>
        <w:widowControl w:val="0"/>
        <w:spacing w:after="0" w:line="240" w:lineRule="auto"/>
        <w:jc w:val="both"/>
      </w:pPr>
      <w:r w:rsidRPr="00185DEA">
        <w:t>When we live in</w:t>
      </w:r>
      <w:r w:rsidR="00FE2A28" w:rsidRPr="00185DEA">
        <w:t xml:space="preserve"> the Idol</w:t>
      </w:r>
      <w:r w:rsidR="008D0316" w:rsidRPr="00185DEA">
        <w:t>’s</w:t>
      </w:r>
      <w:r w:rsidR="00FE2A28" w:rsidRPr="00185DEA">
        <w:t xml:space="preserve"> system</w:t>
      </w:r>
      <w:r w:rsidR="001A1AB4" w:rsidRPr="00185DEA">
        <w:t>,</w:t>
      </w:r>
      <w:r w:rsidR="00FE2A28" w:rsidRPr="00185DEA">
        <w:t xml:space="preserve"> we are driven to achieve an</w:t>
      </w:r>
      <w:r w:rsidR="00731D0D" w:rsidRPr="00185DEA">
        <w:t xml:space="preserve"> imagined glory that we b</w:t>
      </w:r>
      <w:r w:rsidR="00FE2A28" w:rsidRPr="00185DEA">
        <w:t xml:space="preserve">elieve will </w:t>
      </w:r>
      <w:r w:rsidR="00B00C36" w:rsidRPr="00185DEA">
        <w:t>satisfy</w:t>
      </w:r>
      <w:r w:rsidR="00FE2A28" w:rsidRPr="00185DEA">
        <w:t xml:space="preserve"> our pri</w:t>
      </w:r>
      <w:r w:rsidR="0059755E" w:rsidRPr="00185DEA">
        <w:t xml:space="preserve">de and </w:t>
      </w:r>
      <w:r w:rsidR="00B00C36" w:rsidRPr="00185DEA">
        <w:t>fulfill</w:t>
      </w:r>
      <w:r w:rsidR="0059755E" w:rsidRPr="00185DEA">
        <w:t xml:space="preserve"> the</w:t>
      </w:r>
      <w:r w:rsidR="00DB6776" w:rsidRPr="00185DEA">
        <w:t xml:space="preserve"> </w:t>
      </w:r>
      <w:r w:rsidR="00DC7EDE" w:rsidRPr="00185DEA">
        <w:t>longing</w:t>
      </w:r>
      <w:r w:rsidR="00DB6776" w:rsidRPr="00185DEA">
        <w:t xml:space="preserve"> for the</w:t>
      </w:r>
      <w:r w:rsidR="0059755E" w:rsidRPr="00185DEA">
        <w:t xml:space="preserve"> </w:t>
      </w:r>
      <w:r w:rsidR="0059755E" w:rsidRPr="00185DEA">
        <w:rPr>
          <w:i/>
        </w:rPr>
        <w:t>Glory of M</w:t>
      </w:r>
      <w:r w:rsidR="00F2508D" w:rsidRPr="00185DEA">
        <w:rPr>
          <w:i/>
        </w:rPr>
        <w:t>e</w:t>
      </w:r>
      <w:r w:rsidR="00530DFD" w:rsidRPr="00185DEA">
        <w:rPr>
          <w:i/>
        </w:rPr>
        <w:t>!</w:t>
      </w:r>
      <w:r w:rsidR="0062488E" w:rsidRPr="00185DEA">
        <w:t xml:space="preserve"> </w:t>
      </w:r>
      <w:bookmarkStart w:id="25" w:name="_Hlk124177630"/>
      <w:r w:rsidR="0062488E" w:rsidRPr="00185DEA">
        <w:t>We want what others</w:t>
      </w:r>
      <w:r w:rsidR="00FE2A28" w:rsidRPr="00185DEA">
        <w:t xml:space="preserve"> seem to</w:t>
      </w:r>
      <w:r w:rsidR="00731D0D" w:rsidRPr="00185DEA">
        <w:t xml:space="preserve"> have</w:t>
      </w:r>
      <w:r w:rsidR="00FE2A28" w:rsidRPr="00185DEA">
        <w:t>,</w:t>
      </w:r>
      <w:r w:rsidR="00731D0D" w:rsidRPr="00185DEA">
        <w:t xml:space="preserve"> mostly because we do not value what we </w:t>
      </w:r>
      <w:r w:rsidR="001A1AB4" w:rsidRPr="00185DEA">
        <w:t xml:space="preserve">ourselves </w:t>
      </w:r>
      <w:r w:rsidR="00731D0D" w:rsidRPr="00185DEA">
        <w:t xml:space="preserve">have. </w:t>
      </w:r>
      <w:bookmarkEnd w:id="25"/>
      <w:r w:rsidR="008D0316" w:rsidRPr="00185DEA">
        <w:t xml:space="preserve">We may even </w:t>
      </w:r>
      <w:r w:rsidR="00722EFF" w:rsidRPr="00185DEA">
        <w:t>judge</w:t>
      </w:r>
      <w:r w:rsidR="008D0316" w:rsidRPr="00185DEA">
        <w:t xml:space="preserve"> our strengths to be loathsome or worthless</w:t>
      </w:r>
      <w:r w:rsidR="003B61AA" w:rsidRPr="00185DEA">
        <w:t xml:space="preserve"> because</w:t>
      </w:r>
      <w:r w:rsidR="008D0316" w:rsidRPr="00185DEA">
        <w:t xml:space="preserve"> </w:t>
      </w:r>
      <w:r w:rsidR="003B61AA" w:rsidRPr="00185DEA">
        <w:t>w</w:t>
      </w:r>
      <w:r w:rsidR="00731D0D" w:rsidRPr="00185DEA">
        <w:t>e hate the actu</w:t>
      </w:r>
      <w:r w:rsidR="00FE2A28" w:rsidRPr="00185DEA">
        <w:t xml:space="preserve">al creature that we </w:t>
      </w:r>
      <w:r w:rsidR="00ED1D3A" w:rsidRPr="00185DEA">
        <w:t>are—and, of course</w:t>
      </w:r>
      <w:r w:rsidR="006E2ACB" w:rsidRPr="00185DEA">
        <w:t>,</w:t>
      </w:r>
      <w:r w:rsidR="00ED1D3A" w:rsidRPr="00185DEA">
        <w:t xml:space="preserve"> we will </w:t>
      </w:r>
      <w:r w:rsidR="00FE2A28" w:rsidRPr="00185DEA">
        <w:t xml:space="preserve">actively </w:t>
      </w:r>
      <w:r w:rsidR="00731D0D" w:rsidRPr="00185DEA">
        <w:t xml:space="preserve">avoid </w:t>
      </w:r>
      <w:r w:rsidR="00371966" w:rsidRPr="00185DEA">
        <w:t xml:space="preserve">exploring, </w:t>
      </w:r>
      <w:r w:rsidR="00731D0D" w:rsidRPr="00185DEA">
        <w:t>l</w:t>
      </w:r>
      <w:r w:rsidR="00FE2A28" w:rsidRPr="00185DEA">
        <w:t xml:space="preserve">earning </w:t>
      </w:r>
      <w:r w:rsidR="00371966" w:rsidRPr="00185DEA">
        <w:t xml:space="preserve">about, </w:t>
      </w:r>
      <w:r w:rsidR="00C55DDA" w:rsidRPr="00185DEA">
        <w:t>and training</w:t>
      </w:r>
      <w:r w:rsidR="00FE2A28" w:rsidRPr="00185DEA">
        <w:t xml:space="preserve"> something that</w:t>
      </w:r>
      <w:r w:rsidR="00731D0D" w:rsidRPr="00185DEA">
        <w:t xml:space="preserve"> we</w:t>
      </w:r>
      <w:r w:rsidR="00FE2A28" w:rsidRPr="00185DEA">
        <w:t xml:space="preserve"> already</w:t>
      </w:r>
      <w:r w:rsidR="00731D0D" w:rsidRPr="00185DEA">
        <w:t xml:space="preserve"> hate.</w:t>
      </w:r>
      <w:r w:rsidR="0059755E" w:rsidRPr="00185DEA">
        <w:t xml:space="preserve"> </w:t>
      </w:r>
    </w:p>
    <w:p w14:paraId="04AF5BB3" w14:textId="77777777" w:rsidR="00731D0D" w:rsidRPr="00185DEA" w:rsidRDefault="00731D0D" w:rsidP="00FE0E9E">
      <w:pPr>
        <w:widowControl w:val="0"/>
        <w:spacing w:after="0" w:line="240" w:lineRule="auto"/>
        <w:jc w:val="both"/>
      </w:pPr>
    </w:p>
    <w:p w14:paraId="565D944E" w14:textId="4AE80727" w:rsidR="00731D0D" w:rsidRPr="00185DEA" w:rsidRDefault="008D0316" w:rsidP="00FE0E9E">
      <w:pPr>
        <w:widowControl w:val="0"/>
        <w:spacing w:after="0" w:line="240" w:lineRule="auto"/>
        <w:jc w:val="both"/>
      </w:pPr>
      <w:r w:rsidRPr="00185DEA">
        <w:t>God, however, wants you</w:t>
      </w:r>
      <w:r w:rsidR="00731D0D" w:rsidRPr="00185DEA">
        <w:t xml:space="preserve"> to discover the gl</w:t>
      </w:r>
      <w:r w:rsidRPr="00185DEA">
        <w:t>ory of His creation</w:t>
      </w:r>
      <w:bookmarkStart w:id="26" w:name="_Hlk92896055"/>
      <w:r w:rsidRPr="00185DEA">
        <w:t>. He wants you</w:t>
      </w:r>
      <w:r w:rsidR="00731D0D" w:rsidRPr="00185DEA">
        <w:t xml:space="preserve"> to </w:t>
      </w:r>
      <w:r w:rsidR="002F2F23" w:rsidRPr="00185DEA">
        <w:t xml:space="preserve">reveal </w:t>
      </w:r>
      <w:r w:rsidRPr="00185DEA">
        <w:t>the person He created you</w:t>
      </w:r>
      <w:r w:rsidR="00FE2A28" w:rsidRPr="00185DEA">
        <w:t xml:space="preserve"> to </w:t>
      </w:r>
      <w:r w:rsidR="00FE2A28" w:rsidRPr="00481C28">
        <w:t xml:space="preserve">be, </w:t>
      </w:r>
      <w:r w:rsidR="00722EFF" w:rsidRPr="00481C28">
        <w:t xml:space="preserve">which is most particularly </w:t>
      </w:r>
      <w:r w:rsidR="00E322DF" w:rsidRPr="00481C28">
        <w:t xml:space="preserve">developed </w:t>
      </w:r>
      <w:r w:rsidR="00722EFF" w:rsidRPr="00481C28">
        <w:t xml:space="preserve">and </w:t>
      </w:r>
      <w:r w:rsidR="00E322DF" w:rsidRPr="00481C28">
        <w:t xml:space="preserve">displayed </w:t>
      </w:r>
      <w:r w:rsidR="00731D0D" w:rsidRPr="00481C28">
        <w:t xml:space="preserve">in the midst of </w:t>
      </w:r>
      <w:r w:rsidRPr="00481C28">
        <w:t>y</w:t>
      </w:r>
      <w:r w:rsidR="00731D0D" w:rsidRPr="00481C28">
        <w:t>our</w:t>
      </w:r>
      <w:r w:rsidR="00FE2A28" w:rsidRPr="00481C28">
        <w:t xml:space="preserve"> limitations.</w:t>
      </w:r>
      <w:r w:rsidR="00FE2A28" w:rsidRPr="00185DEA">
        <w:t xml:space="preserve"> Remember that </w:t>
      </w:r>
      <w:r w:rsidR="006237F8" w:rsidRPr="00185DEA">
        <w:t>your</w:t>
      </w:r>
      <w:r w:rsidR="00FE2A28" w:rsidRPr="00185DEA">
        <w:t xml:space="preserve"> productive</w:t>
      </w:r>
      <w:r w:rsidR="00731D0D" w:rsidRPr="00185DEA">
        <w:t xml:space="preserve"> struggle</w:t>
      </w:r>
      <w:r w:rsidR="000D0AB2" w:rsidRPr="00185DEA">
        <w:t xml:space="preserve"> with limitations is </w:t>
      </w:r>
      <w:r w:rsidR="008C7900" w:rsidRPr="00185DEA">
        <w:t xml:space="preserve">very </w:t>
      </w:r>
      <w:r w:rsidR="00731D0D" w:rsidRPr="00185DEA">
        <w:t xml:space="preserve">valuable. </w:t>
      </w:r>
      <w:bookmarkEnd w:id="26"/>
      <w:r w:rsidR="00731D0D" w:rsidRPr="00185DEA">
        <w:t xml:space="preserve">It is </w:t>
      </w:r>
      <w:r w:rsidR="007676D9" w:rsidRPr="00185DEA">
        <w:t>part of</w:t>
      </w:r>
      <w:r w:rsidR="00D42643" w:rsidRPr="00185DEA">
        <w:t xml:space="preserve"> </w:t>
      </w:r>
      <w:r w:rsidR="00731D0D" w:rsidRPr="00185DEA">
        <w:t>you</w:t>
      </w:r>
      <w:r w:rsidR="00701B7E" w:rsidRPr="00185DEA">
        <w:t xml:space="preserve">r portion, and you can expect </w:t>
      </w:r>
      <w:r w:rsidR="00142253" w:rsidRPr="00185DEA">
        <w:t xml:space="preserve">your courageous </w:t>
      </w:r>
      <w:r w:rsidR="00701B7E" w:rsidRPr="00185DEA">
        <w:t>struggle</w:t>
      </w:r>
      <w:r w:rsidR="00731D0D" w:rsidRPr="00185DEA">
        <w:t xml:space="preserve"> to fulfill its purpose</w:t>
      </w:r>
      <w:r w:rsidR="001A1AB4" w:rsidRPr="00185DEA">
        <w:t>,</w:t>
      </w:r>
      <w:r w:rsidR="00B41D8B" w:rsidRPr="00185DEA">
        <w:t xml:space="preserve"> which is to</w:t>
      </w:r>
      <w:r w:rsidR="003B61AA" w:rsidRPr="00185DEA">
        <w:t xml:space="preserve"> </w:t>
      </w:r>
      <w:r w:rsidR="00701B7E" w:rsidRPr="00185DEA">
        <w:t>m</w:t>
      </w:r>
      <w:r w:rsidR="00B41D8B" w:rsidRPr="00185DEA">
        <w:t>ake</w:t>
      </w:r>
      <w:r w:rsidR="00731D0D" w:rsidRPr="00185DEA">
        <w:t xml:space="preserve"> you mature, complete, and fully equipped for your mission.</w:t>
      </w:r>
      <w:r w:rsidR="006104F9" w:rsidRPr="00185DEA">
        <w:rPr>
          <w:rStyle w:val="EndnoteReference"/>
        </w:rPr>
        <w:endnoteReference w:id="2"/>
      </w:r>
      <w:r w:rsidR="00731D0D" w:rsidRPr="00185DEA">
        <w:t xml:space="preserve"> </w:t>
      </w:r>
    </w:p>
    <w:p w14:paraId="5F0F499A" w14:textId="77777777" w:rsidR="00731D0D" w:rsidRPr="00185DEA" w:rsidRDefault="00731D0D" w:rsidP="00FE0E9E">
      <w:pPr>
        <w:widowControl w:val="0"/>
        <w:spacing w:after="0" w:line="240" w:lineRule="auto"/>
        <w:jc w:val="both"/>
      </w:pPr>
    </w:p>
    <w:p w14:paraId="68878DE8" w14:textId="19D24810" w:rsidR="001A1AB4" w:rsidRPr="00185DEA" w:rsidRDefault="001A1AB4" w:rsidP="00FE0E9E">
      <w:pPr>
        <w:widowControl w:val="0"/>
        <w:spacing w:after="0" w:line="240" w:lineRule="auto"/>
        <w:jc w:val="both"/>
      </w:pPr>
      <w:r w:rsidRPr="00185DEA">
        <w:t>In</w:t>
      </w:r>
      <w:r w:rsidR="00633FF8" w:rsidRPr="00185DEA">
        <w:t xml:space="preserve"> </w:t>
      </w:r>
      <w:r w:rsidR="00ED1D3A" w:rsidRPr="00185DEA">
        <w:t xml:space="preserve">the following </w:t>
      </w:r>
      <w:r w:rsidR="005E7E26" w:rsidRPr="00185DEA">
        <w:t>passage</w:t>
      </w:r>
      <w:r w:rsidR="006104F9" w:rsidRPr="00185DEA">
        <w:t>,</w:t>
      </w:r>
      <w:r w:rsidR="005E7E26" w:rsidRPr="00185DEA">
        <w:t xml:space="preserve"> Paul</w:t>
      </w:r>
      <w:r w:rsidRPr="00185DEA">
        <w:t xml:space="preserve"> </w:t>
      </w:r>
      <w:r w:rsidR="00633FF8" w:rsidRPr="00185DEA">
        <w:t xml:space="preserve">wants to help </w:t>
      </w:r>
      <w:r w:rsidR="00544662" w:rsidRPr="00185DEA">
        <w:t xml:space="preserve">us </w:t>
      </w:r>
      <w:r w:rsidR="00633FF8" w:rsidRPr="00185DEA">
        <w:t xml:space="preserve">understand </w:t>
      </w:r>
      <w:r w:rsidR="00731D0D" w:rsidRPr="00185DEA">
        <w:t>how important it is for each</w:t>
      </w:r>
      <w:r w:rsidR="000D0AB2" w:rsidRPr="00185DEA">
        <w:t xml:space="preserve"> </w:t>
      </w:r>
      <w:r w:rsidR="00ED1D3A" w:rsidRPr="00185DEA">
        <w:t xml:space="preserve">one </w:t>
      </w:r>
      <w:r w:rsidR="000D0AB2" w:rsidRPr="00185DEA">
        <w:t>of us to</w:t>
      </w:r>
      <w:r w:rsidR="00CD2009" w:rsidRPr="00185DEA">
        <w:t xml:space="preserve"> use our abilities</w:t>
      </w:r>
      <w:r w:rsidR="00EB5C6A" w:rsidRPr="00185DEA">
        <w:t xml:space="preserve"> </w:t>
      </w:r>
      <w:r w:rsidR="00213102" w:rsidRPr="00185DEA">
        <w:t>to</w:t>
      </w:r>
      <w:r w:rsidR="000D0AB2" w:rsidRPr="00185DEA">
        <w:t xml:space="preserve"> fulfill our </w:t>
      </w:r>
      <w:r w:rsidR="00530DFD" w:rsidRPr="00185DEA">
        <w:t xml:space="preserve">unique </w:t>
      </w:r>
      <w:r w:rsidR="000D0AB2" w:rsidRPr="00185DEA">
        <w:t xml:space="preserve">design </w:t>
      </w:r>
      <w:r w:rsidR="000D0AB2" w:rsidRPr="00D22596">
        <w:t>within</w:t>
      </w:r>
      <w:r w:rsidR="000D0AB2" w:rsidRPr="00185DEA">
        <w:t xml:space="preserve"> our</w:t>
      </w:r>
      <w:r w:rsidR="00CD2009" w:rsidRPr="00185DEA">
        <w:t xml:space="preserve"> particular</w:t>
      </w:r>
      <w:r w:rsidR="00731D0D" w:rsidRPr="00185DEA">
        <w:t xml:space="preserve"> portion. T</w:t>
      </w:r>
      <w:r w:rsidR="00827AAB" w:rsidRPr="00185DEA">
        <w:t>his is Nancy’s paraphrase</w:t>
      </w:r>
      <w:r w:rsidRPr="00185DEA">
        <w:t xml:space="preserve"> of </w:t>
      </w:r>
      <w:r w:rsidR="006C23FE" w:rsidRPr="00185DEA">
        <w:rPr>
          <w:b/>
        </w:rPr>
        <w:t>First</w:t>
      </w:r>
      <w:r w:rsidR="00731D0D" w:rsidRPr="00185DEA">
        <w:rPr>
          <w:b/>
        </w:rPr>
        <w:t xml:space="preserve"> Corinthians 12</w:t>
      </w:r>
      <w:r w:rsidR="00C90664" w:rsidRPr="00185DEA">
        <w:rPr>
          <w:b/>
        </w:rPr>
        <w:t>:</w:t>
      </w:r>
      <w:r w:rsidR="00731D0D" w:rsidRPr="00185DEA">
        <w:rPr>
          <w:b/>
        </w:rPr>
        <w:t>13</w:t>
      </w:r>
      <w:r w:rsidRPr="00185DEA">
        <w:rPr>
          <w:b/>
        </w:rPr>
        <w:t>–</w:t>
      </w:r>
      <w:r w:rsidR="00731D0D" w:rsidRPr="00185DEA">
        <w:rPr>
          <w:b/>
        </w:rPr>
        <w:t>20</w:t>
      </w:r>
      <w:r w:rsidRPr="00185DEA">
        <w:t>.</w:t>
      </w:r>
    </w:p>
    <w:p w14:paraId="335BEBE0" w14:textId="77777777" w:rsidR="00827AAB" w:rsidRPr="00185DEA" w:rsidRDefault="00827AAB" w:rsidP="00FE0E9E">
      <w:pPr>
        <w:widowControl w:val="0"/>
        <w:spacing w:after="0" w:line="240" w:lineRule="auto"/>
        <w:jc w:val="both"/>
        <w:rPr>
          <w:b/>
        </w:rPr>
      </w:pPr>
    </w:p>
    <w:p w14:paraId="6874CE1C" w14:textId="14B75BC6" w:rsidR="00827AAB" w:rsidRPr="00185DEA" w:rsidRDefault="00827AAB" w:rsidP="00FE0E9E">
      <w:pPr>
        <w:widowControl w:val="0"/>
        <w:spacing w:after="0" w:line="240" w:lineRule="auto"/>
        <w:ind w:left="720" w:right="720"/>
        <w:jc w:val="both"/>
      </w:pPr>
      <w:bookmarkStart w:id="27" w:name="_Hlk503693280"/>
      <w:r w:rsidRPr="00185DEA">
        <w:rPr>
          <w:vertAlign w:val="superscript"/>
        </w:rPr>
        <w:t>13</w:t>
      </w:r>
      <w:r w:rsidR="00FA3D46" w:rsidRPr="00185DEA">
        <w:t>Let me ex</w:t>
      </w:r>
      <w:r w:rsidR="00C93EC4" w:rsidRPr="00185DEA">
        <w:t xml:space="preserve">plain how each </w:t>
      </w:r>
      <w:r w:rsidR="003C7F7F" w:rsidRPr="00185DEA">
        <w:t xml:space="preserve">one </w:t>
      </w:r>
      <w:r w:rsidR="00C93EC4" w:rsidRPr="00185DEA">
        <w:t>of us</w:t>
      </w:r>
      <w:r w:rsidR="00FA3D46" w:rsidRPr="00185DEA">
        <w:t xml:space="preserve">, </w:t>
      </w:r>
      <w:r w:rsidR="00763102" w:rsidRPr="00185DEA">
        <w:t>no matter what</w:t>
      </w:r>
      <w:r w:rsidR="00701B7E" w:rsidRPr="00185DEA">
        <w:t xml:space="preserve"> our backgrounds or</w:t>
      </w:r>
      <w:r w:rsidR="00763102" w:rsidRPr="00185DEA">
        <w:t xml:space="preserve"> social status</w:t>
      </w:r>
      <w:r w:rsidR="00C93EC4" w:rsidRPr="00185DEA">
        <w:t xml:space="preserve"> might be,</w:t>
      </w:r>
      <w:r w:rsidR="003B61AA" w:rsidRPr="00185DEA">
        <w:t xml:space="preserve"> is</w:t>
      </w:r>
      <w:r w:rsidR="00C93EC4" w:rsidRPr="00185DEA">
        <w:t xml:space="preserve"> e</w:t>
      </w:r>
      <w:r w:rsidR="009E0E90" w:rsidRPr="00185DEA">
        <w:t>qually necessary</w:t>
      </w:r>
      <w:r w:rsidR="00C93EC4" w:rsidRPr="00185DEA">
        <w:t xml:space="preserve"> in</w:t>
      </w:r>
      <w:r w:rsidRPr="00185DEA">
        <w:t xml:space="preserve"> the </w:t>
      </w:r>
      <w:r w:rsidR="00D42319" w:rsidRPr="00185DEA">
        <w:t>B</w:t>
      </w:r>
      <w:r w:rsidRPr="00185DEA">
        <w:t xml:space="preserve">ody of Christ. </w:t>
      </w:r>
      <w:r w:rsidR="00051C46" w:rsidRPr="00185DEA">
        <w:t>By</w:t>
      </w:r>
      <w:r w:rsidRPr="00185DEA">
        <w:t xml:space="preserve"> one </w:t>
      </w:r>
      <w:r w:rsidR="006104F9" w:rsidRPr="00185DEA">
        <w:t>S</w:t>
      </w:r>
      <w:r w:rsidRPr="00185DEA">
        <w:t>pirit we all are immersed into one body, whether we are Jews, Greeks</w:t>
      </w:r>
      <w:r w:rsidR="00763102" w:rsidRPr="00185DEA">
        <w:t xml:space="preserve">, slaves, or freeborn. </w:t>
      </w:r>
      <w:r w:rsidR="009423D4" w:rsidRPr="00185DEA">
        <w:t xml:space="preserve">We </w:t>
      </w:r>
      <w:r w:rsidR="00D606EA" w:rsidRPr="00185DEA">
        <w:t>are</w:t>
      </w:r>
      <w:r w:rsidR="00763102" w:rsidRPr="00185DEA">
        <w:t xml:space="preserve"> given</w:t>
      </w:r>
      <w:r w:rsidRPr="00185DEA">
        <w:t xml:space="preserve"> one </w:t>
      </w:r>
      <w:r w:rsidR="006104F9" w:rsidRPr="00185DEA">
        <w:t>S</w:t>
      </w:r>
      <w:r w:rsidRPr="00185DEA">
        <w:t>pirit to drink.</w:t>
      </w:r>
      <w:r w:rsidRPr="00185DEA">
        <w:rPr>
          <w:vertAlign w:val="superscript"/>
        </w:rPr>
        <w:t>14</w:t>
      </w:r>
      <w:r w:rsidR="00E322DF" w:rsidRPr="00185DEA">
        <w:t>You can look at it this</w:t>
      </w:r>
      <w:r w:rsidR="006104F9" w:rsidRPr="00185DEA">
        <w:t xml:space="preserve"> way</w:t>
      </w:r>
      <w:r w:rsidR="00E322DF" w:rsidRPr="00185DEA">
        <w:t xml:space="preserve">: </w:t>
      </w:r>
      <w:r w:rsidR="00337CC0" w:rsidRPr="00185DEA">
        <w:t>even</w:t>
      </w:r>
      <w:r w:rsidRPr="00185DEA">
        <w:t xml:space="preserve"> your own body is not one part, but many parts</w:t>
      </w:r>
      <w:r w:rsidR="00763102" w:rsidRPr="00185DEA">
        <w:t>, and God designed it that way</w:t>
      </w:r>
      <w:r w:rsidRPr="00185DEA">
        <w:t xml:space="preserve">. </w:t>
      </w:r>
      <w:r w:rsidRPr="00185DEA">
        <w:rPr>
          <w:vertAlign w:val="superscript"/>
        </w:rPr>
        <w:t>15</w:t>
      </w:r>
      <w:r w:rsidRPr="00185DEA">
        <w:t xml:space="preserve">If your foot should say, </w:t>
      </w:r>
      <w:r w:rsidR="001A1AB4" w:rsidRPr="00185DEA">
        <w:t>“B</w:t>
      </w:r>
      <w:r w:rsidRPr="00185DEA">
        <w:t>ecause I am not the hand, I am not part of the body,</w:t>
      </w:r>
      <w:r w:rsidR="001A1AB4" w:rsidRPr="00185DEA">
        <w:t>”</w:t>
      </w:r>
      <w:r w:rsidRPr="00185DEA">
        <w:t xml:space="preserve"> </w:t>
      </w:r>
      <w:r w:rsidR="004D4326" w:rsidRPr="00185DEA">
        <w:t xml:space="preserve">the foot </w:t>
      </w:r>
      <w:r w:rsidR="009D57F3" w:rsidRPr="00185DEA">
        <w:t>does not cease</w:t>
      </w:r>
      <w:r w:rsidR="00E322DF" w:rsidRPr="00185DEA">
        <w:t xml:space="preserve"> to be part of the body because of </w:t>
      </w:r>
      <w:r w:rsidR="00530DFD" w:rsidRPr="00185DEA">
        <w:t>that</w:t>
      </w:r>
      <w:r w:rsidR="00E322DF" w:rsidRPr="00185DEA">
        <w:t xml:space="preserve"> belief</w:t>
      </w:r>
      <w:r w:rsidRPr="00185DEA">
        <w:t xml:space="preserve">. </w:t>
      </w:r>
      <w:r w:rsidRPr="00185DEA">
        <w:rPr>
          <w:vertAlign w:val="superscript"/>
        </w:rPr>
        <w:t>16</w:t>
      </w:r>
      <w:r w:rsidRPr="00185DEA">
        <w:t xml:space="preserve">And if the ear were to say, </w:t>
      </w:r>
      <w:r w:rsidR="009D57F3" w:rsidRPr="00185DEA">
        <w:t>“</w:t>
      </w:r>
      <w:r w:rsidR="001A1AB4" w:rsidRPr="00185DEA">
        <w:t>Because</w:t>
      </w:r>
      <w:r w:rsidRPr="00185DEA">
        <w:t xml:space="preserve"> I am not the eye, I am not part of the body,</w:t>
      </w:r>
      <w:r w:rsidR="001A1AB4" w:rsidRPr="00185DEA">
        <w:t>”</w:t>
      </w:r>
      <w:r w:rsidRPr="00185DEA">
        <w:t xml:space="preserve"> </w:t>
      </w:r>
      <w:r w:rsidR="004D4326" w:rsidRPr="00185DEA">
        <w:t xml:space="preserve">the eye </w:t>
      </w:r>
      <w:r w:rsidR="002E6AFD" w:rsidRPr="00185DEA">
        <w:t>does not</w:t>
      </w:r>
      <w:r w:rsidR="009165AC" w:rsidRPr="00185DEA">
        <w:t>,</w:t>
      </w:r>
      <w:r w:rsidR="002E6AFD" w:rsidRPr="00185DEA">
        <w:t xml:space="preserve"> just by saying this</w:t>
      </w:r>
      <w:r w:rsidR="009165AC" w:rsidRPr="00185DEA">
        <w:t xml:space="preserve">, </w:t>
      </w:r>
      <w:r w:rsidR="002E6AFD" w:rsidRPr="00185DEA">
        <w:t>cease to be part of the body</w:t>
      </w:r>
      <w:r w:rsidRPr="00185DEA">
        <w:t xml:space="preserve">. </w:t>
      </w:r>
      <w:r w:rsidRPr="00185DEA">
        <w:rPr>
          <w:vertAlign w:val="superscript"/>
        </w:rPr>
        <w:t>17</w:t>
      </w:r>
      <w:r w:rsidRPr="00185DEA">
        <w:t>If the whole body were an</w:t>
      </w:r>
      <w:r w:rsidR="00AE3897" w:rsidRPr="00185DEA">
        <w:t xml:space="preserve"> </w:t>
      </w:r>
      <w:r w:rsidRPr="00185DEA">
        <w:t>eye, how could it hear?</w:t>
      </w:r>
      <w:bookmarkStart w:id="28" w:name="_Hlk124177563"/>
      <w:r w:rsidRPr="00185DEA">
        <w:t xml:space="preserve"> If </w:t>
      </w:r>
      <w:r w:rsidR="00F615E4" w:rsidRPr="00185DEA">
        <w:t xml:space="preserve">all the parts of the body were trying to hear, </w:t>
      </w:r>
      <w:r w:rsidRPr="00185DEA">
        <w:t xml:space="preserve">how </w:t>
      </w:r>
      <w:r w:rsidR="00F60A4A" w:rsidRPr="00185DEA">
        <w:t>would</w:t>
      </w:r>
      <w:r w:rsidRPr="00185DEA">
        <w:t xml:space="preserve"> </w:t>
      </w:r>
      <w:r w:rsidR="00F615E4" w:rsidRPr="00185DEA">
        <w:t>the body</w:t>
      </w:r>
      <w:r w:rsidR="00F60A4A" w:rsidRPr="00185DEA">
        <w:t xml:space="preserve"> be able to</w:t>
      </w:r>
      <w:r w:rsidR="00F615E4" w:rsidRPr="00185DEA">
        <w:t xml:space="preserve"> </w:t>
      </w:r>
      <w:r w:rsidRPr="00185DEA">
        <w:t xml:space="preserve">smell? </w:t>
      </w:r>
      <w:r w:rsidRPr="00185DEA">
        <w:rPr>
          <w:vertAlign w:val="superscript"/>
        </w:rPr>
        <w:t>18</w:t>
      </w:r>
      <w:r w:rsidR="0072166C" w:rsidRPr="00185DEA">
        <w:t xml:space="preserve">Just </w:t>
      </w:r>
      <w:bookmarkEnd w:id="28"/>
      <w:r w:rsidR="0072166C" w:rsidRPr="00185DEA">
        <w:t>as God intended the different parts of our physical body to cooperate with and compl</w:t>
      </w:r>
      <w:r w:rsidR="00EB5C6A" w:rsidRPr="00185DEA">
        <w:t>e</w:t>
      </w:r>
      <w:r w:rsidR="0072166C" w:rsidRPr="00185DEA">
        <w:t xml:space="preserve">ment </w:t>
      </w:r>
      <w:r w:rsidR="00360A34" w:rsidRPr="00185DEA">
        <w:t>each other</w:t>
      </w:r>
      <w:r w:rsidR="0072166C" w:rsidRPr="00185DEA">
        <w:t>, so He</w:t>
      </w:r>
      <w:r w:rsidRPr="00185DEA">
        <w:t xml:space="preserve"> has </w:t>
      </w:r>
      <w:r w:rsidR="00213102" w:rsidRPr="00185DEA">
        <w:t>placed</w:t>
      </w:r>
      <w:r w:rsidR="006104F9" w:rsidRPr="00185DEA">
        <w:t xml:space="preserve"> each</w:t>
      </w:r>
      <w:r w:rsidR="00213102" w:rsidRPr="00185DEA">
        <w:t xml:space="preserve"> individual</w:t>
      </w:r>
      <w:r w:rsidR="006104F9" w:rsidRPr="00185DEA">
        <w:t xml:space="preserve"> person</w:t>
      </w:r>
      <w:r w:rsidR="00213102" w:rsidRPr="00185DEA">
        <w:t xml:space="preserve"> </w:t>
      </w:r>
      <w:r w:rsidR="0072166C" w:rsidRPr="00185DEA">
        <w:t xml:space="preserve">in the body of Christ to work </w:t>
      </w:r>
      <w:r w:rsidR="00213102" w:rsidRPr="00185DEA">
        <w:t>together</w:t>
      </w:r>
      <w:r w:rsidR="006104F9" w:rsidRPr="00185DEA">
        <w:t xml:space="preserve"> with other individuals</w:t>
      </w:r>
      <w:r w:rsidR="00213102" w:rsidRPr="00185DEA">
        <w:t xml:space="preserve">, </w:t>
      </w:r>
      <w:r w:rsidR="00EB5C6A" w:rsidRPr="00185DEA">
        <w:t>each</w:t>
      </w:r>
      <w:r w:rsidR="0072166C" w:rsidRPr="00185DEA">
        <w:t xml:space="preserve"> performing their </w:t>
      </w:r>
      <w:r w:rsidR="00213102" w:rsidRPr="00185DEA">
        <w:t>unique</w:t>
      </w:r>
      <w:r w:rsidR="0072166C" w:rsidRPr="00185DEA">
        <w:t xml:space="preserve"> function. </w:t>
      </w:r>
      <w:r w:rsidRPr="00185DEA">
        <w:rPr>
          <w:vertAlign w:val="superscript"/>
        </w:rPr>
        <w:t>19</w:t>
      </w:r>
      <w:r w:rsidR="004D4326" w:rsidRPr="00185DEA">
        <w:rPr>
          <w:color w:val="000000"/>
        </w:rPr>
        <w:t>I</w:t>
      </w:r>
      <w:r w:rsidR="00763102" w:rsidRPr="00185DEA">
        <w:rPr>
          <w:color w:val="000000"/>
        </w:rPr>
        <w:t xml:space="preserve">f those </w:t>
      </w:r>
      <w:r w:rsidR="00EB3BE1" w:rsidRPr="00185DEA">
        <w:rPr>
          <w:color w:val="000000"/>
        </w:rPr>
        <w:t>individuals</w:t>
      </w:r>
      <w:r w:rsidRPr="00185DEA">
        <w:rPr>
          <w:color w:val="000000"/>
        </w:rPr>
        <w:t xml:space="preserve"> were all one member, where would the fully functioning body</w:t>
      </w:r>
      <w:r w:rsidR="00F261FC" w:rsidRPr="00185DEA">
        <w:rPr>
          <w:color w:val="000000"/>
        </w:rPr>
        <w:t xml:space="preserve"> be</w:t>
      </w:r>
      <w:r w:rsidRPr="00185DEA">
        <w:rPr>
          <w:color w:val="000000"/>
        </w:rPr>
        <w:t xml:space="preserve">? </w:t>
      </w:r>
      <w:r w:rsidRPr="00185DEA">
        <w:rPr>
          <w:color w:val="000000"/>
          <w:vertAlign w:val="superscript"/>
        </w:rPr>
        <w:t>20</w:t>
      </w:r>
      <w:bookmarkStart w:id="29" w:name="_Hlk534716768"/>
      <w:r w:rsidR="00360A34" w:rsidRPr="00185DEA">
        <w:rPr>
          <w:color w:val="000000"/>
        </w:rPr>
        <w:t xml:space="preserve">There are </w:t>
      </w:r>
      <w:r w:rsidR="00AB5381" w:rsidRPr="00185DEA">
        <w:rPr>
          <w:color w:val="000000"/>
        </w:rPr>
        <w:t>m</w:t>
      </w:r>
      <w:r w:rsidR="00360A34" w:rsidRPr="00185DEA">
        <w:rPr>
          <w:color w:val="000000"/>
        </w:rPr>
        <w:t xml:space="preserve">any different backgrounds and social positions, but now </w:t>
      </w:r>
      <w:r w:rsidR="004D4326" w:rsidRPr="00185DEA">
        <w:rPr>
          <w:color w:val="000000"/>
        </w:rPr>
        <w:t>that the Spirit has come</w:t>
      </w:r>
      <w:r w:rsidRPr="00185DEA">
        <w:rPr>
          <w:color w:val="000000"/>
        </w:rPr>
        <w:t>, all</w:t>
      </w:r>
      <w:r w:rsidR="00AB5381" w:rsidRPr="00185DEA">
        <w:rPr>
          <w:color w:val="000000"/>
        </w:rPr>
        <w:t xml:space="preserve"> who </w:t>
      </w:r>
      <w:r w:rsidR="00D451C4" w:rsidRPr="00185DEA">
        <w:rPr>
          <w:color w:val="000000"/>
        </w:rPr>
        <w:t>trust</w:t>
      </w:r>
      <w:r w:rsidR="003E3DB4" w:rsidRPr="00185DEA">
        <w:rPr>
          <w:color w:val="000000"/>
        </w:rPr>
        <w:t xml:space="preserve"> are</w:t>
      </w:r>
      <w:r w:rsidR="0059755E" w:rsidRPr="00185DEA">
        <w:rPr>
          <w:color w:val="000000"/>
        </w:rPr>
        <w:t xml:space="preserve"> of one body.</w:t>
      </w:r>
      <w:r w:rsidRPr="00185DEA">
        <w:rPr>
          <w:color w:val="000000"/>
        </w:rPr>
        <w:t xml:space="preserve"> </w:t>
      </w:r>
      <w:bookmarkEnd w:id="29"/>
    </w:p>
    <w:bookmarkEnd w:id="27"/>
    <w:p w14:paraId="6413EAED" w14:textId="77777777" w:rsidR="00FE2A28" w:rsidRPr="00185DEA" w:rsidRDefault="00FE2A28" w:rsidP="00FE0E9E">
      <w:pPr>
        <w:widowControl w:val="0"/>
        <w:spacing w:after="0" w:line="240" w:lineRule="auto"/>
        <w:jc w:val="both"/>
      </w:pPr>
    </w:p>
    <w:p w14:paraId="6B286F5F" w14:textId="77777777" w:rsidR="00FE2A28" w:rsidRPr="00185DEA" w:rsidRDefault="00FE2A28" w:rsidP="00FE0E9E">
      <w:pPr>
        <w:widowControl w:val="0"/>
        <w:spacing w:after="0" w:line="240" w:lineRule="auto"/>
        <w:jc w:val="both"/>
      </w:pPr>
      <w:r w:rsidRPr="00185DEA">
        <w:t>Take a deep breath.</w:t>
      </w:r>
    </w:p>
    <w:p w14:paraId="09457139" w14:textId="77777777" w:rsidR="00FE2A28" w:rsidRPr="00185DEA" w:rsidRDefault="00FE2A28" w:rsidP="00FE0E9E">
      <w:pPr>
        <w:widowControl w:val="0"/>
        <w:spacing w:after="0" w:line="240" w:lineRule="auto"/>
        <w:jc w:val="both"/>
      </w:pPr>
    </w:p>
    <w:p w14:paraId="481545CA" w14:textId="08575188" w:rsidR="00731D0D" w:rsidRPr="00185DEA" w:rsidRDefault="00B46681" w:rsidP="00FE0E9E">
      <w:pPr>
        <w:widowControl w:val="0"/>
        <w:spacing w:after="0" w:line="240" w:lineRule="auto"/>
        <w:jc w:val="both"/>
      </w:pPr>
      <w:bookmarkStart w:id="30" w:name="_Hlk503693361"/>
      <w:r w:rsidRPr="00185DEA">
        <w:t xml:space="preserve">Although Paul is teaching us </w:t>
      </w:r>
      <w:r w:rsidR="006E2ACB" w:rsidRPr="00185DEA">
        <w:t xml:space="preserve">a </w:t>
      </w:r>
      <w:r w:rsidR="00F261FC" w:rsidRPr="00185DEA">
        <w:t xml:space="preserve">principle </w:t>
      </w:r>
      <w:r w:rsidRPr="00185DEA">
        <w:t>about the Body of Christ</w:t>
      </w:r>
      <w:r w:rsidR="00F261FC" w:rsidRPr="00185DEA">
        <w:t>,</w:t>
      </w:r>
      <w:r w:rsidRPr="00185DEA">
        <w:t xml:space="preserve"> w</w:t>
      </w:r>
      <w:r w:rsidR="00731D0D" w:rsidRPr="00185DEA">
        <w:t>e</w:t>
      </w:r>
      <w:r w:rsidRPr="00185DEA">
        <w:t xml:space="preserve"> can apply the same </w:t>
      </w:r>
      <w:r w:rsidR="00F261FC" w:rsidRPr="00185DEA">
        <w:t>principle</w:t>
      </w:r>
      <w:r w:rsidRPr="00185DEA">
        <w:t xml:space="preserve"> to </w:t>
      </w:r>
      <w:r w:rsidR="00731D0D" w:rsidRPr="00185DEA">
        <w:t xml:space="preserve">the </w:t>
      </w:r>
      <w:r w:rsidRPr="00185DEA">
        <w:t xml:space="preserve">entire </w:t>
      </w:r>
      <w:r w:rsidR="00731D0D" w:rsidRPr="00185DEA">
        <w:t>human community</w:t>
      </w:r>
      <w:r w:rsidRPr="00185DEA">
        <w:t xml:space="preserve">. </w:t>
      </w:r>
      <w:r w:rsidR="0072166C" w:rsidRPr="00185DEA">
        <w:t xml:space="preserve">We are </w:t>
      </w:r>
      <w:r w:rsidRPr="00185DEA">
        <w:t>God’s creature</w:t>
      </w:r>
      <w:r w:rsidR="0072166C" w:rsidRPr="00185DEA">
        <w:t>s</w:t>
      </w:r>
      <w:r w:rsidR="009423D4" w:rsidRPr="00185DEA">
        <w:t>,</w:t>
      </w:r>
      <w:r w:rsidR="008705C7" w:rsidRPr="00185DEA">
        <w:t xml:space="preserve"> </w:t>
      </w:r>
      <w:r w:rsidR="0072166C" w:rsidRPr="00185DEA">
        <w:t xml:space="preserve">and </w:t>
      </w:r>
      <w:r w:rsidR="008705C7" w:rsidRPr="00185DEA">
        <w:t>j</w:t>
      </w:r>
      <w:r w:rsidR="00FE243E" w:rsidRPr="00185DEA">
        <w:t xml:space="preserve">ust like all </w:t>
      </w:r>
      <w:r w:rsidR="00FE243E" w:rsidRPr="00481C28">
        <w:t>other creatures</w:t>
      </w:r>
      <w:r w:rsidR="00E36A93" w:rsidRPr="00481C28">
        <w:t>,</w:t>
      </w:r>
      <w:r w:rsidR="00FE243E" w:rsidRPr="00481C28">
        <w:t xml:space="preserve"> </w:t>
      </w:r>
      <w:r w:rsidRPr="00481C28">
        <w:t>w</w:t>
      </w:r>
      <w:r w:rsidR="00731D0D" w:rsidRPr="00481C28">
        <w:t xml:space="preserve">e live in an ecosystem </w:t>
      </w:r>
      <w:r w:rsidR="00FE243E" w:rsidRPr="00481C28">
        <w:t>and</w:t>
      </w:r>
      <w:r w:rsidRPr="00481C28">
        <w:t xml:space="preserve"> have a part to play in helping</w:t>
      </w:r>
      <w:r w:rsidR="00731D0D" w:rsidRPr="00481C28">
        <w:t xml:space="preserve"> the Creation f</w:t>
      </w:r>
      <w:r w:rsidRPr="00481C28">
        <w:t>low efficiently</w:t>
      </w:r>
      <w:bookmarkStart w:id="31" w:name="_Hlk503693338"/>
      <w:r w:rsidR="00C90664" w:rsidRPr="00481C28">
        <w:t xml:space="preserve">. </w:t>
      </w:r>
      <w:bookmarkStart w:id="32" w:name="_Hlk503694004"/>
      <w:r w:rsidR="00573527" w:rsidRPr="00481C28">
        <w:t xml:space="preserve"> </w:t>
      </w:r>
      <w:r w:rsidR="008149CE" w:rsidRPr="00481C28">
        <w:t>T</w:t>
      </w:r>
      <w:r w:rsidR="00213102" w:rsidRPr="00481C28">
        <w:t>hose of us who are in Christ</w:t>
      </w:r>
      <w:r w:rsidR="00481C28" w:rsidRPr="00481C28">
        <w:t xml:space="preserve">, however, </w:t>
      </w:r>
      <w:r w:rsidR="00731D0D" w:rsidRPr="00481C28">
        <w:t xml:space="preserve">have </w:t>
      </w:r>
      <w:r w:rsidR="00711717" w:rsidRPr="00481C28">
        <w:t>the greatest</w:t>
      </w:r>
      <w:r w:rsidR="00731D0D" w:rsidRPr="00481C28">
        <w:t xml:space="preserve"> potential to influence the human community because </w:t>
      </w:r>
      <w:r w:rsidR="00711717" w:rsidRPr="00481C28">
        <w:t>we</w:t>
      </w:r>
      <w:r w:rsidR="000D08CB" w:rsidRPr="00481C28">
        <w:t xml:space="preserve"> are</w:t>
      </w:r>
      <w:r w:rsidR="00C51870" w:rsidRPr="00481C28">
        <w:t xml:space="preserve"> invited to cooperate</w:t>
      </w:r>
      <w:r w:rsidR="00711717" w:rsidRPr="00481C28">
        <w:t xml:space="preserve"> </w:t>
      </w:r>
      <w:r w:rsidR="00213102" w:rsidRPr="00481C28">
        <w:t xml:space="preserve">with </w:t>
      </w:r>
      <w:r w:rsidR="00E526DD" w:rsidRPr="00481C28">
        <w:t>God</w:t>
      </w:r>
      <w:r w:rsidR="0072166C" w:rsidRPr="00481C28">
        <w:t>.</w:t>
      </w:r>
      <w:r w:rsidR="0072166C" w:rsidRPr="00185DEA">
        <w:t xml:space="preserve"> </w:t>
      </w:r>
      <w:bookmarkStart w:id="33" w:name="_Hlk502506322"/>
      <w:bookmarkEnd w:id="32"/>
    </w:p>
    <w:bookmarkEnd w:id="30"/>
    <w:bookmarkEnd w:id="31"/>
    <w:p w14:paraId="7323250E" w14:textId="77777777" w:rsidR="0072166C" w:rsidRPr="00185DEA" w:rsidRDefault="0072166C" w:rsidP="00FE0E9E">
      <w:pPr>
        <w:widowControl w:val="0"/>
        <w:spacing w:after="0" w:line="240" w:lineRule="auto"/>
        <w:jc w:val="both"/>
      </w:pPr>
    </w:p>
    <w:bookmarkEnd w:id="33"/>
    <w:p w14:paraId="26517FA6" w14:textId="41071AF1" w:rsidR="00C72191" w:rsidRPr="00185DEA" w:rsidRDefault="00F24F94" w:rsidP="00FE0E9E">
      <w:pPr>
        <w:widowControl w:val="0"/>
        <w:spacing w:after="0" w:line="240" w:lineRule="auto"/>
        <w:jc w:val="both"/>
      </w:pPr>
      <w:r w:rsidRPr="00185DEA">
        <w:t>God influenced the powerful nation of Egypt through the cooperation of one man, Joseph. You can read this story in the book of Genesis.</w:t>
      </w:r>
      <w:r w:rsidRPr="00185DEA">
        <w:rPr>
          <w:rStyle w:val="EndnoteReference"/>
        </w:rPr>
        <w:endnoteReference w:id="3"/>
      </w:r>
      <w:r w:rsidRPr="00185DEA">
        <w:t xml:space="preserve"> Joseph was sold as a slave and yet became a ruler in the greatest empire of his time. Joseph had abilities, but as a young man he lacked the character and trustworthiness required to fulfill his mission. His difficult life circumstances could have made him bitter</w:t>
      </w:r>
      <w:bookmarkStart w:id="34" w:name="_Hlk93415434"/>
      <w:r w:rsidRPr="00185DEA">
        <w:t xml:space="preserve">, but </w:t>
      </w:r>
      <w:r w:rsidR="00E526DD" w:rsidRPr="00185DEA">
        <w:t xml:space="preserve">he trusted </w:t>
      </w:r>
      <w:r w:rsidRPr="00185DEA">
        <w:t>God</w:t>
      </w:r>
      <w:r w:rsidR="00375324" w:rsidRPr="00185DEA">
        <w:t>,</w:t>
      </w:r>
      <w:r w:rsidR="00275EA7" w:rsidRPr="00185DEA">
        <w:t xml:space="preserve"> his </w:t>
      </w:r>
      <w:r w:rsidR="00275EA7" w:rsidRPr="00185DEA">
        <w:lastRenderedPageBreak/>
        <w:t xml:space="preserve">great Coach, </w:t>
      </w:r>
      <w:r w:rsidR="00E44BE4" w:rsidRPr="00185DEA">
        <w:t>to use this</w:t>
      </w:r>
      <w:r w:rsidR="00375324" w:rsidRPr="00185DEA">
        <w:t xml:space="preserve"> suffering as </w:t>
      </w:r>
      <w:r w:rsidR="00C324A9" w:rsidRPr="00185DEA">
        <w:t xml:space="preserve">an </w:t>
      </w:r>
      <w:r w:rsidR="00375324" w:rsidRPr="00185DEA">
        <w:t>opportunity for</w:t>
      </w:r>
      <w:r w:rsidRPr="00185DEA">
        <w:t xml:space="preserve"> training</w:t>
      </w:r>
      <w:bookmarkEnd w:id="34"/>
      <w:r w:rsidRPr="00185DEA">
        <w:t xml:space="preserve">. </w:t>
      </w:r>
      <w:r w:rsidR="00C72191" w:rsidRPr="00185DEA">
        <w:t>At times Joseph must have felt discouraged and abandoned, but</w:t>
      </w:r>
      <w:bookmarkStart w:id="35" w:name="_Hlk124177683"/>
      <w:r w:rsidR="00C72191" w:rsidRPr="00185DEA">
        <w:t xml:space="preserve"> through his struggle within the limitations of slavery and prison, Joseph grew up; he became complete, mature, and lacked nothing. </w:t>
      </w:r>
      <w:bookmarkEnd w:id="35"/>
      <w:r w:rsidR="00C72191" w:rsidRPr="00185DEA">
        <w:t xml:space="preserve">Then, when the opportunity came, he was able to confidently step forward with his proven and developed abilities. </w:t>
      </w:r>
      <w:bookmarkStart w:id="36" w:name="_Hlk156029248"/>
      <w:r w:rsidR="00C72191" w:rsidRPr="00185DEA">
        <w:t>Joseph had potential in the human community based on his antecedents</w:t>
      </w:r>
      <w:r w:rsidR="00D42643" w:rsidRPr="00185DEA">
        <w:t>—</w:t>
      </w:r>
      <w:r w:rsidR="00C72191" w:rsidRPr="00185DEA">
        <w:t>his energetic matrix, his family background, and his education</w:t>
      </w:r>
      <w:r w:rsidR="00D42643" w:rsidRPr="00185DEA">
        <w:t>, etc.—</w:t>
      </w:r>
      <w:r w:rsidR="00C72191" w:rsidRPr="00185DEA">
        <w:t xml:space="preserve">but it was </w:t>
      </w:r>
      <w:bookmarkStart w:id="37" w:name="_Hlk124177696"/>
      <w:r w:rsidR="00C72191" w:rsidRPr="00185DEA">
        <w:t xml:space="preserve">through the long years of struggle that God developed his character. </w:t>
      </w:r>
      <w:bookmarkEnd w:id="36"/>
      <w:bookmarkEnd w:id="37"/>
    </w:p>
    <w:p w14:paraId="1F9ADCFF" w14:textId="77777777" w:rsidR="00755DA2" w:rsidRPr="00185DEA" w:rsidRDefault="00755DA2" w:rsidP="00FE0E9E">
      <w:pPr>
        <w:widowControl w:val="0"/>
        <w:spacing w:after="0" w:line="240" w:lineRule="auto"/>
        <w:jc w:val="both"/>
      </w:pPr>
    </w:p>
    <w:p w14:paraId="131CE660" w14:textId="2A8C462D" w:rsidR="00731D0D" w:rsidRPr="00185DEA" w:rsidRDefault="00731D0D" w:rsidP="00FE0E9E">
      <w:pPr>
        <w:widowControl w:val="0"/>
        <w:spacing w:after="0" w:line="240" w:lineRule="auto"/>
        <w:jc w:val="both"/>
      </w:pPr>
      <w:bookmarkStart w:id="38" w:name="_Hlk503624670"/>
      <w:r w:rsidRPr="00185DEA">
        <w:t xml:space="preserve">If we </w:t>
      </w:r>
      <w:r w:rsidR="00FE243E" w:rsidRPr="00185DEA">
        <w:t xml:space="preserve">waste </w:t>
      </w:r>
      <w:r w:rsidRPr="00185DEA">
        <w:t>our energy wishing that we</w:t>
      </w:r>
      <w:r w:rsidR="0029266C" w:rsidRPr="00185DEA">
        <w:t xml:space="preserve"> were </w:t>
      </w:r>
      <w:r w:rsidR="009165AC" w:rsidRPr="00185DEA">
        <w:t>someone</w:t>
      </w:r>
      <w:r w:rsidR="009423D4" w:rsidRPr="00185DEA">
        <w:t xml:space="preserve"> </w:t>
      </w:r>
      <w:r w:rsidR="0029266C" w:rsidRPr="00185DEA">
        <w:t>we are not and</w:t>
      </w:r>
      <w:r w:rsidRPr="00185DEA">
        <w:t xml:space="preserve"> </w:t>
      </w:r>
      <w:r w:rsidR="0029266C" w:rsidRPr="00185DEA">
        <w:t>doing something we</w:t>
      </w:r>
      <w:r w:rsidR="00F60A4A" w:rsidRPr="00185DEA">
        <w:t xml:space="preserve"> </w:t>
      </w:r>
      <w:r w:rsidR="002F2F23" w:rsidRPr="00185DEA">
        <w:t>are</w:t>
      </w:r>
      <w:r w:rsidR="00F60A4A" w:rsidRPr="00185DEA">
        <w:t xml:space="preserve"> not designed to do</w:t>
      </w:r>
      <w:r w:rsidR="0029266C" w:rsidRPr="00185DEA">
        <w:t xml:space="preserve">, </w:t>
      </w:r>
      <w:r w:rsidRPr="00185DEA">
        <w:t>we</w:t>
      </w:r>
      <w:r w:rsidR="0029266C" w:rsidRPr="00185DEA">
        <w:t xml:space="preserve"> will</w:t>
      </w:r>
      <w:r w:rsidRPr="00185DEA">
        <w:t xml:space="preserve"> leave a gaping </w:t>
      </w:r>
      <w:r w:rsidR="004B0669" w:rsidRPr="00185DEA">
        <w:t>hole in the flow of Creation. Our</w:t>
      </w:r>
      <w:r w:rsidR="0029266C" w:rsidRPr="00185DEA">
        <w:t xml:space="preserve"> necessary</w:t>
      </w:r>
      <w:r w:rsidR="004B0669" w:rsidRPr="00185DEA">
        <w:t xml:space="preserve"> mission will </w:t>
      </w:r>
      <w:r w:rsidR="007671CA" w:rsidRPr="00185DEA">
        <w:t xml:space="preserve">not </w:t>
      </w:r>
      <w:r w:rsidR="004B0669" w:rsidRPr="00185DEA">
        <w:t xml:space="preserve">be </w:t>
      </w:r>
      <w:r w:rsidR="007671CA" w:rsidRPr="00185DEA">
        <w:t>fulfilled</w:t>
      </w:r>
      <w:r w:rsidR="00987337" w:rsidRPr="00185DEA">
        <w:t>,</w:t>
      </w:r>
      <w:r w:rsidR="004B0669" w:rsidRPr="00185DEA">
        <w:t xml:space="preserve"> </w:t>
      </w:r>
      <w:r w:rsidRPr="00185DEA">
        <w:t>an</w:t>
      </w:r>
      <w:r w:rsidR="004B0669" w:rsidRPr="00185DEA">
        <w:t xml:space="preserve">d </w:t>
      </w:r>
      <w:r w:rsidR="00372D7A" w:rsidRPr="00185DEA">
        <w:t xml:space="preserve">the </w:t>
      </w:r>
      <w:r w:rsidR="00BB0282" w:rsidRPr="00185DEA">
        <w:t>revelation</w:t>
      </w:r>
      <w:r w:rsidR="00372D7A" w:rsidRPr="00185DEA">
        <w:t xml:space="preserve"> of God that we </w:t>
      </w:r>
      <w:r w:rsidR="00BB0282" w:rsidRPr="00185DEA">
        <w:t xml:space="preserve">were </w:t>
      </w:r>
      <w:r w:rsidR="00372D7A" w:rsidRPr="00185DEA">
        <w:t xml:space="preserve">designed to </w:t>
      </w:r>
      <w:r w:rsidR="00BB0282" w:rsidRPr="00185DEA">
        <w:t>express</w:t>
      </w:r>
      <w:r w:rsidR="00372D7A" w:rsidRPr="00185DEA">
        <w:t xml:space="preserve"> </w:t>
      </w:r>
      <w:r w:rsidR="004B0669" w:rsidRPr="00185DEA">
        <w:t>will be</w:t>
      </w:r>
      <w:r w:rsidRPr="00185DEA">
        <w:t xml:space="preserve"> lost.</w:t>
      </w:r>
      <w:r w:rsidR="004B0669" w:rsidRPr="00185DEA">
        <w:t xml:space="preserve"> </w:t>
      </w:r>
      <w:r w:rsidR="003031DA" w:rsidRPr="00185DEA">
        <w:t xml:space="preserve">As a result, </w:t>
      </w:r>
      <w:bookmarkStart w:id="39" w:name="_Hlk92727498"/>
      <w:r w:rsidR="00AB5381" w:rsidRPr="00185DEA">
        <w:t>t</w:t>
      </w:r>
      <w:r w:rsidR="004B0669" w:rsidRPr="00185DEA">
        <w:t xml:space="preserve">he whole human community will be crippled by our </w:t>
      </w:r>
      <w:r w:rsidR="00034F80" w:rsidRPr="00185DEA">
        <w:t>unwillingness</w:t>
      </w:r>
      <w:r w:rsidR="00BB0282" w:rsidRPr="00185DEA">
        <w:t xml:space="preserve"> to fulfill our design</w:t>
      </w:r>
      <w:r w:rsidR="00034F80" w:rsidRPr="00185DEA">
        <w:t xml:space="preserve"> and</w:t>
      </w:r>
      <w:r w:rsidR="00275EA7" w:rsidRPr="00185DEA">
        <w:t xml:space="preserve"> our</w:t>
      </w:r>
      <w:r w:rsidR="00BB0282" w:rsidRPr="00185DEA">
        <w:t xml:space="preserve"> </w:t>
      </w:r>
      <w:r w:rsidR="00275EA7" w:rsidRPr="00185DEA">
        <w:t xml:space="preserve">God-directed </w:t>
      </w:r>
      <w:r w:rsidR="00BB0282" w:rsidRPr="00185DEA">
        <w:t>mission</w:t>
      </w:r>
      <w:r w:rsidR="00034F80" w:rsidRPr="00185DEA">
        <w:t>.</w:t>
      </w:r>
    </w:p>
    <w:bookmarkEnd w:id="38"/>
    <w:bookmarkEnd w:id="39"/>
    <w:p w14:paraId="56BEAC24" w14:textId="77777777" w:rsidR="00731D0D" w:rsidRPr="00185DEA" w:rsidRDefault="00731D0D" w:rsidP="00FE0E9E">
      <w:pPr>
        <w:widowControl w:val="0"/>
        <w:spacing w:after="0" w:line="240" w:lineRule="auto"/>
        <w:jc w:val="both"/>
      </w:pPr>
    </w:p>
    <w:p w14:paraId="6BDED4EA" w14:textId="77777777" w:rsidR="00FF7514" w:rsidRPr="00185DEA" w:rsidRDefault="00445981" w:rsidP="00FE0E9E">
      <w:pPr>
        <w:widowControl w:val="0"/>
        <w:spacing w:after="0" w:line="240" w:lineRule="auto"/>
        <w:jc w:val="both"/>
      </w:pPr>
      <w:bookmarkStart w:id="40" w:name="OLE_LINK1"/>
      <w:r w:rsidRPr="00185DEA">
        <w:t xml:space="preserve">Doing the MATH helps us achieve balanced lives of increasing ability and stability. When we can flow out of our oriented, unique design, we can more confidently, and with less effort, maximize our MATH for our mission and for God. Our goal is to be like Jesus, not just through displaying His power and claiming His authority, but by emulating His character and His commitment to doing things God’s way. </w:t>
      </w:r>
      <w:bookmarkEnd w:id="40"/>
    </w:p>
    <w:p w14:paraId="5E9B0E2A" w14:textId="77777777" w:rsidR="005D1893" w:rsidRPr="00185DEA" w:rsidRDefault="005D1893" w:rsidP="00FE0E9E">
      <w:pPr>
        <w:widowControl w:val="0"/>
        <w:spacing w:after="0" w:line="240" w:lineRule="auto"/>
        <w:jc w:val="both"/>
      </w:pPr>
    </w:p>
    <w:p w14:paraId="7D7B5684" w14:textId="77777777" w:rsidR="00731D0D" w:rsidRPr="00185DEA" w:rsidRDefault="00731D0D" w:rsidP="00FE0E9E">
      <w:pPr>
        <w:widowControl w:val="0"/>
        <w:spacing w:after="0" w:line="240" w:lineRule="auto"/>
        <w:jc w:val="both"/>
      </w:pPr>
      <w:r w:rsidRPr="00185DEA">
        <w:t xml:space="preserve">Our prayer might go something like this: </w:t>
      </w:r>
    </w:p>
    <w:p w14:paraId="7FB3106B" w14:textId="77777777" w:rsidR="00731D0D" w:rsidRPr="00185DEA" w:rsidRDefault="00731D0D" w:rsidP="00FE0E9E">
      <w:pPr>
        <w:widowControl w:val="0"/>
        <w:spacing w:after="0" w:line="240" w:lineRule="auto"/>
        <w:jc w:val="both"/>
      </w:pPr>
    </w:p>
    <w:p w14:paraId="1389CC7D" w14:textId="5BFF57F4" w:rsidR="00731D0D" w:rsidRPr="00185DEA" w:rsidRDefault="007671CA" w:rsidP="00FE0E9E">
      <w:pPr>
        <w:widowControl w:val="0"/>
        <w:spacing w:after="0" w:line="240" w:lineRule="auto"/>
        <w:jc w:val="center"/>
        <w:rPr>
          <w:i/>
        </w:rPr>
      </w:pPr>
      <w:r w:rsidRPr="00185DEA">
        <w:rPr>
          <w:i/>
        </w:rPr>
        <w:t xml:space="preserve">Lord </w:t>
      </w:r>
      <w:r w:rsidR="002C1CCC" w:rsidRPr="00185DEA">
        <w:rPr>
          <w:i/>
        </w:rPr>
        <w:t>Jesus, train my courage for the development of my real abilities</w:t>
      </w:r>
      <w:r w:rsidR="00731D0D" w:rsidRPr="00185DEA">
        <w:rPr>
          <w:i/>
        </w:rPr>
        <w:t>. (Repeat)</w:t>
      </w:r>
    </w:p>
    <w:p w14:paraId="28769561" w14:textId="77777777" w:rsidR="00731D0D" w:rsidRPr="00185DEA" w:rsidRDefault="00731D0D" w:rsidP="00FE0E9E">
      <w:pPr>
        <w:widowControl w:val="0"/>
        <w:spacing w:after="0" w:line="240" w:lineRule="auto"/>
        <w:jc w:val="both"/>
      </w:pPr>
    </w:p>
    <w:p w14:paraId="684D6607" w14:textId="77777777" w:rsidR="00AE1466" w:rsidRPr="00185DEA" w:rsidRDefault="00AE1466" w:rsidP="00FE0E9E">
      <w:pPr>
        <w:widowControl w:val="0"/>
        <w:spacing w:after="0" w:line="240" w:lineRule="auto"/>
        <w:jc w:val="both"/>
      </w:pPr>
      <w:r w:rsidRPr="00185DEA">
        <w:t xml:space="preserve">Take a deep breath. </w:t>
      </w:r>
    </w:p>
    <w:p w14:paraId="280C3E93" w14:textId="440FC0C8" w:rsidR="008D5514" w:rsidRPr="00185DEA" w:rsidRDefault="008D5514" w:rsidP="00FE0E9E">
      <w:pPr>
        <w:widowControl w:val="0"/>
        <w:spacing w:after="0" w:line="240" w:lineRule="auto"/>
        <w:jc w:val="both"/>
        <w:rPr>
          <w:i/>
        </w:rPr>
      </w:pPr>
      <w:r w:rsidRPr="00185DEA">
        <w:rPr>
          <w:i/>
        </w:rPr>
        <w:t>(If time permits, ask, “Does anyone have comments or questions about the Bible teaching?”)</w:t>
      </w:r>
    </w:p>
    <w:p w14:paraId="27D4266C" w14:textId="77777777" w:rsidR="008D37B6" w:rsidRPr="00185DEA" w:rsidRDefault="008D37B6" w:rsidP="00FE0E9E">
      <w:pPr>
        <w:widowControl w:val="0"/>
        <w:spacing w:after="0" w:line="240" w:lineRule="auto"/>
        <w:jc w:val="both"/>
      </w:pPr>
    </w:p>
    <w:p w14:paraId="10D2CEAF" w14:textId="77777777" w:rsidR="00285B9A" w:rsidRPr="00185DEA" w:rsidRDefault="00400DFA" w:rsidP="00FE0E9E">
      <w:pPr>
        <w:widowControl w:val="0"/>
        <w:spacing w:after="0" w:line="240" w:lineRule="auto"/>
        <w:jc w:val="both"/>
        <w:rPr>
          <w:b/>
        </w:rPr>
      </w:pPr>
      <w:r w:rsidRPr="00185DEA">
        <w:rPr>
          <w:b/>
        </w:rPr>
        <w:t>1:10</w:t>
      </w:r>
      <w:r w:rsidR="00285B9A" w:rsidRPr="00185DEA">
        <w:rPr>
          <w:b/>
        </w:rPr>
        <w:t xml:space="preserve"> </w:t>
      </w:r>
      <w:r w:rsidR="00285B9A" w:rsidRPr="00185DEA">
        <w:rPr>
          <w:b/>
        </w:rPr>
        <w:tab/>
        <w:t>INTEGRATION</w:t>
      </w:r>
    </w:p>
    <w:p w14:paraId="024FD410" w14:textId="77777777" w:rsidR="00C46364" w:rsidRPr="00185DEA" w:rsidRDefault="00C46364" w:rsidP="00FE0E9E">
      <w:pPr>
        <w:widowControl w:val="0"/>
        <w:spacing w:after="0" w:line="240" w:lineRule="auto"/>
        <w:jc w:val="both"/>
        <w:rPr>
          <w:b/>
        </w:rPr>
      </w:pPr>
    </w:p>
    <w:p w14:paraId="4B871E0A" w14:textId="77777777" w:rsidR="003E16D4" w:rsidRPr="00185DEA" w:rsidRDefault="00C90664" w:rsidP="00FE0E9E">
      <w:pPr>
        <w:widowControl w:val="0"/>
        <w:spacing w:after="0" w:line="240" w:lineRule="auto"/>
        <w:jc w:val="both"/>
      </w:pPr>
      <w:r w:rsidRPr="00185DEA">
        <w:t xml:space="preserve">Sip </w:t>
      </w:r>
      <w:r w:rsidR="00D24139" w:rsidRPr="00185DEA">
        <w:t>some</w:t>
      </w:r>
      <w:r w:rsidRPr="00185DEA">
        <w:t xml:space="preserve"> </w:t>
      </w:r>
      <w:r w:rsidR="0059755E" w:rsidRPr="00185DEA">
        <w:t>purified</w:t>
      </w:r>
      <w:r w:rsidRPr="00185DEA">
        <w:t xml:space="preserve"> water and prepare</w:t>
      </w:r>
      <w:r w:rsidR="00D24139" w:rsidRPr="00185DEA">
        <w:t xml:space="preserve"> to take some notes.</w:t>
      </w:r>
      <w:r w:rsidR="0059755E" w:rsidRPr="00185DEA">
        <w:t xml:space="preserve"> </w:t>
      </w:r>
      <w:r w:rsidRPr="00185DEA">
        <w:t>Assume a</w:t>
      </w:r>
      <w:r w:rsidR="0029266C" w:rsidRPr="00185DEA">
        <w:t xml:space="preserve"> meditation posture</w:t>
      </w:r>
      <w:r w:rsidR="0059755E" w:rsidRPr="00185DEA">
        <w:t>,</w:t>
      </w:r>
      <w:r w:rsidR="003E16D4" w:rsidRPr="00185DEA">
        <w:t xml:space="preserve"> and breathe. </w:t>
      </w:r>
      <w:r w:rsidR="003E16D4" w:rsidRPr="00185DEA">
        <w:rPr>
          <w:i/>
        </w:rPr>
        <w:t xml:space="preserve">(Pause </w:t>
      </w:r>
      <w:r w:rsidR="00025DDE" w:rsidRPr="00185DEA">
        <w:rPr>
          <w:i/>
        </w:rPr>
        <w:t xml:space="preserve">for </w:t>
      </w:r>
      <w:r w:rsidR="0059755E" w:rsidRPr="00185DEA">
        <w:rPr>
          <w:i/>
        </w:rPr>
        <w:t>1</w:t>
      </w:r>
      <w:r w:rsidR="003E16D4" w:rsidRPr="00185DEA">
        <w:rPr>
          <w:i/>
        </w:rPr>
        <w:t>0 seconds)</w:t>
      </w:r>
    </w:p>
    <w:p w14:paraId="19983044" w14:textId="77777777" w:rsidR="00B46DE8" w:rsidRPr="00185DEA" w:rsidRDefault="00B46DE8" w:rsidP="00FE0E9E">
      <w:pPr>
        <w:widowControl w:val="0"/>
        <w:spacing w:after="0" w:line="240" w:lineRule="auto"/>
        <w:jc w:val="both"/>
      </w:pPr>
    </w:p>
    <w:p w14:paraId="7E8067E2" w14:textId="77777777" w:rsidR="003E16D4" w:rsidRPr="00185DEA" w:rsidRDefault="0029266C" w:rsidP="00FE0E9E">
      <w:pPr>
        <w:widowControl w:val="0"/>
        <w:spacing w:after="0" w:line="240" w:lineRule="auto"/>
        <w:jc w:val="both"/>
      </w:pPr>
      <w:r w:rsidRPr="00185DEA">
        <w:t>Here is o</w:t>
      </w:r>
      <w:r w:rsidR="00D24139" w:rsidRPr="00185DEA">
        <w:t>ur</w:t>
      </w:r>
      <w:r w:rsidRPr="00185DEA">
        <w:t xml:space="preserve"> integration focus</w:t>
      </w:r>
      <w:r w:rsidR="00D24139" w:rsidRPr="00185DEA">
        <w:t>:</w:t>
      </w:r>
      <w:r w:rsidR="0059755E" w:rsidRPr="00185DEA">
        <w:t xml:space="preserve"> </w:t>
      </w:r>
      <w:r w:rsidR="000C6188" w:rsidRPr="00185DEA">
        <w:rPr>
          <w:i/>
        </w:rPr>
        <w:t>Consider an area of proven ability that you might develop. (Repeat)</w:t>
      </w:r>
      <w:r w:rsidR="00C90664" w:rsidRPr="00185DEA">
        <w:rPr>
          <w:i/>
        </w:rPr>
        <w:t xml:space="preserve"> (Pause</w:t>
      </w:r>
      <w:r w:rsidR="00025DDE" w:rsidRPr="00185DEA">
        <w:rPr>
          <w:i/>
        </w:rPr>
        <w:t xml:space="preserve"> for</w:t>
      </w:r>
      <w:r w:rsidR="0059755E" w:rsidRPr="00185DEA">
        <w:rPr>
          <w:i/>
        </w:rPr>
        <w:t xml:space="preserve"> 30 seconds</w:t>
      </w:r>
      <w:r w:rsidR="00C90664" w:rsidRPr="00185DEA">
        <w:rPr>
          <w:i/>
        </w:rPr>
        <w:t>)</w:t>
      </w:r>
    </w:p>
    <w:p w14:paraId="1F1E385F" w14:textId="77777777" w:rsidR="00B46DE8" w:rsidRPr="00185DEA" w:rsidRDefault="00B46DE8" w:rsidP="00FE0E9E">
      <w:pPr>
        <w:widowControl w:val="0"/>
        <w:spacing w:after="0" w:line="240" w:lineRule="auto"/>
        <w:jc w:val="both"/>
      </w:pPr>
    </w:p>
    <w:p w14:paraId="6565644F" w14:textId="77777777" w:rsidR="00AE1466" w:rsidRPr="00185DEA" w:rsidRDefault="003E16D4" w:rsidP="00FE0E9E">
      <w:pPr>
        <w:widowControl w:val="0"/>
        <w:spacing w:after="0" w:line="240" w:lineRule="auto"/>
        <w:jc w:val="both"/>
        <w:rPr>
          <w:b/>
        </w:rPr>
      </w:pPr>
      <w:r w:rsidRPr="00185DEA">
        <w:rPr>
          <w:b/>
        </w:rPr>
        <w:t>The FAITH</w:t>
      </w:r>
      <w:r w:rsidR="0029266C" w:rsidRPr="00185DEA">
        <w:rPr>
          <w:b/>
        </w:rPr>
        <w:t xml:space="preserve"> Process</w:t>
      </w:r>
    </w:p>
    <w:p w14:paraId="7DC615B2" w14:textId="77777777" w:rsidR="003E16D4" w:rsidRPr="00185DEA" w:rsidRDefault="003E16D4" w:rsidP="00FE0E9E">
      <w:pPr>
        <w:widowControl w:val="0"/>
        <w:spacing w:after="0" w:line="240" w:lineRule="auto"/>
        <w:jc w:val="both"/>
      </w:pPr>
    </w:p>
    <w:p w14:paraId="333B3631" w14:textId="77777777" w:rsidR="003E16D4" w:rsidRPr="00185DEA" w:rsidRDefault="00C90664" w:rsidP="00FE0E9E">
      <w:pPr>
        <w:widowControl w:val="0"/>
        <w:spacing w:after="0" w:line="240" w:lineRule="auto"/>
        <w:jc w:val="both"/>
        <w:rPr>
          <w:b/>
        </w:rPr>
      </w:pPr>
      <w:r w:rsidRPr="00185DEA">
        <w:rPr>
          <w:b/>
        </w:rPr>
        <w:t>Feelings</w:t>
      </w:r>
    </w:p>
    <w:p w14:paraId="019AB844" w14:textId="77777777" w:rsidR="003E16D4" w:rsidRPr="00185DEA" w:rsidRDefault="003E16D4" w:rsidP="00FE0E9E">
      <w:pPr>
        <w:widowControl w:val="0"/>
        <w:spacing w:after="0" w:line="240" w:lineRule="auto"/>
        <w:jc w:val="both"/>
        <w:rPr>
          <w:i/>
        </w:rPr>
      </w:pPr>
      <w:r w:rsidRPr="00185DEA">
        <w:t>As you</w:t>
      </w:r>
      <w:r w:rsidR="0059755E" w:rsidRPr="00185DEA">
        <w:t xml:space="preserve"> </w:t>
      </w:r>
      <w:r w:rsidRPr="00185DEA">
        <w:rPr>
          <w:i/>
        </w:rPr>
        <w:t>consider an area of proven ability that you might develop</w:t>
      </w:r>
      <w:r w:rsidRPr="00185DEA">
        <w:t xml:space="preserve">, how does it feel? </w:t>
      </w:r>
      <w:r w:rsidRPr="00185DEA">
        <w:rPr>
          <w:i/>
        </w:rPr>
        <w:t xml:space="preserve">(Pause) </w:t>
      </w:r>
      <w:r w:rsidR="00AE1466" w:rsidRPr="00185DEA">
        <w:t>Yo</w:t>
      </w:r>
      <w:r w:rsidRPr="00185DEA">
        <w:t xml:space="preserve">ur feelings are </w:t>
      </w:r>
      <w:r w:rsidR="00AE1466" w:rsidRPr="00185DEA">
        <w:t>yours to teach you</w:t>
      </w:r>
      <w:r w:rsidRPr="00185DEA">
        <w:t xml:space="preserve"> about </w:t>
      </w:r>
      <w:r w:rsidR="00AE1466" w:rsidRPr="00185DEA">
        <w:t>yourself, to guide you, and to train you</w:t>
      </w:r>
      <w:r w:rsidRPr="00185DEA">
        <w:t>. The</w:t>
      </w:r>
      <w:r w:rsidR="00AE1466" w:rsidRPr="00185DEA">
        <w:t>y can often be uncomfortable. You</w:t>
      </w:r>
      <w:r w:rsidRPr="00185DEA">
        <w:t xml:space="preserve"> can learn to recognize and honor </w:t>
      </w:r>
      <w:r w:rsidR="00AE1466" w:rsidRPr="00185DEA">
        <w:t>y</w:t>
      </w:r>
      <w:r w:rsidRPr="00185DEA">
        <w:t>our feelings without allowing the</w:t>
      </w:r>
      <w:r w:rsidR="00AE1466" w:rsidRPr="00185DEA">
        <w:t>m to master you</w:t>
      </w:r>
      <w:r w:rsidRPr="00185DEA">
        <w:t xml:space="preserve">. </w:t>
      </w:r>
      <w:r w:rsidRPr="00185DEA">
        <w:rPr>
          <w:i/>
        </w:rPr>
        <w:t>(Pause)</w:t>
      </w:r>
      <w:r w:rsidRPr="00185DEA">
        <w:t xml:space="preserve"> </w:t>
      </w:r>
      <w:r w:rsidR="00C90664" w:rsidRPr="00185DEA">
        <w:t>Re</w:t>
      </w:r>
      <w:r w:rsidR="00AE1466" w:rsidRPr="00185DEA">
        <w:t>cognize</w:t>
      </w:r>
      <w:r w:rsidR="0029266C" w:rsidRPr="00185DEA">
        <w:t xml:space="preserve"> with compassion</w:t>
      </w:r>
      <w:r w:rsidR="00AE1466" w:rsidRPr="00185DEA">
        <w:t xml:space="preserve"> whatever you are experiencing</w:t>
      </w:r>
      <w:r w:rsidR="00C90664" w:rsidRPr="00185DEA">
        <w:t xml:space="preserve">, and breathe. </w:t>
      </w:r>
      <w:r w:rsidRPr="00185DEA">
        <w:rPr>
          <w:i/>
        </w:rPr>
        <w:t xml:space="preserve">(Pause </w:t>
      </w:r>
      <w:r w:rsidR="00025DDE" w:rsidRPr="00185DEA">
        <w:rPr>
          <w:i/>
        </w:rPr>
        <w:t xml:space="preserve">for </w:t>
      </w:r>
      <w:r w:rsidRPr="00185DEA">
        <w:rPr>
          <w:i/>
        </w:rPr>
        <w:t xml:space="preserve">30 seconds) </w:t>
      </w:r>
    </w:p>
    <w:p w14:paraId="279BC09A" w14:textId="77777777" w:rsidR="003E16D4" w:rsidRPr="00185DEA" w:rsidRDefault="003E16D4" w:rsidP="00FE0E9E">
      <w:pPr>
        <w:widowControl w:val="0"/>
        <w:spacing w:after="0" w:line="240" w:lineRule="auto"/>
        <w:jc w:val="both"/>
      </w:pPr>
    </w:p>
    <w:p w14:paraId="1D389AC2" w14:textId="77777777" w:rsidR="003E16D4" w:rsidRPr="00185DEA" w:rsidRDefault="00C90664" w:rsidP="00FE0E9E">
      <w:pPr>
        <w:widowControl w:val="0"/>
        <w:spacing w:after="0" w:line="240" w:lineRule="auto"/>
        <w:jc w:val="both"/>
        <w:rPr>
          <w:b/>
        </w:rPr>
      </w:pPr>
      <w:r w:rsidRPr="00185DEA">
        <w:rPr>
          <w:b/>
        </w:rPr>
        <w:t>Awareness without judgment</w:t>
      </w:r>
      <w:r w:rsidR="003E16D4" w:rsidRPr="00185DEA">
        <w:rPr>
          <w:b/>
        </w:rPr>
        <w:t xml:space="preserve"> </w:t>
      </w:r>
    </w:p>
    <w:p w14:paraId="1F95B60B" w14:textId="05073544" w:rsidR="003E16D4" w:rsidRPr="00185DEA" w:rsidRDefault="00C90664" w:rsidP="00FE0E9E">
      <w:pPr>
        <w:widowControl w:val="0"/>
        <w:spacing w:after="0" w:line="240" w:lineRule="auto"/>
        <w:jc w:val="both"/>
        <w:rPr>
          <w:i/>
        </w:rPr>
      </w:pPr>
      <w:r w:rsidRPr="00185DEA">
        <w:t>Allow</w:t>
      </w:r>
      <w:r w:rsidR="003E16D4" w:rsidRPr="00185DEA">
        <w:t xml:space="preserve"> your experience</w:t>
      </w:r>
      <w:r w:rsidR="00AE1466" w:rsidRPr="00185DEA">
        <w:t xml:space="preserve"> to rest</w:t>
      </w:r>
      <w:r w:rsidR="003E16D4" w:rsidRPr="00185DEA">
        <w:t xml:space="preserve"> in your awareness</w:t>
      </w:r>
      <w:r w:rsidR="0029266C" w:rsidRPr="00185DEA">
        <w:t xml:space="preserve"> without judging it. Just observe</w:t>
      </w:r>
      <w:r w:rsidR="003E16D4" w:rsidRPr="00185DEA">
        <w:t xml:space="preserve">. </w:t>
      </w:r>
      <w:r w:rsidR="0029266C" w:rsidRPr="00185DEA">
        <w:t xml:space="preserve">You might notice how you react to </w:t>
      </w:r>
      <w:r w:rsidR="00C72191" w:rsidRPr="00185DEA">
        <w:t>this area</w:t>
      </w:r>
      <w:r w:rsidR="0029266C" w:rsidRPr="00185DEA">
        <w:t xml:space="preserve"> of proven ability</w:t>
      </w:r>
      <w:r w:rsidR="009165AC" w:rsidRPr="00185DEA">
        <w:t xml:space="preserve">. </w:t>
      </w:r>
      <w:r w:rsidR="003E16D4" w:rsidRPr="00185DEA">
        <w:rPr>
          <w:i/>
        </w:rPr>
        <w:t xml:space="preserve">(Pause) </w:t>
      </w:r>
      <w:r w:rsidR="0029266C" w:rsidRPr="00185DEA">
        <w:t>You might distrust this ability</w:t>
      </w:r>
      <w:r w:rsidR="00872341" w:rsidRPr="00185DEA">
        <w:t>,</w:t>
      </w:r>
      <w:r w:rsidR="0029266C" w:rsidRPr="00185DEA">
        <w:t xml:space="preserve"> or you might not value it. </w:t>
      </w:r>
      <w:r w:rsidR="003E16D4" w:rsidRPr="00185DEA">
        <w:t>Feelings</w:t>
      </w:r>
      <w:r w:rsidR="00AE1466" w:rsidRPr="00185DEA">
        <w:t xml:space="preserve"> and passing thoughts</w:t>
      </w:r>
      <w:r w:rsidR="003E16D4" w:rsidRPr="00185DEA">
        <w:t xml:space="preserve"> are not right or </w:t>
      </w:r>
      <w:r w:rsidR="00872341" w:rsidRPr="00185DEA">
        <w:t>wrong; they</w:t>
      </w:r>
      <w:r w:rsidR="003E16D4" w:rsidRPr="00185DEA">
        <w:t xml:space="preserve"> just are. Give yours</w:t>
      </w:r>
      <w:r w:rsidR="00AE1466" w:rsidRPr="00185DEA">
        <w:t>elf permission now to explore</w:t>
      </w:r>
      <w:r w:rsidR="003E16D4" w:rsidRPr="00185DEA">
        <w:t xml:space="preserve"> them without judgment, and breathe. </w:t>
      </w:r>
      <w:r w:rsidR="003E16D4" w:rsidRPr="00185DEA">
        <w:rPr>
          <w:i/>
        </w:rPr>
        <w:t xml:space="preserve">(Pause </w:t>
      </w:r>
      <w:r w:rsidR="00025DDE" w:rsidRPr="00185DEA">
        <w:rPr>
          <w:i/>
        </w:rPr>
        <w:t xml:space="preserve">for </w:t>
      </w:r>
      <w:r w:rsidR="003E16D4" w:rsidRPr="00185DEA">
        <w:rPr>
          <w:i/>
        </w:rPr>
        <w:t>30 seconds)</w:t>
      </w:r>
    </w:p>
    <w:p w14:paraId="4D75909C" w14:textId="77777777" w:rsidR="003E16D4" w:rsidRPr="00185DEA" w:rsidRDefault="003E16D4" w:rsidP="00FE0E9E">
      <w:pPr>
        <w:widowControl w:val="0"/>
        <w:spacing w:after="0" w:line="240" w:lineRule="auto"/>
        <w:jc w:val="both"/>
      </w:pPr>
    </w:p>
    <w:p w14:paraId="3239933E" w14:textId="77777777" w:rsidR="003E16D4" w:rsidRPr="00185DEA" w:rsidRDefault="00B46DE8" w:rsidP="00FE0E9E">
      <w:pPr>
        <w:widowControl w:val="0"/>
        <w:spacing w:after="0" w:line="240" w:lineRule="auto"/>
        <w:jc w:val="both"/>
        <w:rPr>
          <w:b/>
        </w:rPr>
      </w:pPr>
      <w:r w:rsidRPr="00185DEA">
        <w:rPr>
          <w:b/>
        </w:rPr>
        <w:t>Inquiry</w:t>
      </w:r>
      <w:r w:rsidR="0029266C" w:rsidRPr="00185DEA">
        <w:rPr>
          <w:b/>
        </w:rPr>
        <w:t>: W</w:t>
      </w:r>
      <w:r w:rsidR="00C90664" w:rsidRPr="00185DEA">
        <w:rPr>
          <w:b/>
        </w:rPr>
        <w:t>hat is my body saying?</w:t>
      </w:r>
    </w:p>
    <w:p w14:paraId="65D27628" w14:textId="762CA2DD" w:rsidR="003E16D4" w:rsidRPr="00185DEA" w:rsidRDefault="003E16D4" w:rsidP="00FE0E9E">
      <w:pPr>
        <w:widowControl w:val="0"/>
        <w:spacing w:after="0" w:line="240" w:lineRule="auto"/>
        <w:jc w:val="both"/>
        <w:rPr>
          <w:i/>
        </w:rPr>
      </w:pPr>
      <w:r w:rsidRPr="00185DEA">
        <w:t>Bring your attention to you</w:t>
      </w:r>
      <w:r w:rsidR="00C90664" w:rsidRPr="00185DEA">
        <w:t>r body and notice what it</w:t>
      </w:r>
      <w:r w:rsidRPr="00185DEA">
        <w:t xml:space="preserve"> is doing when you c</w:t>
      </w:r>
      <w:r w:rsidRPr="00185DEA">
        <w:rPr>
          <w:i/>
        </w:rPr>
        <w:t xml:space="preserve">onsider an area of proven ability </w:t>
      </w:r>
      <w:r w:rsidRPr="00185DEA">
        <w:rPr>
          <w:i/>
        </w:rPr>
        <w:lastRenderedPageBreak/>
        <w:t xml:space="preserve">that you might develop. </w:t>
      </w:r>
      <w:r w:rsidR="00C90664" w:rsidRPr="00185DEA">
        <w:t>What sensations are there</w:t>
      </w:r>
      <w:r w:rsidRPr="00185DEA">
        <w:t xml:space="preserve">? </w:t>
      </w:r>
      <w:r w:rsidRPr="00185DEA">
        <w:rPr>
          <w:i/>
        </w:rPr>
        <w:t>(Pause)</w:t>
      </w:r>
      <w:r w:rsidRPr="00185DEA">
        <w:t xml:space="preserve"> For exam</w:t>
      </w:r>
      <w:r w:rsidR="0067100B" w:rsidRPr="00185DEA">
        <w:t>ple, you might recognize what fear of success or</w:t>
      </w:r>
      <w:r w:rsidR="004E2B47" w:rsidRPr="00185DEA">
        <w:t xml:space="preserve"> fear</w:t>
      </w:r>
      <w:r w:rsidR="0029266C" w:rsidRPr="00185DEA">
        <w:t xml:space="preserve"> </w:t>
      </w:r>
      <w:r w:rsidR="00BB0282" w:rsidRPr="00185DEA">
        <w:t>of</w:t>
      </w:r>
      <w:r w:rsidR="007D6F80" w:rsidRPr="00185DEA">
        <w:t xml:space="preserve"> </w:t>
      </w:r>
      <w:r w:rsidR="0029266C" w:rsidRPr="00185DEA">
        <w:t>hurt pride</w:t>
      </w:r>
      <w:r w:rsidR="00C90664" w:rsidRPr="00185DEA">
        <w:t xml:space="preserve"> </w:t>
      </w:r>
      <w:r w:rsidR="0029266C" w:rsidRPr="00185DEA">
        <w:t>feels like</w:t>
      </w:r>
      <w:r w:rsidRPr="00185DEA">
        <w:t>.</w:t>
      </w:r>
      <w:r w:rsidR="00AE1466" w:rsidRPr="00185DEA">
        <w:t xml:space="preserve"> </w:t>
      </w:r>
      <w:r w:rsidR="00372D7A" w:rsidRPr="00185DEA">
        <w:t xml:space="preserve">You might fear failure. </w:t>
      </w:r>
      <w:r w:rsidR="00034F80" w:rsidRPr="00185DEA">
        <w:t>You</w:t>
      </w:r>
      <w:r w:rsidR="00372D7A" w:rsidRPr="00185DEA">
        <w:t xml:space="preserve"> might even fear making an effort</w:t>
      </w:r>
      <w:r w:rsidR="002F2F23" w:rsidRPr="00185DEA">
        <w:t>.</w:t>
      </w:r>
      <w:r w:rsidR="00372D7A" w:rsidRPr="00185DEA">
        <w:t xml:space="preserve"> </w:t>
      </w:r>
      <w:r w:rsidRPr="00185DEA">
        <w:rPr>
          <w:i/>
        </w:rPr>
        <w:t>(Pause)</w:t>
      </w:r>
      <w:r w:rsidRPr="00185DEA">
        <w:t xml:space="preserve"> </w:t>
      </w:r>
      <w:bookmarkStart w:id="41" w:name="_Hlk502507942"/>
      <w:r w:rsidRPr="00185DEA">
        <w:t xml:space="preserve">If your sensations are uncomfortable, </w:t>
      </w:r>
      <w:r w:rsidR="0029266C" w:rsidRPr="00185DEA">
        <w:t xml:space="preserve">you can </w:t>
      </w:r>
      <w:r w:rsidRPr="00185DEA">
        <w:t xml:space="preserve">move your attention to </w:t>
      </w:r>
      <w:r w:rsidR="00872341" w:rsidRPr="00185DEA">
        <w:t>an area of your body that is not reacting</w:t>
      </w:r>
      <w:r w:rsidR="00A330C1" w:rsidRPr="00185DEA">
        <w:t>,</w:t>
      </w:r>
      <w:r w:rsidR="0029266C" w:rsidRPr="00185DEA">
        <w:t xml:space="preserve"> and rest</w:t>
      </w:r>
      <w:r w:rsidR="00C90664" w:rsidRPr="00185DEA">
        <w:t xml:space="preserve">. </w:t>
      </w:r>
      <w:r w:rsidR="00142A95" w:rsidRPr="00185DEA">
        <w:t xml:space="preserve">When you are ready, </w:t>
      </w:r>
      <w:r w:rsidR="00C90664" w:rsidRPr="00185DEA">
        <w:t>return to</w:t>
      </w:r>
      <w:r w:rsidR="0029266C" w:rsidRPr="00185DEA">
        <w:t xml:space="preserve"> respectfully</w:t>
      </w:r>
      <w:r w:rsidR="00C90664" w:rsidRPr="00185DEA">
        <w:t xml:space="preserve"> observe the</w:t>
      </w:r>
      <w:r w:rsidRPr="00185DEA">
        <w:t xml:space="preserve"> </w:t>
      </w:r>
      <w:r w:rsidR="00C90664" w:rsidRPr="00185DEA">
        <w:t xml:space="preserve">uncomfortable </w:t>
      </w:r>
      <w:r w:rsidRPr="00185DEA">
        <w:t>sensations</w:t>
      </w:r>
      <w:r w:rsidR="00872341" w:rsidRPr="00185DEA">
        <w:t>, and breathe.</w:t>
      </w:r>
      <w:r w:rsidRPr="00185DEA">
        <w:t xml:space="preserve"> </w:t>
      </w:r>
      <w:r w:rsidR="00C90664" w:rsidRPr="00185DEA">
        <w:rPr>
          <w:i/>
        </w:rPr>
        <w:t xml:space="preserve">(Pause </w:t>
      </w:r>
      <w:r w:rsidR="00025DDE" w:rsidRPr="00185DEA">
        <w:rPr>
          <w:i/>
        </w:rPr>
        <w:t xml:space="preserve">for </w:t>
      </w:r>
      <w:r w:rsidR="00C90664" w:rsidRPr="00185DEA">
        <w:rPr>
          <w:i/>
        </w:rPr>
        <w:t>3</w:t>
      </w:r>
      <w:r w:rsidRPr="00185DEA">
        <w:rPr>
          <w:i/>
        </w:rPr>
        <w:t>0 seconds)</w:t>
      </w:r>
    </w:p>
    <w:bookmarkEnd w:id="41"/>
    <w:p w14:paraId="560BC50E" w14:textId="77777777" w:rsidR="003E16D4" w:rsidRPr="00185DEA" w:rsidRDefault="003E16D4" w:rsidP="00FE0E9E">
      <w:pPr>
        <w:widowControl w:val="0"/>
        <w:spacing w:after="0" w:line="240" w:lineRule="auto"/>
        <w:jc w:val="both"/>
      </w:pPr>
    </w:p>
    <w:p w14:paraId="1C9392D7" w14:textId="77777777" w:rsidR="003E16D4" w:rsidRPr="00185DEA" w:rsidRDefault="00C90664" w:rsidP="00FE0E9E">
      <w:pPr>
        <w:widowControl w:val="0"/>
        <w:spacing w:after="0" w:line="240" w:lineRule="auto"/>
        <w:jc w:val="both"/>
        <w:rPr>
          <w:b/>
        </w:rPr>
      </w:pPr>
      <w:r w:rsidRPr="00185DEA">
        <w:rPr>
          <w:b/>
        </w:rPr>
        <w:t>Talk to Jesus</w:t>
      </w:r>
    </w:p>
    <w:p w14:paraId="6474F308" w14:textId="09A72541" w:rsidR="003E16D4" w:rsidRPr="00185DEA" w:rsidRDefault="003E16D4" w:rsidP="00FE0E9E">
      <w:pPr>
        <w:widowControl w:val="0"/>
        <w:spacing w:after="0" w:line="240" w:lineRule="auto"/>
        <w:jc w:val="both"/>
        <w:rPr>
          <w:i/>
        </w:rPr>
      </w:pPr>
      <w:bookmarkStart w:id="42" w:name="_Hlk93415512"/>
      <w:r w:rsidRPr="00185DEA">
        <w:t>You might imagine that you are leani</w:t>
      </w:r>
      <w:r w:rsidR="00494E31" w:rsidRPr="00185DEA">
        <w:t xml:space="preserve">ng back in the safe and loving arms of Jesus as together you </w:t>
      </w:r>
      <w:r w:rsidR="00494E31" w:rsidRPr="00185DEA">
        <w:rPr>
          <w:i/>
        </w:rPr>
        <w:t>consider</w:t>
      </w:r>
      <w:r w:rsidR="00C90664" w:rsidRPr="00185DEA">
        <w:t xml:space="preserve"> </w:t>
      </w:r>
      <w:r w:rsidR="00AE1466" w:rsidRPr="00185DEA">
        <w:rPr>
          <w:i/>
        </w:rPr>
        <w:t>this</w:t>
      </w:r>
      <w:r w:rsidRPr="00185DEA">
        <w:rPr>
          <w:i/>
        </w:rPr>
        <w:t xml:space="preserve"> area of proven ability that you might develop</w:t>
      </w:r>
      <w:r w:rsidR="00C90664" w:rsidRPr="00185DEA">
        <w:t xml:space="preserve">. </w:t>
      </w:r>
      <w:bookmarkStart w:id="43" w:name="_Hlk155504200"/>
      <w:r w:rsidR="005906E5" w:rsidRPr="00185DEA">
        <w:t xml:space="preserve">What other areas of </w:t>
      </w:r>
      <w:r w:rsidR="00E44BE4" w:rsidRPr="00185DEA">
        <w:t>your MATH might need your attention first</w:t>
      </w:r>
      <w:r w:rsidR="005906E5" w:rsidRPr="00185DEA">
        <w:t>?</w:t>
      </w:r>
      <w:r w:rsidR="005906E5" w:rsidRPr="00185DEA">
        <w:rPr>
          <w:i/>
        </w:rPr>
        <w:t xml:space="preserve"> </w:t>
      </w:r>
      <w:bookmarkEnd w:id="43"/>
      <w:r w:rsidRPr="00185DEA">
        <w:rPr>
          <w:i/>
        </w:rPr>
        <w:t>(Pause)</w:t>
      </w:r>
      <w:r w:rsidRPr="00185DEA">
        <w:t xml:space="preserve"> </w:t>
      </w:r>
      <w:r w:rsidR="004D1832" w:rsidRPr="00185DEA">
        <w:t xml:space="preserve">What might you fear if you were to develop this area of proven ability? </w:t>
      </w:r>
      <w:r w:rsidR="0067100B" w:rsidRPr="00185DEA">
        <w:t xml:space="preserve">Is your </w:t>
      </w:r>
      <w:r w:rsidR="00AE1466" w:rsidRPr="00185DEA">
        <w:t xml:space="preserve">story based on past experience or a family system? </w:t>
      </w:r>
      <w:r w:rsidRPr="00185DEA">
        <w:t>Observe your responses as just i</w:t>
      </w:r>
      <w:r w:rsidR="00494E31" w:rsidRPr="00185DEA">
        <w:t>nformation, and breathe with a</w:t>
      </w:r>
      <w:r w:rsidRPr="00185DEA">
        <w:t xml:space="preserve"> long exhaling breath. </w:t>
      </w:r>
      <w:r w:rsidRPr="00185DEA">
        <w:rPr>
          <w:i/>
        </w:rPr>
        <w:t xml:space="preserve">(Pause </w:t>
      </w:r>
      <w:r w:rsidR="00025DDE" w:rsidRPr="00185DEA">
        <w:rPr>
          <w:i/>
        </w:rPr>
        <w:t xml:space="preserve">for </w:t>
      </w:r>
      <w:r w:rsidRPr="00185DEA">
        <w:rPr>
          <w:i/>
        </w:rPr>
        <w:t>30 seconds)</w:t>
      </w:r>
    </w:p>
    <w:bookmarkEnd w:id="42"/>
    <w:p w14:paraId="759C6B32" w14:textId="77777777" w:rsidR="003E16D4" w:rsidRPr="00185DEA" w:rsidRDefault="003E16D4" w:rsidP="00FE0E9E">
      <w:pPr>
        <w:widowControl w:val="0"/>
        <w:spacing w:after="0" w:line="240" w:lineRule="auto"/>
        <w:jc w:val="both"/>
      </w:pPr>
    </w:p>
    <w:p w14:paraId="0CC94F95" w14:textId="77777777" w:rsidR="003E16D4" w:rsidRPr="00185DEA" w:rsidRDefault="000E1751" w:rsidP="00FE0E9E">
      <w:pPr>
        <w:widowControl w:val="0"/>
        <w:spacing w:after="0" w:line="240" w:lineRule="auto"/>
        <w:jc w:val="both"/>
        <w:rPr>
          <w:b/>
        </w:rPr>
      </w:pPr>
      <w:r w:rsidRPr="00185DEA">
        <w:rPr>
          <w:b/>
        </w:rPr>
        <w:t>Heal</w:t>
      </w:r>
    </w:p>
    <w:p w14:paraId="21FEC8B1" w14:textId="7574DC1A" w:rsidR="003E16D4" w:rsidRPr="00185DEA" w:rsidRDefault="003E16D4" w:rsidP="00FE0E9E">
      <w:pPr>
        <w:widowControl w:val="0"/>
        <w:spacing w:after="0" w:line="240" w:lineRule="auto"/>
        <w:jc w:val="both"/>
        <w:rPr>
          <w:i/>
        </w:rPr>
      </w:pPr>
      <w:r w:rsidRPr="00185DEA">
        <w:t>God created us to have all of these feelings, and for thousands of years human beings have been fee</w:t>
      </w:r>
      <w:r w:rsidR="0067100B" w:rsidRPr="00185DEA">
        <w:t xml:space="preserve">ling like you </w:t>
      </w:r>
      <w:r w:rsidR="00F24F94" w:rsidRPr="00185DEA">
        <w:t>feel</w:t>
      </w:r>
      <w:r w:rsidR="00C72191" w:rsidRPr="00185DEA">
        <w:t xml:space="preserve"> </w:t>
      </w:r>
      <w:r w:rsidR="0067100B" w:rsidRPr="00185DEA">
        <w:t xml:space="preserve">when they have </w:t>
      </w:r>
      <w:r w:rsidR="0067100B" w:rsidRPr="00185DEA">
        <w:rPr>
          <w:i/>
        </w:rPr>
        <w:t>considered an area of proven ability that they might develop</w:t>
      </w:r>
      <w:r w:rsidRPr="00185DEA">
        <w:t xml:space="preserve">. </w:t>
      </w:r>
      <w:r w:rsidR="00CF50DF" w:rsidRPr="00185DEA">
        <w:rPr>
          <w:i/>
        </w:rPr>
        <w:t xml:space="preserve">(Pause) </w:t>
      </w:r>
      <w:bookmarkStart w:id="44" w:name="_Hlk124852120"/>
      <w:bookmarkStart w:id="45" w:name="_Hlk155718502"/>
      <w:r w:rsidR="00CB099A" w:rsidRPr="00185DEA">
        <w:t xml:space="preserve">Think </w:t>
      </w:r>
      <w:r w:rsidR="00204D8A" w:rsidRPr="00185DEA">
        <w:t>about</w:t>
      </w:r>
      <w:r w:rsidR="00CB099A" w:rsidRPr="00185DEA">
        <w:t xml:space="preserve"> the terrified disciples just after the </w:t>
      </w:r>
      <w:bookmarkEnd w:id="44"/>
      <w:r w:rsidR="00D42319" w:rsidRPr="00185DEA">
        <w:t>crucifixion.</w:t>
      </w:r>
      <w:r w:rsidR="00D42319" w:rsidRPr="00185DEA">
        <w:rPr>
          <w:rStyle w:val="EndnoteReference"/>
        </w:rPr>
        <w:endnoteReference w:id="4"/>
      </w:r>
      <w:r w:rsidR="00D42319" w:rsidRPr="00185DEA">
        <w:t xml:space="preserve"> </w:t>
      </w:r>
      <w:r w:rsidR="00CB099A" w:rsidRPr="00185DEA">
        <w:t>You are not alone in your feeling</w:t>
      </w:r>
      <w:r w:rsidR="00872341" w:rsidRPr="00185DEA">
        <w:t>s</w:t>
      </w:r>
      <w:r w:rsidR="00CB099A" w:rsidRPr="00185DEA">
        <w:t xml:space="preserve">. You are a human creature. </w:t>
      </w:r>
      <w:bookmarkEnd w:id="45"/>
      <w:r w:rsidR="00CF50DF" w:rsidRPr="00185DEA">
        <w:rPr>
          <w:i/>
        </w:rPr>
        <w:t xml:space="preserve">(Pause) </w:t>
      </w:r>
      <w:r w:rsidR="0007768C" w:rsidRPr="00185DEA">
        <w:t>Wh</w:t>
      </w:r>
      <w:r w:rsidR="00AE1466" w:rsidRPr="00185DEA">
        <w:t>en a fear or judgment signals you through the body</w:t>
      </w:r>
      <w:r w:rsidR="00142A95" w:rsidRPr="00185DEA">
        <w:t>,</w:t>
      </w:r>
      <w:r w:rsidR="00AE1466" w:rsidRPr="00185DEA">
        <w:t xml:space="preserve"> you</w:t>
      </w:r>
      <w:r w:rsidR="0007768C" w:rsidRPr="00185DEA">
        <w:t xml:space="preserve"> can focus on </w:t>
      </w:r>
      <w:r w:rsidR="00AE1466" w:rsidRPr="00185DEA">
        <w:t>your body</w:t>
      </w:r>
      <w:r w:rsidR="0007768C" w:rsidRPr="00185DEA">
        <w:t xml:space="preserve"> and </w:t>
      </w:r>
      <w:r w:rsidR="00AE1466" w:rsidRPr="00185DEA">
        <w:t>y</w:t>
      </w:r>
      <w:r w:rsidR="0007768C" w:rsidRPr="00185DEA">
        <w:t>our breath rather than getting caught up in a story and reacting.</w:t>
      </w:r>
      <w:r w:rsidR="00AE1466" w:rsidRPr="00185DEA">
        <w:t xml:space="preserve"> With compassion for all of us</w:t>
      </w:r>
      <w:r w:rsidR="000E1751" w:rsidRPr="00185DEA">
        <w:t xml:space="preserve"> who face this challenge, h</w:t>
      </w:r>
      <w:r w:rsidRPr="00185DEA">
        <w:t>elp your body pro</w:t>
      </w:r>
      <w:r w:rsidR="000E1751" w:rsidRPr="00185DEA">
        <w:t>cess</w:t>
      </w:r>
      <w:r w:rsidR="00494E31" w:rsidRPr="00185DEA">
        <w:t xml:space="preserve"> </w:t>
      </w:r>
      <w:r w:rsidR="00872341" w:rsidRPr="00185DEA">
        <w:t xml:space="preserve">with </w:t>
      </w:r>
      <w:r w:rsidR="00494E31" w:rsidRPr="00185DEA">
        <w:t>a</w:t>
      </w:r>
      <w:r w:rsidRPr="00185DEA">
        <w:t xml:space="preserve"> long exhaling breath. </w:t>
      </w:r>
      <w:r w:rsidRPr="00185DEA">
        <w:rPr>
          <w:i/>
        </w:rPr>
        <w:t xml:space="preserve">(Pause </w:t>
      </w:r>
      <w:r w:rsidR="00025DDE" w:rsidRPr="00185DEA">
        <w:rPr>
          <w:i/>
        </w:rPr>
        <w:t xml:space="preserve">for </w:t>
      </w:r>
      <w:r w:rsidRPr="00185DEA">
        <w:rPr>
          <w:i/>
        </w:rPr>
        <w:t>30 seconds)</w:t>
      </w:r>
    </w:p>
    <w:p w14:paraId="466605AB" w14:textId="77777777" w:rsidR="00CB099A" w:rsidRPr="00185DEA" w:rsidRDefault="00CB099A" w:rsidP="00FE0E9E">
      <w:pPr>
        <w:widowControl w:val="0"/>
        <w:spacing w:after="0" w:line="240" w:lineRule="auto"/>
        <w:jc w:val="both"/>
      </w:pPr>
    </w:p>
    <w:p w14:paraId="52F44304" w14:textId="77777777" w:rsidR="00D24139" w:rsidRPr="00185DEA" w:rsidRDefault="00AE1466" w:rsidP="00FE0E9E">
      <w:pPr>
        <w:widowControl w:val="0"/>
        <w:spacing w:after="0" w:line="240" w:lineRule="auto"/>
        <w:jc w:val="both"/>
      </w:pPr>
      <w:r w:rsidRPr="00185DEA">
        <w:rPr>
          <w:i/>
        </w:rPr>
        <w:t>(</w:t>
      </w:r>
      <w:r w:rsidR="00494E31" w:rsidRPr="00185DEA">
        <w:rPr>
          <w:i/>
        </w:rPr>
        <w:t>Optional)</w:t>
      </w:r>
      <w:r w:rsidR="00494E31" w:rsidRPr="00185DEA">
        <w:t xml:space="preserve"> </w:t>
      </w:r>
      <w:r w:rsidRPr="00185DEA">
        <w:t xml:space="preserve">Continue to breathe </w:t>
      </w:r>
      <w:r w:rsidR="00872341" w:rsidRPr="00185DEA">
        <w:t xml:space="preserve">while </w:t>
      </w:r>
      <w:r w:rsidR="00C838B5" w:rsidRPr="00185DEA">
        <w:t>I test for further integration</w:t>
      </w:r>
      <w:r w:rsidRPr="00185DEA">
        <w:t>.</w:t>
      </w:r>
      <w:r w:rsidR="00D24139" w:rsidRPr="00185DEA">
        <w:t xml:space="preserve"> </w:t>
      </w:r>
    </w:p>
    <w:p w14:paraId="7FBBDEBE" w14:textId="77777777" w:rsidR="00AE1466" w:rsidRPr="00185DEA" w:rsidRDefault="00AE1466" w:rsidP="00FE0E9E">
      <w:pPr>
        <w:widowControl w:val="0"/>
        <w:spacing w:after="0" w:line="240" w:lineRule="auto"/>
        <w:jc w:val="both"/>
      </w:pPr>
    </w:p>
    <w:p w14:paraId="655D2D9C" w14:textId="77777777" w:rsidR="00B46DE8" w:rsidRPr="00185DEA" w:rsidRDefault="00AE1466" w:rsidP="00FE0E9E">
      <w:pPr>
        <w:widowControl w:val="0"/>
        <w:spacing w:after="0" w:line="240" w:lineRule="auto"/>
        <w:jc w:val="both"/>
      </w:pPr>
      <w:r w:rsidRPr="00185DEA">
        <w:t>Take a deep breath.</w:t>
      </w:r>
    </w:p>
    <w:p w14:paraId="2B63A11C" w14:textId="28CAADA7" w:rsidR="008D5514" w:rsidRPr="00185DEA" w:rsidRDefault="008D5514" w:rsidP="00FE0E9E">
      <w:pPr>
        <w:widowControl w:val="0"/>
        <w:spacing w:after="0" w:line="240" w:lineRule="auto"/>
        <w:jc w:val="both"/>
        <w:rPr>
          <w:i/>
        </w:rPr>
      </w:pPr>
      <w:r w:rsidRPr="00185DEA">
        <w:rPr>
          <w:i/>
        </w:rPr>
        <w:t>(If time permits, ask, “Does anyone have comments or questions about the integration?”)</w:t>
      </w:r>
    </w:p>
    <w:p w14:paraId="4F182E4A" w14:textId="77777777" w:rsidR="0040636F" w:rsidRPr="00185DEA" w:rsidRDefault="0040636F" w:rsidP="00FE0E9E">
      <w:pPr>
        <w:widowControl w:val="0"/>
        <w:spacing w:after="0" w:line="240" w:lineRule="auto"/>
        <w:jc w:val="both"/>
      </w:pPr>
    </w:p>
    <w:p w14:paraId="6DB4B88D" w14:textId="77777777" w:rsidR="00285B9A" w:rsidRPr="00185DEA" w:rsidRDefault="00AE1466" w:rsidP="00FE0E9E">
      <w:pPr>
        <w:widowControl w:val="0"/>
        <w:spacing w:after="0" w:line="240" w:lineRule="auto"/>
        <w:jc w:val="both"/>
        <w:rPr>
          <w:rFonts w:ascii="Arial" w:hAnsi="Arial" w:cs="Arial"/>
          <w:b/>
          <w:color w:val="000000"/>
        </w:rPr>
      </w:pPr>
      <w:r w:rsidRPr="00185DEA">
        <w:rPr>
          <w:b/>
        </w:rPr>
        <w:t>1:28</w:t>
      </w:r>
      <w:r w:rsidR="00285B9A" w:rsidRPr="00185DEA">
        <w:rPr>
          <w:b/>
        </w:rPr>
        <w:tab/>
        <w:t>ENDING PRAYER</w:t>
      </w:r>
    </w:p>
    <w:p w14:paraId="4918FA19" w14:textId="77777777" w:rsidR="00B46DE8" w:rsidRPr="00185DEA" w:rsidRDefault="00B46DE8" w:rsidP="00FE0E9E">
      <w:pPr>
        <w:widowControl w:val="0"/>
        <w:spacing w:after="0" w:line="240" w:lineRule="auto"/>
        <w:jc w:val="both"/>
      </w:pPr>
    </w:p>
    <w:p w14:paraId="5E3F7B1B" w14:textId="77777777" w:rsidR="000E1751" w:rsidRPr="00185DEA" w:rsidRDefault="00285B9A" w:rsidP="00FE0E9E">
      <w:pPr>
        <w:widowControl w:val="0"/>
        <w:spacing w:after="0" w:line="240" w:lineRule="auto"/>
        <w:jc w:val="both"/>
      </w:pPr>
      <w:bookmarkStart w:id="46" w:name="_Hlk535079350"/>
      <w:r w:rsidRPr="00185DEA">
        <w:t>Dear Father and Creator,</w:t>
      </w:r>
    </w:p>
    <w:p w14:paraId="44629579" w14:textId="001FF592" w:rsidR="00285B9A" w:rsidRPr="00185DEA" w:rsidRDefault="00AE1466" w:rsidP="00FE0E9E">
      <w:pPr>
        <w:widowControl w:val="0"/>
        <w:spacing w:after="0" w:line="240" w:lineRule="auto"/>
        <w:jc w:val="both"/>
      </w:pPr>
      <w:r w:rsidRPr="00185DEA">
        <w:t>Thank You for drawing us</w:t>
      </w:r>
      <w:r w:rsidR="0007768C" w:rsidRPr="00185DEA">
        <w:t xml:space="preserve"> together</w:t>
      </w:r>
      <w:r w:rsidRPr="00185DEA">
        <w:t xml:space="preserve"> for training and healing</w:t>
      </w:r>
      <w:r w:rsidR="0007768C" w:rsidRPr="00185DEA">
        <w:t xml:space="preserve">. </w:t>
      </w:r>
      <w:r w:rsidR="00AB5381" w:rsidRPr="00185DEA">
        <w:t xml:space="preserve">We want to develop </w:t>
      </w:r>
      <w:r w:rsidR="00494E31" w:rsidRPr="00185DEA">
        <w:t xml:space="preserve">our </w:t>
      </w:r>
      <w:r w:rsidR="00AB5381" w:rsidRPr="00185DEA">
        <w:t xml:space="preserve">real </w:t>
      </w:r>
      <w:r w:rsidR="00494E31" w:rsidRPr="00185DEA">
        <w:t>abilities for Your purpose</w:t>
      </w:r>
      <w:r w:rsidR="00872341" w:rsidRPr="00185DEA">
        <w:t>s</w:t>
      </w:r>
      <w:r w:rsidR="00545FB1" w:rsidRPr="00185DEA">
        <w:t xml:space="preserve"> and </w:t>
      </w:r>
      <w:r w:rsidR="00BA5E17" w:rsidRPr="00185DEA">
        <w:t>for our own</w:t>
      </w:r>
      <w:r w:rsidR="00545FB1" w:rsidRPr="00185DEA">
        <w:t xml:space="preserve"> </w:t>
      </w:r>
      <w:r w:rsidR="00BA5E17" w:rsidRPr="00185DEA">
        <w:t xml:space="preserve">joy and </w:t>
      </w:r>
      <w:r w:rsidR="00545FB1" w:rsidRPr="00185DEA">
        <w:t>fulfillment</w:t>
      </w:r>
      <w:r w:rsidR="00494E31" w:rsidRPr="00185DEA">
        <w:t>. G</w:t>
      </w:r>
      <w:r w:rsidR="00285B9A" w:rsidRPr="00185DEA">
        <w:t>uide us to our glory and</w:t>
      </w:r>
      <w:r w:rsidR="00494E31" w:rsidRPr="00185DEA">
        <w:t xml:space="preserve"> mission as You lead</w:t>
      </w:r>
      <w:r w:rsidR="00285B9A" w:rsidRPr="00185DEA">
        <w:t xml:space="preserve"> us to the next step in our heal</w:t>
      </w:r>
      <w:r w:rsidR="00356175" w:rsidRPr="00185DEA">
        <w:t>ing</w:t>
      </w:r>
      <w:r w:rsidR="00494E31" w:rsidRPr="00185DEA">
        <w:t>.</w:t>
      </w:r>
      <w:r w:rsidR="00AB5381" w:rsidRPr="00185DEA">
        <w:t xml:space="preserve"> Help us</w:t>
      </w:r>
      <w:r w:rsidR="00494E31" w:rsidRPr="00185DEA">
        <w:t xml:space="preserve"> co-labor with You to train for a more effective flow and a more powerful</w:t>
      </w:r>
      <w:r w:rsidR="0007768C" w:rsidRPr="00185DEA">
        <w:t xml:space="preserve"> connection with our True Self and </w:t>
      </w:r>
      <w:r w:rsidR="00AB5381" w:rsidRPr="00185DEA">
        <w:t>design</w:t>
      </w:r>
      <w:r w:rsidR="00285B9A" w:rsidRPr="00185DEA">
        <w:t>, with</w:t>
      </w:r>
      <w:r w:rsidR="0007768C" w:rsidRPr="00185DEA">
        <w:t xml:space="preserve"> the Creation and</w:t>
      </w:r>
      <w:r w:rsidR="00285B9A" w:rsidRPr="00185DEA">
        <w:t xml:space="preserve"> </w:t>
      </w:r>
      <w:r w:rsidR="0007768C" w:rsidRPr="00185DEA">
        <w:t>our community</w:t>
      </w:r>
      <w:r w:rsidR="000E1751" w:rsidRPr="00185DEA">
        <w:t>, and with You, for the glory and honor of our Lord Jesus. Amen</w:t>
      </w:r>
      <w:r w:rsidRPr="00185DEA">
        <w:t>.</w:t>
      </w:r>
    </w:p>
    <w:bookmarkEnd w:id="46"/>
    <w:p w14:paraId="150D148F" w14:textId="77777777" w:rsidR="00494E31" w:rsidRPr="00185DEA" w:rsidRDefault="00494E31" w:rsidP="00FE0E9E">
      <w:pPr>
        <w:widowControl w:val="0"/>
        <w:spacing w:after="0" w:line="240" w:lineRule="auto"/>
        <w:jc w:val="both"/>
      </w:pPr>
    </w:p>
    <w:p w14:paraId="31DA5E02" w14:textId="77777777" w:rsidR="00494E31" w:rsidRPr="00185DEA" w:rsidRDefault="00494E31" w:rsidP="00FE0E9E">
      <w:pPr>
        <w:widowControl w:val="0"/>
        <w:spacing w:after="0" w:line="240" w:lineRule="auto"/>
        <w:jc w:val="both"/>
      </w:pPr>
      <w:r w:rsidRPr="00185DEA">
        <w:t>Take a deep breath.</w:t>
      </w:r>
    </w:p>
    <w:p w14:paraId="43C89399" w14:textId="5BB80563" w:rsidR="008D5514" w:rsidRPr="00185DEA" w:rsidRDefault="008D5514" w:rsidP="00FE0E9E">
      <w:pPr>
        <w:widowControl w:val="0"/>
        <w:spacing w:after="0" w:line="240" w:lineRule="auto"/>
        <w:jc w:val="both"/>
        <w:rPr>
          <w:i/>
        </w:rPr>
      </w:pPr>
      <w:r w:rsidRPr="00185DEA">
        <w:rPr>
          <w:i/>
        </w:rPr>
        <w:t>(If time permits, ask, “Does anyone have comments or questions about this meeting?”)</w:t>
      </w:r>
    </w:p>
    <w:p w14:paraId="5F47B547" w14:textId="77777777" w:rsidR="00B46DE8" w:rsidRPr="00185DEA" w:rsidRDefault="00B46DE8" w:rsidP="00D22596">
      <w:pPr>
        <w:widowControl w:val="0"/>
        <w:spacing w:after="0" w:line="240" w:lineRule="auto"/>
        <w:jc w:val="both"/>
      </w:pPr>
    </w:p>
    <w:p w14:paraId="5D025AA7" w14:textId="77777777" w:rsidR="00364554" w:rsidRPr="00185DEA" w:rsidRDefault="000E1751" w:rsidP="00FE0E9E">
      <w:pPr>
        <w:widowControl w:val="0"/>
        <w:spacing w:after="0" w:line="240" w:lineRule="auto"/>
        <w:jc w:val="both"/>
        <w:rPr>
          <w:b/>
        </w:rPr>
      </w:pPr>
      <w:r w:rsidRPr="00185DEA">
        <w:rPr>
          <w:b/>
        </w:rPr>
        <w:t>1:29</w:t>
      </w:r>
      <w:r w:rsidR="00364554" w:rsidRPr="00185DEA">
        <w:rPr>
          <w:b/>
        </w:rPr>
        <w:tab/>
        <w:t>ANNOUNCEMENTS</w:t>
      </w:r>
    </w:p>
    <w:p w14:paraId="3E5CAE28" w14:textId="77777777" w:rsidR="00AE1466" w:rsidRPr="00185DEA" w:rsidRDefault="00AE1466" w:rsidP="00FE0E9E">
      <w:pPr>
        <w:widowControl w:val="0"/>
        <w:spacing w:after="0" w:line="240" w:lineRule="auto"/>
        <w:jc w:val="both"/>
        <w:rPr>
          <w:b/>
        </w:rPr>
      </w:pPr>
    </w:p>
    <w:p w14:paraId="2A45B50F" w14:textId="526F03E3" w:rsidR="00B6333A" w:rsidRDefault="00865913" w:rsidP="00FE0E9E">
      <w:pPr>
        <w:widowControl w:val="0"/>
        <w:spacing w:after="0" w:line="240" w:lineRule="auto"/>
        <w:jc w:val="both"/>
        <w:rPr>
          <w:rFonts w:cstheme="minorHAnsi"/>
        </w:rPr>
      </w:pPr>
      <w:bookmarkStart w:id="47" w:name="_Hlk503621235"/>
      <w:bookmarkStart w:id="48" w:name="_Hlk124436112"/>
      <w:bookmarkStart w:id="49" w:name="_Hlk124852342"/>
      <w:r>
        <w:t>*</w:t>
      </w:r>
      <w:r w:rsidR="002E6AFD" w:rsidRPr="00185DEA">
        <w:t>We are in the NHG season</w:t>
      </w:r>
      <w:r w:rsidR="00E87362" w:rsidRPr="00185DEA">
        <w:t xml:space="preserve">. </w:t>
      </w:r>
      <w:r w:rsidR="00AE1466" w:rsidRPr="00185DEA">
        <w:t>Be sure to check in with any students that you</w:t>
      </w:r>
      <w:r w:rsidR="00F75E26" w:rsidRPr="00185DEA">
        <w:t xml:space="preserve"> have</w:t>
      </w:r>
      <w:r w:rsidR="00AE1466" w:rsidRPr="00185DEA">
        <w:t xml:space="preserve"> invited</w:t>
      </w:r>
      <w:r w:rsidR="002334DD" w:rsidRPr="00185DEA">
        <w:t xml:space="preserve"> to the book study</w:t>
      </w:r>
      <w:r w:rsidR="00AE1466" w:rsidRPr="00185DEA">
        <w:t xml:space="preserve"> and </w:t>
      </w:r>
      <w:r w:rsidR="00A67EB1" w:rsidRPr="00185DEA">
        <w:t xml:space="preserve">ask </w:t>
      </w:r>
      <w:r w:rsidR="00AE1466" w:rsidRPr="00185DEA">
        <w:t xml:space="preserve">how </w:t>
      </w:r>
      <w:r w:rsidR="00D22596">
        <w:t xml:space="preserve">it’s </w:t>
      </w:r>
      <w:r w:rsidR="00A67EB1" w:rsidRPr="00185DEA">
        <w:t>going</w:t>
      </w:r>
      <w:r w:rsidR="00D22596">
        <w:t xml:space="preserve"> for them</w:t>
      </w:r>
      <w:r w:rsidR="00AE1466" w:rsidRPr="00185DEA">
        <w:t xml:space="preserve">. </w:t>
      </w:r>
      <w:bookmarkStart w:id="50" w:name="_Hlk93415534"/>
      <w:r w:rsidR="00FB2E4D" w:rsidRPr="00185DEA">
        <w:t>If you wish to return the gift of facilitation,</w:t>
      </w:r>
      <w:r w:rsidR="001D23F4" w:rsidRPr="00185DEA">
        <w:t xml:space="preserve"> </w:t>
      </w:r>
      <w:r w:rsidR="001D23F4" w:rsidRPr="00185DEA">
        <w:rPr>
          <w:rFonts w:cstheme="minorHAnsi"/>
        </w:rPr>
        <w:t xml:space="preserve">sign up to help with facilitating at </w:t>
      </w:r>
      <w:hyperlink r:id="rId7" w:history="1">
        <w:r w:rsidR="001D23F4" w:rsidRPr="00185DEA">
          <w:rPr>
            <w:rStyle w:val="Hyperlink"/>
          </w:rPr>
          <w:t>NHG Facilitator Info</w:t>
        </w:r>
      </w:hyperlink>
      <w:r w:rsidR="001D23F4" w:rsidRPr="00185DEA">
        <w:rPr>
          <w:rFonts w:cstheme="minorHAnsi"/>
        </w:rPr>
        <w:t>.</w:t>
      </w:r>
      <w:bookmarkEnd w:id="47"/>
      <w:bookmarkEnd w:id="48"/>
      <w:bookmarkEnd w:id="50"/>
    </w:p>
    <w:p w14:paraId="3159A661" w14:textId="77777777" w:rsidR="00865913" w:rsidRDefault="00865913" w:rsidP="00FE0E9E">
      <w:pPr>
        <w:widowControl w:val="0"/>
        <w:spacing w:after="0" w:line="240" w:lineRule="auto"/>
        <w:jc w:val="both"/>
        <w:rPr>
          <w:rFonts w:cstheme="minorHAnsi"/>
        </w:rPr>
      </w:pPr>
    </w:p>
    <w:p w14:paraId="6F512DF4" w14:textId="6CB0FE18" w:rsidR="00865913" w:rsidRDefault="00865913" w:rsidP="00865913">
      <w:pPr>
        <w:spacing w:after="0" w:line="240" w:lineRule="auto"/>
        <w:jc w:val="both"/>
        <w:rPr>
          <w:rFonts w:cstheme="minorHAnsi"/>
          <w:i/>
          <w:iCs/>
        </w:rPr>
      </w:pPr>
      <w:bookmarkStart w:id="51" w:name="_Hlk181973052"/>
      <w:r w:rsidRPr="005B42A5">
        <w:rPr>
          <w:rFonts w:cstheme="minorHAnsi"/>
          <w:i/>
          <w:iCs/>
        </w:rPr>
        <w:t xml:space="preserve">(*Except </w:t>
      </w:r>
      <w:r w:rsidR="009048A7">
        <w:rPr>
          <w:rFonts w:cstheme="minorHAnsi"/>
          <w:i/>
          <w:iCs/>
        </w:rPr>
        <w:t>in the</w:t>
      </w:r>
      <w:r w:rsidRPr="005B42A5">
        <w:rPr>
          <w:rFonts w:cstheme="minorHAnsi"/>
          <w:i/>
          <w:iCs/>
        </w:rPr>
        <w:t xml:space="preserve"> Jubilee Year</w:t>
      </w:r>
      <w:bookmarkEnd w:id="51"/>
      <w:r w:rsidRPr="005B42A5">
        <w:rPr>
          <w:rFonts w:cstheme="minorHAnsi"/>
          <w:i/>
          <w:iCs/>
        </w:rPr>
        <w:t>)</w:t>
      </w:r>
    </w:p>
    <w:bookmarkEnd w:id="49"/>
    <w:p w14:paraId="54C80C64" w14:textId="77777777" w:rsidR="00D9343E" w:rsidRDefault="00D9343E" w:rsidP="00FE0E9E">
      <w:pPr>
        <w:widowControl w:val="0"/>
        <w:spacing w:after="0" w:line="240" w:lineRule="auto"/>
        <w:jc w:val="both"/>
      </w:pPr>
    </w:p>
    <w:sectPr w:rsidR="00D9343E" w:rsidSect="00CC775C">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AAFFD" w14:textId="77777777" w:rsidR="0025008B" w:rsidRDefault="0025008B" w:rsidP="00285B9A">
      <w:pPr>
        <w:spacing w:after="0" w:line="240" w:lineRule="auto"/>
      </w:pPr>
      <w:r>
        <w:separator/>
      </w:r>
    </w:p>
  </w:endnote>
  <w:endnote w:type="continuationSeparator" w:id="0">
    <w:p w14:paraId="5EDC1CEC" w14:textId="77777777" w:rsidR="0025008B" w:rsidRDefault="0025008B" w:rsidP="00285B9A">
      <w:pPr>
        <w:spacing w:after="0" w:line="240" w:lineRule="auto"/>
      </w:pPr>
      <w:r>
        <w:continuationSeparator/>
      </w:r>
    </w:p>
  </w:endnote>
  <w:endnote w:id="1">
    <w:p w14:paraId="7C785DCF" w14:textId="45A2FCF7" w:rsidR="00034F80" w:rsidRPr="001A6DFD" w:rsidRDefault="00034F80">
      <w:pPr>
        <w:pStyle w:val="EndnoteText"/>
        <w:rPr>
          <w:lang w:val="en-GB"/>
        </w:rPr>
      </w:pPr>
      <w:r w:rsidRPr="001A6DFD">
        <w:rPr>
          <w:rStyle w:val="EndnoteReference"/>
        </w:rPr>
        <w:endnoteRef/>
      </w:r>
      <w:r w:rsidRPr="001A6DFD">
        <w:t xml:space="preserve"> </w:t>
      </w:r>
      <w:bookmarkStart w:id="7" w:name="_Hlk502508165"/>
      <w:bookmarkStart w:id="8" w:name="_Hlk502508166"/>
      <w:r w:rsidRPr="001A6DFD">
        <w:rPr>
          <w:i/>
        </w:rPr>
        <w:t>O Worship the King</w:t>
      </w:r>
      <w:r w:rsidRPr="001A6DFD">
        <w:t xml:space="preserve"> by Robert Grant (1779</w:t>
      </w:r>
      <w:r w:rsidR="007433F3" w:rsidRPr="001A6DFD">
        <w:t>–</w:t>
      </w:r>
      <w:r w:rsidRPr="001A6DFD">
        <w:t xml:space="preserve">1838), </w:t>
      </w:r>
      <w:hyperlink r:id="rId1" w:history="1">
        <w:r w:rsidR="00734218" w:rsidRPr="001A6DFD">
          <w:rPr>
            <w:rStyle w:val="Hyperlink"/>
          </w:rPr>
          <w:t>www.youtube.com/watch?v=RAyKmYD2Zg8</w:t>
        </w:r>
      </w:hyperlink>
      <w:r w:rsidRPr="001A6DFD">
        <w:t>.</w:t>
      </w:r>
      <w:bookmarkEnd w:id="7"/>
      <w:bookmarkEnd w:id="8"/>
    </w:p>
  </w:endnote>
  <w:endnote w:id="2">
    <w:p w14:paraId="30B3D67F" w14:textId="77777777" w:rsidR="006104F9" w:rsidRPr="001A6DFD" w:rsidRDefault="006104F9">
      <w:pPr>
        <w:pStyle w:val="EndnoteText"/>
      </w:pPr>
      <w:r w:rsidRPr="001A6DFD">
        <w:rPr>
          <w:rStyle w:val="EndnoteReference"/>
        </w:rPr>
        <w:endnoteRef/>
      </w:r>
      <w:r w:rsidRPr="001A6DFD">
        <w:t xml:space="preserve"> James 1:4.</w:t>
      </w:r>
    </w:p>
  </w:endnote>
  <w:endnote w:id="3">
    <w:p w14:paraId="2F2EF261" w14:textId="77777777" w:rsidR="00F24F94" w:rsidRPr="00076D03" w:rsidRDefault="00F24F94" w:rsidP="00F24F94">
      <w:pPr>
        <w:pStyle w:val="EndnoteText"/>
        <w:rPr>
          <w:lang w:val="en-GB"/>
        </w:rPr>
      </w:pPr>
      <w:r>
        <w:rPr>
          <w:rStyle w:val="EndnoteReference"/>
        </w:rPr>
        <w:endnoteRef/>
      </w:r>
      <w:r>
        <w:t xml:space="preserve"> </w:t>
      </w:r>
      <w:r>
        <w:rPr>
          <w:lang w:val="en-GB"/>
        </w:rPr>
        <w:t>Gen. 37, 39–50.</w:t>
      </w:r>
    </w:p>
  </w:endnote>
  <w:endnote w:id="4">
    <w:p w14:paraId="58BA7174" w14:textId="77777777" w:rsidR="00D42319" w:rsidRDefault="00D42319" w:rsidP="00D42319">
      <w:pPr>
        <w:pStyle w:val="EndnoteText"/>
      </w:pPr>
      <w:r>
        <w:rPr>
          <w:rStyle w:val="EndnoteReference"/>
        </w:rPr>
        <w:endnoteRef/>
      </w:r>
      <w:r>
        <w:t xml:space="preserve"> John 20:19.</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31432" w14:textId="0ADE374C" w:rsidR="00034F80" w:rsidRDefault="00034F80" w:rsidP="00CC775C">
    <w:pPr>
      <w:pStyle w:val="Footer"/>
      <w:tabs>
        <w:tab w:val="left" w:pos="5460"/>
      </w:tabs>
    </w:pPr>
    <w:r w:rsidRPr="00B901C6">
      <w:t>karisfellowships.com</w:t>
    </w:r>
    <w:r w:rsidRPr="00B901C6">
      <w:tab/>
      <w:t>KF44-M</w:t>
    </w:r>
    <w:r w:rsidRPr="00B901C6">
      <w:tab/>
    </w:r>
    <w:r>
      <w:tab/>
    </w:r>
    <w:r w:rsidRPr="00B901C6">
      <w:rPr>
        <w:rFonts w:cstheme="minorHAnsi"/>
      </w:rPr>
      <w:t>©</w:t>
    </w:r>
    <w:r w:rsidRPr="00B901C6">
      <w:t>20</w:t>
    </w:r>
    <w:r w:rsidR="00F24F94">
      <w:t>21</w:t>
    </w:r>
    <w:r w:rsidRPr="00B901C6">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C304" w14:textId="5EBB7BEB" w:rsidR="00034F80" w:rsidRDefault="00034F80" w:rsidP="00CC775C">
    <w:pPr>
      <w:pStyle w:val="Footer"/>
    </w:pPr>
    <w:r w:rsidRPr="00B901C6">
      <w:t>karisfellowships.com</w:t>
    </w:r>
    <w:r w:rsidRPr="00B901C6">
      <w:tab/>
      <w:t>KF44-M</w:t>
    </w:r>
    <w:r w:rsidRPr="00B901C6">
      <w:tab/>
    </w:r>
    <w:r w:rsidRPr="00B901C6">
      <w:rPr>
        <w:rFonts w:cstheme="minorHAnsi"/>
      </w:rPr>
      <w:t>©</w:t>
    </w:r>
    <w:r w:rsidRPr="00B901C6">
      <w:t>20</w:t>
    </w:r>
    <w:r w:rsidR="00F24F94">
      <w:t>21</w:t>
    </w:r>
    <w:r w:rsidRPr="00B901C6">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AA996" w14:textId="77777777" w:rsidR="0025008B" w:rsidRDefault="0025008B" w:rsidP="00285B9A">
      <w:pPr>
        <w:spacing w:after="0" w:line="240" w:lineRule="auto"/>
      </w:pPr>
      <w:r>
        <w:separator/>
      </w:r>
    </w:p>
  </w:footnote>
  <w:footnote w:type="continuationSeparator" w:id="0">
    <w:p w14:paraId="5C9C610B" w14:textId="77777777" w:rsidR="0025008B" w:rsidRDefault="0025008B"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647A694A" w14:textId="77777777" w:rsidR="00034F80" w:rsidRDefault="00034F80">
        <w:pPr>
          <w:pStyle w:val="Header"/>
          <w:jc w:val="right"/>
        </w:pPr>
        <w:r>
          <w:fldChar w:fldCharType="begin"/>
        </w:r>
        <w:r>
          <w:instrText xml:space="preserve"> PAGE   \* MERGEFORMAT </w:instrText>
        </w:r>
        <w:r>
          <w:fldChar w:fldCharType="separate"/>
        </w:r>
        <w:r w:rsidR="005833FC">
          <w:rPr>
            <w:noProof/>
          </w:rPr>
          <w:t>6</w:t>
        </w:r>
        <w:r>
          <w:rPr>
            <w:noProof/>
          </w:rPr>
          <w:fldChar w:fldCharType="end"/>
        </w:r>
      </w:p>
    </w:sdtContent>
  </w:sdt>
  <w:p w14:paraId="4726186B" w14:textId="77777777" w:rsidR="00034F80" w:rsidRDefault="00034F8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900"/>
    <w:rsid w:val="00013B3E"/>
    <w:rsid w:val="00016163"/>
    <w:rsid w:val="00020828"/>
    <w:rsid w:val="00020A53"/>
    <w:rsid w:val="000217F6"/>
    <w:rsid w:val="00025DDE"/>
    <w:rsid w:val="00034280"/>
    <w:rsid w:val="000347A7"/>
    <w:rsid w:val="00034F80"/>
    <w:rsid w:val="0004439F"/>
    <w:rsid w:val="00045F4A"/>
    <w:rsid w:val="000510DA"/>
    <w:rsid w:val="00051583"/>
    <w:rsid w:val="00051C46"/>
    <w:rsid w:val="0006439E"/>
    <w:rsid w:val="00077121"/>
    <w:rsid w:val="0007768C"/>
    <w:rsid w:val="00084F3B"/>
    <w:rsid w:val="000911C2"/>
    <w:rsid w:val="000943B1"/>
    <w:rsid w:val="00096BE5"/>
    <w:rsid w:val="000B1B6F"/>
    <w:rsid w:val="000B6244"/>
    <w:rsid w:val="000C05A3"/>
    <w:rsid w:val="000C6188"/>
    <w:rsid w:val="000C6C0B"/>
    <w:rsid w:val="000D08CB"/>
    <w:rsid w:val="000D0AB2"/>
    <w:rsid w:val="000D3FAB"/>
    <w:rsid w:val="000E1751"/>
    <w:rsid w:val="001057DD"/>
    <w:rsid w:val="00110B05"/>
    <w:rsid w:val="00113F17"/>
    <w:rsid w:val="00116969"/>
    <w:rsid w:val="00127BAE"/>
    <w:rsid w:val="00132AAB"/>
    <w:rsid w:val="001409E3"/>
    <w:rsid w:val="00142253"/>
    <w:rsid w:val="00142A95"/>
    <w:rsid w:val="0014303E"/>
    <w:rsid w:val="00146A71"/>
    <w:rsid w:val="00146A9A"/>
    <w:rsid w:val="0015323D"/>
    <w:rsid w:val="00154928"/>
    <w:rsid w:val="001574FB"/>
    <w:rsid w:val="001633C0"/>
    <w:rsid w:val="00163F2C"/>
    <w:rsid w:val="001749AD"/>
    <w:rsid w:val="001837F9"/>
    <w:rsid w:val="00185DEA"/>
    <w:rsid w:val="0019715E"/>
    <w:rsid w:val="001A1AB4"/>
    <w:rsid w:val="001A23FA"/>
    <w:rsid w:val="001A5A11"/>
    <w:rsid w:val="001A6DFD"/>
    <w:rsid w:val="001A7711"/>
    <w:rsid w:val="001B1D27"/>
    <w:rsid w:val="001B44F8"/>
    <w:rsid w:val="001C2FD7"/>
    <w:rsid w:val="001C52FE"/>
    <w:rsid w:val="001D23F4"/>
    <w:rsid w:val="001F2ACC"/>
    <w:rsid w:val="0020209A"/>
    <w:rsid w:val="00204D8A"/>
    <w:rsid w:val="00210CD8"/>
    <w:rsid w:val="00213102"/>
    <w:rsid w:val="00213D64"/>
    <w:rsid w:val="00216B35"/>
    <w:rsid w:val="00222F52"/>
    <w:rsid w:val="002334DD"/>
    <w:rsid w:val="00235C60"/>
    <w:rsid w:val="002476A4"/>
    <w:rsid w:val="0025008B"/>
    <w:rsid w:val="00253021"/>
    <w:rsid w:val="00256CA5"/>
    <w:rsid w:val="00257A68"/>
    <w:rsid w:val="00263962"/>
    <w:rsid w:val="002648B1"/>
    <w:rsid w:val="00271228"/>
    <w:rsid w:val="002719EA"/>
    <w:rsid w:val="002743B5"/>
    <w:rsid w:val="002747CD"/>
    <w:rsid w:val="00275EA7"/>
    <w:rsid w:val="00276DAE"/>
    <w:rsid w:val="002828F6"/>
    <w:rsid w:val="00285B9A"/>
    <w:rsid w:val="0029199A"/>
    <w:rsid w:val="0029266C"/>
    <w:rsid w:val="002A0A96"/>
    <w:rsid w:val="002A38FD"/>
    <w:rsid w:val="002A4181"/>
    <w:rsid w:val="002B6545"/>
    <w:rsid w:val="002C1CCC"/>
    <w:rsid w:val="002C2742"/>
    <w:rsid w:val="002C46D2"/>
    <w:rsid w:val="002D7681"/>
    <w:rsid w:val="002E6AFD"/>
    <w:rsid w:val="002F0530"/>
    <w:rsid w:val="002F0900"/>
    <w:rsid w:val="002F2F23"/>
    <w:rsid w:val="00302030"/>
    <w:rsid w:val="00302464"/>
    <w:rsid w:val="003031DA"/>
    <w:rsid w:val="00311F3B"/>
    <w:rsid w:val="00313119"/>
    <w:rsid w:val="00321BDB"/>
    <w:rsid w:val="0032287A"/>
    <w:rsid w:val="00335972"/>
    <w:rsid w:val="00337CC0"/>
    <w:rsid w:val="003464AD"/>
    <w:rsid w:val="003472E5"/>
    <w:rsid w:val="00353CD5"/>
    <w:rsid w:val="00356175"/>
    <w:rsid w:val="00356CA2"/>
    <w:rsid w:val="00360A34"/>
    <w:rsid w:val="00364554"/>
    <w:rsid w:val="0036612C"/>
    <w:rsid w:val="00371966"/>
    <w:rsid w:val="00372D7A"/>
    <w:rsid w:val="00375324"/>
    <w:rsid w:val="00375784"/>
    <w:rsid w:val="003823EA"/>
    <w:rsid w:val="00382744"/>
    <w:rsid w:val="00387B51"/>
    <w:rsid w:val="0039543D"/>
    <w:rsid w:val="003A23C3"/>
    <w:rsid w:val="003B1DCD"/>
    <w:rsid w:val="003B61AA"/>
    <w:rsid w:val="003B7578"/>
    <w:rsid w:val="003B76E3"/>
    <w:rsid w:val="003C6A2E"/>
    <w:rsid w:val="003C7F7F"/>
    <w:rsid w:val="003D2396"/>
    <w:rsid w:val="003D3D1D"/>
    <w:rsid w:val="003E0A81"/>
    <w:rsid w:val="003E16D4"/>
    <w:rsid w:val="003E3DB4"/>
    <w:rsid w:val="003E41EF"/>
    <w:rsid w:val="003F3D4B"/>
    <w:rsid w:val="003F5BF9"/>
    <w:rsid w:val="003F6FD0"/>
    <w:rsid w:val="00400DFA"/>
    <w:rsid w:val="0040636F"/>
    <w:rsid w:val="004203E7"/>
    <w:rsid w:val="00445981"/>
    <w:rsid w:val="00450802"/>
    <w:rsid w:val="0046702D"/>
    <w:rsid w:val="00470230"/>
    <w:rsid w:val="00470F59"/>
    <w:rsid w:val="004742B2"/>
    <w:rsid w:val="00481C28"/>
    <w:rsid w:val="00485D3F"/>
    <w:rsid w:val="00491848"/>
    <w:rsid w:val="00494E31"/>
    <w:rsid w:val="00495658"/>
    <w:rsid w:val="00496247"/>
    <w:rsid w:val="004A059E"/>
    <w:rsid w:val="004A1171"/>
    <w:rsid w:val="004A3777"/>
    <w:rsid w:val="004A6CF2"/>
    <w:rsid w:val="004B0669"/>
    <w:rsid w:val="004B57D9"/>
    <w:rsid w:val="004D0FAF"/>
    <w:rsid w:val="004D1832"/>
    <w:rsid w:val="004D3563"/>
    <w:rsid w:val="004D3C4C"/>
    <w:rsid w:val="004D4326"/>
    <w:rsid w:val="004D4EE3"/>
    <w:rsid w:val="004D5F3E"/>
    <w:rsid w:val="004E2B47"/>
    <w:rsid w:val="004E6F7B"/>
    <w:rsid w:val="004F14D9"/>
    <w:rsid w:val="00501D8D"/>
    <w:rsid w:val="00503135"/>
    <w:rsid w:val="005036F0"/>
    <w:rsid w:val="00513742"/>
    <w:rsid w:val="005251E4"/>
    <w:rsid w:val="00530DFD"/>
    <w:rsid w:val="00542C68"/>
    <w:rsid w:val="00544427"/>
    <w:rsid w:val="00544662"/>
    <w:rsid w:val="00545A6A"/>
    <w:rsid w:val="00545FB1"/>
    <w:rsid w:val="0055016D"/>
    <w:rsid w:val="00555CB6"/>
    <w:rsid w:val="00560EC7"/>
    <w:rsid w:val="00564871"/>
    <w:rsid w:val="00566C36"/>
    <w:rsid w:val="00570A8D"/>
    <w:rsid w:val="00573527"/>
    <w:rsid w:val="005802A3"/>
    <w:rsid w:val="005833FC"/>
    <w:rsid w:val="00584A4B"/>
    <w:rsid w:val="005906E5"/>
    <w:rsid w:val="00591AC5"/>
    <w:rsid w:val="00593C05"/>
    <w:rsid w:val="0059755E"/>
    <w:rsid w:val="0059773A"/>
    <w:rsid w:val="005A1A6D"/>
    <w:rsid w:val="005A6E8C"/>
    <w:rsid w:val="005B499E"/>
    <w:rsid w:val="005C4DBB"/>
    <w:rsid w:val="005C682F"/>
    <w:rsid w:val="005C78FA"/>
    <w:rsid w:val="005D1893"/>
    <w:rsid w:val="005E7E26"/>
    <w:rsid w:val="005F03C0"/>
    <w:rsid w:val="005F286D"/>
    <w:rsid w:val="00605A2A"/>
    <w:rsid w:val="006104F9"/>
    <w:rsid w:val="0061117B"/>
    <w:rsid w:val="00612B53"/>
    <w:rsid w:val="006221E1"/>
    <w:rsid w:val="006237F8"/>
    <w:rsid w:val="00624493"/>
    <w:rsid w:val="0062488E"/>
    <w:rsid w:val="00633FF8"/>
    <w:rsid w:val="00635E83"/>
    <w:rsid w:val="00636DDC"/>
    <w:rsid w:val="0064245B"/>
    <w:rsid w:val="006448C4"/>
    <w:rsid w:val="0064785D"/>
    <w:rsid w:val="00652086"/>
    <w:rsid w:val="006521AA"/>
    <w:rsid w:val="00656812"/>
    <w:rsid w:val="00662EC7"/>
    <w:rsid w:val="00665CB1"/>
    <w:rsid w:val="0067100B"/>
    <w:rsid w:val="00675E5A"/>
    <w:rsid w:val="006807FB"/>
    <w:rsid w:val="0068268D"/>
    <w:rsid w:val="006838DF"/>
    <w:rsid w:val="006855CC"/>
    <w:rsid w:val="006A045F"/>
    <w:rsid w:val="006A4BC0"/>
    <w:rsid w:val="006C0CA1"/>
    <w:rsid w:val="006C1431"/>
    <w:rsid w:val="006C23FE"/>
    <w:rsid w:val="006C36EB"/>
    <w:rsid w:val="006C79F3"/>
    <w:rsid w:val="006D3257"/>
    <w:rsid w:val="006D3643"/>
    <w:rsid w:val="006D68DF"/>
    <w:rsid w:val="006D7BED"/>
    <w:rsid w:val="006E2ACB"/>
    <w:rsid w:val="006F30A0"/>
    <w:rsid w:val="00701B7E"/>
    <w:rsid w:val="00703724"/>
    <w:rsid w:val="00704351"/>
    <w:rsid w:val="00711717"/>
    <w:rsid w:val="007125B9"/>
    <w:rsid w:val="00720ED6"/>
    <w:rsid w:val="0072166C"/>
    <w:rsid w:val="00722EFF"/>
    <w:rsid w:val="00723DEB"/>
    <w:rsid w:val="00727E2D"/>
    <w:rsid w:val="00731D0D"/>
    <w:rsid w:val="00734218"/>
    <w:rsid w:val="00735FEE"/>
    <w:rsid w:val="007363E3"/>
    <w:rsid w:val="00740645"/>
    <w:rsid w:val="00741BAD"/>
    <w:rsid w:val="00742710"/>
    <w:rsid w:val="007433F3"/>
    <w:rsid w:val="00755DA2"/>
    <w:rsid w:val="007618C4"/>
    <w:rsid w:val="0076285D"/>
    <w:rsid w:val="00763102"/>
    <w:rsid w:val="007671CA"/>
    <w:rsid w:val="007676D9"/>
    <w:rsid w:val="007713DD"/>
    <w:rsid w:val="0077283E"/>
    <w:rsid w:val="00776336"/>
    <w:rsid w:val="00782D35"/>
    <w:rsid w:val="00791267"/>
    <w:rsid w:val="00796627"/>
    <w:rsid w:val="007967A4"/>
    <w:rsid w:val="007A00BC"/>
    <w:rsid w:val="007B068C"/>
    <w:rsid w:val="007B12A8"/>
    <w:rsid w:val="007D18F1"/>
    <w:rsid w:val="007D276E"/>
    <w:rsid w:val="007D43DA"/>
    <w:rsid w:val="007D6F80"/>
    <w:rsid w:val="007E05E3"/>
    <w:rsid w:val="007F67CA"/>
    <w:rsid w:val="00800AE0"/>
    <w:rsid w:val="00801468"/>
    <w:rsid w:val="0080308B"/>
    <w:rsid w:val="008065F1"/>
    <w:rsid w:val="008149CE"/>
    <w:rsid w:val="0082027E"/>
    <w:rsid w:val="00820FF7"/>
    <w:rsid w:val="00827AAB"/>
    <w:rsid w:val="008450E1"/>
    <w:rsid w:val="00861AC3"/>
    <w:rsid w:val="00861D07"/>
    <w:rsid w:val="00865913"/>
    <w:rsid w:val="00865998"/>
    <w:rsid w:val="0086653C"/>
    <w:rsid w:val="008705C7"/>
    <w:rsid w:val="00872341"/>
    <w:rsid w:val="0087795F"/>
    <w:rsid w:val="008A030F"/>
    <w:rsid w:val="008A4232"/>
    <w:rsid w:val="008B7FF6"/>
    <w:rsid w:val="008C22C5"/>
    <w:rsid w:val="008C23B3"/>
    <w:rsid w:val="008C7900"/>
    <w:rsid w:val="008D0316"/>
    <w:rsid w:val="008D37B6"/>
    <w:rsid w:val="008D5514"/>
    <w:rsid w:val="008E2683"/>
    <w:rsid w:val="008E55E5"/>
    <w:rsid w:val="008F6B82"/>
    <w:rsid w:val="0090151D"/>
    <w:rsid w:val="009048A7"/>
    <w:rsid w:val="009165AC"/>
    <w:rsid w:val="00921D85"/>
    <w:rsid w:val="0093769E"/>
    <w:rsid w:val="009423D4"/>
    <w:rsid w:val="00945CDF"/>
    <w:rsid w:val="00946C01"/>
    <w:rsid w:val="009520B1"/>
    <w:rsid w:val="0096792A"/>
    <w:rsid w:val="00970521"/>
    <w:rsid w:val="00987337"/>
    <w:rsid w:val="009932A6"/>
    <w:rsid w:val="009A3F1F"/>
    <w:rsid w:val="009B27C5"/>
    <w:rsid w:val="009C5342"/>
    <w:rsid w:val="009D0FC3"/>
    <w:rsid w:val="009D19DA"/>
    <w:rsid w:val="009D57F3"/>
    <w:rsid w:val="009E0E90"/>
    <w:rsid w:val="009F1BD0"/>
    <w:rsid w:val="009F3938"/>
    <w:rsid w:val="00A024E0"/>
    <w:rsid w:val="00A05A1F"/>
    <w:rsid w:val="00A1491D"/>
    <w:rsid w:val="00A17EE9"/>
    <w:rsid w:val="00A30121"/>
    <w:rsid w:val="00A330C1"/>
    <w:rsid w:val="00A41398"/>
    <w:rsid w:val="00A42DB2"/>
    <w:rsid w:val="00A44F3F"/>
    <w:rsid w:val="00A515A1"/>
    <w:rsid w:val="00A53432"/>
    <w:rsid w:val="00A56200"/>
    <w:rsid w:val="00A61AB0"/>
    <w:rsid w:val="00A628DE"/>
    <w:rsid w:val="00A641EE"/>
    <w:rsid w:val="00A6648A"/>
    <w:rsid w:val="00A67EB1"/>
    <w:rsid w:val="00A7047F"/>
    <w:rsid w:val="00AA4F44"/>
    <w:rsid w:val="00AB20E2"/>
    <w:rsid w:val="00AB3A7D"/>
    <w:rsid w:val="00AB5381"/>
    <w:rsid w:val="00AC7043"/>
    <w:rsid w:val="00AE1466"/>
    <w:rsid w:val="00AE3897"/>
    <w:rsid w:val="00AF286C"/>
    <w:rsid w:val="00AF677F"/>
    <w:rsid w:val="00B00C36"/>
    <w:rsid w:val="00B12812"/>
    <w:rsid w:val="00B14A5D"/>
    <w:rsid w:val="00B20081"/>
    <w:rsid w:val="00B214B8"/>
    <w:rsid w:val="00B23BCD"/>
    <w:rsid w:val="00B24416"/>
    <w:rsid w:val="00B26D30"/>
    <w:rsid w:val="00B33363"/>
    <w:rsid w:val="00B41D8B"/>
    <w:rsid w:val="00B4343F"/>
    <w:rsid w:val="00B46681"/>
    <w:rsid w:val="00B46DE8"/>
    <w:rsid w:val="00B5764D"/>
    <w:rsid w:val="00B63313"/>
    <w:rsid w:val="00B6333A"/>
    <w:rsid w:val="00B64B81"/>
    <w:rsid w:val="00B66AC2"/>
    <w:rsid w:val="00B84B7A"/>
    <w:rsid w:val="00B87A2E"/>
    <w:rsid w:val="00B901C6"/>
    <w:rsid w:val="00B91C32"/>
    <w:rsid w:val="00BA5E17"/>
    <w:rsid w:val="00BB0282"/>
    <w:rsid w:val="00BB1CD5"/>
    <w:rsid w:val="00BC11B5"/>
    <w:rsid w:val="00BC2556"/>
    <w:rsid w:val="00BC57B3"/>
    <w:rsid w:val="00BD32FD"/>
    <w:rsid w:val="00BD465F"/>
    <w:rsid w:val="00BD59B1"/>
    <w:rsid w:val="00BE7DE1"/>
    <w:rsid w:val="00BF2C7D"/>
    <w:rsid w:val="00BF477E"/>
    <w:rsid w:val="00BF5C9B"/>
    <w:rsid w:val="00C0324B"/>
    <w:rsid w:val="00C131E8"/>
    <w:rsid w:val="00C14B8F"/>
    <w:rsid w:val="00C16426"/>
    <w:rsid w:val="00C20400"/>
    <w:rsid w:val="00C22186"/>
    <w:rsid w:val="00C324A9"/>
    <w:rsid w:val="00C46364"/>
    <w:rsid w:val="00C51870"/>
    <w:rsid w:val="00C55DD6"/>
    <w:rsid w:val="00C55DDA"/>
    <w:rsid w:val="00C62E05"/>
    <w:rsid w:val="00C72191"/>
    <w:rsid w:val="00C763C6"/>
    <w:rsid w:val="00C830F9"/>
    <w:rsid w:val="00C838B5"/>
    <w:rsid w:val="00C8614C"/>
    <w:rsid w:val="00C90664"/>
    <w:rsid w:val="00C93EC4"/>
    <w:rsid w:val="00CA204A"/>
    <w:rsid w:val="00CA2106"/>
    <w:rsid w:val="00CA463F"/>
    <w:rsid w:val="00CB099A"/>
    <w:rsid w:val="00CB40EE"/>
    <w:rsid w:val="00CB56C1"/>
    <w:rsid w:val="00CC3B14"/>
    <w:rsid w:val="00CC6E16"/>
    <w:rsid w:val="00CC775C"/>
    <w:rsid w:val="00CD2009"/>
    <w:rsid w:val="00CD7D57"/>
    <w:rsid w:val="00CE13E5"/>
    <w:rsid w:val="00CE706E"/>
    <w:rsid w:val="00CF11BB"/>
    <w:rsid w:val="00CF4847"/>
    <w:rsid w:val="00CF50DF"/>
    <w:rsid w:val="00D049CA"/>
    <w:rsid w:val="00D05CED"/>
    <w:rsid w:val="00D13CE6"/>
    <w:rsid w:val="00D13F70"/>
    <w:rsid w:val="00D150A5"/>
    <w:rsid w:val="00D22596"/>
    <w:rsid w:val="00D24139"/>
    <w:rsid w:val="00D37F1D"/>
    <w:rsid w:val="00D412B0"/>
    <w:rsid w:val="00D41C08"/>
    <w:rsid w:val="00D42319"/>
    <w:rsid w:val="00D42643"/>
    <w:rsid w:val="00D451C4"/>
    <w:rsid w:val="00D458D2"/>
    <w:rsid w:val="00D47823"/>
    <w:rsid w:val="00D606EA"/>
    <w:rsid w:val="00D7388E"/>
    <w:rsid w:val="00D73D7F"/>
    <w:rsid w:val="00D73DF0"/>
    <w:rsid w:val="00D82E7D"/>
    <w:rsid w:val="00D84EB6"/>
    <w:rsid w:val="00D91BDD"/>
    <w:rsid w:val="00D9343E"/>
    <w:rsid w:val="00DA6AA0"/>
    <w:rsid w:val="00DB586E"/>
    <w:rsid w:val="00DB6776"/>
    <w:rsid w:val="00DC178B"/>
    <w:rsid w:val="00DC7EDE"/>
    <w:rsid w:val="00DE4F2E"/>
    <w:rsid w:val="00DF35F2"/>
    <w:rsid w:val="00E11FFF"/>
    <w:rsid w:val="00E14B95"/>
    <w:rsid w:val="00E2765E"/>
    <w:rsid w:val="00E322DF"/>
    <w:rsid w:val="00E32AAA"/>
    <w:rsid w:val="00E36A93"/>
    <w:rsid w:val="00E4200D"/>
    <w:rsid w:val="00E434A9"/>
    <w:rsid w:val="00E44BE4"/>
    <w:rsid w:val="00E47DED"/>
    <w:rsid w:val="00E511B7"/>
    <w:rsid w:val="00E526DD"/>
    <w:rsid w:val="00E702C0"/>
    <w:rsid w:val="00E71F91"/>
    <w:rsid w:val="00E73222"/>
    <w:rsid w:val="00E8033D"/>
    <w:rsid w:val="00E8041E"/>
    <w:rsid w:val="00E81189"/>
    <w:rsid w:val="00E84F84"/>
    <w:rsid w:val="00E87362"/>
    <w:rsid w:val="00E906C7"/>
    <w:rsid w:val="00E912C1"/>
    <w:rsid w:val="00E91B48"/>
    <w:rsid w:val="00E94DD4"/>
    <w:rsid w:val="00E94F40"/>
    <w:rsid w:val="00EA0AD6"/>
    <w:rsid w:val="00EA2309"/>
    <w:rsid w:val="00EA3C63"/>
    <w:rsid w:val="00EB30D1"/>
    <w:rsid w:val="00EB3BE1"/>
    <w:rsid w:val="00EB5C6A"/>
    <w:rsid w:val="00EC35A8"/>
    <w:rsid w:val="00ED0EC3"/>
    <w:rsid w:val="00ED1D3A"/>
    <w:rsid w:val="00ED2DAE"/>
    <w:rsid w:val="00F12768"/>
    <w:rsid w:val="00F20834"/>
    <w:rsid w:val="00F24F94"/>
    <w:rsid w:val="00F2508D"/>
    <w:rsid w:val="00F261FC"/>
    <w:rsid w:val="00F515B5"/>
    <w:rsid w:val="00F53475"/>
    <w:rsid w:val="00F60A4A"/>
    <w:rsid w:val="00F615E4"/>
    <w:rsid w:val="00F6309B"/>
    <w:rsid w:val="00F703C4"/>
    <w:rsid w:val="00F7187A"/>
    <w:rsid w:val="00F75E26"/>
    <w:rsid w:val="00F75F83"/>
    <w:rsid w:val="00F80402"/>
    <w:rsid w:val="00F80620"/>
    <w:rsid w:val="00F83B44"/>
    <w:rsid w:val="00F84C02"/>
    <w:rsid w:val="00F86A76"/>
    <w:rsid w:val="00F93282"/>
    <w:rsid w:val="00FA0A1A"/>
    <w:rsid w:val="00FA2B8F"/>
    <w:rsid w:val="00FA3D46"/>
    <w:rsid w:val="00FB2E4D"/>
    <w:rsid w:val="00FB54A7"/>
    <w:rsid w:val="00FC04D5"/>
    <w:rsid w:val="00FC0934"/>
    <w:rsid w:val="00FD754E"/>
    <w:rsid w:val="00FE0E9E"/>
    <w:rsid w:val="00FE243E"/>
    <w:rsid w:val="00FE2A28"/>
    <w:rsid w:val="00FE2FD8"/>
    <w:rsid w:val="00FE326C"/>
    <w:rsid w:val="00FE3D36"/>
    <w:rsid w:val="00FF53D6"/>
    <w:rsid w:val="00FF7514"/>
    <w:rsid w:val="00FF7A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B82D96"/>
  <w15:docId w15:val="{BADC5861-AE91-4368-BED3-3ECC097CC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NormalWeb">
    <w:name w:val="Normal (Web)"/>
    <w:basedOn w:val="Normal"/>
    <w:uiPriority w:val="99"/>
    <w:unhideWhenUsed/>
    <w:rsid w:val="003E16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838DF"/>
  </w:style>
  <w:style w:type="character" w:customStyle="1" w:styleId="go">
    <w:name w:val="go"/>
    <w:basedOn w:val="DefaultParagraphFont"/>
    <w:rsid w:val="006838DF"/>
  </w:style>
  <w:style w:type="paragraph" w:styleId="BalloonText">
    <w:name w:val="Balloon Text"/>
    <w:basedOn w:val="Normal"/>
    <w:link w:val="BalloonTextChar"/>
    <w:uiPriority w:val="99"/>
    <w:semiHidden/>
    <w:unhideWhenUsed/>
    <w:rsid w:val="00142A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2A95"/>
    <w:rPr>
      <w:rFonts w:ascii="Segoe UI" w:hAnsi="Segoe UI" w:cs="Segoe UI"/>
      <w:sz w:val="18"/>
      <w:szCs w:val="18"/>
    </w:rPr>
  </w:style>
  <w:style w:type="paragraph" w:styleId="EndnoteText">
    <w:name w:val="endnote text"/>
    <w:basedOn w:val="Normal"/>
    <w:link w:val="EndnoteTextChar"/>
    <w:uiPriority w:val="99"/>
    <w:semiHidden/>
    <w:unhideWhenUsed/>
    <w:rsid w:val="0059755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9755E"/>
    <w:rPr>
      <w:sz w:val="20"/>
      <w:szCs w:val="20"/>
    </w:rPr>
  </w:style>
  <w:style w:type="character" w:styleId="EndnoteReference">
    <w:name w:val="endnote reference"/>
    <w:basedOn w:val="DefaultParagraphFont"/>
    <w:uiPriority w:val="99"/>
    <w:semiHidden/>
    <w:unhideWhenUsed/>
    <w:rsid w:val="0059755E"/>
    <w:rPr>
      <w:vertAlign w:val="superscript"/>
    </w:rPr>
  </w:style>
  <w:style w:type="character" w:styleId="Hyperlink">
    <w:name w:val="Hyperlink"/>
    <w:basedOn w:val="DefaultParagraphFont"/>
    <w:uiPriority w:val="99"/>
    <w:unhideWhenUsed/>
    <w:rsid w:val="00872341"/>
    <w:rPr>
      <w:color w:val="0000FF" w:themeColor="hyperlink"/>
      <w:u w:val="single"/>
    </w:rPr>
  </w:style>
  <w:style w:type="character" w:styleId="CommentReference">
    <w:name w:val="annotation reference"/>
    <w:basedOn w:val="DefaultParagraphFont"/>
    <w:uiPriority w:val="99"/>
    <w:semiHidden/>
    <w:unhideWhenUsed/>
    <w:rsid w:val="00C131E8"/>
    <w:rPr>
      <w:sz w:val="16"/>
      <w:szCs w:val="16"/>
    </w:rPr>
  </w:style>
  <w:style w:type="paragraph" w:styleId="CommentText">
    <w:name w:val="annotation text"/>
    <w:basedOn w:val="Normal"/>
    <w:link w:val="CommentTextChar"/>
    <w:uiPriority w:val="99"/>
    <w:semiHidden/>
    <w:unhideWhenUsed/>
    <w:rsid w:val="00C131E8"/>
    <w:pPr>
      <w:spacing w:line="240" w:lineRule="auto"/>
    </w:pPr>
    <w:rPr>
      <w:sz w:val="20"/>
      <w:szCs w:val="20"/>
    </w:rPr>
  </w:style>
  <w:style w:type="character" w:customStyle="1" w:styleId="CommentTextChar">
    <w:name w:val="Comment Text Char"/>
    <w:basedOn w:val="DefaultParagraphFont"/>
    <w:link w:val="CommentText"/>
    <w:uiPriority w:val="99"/>
    <w:semiHidden/>
    <w:rsid w:val="00C131E8"/>
    <w:rPr>
      <w:sz w:val="20"/>
      <w:szCs w:val="20"/>
    </w:rPr>
  </w:style>
  <w:style w:type="paragraph" w:styleId="CommentSubject">
    <w:name w:val="annotation subject"/>
    <w:basedOn w:val="CommentText"/>
    <w:next w:val="CommentText"/>
    <w:link w:val="CommentSubjectChar"/>
    <w:uiPriority w:val="99"/>
    <w:semiHidden/>
    <w:unhideWhenUsed/>
    <w:rsid w:val="00C131E8"/>
    <w:rPr>
      <w:b/>
      <w:bCs/>
    </w:rPr>
  </w:style>
  <w:style w:type="character" w:customStyle="1" w:styleId="CommentSubjectChar">
    <w:name w:val="Comment Subject Char"/>
    <w:basedOn w:val="CommentTextChar"/>
    <w:link w:val="CommentSubject"/>
    <w:uiPriority w:val="99"/>
    <w:semiHidden/>
    <w:rsid w:val="00C131E8"/>
    <w:rPr>
      <w:b/>
      <w:bCs/>
      <w:sz w:val="20"/>
      <w:szCs w:val="20"/>
    </w:rPr>
  </w:style>
  <w:style w:type="paragraph" w:styleId="Revision">
    <w:name w:val="Revision"/>
    <w:hidden/>
    <w:uiPriority w:val="99"/>
    <w:semiHidden/>
    <w:rsid w:val="005D1893"/>
    <w:pPr>
      <w:spacing w:after="0" w:line="240" w:lineRule="auto"/>
    </w:pPr>
  </w:style>
  <w:style w:type="character" w:styleId="FollowedHyperlink">
    <w:name w:val="FollowedHyperlink"/>
    <w:basedOn w:val="DefaultParagraphFont"/>
    <w:uiPriority w:val="99"/>
    <w:semiHidden/>
    <w:unhideWhenUsed/>
    <w:rsid w:val="00734218"/>
    <w:rPr>
      <w:color w:val="800080" w:themeColor="followedHyperlink"/>
      <w:u w:val="single"/>
    </w:rPr>
  </w:style>
  <w:style w:type="character" w:styleId="UnresolvedMention">
    <w:name w:val="Unresolved Mention"/>
    <w:basedOn w:val="DefaultParagraphFont"/>
    <w:uiPriority w:val="99"/>
    <w:semiHidden/>
    <w:unhideWhenUsed/>
    <w:rsid w:val="00B633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48133">
      <w:bodyDiv w:val="1"/>
      <w:marLeft w:val="0"/>
      <w:marRight w:val="0"/>
      <w:marTop w:val="0"/>
      <w:marBottom w:val="0"/>
      <w:divBdr>
        <w:top w:val="none" w:sz="0" w:space="0" w:color="auto"/>
        <w:left w:val="none" w:sz="0" w:space="0" w:color="auto"/>
        <w:bottom w:val="none" w:sz="0" w:space="0" w:color="auto"/>
        <w:right w:val="none" w:sz="0" w:space="0" w:color="auto"/>
      </w:divBdr>
    </w:div>
    <w:div w:id="279383984">
      <w:bodyDiv w:val="1"/>
      <w:marLeft w:val="0"/>
      <w:marRight w:val="0"/>
      <w:marTop w:val="0"/>
      <w:marBottom w:val="0"/>
      <w:divBdr>
        <w:top w:val="none" w:sz="0" w:space="0" w:color="auto"/>
        <w:left w:val="none" w:sz="0" w:space="0" w:color="auto"/>
        <w:bottom w:val="none" w:sz="0" w:space="0" w:color="auto"/>
        <w:right w:val="none" w:sz="0" w:space="0" w:color="auto"/>
      </w:divBdr>
    </w:div>
    <w:div w:id="609701715">
      <w:bodyDiv w:val="1"/>
      <w:marLeft w:val="0"/>
      <w:marRight w:val="0"/>
      <w:marTop w:val="0"/>
      <w:marBottom w:val="0"/>
      <w:divBdr>
        <w:top w:val="none" w:sz="0" w:space="0" w:color="auto"/>
        <w:left w:val="none" w:sz="0" w:space="0" w:color="auto"/>
        <w:bottom w:val="none" w:sz="0" w:space="0" w:color="auto"/>
        <w:right w:val="none" w:sz="0" w:space="0" w:color="auto"/>
      </w:divBdr>
    </w:div>
    <w:div w:id="633410945">
      <w:bodyDiv w:val="1"/>
      <w:marLeft w:val="0"/>
      <w:marRight w:val="0"/>
      <w:marTop w:val="0"/>
      <w:marBottom w:val="0"/>
      <w:divBdr>
        <w:top w:val="none" w:sz="0" w:space="0" w:color="auto"/>
        <w:left w:val="none" w:sz="0" w:space="0" w:color="auto"/>
        <w:bottom w:val="none" w:sz="0" w:space="0" w:color="auto"/>
        <w:right w:val="none" w:sz="0" w:space="0" w:color="auto"/>
      </w:divBdr>
    </w:div>
    <w:div w:id="732192633">
      <w:bodyDiv w:val="1"/>
      <w:marLeft w:val="0"/>
      <w:marRight w:val="0"/>
      <w:marTop w:val="0"/>
      <w:marBottom w:val="0"/>
      <w:divBdr>
        <w:top w:val="none" w:sz="0" w:space="0" w:color="auto"/>
        <w:left w:val="none" w:sz="0" w:space="0" w:color="auto"/>
        <w:bottom w:val="none" w:sz="0" w:space="0" w:color="auto"/>
        <w:right w:val="none" w:sz="0" w:space="0" w:color="auto"/>
      </w:divBdr>
    </w:div>
    <w:div w:id="978267601">
      <w:bodyDiv w:val="1"/>
      <w:marLeft w:val="0"/>
      <w:marRight w:val="0"/>
      <w:marTop w:val="0"/>
      <w:marBottom w:val="0"/>
      <w:divBdr>
        <w:top w:val="none" w:sz="0" w:space="0" w:color="auto"/>
        <w:left w:val="none" w:sz="0" w:space="0" w:color="auto"/>
        <w:bottom w:val="none" w:sz="0" w:space="0" w:color="auto"/>
        <w:right w:val="none" w:sz="0" w:space="0" w:color="auto"/>
      </w:divBdr>
    </w:div>
    <w:div w:id="1311981929">
      <w:bodyDiv w:val="1"/>
      <w:marLeft w:val="0"/>
      <w:marRight w:val="0"/>
      <w:marTop w:val="0"/>
      <w:marBottom w:val="0"/>
      <w:divBdr>
        <w:top w:val="none" w:sz="0" w:space="0" w:color="auto"/>
        <w:left w:val="none" w:sz="0" w:space="0" w:color="auto"/>
        <w:bottom w:val="none" w:sz="0" w:space="0" w:color="auto"/>
        <w:right w:val="none" w:sz="0" w:space="0" w:color="auto"/>
      </w:divBdr>
    </w:div>
    <w:div w:id="1950382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karisfellowships.com/nhg-book-study/nhg-facilitator-inf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1" Type="http://schemas.openxmlformats.org/officeDocument/2006/relationships/hyperlink" Target="https://www.youtube.com/watch?v=RAyKmYD2Zg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7n%20(Welcome%20m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CE4BC-423E-494D-A93B-1A4466C12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v7n (Welcome med.)</Template>
  <TotalTime>8</TotalTime>
  <Pages>7</Pages>
  <Words>2615</Words>
  <Characters>14908</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6</cp:revision>
  <cp:lastPrinted>2026-01-19T16:20:00Z</cp:lastPrinted>
  <dcterms:created xsi:type="dcterms:W3CDTF">2025-01-22T16:52:00Z</dcterms:created>
  <dcterms:modified xsi:type="dcterms:W3CDTF">2026-01-19T16:35:00Z</dcterms:modified>
</cp:coreProperties>
</file>