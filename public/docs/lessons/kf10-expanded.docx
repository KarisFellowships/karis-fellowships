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C95D" w14:textId="38F07E53" w:rsidR="00AB3A7D" w:rsidRPr="00A12EBB" w:rsidRDefault="00285B9A" w:rsidP="002D1962">
      <w:pPr>
        <w:pStyle w:val="Title"/>
        <w:jc w:val="both"/>
      </w:pPr>
      <w:r w:rsidRPr="00A12EBB">
        <w:t>KF</w:t>
      </w:r>
      <w:r w:rsidR="00152E22" w:rsidRPr="00A12EBB">
        <w:t>1</w:t>
      </w:r>
      <w:r w:rsidR="0036664E" w:rsidRPr="00A12EBB">
        <w:t>0</w:t>
      </w:r>
      <w:r w:rsidRPr="00A12EBB">
        <w:t xml:space="preserve"> </w:t>
      </w:r>
      <w:r w:rsidR="00F07224" w:rsidRPr="00A12EBB">
        <w:t>Expanded</w:t>
      </w:r>
      <w:r w:rsidR="00C70ED5" w:rsidRPr="00A12EBB">
        <w:t xml:space="preserve"> Version of </w:t>
      </w:r>
      <w:r w:rsidRPr="00A12EBB">
        <w:t>Teachings</w:t>
      </w:r>
    </w:p>
    <w:p w14:paraId="163345CB" w14:textId="77777777" w:rsidR="00285B9A" w:rsidRPr="00A12EBB" w:rsidRDefault="00285B9A" w:rsidP="00CC2B62">
      <w:pPr>
        <w:spacing w:after="0" w:line="240" w:lineRule="auto"/>
        <w:jc w:val="both"/>
        <w:rPr>
          <w:rFonts w:cstheme="minorHAnsi"/>
        </w:rPr>
      </w:pPr>
      <w:r w:rsidRPr="00A12EBB">
        <w:rPr>
          <w:rFonts w:cstheme="minorHAnsi"/>
        </w:rPr>
        <w:t>Karis is an invitation to a relationship based on mutual generosity.</w:t>
      </w:r>
    </w:p>
    <w:p w14:paraId="48094A86" w14:textId="77777777" w:rsidR="00893088" w:rsidRPr="00A12EBB" w:rsidRDefault="00893088" w:rsidP="00CC2B62">
      <w:pPr>
        <w:spacing w:after="0" w:line="240" w:lineRule="auto"/>
        <w:jc w:val="both"/>
        <w:rPr>
          <w:rFonts w:cstheme="minorHAnsi"/>
        </w:rPr>
      </w:pPr>
    </w:p>
    <w:p w14:paraId="277CBEFD" w14:textId="0464B53C" w:rsidR="00285B9A" w:rsidRPr="00A12EBB" w:rsidRDefault="00152E22" w:rsidP="00CC2B62">
      <w:pPr>
        <w:spacing w:after="0" w:line="240" w:lineRule="auto"/>
        <w:jc w:val="both"/>
        <w:rPr>
          <w:rFonts w:cstheme="minorHAnsi"/>
        </w:rPr>
      </w:pPr>
      <w:r w:rsidRPr="00A12EBB">
        <w:rPr>
          <w:rFonts w:cstheme="minorHAnsi"/>
        </w:rPr>
        <w:t>“</w:t>
      </w:r>
      <w:r w:rsidR="00285B9A" w:rsidRPr="00A12EBB">
        <w:rPr>
          <w:rFonts w:cstheme="minorHAnsi"/>
        </w:rPr>
        <w:t xml:space="preserve">Search me, O God, and know my heart. </w:t>
      </w:r>
      <w:r w:rsidRPr="00A12EBB">
        <w:rPr>
          <w:rFonts w:cstheme="minorHAnsi"/>
        </w:rPr>
        <w:t>Examine me and know my thoughts. See if there is any</w:t>
      </w:r>
      <w:r w:rsidR="00285B9A" w:rsidRPr="00A12EBB">
        <w:rPr>
          <w:rFonts w:cstheme="minorHAnsi"/>
        </w:rPr>
        <w:t xml:space="preserve"> way in me</w:t>
      </w:r>
      <w:r w:rsidRPr="00A12EBB">
        <w:rPr>
          <w:rFonts w:cstheme="minorHAnsi"/>
        </w:rPr>
        <w:t xml:space="preserve"> that causes pain</w:t>
      </w:r>
      <w:r w:rsidR="00285B9A" w:rsidRPr="00A12EBB">
        <w:rPr>
          <w:rFonts w:cstheme="minorHAnsi"/>
        </w:rPr>
        <w:t xml:space="preserve">, and lead me in </w:t>
      </w:r>
      <w:r w:rsidRPr="00A12EBB">
        <w:rPr>
          <w:rFonts w:cstheme="minorHAnsi"/>
        </w:rPr>
        <w:t>ways of eternity</w:t>
      </w:r>
      <w:r w:rsidR="00285B9A" w:rsidRPr="00A12EBB">
        <w:rPr>
          <w:rFonts w:cstheme="minorHAnsi"/>
        </w:rPr>
        <w:t>.</w:t>
      </w:r>
      <w:r w:rsidRPr="00A12EBB">
        <w:rPr>
          <w:rFonts w:cstheme="minorHAnsi"/>
        </w:rPr>
        <w:t>”</w:t>
      </w:r>
      <w:r w:rsidR="00285B9A" w:rsidRPr="00A12EBB">
        <w:rPr>
          <w:rFonts w:cstheme="minorHAnsi"/>
        </w:rPr>
        <w:t xml:space="preserve"> (Psalm 139:23</w:t>
      </w:r>
      <w:r w:rsidR="00CC2B62" w:rsidRPr="00A12EBB">
        <w:rPr>
          <w:rFonts w:cstheme="minorHAnsi"/>
        </w:rPr>
        <w:t>–</w:t>
      </w:r>
      <w:r w:rsidR="00285B9A" w:rsidRPr="00A12EBB">
        <w:rPr>
          <w:rFonts w:cstheme="minorHAnsi"/>
        </w:rPr>
        <w:t>24)</w:t>
      </w:r>
    </w:p>
    <w:p w14:paraId="77B7AE3F" w14:textId="77777777" w:rsidR="00893088" w:rsidRPr="00A12EBB" w:rsidRDefault="00893088" w:rsidP="00CC2B62">
      <w:pPr>
        <w:spacing w:after="0" w:line="240" w:lineRule="auto"/>
        <w:jc w:val="both"/>
        <w:rPr>
          <w:rFonts w:cstheme="minorHAnsi"/>
        </w:rPr>
      </w:pPr>
    </w:p>
    <w:p w14:paraId="5CA4ABE2" w14:textId="2E7BC540" w:rsidR="00285B9A" w:rsidRPr="00A12EBB" w:rsidRDefault="00285B9A" w:rsidP="00CC2B62">
      <w:pPr>
        <w:spacing w:after="0" w:line="240" w:lineRule="auto"/>
        <w:jc w:val="both"/>
        <w:rPr>
          <w:rFonts w:cstheme="minorHAnsi"/>
          <w:b/>
        </w:rPr>
      </w:pPr>
      <w:r w:rsidRPr="00A12EBB">
        <w:rPr>
          <w:rFonts w:cstheme="minorHAnsi"/>
          <w:b/>
        </w:rPr>
        <w:t>0:0</w:t>
      </w:r>
      <w:r w:rsidR="000C161A" w:rsidRPr="00A12EBB">
        <w:rPr>
          <w:rFonts w:cstheme="minorHAnsi"/>
          <w:b/>
        </w:rPr>
        <w:t>1</w:t>
      </w:r>
      <w:r w:rsidRPr="00A12EBB">
        <w:rPr>
          <w:rFonts w:cstheme="minorHAnsi"/>
          <w:b/>
        </w:rPr>
        <w:tab/>
        <w:t>OPENING</w:t>
      </w:r>
    </w:p>
    <w:p w14:paraId="3462E6D4" w14:textId="77777777" w:rsidR="00893088" w:rsidRPr="00A12EBB" w:rsidRDefault="00893088" w:rsidP="00CC2B62">
      <w:pPr>
        <w:spacing w:after="0" w:line="240" w:lineRule="auto"/>
        <w:jc w:val="both"/>
        <w:rPr>
          <w:rFonts w:cstheme="minorHAnsi"/>
          <w:b/>
        </w:rPr>
      </w:pPr>
    </w:p>
    <w:p w14:paraId="513E11CE" w14:textId="5D4AFEF1" w:rsidR="00285B9A" w:rsidRPr="00A12EBB" w:rsidRDefault="00285B9A" w:rsidP="00CC2B62">
      <w:pPr>
        <w:spacing w:after="0" w:line="240" w:lineRule="auto"/>
        <w:jc w:val="both"/>
        <w:rPr>
          <w:rFonts w:cstheme="minorHAnsi"/>
          <w:b/>
        </w:rPr>
      </w:pPr>
      <w:r w:rsidRPr="00A12EBB">
        <w:rPr>
          <w:rFonts w:cstheme="minorHAnsi"/>
          <w:b/>
        </w:rPr>
        <w:t>0:0</w:t>
      </w:r>
      <w:r w:rsidR="000C161A" w:rsidRPr="00A12EBB">
        <w:rPr>
          <w:rFonts w:cstheme="minorHAnsi"/>
          <w:b/>
        </w:rPr>
        <w:t>2</w:t>
      </w:r>
      <w:r w:rsidRPr="00A12EBB">
        <w:rPr>
          <w:rFonts w:cstheme="minorHAnsi"/>
          <w:b/>
        </w:rPr>
        <w:tab/>
        <w:t>PRESENTING</w:t>
      </w:r>
    </w:p>
    <w:p w14:paraId="553DEDEB" w14:textId="77777777" w:rsidR="00893088" w:rsidRPr="00A12EBB" w:rsidRDefault="00893088" w:rsidP="00CC2B62">
      <w:pPr>
        <w:spacing w:after="0" w:line="240" w:lineRule="auto"/>
        <w:jc w:val="both"/>
        <w:rPr>
          <w:rFonts w:cstheme="minorHAnsi"/>
          <w:b/>
        </w:rPr>
      </w:pPr>
    </w:p>
    <w:p w14:paraId="43DD214B" w14:textId="77777777" w:rsidR="00285B9A" w:rsidRPr="00A12EBB" w:rsidRDefault="000936E2" w:rsidP="00CC2B62">
      <w:pPr>
        <w:spacing w:after="0" w:line="240" w:lineRule="auto"/>
        <w:jc w:val="both"/>
        <w:rPr>
          <w:rFonts w:cstheme="minorHAnsi"/>
          <w:b/>
        </w:rPr>
      </w:pPr>
      <w:r w:rsidRPr="00A12EBB">
        <w:rPr>
          <w:rFonts w:cstheme="minorHAnsi"/>
          <w:b/>
        </w:rPr>
        <w:t>0:0</w:t>
      </w:r>
      <w:r w:rsidR="009A3CDF" w:rsidRPr="00A12EBB">
        <w:rPr>
          <w:rFonts w:cstheme="minorHAnsi"/>
          <w:b/>
        </w:rPr>
        <w:t>6</w:t>
      </w:r>
      <w:r w:rsidR="00285B9A" w:rsidRPr="00A12EBB">
        <w:rPr>
          <w:rFonts w:cstheme="minorHAnsi"/>
          <w:b/>
        </w:rPr>
        <w:tab/>
      </w:r>
      <w:r w:rsidR="009A394A" w:rsidRPr="00A12EBB">
        <w:rPr>
          <w:rFonts w:cstheme="minorHAnsi"/>
          <w:b/>
        </w:rPr>
        <w:t>KARIS CIRCULATION</w:t>
      </w:r>
    </w:p>
    <w:p w14:paraId="15531AAF" w14:textId="77777777" w:rsidR="00893088" w:rsidRPr="00A12EBB" w:rsidRDefault="00893088" w:rsidP="00CC2B62">
      <w:pPr>
        <w:spacing w:after="0" w:line="240" w:lineRule="auto"/>
        <w:jc w:val="both"/>
        <w:rPr>
          <w:rFonts w:cstheme="minorHAnsi"/>
          <w:b/>
        </w:rPr>
      </w:pPr>
    </w:p>
    <w:p w14:paraId="30335649" w14:textId="77777777" w:rsidR="001A678A" w:rsidRPr="00A12EBB" w:rsidRDefault="000936E2" w:rsidP="00CC2B62">
      <w:pPr>
        <w:spacing w:after="0" w:line="240" w:lineRule="auto"/>
        <w:jc w:val="both"/>
        <w:rPr>
          <w:rFonts w:cstheme="minorHAnsi"/>
          <w:b/>
        </w:rPr>
      </w:pPr>
      <w:r w:rsidRPr="00A12EBB">
        <w:rPr>
          <w:rFonts w:cstheme="minorHAnsi"/>
          <w:b/>
        </w:rPr>
        <w:t>0:0</w:t>
      </w:r>
      <w:r w:rsidR="009A3CDF" w:rsidRPr="00A12EBB">
        <w:rPr>
          <w:rFonts w:cstheme="minorHAnsi"/>
          <w:b/>
        </w:rPr>
        <w:t>7</w:t>
      </w:r>
      <w:r w:rsidR="00285B9A" w:rsidRPr="00A12EBB">
        <w:rPr>
          <w:rFonts w:cstheme="minorHAnsi"/>
          <w:b/>
        </w:rPr>
        <w:tab/>
        <w:t>GUIDELINES &amp; LIMITATIONS</w:t>
      </w:r>
    </w:p>
    <w:p w14:paraId="3C81F687" w14:textId="77777777" w:rsidR="00893088" w:rsidRPr="00A12EBB" w:rsidRDefault="00893088" w:rsidP="00CC2B62">
      <w:pPr>
        <w:spacing w:after="0" w:line="240" w:lineRule="auto"/>
        <w:jc w:val="both"/>
        <w:rPr>
          <w:rFonts w:cstheme="minorHAnsi"/>
          <w:b/>
        </w:rPr>
      </w:pPr>
    </w:p>
    <w:p w14:paraId="60DB61DF" w14:textId="21234EF6" w:rsidR="003735B1" w:rsidRPr="00A12EBB" w:rsidRDefault="000936E2" w:rsidP="00CC2B62">
      <w:pPr>
        <w:spacing w:after="0" w:line="240" w:lineRule="auto"/>
        <w:jc w:val="both"/>
        <w:rPr>
          <w:rFonts w:cstheme="minorHAnsi"/>
          <w:b/>
        </w:rPr>
      </w:pPr>
      <w:r w:rsidRPr="00A12EBB">
        <w:rPr>
          <w:rFonts w:cstheme="minorHAnsi"/>
          <w:b/>
        </w:rPr>
        <w:t>0:0</w:t>
      </w:r>
      <w:r w:rsidR="009A3CDF" w:rsidRPr="00A12EBB">
        <w:rPr>
          <w:rFonts w:cstheme="minorHAnsi"/>
          <w:b/>
        </w:rPr>
        <w:t>8</w:t>
      </w:r>
      <w:r w:rsidR="00285B9A" w:rsidRPr="00A12EBB">
        <w:rPr>
          <w:rFonts w:cstheme="minorHAnsi"/>
          <w:b/>
        </w:rPr>
        <w:tab/>
        <w:t>MINDFULNESS &amp; MEDITATION TRAINING</w:t>
      </w:r>
    </w:p>
    <w:p w14:paraId="5B469721" w14:textId="77777777" w:rsidR="00893088" w:rsidRPr="00A12EBB" w:rsidRDefault="00893088" w:rsidP="00CC2B62">
      <w:pPr>
        <w:spacing w:after="0" w:line="240" w:lineRule="auto"/>
        <w:jc w:val="both"/>
        <w:rPr>
          <w:rFonts w:cstheme="minorHAnsi"/>
          <w:b/>
        </w:rPr>
      </w:pPr>
      <w:bookmarkStart w:id="0" w:name="_Hlk514244042"/>
    </w:p>
    <w:p w14:paraId="08CFD4A8" w14:textId="77777777" w:rsidR="001610AB" w:rsidRPr="00A12EBB" w:rsidRDefault="001610AB" w:rsidP="001610AB">
      <w:pPr>
        <w:spacing w:after="0" w:line="240" w:lineRule="auto"/>
        <w:jc w:val="both"/>
        <w:rPr>
          <w:rFonts w:cstheme="minorHAnsi"/>
        </w:rPr>
      </w:pPr>
      <w:bookmarkStart w:id="1" w:name="_Hlk514236559"/>
      <w:r w:rsidRPr="00A12EBB">
        <w:rPr>
          <w:rFonts w:cstheme="minorHAnsi"/>
        </w:rPr>
        <w:t xml:space="preserve">Dr. Thorndyke, a character in detective fiction created about a hundred years ago, defined mindfulness as </w:t>
      </w:r>
      <w:r w:rsidRPr="00A12EBB">
        <w:rPr>
          <w:rFonts w:cstheme="minorHAnsi"/>
          <w:i/>
        </w:rPr>
        <w:t>the capacity for continuous observation</w:t>
      </w:r>
      <w:r w:rsidRPr="00A12EBB">
        <w:rPr>
          <w:rFonts w:cstheme="minorHAnsi"/>
        </w:rPr>
        <w:t xml:space="preserve"> </w:t>
      </w:r>
      <w:r w:rsidRPr="00A12EBB">
        <w:rPr>
          <w:rFonts w:cstheme="minorHAnsi"/>
          <w:i/>
        </w:rPr>
        <w:t>and</w:t>
      </w:r>
      <w:r w:rsidRPr="00A12EBB">
        <w:rPr>
          <w:rFonts w:cstheme="minorHAnsi"/>
        </w:rPr>
        <w:t xml:space="preserve"> </w:t>
      </w:r>
      <w:r w:rsidRPr="00A12EBB">
        <w:rPr>
          <w:rFonts w:cstheme="minorHAnsi"/>
          <w:i/>
        </w:rPr>
        <w:t>a habit of allowing nothing to pass without a certain amount of conscious attention</w:t>
      </w:r>
      <w:r w:rsidRPr="00A12EBB">
        <w:rPr>
          <w:rFonts w:cstheme="minorHAnsi"/>
        </w:rPr>
        <w:t>.</w:t>
      </w:r>
      <w:r w:rsidRPr="00A12EBB">
        <w:rPr>
          <w:rStyle w:val="EndnoteReference"/>
          <w:rFonts w:cstheme="minorHAnsi"/>
        </w:rPr>
        <w:endnoteReference w:id="1"/>
      </w:r>
      <w:r w:rsidRPr="00A12EBB">
        <w:rPr>
          <w:rFonts w:cstheme="minorHAnsi"/>
        </w:rPr>
        <w:t xml:space="preserve"> In KF, we begin our mindfulness training by observing our breath. Then, as we continue to train, we learn to expand our capacity for continuous observation to include everything, both within and without, as we go through our day.</w:t>
      </w:r>
    </w:p>
    <w:bookmarkEnd w:id="0"/>
    <w:bookmarkEnd w:id="1"/>
    <w:p w14:paraId="07D1EBFD" w14:textId="77777777" w:rsidR="00893088" w:rsidRPr="00A12EBB" w:rsidRDefault="00893088" w:rsidP="00CC2B62">
      <w:pPr>
        <w:spacing w:after="0" w:line="240" w:lineRule="auto"/>
        <w:jc w:val="both"/>
        <w:rPr>
          <w:rFonts w:cstheme="minorHAnsi"/>
        </w:rPr>
      </w:pPr>
    </w:p>
    <w:p w14:paraId="6F4571FB" w14:textId="2AD04E33" w:rsidR="00AF1E22" w:rsidRPr="00A12EBB" w:rsidRDefault="00AF1E22" w:rsidP="00CC2B62">
      <w:pPr>
        <w:tabs>
          <w:tab w:val="left" w:pos="3686"/>
        </w:tabs>
        <w:spacing w:after="0" w:line="240" w:lineRule="auto"/>
        <w:jc w:val="both"/>
        <w:rPr>
          <w:rFonts w:cstheme="minorHAnsi"/>
        </w:rPr>
      </w:pPr>
      <w:r w:rsidRPr="00A12EBB">
        <w:rPr>
          <w:rFonts w:cstheme="minorHAnsi"/>
        </w:rPr>
        <w:t xml:space="preserve">Centuries ago, some jealous teachers questioned a great teacher about the difference between his disciples and theirs. They said, “Our disciples walk, and so do yours. They eat, as yours do. What is the difference?” The great teacher answered, “This is the difference. My disciples </w:t>
      </w:r>
      <w:r w:rsidRPr="00A12EBB">
        <w:rPr>
          <w:rFonts w:cstheme="minorHAnsi"/>
          <w:i/>
        </w:rPr>
        <w:t>know</w:t>
      </w:r>
      <w:r w:rsidRPr="00A12EBB">
        <w:rPr>
          <w:rFonts w:cstheme="minorHAnsi"/>
        </w:rPr>
        <w:t xml:space="preserve"> that they are walking and they </w:t>
      </w:r>
      <w:r w:rsidRPr="00A12EBB">
        <w:rPr>
          <w:rFonts w:cstheme="minorHAnsi"/>
          <w:i/>
        </w:rPr>
        <w:t>know</w:t>
      </w:r>
      <w:r w:rsidRPr="00A12EBB">
        <w:rPr>
          <w:rFonts w:cstheme="minorHAnsi"/>
        </w:rPr>
        <w:t xml:space="preserve"> that they are eating.”</w:t>
      </w:r>
      <w:r w:rsidRPr="00A12EBB">
        <w:rPr>
          <w:rStyle w:val="EndnoteReference"/>
          <w:rFonts w:cstheme="minorHAnsi"/>
        </w:rPr>
        <w:endnoteReference w:id="2"/>
      </w:r>
      <w:r w:rsidRPr="00A12EBB">
        <w:rPr>
          <w:rFonts w:cstheme="minorHAnsi"/>
        </w:rPr>
        <w:t xml:space="preserve"> By this he meant that his disciples were consciously aware of their movements and choices. They had learned to stop damaging things, forgetting things, going on autopilot, and messing things up, because they had learned the habit of allowing nothing to pass without a certain amount of conscious attention. We can learn to live like that</w:t>
      </w:r>
      <w:r w:rsidR="00FA71C7" w:rsidRPr="00A12EBB">
        <w:rPr>
          <w:rFonts w:cstheme="minorHAnsi"/>
        </w:rPr>
        <w:t>,</w:t>
      </w:r>
      <w:r w:rsidRPr="00A12EBB">
        <w:rPr>
          <w:rFonts w:cstheme="minorHAnsi"/>
        </w:rPr>
        <w:t xml:space="preserve"> too.</w:t>
      </w:r>
    </w:p>
    <w:p w14:paraId="75D1F477" w14:textId="77777777" w:rsidR="00893088" w:rsidRPr="00A12EBB" w:rsidRDefault="00893088" w:rsidP="00CC2B62">
      <w:pPr>
        <w:spacing w:after="0" w:line="240" w:lineRule="auto"/>
        <w:jc w:val="both"/>
        <w:rPr>
          <w:rFonts w:cstheme="minorHAnsi"/>
        </w:rPr>
      </w:pPr>
    </w:p>
    <w:p w14:paraId="129C7D42" w14:textId="5013AE8E" w:rsidR="00893088" w:rsidRPr="00A12EBB" w:rsidRDefault="00AE4C9A" w:rsidP="00CC2B62">
      <w:pPr>
        <w:tabs>
          <w:tab w:val="right" w:pos="9360"/>
        </w:tabs>
        <w:spacing w:after="0" w:line="240" w:lineRule="auto"/>
        <w:jc w:val="both"/>
        <w:rPr>
          <w:rFonts w:cstheme="minorHAnsi"/>
        </w:rPr>
      </w:pPr>
      <w:r w:rsidRPr="00A12EBB">
        <w:rPr>
          <w:rFonts w:cstheme="minorHAnsi"/>
        </w:rPr>
        <w:t xml:space="preserve">Let’s practice the </w:t>
      </w:r>
      <w:r w:rsidR="00690927" w:rsidRPr="00A12EBB">
        <w:rPr>
          <w:rFonts w:cstheme="minorHAnsi"/>
          <w:b/>
        </w:rPr>
        <w:t>Maranatha</w:t>
      </w:r>
      <w:r w:rsidR="00690927" w:rsidRPr="00A12EBB">
        <w:rPr>
          <w:rFonts w:cstheme="minorHAnsi"/>
        </w:rPr>
        <w:t xml:space="preserve"> </w:t>
      </w:r>
      <w:r w:rsidR="00690927" w:rsidRPr="00A12EBB">
        <w:rPr>
          <w:rFonts w:cstheme="minorHAnsi"/>
          <w:b/>
        </w:rPr>
        <w:t>Meditation</w:t>
      </w:r>
      <w:r w:rsidRPr="00A12EBB">
        <w:rPr>
          <w:rFonts w:cstheme="minorHAnsi"/>
        </w:rPr>
        <w:t>.</w:t>
      </w:r>
      <w:r w:rsidR="00CC0D59" w:rsidRPr="00A12EBB">
        <w:rPr>
          <w:rStyle w:val="EndnoteReference"/>
          <w:rFonts w:cstheme="minorHAnsi"/>
        </w:rPr>
        <w:endnoteReference w:id="3"/>
      </w:r>
      <w:r w:rsidR="00CC0D59" w:rsidRPr="00A12EBB">
        <w:rPr>
          <w:rFonts w:cstheme="minorHAnsi"/>
        </w:rPr>
        <w:t xml:space="preserve"> </w:t>
      </w:r>
    </w:p>
    <w:p w14:paraId="1E1C4C7D" w14:textId="77777777" w:rsidR="001F00A6" w:rsidRPr="00A12EBB" w:rsidRDefault="001F00A6" w:rsidP="00CC2B62">
      <w:pPr>
        <w:tabs>
          <w:tab w:val="right" w:pos="9360"/>
        </w:tabs>
        <w:spacing w:after="0" w:line="240" w:lineRule="auto"/>
        <w:jc w:val="both"/>
        <w:rPr>
          <w:rFonts w:cstheme="minorHAnsi"/>
        </w:rPr>
      </w:pPr>
    </w:p>
    <w:p w14:paraId="3534B031" w14:textId="337D71D7" w:rsidR="00690927" w:rsidRPr="00A12EBB" w:rsidRDefault="00F17C72" w:rsidP="00CC2B62">
      <w:pPr>
        <w:widowControl w:val="0"/>
        <w:tabs>
          <w:tab w:val="right" w:pos="9360"/>
        </w:tabs>
        <w:spacing w:after="0" w:line="240" w:lineRule="auto"/>
        <w:jc w:val="both"/>
        <w:rPr>
          <w:rFonts w:cstheme="minorHAnsi"/>
        </w:rPr>
      </w:pPr>
      <w:r w:rsidRPr="00A12EBB">
        <w:rPr>
          <w:rFonts w:cstheme="minorHAnsi"/>
        </w:rPr>
        <w:tab/>
      </w:r>
      <w:r w:rsidR="00690927" w:rsidRPr="00A12EBB">
        <w:rPr>
          <w:rFonts w:cstheme="minorHAnsi"/>
        </w:rPr>
        <w:t xml:space="preserve">Begin by sitting still and as upright as you can. Breathe as you lightly close your eyes. </w:t>
      </w:r>
      <w:r w:rsidR="00690927" w:rsidRPr="00A12EBB">
        <w:rPr>
          <w:rFonts w:cstheme="minorHAnsi"/>
          <w:i/>
        </w:rPr>
        <w:t>(Pause)</w:t>
      </w:r>
      <w:r w:rsidR="00690927" w:rsidRPr="00A12EBB">
        <w:rPr>
          <w:rFonts w:cstheme="minorHAnsi"/>
        </w:rPr>
        <w:t xml:space="preserve"> Your mind </w:t>
      </w:r>
      <w:r w:rsidR="009A394A" w:rsidRPr="00A12EBB">
        <w:rPr>
          <w:rFonts w:cstheme="minorHAnsi"/>
        </w:rPr>
        <w:t>may not be focused right now, but</w:t>
      </w:r>
      <w:r w:rsidR="00690927" w:rsidRPr="00A12EBB">
        <w:rPr>
          <w:rFonts w:cstheme="minorHAnsi"/>
        </w:rPr>
        <w:t xml:space="preserve"> </w:t>
      </w:r>
      <w:r w:rsidR="00BA4E1C" w:rsidRPr="00A12EBB">
        <w:rPr>
          <w:rFonts w:cstheme="minorHAnsi"/>
        </w:rPr>
        <w:t>don’t worry about that</w:t>
      </w:r>
      <w:r w:rsidR="00690927" w:rsidRPr="00A12EBB">
        <w:rPr>
          <w:rFonts w:cstheme="minorHAnsi"/>
        </w:rPr>
        <w:t xml:space="preserve">. </w:t>
      </w:r>
      <w:r w:rsidR="00121138" w:rsidRPr="00A12EBB">
        <w:rPr>
          <w:rFonts w:cstheme="minorHAnsi"/>
        </w:rPr>
        <w:t>It’s</w:t>
      </w:r>
      <w:r w:rsidR="00690927" w:rsidRPr="00A12EBB">
        <w:rPr>
          <w:rFonts w:cstheme="minorHAnsi"/>
        </w:rPr>
        <w:t xml:space="preserve"> better to try to meditate and to do it imperfectly than to give up meditation because you can’t do it without some frustration. Meditation is a discipline that requires training and practice. Be kind to yourself as a learner</w:t>
      </w:r>
      <w:r w:rsidR="00D84822" w:rsidRPr="00A12EBB">
        <w:rPr>
          <w:rFonts w:cstheme="minorHAnsi"/>
        </w:rPr>
        <w:t>.</w:t>
      </w:r>
    </w:p>
    <w:p w14:paraId="415820E4" w14:textId="77777777" w:rsidR="00D84822" w:rsidRPr="00A12EBB" w:rsidRDefault="00D84822" w:rsidP="00CC2B62">
      <w:pPr>
        <w:widowControl w:val="0"/>
        <w:spacing w:after="0" w:line="240" w:lineRule="auto"/>
        <w:jc w:val="both"/>
        <w:rPr>
          <w:rFonts w:cstheme="minorHAnsi"/>
        </w:rPr>
      </w:pPr>
    </w:p>
    <w:p w14:paraId="6CF2A38A" w14:textId="0FFC553D" w:rsidR="00BB7DB6" w:rsidRPr="00A12EBB" w:rsidRDefault="002871D3" w:rsidP="00CC2B62">
      <w:pPr>
        <w:widowControl w:val="0"/>
        <w:spacing w:after="0" w:line="240" w:lineRule="auto"/>
        <w:jc w:val="both"/>
        <w:rPr>
          <w:rFonts w:cstheme="minorHAnsi"/>
        </w:rPr>
      </w:pPr>
      <w:r w:rsidRPr="00A12EBB">
        <w:rPr>
          <w:rFonts w:cstheme="minorHAnsi"/>
        </w:rPr>
        <w:t>Continue</w:t>
      </w:r>
      <w:r w:rsidR="00D023F5" w:rsidRPr="00A12EBB">
        <w:rPr>
          <w:rFonts w:cstheme="minorHAnsi"/>
        </w:rPr>
        <w:t xml:space="preserve"> your mindful observation of</w:t>
      </w:r>
      <w:r w:rsidRPr="00A12EBB">
        <w:rPr>
          <w:rFonts w:cstheme="minorHAnsi"/>
        </w:rPr>
        <w:t xml:space="preserve"> the breath as </w:t>
      </w:r>
      <w:r w:rsidR="008063F2" w:rsidRPr="00A12EBB">
        <w:rPr>
          <w:rFonts w:cstheme="minorHAnsi"/>
        </w:rPr>
        <w:t xml:space="preserve">within yourself you begin to say </w:t>
      </w:r>
      <w:r w:rsidRPr="00A12EBB">
        <w:rPr>
          <w:rFonts w:cstheme="minorHAnsi"/>
        </w:rPr>
        <w:t xml:space="preserve">the </w:t>
      </w:r>
      <w:r w:rsidR="00690927" w:rsidRPr="00A12EBB">
        <w:rPr>
          <w:rFonts w:cstheme="minorHAnsi"/>
        </w:rPr>
        <w:t>word MAA-RAA-NAA-THAA. If your mind wanders, gently draw it back to the word</w:t>
      </w:r>
      <w:r w:rsidRPr="00A12EBB">
        <w:rPr>
          <w:rFonts w:cstheme="minorHAnsi"/>
        </w:rPr>
        <w:t xml:space="preserve"> and the breath</w:t>
      </w:r>
      <w:r w:rsidR="00D023F5" w:rsidRPr="00A12EBB">
        <w:rPr>
          <w:rFonts w:cstheme="minorHAnsi"/>
        </w:rPr>
        <w:t xml:space="preserve">. </w:t>
      </w:r>
      <w:r w:rsidR="00690927" w:rsidRPr="00A12EBB">
        <w:rPr>
          <w:rFonts w:cstheme="minorHAnsi"/>
          <w:i/>
        </w:rPr>
        <w:t xml:space="preserve">(Pause) </w:t>
      </w:r>
      <w:r w:rsidR="00690927" w:rsidRPr="00A12EBB">
        <w:rPr>
          <w:rFonts w:cstheme="minorHAnsi"/>
        </w:rPr>
        <w:t>To help you endure</w:t>
      </w:r>
      <w:r w:rsidR="002E5117" w:rsidRPr="00A12EBB">
        <w:rPr>
          <w:rFonts w:cstheme="minorHAnsi"/>
        </w:rPr>
        <w:t>,</w:t>
      </w:r>
      <w:r w:rsidR="00690927" w:rsidRPr="00A12EBB">
        <w:rPr>
          <w:rFonts w:cstheme="minorHAnsi"/>
        </w:rPr>
        <w:t xml:space="preserve"> I will remind you of the word once during our </w:t>
      </w:r>
      <w:r w:rsidR="00CC2B62" w:rsidRPr="00A12EBB">
        <w:rPr>
          <w:rFonts w:cstheme="minorHAnsi"/>
        </w:rPr>
        <w:t>three-minute</w:t>
      </w:r>
      <w:r w:rsidR="00690927" w:rsidRPr="00A12EBB">
        <w:rPr>
          <w:rFonts w:cstheme="minorHAnsi"/>
        </w:rPr>
        <w:t xml:space="preserve"> meditation. Begin</w:t>
      </w:r>
      <w:r w:rsidR="002E5117" w:rsidRPr="00A12EBB">
        <w:rPr>
          <w:rFonts w:cstheme="minorHAnsi"/>
        </w:rPr>
        <w:t>,</w:t>
      </w:r>
      <w:r w:rsidR="00690927" w:rsidRPr="00A12EBB">
        <w:rPr>
          <w:rFonts w:cstheme="minorHAnsi"/>
        </w:rPr>
        <w:t xml:space="preserve"> and relax into the word as you breathe.</w:t>
      </w:r>
      <w:r w:rsidR="00690927" w:rsidRPr="00A12EBB">
        <w:rPr>
          <w:rFonts w:cstheme="minorHAnsi"/>
          <w:i/>
        </w:rPr>
        <w:t xml:space="preserve"> (Pause for 3 minutes with a reminder </w:t>
      </w:r>
      <w:r w:rsidR="00FA71C7" w:rsidRPr="00A12EBB">
        <w:rPr>
          <w:rFonts w:cstheme="minorHAnsi"/>
          <w:i/>
        </w:rPr>
        <w:t xml:space="preserve">of the word </w:t>
      </w:r>
      <w:r w:rsidR="00690927" w:rsidRPr="00A12EBB">
        <w:rPr>
          <w:rFonts w:cstheme="minorHAnsi"/>
          <w:i/>
        </w:rPr>
        <w:t>after 1.5 minutes)</w:t>
      </w:r>
      <w:r w:rsidR="00BB7DB6" w:rsidRPr="00A12EBB">
        <w:rPr>
          <w:rFonts w:cstheme="minorHAnsi"/>
        </w:rPr>
        <w:t xml:space="preserve"> </w:t>
      </w:r>
    </w:p>
    <w:p w14:paraId="3378E7BC" w14:textId="77777777" w:rsidR="00BB7DB6" w:rsidRPr="00A12EBB" w:rsidRDefault="00BB7DB6" w:rsidP="00CC2B62">
      <w:pPr>
        <w:widowControl w:val="0"/>
        <w:spacing w:after="0" w:line="240" w:lineRule="auto"/>
        <w:jc w:val="both"/>
        <w:rPr>
          <w:rFonts w:cstheme="minorHAnsi"/>
        </w:rPr>
      </w:pPr>
    </w:p>
    <w:p w14:paraId="405EE1DA" w14:textId="0673FE93" w:rsidR="00CD1F1B" w:rsidRPr="00A12EBB" w:rsidRDefault="0014061D" w:rsidP="009B01A2">
      <w:pPr>
        <w:spacing w:after="0" w:line="240" w:lineRule="auto"/>
        <w:jc w:val="both"/>
        <w:rPr>
          <w:rFonts w:cstheme="minorHAnsi"/>
        </w:rPr>
      </w:pPr>
      <w:r w:rsidRPr="00A12EBB">
        <w:rPr>
          <w:rFonts w:cstheme="minorHAnsi"/>
        </w:rPr>
        <w:t xml:space="preserve">And pause. </w:t>
      </w:r>
      <w:r w:rsidR="001C1768" w:rsidRPr="00A12EBB">
        <w:rPr>
          <w:rFonts w:cstheme="minorHAnsi"/>
        </w:rPr>
        <w:t xml:space="preserve">Your </w:t>
      </w:r>
      <w:r w:rsidR="00BB7DB6" w:rsidRPr="00A12EBB">
        <w:rPr>
          <w:rFonts w:cstheme="minorHAnsi"/>
        </w:rPr>
        <w:t xml:space="preserve">breath </w:t>
      </w:r>
      <w:r w:rsidR="00D023F5" w:rsidRPr="00A12EBB">
        <w:rPr>
          <w:rFonts w:cstheme="minorHAnsi"/>
        </w:rPr>
        <w:t>can</w:t>
      </w:r>
      <w:r w:rsidR="00BB7DB6" w:rsidRPr="00A12EBB">
        <w:rPr>
          <w:rFonts w:cstheme="minorHAnsi"/>
        </w:rPr>
        <w:t xml:space="preserve"> function as</w:t>
      </w:r>
      <w:r w:rsidR="00D023F5" w:rsidRPr="00A12EBB">
        <w:rPr>
          <w:rFonts w:cstheme="minorHAnsi"/>
        </w:rPr>
        <w:t xml:space="preserve"> an anchor to bring you into a</w:t>
      </w:r>
      <w:r w:rsidR="00BB7DB6" w:rsidRPr="00A12EBB">
        <w:rPr>
          <w:rFonts w:cstheme="minorHAnsi"/>
        </w:rPr>
        <w:t xml:space="preserve"> present</w:t>
      </w:r>
      <w:r w:rsidR="00D023F5" w:rsidRPr="00A12EBB">
        <w:rPr>
          <w:rFonts w:cstheme="minorHAnsi"/>
        </w:rPr>
        <w:t xml:space="preserve"> </w:t>
      </w:r>
      <w:r w:rsidR="009A394A" w:rsidRPr="00A12EBB">
        <w:rPr>
          <w:rFonts w:cstheme="minorHAnsi"/>
        </w:rPr>
        <w:t xml:space="preserve">state of awareness </w:t>
      </w:r>
      <w:r w:rsidR="00D023F5" w:rsidRPr="00A12EBB">
        <w:rPr>
          <w:rFonts w:cstheme="minorHAnsi"/>
        </w:rPr>
        <w:t>without judgment</w:t>
      </w:r>
      <w:r w:rsidR="00BB7DB6" w:rsidRPr="00A12EBB">
        <w:rPr>
          <w:rFonts w:cstheme="minorHAnsi"/>
        </w:rPr>
        <w:t>.</w:t>
      </w:r>
      <w:r w:rsidRPr="00A12EBB">
        <w:rPr>
          <w:rFonts w:cstheme="minorHAnsi"/>
        </w:rPr>
        <w:t xml:space="preserve"> </w:t>
      </w:r>
      <w:r w:rsidR="0062353B" w:rsidRPr="00A12EBB">
        <w:rPr>
          <w:rFonts w:cstheme="minorHAnsi"/>
        </w:rPr>
        <w:t xml:space="preserve">The </w:t>
      </w:r>
      <w:r w:rsidR="00D023F5" w:rsidRPr="00A12EBB">
        <w:rPr>
          <w:rFonts w:cstheme="minorHAnsi"/>
          <w:b/>
        </w:rPr>
        <w:t xml:space="preserve">Maranatha </w:t>
      </w:r>
      <w:r w:rsidR="0005556A" w:rsidRPr="00A12EBB">
        <w:rPr>
          <w:rFonts w:cstheme="minorHAnsi"/>
          <w:b/>
        </w:rPr>
        <w:t>M</w:t>
      </w:r>
      <w:r w:rsidR="0062353B" w:rsidRPr="00A12EBB">
        <w:rPr>
          <w:rFonts w:cstheme="minorHAnsi"/>
          <w:b/>
        </w:rPr>
        <w:t>editation</w:t>
      </w:r>
      <w:r w:rsidR="0062353B" w:rsidRPr="00A12EBB">
        <w:rPr>
          <w:rFonts w:cstheme="minorHAnsi"/>
        </w:rPr>
        <w:t xml:space="preserve"> </w:t>
      </w:r>
      <w:r w:rsidR="00D023F5" w:rsidRPr="00A12EBB">
        <w:rPr>
          <w:rFonts w:cstheme="minorHAnsi"/>
        </w:rPr>
        <w:t>trains</w:t>
      </w:r>
      <w:r w:rsidR="002871D3" w:rsidRPr="00A12EBB">
        <w:rPr>
          <w:rFonts w:cstheme="minorHAnsi"/>
        </w:rPr>
        <w:t xml:space="preserve"> </w:t>
      </w:r>
      <w:r w:rsidR="0062353B" w:rsidRPr="00A12EBB">
        <w:rPr>
          <w:rFonts w:cstheme="minorHAnsi"/>
        </w:rPr>
        <w:t xml:space="preserve">your mind </w:t>
      </w:r>
      <w:r w:rsidR="00D023F5" w:rsidRPr="00A12EBB">
        <w:rPr>
          <w:rFonts w:cstheme="minorHAnsi"/>
        </w:rPr>
        <w:t>to stop dashing around out of fear</w:t>
      </w:r>
      <w:r w:rsidR="002D1962" w:rsidRPr="00A12EBB">
        <w:rPr>
          <w:rFonts w:cstheme="minorHAnsi"/>
        </w:rPr>
        <w:t xml:space="preserve"> or euphoria</w:t>
      </w:r>
      <w:r w:rsidR="00D023F5" w:rsidRPr="00A12EBB">
        <w:rPr>
          <w:rFonts w:cstheme="minorHAnsi"/>
        </w:rPr>
        <w:t>.</w:t>
      </w:r>
      <w:r w:rsidR="002871D3" w:rsidRPr="00A12EBB">
        <w:rPr>
          <w:rFonts w:cstheme="minorHAnsi"/>
        </w:rPr>
        <w:t xml:space="preserve"> </w:t>
      </w:r>
      <w:r w:rsidR="0062353B" w:rsidRPr="00A12EBB">
        <w:rPr>
          <w:rFonts w:cstheme="minorHAnsi"/>
        </w:rPr>
        <w:lastRenderedPageBreak/>
        <w:t xml:space="preserve">You </w:t>
      </w:r>
      <w:r w:rsidR="00523358" w:rsidRPr="00A12EBB">
        <w:rPr>
          <w:rFonts w:cstheme="minorHAnsi"/>
        </w:rPr>
        <w:t>learn</w:t>
      </w:r>
      <w:r w:rsidR="0062353B" w:rsidRPr="00A12EBB">
        <w:rPr>
          <w:rFonts w:cstheme="minorHAnsi"/>
        </w:rPr>
        <w:t xml:space="preserve"> </w:t>
      </w:r>
      <w:r w:rsidR="002871D3" w:rsidRPr="00A12EBB">
        <w:rPr>
          <w:rFonts w:cstheme="minorHAnsi"/>
        </w:rPr>
        <w:t xml:space="preserve">to take charge of </w:t>
      </w:r>
      <w:r w:rsidR="00A3493A" w:rsidRPr="00A12EBB">
        <w:rPr>
          <w:rFonts w:cstheme="minorHAnsi"/>
        </w:rPr>
        <w:t xml:space="preserve">your </w:t>
      </w:r>
      <w:r w:rsidR="0062353B" w:rsidRPr="00A12EBB">
        <w:rPr>
          <w:rFonts w:cstheme="minorHAnsi"/>
        </w:rPr>
        <w:t>body</w:t>
      </w:r>
      <w:r w:rsidR="00A3493A" w:rsidRPr="00A12EBB">
        <w:rPr>
          <w:rFonts w:cstheme="minorHAnsi"/>
        </w:rPr>
        <w:t xml:space="preserve"> and </w:t>
      </w:r>
      <w:r w:rsidR="007525AA" w:rsidRPr="00A12EBB">
        <w:rPr>
          <w:rFonts w:cstheme="minorHAnsi"/>
        </w:rPr>
        <w:t xml:space="preserve">your </w:t>
      </w:r>
      <w:r w:rsidR="00A3493A" w:rsidRPr="00A12EBB">
        <w:rPr>
          <w:rFonts w:cstheme="minorHAnsi"/>
        </w:rPr>
        <w:t>mind</w:t>
      </w:r>
      <w:r w:rsidR="0062353B" w:rsidRPr="00A12EBB">
        <w:rPr>
          <w:rFonts w:cstheme="minorHAnsi"/>
        </w:rPr>
        <w:t xml:space="preserve"> </w:t>
      </w:r>
      <w:r w:rsidR="002871D3" w:rsidRPr="00A12EBB">
        <w:rPr>
          <w:rFonts w:cstheme="minorHAnsi"/>
        </w:rPr>
        <w:t xml:space="preserve">when </w:t>
      </w:r>
      <w:r w:rsidR="008063F2" w:rsidRPr="00A12EBB">
        <w:rPr>
          <w:rFonts w:cstheme="minorHAnsi"/>
        </w:rPr>
        <w:t xml:space="preserve">your </w:t>
      </w:r>
      <w:r w:rsidR="002871D3" w:rsidRPr="00A12EBB">
        <w:rPr>
          <w:rFonts w:cstheme="minorHAnsi"/>
        </w:rPr>
        <w:t xml:space="preserve">Idol Self feels </w:t>
      </w:r>
      <w:r w:rsidR="002D1962" w:rsidRPr="00A12EBB">
        <w:rPr>
          <w:rFonts w:cstheme="minorHAnsi"/>
        </w:rPr>
        <w:t>the compelling need to fulfill its search for glory.</w:t>
      </w:r>
      <w:r w:rsidR="002871D3" w:rsidRPr="00A12EBB">
        <w:rPr>
          <w:rFonts w:cstheme="minorHAnsi"/>
        </w:rPr>
        <w:t xml:space="preserve"> </w:t>
      </w:r>
    </w:p>
    <w:p w14:paraId="1B6AA289" w14:textId="77777777" w:rsidR="002D1962" w:rsidRPr="00A12EBB" w:rsidRDefault="002D1962" w:rsidP="00CC2B62">
      <w:pPr>
        <w:widowControl w:val="0"/>
        <w:spacing w:after="0" w:line="240" w:lineRule="auto"/>
        <w:jc w:val="both"/>
        <w:rPr>
          <w:rFonts w:cstheme="minorHAnsi"/>
        </w:rPr>
      </w:pPr>
    </w:p>
    <w:p w14:paraId="306756A9" w14:textId="4BBDFD36" w:rsidR="00CD1F1B" w:rsidRPr="00A12EBB" w:rsidRDefault="002C7025" w:rsidP="00CC2B62">
      <w:pPr>
        <w:spacing w:after="0" w:line="240" w:lineRule="auto"/>
        <w:jc w:val="both"/>
        <w:rPr>
          <w:rFonts w:cstheme="minorHAnsi"/>
        </w:rPr>
      </w:pPr>
      <w:r w:rsidRPr="00A12EBB">
        <w:rPr>
          <w:rFonts w:cstheme="minorHAnsi"/>
        </w:rPr>
        <w:t>Our hymn and prayer</w:t>
      </w:r>
      <w:r w:rsidR="000532FD" w:rsidRPr="00A12EBB">
        <w:rPr>
          <w:rFonts w:cstheme="minorHAnsi"/>
        </w:rPr>
        <w:t xml:space="preserve"> is </w:t>
      </w:r>
      <w:r w:rsidR="000936E2" w:rsidRPr="00A12EBB">
        <w:rPr>
          <w:rFonts w:cstheme="minorHAnsi"/>
          <w:i/>
        </w:rPr>
        <w:t>Teach Me Thy Way</w:t>
      </w:r>
      <w:r w:rsidR="009E08E5" w:rsidRPr="00A12EBB">
        <w:rPr>
          <w:rFonts w:cstheme="minorHAnsi"/>
          <w:i/>
        </w:rPr>
        <w:t>, O Lord</w:t>
      </w:r>
      <w:r w:rsidR="009E08E5" w:rsidRPr="00A12EBB">
        <w:rPr>
          <w:rFonts w:cstheme="minorHAnsi"/>
        </w:rPr>
        <w:t>.</w:t>
      </w:r>
    </w:p>
    <w:p w14:paraId="0D5DBFEA" w14:textId="77777777" w:rsidR="002F6EC7" w:rsidRPr="00A12EBB" w:rsidRDefault="002F6EC7" w:rsidP="00CC2B62">
      <w:pPr>
        <w:spacing w:after="0" w:line="240" w:lineRule="auto"/>
        <w:jc w:val="both"/>
        <w:rPr>
          <w:rFonts w:cstheme="minorHAnsi"/>
        </w:rPr>
      </w:pPr>
    </w:p>
    <w:p w14:paraId="07745FEC" w14:textId="1466C390" w:rsidR="00CD1F1B" w:rsidRPr="00A12EBB" w:rsidRDefault="002C7025" w:rsidP="00CC2B62">
      <w:pPr>
        <w:spacing w:after="0" w:line="240" w:lineRule="auto"/>
        <w:jc w:val="center"/>
        <w:rPr>
          <w:rFonts w:cstheme="minorHAnsi"/>
        </w:rPr>
      </w:pPr>
      <w:r w:rsidRPr="00A12EBB">
        <w:rPr>
          <w:rFonts w:cstheme="minorHAnsi"/>
        </w:rPr>
        <w:t>Long as my life shall last, teach me Thy way!</w:t>
      </w:r>
    </w:p>
    <w:p w14:paraId="1690A200" w14:textId="77777777" w:rsidR="00CD1F1B" w:rsidRPr="00A12EBB" w:rsidRDefault="002C7025" w:rsidP="00CC2B62">
      <w:pPr>
        <w:spacing w:after="0" w:line="240" w:lineRule="auto"/>
        <w:jc w:val="center"/>
        <w:rPr>
          <w:rFonts w:cstheme="minorHAnsi"/>
        </w:rPr>
      </w:pPr>
      <w:r w:rsidRPr="00A12EBB">
        <w:rPr>
          <w:rFonts w:cstheme="minorHAnsi"/>
        </w:rPr>
        <w:t>Where’er my lot be cast, teach me Thy way!</w:t>
      </w:r>
    </w:p>
    <w:p w14:paraId="45A3957E" w14:textId="77777777" w:rsidR="00CD1F1B" w:rsidRPr="00A12EBB" w:rsidRDefault="002C7025" w:rsidP="00CC2B62">
      <w:pPr>
        <w:spacing w:after="0" w:line="240" w:lineRule="auto"/>
        <w:jc w:val="center"/>
        <w:rPr>
          <w:rFonts w:cstheme="minorHAnsi"/>
        </w:rPr>
      </w:pPr>
      <w:r w:rsidRPr="00A12EBB">
        <w:rPr>
          <w:rFonts w:cstheme="minorHAnsi"/>
        </w:rPr>
        <w:t>Until the race is run, until the journey’s done,</w:t>
      </w:r>
    </w:p>
    <w:p w14:paraId="2FAAE528" w14:textId="4C076B1C" w:rsidR="002C7025" w:rsidRPr="00A12EBB" w:rsidRDefault="002C7025" w:rsidP="00CC2B62">
      <w:pPr>
        <w:spacing w:after="0" w:line="240" w:lineRule="auto"/>
        <w:jc w:val="center"/>
        <w:rPr>
          <w:rFonts w:cstheme="minorHAnsi"/>
        </w:rPr>
      </w:pPr>
      <w:r w:rsidRPr="00A12EBB">
        <w:rPr>
          <w:rFonts w:cstheme="minorHAnsi"/>
        </w:rPr>
        <w:t>Until the crown is won, teach me Thy way!</w:t>
      </w:r>
      <w:r w:rsidR="006D5659" w:rsidRPr="00A12EBB">
        <w:rPr>
          <w:rStyle w:val="EndnoteReference"/>
          <w:rFonts w:cstheme="minorHAnsi"/>
        </w:rPr>
        <w:t xml:space="preserve"> </w:t>
      </w:r>
      <w:r w:rsidR="006D5659" w:rsidRPr="00A12EBB">
        <w:rPr>
          <w:rStyle w:val="EndnoteReference"/>
          <w:rFonts w:cstheme="minorHAnsi"/>
        </w:rPr>
        <w:endnoteReference w:id="4"/>
      </w:r>
    </w:p>
    <w:p w14:paraId="311B6933" w14:textId="77777777" w:rsidR="002F6EC7" w:rsidRPr="00A12EBB" w:rsidRDefault="002F6EC7" w:rsidP="00CC2B62">
      <w:pPr>
        <w:spacing w:after="0" w:line="240" w:lineRule="auto"/>
        <w:jc w:val="both"/>
        <w:rPr>
          <w:rFonts w:cstheme="minorHAnsi"/>
        </w:rPr>
      </w:pPr>
    </w:p>
    <w:p w14:paraId="4A25F5F7" w14:textId="77777777" w:rsidR="009A394A" w:rsidRPr="00A12EBB" w:rsidRDefault="009A394A" w:rsidP="00CC2B62">
      <w:pPr>
        <w:spacing w:after="0" w:line="240" w:lineRule="auto"/>
        <w:jc w:val="both"/>
        <w:rPr>
          <w:rFonts w:cstheme="minorHAnsi"/>
        </w:rPr>
      </w:pPr>
      <w:r w:rsidRPr="00A12EBB">
        <w:rPr>
          <w:rFonts w:cstheme="minorHAnsi"/>
        </w:rPr>
        <w:t>Take a deep breath.</w:t>
      </w:r>
    </w:p>
    <w:p w14:paraId="7100DDB2" w14:textId="77777777" w:rsidR="00214BB3" w:rsidRPr="00A12EBB" w:rsidRDefault="00214BB3" w:rsidP="00214BB3">
      <w:pPr>
        <w:spacing w:after="0" w:line="240" w:lineRule="auto"/>
        <w:jc w:val="both"/>
        <w:rPr>
          <w:i/>
        </w:rPr>
      </w:pPr>
      <w:bookmarkStart w:id="3" w:name="OLE_LINK3"/>
      <w:r w:rsidRPr="00A12EBB">
        <w:rPr>
          <w:i/>
        </w:rPr>
        <w:t>(If time permits, ask, “Does anyone have comments or questions about this training?”)</w:t>
      </w:r>
    </w:p>
    <w:bookmarkEnd w:id="3"/>
    <w:p w14:paraId="6A40E9C8" w14:textId="77777777" w:rsidR="00893088" w:rsidRPr="00A12EBB" w:rsidRDefault="00893088" w:rsidP="00CC2B62">
      <w:pPr>
        <w:spacing w:after="0" w:line="240" w:lineRule="auto"/>
        <w:jc w:val="both"/>
        <w:rPr>
          <w:rFonts w:cstheme="minorHAnsi"/>
        </w:rPr>
      </w:pPr>
    </w:p>
    <w:p w14:paraId="57557DF0" w14:textId="77777777" w:rsidR="00285B9A" w:rsidRPr="00A12EBB" w:rsidRDefault="000936E2" w:rsidP="00CC2B62">
      <w:pPr>
        <w:spacing w:after="0" w:line="240" w:lineRule="auto"/>
        <w:jc w:val="both"/>
        <w:rPr>
          <w:rFonts w:cstheme="minorHAnsi"/>
          <w:b/>
        </w:rPr>
      </w:pPr>
      <w:r w:rsidRPr="00A12EBB">
        <w:rPr>
          <w:rFonts w:cstheme="minorHAnsi"/>
          <w:b/>
        </w:rPr>
        <w:t>0:</w:t>
      </w:r>
      <w:r w:rsidR="002871D3" w:rsidRPr="00A12EBB">
        <w:rPr>
          <w:rFonts w:cstheme="minorHAnsi"/>
          <w:b/>
        </w:rPr>
        <w:t>20</w:t>
      </w:r>
      <w:r w:rsidR="00285B9A" w:rsidRPr="00A12EBB">
        <w:rPr>
          <w:rFonts w:cstheme="minorHAnsi"/>
          <w:b/>
        </w:rPr>
        <w:tab/>
        <w:t>KARIS CONFESSION</w:t>
      </w:r>
    </w:p>
    <w:p w14:paraId="05CD49B1" w14:textId="77777777" w:rsidR="00893088" w:rsidRPr="00A12EBB" w:rsidRDefault="00893088" w:rsidP="00CC2B62">
      <w:pPr>
        <w:spacing w:after="0" w:line="240" w:lineRule="auto"/>
        <w:jc w:val="both"/>
        <w:rPr>
          <w:rFonts w:cstheme="minorHAnsi"/>
          <w:b/>
        </w:rPr>
      </w:pPr>
    </w:p>
    <w:p w14:paraId="2F90B530" w14:textId="24361C35" w:rsidR="00285B9A" w:rsidRPr="00A12EBB" w:rsidRDefault="00007DF0" w:rsidP="00CC2B62">
      <w:pPr>
        <w:spacing w:after="0" w:line="240" w:lineRule="auto"/>
        <w:jc w:val="both"/>
        <w:rPr>
          <w:rFonts w:cstheme="minorHAnsi"/>
          <w:b/>
        </w:rPr>
      </w:pPr>
      <w:r w:rsidRPr="00A12EBB">
        <w:rPr>
          <w:rFonts w:cstheme="minorHAnsi"/>
          <w:b/>
        </w:rPr>
        <w:t>0:</w:t>
      </w:r>
      <w:r w:rsidR="002871D3" w:rsidRPr="00A12EBB">
        <w:rPr>
          <w:rFonts w:cstheme="minorHAnsi"/>
          <w:b/>
        </w:rPr>
        <w:t>21</w:t>
      </w:r>
      <w:r w:rsidR="00285B9A" w:rsidRPr="00A12EBB">
        <w:rPr>
          <w:rFonts w:cstheme="minorHAnsi"/>
          <w:b/>
        </w:rPr>
        <w:tab/>
        <w:t>TOOLBOX</w:t>
      </w:r>
    </w:p>
    <w:p w14:paraId="4AE4E363" w14:textId="77777777" w:rsidR="00C56E47" w:rsidRPr="00A12EBB" w:rsidRDefault="00C56E47" w:rsidP="00CC2B62">
      <w:pPr>
        <w:spacing w:after="0" w:line="240" w:lineRule="auto"/>
        <w:jc w:val="both"/>
        <w:rPr>
          <w:rFonts w:cstheme="minorHAnsi"/>
          <w:b/>
        </w:rPr>
      </w:pPr>
    </w:p>
    <w:p w14:paraId="5D83BA84" w14:textId="02D8FC03" w:rsidR="00CB5D05" w:rsidRPr="00A12EBB" w:rsidRDefault="0062353B" w:rsidP="00CC2B62">
      <w:pPr>
        <w:spacing w:after="0" w:line="240" w:lineRule="auto"/>
        <w:jc w:val="both"/>
        <w:rPr>
          <w:rFonts w:cstheme="minorHAnsi"/>
        </w:rPr>
      </w:pPr>
      <w:r w:rsidRPr="00A12EBB">
        <w:rPr>
          <w:rFonts w:cstheme="minorHAnsi"/>
        </w:rPr>
        <w:t xml:space="preserve">This month we are exploring </w:t>
      </w:r>
      <w:r w:rsidR="00A3493A" w:rsidRPr="00A12EBB">
        <w:rPr>
          <w:rFonts w:cstheme="minorHAnsi"/>
        </w:rPr>
        <w:t xml:space="preserve">KF </w:t>
      </w:r>
      <w:r w:rsidRPr="00A12EBB">
        <w:rPr>
          <w:rFonts w:cstheme="minorHAnsi"/>
        </w:rPr>
        <w:t>Confession 2</w:t>
      </w:r>
      <w:r w:rsidR="00CB5D05" w:rsidRPr="00A12EBB">
        <w:rPr>
          <w:rFonts w:cstheme="minorHAnsi"/>
        </w:rPr>
        <w:t>:</w:t>
      </w:r>
    </w:p>
    <w:p w14:paraId="2197501E" w14:textId="77777777" w:rsidR="00CB5D05" w:rsidRPr="00A12EBB" w:rsidRDefault="00CB5D05" w:rsidP="00CC2B62">
      <w:pPr>
        <w:spacing w:after="0" w:line="240" w:lineRule="auto"/>
        <w:jc w:val="both"/>
        <w:rPr>
          <w:rFonts w:cstheme="minorHAnsi"/>
        </w:rPr>
      </w:pPr>
    </w:p>
    <w:p w14:paraId="44E95388" w14:textId="5E70AB25" w:rsidR="0062353B" w:rsidRPr="00A12EBB" w:rsidRDefault="0062353B" w:rsidP="00CC2B62">
      <w:pPr>
        <w:spacing w:after="0" w:line="240" w:lineRule="auto"/>
        <w:jc w:val="center"/>
        <w:rPr>
          <w:rFonts w:cstheme="minorHAnsi"/>
        </w:rPr>
      </w:pPr>
      <w:r w:rsidRPr="00A12EBB">
        <w:rPr>
          <w:rFonts w:cstheme="minorHAnsi"/>
        </w:rPr>
        <w:t>We abandoned the glory that was ours</w:t>
      </w:r>
      <w:r w:rsidR="00EB254D" w:rsidRPr="00A12EBB">
        <w:rPr>
          <w:rFonts w:cstheme="minorHAnsi"/>
        </w:rPr>
        <w:t>,</w:t>
      </w:r>
      <w:r w:rsidRPr="00A12EBB">
        <w:rPr>
          <w:rFonts w:cstheme="minorHAnsi"/>
        </w:rPr>
        <w:t xml:space="preserve"> </w:t>
      </w:r>
      <w:r w:rsidR="00AC637F" w:rsidRPr="00A12EBB">
        <w:rPr>
          <w:rFonts w:cstheme="minorHAnsi"/>
        </w:rPr>
        <w:t>designed for us by the Creator.</w:t>
      </w:r>
    </w:p>
    <w:p w14:paraId="463670EE" w14:textId="77777777" w:rsidR="00893088" w:rsidRPr="00A12EBB" w:rsidRDefault="00893088" w:rsidP="00CC2B62">
      <w:pPr>
        <w:spacing w:after="0" w:line="240" w:lineRule="auto"/>
        <w:jc w:val="both"/>
        <w:rPr>
          <w:rFonts w:cstheme="minorHAnsi"/>
        </w:rPr>
      </w:pPr>
      <w:bookmarkStart w:id="4" w:name="_Hlk514244070"/>
    </w:p>
    <w:p w14:paraId="10723764" w14:textId="37A88CC4" w:rsidR="00ED1781" w:rsidRPr="00A12EBB" w:rsidRDefault="00ED1781" w:rsidP="00CC2B62">
      <w:pPr>
        <w:spacing w:after="0" w:line="240" w:lineRule="auto"/>
        <w:jc w:val="both"/>
        <w:rPr>
          <w:rFonts w:cstheme="minorHAnsi"/>
          <w:color w:val="000000"/>
        </w:rPr>
      </w:pPr>
      <w:r w:rsidRPr="00A12EBB">
        <w:rPr>
          <w:rFonts w:cstheme="minorHAnsi"/>
          <w:color w:val="000000"/>
        </w:rPr>
        <w:t xml:space="preserve">Over the past few weeks, we have been looking at the </w:t>
      </w:r>
      <w:r w:rsidRPr="00A12EBB">
        <w:rPr>
          <w:rFonts w:cstheme="minorHAnsi"/>
          <w:b/>
          <w:color w:val="000000"/>
        </w:rPr>
        <w:t>Two Paths Flowchart</w:t>
      </w:r>
      <w:r w:rsidRPr="00A12EBB">
        <w:rPr>
          <w:rFonts w:cstheme="minorHAnsi"/>
          <w:color w:val="000000"/>
        </w:rPr>
        <w:t>. This tool helps us think through how we</w:t>
      </w:r>
      <w:r w:rsidR="00ED1490" w:rsidRPr="00A12EBB">
        <w:rPr>
          <w:rFonts w:cstheme="minorHAnsi"/>
          <w:color w:val="000000"/>
        </w:rPr>
        <w:t>,</w:t>
      </w:r>
      <w:r w:rsidRPr="00A12EBB">
        <w:rPr>
          <w:rFonts w:cstheme="minorHAnsi"/>
          <w:color w:val="000000"/>
        </w:rPr>
        <w:t xml:space="preserve"> or others</w:t>
      </w:r>
      <w:r w:rsidR="00ED1490" w:rsidRPr="00A12EBB">
        <w:rPr>
          <w:rFonts w:cstheme="minorHAnsi"/>
          <w:color w:val="000000"/>
        </w:rPr>
        <w:t>,</w:t>
      </w:r>
      <w:r w:rsidRPr="00A12EBB">
        <w:rPr>
          <w:rFonts w:cstheme="minorHAnsi"/>
          <w:color w:val="000000"/>
        </w:rPr>
        <w:t xml:space="preserve"> are handling an event. If we have taken the judgment path, we have reacted with fear, but it might not feel like fear at the time. Fear might feel like fatigue, rage, or an addictive compulsion. When examining </w:t>
      </w:r>
      <w:r w:rsidR="002E7DD2" w:rsidRPr="00A12EBB">
        <w:rPr>
          <w:rFonts w:cstheme="minorHAnsi"/>
          <w:color w:val="000000"/>
        </w:rPr>
        <w:t>y</w:t>
      </w:r>
      <w:r w:rsidRPr="00A12EBB">
        <w:rPr>
          <w:rFonts w:cstheme="minorHAnsi"/>
          <w:color w:val="000000"/>
        </w:rPr>
        <w:t xml:space="preserve">our experiences and reactions, it is important to remember that the event itself is not causing the fear. The event is only revealing the fear that is already there, the fear that you already carry. </w:t>
      </w:r>
      <w:r w:rsidR="008024A5" w:rsidRPr="00A12EBB">
        <w:rPr>
          <w:rFonts w:cstheme="minorHAnsi"/>
          <w:color w:val="000000"/>
        </w:rPr>
        <w:t>I</w:t>
      </w:r>
      <w:r w:rsidRPr="00A12EBB">
        <w:rPr>
          <w:rFonts w:cstheme="minorHAnsi"/>
          <w:color w:val="000000"/>
        </w:rPr>
        <w:t xml:space="preserve"> </w:t>
      </w:r>
      <w:r w:rsidR="008024A5" w:rsidRPr="00A12EBB">
        <w:rPr>
          <w:rFonts w:cstheme="minorHAnsi"/>
          <w:color w:val="000000"/>
        </w:rPr>
        <w:t>have</w:t>
      </w:r>
      <w:r w:rsidRPr="00A12EBB">
        <w:rPr>
          <w:rFonts w:cstheme="minorHAnsi"/>
          <w:color w:val="000000"/>
        </w:rPr>
        <w:t xml:space="preserve"> designed </w:t>
      </w:r>
      <w:r w:rsidR="009C1AB2">
        <w:rPr>
          <w:rFonts w:cstheme="minorHAnsi"/>
          <w:color w:val="000000"/>
        </w:rPr>
        <w:t>a</w:t>
      </w:r>
      <w:r w:rsidR="009C1AB2" w:rsidRPr="00A12EBB">
        <w:rPr>
          <w:rFonts w:cstheme="minorHAnsi"/>
          <w:color w:val="000000"/>
        </w:rPr>
        <w:t xml:space="preserve"> </w:t>
      </w:r>
      <w:r w:rsidRPr="00A12EBB">
        <w:rPr>
          <w:rFonts w:cstheme="minorHAnsi"/>
          <w:color w:val="000000"/>
        </w:rPr>
        <w:t xml:space="preserve">guide called the </w:t>
      </w:r>
      <w:r w:rsidRPr="00A12EBB">
        <w:rPr>
          <w:rFonts w:cstheme="minorHAnsi"/>
          <w:b/>
          <w:color w:val="000000"/>
        </w:rPr>
        <w:t>Two Paths Worksheet</w:t>
      </w:r>
      <w:r w:rsidRPr="00A12EBB">
        <w:rPr>
          <w:rFonts w:cstheme="minorHAnsi"/>
          <w:color w:val="000000"/>
        </w:rPr>
        <w:t xml:space="preserve"> to help you apply the flowchart to an event. You might like to print it out and explore it this week.</w:t>
      </w:r>
    </w:p>
    <w:bookmarkEnd w:id="4"/>
    <w:p w14:paraId="455DA2FB" w14:textId="686FC0E0" w:rsidR="007B603B" w:rsidRPr="00A12EBB" w:rsidRDefault="007B603B" w:rsidP="00CC2B62">
      <w:pPr>
        <w:spacing w:after="0" w:line="240" w:lineRule="auto"/>
        <w:jc w:val="both"/>
        <w:rPr>
          <w:rFonts w:cstheme="minorHAnsi"/>
          <w:color w:val="000000"/>
        </w:rPr>
      </w:pPr>
    </w:p>
    <w:p w14:paraId="21EC90A7" w14:textId="2B9206A9" w:rsidR="00533014" w:rsidRPr="00A12EBB" w:rsidRDefault="00533014" w:rsidP="00CC2B62">
      <w:pPr>
        <w:spacing w:after="0" w:line="240" w:lineRule="auto"/>
        <w:jc w:val="both"/>
        <w:rPr>
          <w:rFonts w:cstheme="minorHAnsi"/>
        </w:rPr>
      </w:pPr>
      <w:bookmarkStart w:id="5" w:name="_Hlk514244084"/>
      <w:r w:rsidRPr="00A12EBB">
        <w:rPr>
          <w:rFonts w:cstheme="minorHAnsi"/>
        </w:rPr>
        <w:t xml:space="preserve">Without training, we default to the path of judgment when threatened. We </w:t>
      </w:r>
      <w:r w:rsidR="0015775A" w:rsidRPr="00A12EBB">
        <w:rPr>
          <w:rFonts w:cstheme="minorHAnsi"/>
        </w:rPr>
        <w:t xml:space="preserve">are then unable to </w:t>
      </w:r>
      <w:r w:rsidRPr="00A12EBB">
        <w:rPr>
          <w:rFonts w:cstheme="minorHAnsi"/>
        </w:rPr>
        <w:t xml:space="preserve">think or make a rational choice. We just react, usually in habitual ways, but these habitual reactions are not </w:t>
      </w:r>
      <w:r w:rsidR="00ED1781" w:rsidRPr="00A12EBB">
        <w:rPr>
          <w:rFonts w:cstheme="minorHAnsi"/>
        </w:rPr>
        <w:t>trustworthy. They</w:t>
      </w:r>
      <w:r w:rsidRPr="00A12EBB">
        <w:rPr>
          <w:rFonts w:cstheme="minorHAnsi"/>
        </w:rPr>
        <w:t xml:space="preserve"> are not based on truth or love; they are based on fear</w:t>
      </w:r>
      <w:r w:rsidR="00ED1781" w:rsidRPr="00A12EBB">
        <w:rPr>
          <w:rFonts w:cstheme="minorHAnsi"/>
        </w:rPr>
        <w:t>. When</w:t>
      </w:r>
      <w:r w:rsidRPr="00A12EBB">
        <w:rPr>
          <w:rFonts w:cstheme="minorHAnsi"/>
        </w:rPr>
        <w:t xml:space="preserve"> fear rules our lives, we cannot trust ourselves, nor can others trust us—and God certainly cannot trust us to handle the delicate role of being His ambassadors in this world. So, if we want to become trustworthy, we must unload our fear. </w:t>
      </w:r>
    </w:p>
    <w:bookmarkEnd w:id="5"/>
    <w:p w14:paraId="22473C99" w14:textId="77777777" w:rsidR="00533014" w:rsidRPr="00A12EBB" w:rsidRDefault="00533014" w:rsidP="00CC2B62">
      <w:pPr>
        <w:spacing w:after="0" w:line="240" w:lineRule="auto"/>
        <w:jc w:val="both"/>
        <w:rPr>
          <w:rFonts w:cstheme="minorHAnsi"/>
          <w:color w:val="000000"/>
        </w:rPr>
      </w:pPr>
    </w:p>
    <w:p w14:paraId="01F866FF" w14:textId="74DCAB0F" w:rsidR="002C7025" w:rsidRPr="00A12EBB" w:rsidRDefault="00533014" w:rsidP="00CC2B62">
      <w:pPr>
        <w:spacing w:after="0" w:line="240" w:lineRule="auto"/>
        <w:jc w:val="both"/>
        <w:rPr>
          <w:rFonts w:cstheme="minorHAnsi"/>
          <w:color w:val="000000"/>
        </w:rPr>
      </w:pPr>
      <w:bookmarkStart w:id="6" w:name="_Hlk514244138"/>
      <w:r w:rsidRPr="00A12EBB">
        <w:rPr>
          <w:rFonts w:cstheme="minorHAnsi"/>
          <w:color w:val="000000"/>
        </w:rPr>
        <w:t>As we learn</w:t>
      </w:r>
      <w:r w:rsidR="00AF1E22" w:rsidRPr="00A12EBB">
        <w:rPr>
          <w:rFonts w:cstheme="minorHAnsi"/>
          <w:color w:val="000000"/>
        </w:rPr>
        <w:t xml:space="preserve"> to recognize and unload our</w:t>
      </w:r>
      <w:r w:rsidR="002C7A0A" w:rsidRPr="00A12EBB">
        <w:rPr>
          <w:rFonts w:cstheme="minorHAnsi"/>
          <w:color w:val="000000"/>
        </w:rPr>
        <w:t xml:space="preserve"> fears, we become more and more </w:t>
      </w:r>
      <w:r w:rsidR="00AF1E22" w:rsidRPr="00A12EBB">
        <w:rPr>
          <w:rFonts w:cstheme="minorHAnsi"/>
          <w:color w:val="000000"/>
        </w:rPr>
        <w:t>aware</w:t>
      </w:r>
      <w:r w:rsidR="00474AF9" w:rsidRPr="00A12EBB">
        <w:rPr>
          <w:rFonts w:cstheme="minorHAnsi"/>
          <w:color w:val="000000"/>
        </w:rPr>
        <w:t xml:space="preserve"> of the areas where we</w:t>
      </w:r>
      <w:r w:rsidR="002C7A0A" w:rsidRPr="00A12EBB">
        <w:rPr>
          <w:rFonts w:cstheme="minorHAnsi"/>
          <w:color w:val="000000"/>
        </w:rPr>
        <w:t xml:space="preserve"> cannot trust ourselves. You might review the chapter </w:t>
      </w:r>
      <w:r w:rsidR="0015775A" w:rsidRPr="00A12EBB">
        <w:rPr>
          <w:rFonts w:cstheme="minorHAnsi"/>
          <w:color w:val="000000"/>
        </w:rPr>
        <w:t xml:space="preserve">on your Idol type </w:t>
      </w:r>
      <w:r w:rsidR="00662124" w:rsidRPr="00A12EBB">
        <w:rPr>
          <w:rFonts w:cstheme="minorHAnsi"/>
          <w:color w:val="000000"/>
        </w:rPr>
        <w:t>in Dr. Horney’s book</w:t>
      </w:r>
      <w:r w:rsidRPr="00A12EBB">
        <w:rPr>
          <w:rFonts w:cstheme="minorHAnsi"/>
          <w:color w:val="000000"/>
        </w:rPr>
        <w:t>,</w:t>
      </w:r>
      <w:r w:rsidR="006443A9" w:rsidRPr="00A12EBB">
        <w:rPr>
          <w:rFonts w:cstheme="minorHAnsi"/>
          <w:color w:val="000000"/>
        </w:rPr>
        <w:t xml:space="preserve"> as well as</w:t>
      </w:r>
      <w:r w:rsidR="005605AA" w:rsidRPr="00A12EBB">
        <w:rPr>
          <w:rFonts w:cstheme="minorHAnsi"/>
          <w:color w:val="000000"/>
        </w:rPr>
        <w:t xml:space="preserve"> chapters</w:t>
      </w:r>
      <w:r w:rsidR="00A568D2" w:rsidRPr="00A12EBB">
        <w:rPr>
          <w:rFonts w:cstheme="minorHAnsi"/>
          <w:color w:val="000000"/>
        </w:rPr>
        <w:t xml:space="preserve"> </w:t>
      </w:r>
      <w:r w:rsidR="002D1962" w:rsidRPr="00A12EBB">
        <w:rPr>
          <w:rFonts w:cstheme="minorHAnsi"/>
          <w:color w:val="000000"/>
        </w:rPr>
        <w:t>12–16</w:t>
      </w:r>
      <w:r w:rsidRPr="00A12EBB">
        <w:rPr>
          <w:rFonts w:cstheme="minorHAnsi"/>
          <w:color w:val="000000"/>
        </w:rPr>
        <w:t>,</w:t>
      </w:r>
      <w:r w:rsidR="00ED1781" w:rsidRPr="00A12EBB">
        <w:rPr>
          <w:rFonts w:cstheme="minorHAnsi"/>
          <w:color w:val="000000"/>
        </w:rPr>
        <w:t xml:space="preserve"> </w:t>
      </w:r>
      <w:r w:rsidRPr="00A12EBB">
        <w:rPr>
          <w:rFonts w:cstheme="minorHAnsi"/>
          <w:color w:val="000000"/>
        </w:rPr>
        <w:t>to help you identify</w:t>
      </w:r>
      <w:r w:rsidR="002C7025" w:rsidRPr="00A12EBB">
        <w:rPr>
          <w:rFonts w:cstheme="minorHAnsi"/>
          <w:color w:val="000000"/>
        </w:rPr>
        <w:t xml:space="preserve"> the </w:t>
      </w:r>
      <w:r w:rsidR="006B5BDF" w:rsidRPr="00A12EBB">
        <w:rPr>
          <w:rFonts w:cstheme="minorHAnsi"/>
          <w:color w:val="000000"/>
        </w:rPr>
        <w:t xml:space="preserve">situations </w:t>
      </w:r>
      <w:r w:rsidR="00AF1E22" w:rsidRPr="00A12EBB">
        <w:rPr>
          <w:rFonts w:cstheme="minorHAnsi"/>
          <w:color w:val="000000"/>
        </w:rPr>
        <w:t xml:space="preserve">that tempt </w:t>
      </w:r>
      <w:r w:rsidR="00AA6053" w:rsidRPr="00A12EBB">
        <w:rPr>
          <w:rFonts w:cstheme="minorHAnsi"/>
          <w:color w:val="000000"/>
        </w:rPr>
        <w:t>you to</w:t>
      </w:r>
      <w:r w:rsidR="002C7025" w:rsidRPr="00A12EBB">
        <w:rPr>
          <w:rFonts w:cstheme="minorHAnsi"/>
          <w:color w:val="000000"/>
        </w:rPr>
        <w:t xml:space="preserve"> react</w:t>
      </w:r>
      <w:r w:rsidR="00473527" w:rsidRPr="00A12EBB">
        <w:rPr>
          <w:rFonts w:cstheme="minorHAnsi"/>
          <w:color w:val="000000"/>
        </w:rPr>
        <w:t xml:space="preserve"> </w:t>
      </w:r>
      <w:r w:rsidR="00AF1E22" w:rsidRPr="00A12EBB">
        <w:rPr>
          <w:rFonts w:cstheme="minorHAnsi"/>
          <w:color w:val="000000"/>
        </w:rPr>
        <w:t xml:space="preserve">with </w:t>
      </w:r>
      <w:r w:rsidR="002C7025" w:rsidRPr="00A12EBB">
        <w:rPr>
          <w:rFonts w:cstheme="minorHAnsi"/>
          <w:color w:val="000000"/>
        </w:rPr>
        <w:t>fear</w:t>
      </w:r>
      <w:r w:rsidR="006B5BDF" w:rsidRPr="00A12EBB">
        <w:rPr>
          <w:rFonts w:cstheme="minorHAnsi"/>
          <w:color w:val="000000"/>
        </w:rPr>
        <w:t>,</w:t>
      </w:r>
      <w:r w:rsidR="00ED1781" w:rsidRPr="00A12EBB">
        <w:rPr>
          <w:rFonts w:cstheme="minorHAnsi"/>
          <w:color w:val="000000"/>
        </w:rPr>
        <w:t xml:space="preserve"> </w:t>
      </w:r>
      <w:r w:rsidRPr="00A12EBB">
        <w:rPr>
          <w:rFonts w:cstheme="minorHAnsi"/>
          <w:color w:val="000000"/>
        </w:rPr>
        <w:t>making you</w:t>
      </w:r>
      <w:r w:rsidR="00AF1E22" w:rsidRPr="00A12EBB">
        <w:rPr>
          <w:rFonts w:cstheme="minorHAnsi"/>
          <w:color w:val="000000"/>
        </w:rPr>
        <w:t xml:space="preserve"> untrustworthy</w:t>
      </w:r>
      <w:r w:rsidR="002F4380" w:rsidRPr="00A12EBB">
        <w:rPr>
          <w:rFonts w:cstheme="minorHAnsi"/>
          <w:color w:val="000000"/>
        </w:rPr>
        <w:t>.</w:t>
      </w:r>
      <w:r w:rsidR="00CC2B62" w:rsidRPr="00A12EBB">
        <w:rPr>
          <w:rFonts w:cstheme="minorHAnsi"/>
          <w:color w:val="000000"/>
        </w:rPr>
        <w:t xml:space="preserve"> </w:t>
      </w:r>
      <w:r w:rsidR="002C7025" w:rsidRPr="00A12EBB">
        <w:rPr>
          <w:rFonts w:cstheme="minorHAnsi"/>
          <w:color w:val="000000"/>
        </w:rPr>
        <w:t>See if</w:t>
      </w:r>
      <w:r w:rsidR="001A07CE" w:rsidRPr="00A12EBB">
        <w:rPr>
          <w:rFonts w:cstheme="minorHAnsi"/>
          <w:color w:val="000000"/>
        </w:rPr>
        <w:t xml:space="preserve"> you can correlate your fears to your Idol type.</w:t>
      </w:r>
      <w:r w:rsidR="002C7025" w:rsidRPr="00A12EBB">
        <w:rPr>
          <w:rFonts w:cstheme="minorHAnsi"/>
          <w:color w:val="000000"/>
        </w:rPr>
        <w:t xml:space="preserve"> Look those fears in the face and </w:t>
      </w:r>
      <w:r w:rsidR="006443A9" w:rsidRPr="00A12EBB">
        <w:rPr>
          <w:rFonts w:cstheme="minorHAnsi"/>
          <w:color w:val="000000"/>
        </w:rPr>
        <w:t>observe</w:t>
      </w:r>
      <w:r w:rsidR="00075C9E" w:rsidRPr="00A12EBB">
        <w:rPr>
          <w:rFonts w:cstheme="minorHAnsi"/>
          <w:color w:val="000000"/>
        </w:rPr>
        <w:t xml:space="preserve"> how your Idol perpetuates </w:t>
      </w:r>
      <w:r w:rsidR="0054644E" w:rsidRPr="00A12EBB">
        <w:rPr>
          <w:rFonts w:cstheme="minorHAnsi"/>
          <w:color w:val="000000"/>
        </w:rPr>
        <w:t>them</w:t>
      </w:r>
      <w:r w:rsidR="002C7025" w:rsidRPr="00A12EBB">
        <w:rPr>
          <w:rFonts w:cstheme="minorHAnsi"/>
          <w:color w:val="000000"/>
        </w:rPr>
        <w:t xml:space="preserve"> in order to</w:t>
      </w:r>
      <w:r w:rsidR="00075513" w:rsidRPr="00A12EBB">
        <w:rPr>
          <w:rFonts w:cstheme="minorHAnsi"/>
          <w:color w:val="000000"/>
        </w:rPr>
        <w:t xml:space="preserve"> </w:t>
      </w:r>
      <w:r w:rsidR="00912180" w:rsidRPr="00A12EBB">
        <w:rPr>
          <w:rFonts w:cstheme="minorHAnsi"/>
          <w:color w:val="000000"/>
        </w:rPr>
        <w:t>hold</w:t>
      </w:r>
      <w:r w:rsidR="00075513" w:rsidRPr="00A12EBB">
        <w:rPr>
          <w:rFonts w:cstheme="minorHAnsi"/>
          <w:color w:val="000000"/>
        </w:rPr>
        <w:t xml:space="preserve"> </w:t>
      </w:r>
      <w:r w:rsidR="002C7025" w:rsidRPr="00A12EBB">
        <w:rPr>
          <w:rFonts w:cstheme="minorHAnsi"/>
          <w:color w:val="000000"/>
        </w:rPr>
        <w:t xml:space="preserve">you </w:t>
      </w:r>
      <w:r w:rsidR="006443A9" w:rsidRPr="00A12EBB">
        <w:rPr>
          <w:rFonts w:cstheme="minorHAnsi"/>
          <w:color w:val="000000"/>
        </w:rPr>
        <w:t xml:space="preserve">in </w:t>
      </w:r>
      <w:r w:rsidR="004864D2" w:rsidRPr="00A12EBB">
        <w:rPr>
          <w:rFonts w:cstheme="minorHAnsi"/>
          <w:color w:val="000000"/>
        </w:rPr>
        <w:t xml:space="preserve">a persistently </w:t>
      </w:r>
      <w:r w:rsidR="006443A9" w:rsidRPr="00A12EBB">
        <w:rPr>
          <w:rFonts w:cstheme="minorHAnsi"/>
          <w:color w:val="000000"/>
        </w:rPr>
        <w:t>reactive state</w:t>
      </w:r>
      <w:r w:rsidR="005E59E5" w:rsidRPr="00A12EBB">
        <w:rPr>
          <w:rFonts w:cstheme="minorHAnsi"/>
          <w:color w:val="000000"/>
        </w:rPr>
        <w:t xml:space="preserve">. </w:t>
      </w:r>
      <w:r w:rsidR="00EA4497" w:rsidRPr="00A12EBB">
        <w:rPr>
          <w:rFonts w:cstheme="minorHAnsi"/>
          <w:color w:val="000000"/>
        </w:rPr>
        <w:t>Your</w:t>
      </w:r>
      <w:r w:rsidR="00AE4C9A" w:rsidRPr="00A12EBB">
        <w:rPr>
          <w:rFonts w:cstheme="minorHAnsi"/>
          <w:color w:val="000000"/>
        </w:rPr>
        <w:t xml:space="preserve"> </w:t>
      </w:r>
      <w:r w:rsidR="00AF1E22" w:rsidRPr="00A12EBB">
        <w:rPr>
          <w:rFonts w:cstheme="minorHAnsi"/>
          <w:color w:val="000000"/>
        </w:rPr>
        <w:t xml:space="preserve">fear </w:t>
      </w:r>
      <w:r w:rsidR="00AE4C9A" w:rsidRPr="00A12EBB">
        <w:rPr>
          <w:rFonts w:cstheme="minorHAnsi"/>
          <w:color w:val="000000"/>
        </w:rPr>
        <w:t xml:space="preserve">reactions are based on your personal </w:t>
      </w:r>
      <w:r w:rsidR="001610AB" w:rsidRPr="00A12EBB">
        <w:rPr>
          <w:rFonts w:cstheme="minorHAnsi"/>
          <w:color w:val="000000"/>
        </w:rPr>
        <w:t>l</w:t>
      </w:r>
      <w:r w:rsidR="00AE4C9A" w:rsidRPr="00A12EBB">
        <w:rPr>
          <w:rFonts w:cstheme="minorHAnsi"/>
          <w:color w:val="000000"/>
        </w:rPr>
        <w:t xml:space="preserve">aw, </w:t>
      </w:r>
      <w:r w:rsidR="00CB5D05" w:rsidRPr="00A12EBB">
        <w:rPr>
          <w:rFonts w:cstheme="minorHAnsi"/>
          <w:color w:val="000000"/>
        </w:rPr>
        <w:t xml:space="preserve">your </w:t>
      </w:r>
      <w:r w:rsidR="001610AB" w:rsidRPr="00A12EBB">
        <w:rPr>
          <w:rFonts w:cstheme="minorHAnsi"/>
          <w:color w:val="000000"/>
        </w:rPr>
        <w:t>“</w:t>
      </w:r>
      <w:r w:rsidR="00AE4C9A" w:rsidRPr="00A12EBB">
        <w:rPr>
          <w:rFonts w:cstheme="minorHAnsi"/>
          <w:color w:val="000000"/>
        </w:rPr>
        <w:t>Ten C</w:t>
      </w:r>
      <w:r w:rsidR="002C7025" w:rsidRPr="00A12EBB">
        <w:rPr>
          <w:rFonts w:cstheme="minorHAnsi"/>
          <w:color w:val="000000"/>
        </w:rPr>
        <w:t>ommandments</w:t>
      </w:r>
      <w:r w:rsidR="001610AB" w:rsidRPr="00A12EBB">
        <w:rPr>
          <w:rFonts w:cstheme="minorHAnsi"/>
          <w:color w:val="000000"/>
        </w:rPr>
        <w:t>”</w:t>
      </w:r>
      <w:r w:rsidR="00577D97" w:rsidRPr="00A12EBB">
        <w:rPr>
          <w:rFonts w:cstheme="minorHAnsi"/>
          <w:color w:val="000000"/>
        </w:rPr>
        <w:t>.</w:t>
      </w:r>
      <w:r w:rsidR="0090718F" w:rsidRPr="00A12EBB">
        <w:rPr>
          <w:rFonts w:cstheme="minorHAnsi"/>
          <w:color w:val="000000"/>
        </w:rPr>
        <w:t xml:space="preserve"> They</w:t>
      </w:r>
      <w:r w:rsidR="006443A9" w:rsidRPr="00A12EBB">
        <w:rPr>
          <w:rFonts w:cstheme="minorHAnsi"/>
          <w:color w:val="000000"/>
        </w:rPr>
        <w:t xml:space="preserve"> are the</w:t>
      </w:r>
      <w:r w:rsidR="002C7025" w:rsidRPr="00A12EBB">
        <w:rPr>
          <w:rFonts w:cstheme="minorHAnsi"/>
          <w:color w:val="000000"/>
        </w:rPr>
        <w:t xml:space="preserve"> </w:t>
      </w:r>
      <w:r w:rsidR="00873BED" w:rsidRPr="00A12EBB">
        <w:rPr>
          <w:rFonts w:cstheme="minorHAnsi"/>
          <w:color w:val="000000"/>
        </w:rPr>
        <w:t>s</w:t>
      </w:r>
      <w:r w:rsidR="002C7025" w:rsidRPr="00A12EBB">
        <w:rPr>
          <w:rFonts w:cstheme="minorHAnsi"/>
          <w:color w:val="000000"/>
        </w:rPr>
        <w:t>houlds</w:t>
      </w:r>
      <w:r w:rsidR="00873BED" w:rsidRPr="00A12EBB">
        <w:rPr>
          <w:rFonts w:cstheme="minorHAnsi"/>
          <w:color w:val="000000"/>
        </w:rPr>
        <w:t>, t</w:t>
      </w:r>
      <w:r w:rsidR="004F6142" w:rsidRPr="00A12EBB">
        <w:rPr>
          <w:rFonts w:cstheme="minorHAnsi"/>
          <w:color w:val="000000"/>
        </w:rPr>
        <w:t>aboos,</w:t>
      </w:r>
      <w:r w:rsidR="00873BED" w:rsidRPr="00A12EBB">
        <w:rPr>
          <w:rFonts w:cstheme="minorHAnsi"/>
          <w:color w:val="000000"/>
        </w:rPr>
        <w:t xml:space="preserve"> and c</w:t>
      </w:r>
      <w:r w:rsidR="002C7025" w:rsidRPr="00A12EBB">
        <w:rPr>
          <w:rFonts w:cstheme="minorHAnsi"/>
          <w:color w:val="000000"/>
        </w:rPr>
        <w:t xml:space="preserve">laims that enslave you to the </w:t>
      </w:r>
      <w:r w:rsidR="00873BED" w:rsidRPr="00A12EBB">
        <w:rPr>
          <w:rFonts w:cstheme="minorHAnsi"/>
          <w:color w:val="000000"/>
        </w:rPr>
        <w:t>fear of d</w:t>
      </w:r>
      <w:r w:rsidR="002C7025" w:rsidRPr="00A12EBB">
        <w:rPr>
          <w:rFonts w:cstheme="minorHAnsi"/>
          <w:color w:val="000000"/>
        </w:rPr>
        <w:t xml:space="preserve">eath. </w:t>
      </w:r>
      <w:r w:rsidR="001A07CE" w:rsidRPr="00A12EBB">
        <w:rPr>
          <w:rFonts w:cstheme="minorHAnsi"/>
          <w:color w:val="000000"/>
        </w:rPr>
        <w:t>God’s co</w:t>
      </w:r>
      <w:r w:rsidR="00075C9E" w:rsidRPr="00A12EBB">
        <w:rPr>
          <w:rFonts w:cstheme="minorHAnsi"/>
          <w:color w:val="000000"/>
        </w:rPr>
        <w:t>mmandments are healthy</w:t>
      </w:r>
      <w:r w:rsidR="000E14CB" w:rsidRPr="00A12EBB">
        <w:rPr>
          <w:rFonts w:cstheme="minorHAnsi"/>
          <w:color w:val="000000"/>
        </w:rPr>
        <w:t xml:space="preserve"> and support </w:t>
      </w:r>
      <w:r w:rsidR="001610AB" w:rsidRPr="00A12EBB">
        <w:rPr>
          <w:rFonts w:cstheme="minorHAnsi"/>
          <w:color w:val="000000"/>
        </w:rPr>
        <w:t>y</w:t>
      </w:r>
      <w:r w:rsidR="000E14CB" w:rsidRPr="00A12EBB">
        <w:rPr>
          <w:rFonts w:cstheme="minorHAnsi"/>
          <w:color w:val="000000"/>
        </w:rPr>
        <w:t>our true glory</w:t>
      </w:r>
      <w:r w:rsidR="00075C9E" w:rsidRPr="00A12EBB">
        <w:rPr>
          <w:rFonts w:cstheme="minorHAnsi"/>
          <w:color w:val="000000"/>
        </w:rPr>
        <w:t xml:space="preserve">, but </w:t>
      </w:r>
      <w:r w:rsidR="00BA165E" w:rsidRPr="00A12EBB">
        <w:rPr>
          <w:rFonts w:cstheme="minorHAnsi"/>
          <w:color w:val="000000"/>
        </w:rPr>
        <w:t>y</w:t>
      </w:r>
      <w:r w:rsidR="00075C9E" w:rsidRPr="00A12EBB">
        <w:rPr>
          <w:rFonts w:cstheme="minorHAnsi"/>
          <w:color w:val="000000"/>
        </w:rPr>
        <w:t>our</w:t>
      </w:r>
      <w:r w:rsidR="005E59E5" w:rsidRPr="00A12EBB">
        <w:rPr>
          <w:rFonts w:cstheme="minorHAnsi"/>
          <w:color w:val="000000"/>
        </w:rPr>
        <w:t xml:space="preserve"> </w:t>
      </w:r>
      <w:r w:rsidR="000E14CB" w:rsidRPr="00A12EBB">
        <w:rPr>
          <w:rFonts w:cstheme="minorHAnsi"/>
          <w:color w:val="000000"/>
        </w:rPr>
        <w:t xml:space="preserve">personal </w:t>
      </w:r>
      <w:r w:rsidR="005E59E5" w:rsidRPr="00A12EBB">
        <w:rPr>
          <w:rFonts w:cstheme="minorHAnsi"/>
          <w:color w:val="000000"/>
        </w:rPr>
        <w:t>commandments</w:t>
      </w:r>
      <w:r w:rsidR="001A07CE" w:rsidRPr="00A12EBB">
        <w:rPr>
          <w:rFonts w:cstheme="minorHAnsi"/>
          <w:color w:val="000000"/>
        </w:rPr>
        <w:t xml:space="preserve"> compel </w:t>
      </w:r>
      <w:r w:rsidR="00BA165E" w:rsidRPr="00A12EBB">
        <w:rPr>
          <w:rFonts w:cstheme="minorHAnsi"/>
          <w:color w:val="000000"/>
        </w:rPr>
        <w:t>you</w:t>
      </w:r>
      <w:r w:rsidR="001A07CE" w:rsidRPr="00A12EBB">
        <w:rPr>
          <w:rFonts w:cstheme="minorHAnsi"/>
          <w:color w:val="000000"/>
        </w:rPr>
        <w:t xml:space="preserve"> to save </w:t>
      </w:r>
      <w:r w:rsidR="00BA165E" w:rsidRPr="00A12EBB">
        <w:rPr>
          <w:rFonts w:cstheme="minorHAnsi"/>
          <w:color w:val="000000"/>
        </w:rPr>
        <w:t>y</w:t>
      </w:r>
      <w:r w:rsidR="00280E41" w:rsidRPr="00A12EBB">
        <w:rPr>
          <w:rFonts w:cstheme="minorHAnsi"/>
          <w:color w:val="000000"/>
        </w:rPr>
        <w:t>our Idol’s life</w:t>
      </w:r>
      <w:r w:rsidR="00AE4C9A" w:rsidRPr="00A12EBB">
        <w:rPr>
          <w:rFonts w:cstheme="minorHAnsi"/>
          <w:color w:val="000000"/>
        </w:rPr>
        <w:t xml:space="preserve"> and</w:t>
      </w:r>
      <w:r w:rsidR="00BA4E1C" w:rsidRPr="00A12EBB">
        <w:rPr>
          <w:rFonts w:cstheme="minorHAnsi"/>
          <w:color w:val="000000"/>
        </w:rPr>
        <w:t>,</w:t>
      </w:r>
      <w:r w:rsidR="00D43694" w:rsidRPr="00A12EBB">
        <w:rPr>
          <w:rFonts w:cstheme="minorHAnsi"/>
          <w:color w:val="000000"/>
        </w:rPr>
        <w:t xml:space="preserve"> with it</w:t>
      </w:r>
      <w:r w:rsidR="00BA4E1C" w:rsidRPr="00A12EBB">
        <w:rPr>
          <w:rFonts w:cstheme="minorHAnsi"/>
          <w:color w:val="000000"/>
        </w:rPr>
        <w:t>,</w:t>
      </w:r>
      <w:r w:rsidR="00AE4C9A" w:rsidRPr="00A12EBB">
        <w:rPr>
          <w:rFonts w:cstheme="minorHAnsi"/>
          <w:color w:val="000000"/>
        </w:rPr>
        <w:t xml:space="preserve"> </w:t>
      </w:r>
      <w:r w:rsidR="00BA165E" w:rsidRPr="00A12EBB">
        <w:rPr>
          <w:rFonts w:cstheme="minorHAnsi"/>
          <w:color w:val="000000"/>
        </w:rPr>
        <w:t>y</w:t>
      </w:r>
      <w:r w:rsidR="00AE4C9A" w:rsidRPr="00A12EBB">
        <w:rPr>
          <w:rFonts w:cstheme="minorHAnsi"/>
          <w:color w:val="000000"/>
        </w:rPr>
        <w:t>our pride</w:t>
      </w:r>
      <w:r w:rsidR="001A07CE" w:rsidRPr="00A12EBB">
        <w:rPr>
          <w:rFonts w:cstheme="minorHAnsi"/>
          <w:color w:val="000000"/>
        </w:rPr>
        <w:t xml:space="preserve">. </w:t>
      </w:r>
      <w:r w:rsidRPr="00A12EBB">
        <w:rPr>
          <w:rFonts w:cstheme="minorHAnsi"/>
          <w:color w:val="000000"/>
        </w:rPr>
        <w:t xml:space="preserve">If </w:t>
      </w:r>
      <w:r w:rsidR="006B5BDF" w:rsidRPr="00A12EBB">
        <w:rPr>
          <w:rFonts w:cstheme="minorHAnsi"/>
          <w:color w:val="000000"/>
        </w:rPr>
        <w:t>you</w:t>
      </w:r>
      <w:r w:rsidRPr="00A12EBB">
        <w:rPr>
          <w:rFonts w:cstheme="minorHAnsi"/>
          <w:color w:val="000000"/>
        </w:rPr>
        <w:t xml:space="preserve"> do not train </w:t>
      </w:r>
      <w:r w:rsidR="006B5BDF" w:rsidRPr="00A12EBB">
        <w:rPr>
          <w:rFonts w:cstheme="minorHAnsi"/>
          <w:color w:val="000000"/>
        </w:rPr>
        <w:t>yourself</w:t>
      </w:r>
      <w:r w:rsidR="00AF1E22" w:rsidRPr="00A12EBB">
        <w:rPr>
          <w:rFonts w:cstheme="minorHAnsi"/>
          <w:color w:val="000000"/>
        </w:rPr>
        <w:t xml:space="preserve">, </w:t>
      </w:r>
      <w:r w:rsidR="006B5BDF" w:rsidRPr="00A12EBB">
        <w:rPr>
          <w:rFonts w:cstheme="minorHAnsi"/>
          <w:color w:val="000000"/>
        </w:rPr>
        <w:t>you</w:t>
      </w:r>
      <w:r w:rsidR="00AF1E22" w:rsidRPr="00A12EBB">
        <w:rPr>
          <w:rFonts w:cstheme="minorHAnsi"/>
          <w:color w:val="000000"/>
        </w:rPr>
        <w:t xml:space="preserve"> will </w:t>
      </w:r>
      <w:r w:rsidR="006B5BDF" w:rsidRPr="00A12EBB">
        <w:rPr>
          <w:rFonts w:cstheme="minorHAnsi"/>
          <w:color w:val="000000"/>
        </w:rPr>
        <w:t xml:space="preserve">not </w:t>
      </w:r>
      <w:r w:rsidRPr="00A12EBB">
        <w:rPr>
          <w:rFonts w:cstheme="minorHAnsi"/>
          <w:color w:val="000000"/>
        </w:rPr>
        <w:t xml:space="preserve">be able to recognize </w:t>
      </w:r>
      <w:r w:rsidR="006B5BDF" w:rsidRPr="00A12EBB">
        <w:rPr>
          <w:rFonts w:cstheme="minorHAnsi"/>
          <w:color w:val="000000"/>
        </w:rPr>
        <w:t>y</w:t>
      </w:r>
      <w:r w:rsidRPr="00A12EBB">
        <w:rPr>
          <w:rFonts w:cstheme="minorHAnsi"/>
          <w:color w:val="000000"/>
        </w:rPr>
        <w:t>our internal legal system</w:t>
      </w:r>
      <w:r w:rsidR="00B303E4" w:rsidRPr="00A12EBB">
        <w:rPr>
          <w:rFonts w:cstheme="minorHAnsi"/>
          <w:color w:val="000000"/>
        </w:rPr>
        <w:t xml:space="preserve">. Your Idol Self needs to keep you blind to your personal commandments so that you will </w:t>
      </w:r>
      <w:r w:rsidR="00A812F3" w:rsidRPr="00A12EBB">
        <w:rPr>
          <w:rFonts w:cstheme="minorHAnsi"/>
          <w:color w:val="000000"/>
        </w:rPr>
        <w:t>unconsciously act upon them by default. In this way</w:t>
      </w:r>
      <w:r w:rsidR="00CC2B62" w:rsidRPr="00A12EBB">
        <w:rPr>
          <w:rFonts w:cstheme="minorHAnsi"/>
          <w:color w:val="000000"/>
        </w:rPr>
        <w:t>,</w:t>
      </w:r>
      <w:r w:rsidR="00A812F3" w:rsidRPr="00A12EBB">
        <w:rPr>
          <w:rFonts w:cstheme="minorHAnsi"/>
          <w:color w:val="000000"/>
        </w:rPr>
        <w:t xml:space="preserve"> the Idol maintains control and </w:t>
      </w:r>
      <w:r w:rsidR="00D35936" w:rsidRPr="00A12EBB">
        <w:rPr>
          <w:rFonts w:cstheme="minorHAnsi"/>
          <w:color w:val="000000"/>
        </w:rPr>
        <w:t xml:space="preserve">keeps </w:t>
      </w:r>
      <w:r w:rsidR="00A812F3" w:rsidRPr="00A12EBB">
        <w:rPr>
          <w:rFonts w:cstheme="minorHAnsi"/>
          <w:color w:val="000000"/>
        </w:rPr>
        <w:t>driv</w:t>
      </w:r>
      <w:r w:rsidR="00D35936" w:rsidRPr="00A12EBB">
        <w:rPr>
          <w:rFonts w:cstheme="minorHAnsi"/>
          <w:color w:val="000000"/>
        </w:rPr>
        <w:t>ing</w:t>
      </w:r>
      <w:r w:rsidR="00A812F3" w:rsidRPr="00A12EBB">
        <w:rPr>
          <w:rFonts w:cstheme="minorHAnsi"/>
          <w:color w:val="000000"/>
        </w:rPr>
        <w:t xml:space="preserve"> you down the path of judgment</w:t>
      </w:r>
      <w:r w:rsidR="00EA4497" w:rsidRPr="00A12EBB">
        <w:rPr>
          <w:rFonts w:cstheme="minorHAnsi"/>
          <w:color w:val="000000"/>
        </w:rPr>
        <w:t xml:space="preserve"> </w:t>
      </w:r>
      <w:r w:rsidR="006B5BDF" w:rsidRPr="00A12EBB">
        <w:rPr>
          <w:rFonts w:cstheme="minorHAnsi"/>
          <w:color w:val="000000"/>
        </w:rPr>
        <w:t xml:space="preserve">toward its </w:t>
      </w:r>
      <w:r w:rsidR="006B5BDF" w:rsidRPr="00A12EBB">
        <w:rPr>
          <w:rFonts w:cstheme="minorHAnsi"/>
          <w:color w:val="000000"/>
        </w:rPr>
        <w:lastRenderedPageBreak/>
        <w:t xml:space="preserve">idealized glory. </w:t>
      </w:r>
      <w:r w:rsidR="005E59E5" w:rsidRPr="00A12EBB">
        <w:rPr>
          <w:rFonts w:cstheme="minorHAnsi"/>
          <w:color w:val="000000"/>
        </w:rPr>
        <w:t xml:space="preserve">You </w:t>
      </w:r>
      <w:r w:rsidRPr="00A12EBB">
        <w:rPr>
          <w:rFonts w:cstheme="minorHAnsi"/>
          <w:color w:val="000000"/>
        </w:rPr>
        <w:t xml:space="preserve">are in KF because you </w:t>
      </w:r>
      <w:r w:rsidR="00D35936" w:rsidRPr="00A12EBB">
        <w:rPr>
          <w:rFonts w:cstheme="minorHAnsi"/>
          <w:color w:val="000000"/>
        </w:rPr>
        <w:t xml:space="preserve">now </w:t>
      </w:r>
      <w:r w:rsidRPr="00A12EBB">
        <w:rPr>
          <w:rFonts w:cstheme="minorHAnsi"/>
          <w:color w:val="000000"/>
        </w:rPr>
        <w:t>want</w:t>
      </w:r>
      <w:r w:rsidR="005E59E5" w:rsidRPr="00A12EBB">
        <w:rPr>
          <w:rFonts w:cstheme="minorHAnsi"/>
          <w:color w:val="000000"/>
        </w:rPr>
        <w:t xml:space="preserve"> to </w:t>
      </w:r>
      <w:r w:rsidR="00D43694" w:rsidRPr="00A12EBB">
        <w:rPr>
          <w:rFonts w:cstheme="minorHAnsi"/>
          <w:color w:val="000000"/>
        </w:rPr>
        <w:t>reclaim</w:t>
      </w:r>
      <w:r w:rsidR="005E59E5" w:rsidRPr="00A12EBB">
        <w:rPr>
          <w:rFonts w:cstheme="minorHAnsi"/>
          <w:color w:val="000000"/>
        </w:rPr>
        <w:t xml:space="preserve"> the treasure</w:t>
      </w:r>
      <w:r w:rsidR="002C7025" w:rsidRPr="00A12EBB">
        <w:rPr>
          <w:rFonts w:cstheme="minorHAnsi"/>
          <w:color w:val="000000"/>
        </w:rPr>
        <w:t xml:space="preserve"> of </w:t>
      </w:r>
      <w:r w:rsidR="00280E41" w:rsidRPr="00A12EBB">
        <w:rPr>
          <w:rFonts w:cstheme="minorHAnsi"/>
          <w:color w:val="000000"/>
        </w:rPr>
        <w:t>the glory that has</w:t>
      </w:r>
      <w:r w:rsidR="00EA4497" w:rsidRPr="00A12EBB">
        <w:rPr>
          <w:rFonts w:cstheme="minorHAnsi"/>
          <w:color w:val="000000"/>
        </w:rPr>
        <w:t xml:space="preserve"> been </w:t>
      </w:r>
      <w:r w:rsidR="00A812F3" w:rsidRPr="00A12EBB">
        <w:rPr>
          <w:rFonts w:cstheme="minorHAnsi"/>
          <w:color w:val="000000"/>
        </w:rPr>
        <w:t>stolen</w:t>
      </w:r>
      <w:r w:rsidR="002C7025" w:rsidRPr="00A12EBB">
        <w:rPr>
          <w:rFonts w:cstheme="minorHAnsi"/>
          <w:color w:val="000000"/>
        </w:rPr>
        <w:t xml:space="preserve"> from you by</w:t>
      </w:r>
      <w:r w:rsidR="00AE4C9A" w:rsidRPr="00A12EBB">
        <w:rPr>
          <w:rFonts w:cstheme="minorHAnsi"/>
          <w:color w:val="000000"/>
        </w:rPr>
        <w:t xml:space="preserve"> </w:t>
      </w:r>
      <w:r w:rsidR="00D43694" w:rsidRPr="00A12EBB">
        <w:rPr>
          <w:rFonts w:cstheme="minorHAnsi"/>
          <w:color w:val="000000"/>
        </w:rPr>
        <w:t xml:space="preserve">your </w:t>
      </w:r>
      <w:r w:rsidR="00AE4C9A" w:rsidRPr="00A12EBB">
        <w:rPr>
          <w:rFonts w:cstheme="minorHAnsi"/>
          <w:color w:val="000000"/>
        </w:rPr>
        <w:t>Idol’s</w:t>
      </w:r>
      <w:r w:rsidR="002C7025" w:rsidRPr="00A12EBB">
        <w:rPr>
          <w:rFonts w:cstheme="minorHAnsi"/>
          <w:color w:val="000000"/>
        </w:rPr>
        <w:t xml:space="preserve"> fear.</w:t>
      </w:r>
      <w:r w:rsidR="00326C27" w:rsidRPr="00A12EBB">
        <w:rPr>
          <w:rFonts w:cstheme="minorHAnsi"/>
          <w:color w:val="000000"/>
        </w:rPr>
        <w:t xml:space="preserve"> </w:t>
      </w:r>
    </w:p>
    <w:p w14:paraId="3D31F2EA" w14:textId="77777777" w:rsidR="003944E6" w:rsidRPr="00A12EBB" w:rsidRDefault="003944E6" w:rsidP="00CC2B62">
      <w:pPr>
        <w:spacing w:after="0" w:line="240" w:lineRule="auto"/>
        <w:jc w:val="both"/>
        <w:rPr>
          <w:rFonts w:cstheme="minorHAnsi"/>
          <w:color w:val="000000"/>
        </w:rPr>
      </w:pPr>
    </w:p>
    <w:p w14:paraId="293BB624" w14:textId="77777777" w:rsidR="00F602D4" w:rsidRPr="00A12EBB" w:rsidRDefault="00CE36EC" w:rsidP="002D1962">
      <w:pPr>
        <w:widowControl w:val="0"/>
        <w:spacing w:after="0" w:line="240" w:lineRule="auto"/>
        <w:jc w:val="both"/>
        <w:rPr>
          <w:rFonts w:cstheme="minorHAnsi"/>
          <w:color w:val="000000"/>
        </w:rPr>
      </w:pPr>
      <w:bookmarkStart w:id="7" w:name="_Hlk514244174"/>
      <w:bookmarkEnd w:id="6"/>
      <w:r w:rsidRPr="00A12EBB">
        <w:rPr>
          <w:rFonts w:cstheme="minorHAnsi"/>
          <w:color w:val="000000"/>
        </w:rPr>
        <w:t xml:space="preserve">The root of </w:t>
      </w:r>
      <w:r w:rsidR="00D35936" w:rsidRPr="00A12EBB">
        <w:rPr>
          <w:rFonts w:cstheme="minorHAnsi"/>
          <w:color w:val="000000"/>
        </w:rPr>
        <w:t>all</w:t>
      </w:r>
      <w:r w:rsidRPr="00A12EBB">
        <w:rPr>
          <w:rFonts w:cstheme="minorHAnsi"/>
          <w:color w:val="000000"/>
        </w:rPr>
        <w:t xml:space="preserve"> fear is the fear of death</w:t>
      </w:r>
      <w:r w:rsidR="00D35936" w:rsidRPr="00A12EBB">
        <w:rPr>
          <w:rFonts w:cstheme="minorHAnsi"/>
          <w:color w:val="000000"/>
        </w:rPr>
        <w:t xml:space="preserve">. </w:t>
      </w:r>
      <w:r w:rsidR="00756F88" w:rsidRPr="00A12EBB">
        <w:rPr>
          <w:rFonts w:cstheme="minorHAnsi"/>
          <w:color w:val="000000"/>
        </w:rPr>
        <w:t>Over the years</w:t>
      </w:r>
      <w:r w:rsidR="007B603B" w:rsidRPr="00A12EBB">
        <w:rPr>
          <w:rFonts w:cstheme="minorHAnsi"/>
          <w:color w:val="000000"/>
        </w:rPr>
        <w:t>,</w:t>
      </w:r>
      <w:r w:rsidR="00756F88" w:rsidRPr="00A12EBB">
        <w:rPr>
          <w:rFonts w:cstheme="minorHAnsi"/>
          <w:color w:val="000000"/>
        </w:rPr>
        <w:t xml:space="preserve"> </w:t>
      </w:r>
      <w:r w:rsidR="002C7025" w:rsidRPr="00A12EBB">
        <w:rPr>
          <w:rFonts w:cstheme="minorHAnsi"/>
          <w:color w:val="000000"/>
        </w:rPr>
        <w:t xml:space="preserve">I </w:t>
      </w:r>
      <w:r w:rsidR="00756F88" w:rsidRPr="00A12EBB">
        <w:rPr>
          <w:rFonts w:cstheme="minorHAnsi"/>
          <w:color w:val="000000"/>
        </w:rPr>
        <w:t xml:space="preserve">have </w:t>
      </w:r>
      <w:r w:rsidR="00AF1E22" w:rsidRPr="00A12EBB">
        <w:rPr>
          <w:rFonts w:cstheme="minorHAnsi"/>
          <w:color w:val="000000"/>
        </w:rPr>
        <w:t>observed</w:t>
      </w:r>
      <w:r w:rsidR="00EA4497" w:rsidRPr="00A12EBB">
        <w:rPr>
          <w:rFonts w:cstheme="minorHAnsi"/>
          <w:color w:val="000000"/>
        </w:rPr>
        <w:t xml:space="preserve"> </w:t>
      </w:r>
      <w:r w:rsidR="002C7025" w:rsidRPr="00A12EBB">
        <w:rPr>
          <w:rFonts w:cstheme="minorHAnsi"/>
          <w:color w:val="000000"/>
        </w:rPr>
        <w:t xml:space="preserve">that </w:t>
      </w:r>
      <w:r w:rsidR="00D35936" w:rsidRPr="00A12EBB">
        <w:rPr>
          <w:rFonts w:cstheme="minorHAnsi"/>
          <w:color w:val="000000"/>
        </w:rPr>
        <w:t>this fear</w:t>
      </w:r>
      <w:r w:rsidR="00E42B6E" w:rsidRPr="00A12EBB">
        <w:rPr>
          <w:rFonts w:cstheme="minorHAnsi"/>
          <w:color w:val="000000"/>
        </w:rPr>
        <w:t xml:space="preserve"> </w:t>
      </w:r>
      <w:r w:rsidR="002C7025" w:rsidRPr="00A12EBB">
        <w:rPr>
          <w:rFonts w:cstheme="minorHAnsi"/>
          <w:color w:val="000000"/>
        </w:rPr>
        <w:t>fall</w:t>
      </w:r>
      <w:r w:rsidR="000E14CB" w:rsidRPr="00A12EBB">
        <w:rPr>
          <w:rFonts w:cstheme="minorHAnsi"/>
          <w:color w:val="000000"/>
        </w:rPr>
        <w:t>s</w:t>
      </w:r>
      <w:r w:rsidR="002C7025" w:rsidRPr="00A12EBB">
        <w:rPr>
          <w:rFonts w:cstheme="minorHAnsi"/>
          <w:color w:val="000000"/>
        </w:rPr>
        <w:t xml:space="preserve"> into three </w:t>
      </w:r>
      <w:r w:rsidR="004B3F9F" w:rsidRPr="00A12EBB">
        <w:rPr>
          <w:rFonts w:cstheme="minorHAnsi"/>
          <w:color w:val="000000"/>
        </w:rPr>
        <w:t>general</w:t>
      </w:r>
      <w:r w:rsidR="00BA165E" w:rsidRPr="00A12EBB">
        <w:rPr>
          <w:rFonts w:cstheme="minorHAnsi"/>
          <w:color w:val="000000"/>
        </w:rPr>
        <w:t xml:space="preserve"> </w:t>
      </w:r>
      <w:r w:rsidR="002C7025" w:rsidRPr="00A12EBB">
        <w:rPr>
          <w:rFonts w:cstheme="minorHAnsi"/>
          <w:color w:val="000000"/>
        </w:rPr>
        <w:t>categories</w:t>
      </w:r>
      <w:r w:rsidR="00F76832" w:rsidRPr="00A12EBB">
        <w:rPr>
          <w:rFonts w:cstheme="minorHAnsi"/>
          <w:color w:val="000000"/>
        </w:rPr>
        <w:t>:</w:t>
      </w:r>
      <w:r w:rsidR="002C7025" w:rsidRPr="00A12EBB">
        <w:rPr>
          <w:rFonts w:cstheme="minorHAnsi"/>
          <w:color w:val="000000"/>
        </w:rPr>
        <w:t xml:space="preserve"> </w:t>
      </w:r>
      <w:r w:rsidR="00786BAC" w:rsidRPr="00A12EBB">
        <w:rPr>
          <w:rFonts w:cstheme="minorHAnsi"/>
          <w:color w:val="000000"/>
        </w:rPr>
        <w:t xml:space="preserve">the </w:t>
      </w:r>
      <w:r w:rsidR="00075513" w:rsidRPr="00A12EBB">
        <w:rPr>
          <w:rFonts w:cstheme="minorHAnsi"/>
          <w:color w:val="000000"/>
        </w:rPr>
        <w:t>f</w:t>
      </w:r>
      <w:r w:rsidR="00786BAC" w:rsidRPr="00A12EBB">
        <w:rPr>
          <w:rFonts w:cstheme="minorHAnsi"/>
          <w:color w:val="000000"/>
        </w:rPr>
        <w:t xml:space="preserve">ear of </w:t>
      </w:r>
      <w:r w:rsidR="00075513" w:rsidRPr="00A12EBB">
        <w:rPr>
          <w:rFonts w:cstheme="minorHAnsi"/>
          <w:color w:val="000000"/>
        </w:rPr>
        <w:t>s</w:t>
      </w:r>
      <w:r w:rsidR="00786BAC" w:rsidRPr="00A12EBB">
        <w:rPr>
          <w:rFonts w:cstheme="minorHAnsi"/>
          <w:color w:val="000000"/>
        </w:rPr>
        <w:t xml:space="preserve">elf, the </w:t>
      </w:r>
      <w:r w:rsidR="00075513" w:rsidRPr="00A12EBB">
        <w:rPr>
          <w:rFonts w:cstheme="minorHAnsi"/>
          <w:color w:val="000000"/>
        </w:rPr>
        <w:t>f</w:t>
      </w:r>
      <w:r w:rsidR="002C7025" w:rsidRPr="00A12EBB">
        <w:rPr>
          <w:rFonts w:cstheme="minorHAnsi"/>
          <w:color w:val="000000"/>
        </w:rPr>
        <w:t xml:space="preserve">ear </w:t>
      </w:r>
      <w:r w:rsidR="00786BAC" w:rsidRPr="00A12EBB">
        <w:rPr>
          <w:rFonts w:cstheme="minorHAnsi"/>
          <w:color w:val="000000"/>
        </w:rPr>
        <w:t xml:space="preserve">of </w:t>
      </w:r>
      <w:r w:rsidR="00075513" w:rsidRPr="00A12EBB">
        <w:rPr>
          <w:rFonts w:cstheme="minorHAnsi"/>
          <w:color w:val="000000"/>
        </w:rPr>
        <w:t>o</w:t>
      </w:r>
      <w:r w:rsidR="00786BAC" w:rsidRPr="00A12EBB">
        <w:rPr>
          <w:rFonts w:cstheme="minorHAnsi"/>
          <w:color w:val="000000"/>
        </w:rPr>
        <w:t xml:space="preserve">thers, and the </w:t>
      </w:r>
      <w:r w:rsidR="00075513" w:rsidRPr="00A12EBB">
        <w:rPr>
          <w:rFonts w:cstheme="minorHAnsi"/>
          <w:color w:val="000000"/>
        </w:rPr>
        <w:t>f</w:t>
      </w:r>
      <w:r w:rsidR="00786BAC" w:rsidRPr="00A12EBB">
        <w:rPr>
          <w:rFonts w:cstheme="minorHAnsi"/>
          <w:color w:val="000000"/>
        </w:rPr>
        <w:t xml:space="preserve">ear of </w:t>
      </w:r>
      <w:r w:rsidR="00075513" w:rsidRPr="00A12EBB">
        <w:rPr>
          <w:rFonts w:cstheme="minorHAnsi"/>
          <w:color w:val="000000"/>
        </w:rPr>
        <w:t>l</w:t>
      </w:r>
      <w:r w:rsidR="00075C9E" w:rsidRPr="00A12EBB">
        <w:rPr>
          <w:rFonts w:cstheme="minorHAnsi"/>
          <w:color w:val="000000"/>
        </w:rPr>
        <w:t>oss</w:t>
      </w:r>
      <w:r w:rsidR="00912180" w:rsidRPr="00A12EBB">
        <w:rPr>
          <w:rFonts w:cstheme="minorHAnsi"/>
          <w:color w:val="000000"/>
        </w:rPr>
        <w:t xml:space="preserve">, </w:t>
      </w:r>
      <w:r w:rsidR="000E589C" w:rsidRPr="00A12EBB">
        <w:rPr>
          <w:rFonts w:cstheme="minorHAnsi"/>
          <w:color w:val="000000"/>
        </w:rPr>
        <w:t>including</w:t>
      </w:r>
      <w:r w:rsidR="00D35936" w:rsidRPr="00A12EBB">
        <w:rPr>
          <w:rFonts w:cstheme="minorHAnsi"/>
          <w:color w:val="000000"/>
        </w:rPr>
        <w:t xml:space="preserve"> </w:t>
      </w:r>
      <w:r w:rsidR="00912180" w:rsidRPr="00A12EBB">
        <w:rPr>
          <w:rFonts w:cstheme="minorHAnsi"/>
          <w:color w:val="000000"/>
        </w:rPr>
        <w:t xml:space="preserve">the loss of </w:t>
      </w:r>
      <w:r w:rsidR="00E42B6E" w:rsidRPr="00A12EBB">
        <w:rPr>
          <w:rFonts w:cstheme="minorHAnsi"/>
          <w:color w:val="000000"/>
        </w:rPr>
        <w:t xml:space="preserve">control. </w:t>
      </w:r>
      <w:bookmarkStart w:id="8" w:name="_Hlk514688796"/>
      <w:bookmarkEnd w:id="7"/>
    </w:p>
    <w:p w14:paraId="6122A4A2" w14:textId="77777777" w:rsidR="00F602D4" w:rsidRPr="00A12EBB" w:rsidRDefault="00F602D4" w:rsidP="002D1962">
      <w:pPr>
        <w:widowControl w:val="0"/>
        <w:spacing w:after="0" w:line="240" w:lineRule="auto"/>
        <w:jc w:val="both"/>
        <w:rPr>
          <w:rFonts w:cstheme="minorHAnsi"/>
          <w:color w:val="000000"/>
        </w:rPr>
      </w:pPr>
    </w:p>
    <w:p w14:paraId="4001FF05" w14:textId="4BA52303" w:rsidR="00E45EC3" w:rsidRPr="00A12EBB" w:rsidRDefault="005B71E3" w:rsidP="002D1962">
      <w:pPr>
        <w:widowControl w:val="0"/>
        <w:spacing w:after="0" w:line="240" w:lineRule="auto"/>
        <w:jc w:val="both"/>
        <w:rPr>
          <w:rFonts w:cstheme="minorHAnsi"/>
        </w:rPr>
      </w:pPr>
      <w:r w:rsidRPr="00A12EBB">
        <w:rPr>
          <w:rFonts w:cstheme="minorHAnsi"/>
        </w:rPr>
        <w:t xml:space="preserve">First, we fear ourselves. We fear that something </w:t>
      </w:r>
      <w:r w:rsidR="004B3F9F" w:rsidRPr="00A12EBB">
        <w:rPr>
          <w:rFonts w:cstheme="minorHAnsi"/>
        </w:rPr>
        <w:t xml:space="preserve">is </w:t>
      </w:r>
      <w:r w:rsidRPr="00A12EBB">
        <w:rPr>
          <w:rFonts w:cstheme="minorHAnsi"/>
        </w:rPr>
        <w:t>wrong with us and that this fundamental wrongness will inexorably ruin our lives. William James presents the fear of self like this: “The uneasiness, reduced to its simplest terms, is a sense that there is something wrong about us as we naturally stand.”</w:t>
      </w:r>
      <w:r w:rsidRPr="00A12EBB">
        <w:rPr>
          <w:rStyle w:val="EndnoteReference"/>
          <w:rFonts w:cstheme="minorHAnsi"/>
        </w:rPr>
        <w:endnoteReference w:id="5"/>
      </w:r>
      <w:r w:rsidRPr="00A12EBB">
        <w:rPr>
          <w:rFonts w:cstheme="minorHAnsi"/>
        </w:rPr>
        <w:t xml:space="preserve"> We might try to assuage this sense of innate wrongness by judging others and asserting that they are wrong </w:t>
      </w:r>
      <w:r w:rsidR="00FE357B" w:rsidRPr="00A12EBB">
        <w:rPr>
          <w:rFonts w:cstheme="minorHAnsi"/>
        </w:rPr>
        <w:t>so that we can</w:t>
      </w:r>
      <w:r w:rsidRPr="00A12EBB">
        <w:rPr>
          <w:rFonts w:cstheme="minorHAnsi"/>
        </w:rPr>
        <w:t xml:space="preserve"> feel right about ourselves. I believe that we can see this disturbing dynamic in King Saul’s hostility toward David and, also, in Saul of Tarsus’ persecution of the early church. For thousands of years, this wrongness</w:t>
      </w:r>
      <w:r w:rsidR="00BA165E" w:rsidRPr="00A12EBB">
        <w:rPr>
          <w:rFonts w:cstheme="minorHAnsi"/>
        </w:rPr>
        <w:t>,</w:t>
      </w:r>
      <w:r w:rsidRPr="00A12EBB">
        <w:rPr>
          <w:rFonts w:cstheme="minorHAnsi"/>
        </w:rPr>
        <w:t xml:space="preserve"> or flaw</w:t>
      </w:r>
      <w:r w:rsidR="00BA165E" w:rsidRPr="00A12EBB">
        <w:rPr>
          <w:rFonts w:cstheme="minorHAnsi"/>
        </w:rPr>
        <w:t>,</w:t>
      </w:r>
      <w:r w:rsidRPr="00A12EBB">
        <w:rPr>
          <w:rFonts w:cstheme="minorHAnsi"/>
        </w:rPr>
        <w:t xml:space="preserve"> has been agonizingly portrayed in tragic stories and drama. There are many examples of both historical and literary figures who make choices that reveal how</w:t>
      </w:r>
      <w:r w:rsidR="00BA165E" w:rsidRPr="00A12EBB">
        <w:rPr>
          <w:rFonts w:cstheme="minorHAnsi"/>
        </w:rPr>
        <w:t xml:space="preserve"> innately</w:t>
      </w:r>
      <w:r w:rsidRPr="00A12EBB">
        <w:rPr>
          <w:rFonts w:cstheme="minorHAnsi"/>
        </w:rPr>
        <w:t xml:space="preserve"> wrong they are. In the world of literature, this inability to succeed because something is lacking within the hero is called the </w:t>
      </w:r>
      <w:r w:rsidRPr="00A12EBB">
        <w:rPr>
          <w:rFonts w:cstheme="minorHAnsi"/>
          <w:i/>
        </w:rPr>
        <w:t>fatal flaw</w:t>
      </w:r>
      <w:r w:rsidRPr="00A12EBB">
        <w:rPr>
          <w:rFonts w:cstheme="minorHAnsi"/>
        </w:rPr>
        <w:t>.</w:t>
      </w:r>
      <w:r w:rsidR="005B77E5" w:rsidRPr="00A12EBB">
        <w:rPr>
          <w:rFonts w:cstheme="minorHAnsi"/>
        </w:rPr>
        <w:t xml:space="preserve"> The hero’s fatal flaw is something</w:t>
      </w:r>
      <w:r w:rsidR="003944E6" w:rsidRPr="00A12EBB">
        <w:rPr>
          <w:rFonts w:cstheme="minorHAnsi"/>
        </w:rPr>
        <w:t xml:space="preserve"> that we can relate to</w:t>
      </w:r>
      <w:r w:rsidR="005B77E5" w:rsidRPr="00A12EBB">
        <w:rPr>
          <w:rFonts w:cstheme="minorHAnsi"/>
        </w:rPr>
        <w:t>.</w:t>
      </w:r>
      <w:r w:rsidRPr="00A12EBB">
        <w:rPr>
          <w:rFonts w:cstheme="minorHAnsi"/>
        </w:rPr>
        <w:t xml:space="preserve"> </w:t>
      </w:r>
      <w:bookmarkStart w:id="10" w:name="OLE_LINK4"/>
      <w:r w:rsidR="00E45EC3" w:rsidRPr="00A12EBB">
        <w:rPr>
          <w:rFonts w:cstheme="minorHAnsi"/>
        </w:rPr>
        <w:t xml:space="preserve">Deep down, we know that we </w:t>
      </w:r>
      <w:r w:rsidR="005B77E5" w:rsidRPr="00A12EBB">
        <w:rPr>
          <w:rFonts w:cstheme="minorHAnsi"/>
        </w:rPr>
        <w:t>have the power to</w:t>
      </w:r>
      <w:r w:rsidR="00E45EC3" w:rsidRPr="00A12EBB">
        <w:rPr>
          <w:rFonts w:cstheme="minorHAnsi"/>
        </w:rPr>
        <w:t xml:space="preserve"> ruin our</w:t>
      </w:r>
      <w:r w:rsidR="005B77E5" w:rsidRPr="00A12EBB">
        <w:rPr>
          <w:rFonts w:cstheme="minorHAnsi"/>
        </w:rPr>
        <w:t xml:space="preserve"> </w:t>
      </w:r>
      <w:r w:rsidR="00E45EC3" w:rsidRPr="00A12EBB">
        <w:rPr>
          <w:rFonts w:cstheme="minorHAnsi"/>
        </w:rPr>
        <w:t xml:space="preserve">lives, but the most destructive flaw is to believe that we cannot help it. The truth is that we </w:t>
      </w:r>
      <w:r w:rsidR="002D1962" w:rsidRPr="00A12EBB">
        <w:rPr>
          <w:rFonts w:cstheme="minorHAnsi"/>
        </w:rPr>
        <w:t xml:space="preserve">actually </w:t>
      </w:r>
      <w:r w:rsidR="00E45EC3" w:rsidRPr="00A12EBB">
        <w:rPr>
          <w:rFonts w:cstheme="minorHAnsi"/>
        </w:rPr>
        <w:t xml:space="preserve">can make choices that will produce positive outcomes. </w:t>
      </w:r>
    </w:p>
    <w:bookmarkEnd w:id="8"/>
    <w:bookmarkEnd w:id="10"/>
    <w:p w14:paraId="60B64B40" w14:textId="77777777" w:rsidR="000A70C5" w:rsidRPr="00A12EBB" w:rsidRDefault="000A70C5" w:rsidP="00CC2B62">
      <w:pPr>
        <w:spacing w:after="0" w:line="240" w:lineRule="auto"/>
        <w:jc w:val="both"/>
        <w:rPr>
          <w:rFonts w:cstheme="minorHAnsi"/>
        </w:rPr>
      </w:pPr>
    </w:p>
    <w:p w14:paraId="27B1BAEB" w14:textId="5361E1C8" w:rsidR="002C7025" w:rsidRPr="00A12EBB" w:rsidRDefault="002C7025" w:rsidP="00CC2B62">
      <w:pPr>
        <w:spacing w:after="0" w:line="240" w:lineRule="auto"/>
        <w:jc w:val="both"/>
        <w:rPr>
          <w:rFonts w:cstheme="minorHAnsi"/>
          <w:color w:val="000000"/>
        </w:rPr>
      </w:pPr>
      <w:r w:rsidRPr="00A12EBB">
        <w:rPr>
          <w:rFonts w:cstheme="minorHAnsi"/>
          <w:color w:val="000000"/>
        </w:rPr>
        <w:t>This grou</w:t>
      </w:r>
      <w:r w:rsidR="002F4380" w:rsidRPr="00A12EBB">
        <w:rPr>
          <w:rFonts w:cstheme="minorHAnsi"/>
          <w:color w:val="000000"/>
        </w:rPr>
        <w:t xml:space="preserve">p expressed the </w:t>
      </w:r>
      <w:r w:rsidR="00075513" w:rsidRPr="00A12EBB">
        <w:rPr>
          <w:rFonts w:cstheme="minorHAnsi"/>
          <w:color w:val="000000"/>
        </w:rPr>
        <w:t>f</w:t>
      </w:r>
      <w:r w:rsidRPr="00A12EBB">
        <w:rPr>
          <w:rFonts w:cstheme="minorHAnsi"/>
          <w:color w:val="000000"/>
        </w:rPr>
        <w:t xml:space="preserve">ear of </w:t>
      </w:r>
      <w:r w:rsidR="00075513" w:rsidRPr="00A12EBB">
        <w:rPr>
          <w:rFonts w:cstheme="minorHAnsi"/>
        </w:rPr>
        <w:t>s</w:t>
      </w:r>
      <w:r w:rsidR="00786BAC" w:rsidRPr="00A12EBB">
        <w:rPr>
          <w:rFonts w:cstheme="minorHAnsi"/>
        </w:rPr>
        <w:t>elf</w:t>
      </w:r>
      <w:r w:rsidRPr="00A12EBB">
        <w:rPr>
          <w:rFonts w:cstheme="minorHAnsi"/>
        </w:rPr>
        <w:t xml:space="preserve"> in </w:t>
      </w:r>
      <w:r w:rsidR="00CE1104" w:rsidRPr="00A12EBB">
        <w:rPr>
          <w:rFonts w:cstheme="minorHAnsi"/>
        </w:rPr>
        <w:t xml:space="preserve">terms of </w:t>
      </w:r>
      <w:r w:rsidRPr="00A12EBB">
        <w:rPr>
          <w:rFonts w:cstheme="minorHAnsi"/>
        </w:rPr>
        <w:t xml:space="preserve">not knowing </w:t>
      </w:r>
      <w:r w:rsidR="005E59E5" w:rsidRPr="00A12EBB">
        <w:rPr>
          <w:rFonts w:cstheme="minorHAnsi"/>
        </w:rPr>
        <w:t>how to handle thing</w:t>
      </w:r>
      <w:r w:rsidR="0014061D" w:rsidRPr="00A12EBB">
        <w:rPr>
          <w:rFonts w:cstheme="minorHAnsi"/>
        </w:rPr>
        <w:t>s, missing</w:t>
      </w:r>
      <w:r w:rsidR="006445DD" w:rsidRPr="00A12EBB">
        <w:rPr>
          <w:rFonts w:cstheme="minorHAnsi"/>
        </w:rPr>
        <w:t xml:space="preserve"> out on what life and God have to offer</w:t>
      </w:r>
      <w:r w:rsidR="004864D2" w:rsidRPr="00A12EBB">
        <w:rPr>
          <w:rFonts w:cstheme="minorHAnsi"/>
        </w:rPr>
        <w:t>,</w:t>
      </w:r>
      <w:r w:rsidR="00873BED" w:rsidRPr="00A12EBB">
        <w:rPr>
          <w:rFonts w:cstheme="minorHAnsi"/>
        </w:rPr>
        <w:t xml:space="preserve"> </w:t>
      </w:r>
      <w:r w:rsidR="00CE1104" w:rsidRPr="00A12EBB">
        <w:rPr>
          <w:rFonts w:cstheme="minorHAnsi"/>
        </w:rPr>
        <w:t xml:space="preserve">and </w:t>
      </w:r>
      <w:r w:rsidR="004864D2" w:rsidRPr="00A12EBB">
        <w:rPr>
          <w:rFonts w:cstheme="minorHAnsi"/>
        </w:rPr>
        <w:t>being terrified</w:t>
      </w:r>
      <w:r w:rsidR="006445DD" w:rsidRPr="00A12EBB">
        <w:rPr>
          <w:rFonts w:cstheme="minorHAnsi"/>
        </w:rPr>
        <w:t xml:space="preserve"> of </w:t>
      </w:r>
      <w:r w:rsidR="00F60A46" w:rsidRPr="00A12EBB">
        <w:rPr>
          <w:rFonts w:cstheme="minorHAnsi"/>
        </w:rPr>
        <w:t>our</w:t>
      </w:r>
      <w:r w:rsidR="004864D2" w:rsidRPr="00A12EBB">
        <w:rPr>
          <w:rFonts w:cstheme="minorHAnsi"/>
        </w:rPr>
        <w:t xml:space="preserve"> </w:t>
      </w:r>
      <w:r w:rsidR="006445DD" w:rsidRPr="00A12EBB">
        <w:rPr>
          <w:rFonts w:cstheme="minorHAnsi"/>
        </w:rPr>
        <w:t xml:space="preserve">potential. We fear </w:t>
      </w:r>
      <w:r w:rsidR="005E59E5" w:rsidRPr="00A12EBB">
        <w:rPr>
          <w:rFonts w:cstheme="minorHAnsi"/>
        </w:rPr>
        <w:t>undermining</w:t>
      </w:r>
      <w:r w:rsidR="00007DF0" w:rsidRPr="00A12EBB">
        <w:rPr>
          <w:rFonts w:cstheme="minorHAnsi"/>
        </w:rPr>
        <w:t xml:space="preserve"> </w:t>
      </w:r>
      <w:r w:rsidR="00CE1104" w:rsidRPr="00A12EBB">
        <w:rPr>
          <w:rFonts w:cstheme="minorHAnsi"/>
        </w:rPr>
        <w:t>ourselves</w:t>
      </w:r>
      <w:r w:rsidR="00075C9E" w:rsidRPr="00A12EBB">
        <w:rPr>
          <w:rFonts w:cstheme="minorHAnsi"/>
        </w:rPr>
        <w:t xml:space="preserve"> </w:t>
      </w:r>
      <w:r w:rsidR="005E59E5" w:rsidRPr="00A12EBB">
        <w:rPr>
          <w:rFonts w:cstheme="minorHAnsi"/>
        </w:rPr>
        <w:t>or damaging others</w:t>
      </w:r>
      <w:r w:rsidR="00496292" w:rsidRPr="00A12EBB">
        <w:rPr>
          <w:rFonts w:cstheme="minorHAnsi"/>
        </w:rPr>
        <w:t xml:space="preserve">. </w:t>
      </w:r>
      <w:r w:rsidRPr="00A12EBB">
        <w:rPr>
          <w:rFonts w:cstheme="minorHAnsi"/>
        </w:rPr>
        <w:t>We fear that w</w:t>
      </w:r>
      <w:r w:rsidR="00496292" w:rsidRPr="00A12EBB">
        <w:rPr>
          <w:rFonts w:cstheme="minorHAnsi"/>
        </w:rPr>
        <w:t xml:space="preserve">e cannot trust ourselves and </w:t>
      </w:r>
      <w:r w:rsidR="009906C9" w:rsidRPr="00A12EBB">
        <w:rPr>
          <w:rFonts w:cstheme="minorHAnsi"/>
        </w:rPr>
        <w:t xml:space="preserve">that we </w:t>
      </w:r>
      <w:r w:rsidR="00496292" w:rsidRPr="00A12EBB">
        <w:rPr>
          <w:rFonts w:cstheme="minorHAnsi"/>
        </w:rPr>
        <w:t>will</w:t>
      </w:r>
      <w:r w:rsidRPr="00A12EBB">
        <w:rPr>
          <w:rFonts w:cstheme="minorHAnsi"/>
        </w:rPr>
        <w:t xml:space="preserve"> not</w:t>
      </w:r>
      <w:r w:rsidR="00AE4C9A" w:rsidRPr="00A12EBB">
        <w:rPr>
          <w:rFonts w:cstheme="minorHAnsi"/>
        </w:rPr>
        <w:t xml:space="preserve"> be</w:t>
      </w:r>
      <w:r w:rsidRPr="00A12EBB">
        <w:rPr>
          <w:rFonts w:cstheme="minorHAnsi"/>
        </w:rPr>
        <w:t xml:space="preserve"> able to live </w:t>
      </w:r>
      <w:r w:rsidR="00496292" w:rsidRPr="00A12EBB">
        <w:rPr>
          <w:rFonts w:cstheme="minorHAnsi"/>
        </w:rPr>
        <w:t xml:space="preserve">in </w:t>
      </w:r>
      <w:r w:rsidR="00D27001" w:rsidRPr="00A12EBB">
        <w:rPr>
          <w:rFonts w:cstheme="minorHAnsi"/>
        </w:rPr>
        <w:t xml:space="preserve">the </w:t>
      </w:r>
      <w:r w:rsidR="00496292" w:rsidRPr="00A12EBB">
        <w:rPr>
          <w:rFonts w:cstheme="minorHAnsi"/>
        </w:rPr>
        <w:t>peace and joy</w:t>
      </w:r>
      <w:r w:rsidR="00D27001" w:rsidRPr="00A12EBB">
        <w:rPr>
          <w:rFonts w:cstheme="minorHAnsi"/>
        </w:rPr>
        <w:t xml:space="preserve"> that God has promised us</w:t>
      </w:r>
      <w:r w:rsidR="00496292" w:rsidRPr="00A12EBB">
        <w:rPr>
          <w:rFonts w:cstheme="minorHAnsi"/>
        </w:rPr>
        <w:t xml:space="preserve">. </w:t>
      </w:r>
      <w:r w:rsidRPr="00A12EBB">
        <w:rPr>
          <w:rFonts w:cstheme="minorHAnsi"/>
        </w:rPr>
        <w:t xml:space="preserve">We fear that </w:t>
      </w:r>
      <w:r w:rsidR="006A059F" w:rsidRPr="00A12EBB">
        <w:rPr>
          <w:rFonts w:cstheme="minorHAnsi"/>
        </w:rPr>
        <w:t>we will allow ourselves to be seduced by</w:t>
      </w:r>
      <w:r w:rsidRPr="00A12EBB">
        <w:rPr>
          <w:rFonts w:cstheme="minorHAnsi"/>
        </w:rPr>
        <w:t xml:space="preserve"> the illusions of our Idol Self</w:t>
      </w:r>
      <w:r w:rsidR="00E45EC3" w:rsidRPr="00A12EBB">
        <w:rPr>
          <w:rFonts w:cstheme="minorHAnsi"/>
        </w:rPr>
        <w:t xml:space="preserve"> and will, therefore, never be able to connect to God. </w:t>
      </w:r>
    </w:p>
    <w:p w14:paraId="685C8550" w14:textId="77777777" w:rsidR="00893088" w:rsidRPr="00A12EBB" w:rsidRDefault="00893088" w:rsidP="00CC2B62">
      <w:pPr>
        <w:spacing w:after="0" w:line="240" w:lineRule="auto"/>
        <w:jc w:val="both"/>
        <w:rPr>
          <w:rFonts w:cstheme="minorHAnsi"/>
          <w:color w:val="000000"/>
        </w:rPr>
      </w:pPr>
    </w:p>
    <w:p w14:paraId="290F9AC1" w14:textId="112689AB" w:rsidR="004E1851" w:rsidRPr="00A12EBB" w:rsidRDefault="0090718F" w:rsidP="00CC2B62">
      <w:pPr>
        <w:spacing w:after="0" w:line="240" w:lineRule="auto"/>
        <w:jc w:val="both"/>
        <w:rPr>
          <w:rFonts w:cstheme="minorHAnsi"/>
        </w:rPr>
      </w:pPr>
      <w:r w:rsidRPr="00A12EBB">
        <w:rPr>
          <w:rFonts w:cstheme="minorHAnsi"/>
          <w:color w:val="000000"/>
        </w:rPr>
        <w:t xml:space="preserve">Second, </w:t>
      </w:r>
      <w:r w:rsidR="00A812F3" w:rsidRPr="00A12EBB">
        <w:rPr>
          <w:rFonts w:cstheme="minorHAnsi"/>
          <w:color w:val="000000"/>
        </w:rPr>
        <w:t>w</w:t>
      </w:r>
      <w:r w:rsidR="006151A5" w:rsidRPr="00A12EBB">
        <w:rPr>
          <w:rFonts w:cstheme="minorHAnsi"/>
          <w:color w:val="000000"/>
        </w:rPr>
        <w:t xml:space="preserve">e fear people, </w:t>
      </w:r>
      <w:r w:rsidRPr="00A12EBB">
        <w:rPr>
          <w:rFonts w:cstheme="minorHAnsi"/>
          <w:color w:val="000000"/>
        </w:rPr>
        <w:t>God</w:t>
      </w:r>
      <w:r w:rsidR="006151A5" w:rsidRPr="00A12EBB">
        <w:rPr>
          <w:rFonts w:cstheme="minorHAnsi"/>
          <w:color w:val="000000"/>
        </w:rPr>
        <w:t xml:space="preserve">, or institutions </w:t>
      </w:r>
      <w:r w:rsidR="009565AD" w:rsidRPr="00A12EBB">
        <w:rPr>
          <w:rFonts w:cstheme="minorHAnsi"/>
          <w:color w:val="000000"/>
        </w:rPr>
        <w:t xml:space="preserve">that </w:t>
      </w:r>
      <w:r w:rsidR="006151A5" w:rsidRPr="00A12EBB">
        <w:rPr>
          <w:rFonts w:cstheme="minorHAnsi"/>
          <w:color w:val="000000"/>
        </w:rPr>
        <w:t>oppress, abandon, or obstruct</w:t>
      </w:r>
      <w:r w:rsidR="00286297" w:rsidRPr="00A12EBB">
        <w:rPr>
          <w:rFonts w:cstheme="minorHAnsi"/>
          <w:color w:val="000000"/>
        </w:rPr>
        <w:t>. We fear that their choices may distress or harm us</w:t>
      </w:r>
      <w:r w:rsidR="00B37E09" w:rsidRPr="00A12EBB">
        <w:rPr>
          <w:rFonts w:cstheme="minorHAnsi"/>
          <w:color w:val="000000"/>
        </w:rPr>
        <w:t>.</w:t>
      </w:r>
      <w:r w:rsidR="00CC2B62" w:rsidRPr="00A12EBB">
        <w:rPr>
          <w:rFonts w:cstheme="minorHAnsi"/>
          <w:color w:val="000000"/>
        </w:rPr>
        <w:t xml:space="preserve"> </w:t>
      </w:r>
      <w:r w:rsidR="00F62F8C" w:rsidRPr="00A12EBB">
        <w:rPr>
          <w:rFonts w:cstheme="minorHAnsi"/>
        </w:rPr>
        <w:t xml:space="preserve">We are </w:t>
      </w:r>
      <w:r w:rsidR="00353EC8" w:rsidRPr="00A12EBB">
        <w:rPr>
          <w:rFonts w:cstheme="minorHAnsi"/>
        </w:rPr>
        <w:t xml:space="preserve">afraid </w:t>
      </w:r>
      <w:r w:rsidR="008D228C" w:rsidRPr="00A12EBB">
        <w:rPr>
          <w:rFonts w:cstheme="minorHAnsi"/>
        </w:rPr>
        <w:t>of b</w:t>
      </w:r>
      <w:r w:rsidR="00F62F8C" w:rsidRPr="00A12EBB">
        <w:rPr>
          <w:rFonts w:cstheme="minorHAnsi"/>
        </w:rPr>
        <w:t>eing accused, shamed, rejected, or controlled</w:t>
      </w:r>
      <w:r w:rsidR="006769D9" w:rsidRPr="00A12EBB">
        <w:rPr>
          <w:rFonts w:cstheme="minorHAnsi"/>
        </w:rPr>
        <w:t xml:space="preserve">. We </w:t>
      </w:r>
      <w:r w:rsidR="008D228C" w:rsidRPr="00A12EBB">
        <w:rPr>
          <w:rFonts w:cstheme="minorHAnsi"/>
        </w:rPr>
        <w:t>feel acute anxiety</w:t>
      </w:r>
      <w:r w:rsidR="006769D9" w:rsidRPr="00A12EBB">
        <w:rPr>
          <w:rFonts w:cstheme="minorHAnsi"/>
        </w:rPr>
        <w:t xml:space="preserve"> when </w:t>
      </w:r>
      <w:r w:rsidR="00F62F8C" w:rsidRPr="00A12EBB">
        <w:rPr>
          <w:rFonts w:cstheme="minorHAnsi"/>
        </w:rPr>
        <w:t>others</w:t>
      </w:r>
      <w:r w:rsidR="006769D9" w:rsidRPr="00A12EBB">
        <w:rPr>
          <w:rFonts w:cstheme="minorHAnsi"/>
        </w:rPr>
        <w:t xml:space="preserve"> seem stronger, better, smarter, or more attractive</w:t>
      </w:r>
      <w:r w:rsidR="00CE36EC" w:rsidRPr="00A12EBB">
        <w:rPr>
          <w:rFonts w:cstheme="minorHAnsi"/>
        </w:rPr>
        <w:t xml:space="preserve"> than </w:t>
      </w:r>
      <w:r w:rsidR="000E589C" w:rsidRPr="00A12EBB">
        <w:rPr>
          <w:rFonts w:cstheme="minorHAnsi"/>
        </w:rPr>
        <w:t>we are</w:t>
      </w:r>
      <w:r w:rsidR="006769D9" w:rsidRPr="00A12EBB">
        <w:rPr>
          <w:rFonts w:cstheme="minorHAnsi"/>
        </w:rPr>
        <w:t xml:space="preserve">. </w:t>
      </w:r>
      <w:r w:rsidR="004E1851" w:rsidRPr="00A12EBB">
        <w:rPr>
          <w:rFonts w:cstheme="minorHAnsi"/>
        </w:rPr>
        <w:t xml:space="preserve">We fear that </w:t>
      </w:r>
      <w:r w:rsidR="006151A5" w:rsidRPr="00A12EBB">
        <w:rPr>
          <w:rFonts w:cstheme="minorHAnsi"/>
        </w:rPr>
        <w:t xml:space="preserve">people </w:t>
      </w:r>
      <w:r w:rsidR="00CE36EC" w:rsidRPr="00A12EBB">
        <w:rPr>
          <w:rFonts w:cstheme="minorHAnsi"/>
        </w:rPr>
        <w:t>may not value us</w:t>
      </w:r>
      <w:r w:rsidR="004E1851" w:rsidRPr="00A12EBB">
        <w:rPr>
          <w:rFonts w:cstheme="minorHAnsi"/>
        </w:rPr>
        <w:t xml:space="preserve"> enough to</w:t>
      </w:r>
      <w:r w:rsidR="00CD52EA" w:rsidRPr="00A12EBB">
        <w:rPr>
          <w:rFonts w:cstheme="minorHAnsi"/>
        </w:rPr>
        <w:t xml:space="preserve"> obey us</w:t>
      </w:r>
      <w:r w:rsidR="004E1851" w:rsidRPr="00A12EBB">
        <w:rPr>
          <w:rFonts w:cstheme="minorHAnsi"/>
        </w:rPr>
        <w:t xml:space="preserve"> or </w:t>
      </w:r>
      <w:r w:rsidR="00CE36EC" w:rsidRPr="00A12EBB">
        <w:rPr>
          <w:rFonts w:cstheme="minorHAnsi"/>
        </w:rPr>
        <w:t>may not</w:t>
      </w:r>
      <w:r w:rsidR="004E1851" w:rsidRPr="00A12EBB">
        <w:rPr>
          <w:rFonts w:cstheme="minorHAnsi"/>
        </w:rPr>
        <w:t xml:space="preserve"> want to be with us. </w:t>
      </w:r>
      <w:r w:rsidR="00CD52EA" w:rsidRPr="00A12EBB">
        <w:rPr>
          <w:rFonts w:cstheme="minorHAnsi"/>
          <w:color w:val="000000"/>
        </w:rPr>
        <w:t xml:space="preserve">We are </w:t>
      </w:r>
      <w:r w:rsidR="00353EC8" w:rsidRPr="00A12EBB">
        <w:rPr>
          <w:rFonts w:cstheme="minorHAnsi"/>
          <w:color w:val="000000"/>
        </w:rPr>
        <w:t xml:space="preserve">terrified </w:t>
      </w:r>
      <w:r w:rsidR="00CD52EA" w:rsidRPr="00A12EBB">
        <w:rPr>
          <w:rFonts w:cstheme="minorHAnsi"/>
          <w:color w:val="000000"/>
        </w:rPr>
        <w:t xml:space="preserve">that </w:t>
      </w:r>
      <w:r w:rsidR="00F62F8C" w:rsidRPr="00A12EBB">
        <w:rPr>
          <w:rFonts w:cstheme="minorHAnsi"/>
          <w:color w:val="000000"/>
        </w:rPr>
        <w:t>others</w:t>
      </w:r>
      <w:r w:rsidR="00CD52EA" w:rsidRPr="00A12EBB">
        <w:rPr>
          <w:rFonts w:cstheme="minorHAnsi"/>
          <w:color w:val="000000"/>
        </w:rPr>
        <w:t xml:space="preserve"> will not support our compulsive need to fulfill our imagined glory. </w:t>
      </w:r>
      <w:r w:rsidR="004E1851" w:rsidRPr="00A12EBB">
        <w:rPr>
          <w:rFonts w:cstheme="minorHAnsi"/>
        </w:rPr>
        <w:t xml:space="preserve">We are afraid </w:t>
      </w:r>
      <w:r w:rsidR="006151A5" w:rsidRPr="00A12EBB">
        <w:rPr>
          <w:rFonts w:cstheme="minorHAnsi"/>
        </w:rPr>
        <w:t xml:space="preserve">that they will </w:t>
      </w:r>
      <w:r w:rsidR="00286297" w:rsidRPr="00A12EBB">
        <w:rPr>
          <w:rFonts w:cstheme="minorHAnsi"/>
        </w:rPr>
        <w:t xml:space="preserve">attack </w:t>
      </w:r>
      <w:r w:rsidR="006151A5" w:rsidRPr="00A12EBB">
        <w:rPr>
          <w:rFonts w:cstheme="minorHAnsi"/>
        </w:rPr>
        <w:t>us</w:t>
      </w:r>
      <w:r w:rsidR="004E1851" w:rsidRPr="00A12EBB">
        <w:rPr>
          <w:rFonts w:cstheme="minorHAnsi"/>
        </w:rPr>
        <w:t xml:space="preserve"> if we </w:t>
      </w:r>
      <w:r w:rsidR="00323674" w:rsidRPr="00A12EBB">
        <w:rPr>
          <w:rFonts w:cstheme="minorHAnsi"/>
        </w:rPr>
        <w:t>try to live our true life</w:t>
      </w:r>
      <w:r w:rsidR="004E1851" w:rsidRPr="00A12EBB">
        <w:rPr>
          <w:rFonts w:cstheme="minorHAnsi"/>
        </w:rPr>
        <w:t xml:space="preserve">. </w:t>
      </w:r>
      <w:r w:rsidR="00D319D2" w:rsidRPr="00A12EBB">
        <w:rPr>
          <w:rFonts w:cstheme="minorHAnsi"/>
        </w:rPr>
        <w:t xml:space="preserve">We fear that </w:t>
      </w:r>
      <w:r w:rsidR="004E1851" w:rsidRPr="00A12EBB">
        <w:rPr>
          <w:rFonts w:cstheme="minorHAnsi"/>
        </w:rPr>
        <w:t xml:space="preserve">they </w:t>
      </w:r>
      <w:r w:rsidR="003205EA" w:rsidRPr="00A12EBB">
        <w:rPr>
          <w:rFonts w:cstheme="minorHAnsi"/>
        </w:rPr>
        <w:t xml:space="preserve">will </w:t>
      </w:r>
      <w:r w:rsidR="004E1851" w:rsidRPr="00A12EBB">
        <w:rPr>
          <w:rFonts w:cstheme="minorHAnsi"/>
        </w:rPr>
        <w:t>judge our progress or lack of it</w:t>
      </w:r>
      <w:r w:rsidR="003D32AB" w:rsidRPr="00A12EBB">
        <w:rPr>
          <w:rFonts w:cstheme="minorHAnsi"/>
        </w:rPr>
        <w:t>.</w:t>
      </w:r>
      <w:r w:rsidR="004E1851" w:rsidRPr="00A12EBB">
        <w:rPr>
          <w:rFonts w:cstheme="minorHAnsi"/>
        </w:rPr>
        <w:t xml:space="preserve"> </w:t>
      </w:r>
      <w:r w:rsidR="00F650AD" w:rsidRPr="00A12EBB">
        <w:rPr>
          <w:rFonts w:cstheme="minorHAnsi"/>
        </w:rPr>
        <w:t xml:space="preserve">We </w:t>
      </w:r>
      <w:r w:rsidR="009565AD" w:rsidRPr="00A12EBB">
        <w:rPr>
          <w:rFonts w:cstheme="minorHAnsi"/>
        </w:rPr>
        <w:t>are afraid</w:t>
      </w:r>
      <w:r w:rsidR="00F650AD" w:rsidRPr="00A12EBB">
        <w:rPr>
          <w:rFonts w:cstheme="minorHAnsi"/>
        </w:rPr>
        <w:t xml:space="preserve"> that</w:t>
      </w:r>
      <w:r w:rsidR="004E1851" w:rsidRPr="00A12EBB">
        <w:rPr>
          <w:rFonts w:cstheme="minorHAnsi"/>
        </w:rPr>
        <w:t xml:space="preserve"> </w:t>
      </w:r>
      <w:r w:rsidR="003205EA" w:rsidRPr="00A12EBB">
        <w:rPr>
          <w:rFonts w:cstheme="minorHAnsi"/>
        </w:rPr>
        <w:t xml:space="preserve">they will </w:t>
      </w:r>
      <w:r w:rsidR="004E1851" w:rsidRPr="00A12EBB">
        <w:rPr>
          <w:rFonts w:cstheme="minorHAnsi"/>
        </w:rPr>
        <w:t>find us unacceptable</w:t>
      </w:r>
      <w:r w:rsidR="003205EA" w:rsidRPr="00A12EBB">
        <w:rPr>
          <w:rFonts w:cstheme="minorHAnsi"/>
        </w:rPr>
        <w:t>,</w:t>
      </w:r>
      <w:r w:rsidR="00323674" w:rsidRPr="00A12EBB">
        <w:rPr>
          <w:rFonts w:cstheme="minorHAnsi"/>
        </w:rPr>
        <w:t xml:space="preserve"> </w:t>
      </w:r>
      <w:r w:rsidR="003D32AB" w:rsidRPr="00A12EBB">
        <w:rPr>
          <w:rFonts w:cstheme="minorHAnsi"/>
        </w:rPr>
        <w:t>or</w:t>
      </w:r>
      <w:r w:rsidR="00B11168" w:rsidRPr="00A12EBB">
        <w:rPr>
          <w:rFonts w:cstheme="minorHAnsi"/>
        </w:rPr>
        <w:t>,</w:t>
      </w:r>
      <w:r w:rsidR="003D32AB" w:rsidRPr="00A12EBB">
        <w:rPr>
          <w:rFonts w:cstheme="minorHAnsi"/>
        </w:rPr>
        <w:t xml:space="preserve"> perhaps</w:t>
      </w:r>
      <w:r w:rsidR="004E1851" w:rsidRPr="00A12EBB">
        <w:rPr>
          <w:rFonts w:cstheme="minorHAnsi"/>
        </w:rPr>
        <w:t xml:space="preserve"> even worse, </w:t>
      </w:r>
      <w:r w:rsidR="00F650AD" w:rsidRPr="00A12EBB">
        <w:rPr>
          <w:rFonts w:cstheme="minorHAnsi"/>
        </w:rPr>
        <w:t xml:space="preserve">we </w:t>
      </w:r>
      <w:r w:rsidR="003D32AB" w:rsidRPr="00A12EBB">
        <w:rPr>
          <w:rFonts w:cstheme="minorHAnsi"/>
        </w:rPr>
        <w:t>fear that</w:t>
      </w:r>
      <w:r w:rsidR="00F650AD" w:rsidRPr="00A12EBB">
        <w:rPr>
          <w:rFonts w:cstheme="minorHAnsi"/>
        </w:rPr>
        <w:t xml:space="preserve"> </w:t>
      </w:r>
      <w:r w:rsidR="004E1851" w:rsidRPr="00A12EBB">
        <w:rPr>
          <w:rFonts w:cstheme="minorHAnsi"/>
        </w:rPr>
        <w:t xml:space="preserve">they </w:t>
      </w:r>
      <w:r w:rsidR="00F650AD" w:rsidRPr="00A12EBB">
        <w:rPr>
          <w:rFonts w:cstheme="minorHAnsi"/>
        </w:rPr>
        <w:t xml:space="preserve">will </w:t>
      </w:r>
      <w:r w:rsidR="004E1851" w:rsidRPr="00A12EBB">
        <w:rPr>
          <w:rFonts w:cstheme="minorHAnsi"/>
        </w:rPr>
        <w:t>simply</w:t>
      </w:r>
      <w:r w:rsidR="00F650AD" w:rsidRPr="00A12EBB">
        <w:rPr>
          <w:rFonts w:cstheme="minorHAnsi"/>
        </w:rPr>
        <w:t xml:space="preserve"> </w:t>
      </w:r>
      <w:r w:rsidR="004E1851" w:rsidRPr="00A12EBB">
        <w:rPr>
          <w:rFonts w:cstheme="minorHAnsi"/>
        </w:rPr>
        <w:t>not care</w:t>
      </w:r>
      <w:r w:rsidR="00A812F3" w:rsidRPr="00A12EBB">
        <w:rPr>
          <w:rFonts w:cstheme="minorHAnsi"/>
        </w:rPr>
        <w:t>.</w:t>
      </w:r>
      <w:r w:rsidR="004E1851" w:rsidRPr="00A12EBB">
        <w:rPr>
          <w:rFonts w:cstheme="minorHAnsi"/>
        </w:rPr>
        <w:t xml:space="preserve"> </w:t>
      </w:r>
    </w:p>
    <w:p w14:paraId="56B09B8E" w14:textId="77777777" w:rsidR="004E1851" w:rsidRPr="00A12EBB" w:rsidRDefault="004E1851" w:rsidP="00CC2B62">
      <w:pPr>
        <w:spacing w:after="0" w:line="240" w:lineRule="auto"/>
        <w:jc w:val="both"/>
        <w:rPr>
          <w:rFonts w:cstheme="minorHAnsi"/>
        </w:rPr>
      </w:pPr>
    </w:p>
    <w:p w14:paraId="15028B99" w14:textId="60626597" w:rsidR="002C7A0A" w:rsidRPr="00A12EBB" w:rsidRDefault="002C7A0A" w:rsidP="00CC2B62">
      <w:pPr>
        <w:spacing w:after="0" w:line="240" w:lineRule="auto"/>
        <w:jc w:val="both"/>
        <w:rPr>
          <w:rFonts w:cstheme="minorHAnsi"/>
        </w:rPr>
      </w:pPr>
      <w:r w:rsidRPr="00A12EBB">
        <w:rPr>
          <w:rFonts w:cstheme="minorHAnsi"/>
        </w:rPr>
        <w:t>The last general category of fear is the fear of loss</w:t>
      </w:r>
      <w:r w:rsidRPr="00A12EBB">
        <w:rPr>
          <w:rFonts w:cstheme="minorHAnsi"/>
          <w:b/>
        </w:rPr>
        <w:t xml:space="preserve">. </w:t>
      </w:r>
      <w:r w:rsidRPr="00A12EBB">
        <w:rPr>
          <w:rFonts w:cstheme="minorHAnsi"/>
        </w:rPr>
        <w:t xml:space="preserve">We may fear the loss of </w:t>
      </w:r>
      <w:r w:rsidR="00F62F8C" w:rsidRPr="00A12EBB">
        <w:rPr>
          <w:rFonts w:cstheme="minorHAnsi"/>
        </w:rPr>
        <w:t xml:space="preserve">a </w:t>
      </w:r>
      <w:r w:rsidRPr="00A12EBB">
        <w:rPr>
          <w:rFonts w:cstheme="minorHAnsi"/>
        </w:rPr>
        <w:t xml:space="preserve">loving relationship, a life-style, freedom, control, wealth of any kind, or even </w:t>
      </w:r>
      <w:r w:rsidR="00F62F8C" w:rsidRPr="00A12EBB">
        <w:rPr>
          <w:rFonts w:cstheme="minorHAnsi"/>
        </w:rPr>
        <w:t xml:space="preserve">the loss of </w:t>
      </w:r>
      <w:r w:rsidRPr="00A12EBB">
        <w:rPr>
          <w:rFonts w:cstheme="minorHAnsi"/>
        </w:rPr>
        <w:t>a sense of superiority. We are terrified of losing what</w:t>
      </w:r>
      <w:r w:rsidR="002D1962" w:rsidRPr="00A12EBB">
        <w:rPr>
          <w:rFonts w:cstheme="minorHAnsi"/>
        </w:rPr>
        <w:t>ever</w:t>
      </w:r>
      <w:r w:rsidRPr="00A12EBB">
        <w:rPr>
          <w:rFonts w:cstheme="minorHAnsi"/>
        </w:rPr>
        <w:t xml:space="preserve"> our Idol Self values, whether mastery, love, or freedom. </w:t>
      </w:r>
      <w:r w:rsidR="007D3F1C" w:rsidRPr="00A12EBB">
        <w:rPr>
          <w:rFonts w:cstheme="minorHAnsi"/>
        </w:rPr>
        <w:t>We</w:t>
      </w:r>
      <w:r w:rsidRPr="00A12EBB">
        <w:rPr>
          <w:rFonts w:cstheme="minorHAnsi"/>
        </w:rPr>
        <w:t xml:space="preserve"> fear the death of hopes and dreams</w:t>
      </w:r>
      <w:r w:rsidR="00F56421" w:rsidRPr="00A12EBB">
        <w:rPr>
          <w:rFonts w:cstheme="minorHAnsi"/>
        </w:rPr>
        <w:t xml:space="preserve">, </w:t>
      </w:r>
      <w:r w:rsidRPr="00A12EBB">
        <w:rPr>
          <w:rFonts w:cstheme="minorHAnsi"/>
        </w:rPr>
        <w:t xml:space="preserve">and </w:t>
      </w:r>
      <w:r w:rsidR="00F56421" w:rsidRPr="00A12EBB">
        <w:rPr>
          <w:rFonts w:cstheme="minorHAnsi"/>
        </w:rPr>
        <w:t xml:space="preserve">we fear </w:t>
      </w:r>
      <w:r w:rsidRPr="00A12EBB">
        <w:rPr>
          <w:rFonts w:cstheme="minorHAnsi"/>
        </w:rPr>
        <w:t>the loss of control, security, self-esteem, and affection. We fear losing things and people that we have worked for and invested in</w:t>
      </w:r>
      <w:r w:rsidR="00735969" w:rsidRPr="00A12EBB">
        <w:rPr>
          <w:rFonts w:cstheme="minorHAnsi"/>
        </w:rPr>
        <w:t xml:space="preserve">, things and people </w:t>
      </w:r>
      <w:r w:rsidR="005804FB" w:rsidRPr="00A12EBB">
        <w:rPr>
          <w:rFonts w:cstheme="minorHAnsi"/>
        </w:rPr>
        <w:t xml:space="preserve">that </w:t>
      </w:r>
      <w:r w:rsidR="00735969" w:rsidRPr="00A12EBB">
        <w:rPr>
          <w:rFonts w:cstheme="minorHAnsi"/>
        </w:rPr>
        <w:t>we love</w:t>
      </w:r>
      <w:r w:rsidRPr="00A12EBB">
        <w:rPr>
          <w:rFonts w:cstheme="minorHAnsi"/>
        </w:rPr>
        <w:t>. We are afraid that time and resources will be stolen from us. We fear the loss of our true potential.</w:t>
      </w:r>
    </w:p>
    <w:p w14:paraId="1F315AE5" w14:textId="6AC51437" w:rsidR="00893088" w:rsidRPr="00A12EBB" w:rsidRDefault="00893088" w:rsidP="00CC2B62">
      <w:pPr>
        <w:spacing w:after="0" w:line="240" w:lineRule="auto"/>
        <w:jc w:val="both"/>
        <w:rPr>
          <w:rFonts w:cstheme="minorHAnsi"/>
        </w:rPr>
      </w:pPr>
    </w:p>
    <w:p w14:paraId="4378B684" w14:textId="1724C4A0" w:rsidR="002C7025" w:rsidRPr="00A12EBB" w:rsidRDefault="007B10E0" w:rsidP="00CC2B62">
      <w:pPr>
        <w:spacing w:after="0" w:line="240" w:lineRule="auto"/>
        <w:jc w:val="both"/>
        <w:rPr>
          <w:rFonts w:cstheme="minorHAnsi"/>
          <w:color w:val="000000"/>
        </w:rPr>
      </w:pPr>
      <w:r w:rsidRPr="00A12EBB">
        <w:rPr>
          <w:rFonts w:cstheme="minorHAnsi"/>
          <w:color w:val="000000"/>
        </w:rPr>
        <w:t>You</w:t>
      </w:r>
      <w:r w:rsidR="00BA3CB6" w:rsidRPr="00A12EBB">
        <w:rPr>
          <w:rFonts w:cstheme="minorHAnsi"/>
          <w:color w:val="000000"/>
        </w:rPr>
        <w:t xml:space="preserve"> might also consider </w:t>
      </w:r>
      <w:r w:rsidR="004F78A1" w:rsidRPr="00A12EBB">
        <w:rPr>
          <w:rFonts w:cstheme="minorHAnsi"/>
          <w:color w:val="000000"/>
        </w:rPr>
        <w:t xml:space="preserve">what </w:t>
      </w:r>
      <w:r w:rsidRPr="00A12EBB">
        <w:rPr>
          <w:rFonts w:cstheme="minorHAnsi"/>
          <w:color w:val="000000"/>
        </w:rPr>
        <w:t>y</w:t>
      </w:r>
      <w:r w:rsidR="004F78A1" w:rsidRPr="00A12EBB">
        <w:rPr>
          <w:rFonts w:cstheme="minorHAnsi"/>
          <w:color w:val="000000"/>
        </w:rPr>
        <w:t>our famil</w:t>
      </w:r>
      <w:r w:rsidR="00735969" w:rsidRPr="00A12EBB">
        <w:rPr>
          <w:rFonts w:cstheme="minorHAnsi"/>
          <w:color w:val="000000"/>
        </w:rPr>
        <w:t>y</w:t>
      </w:r>
      <w:r w:rsidR="004F78A1" w:rsidRPr="00A12EBB">
        <w:rPr>
          <w:rFonts w:cstheme="minorHAnsi"/>
          <w:color w:val="000000"/>
        </w:rPr>
        <w:t xml:space="preserve"> taught</w:t>
      </w:r>
      <w:r w:rsidR="005804FB" w:rsidRPr="00A12EBB">
        <w:rPr>
          <w:rFonts w:cstheme="minorHAnsi"/>
          <w:color w:val="000000"/>
        </w:rPr>
        <w:t xml:space="preserve"> you</w:t>
      </w:r>
      <w:r w:rsidR="004F78A1" w:rsidRPr="00A12EBB">
        <w:rPr>
          <w:rFonts w:cstheme="minorHAnsi"/>
          <w:color w:val="000000"/>
        </w:rPr>
        <w:t xml:space="preserve"> about fear</w:t>
      </w:r>
      <w:r w:rsidR="00BA3CB6" w:rsidRPr="00A12EBB">
        <w:rPr>
          <w:rFonts w:cstheme="minorHAnsi"/>
          <w:color w:val="000000"/>
        </w:rPr>
        <w:t xml:space="preserve">. </w:t>
      </w:r>
      <w:r w:rsidR="00A812F3" w:rsidRPr="00A12EBB">
        <w:rPr>
          <w:rFonts w:cstheme="minorHAnsi"/>
          <w:color w:val="000000"/>
        </w:rPr>
        <w:t xml:space="preserve">What did </w:t>
      </w:r>
      <w:r w:rsidR="00735969" w:rsidRPr="00A12EBB">
        <w:rPr>
          <w:rFonts w:cstheme="minorHAnsi"/>
          <w:color w:val="000000"/>
        </w:rPr>
        <w:t>y</w:t>
      </w:r>
      <w:r w:rsidR="00A812F3" w:rsidRPr="00A12EBB">
        <w:rPr>
          <w:rFonts w:cstheme="minorHAnsi"/>
          <w:color w:val="000000"/>
        </w:rPr>
        <w:t>our famil</w:t>
      </w:r>
      <w:r w:rsidR="00735969" w:rsidRPr="00A12EBB">
        <w:rPr>
          <w:rFonts w:cstheme="minorHAnsi"/>
          <w:color w:val="000000"/>
        </w:rPr>
        <w:t>y</w:t>
      </w:r>
      <w:r w:rsidR="00A812F3" w:rsidRPr="00A12EBB">
        <w:rPr>
          <w:rFonts w:cstheme="minorHAnsi"/>
          <w:color w:val="000000"/>
        </w:rPr>
        <w:t xml:space="preserve"> fear and how did they </w:t>
      </w:r>
      <w:r w:rsidR="00644EA9" w:rsidRPr="00A12EBB">
        <w:rPr>
          <w:rFonts w:cstheme="minorHAnsi"/>
          <w:color w:val="000000"/>
        </w:rPr>
        <w:t>deal with it</w:t>
      </w:r>
      <w:r w:rsidR="00BA3CB6" w:rsidRPr="00A12EBB">
        <w:rPr>
          <w:rFonts w:cstheme="minorHAnsi"/>
          <w:color w:val="000000"/>
        </w:rPr>
        <w:t xml:space="preserve">? </w:t>
      </w:r>
      <w:r w:rsidR="00644EA9" w:rsidRPr="00A12EBB">
        <w:rPr>
          <w:rFonts w:cstheme="minorHAnsi"/>
          <w:color w:val="000000"/>
        </w:rPr>
        <w:t xml:space="preserve">The answer to </w:t>
      </w:r>
      <w:r w:rsidR="004F78A1" w:rsidRPr="00A12EBB">
        <w:rPr>
          <w:rFonts w:cstheme="minorHAnsi"/>
          <w:color w:val="000000"/>
        </w:rPr>
        <w:t>these</w:t>
      </w:r>
      <w:r w:rsidR="007B603B" w:rsidRPr="00A12EBB">
        <w:rPr>
          <w:rFonts w:cstheme="minorHAnsi"/>
          <w:color w:val="000000"/>
        </w:rPr>
        <w:t xml:space="preserve"> </w:t>
      </w:r>
      <w:r w:rsidR="00644EA9" w:rsidRPr="00A12EBB">
        <w:rPr>
          <w:rFonts w:cstheme="minorHAnsi"/>
          <w:color w:val="000000"/>
        </w:rPr>
        <w:t xml:space="preserve">questions </w:t>
      </w:r>
      <w:r w:rsidR="00BA3CB6" w:rsidRPr="00A12EBB">
        <w:rPr>
          <w:rFonts w:cstheme="minorHAnsi"/>
          <w:color w:val="000000"/>
        </w:rPr>
        <w:t xml:space="preserve">might give </w:t>
      </w:r>
      <w:r w:rsidR="00735969" w:rsidRPr="00A12EBB">
        <w:rPr>
          <w:rFonts w:cstheme="minorHAnsi"/>
          <w:color w:val="000000"/>
        </w:rPr>
        <w:t>you</w:t>
      </w:r>
      <w:r w:rsidR="00BA3CB6" w:rsidRPr="00A12EBB">
        <w:rPr>
          <w:rFonts w:cstheme="minorHAnsi"/>
          <w:color w:val="000000"/>
        </w:rPr>
        <w:t xml:space="preserve"> </w:t>
      </w:r>
      <w:r w:rsidR="00280E41" w:rsidRPr="00A12EBB">
        <w:rPr>
          <w:rFonts w:cstheme="minorHAnsi"/>
          <w:color w:val="000000"/>
        </w:rPr>
        <w:t xml:space="preserve">some </w:t>
      </w:r>
      <w:r w:rsidR="00474AF9" w:rsidRPr="00A12EBB">
        <w:rPr>
          <w:rFonts w:cstheme="minorHAnsi"/>
          <w:color w:val="000000"/>
        </w:rPr>
        <w:t>insight into</w:t>
      </w:r>
      <w:r w:rsidR="00BA3CB6" w:rsidRPr="00A12EBB">
        <w:rPr>
          <w:rFonts w:cstheme="minorHAnsi"/>
          <w:color w:val="000000"/>
        </w:rPr>
        <w:t xml:space="preserve"> </w:t>
      </w:r>
      <w:r w:rsidR="00474AF9" w:rsidRPr="00A12EBB">
        <w:rPr>
          <w:rFonts w:cstheme="minorHAnsi"/>
          <w:color w:val="000000"/>
        </w:rPr>
        <w:t xml:space="preserve">how </w:t>
      </w:r>
      <w:r w:rsidR="00735969" w:rsidRPr="00A12EBB">
        <w:rPr>
          <w:rFonts w:cstheme="minorHAnsi"/>
          <w:color w:val="000000"/>
        </w:rPr>
        <w:t>you</w:t>
      </w:r>
      <w:r w:rsidR="00474AF9" w:rsidRPr="00A12EBB">
        <w:rPr>
          <w:rFonts w:cstheme="minorHAnsi"/>
          <w:color w:val="000000"/>
        </w:rPr>
        <w:t xml:space="preserve"> unconsciously handle</w:t>
      </w:r>
      <w:r w:rsidR="00BA3CB6" w:rsidRPr="00A12EBB">
        <w:rPr>
          <w:rFonts w:cstheme="minorHAnsi"/>
          <w:color w:val="000000"/>
        </w:rPr>
        <w:t xml:space="preserve"> </w:t>
      </w:r>
      <w:r w:rsidR="00735969" w:rsidRPr="00A12EBB">
        <w:rPr>
          <w:rFonts w:cstheme="minorHAnsi"/>
          <w:color w:val="000000"/>
        </w:rPr>
        <w:t>y</w:t>
      </w:r>
      <w:r w:rsidR="00BA3CB6" w:rsidRPr="00A12EBB">
        <w:rPr>
          <w:rFonts w:cstheme="minorHAnsi"/>
          <w:color w:val="000000"/>
        </w:rPr>
        <w:t xml:space="preserve">our </w:t>
      </w:r>
      <w:r w:rsidR="004F78A1" w:rsidRPr="00A12EBB">
        <w:rPr>
          <w:rFonts w:cstheme="minorHAnsi"/>
          <w:color w:val="000000"/>
        </w:rPr>
        <w:t xml:space="preserve">own </w:t>
      </w:r>
      <w:r w:rsidR="00BA3CB6" w:rsidRPr="00A12EBB">
        <w:rPr>
          <w:rFonts w:cstheme="minorHAnsi"/>
          <w:color w:val="000000"/>
        </w:rPr>
        <w:t xml:space="preserve">fear. </w:t>
      </w:r>
      <w:r w:rsidR="00FD6E18" w:rsidRPr="00A12EBB">
        <w:rPr>
          <w:rFonts w:cstheme="minorHAnsi"/>
        </w:rPr>
        <w:t xml:space="preserve">Most of us are oblivious to our fears. </w:t>
      </w:r>
      <w:r w:rsidR="00CE36EC" w:rsidRPr="00A12EBB">
        <w:rPr>
          <w:rFonts w:cstheme="minorHAnsi"/>
        </w:rPr>
        <w:t>That’s</w:t>
      </w:r>
      <w:r w:rsidR="00075C9E" w:rsidRPr="00A12EBB">
        <w:rPr>
          <w:rFonts w:cstheme="minorHAnsi"/>
        </w:rPr>
        <w:t xml:space="preserve"> why </w:t>
      </w:r>
      <w:r w:rsidR="00C403A6" w:rsidRPr="00A12EBB">
        <w:rPr>
          <w:rFonts w:cstheme="minorHAnsi"/>
        </w:rPr>
        <w:t>e</w:t>
      </w:r>
      <w:r w:rsidR="002C7025" w:rsidRPr="00A12EBB">
        <w:rPr>
          <w:rFonts w:cstheme="minorHAnsi"/>
        </w:rPr>
        <w:t>vents</w:t>
      </w:r>
      <w:r w:rsidR="004F49FB" w:rsidRPr="00A12EBB">
        <w:rPr>
          <w:rFonts w:cstheme="minorHAnsi"/>
        </w:rPr>
        <w:t xml:space="preserve"> are so valuable</w:t>
      </w:r>
      <w:r w:rsidR="00280E41" w:rsidRPr="00A12EBB">
        <w:rPr>
          <w:rFonts w:cstheme="minorHAnsi"/>
        </w:rPr>
        <w:t xml:space="preserve">. </w:t>
      </w:r>
      <w:r w:rsidR="003D5445" w:rsidRPr="00A12EBB">
        <w:rPr>
          <w:rFonts w:cstheme="minorHAnsi"/>
        </w:rPr>
        <w:t>Like a faithful compass or bird dog</w:t>
      </w:r>
      <w:r w:rsidR="000936A3" w:rsidRPr="00A12EBB">
        <w:rPr>
          <w:rFonts w:cstheme="minorHAnsi"/>
        </w:rPr>
        <w:t xml:space="preserve">, </w:t>
      </w:r>
      <w:r w:rsidR="00CE36EC" w:rsidRPr="00A12EBB">
        <w:rPr>
          <w:rFonts w:cstheme="minorHAnsi"/>
        </w:rPr>
        <w:t xml:space="preserve">events </w:t>
      </w:r>
      <w:r w:rsidR="00FD6E18" w:rsidRPr="00A12EBB">
        <w:rPr>
          <w:rFonts w:cstheme="minorHAnsi"/>
        </w:rPr>
        <w:t>point</w:t>
      </w:r>
      <w:r w:rsidR="00896565" w:rsidRPr="00A12EBB">
        <w:rPr>
          <w:rFonts w:cstheme="minorHAnsi"/>
        </w:rPr>
        <w:t xml:space="preserve"> out to</w:t>
      </w:r>
      <w:r w:rsidR="00FD6E18" w:rsidRPr="00A12EBB">
        <w:rPr>
          <w:rFonts w:cstheme="minorHAnsi"/>
        </w:rPr>
        <w:t xml:space="preserve"> us </w:t>
      </w:r>
      <w:r w:rsidR="002C7025" w:rsidRPr="00A12EBB">
        <w:rPr>
          <w:rFonts w:cstheme="minorHAnsi"/>
        </w:rPr>
        <w:t>what we</w:t>
      </w:r>
      <w:r w:rsidR="005605AA" w:rsidRPr="00A12EBB">
        <w:rPr>
          <w:rFonts w:cstheme="minorHAnsi"/>
        </w:rPr>
        <w:t xml:space="preserve"> really</w:t>
      </w:r>
      <w:r w:rsidR="002C7025" w:rsidRPr="00A12EBB">
        <w:rPr>
          <w:rFonts w:cstheme="minorHAnsi"/>
        </w:rPr>
        <w:t xml:space="preserve"> fear.</w:t>
      </w:r>
    </w:p>
    <w:p w14:paraId="08FED00E" w14:textId="77777777" w:rsidR="00893088" w:rsidRPr="00A12EBB" w:rsidRDefault="00893088" w:rsidP="00CC2B62">
      <w:pPr>
        <w:spacing w:after="0" w:line="240" w:lineRule="auto"/>
        <w:jc w:val="both"/>
        <w:rPr>
          <w:rFonts w:cstheme="minorHAnsi"/>
          <w:color w:val="000000"/>
        </w:rPr>
      </w:pPr>
    </w:p>
    <w:p w14:paraId="3280645B" w14:textId="30781EEE" w:rsidR="002C7025" w:rsidRPr="00A12EBB" w:rsidRDefault="00564AD2" w:rsidP="00CC2B62">
      <w:pPr>
        <w:spacing w:after="0" w:line="240" w:lineRule="auto"/>
        <w:jc w:val="both"/>
        <w:rPr>
          <w:rFonts w:cstheme="minorHAnsi"/>
        </w:rPr>
      </w:pPr>
      <w:r w:rsidRPr="00A12EBB">
        <w:rPr>
          <w:rFonts w:cstheme="minorHAnsi"/>
        </w:rPr>
        <w:t>A</w:t>
      </w:r>
      <w:r w:rsidR="009A4A2E" w:rsidRPr="00A12EBB">
        <w:rPr>
          <w:rFonts w:cstheme="minorHAnsi"/>
        </w:rPr>
        <w:t xml:space="preserve">lthough we </w:t>
      </w:r>
      <w:r w:rsidR="00280E41" w:rsidRPr="00A12EBB">
        <w:rPr>
          <w:rFonts w:cstheme="minorHAnsi"/>
        </w:rPr>
        <w:t>all experience</w:t>
      </w:r>
      <w:r w:rsidR="009A4A2E" w:rsidRPr="00A12EBB">
        <w:rPr>
          <w:rFonts w:cstheme="minorHAnsi"/>
        </w:rPr>
        <w:t xml:space="preserve"> the same basic fears of self, </w:t>
      </w:r>
      <w:r w:rsidR="00797C85" w:rsidRPr="00A12EBB">
        <w:rPr>
          <w:rFonts w:cstheme="minorHAnsi"/>
        </w:rPr>
        <w:t xml:space="preserve">of </w:t>
      </w:r>
      <w:r w:rsidR="009A4A2E" w:rsidRPr="00A12EBB">
        <w:rPr>
          <w:rFonts w:cstheme="minorHAnsi"/>
        </w:rPr>
        <w:t xml:space="preserve">others, and of loss, </w:t>
      </w:r>
      <w:r w:rsidR="00BD558D" w:rsidRPr="00A12EBB">
        <w:rPr>
          <w:rFonts w:cstheme="minorHAnsi"/>
        </w:rPr>
        <w:t>what we fear</w:t>
      </w:r>
      <w:r w:rsidR="009A4A2E" w:rsidRPr="00A12EBB">
        <w:rPr>
          <w:rFonts w:cstheme="minorHAnsi"/>
        </w:rPr>
        <w:t xml:space="preserve"> may vary at different ages and life stages.</w:t>
      </w:r>
      <w:r w:rsidR="004812F5" w:rsidRPr="00A12EBB">
        <w:rPr>
          <w:rFonts w:cstheme="minorHAnsi"/>
        </w:rPr>
        <w:t xml:space="preserve"> </w:t>
      </w:r>
      <w:r w:rsidR="003D5445" w:rsidRPr="00A12EBB">
        <w:rPr>
          <w:rFonts w:cstheme="minorHAnsi"/>
        </w:rPr>
        <w:t xml:space="preserve">Most of the fears that </w:t>
      </w:r>
      <w:r w:rsidR="002C7A0A" w:rsidRPr="00A12EBB">
        <w:rPr>
          <w:rFonts w:cstheme="minorHAnsi"/>
        </w:rPr>
        <w:t>KF members</w:t>
      </w:r>
      <w:r w:rsidR="00BA4E1C" w:rsidRPr="00A12EBB">
        <w:rPr>
          <w:rFonts w:cstheme="minorHAnsi"/>
        </w:rPr>
        <w:t xml:space="preserve"> </w:t>
      </w:r>
      <w:r w:rsidR="003D5445" w:rsidRPr="00A12EBB">
        <w:rPr>
          <w:rFonts w:cstheme="minorHAnsi"/>
        </w:rPr>
        <w:t>identified were fears of self. This is quite typical</w:t>
      </w:r>
      <w:r w:rsidR="002E12DA" w:rsidRPr="00A12EBB">
        <w:rPr>
          <w:rFonts w:cstheme="minorHAnsi"/>
        </w:rPr>
        <w:t xml:space="preserve"> </w:t>
      </w:r>
      <w:r w:rsidR="004F78A1" w:rsidRPr="00A12EBB">
        <w:rPr>
          <w:rFonts w:cstheme="minorHAnsi"/>
        </w:rPr>
        <w:t xml:space="preserve">of </w:t>
      </w:r>
      <w:r w:rsidR="008C0539" w:rsidRPr="00A12EBB">
        <w:rPr>
          <w:rFonts w:cstheme="minorHAnsi"/>
        </w:rPr>
        <w:t xml:space="preserve">KF members </w:t>
      </w:r>
      <w:r w:rsidR="002E12DA" w:rsidRPr="00A12EBB">
        <w:rPr>
          <w:rFonts w:cstheme="minorHAnsi"/>
        </w:rPr>
        <w:t xml:space="preserve">and </w:t>
      </w:r>
      <w:r w:rsidR="00D27E8A" w:rsidRPr="00A12EBB">
        <w:rPr>
          <w:rFonts w:cstheme="minorHAnsi"/>
        </w:rPr>
        <w:t xml:space="preserve">is </w:t>
      </w:r>
      <w:r w:rsidR="002E12DA" w:rsidRPr="00A12EBB">
        <w:rPr>
          <w:rFonts w:cstheme="minorHAnsi"/>
        </w:rPr>
        <w:t>actually quite positive</w:t>
      </w:r>
      <w:r w:rsidR="00896565" w:rsidRPr="00A12EBB">
        <w:rPr>
          <w:rFonts w:cstheme="minorHAnsi"/>
        </w:rPr>
        <w:t xml:space="preserve">. </w:t>
      </w:r>
      <w:r w:rsidR="00055D77" w:rsidRPr="00A12EBB">
        <w:rPr>
          <w:rFonts w:cstheme="minorHAnsi"/>
        </w:rPr>
        <w:t>It</w:t>
      </w:r>
      <w:r w:rsidR="00896565" w:rsidRPr="00A12EBB">
        <w:rPr>
          <w:rFonts w:cstheme="minorHAnsi"/>
        </w:rPr>
        <w:t xml:space="preserve"> means that you have a reasonable fear of how </w:t>
      </w:r>
      <w:r w:rsidR="00896565" w:rsidRPr="00A12EBB">
        <w:rPr>
          <w:rFonts w:cstheme="minorHAnsi"/>
        </w:rPr>
        <w:lastRenderedPageBreak/>
        <w:t xml:space="preserve">powerful </w:t>
      </w:r>
      <w:r w:rsidR="00D27E8A" w:rsidRPr="00A12EBB">
        <w:rPr>
          <w:rFonts w:cstheme="minorHAnsi"/>
        </w:rPr>
        <w:t xml:space="preserve">your </w:t>
      </w:r>
      <w:r w:rsidR="00896565" w:rsidRPr="00A12EBB">
        <w:rPr>
          <w:rFonts w:cstheme="minorHAnsi"/>
        </w:rPr>
        <w:t xml:space="preserve">choices can be. </w:t>
      </w:r>
      <w:r w:rsidR="00D27E8A" w:rsidRPr="00A12EBB">
        <w:rPr>
          <w:rFonts w:cstheme="minorHAnsi"/>
        </w:rPr>
        <w:t>You</w:t>
      </w:r>
      <w:r w:rsidR="00896565" w:rsidRPr="00A12EBB">
        <w:rPr>
          <w:rFonts w:cstheme="minorHAnsi"/>
        </w:rPr>
        <w:t xml:space="preserve"> may not know how to manage </w:t>
      </w:r>
      <w:r w:rsidR="00D27E8A" w:rsidRPr="00A12EBB">
        <w:rPr>
          <w:rFonts w:cstheme="minorHAnsi"/>
        </w:rPr>
        <w:t xml:space="preserve">those </w:t>
      </w:r>
      <w:r w:rsidR="00896565" w:rsidRPr="00A12EBB">
        <w:rPr>
          <w:rFonts w:cstheme="minorHAnsi"/>
        </w:rPr>
        <w:t>choices</w:t>
      </w:r>
      <w:r w:rsidR="00D27E8A" w:rsidRPr="00A12EBB">
        <w:rPr>
          <w:rFonts w:cstheme="minorHAnsi"/>
        </w:rPr>
        <w:t xml:space="preserve"> right now</w:t>
      </w:r>
      <w:r w:rsidR="00896565" w:rsidRPr="00A12EBB">
        <w:rPr>
          <w:rFonts w:cstheme="minorHAnsi"/>
        </w:rPr>
        <w:t>, but you are in KF because you have hope</w:t>
      </w:r>
      <w:r w:rsidR="000E14CB" w:rsidRPr="00A12EBB">
        <w:rPr>
          <w:rFonts w:cstheme="minorHAnsi"/>
        </w:rPr>
        <w:t xml:space="preserve"> that you can learn</w:t>
      </w:r>
      <w:r w:rsidR="00896565" w:rsidRPr="00A12EBB">
        <w:rPr>
          <w:rFonts w:cstheme="minorHAnsi"/>
        </w:rPr>
        <w:t xml:space="preserve">. You are </w:t>
      </w:r>
      <w:r w:rsidR="00DF1E5B" w:rsidRPr="00A12EBB">
        <w:rPr>
          <w:rFonts w:cstheme="minorHAnsi"/>
        </w:rPr>
        <w:t xml:space="preserve">willing to be trained and are </w:t>
      </w:r>
      <w:r w:rsidR="00896565" w:rsidRPr="00A12EBB">
        <w:rPr>
          <w:rFonts w:cstheme="minorHAnsi"/>
        </w:rPr>
        <w:t>mak</w:t>
      </w:r>
      <w:r w:rsidR="00055D77" w:rsidRPr="00A12EBB">
        <w:rPr>
          <w:rFonts w:cstheme="minorHAnsi"/>
        </w:rPr>
        <w:t>ing the effort to learn courage and</w:t>
      </w:r>
      <w:r w:rsidR="00896565" w:rsidRPr="00A12EBB">
        <w:rPr>
          <w:rFonts w:cstheme="minorHAnsi"/>
        </w:rPr>
        <w:t xml:space="preserve"> endurance. </w:t>
      </w:r>
      <w:r w:rsidR="0088514D" w:rsidRPr="00A12EBB">
        <w:rPr>
          <w:rFonts w:cstheme="minorHAnsi"/>
        </w:rPr>
        <w:t>You are far, far above</w:t>
      </w:r>
      <w:r w:rsidR="00055D77" w:rsidRPr="00A12EBB">
        <w:rPr>
          <w:rFonts w:cstheme="minorHAnsi"/>
        </w:rPr>
        <w:t xml:space="preserve"> the</w:t>
      </w:r>
      <w:r w:rsidR="0088514D" w:rsidRPr="00A12EBB">
        <w:rPr>
          <w:rFonts w:cstheme="minorHAnsi"/>
        </w:rPr>
        <w:t xml:space="preserve"> average</w:t>
      </w:r>
      <w:r w:rsidR="004812F5" w:rsidRPr="00A12EBB">
        <w:rPr>
          <w:rFonts w:cstheme="minorHAnsi"/>
        </w:rPr>
        <w:t xml:space="preserve"> person </w:t>
      </w:r>
      <w:r w:rsidR="0088514D" w:rsidRPr="00A12EBB">
        <w:rPr>
          <w:rFonts w:cstheme="minorHAnsi"/>
        </w:rPr>
        <w:t>in your efforts</w:t>
      </w:r>
      <w:r w:rsidR="00075513" w:rsidRPr="00A12EBB">
        <w:rPr>
          <w:rFonts w:cstheme="minorHAnsi"/>
        </w:rPr>
        <w:t xml:space="preserve"> to </w:t>
      </w:r>
      <w:r w:rsidR="007C683B" w:rsidRPr="00A12EBB">
        <w:rPr>
          <w:rFonts w:cstheme="minorHAnsi"/>
        </w:rPr>
        <w:t>change your life</w:t>
      </w:r>
      <w:r w:rsidR="004812F5" w:rsidRPr="00A12EBB">
        <w:rPr>
          <w:rFonts w:cstheme="minorHAnsi"/>
        </w:rPr>
        <w:t xml:space="preserve">. </w:t>
      </w:r>
    </w:p>
    <w:p w14:paraId="5D744D47" w14:textId="77777777" w:rsidR="00590983" w:rsidRPr="00A12EBB" w:rsidRDefault="00590983" w:rsidP="00421F31">
      <w:pPr>
        <w:widowControl w:val="0"/>
        <w:spacing w:after="0" w:line="240" w:lineRule="auto"/>
        <w:jc w:val="both"/>
        <w:rPr>
          <w:rFonts w:cstheme="minorHAnsi"/>
        </w:rPr>
      </w:pPr>
      <w:bookmarkStart w:id="11" w:name="_Hlk483212473"/>
    </w:p>
    <w:p w14:paraId="18B82C00" w14:textId="5FD1F2EA" w:rsidR="007850CD" w:rsidRPr="00A12EBB" w:rsidRDefault="0093298D" w:rsidP="007850CD">
      <w:pPr>
        <w:widowControl w:val="0"/>
        <w:spacing w:after="0" w:line="240" w:lineRule="auto"/>
        <w:jc w:val="both"/>
        <w:rPr>
          <w:rFonts w:cstheme="minorHAnsi"/>
        </w:rPr>
      </w:pPr>
      <w:bookmarkStart w:id="12" w:name="_Hlk41904085"/>
      <w:r>
        <w:rPr>
          <w:rFonts w:cstheme="minorHAnsi"/>
        </w:rPr>
        <w:t>God our Creator</w:t>
      </w:r>
      <w:r w:rsidR="007850CD" w:rsidRPr="00A12EBB">
        <w:rPr>
          <w:rFonts w:cstheme="minorHAnsi"/>
        </w:rPr>
        <w:t xml:space="preserve"> designed us to experience healthy fear to help us survive and to help us choose to obey </w:t>
      </w:r>
      <w:r>
        <w:rPr>
          <w:rFonts w:cstheme="minorHAnsi"/>
        </w:rPr>
        <w:t>Him</w:t>
      </w:r>
      <w:r w:rsidR="007850CD" w:rsidRPr="00A12EBB">
        <w:rPr>
          <w:rFonts w:cstheme="minorHAnsi"/>
        </w:rPr>
        <w:t xml:space="preserve">. Healthy survival fears compel us to run from danger or to grab a child who is about to run into the street. The fear of the Lord motivates us to take an oriented path when we feel pressured to follow the dictates of the Idol. When we walk in the fear of the Lord, we accept His limitations for our lives and acknowledge that our choices carry real consequences that determine our outcomes. </w:t>
      </w:r>
    </w:p>
    <w:p w14:paraId="6C7CB0BF" w14:textId="77777777" w:rsidR="007850CD" w:rsidRPr="00A12EBB" w:rsidRDefault="007850CD" w:rsidP="007850CD">
      <w:pPr>
        <w:widowControl w:val="0"/>
        <w:spacing w:after="0" w:line="240" w:lineRule="auto"/>
        <w:jc w:val="both"/>
        <w:rPr>
          <w:rFonts w:cstheme="minorHAnsi"/>
        </w:rPr>
      </w:pPr>
    </w:p>
    <w:p w14:paraId="06958ACC" w14:textId="4B1423FF" w:rsidR="007850CD" w:rsidRPr="00A12EBB" w:rsidRDefault="007850CD" w:rsidP="007850CD">
      <w:pPr>
        <w:widowControl w:val="0"/>
        <w:spacing w:after="0" w:line="240" w:lineRule="auto"/>
        <w:jc w:val="both"/>
        <w:rPr>
          <w:rFonts w:cstheme="minorHAnsi"/>
          <w:color w:val="000000"/>
        </w:rPr>
      </w:pPr>
      <w:r w:rsidRPr="00A12EBB">
        <w:rPr>
          <w:rFonts w:cstheme="minorHAnsi"/>
          <w:color w:val="000000"/>
        </w:rPr>
        <w:t>Fear is an extremely powerful motivator, and it is the only motivator that the Idol Self knows how to use. The Idol recruits the power of fear to defend its pride and drive its search for glory. Unhealthy fear is often paralyzing, and when we are gripped by fear, we are unable to consider any evidence or exercise common sense. Over the years, your body has adapted to using fear as its primary motivator in all kinds of situations, and your biochemistry may now be stuck in patterns of chronic anxiety. You may be so accustomed to living in fear that you are afraid to give it up; the idea of a life free from fear may actually frighten you. What will help you make choices if not fear? What will you use to justify your compulsive need to attack, appease, medicate, control, or withdraw? You may tell yourself the story that your misoriented choices are motivated by common sense, justice, a real need, or Christian obedience, but, in reality, they are motivated by fear. For all of us, fear is difficult both to acknowledge and to give up.</w:t>
      </w:r>
    </w:p>
    <w:bookmarkEnd w:id="11"/>
    <w:bookmarkEnd w:id="12"/>
    <w:p w14:paraId="141D6734" w14:textId="77777777" w:rsidR="002C7A0A" w:rsidRPr="00A12EBB" w:rsidRDefault="002C7A0A" w:rsidP="00CC2B62">
      <w:pPr>
        <w:spacing w:after="0" w:line="240" w:lineRule="auto"/>
        <w:jc w:val="both"/>
        <w:rPr>
          <w:rFonts w:cstheme="minorHAnsi"/>
          <w:color w:val="000000"/>
        </w:rPr>
      </w:pPr>
    </w:p>
    <w:p w14:paraId="0BB565B8" w14:textId="75AB18BC" w:rsidR="00893088" w:rsidRPr="00A12EBB" w:rsidRDefault="00B50549" w:rsidP="00CC2B62">
      <w:pPr>
        <w:spacing w:after="0" w:line="240" w:lineRule="auto"/>
        <w:jc w:val="both"/>
        <w:rPr>
          <w:rFonts w:cstheme="minorHAnsi"/>
          <w:color w:val="000000"/>
        </w:rPr>
      </w:pPr>
      <w:r w:rsidRPr="00A12EBB">
        <w:rPr>
          <w:rFonts w:cstheme="minorHAnsi"/>
          <w:color w:val="000000"/>
        </w:rPr>
        <w:t xml:space="preserve">Now that you are in training, you are no longer surprised when you feel a compelling need to escape fear and save your life. </w:t>
      </w:r>
      <w:r w:rsidR="00413F70" w:rsidRPr="00A12EBB">
        <w:rPr>
          <w:rFonts w:cstheme="minorHAnsi"/>
          <w:color w:val="000000"/>
        </w:rPr>
        <w:t>Everyone experiences e</w:t>
      </w:r>
      <w:r w:rsidR="002C7025" w:rsidRPr="00A12EBB">
        <w:rPr>
          <w:rFonts w:cstheme="minorHAnsi"/>
          <w:color w:val="000000"/>
        </w:rPr>
        <w:t>vents, or life experiments</w:t>
      </w:r>
      <w:r w:rsidR="00B16FC6" w:rsidRPr="00A12EBB">
        <w:rPr>
          <w:rFonts w:cstheme="minorHAnsi"/>
          <w:color w:val="000000"/>
        </w:rPr>
        <w:t xml:space="preserve"> and trials</w:t>
      </w:r>
      <w:r w:rsidR="00644EA9" w:rsidRPr="00A12EBB">
        <w:rPr>
          <w:rFonts w:cstheme="minorHAnsi"/>
          <w:color w:val="000000"/>
        </w:rPr>
        <w:t xml:space="preserve">, </w:t>
      </w:r>
      <w:r w:rsidR="00BA4E1C" w:rsidRPr="00A12EBB">
        <w:rPr>
          <w:rFonts w:cstheme="minorHAnsi"/>
          <w:color w:val="000000"/>
        </w:rPr>
        <w:t xml:space="preserve">that </w:t>
      </w:r>
      <w:r w:rsidR="00644EA9" w:rsidRPr="00A12EBB">
        <w:rPr>
          <w:rFonts w:cstheme="minorHAnsi"/>
          <w:color w:val="000000"/>
        </w:rPr>
        <w:t xml:space="preserve">cause </w:t>
      </w:r>
      <w:r w:rsidR="007A7D32" w:rsidRPr="00A12EBB">
        <w:rPr>
          <w:rFonts w:cstheme="minorHAnsi"/>
          <w:color w:val="000000"/>
        </w:rPr>
        <w:t xml:space="preserve">them </w:t>
      </w:r>
      <w:r w:rsidR="00644EA9" w:rsidRPr="00A12EBB">
        <w:rPr>
          <w:rFonts w:cstheme="minorHAnsi"/>
          <w:color w:val="000000"/>
        </w:rPr>
        <w:t xml:space="preserve">to react because the nerve of </w:t>
      </w:r>
      <w:r w:rsidR="007A7D32" w:rsidRPr="00A12EBB">
        <w:rPr>
          <w:rFonts w:cstheme="minorHAnsi"/>
          <w:color w:val="000000"/>
        </w:rPr>
        <w:t xml:space="preserve">their </w:t>
      </w:r>
      <w:r w:rsidR="00644EA9" w:rsidRPr="00A12EBB">
        <w:rPr>
          <w:rFonts w:cstheme="minorHAnsi"/>
          <w:color w:val="000000"/>
        </w:rPr>
        <w:t>fear has been exposed.</w:t>
      </w:r>
      <w:r w:rsidR="00FF4369" w:rsidRPr="00A12EBB">
        <w:rPr>
          <w:rFonts w:cstheme="minorHAnsi"/>
          <w:color w:val="000000"/>
        </w:rPr>
        <w:t xml:space="preserve"> </w:t>
      </w:r>
      <w:r w:rsidR="00FD6E18" w:rsidRPr="00A12EBB">
        <w:rPr>
          <w:rFonts w:cstheme="minorHAnsi"/>
          <w:color w:val="000000"/>
        </w:rPr>
        <w:t xml:space="preserve">The first step on the </w:t>
      </w:r>
      <w:r w:rsidR="00644EA9" w:rsidRPr="00A12EBB">
        <w:rPr>
          <w:rFonts w:cstheme="minorHAnsi"/>
          <w:color w:val="000000"/>
        </w:rPr>
        <w:t>p</w:t>
      </w:r>
      <w:r w:rsidR="00FD6E18" w:rsidRPr="00A12EBB">
        <w:rPr>
          <w:rFonts w:cstheme="minorHAnsi"/>
          <w:color w:val="000000"/>
        </w:rPr>
        <w:t>ath of l</w:t>
      </w:r>
      <w:r w:rsidR="002C7025" w:rsidRPr="00A12EBB">
        <w:rPr>
          <w:rFonts w:cstheme="minorHAnsi"/>
          <w:color w:val="000000"/>
        </w:rPr>
        <w:t xml:space="preserve">ove is to </w:t>
      </w:r>
      <w:r w:rsidR="00DE2455" w:rsidRPr="00A12EBB">
        <w:rPr>
          <w:rFonts w:cstheme="minorHAnsi"/>
          <w:color w:val="000000"/>
        </w:rPr>
        <w:t xml:space="preserve">simply </w:t>
      </w:r>
      <w:r w:rsidR="00955D23" w:rsidRPr="00A12EBB">
        <w:rPr>
          <w:rFonts w:cstheme="minorHAnsi"/>
          <w:color w:val="000000"/>
        </w:rPr>
        <w:t>b</w:t>
      </w:r>
      <w:r w:rsidR="002C7025" w:rsidRPr="00A12EBB">
        <w:rPr>
          <w:rFonts w:cstheme="minorHAnsi"/>
          <w:color w:val="000000"/>
        </w:rPr>
        <w:t>elieve and observe</w:t>
      </w:r>
      <w:r w:rsidR="002E12DA" w:rsidRPr="00A12EBB">
        <w:rPr>
          <w:rFonts w:cstheme="minorHAnsi"/>
          <w:color w:val="000000"/>
        </w:rPr>
        <w:t>,</w:t>
      </w:r>
      <w:r w:rsidR="009031F3" w:rsidRPr="00A12EBB">
        <w:rPr>
          <w:rFonts w:cstheme="minorHAnsi"/>
          <w:color w:val="000000"/>
        </w:rPr>
        <w:t xml:space="preserve"> without judgment</w:t>
      </w:r>
      <w:r w:rsidR="002E12DA" w:rsidRPr="00A12EBB">
        <w:rPr>
          <w:rFonts w:cstheme="minorHAnsi"/>
          <w:color w:val="000000"/>
        </w:rPr>
        <w:t>,</w:t>
      </w:r>
      <w:r w:rsidR="002C7025" w:rsidRPr="00A12EBB">
        <w:rPr>
          <w:rFonts w:cstheme="minorHAnsi"/>
          <w:color w:val="000000"/>
        </w:rPr>
        <w:t xml:space="preserve"> what is happening</w:t>
      </w:r>
      <w:r w:rsidR="0088514D" w:rsidRPr="00A12EBB">
        <w:rPr>
          <w:rFonts w:cstheme="minorHAnsi"/>
          <w:color w:val="000000"/>
        </w:rPr>
        <w:t xml:space="preserve"> inside you</w:t>
      </w:r>
      <w:r w:rsidR="00CE2C13" w:rsidRPr="00A12EBB">
        <w:rPr>
          <w:rFonts w:cstheme="minorHAnsi"/>
          <w:color w:val="000000"/>
        </w:rPr>
        <w:t xml:space="preserve"> in the moment</w:t>
      </w:r>
      <w:r w:rsidR="002C7025" w:rsidRPr="00A12EBB">
        <w:rPr>
          <w:rFonts w:cstheme="minorHAnsi"/>
          <w:color w:val="000000"/>
        </w:rPr>
        <w:t xml:space="preserve">. </w:t>
      </w:r>
      <w:r w:rsidR="00912C32" w:rsidRPr="00A12EBB">
        <w:rPr>
          <w:rFonts w:cstheme="minorHAnsi"/>
          <w:color w:val="000000"/>
        </w:rPr>
        <w:t xml:space="preserve">You don’t need to judge an event as good or evil, nor do you need to control, rebel, or appease. Just by acknowledging your fear, you have begun to take the path of love. </w:t>
      </w:r>
      <w:r w:rsidR="003544B1" w:rsidRPr="00A12EBB">
        <w:rPr>
          <w:rFonts w:cstheme="minorHAnsi"/>
          <w:color w:val="000000"/>
        </w:rPr>
        <w:t>So, with compassion</w:t>
      </w:r>
      <w:r w:rsidR="006D45CA" w:rsidRPr="00A12EBB">
        <w:rPr>
          <w:rFonts w:cstheme="minorHAnsi"/>
          <w:color w:val="000000"/>
        </w:rPr>
        <w:t xml:space="preserve"> for yourself</w:t>
      </w:r>
      <w:r w:rsidR="003544B1" w:rsidRPr="00A12EBB">
        <w:rPr>
          <w:rFonts w:cstheme="minorHAnsi"/>
          <w:color w:val="000000"/>
        </w:rPr>
        <w:t>, s</w:t>
      </w:r>
      <w:r w:rsidR="00912C32" w:rsidRPr="00A12EBB">
        <w:rPr>
          <w:rFonts w:cstheme="minorHAnsi"/>
          <w:color w:val="000000"/>
        </w:rPr>
        <w:t xml:space="preserve">imply believe that you have these fears. </w:t>
      </w:r>
      <w:r w:rsidR="003544B1" w:rsidRPr="00A12EBB">
        <w:rPr>
          <w:rFonts w:cstheme="minorHAnsi"/>
          <w:color w:val="000000"/>
        </w:rPr>
        <w:t>A</w:t>
      </w:r>
      <w:r w:rsidR="00912C32" w:rsidRPr="00A12EBB">
        <w:rPr>
          <w:rFonts w:cstheme="minorHAnsi"/>
          <w:color w:val="000000"/>
        </w:rPr>
        <w:t xml:space="preserve">ppreciate their power and then </w:t>
      </w:r>
      <w:r w:rsidR="003544B1" w:rsidRPr="00A12EBB">
        <w:rPr>
          <w:rFonts w:cstheme="minorHAnsi"/>
          <w:color w:val="000000"/>
        </w:rPr>
        <w:t>choose</w:t>
      </w:r>
      <w:r w:rsidR="00912C32" w:rsidRPr="00A12EBB">
        <w:rPr>
          <w:rFonts w:cstheme="minorHAnsi"/>
          <w:color w:val="000000"/>
        </w:rPr>
        <w:t xml:space="preserve"> to practice love. You</w:t>
      </w:r>
      <w:r w:rsidR="00E0460D" w:rsidRPr="00A12EBB">
        <w:rPr>
          <w:rFonts w:cstheme="minorHAnsi"/>
          <w:color w:val="000000"/>
        </w:rPr>
        <w:t xml:space="preserve"> can</w:t>
      </w:r>
      <w:r w:rsidR="002C7025" w:rsidRPr="00A12EBB">
        <w:rPr>
          <w:rFonts w:cstheme="minorHAnsi"/>
          <w:color w:val="000000"/>
        </w:rPr>
        <w:t xml:space="preserve"> let go of </w:t>
      </w:r>
      <w:r w:rsidR="0088704F" w:rsidRPr="00A12EBB">
        <w:rPr>
          <w:rFonts w:cstheme="minorHAnsi"/>
          <w:color w:val="000000"/>
        </w:rPr>
        <w:t xml:space="preserve">control </w:t>
      </w:r>
      <w:r w:rsidR="00615EF4" w:rsidRPr="00A12EBB">
        <w:rPr>
          <w:rFonts w:cstheme="minorHAnsi"/>
          <w:color w:val="000000"/>
        </w:rPr>
        <w:t xml:space="preserve">and </w:t>
      </w:r>
      <w:r w:rsidR="00DD50DE" w:rsidRPr="00A12EBB">
        <w:rPr>
          <w:rFonts w:cstheme="minorHAnsi"/>
          <w:color w:val="000000"/>
        </w:rPr>
        <w:t>the need</w:t>
      </w:r>
      <w:r w:rsidR="0088514D" w:rsidRPr="00A12EBB">
        <w:rPr>
          <w:rFonts w:cstheme="minorHAnsi"/>
          <w:color w:val="000000"/>
        </w:rPr>
        <w:t xml:space="preserve"> to know or</w:t>
      </w:r>
      <w:r w:rsidR="006445DD" w:rsidRPr="00A12EBB">
        <w:rPr>
          <w:rFonts w:cstheme="minorHAnsi"/>
          <w:color w:val="000000"/>
        </w:rPr>
        <w:t xml:space="preserve"> </w:t>
      </w:r>
      <w:r w:rsidR="0088514D" w:rsidRPr="00A12EBB">
        <w:rPr>
          <w:rFonts w:cstheme="minorHAnsi"/>
          <w:color w:val="000000"/>
        </w:rPr>
        <w:t>understand</w:t>
      </w:r>
      <w:r w:rsidR="00912C32" w:rsidRPr="00A12EBB">
        <w:rPr>
          <w:rFonts w:cstheme="minorHAnsi"/>
          <w:color w:val="000000"/>
        </w:rPr>
        <w:t>.</w:t>
      </w:r>
      <w:r w:rsidR="006445DD" w:rsidRPr="00A12EBB">
        <w:rPr>
          <w:rFonts w:cstheme="minorHAnsi"/>
          <w:color w:val="000000"/>
        </w:rPr>
        <w:t xml:space="preserve"> </w:t>
      </w:r>
      <w:r w:rsidR="00912C32" w:rsidRPr="00A12EBB">
        <w:rPr>
          <w:rFonts w:cstheme="minorHAnsi"/>
          <w:color w:val="000000"/>
        </w:rPr>
        <w:t xml:space="preserve">You </w:t>
      </w:r>
      <w:r w:rsidR="006445DD" w:rsidRPr="00A12EBB">
        <w:rPr>
          <w:rFonts w:cstheme="minorHAnsi"/>
          <w:color w:val="000000"/>
        </w:rPr>
        <w:t>can</w:t>
      </w:r>
      <w:r w:rsidR="0088514D" w:rsidRPr="00A12EBB">
        <w:rPr>
          <w:rFonts w:cstheme="minorHAnsi"/>
          <w:color w:val="000000"/>
        </w:rPr>
        <w:t xml:space="preserve"> let go</w:t>
      </w:r>
      <w:r w:rsidR="006445DD" w:rsidRPr="00A12EBB">
        <w:rPr>
          <w:rFonts w:cstheme="minorHAnsi"/>
          <w:color w:val="000000"/>
        </w:rPr>
        <w:t xml:space="preserve"> of </w:t>
      </w:r>
      <w:r w:rsidR="00F56421" w:rsidRPr="00A12EBB">
        <w:rPr>
          <w:rFonts w:cstheme="minorHAnsi"/>
          <w:color w:val="000000"/>
        </w:rPr>
        <w:t xml:space="preserve">your ideas about how things should be and </w:t>
      </w:r>
      <w:r w:rsidR="000936A3" w:rsidRPr="00A12EBB">
        <w:rPr>
          <w:rFonts w:cstheme="minorHAnsi"/>
          <w:color w:val="000000"/>
        </w:rPr>
        <w:t>your</w:t>
      </w:r>
      <w:r w:rsidR="006445DD" w:rsidRPr="00A12EBB">
        <w:rPr>
          <w:rFonts w:cstheme="minorHAnsi"/>
          <w:color w:val="000000"/>
        </w:rPr>
        <w:t xml:space="preserve"> </w:t>
      </w:r>
      <w:r w:rsidR="002C7025" w:rsidRPr="00A12EBB">
        <w:rPr>
          <w:rFonts w:cstheme="minorHAnsi"/>
          <w:color w:val="000000"/>
        </w:rPr>
        <w:t xml:space="preserve">attachment to </w:t>
      </w:r>
      <w:r w:rsidR="00146A44" w:rsidRPr="00A12EBB">
        <w:rPr>
          <w:rFonts w:cstheme="minorHAnsi"/>
          <w:color w:val="000000"/>
        </w:rPr>
        <w:t>a</w:t>
      </w:r>
      <w:r w:rsidR="002C7025" w:rsidRPr="00A12EBB">
        <w:rPr>
          <w:rFonts w:cstheme="minorHAnsi"/>
          <w:color w:val="000000"/>
        </w:rPr>
        <w:t xml:space="preserve"> predicted outco</w:t>
      </w:r>
      <w:r w:rsidR="00146A44" w:rsidRPr="00A12EBB">
        <w:rPr>
          <w:rFonts w:cstheme="minorHAnsi"/>
          <w:color w:val="000000"/>
        </w:rPr>
        <w:t>me</w:t>
      </w:r>
      <w:r w:rsidR="00912C32" w:rsidRPr="00A12EBB">
        <w:rPr>
          <w:rFonts w:cstheme="minorHAnsi"/>
          <w:color w:val="000000"/>
        </w:rPr>
        <w:t>.</w:t>
      </w:r>
      <w:r w:rsidR="0017364F" w:rsidRPr="00A12EBB">
        <w:rPr>
          <w:rFonts w:cstheme="minorHAnsi"/>
          <w:color w:val="000000"/>
        </w:rPr>
        <w:t xml:space="preserve"> </w:t>
      </w:r>
    </w:p>
    <w:p w14:paraId="39EC9AF2" w14:textId="77777777" w:rsidR="00052414" w:rsidRPr="00A12EBB" w:rsidRDefault="00052414" w:rsidP="00CC2B62">
      <w:pPr>
        <w:spacing w:after="0" w:line="240" w:lineRule="auto"/>
        <w:jc w:val="both"/>
        <w:rPr>
          <w:rFonts w:cstheme="minorHAnsi"/>
          <w:color w:val="000000"/>
        </w:rPr>
      </w:pPr>
    </w:p>
    <w:p w14:paraId="69896890" w14:textId="76DC584C" w:rsidR="002C7025" w:rsidRPr="00A12EBB" w:rsidRDefault="004F49FB" w:rsidP="00CC2B62">
      <w:pPr>
        <w:spacing w:after="0" w:line="240" w:lineRule="auto"/>
        <w:jc w:val="both"/>
        <w:rPr>
          <w:rFonts w:cstheme="minorHAnsi"/>
          <w:color w:val="000000"/>
        </w:rPr>
      </w:pPr>
      <w:r w:rsidRPr="00A12EBB">
        <w:rPr>
          <w:rFonts w:cstheme="minorHAnsi"/>
          <w:color w:val="000000"/>
        </w:rPr>
        <w:t>Continue to</w:t>
      </w:r>
      <w:r w:rsidR="002C7025" w:rsidRPr="00A12EBB">
        <w:rPr>
          <w:rFonts w:cstheme="minorHAnsi"/>
          <w:color w:val="000000"/>
        </w:rPr>
        <w:t xml:space="preserve"> use the </w:t>
      </w:r>
      <w:r w:rsidR="00B21971" w:rsidRPr="00A12EBB">
        <w:rPr>
          <w:rFonts w:cstheme="minorHAnsi"/>
          <w:b/>
          <w:color w:val="000000"/>
        </w:rPr>
        <w:t>T</w:t>
      </w:r>
      <w:r w:rsidR="003D5445" w:rsidRPr="00A12EBB">
        <w:rPr>
          <w:rFonts w:cstheme="minorHAnsi"/>
          <w:b/>
          <w:color w:val="000000"/>
        </w:rPr>
        <w:t xml:space="preserve">apping </w:t>
      </w:r>
      <w:r w:rsidR="00D319D2" w:rsidRPr="00A12EBB">
        <w:rPr>
          <w:rFonts w:cstheme="minorHAnsi"/>
          <w:b/>
          <w:color w:val="000000"/>
        </w:rPr>
        <w:t>P</w:t>
      </w:r>
      <w:r w:rsidR="002C7025" w:rsidRPr="00A12EBB">
        <w:rPr>
          <w:rFonts w:cstheme="minorHAnsi"/>
          <w:b/>
          <w:color w:val="000000"/>
        </w:rPr>
        <w:t>rotocol</w:t>
      </w:r>
      <w:r w:rsidR="002C7025" w:rsidRPr="00A12EBB">
        <w:rPr>
          <w:rFonts w:cstheme="minorHAnsi"/>
          <w:color w:val="000000"/>
        </w:rPr>
        <w:t xml:space="preserve"> when you recogniz</w:t>
      </w:r>
      <w:r w:rsidR="00496292" w:rsidRPr="00A12EBB">
        <w:rPr>
          <w:rFonts w:cstheme="minorHAnsi"/>
          <w:color w:val="000000"/>
        </w:rPr>
        <w:t xml:space="preserve">e that fear is motivating you. </w:t>
      </w:r>
      <w:r w:rsidR="008B1A3A" w:rsidRPr="00A12EBB">
        <w:rPr>
          <w:rFonts w:cstheme="minorHAnsi"/>
          <w:color w:val="000000"/>
        </w:rPr>
        <w:t xml:space="preserve">Through tapping you can relieve the aching need to </w:t>
      </w:r>
      <w:r w:rsidR="003D5445" w:rsidRPr="00A12EBB">
        <w:rPr>
          <w:rFonts w:cstheme="minorHAnsi"/>
          <w:color w:val="000000"/>
        </w:rPr>
        <w:t>fight or control, lie or apologize, escape or block</w:t>
      </w:r>
      <w:r w:rsidR="00496292" w:rsidRPr="00A12EBB">
        <w:rPr>
          <w:rFonts w:cstheme="minorHAnsi"/>
          <w:color w:val="000000"/>
        </w:rPr>
        <w:t xml:space="preserve">. </w:t>
      </w:r>
      <w:r w:rsidR="002C7025" w:rsidRPr="00A12EBB">
        <w:rPr>
          <w:rFonts w:cstheme="minorHAnsi"/>
          <w:color w:val="000000"/>
        </w:rPr>
        <w:t>Calm your distress as you would calm a distressed child.</w:t>
      </w:r>
      <w:r w:rsidR="00326C27" w:rsidRPr="00A12EBB">
        <w:rPr>
          <w:rFonts w:cstheme="minorHAnsi"/>
          <w:color w:val="000000"/>
        </w:rPr>
        <w:t xml:space="preserve"> </w:t>
      </w:r>
    </w:p>
    <w:p w14:paraId="577D5D90" w14:textId="77777777" w:rsidR="00893088" w:rsidRPr="00A12EBB" w:rsidRDefault="00893088" w:rsidP="00CC2B62">
      <w:pPr>
        <w:spacing w:after="0" w:line="240" w:lineRule="auto"/>
        <w:jc w:val="both"/>
        <w:rPr>
          <w:rFonts w:cstheme="minorHAnsi"/>
          <w:color w:val="000000"/>
        </w:rPr>
      </w:pPr>
    </w:p>
    <w:p w14:paraId="21DA67C9" w14:textId="66F83A20" w:rsidR="00326B39" w:rsidRPr="00A12EBB" w:rsidRDefault="00FA71C7" w:rsidP="00326B39">
      <w:pPr>
        <w:spacing w:after="0" w:line="240" w:lineRule="auto"/>
        <w:jc w:val="both"/>
        <w:rPr>
          <w:rFonts w:cstheme="minorHAnsi"/>
          <w:color w:val="000000"/>
        </w:rPr>
      </w:pPr>
      <w:r w:rsidRPr="00A12EBB">
        <w:rPr>
          <w:rFonts w:cstheme="minorHAnsi"/>
          <w:color w:val="000000"/>
        </w:rPr>
        <w:t>In our next lesson</w:t>
      </w:r>
      <w:r w:rsidR="00326B39" w:rsidRPr="00A12EBB">
        <w:rPr>
          <w:rFonts w:cstheme="minorHAnsi"/>
          <w:color w:val="000000"/>
        </w:rPr>
        <w:t xml:space="preserve">, we will learn how to use the </w:t>
      </w:r>
      <w:r w:rsidR="00326B39" w:rsidRPr="00A12EBB">
        <w:rPr>
          <w:rFonts w:cstheme="minorHAnsi"/>
          <w:b/>
          <w:color w:val="000000"/>
        </w:rPr>
        <w:t>Two Paths Worksheet</w:t>
      </w:r>
      <w:r w:rsidR="00326B39" w:rsidRPr="00A12EBB">
        <w:rPr>
          <w:rFonts w:cstheme="minorHAnsi"/>
          <w:color w:val="000000"/>
        </w:rPr>
        <w:t>, which helps us analyze our reactions to people and events</w:t>
      </w:r>
      <w:r w:rsidR="002D1962" w:rsidRPr="00A12EBB">
        <w:rPr>
          <w:rFonts w:cstheme="minorHAnsi"/>
          <w:color w:val="000000"/>
        </w:rPr>
        <w:t>,</w:t>
      </w:r>
      <w:r w:rsidR="00326B39" w:rsidRPr="00A12EBB">
        <w:rPr>
          <w:rFonts w:cstheme="minorHAnsi"/>
          <w:color w:val="000000"/>
        </w:rPr>
        <w:t xml:space="preserve"> and </w:t>
      </w:r>
      <w:r w:rsidR="00F56421" w:rsidRPr="00A12EBB">
        <w:rPr>
          <w:rFonts w:cstheme="minorHAnsi"/>
          <w:color w:val="000000"/>
        </w:rPr>
        <w:t xml:space="preserve">guides us to </w:t>
      </w:r>
      <w:r w:rsidR="00326B39" w:rsidRPr="00A12EBB">
        <w:rPr>
          <w:rFonts w:cstheme="minorHAnsi"/>
          <w:color w:val="000000"/>
        </w:rPr>
        <w:t xml:space="preserve">creatively </w:t>
      </w:r>
      <w:r w:rsidR="00F56421" w:rsidRPr="00A12EBB">
        <w:rPr>
          <w:rFonts w:cstheme="minorHAnsi"/>
          <w:color w:val="000000"/>
        </w:rPr>
        <w:t xml:space="preserve">consider our </w:t>
      </w:r>
      <w:r w:rsidR="00326B39" w:rsidRPr="00A12EBB">
        <w:rPr>
          <w:rFonts w:cstheme="minorHAnsi"/>
          <w:color w:val="000000"/>
        </w:rPr>
        <w:t>options. You might wish to explore this worksheet with your Karis Link.</w:t>
      </w:r>
    </w:p>
    <w:p w14:paraId="36E56EFC" w14:textId="77777777" w:rsidR="006E3640" w:rsidRPr="00A12EBB" w:rsidRDefault="006E3640" w:rsidP="00CC2B62">
      <w:pPr>
        <w:spacing w:after="0" w:line="240" w:lineRule="auto"/>
        <w:jc w:val="both"/>
        <w:rPr>
          <w:rFonts w:cstheme="minorHAnsi"/>
          <w:color w:val="000000"/>
        </w:rPr>
      </w:pPr>
    </w:p>
    <w:p w14:paraId="1ADF8D18" w14:textId="77777777" w:rsidR="007C683B" w:rsidRPr="00A12EBB" w:rsidRDefault="007C683B" w:rsidP="00CC2B62">
      <w:pPr>
        <w:spacing w:after="0" w:line="240" w:lineRule="auto"/>
        <w:jc w:val="both"/>
        <w:rPr>
          <w:rFonts w:cstheme="minorHAnsi"/>
          <w:color w:val="000000"/>
        </w:rPr>
      </w:pPr>
      <w:r w:rsidRPr="00A12EBB">
        <w:rPr>
          <w:rFonts w:cstheme="minorHAnsi"/>
          <w:color w:val="000000"/>
        </w:rPr>
        <w:t xml:space="preserve">Our prayer might go something like this: </w:t>
      </w:r>
    </w:p>
    <w:p w14:paraId="0D349981" w14:textId="77777777" w:rsidR="007C683B" w:rsidRPr="00A12EBB" w:rsidRDefault="007C683B" w:rsidP="00CC2B62">
      <w:pPr>
        <w:spacing w:after="0" w:line="240" w:lineRule="auto"/>
        <w:jc w:val="both"/>
        <w:rPr>
          <w:rFonts w:cstheme="minorHAnsi"/>
          <w:color w:val="000000"/>
        </w:rPr>
      </w:pPr>
    </w:p>
    <w:p w14:paraId="35F19DCA" w14:textId="77777777" w:rsidR="007C683B" w:rsidRPr="00A12EBB" w:rsidRDefault="007C683B" w:rsidP="00CC2B62">
      <w:pPr>
        <w:spacing w:after="0" w:line="240" w:lineRule="auto"/>
        <w:jc w:val="center"/>
        <w:rPr>
          <w:rFonts w:cstheme="minorHAnsi"/>
          <w:i/>
          <w:color w:val="000000"/>
        </w:rPr>
      </w:pPr>
      <w:r w:rsidRPr="00A12EBB">
        <w:rPr>
          <w:rFonts w:cstheme="minorHAnsi"/>
          <w:i/>
          <w:color w:val="000000"/>
        </w:rPr>
        <w:t>Loving Lord, help me in the moment to recognize the fear. (Repeat)</w:t>
      </w:r>
    </w:p>
    <w:p w14:paraId="113F2381" w14:textId="77777777" w:rsidR="007C683B" w:rsidRPr="009C1AB2" w:rsidRDefault="007C683B" w:rsidP="00CC2B62">
      <w:pPr>
        <w:spacing w:after="0" w:line="240" w:lineRule="auto"/>
        <w:jc w:val="both"/>
        <w:rPr>
          <w:rFonts w:cstheme="minorHAnsi"/>
          <w:iCs/>
          <w:color w:val="000000"/>
        </w:rPr>
      </w:pPr>
    </w:p>
    <w:p w14:paraId="3E41CC87" w14:textId="77777777" w:rsidR="007C683B" w:rsidRPr="00A12EBB" w:rsidRDefault="007C683B" w:rsidP="00CC2B62">
      <w:pPr>
        <w:spacing w:after="0" w:line="240" w:lineRule="auto"/>
        <w:jc w:val="both"/>
        <w:rPr>
          <w:rFonts w:cstheme="minorHAnsi"/>
          <w:color w:val="000000"/>
        </w:rPr>
      </w:pPr>
      <w:r w:rsidRPr="00A12EBB">
        <w:rPr>
          <w:rFonts w:cstheme="minorHAnsi"/>
          <w:color w:val="000000"/>
        </w:rPr>
        <w:t>Take a deep breath.</w:t>
      </w:r>
    </w:p>
    <w:p w14:paraId="70C91059" w14:textId="395AD876" w:rsidR="00214BB3" w:rsidRPr="00A12EBB" w:rsidRDefault="00214BB3" w:rsidP="00214BB3">
      <w:pPr>
        <w:spacing w:after="0" w:line="240" w:lineRule="auto"/>
        <w:jc w:val="both"/>
        <w:rPr>
          <w:i/>
        </w:rPr>
      </w:pPr>
      <w:r w:rsidRPr="00A12EBB">
        <w:rPr>
          <w:i/>
        </w:rPr>
        <w:t xml:space="preserve">(If time permits, ask, “Does anyone have comments or questions about </w:t>
      </w:r>
      <w:r w:rsidR="00D9754C" w:rsidRPr="00A12EBB">
        <w:rPr>
          <w:i/>
        </w:rPr>
        <w:t>the</w:t>
      </w:r>
      <w:r w:rsidRPr="00A12EBB">
        <w:rPr>
          <w:i/>
        </w:rPr>
        <w:t xml:space="preserve"> </w:t>
      </w:r>
      <w:r w:rsidR="00DE64E6" w:rsidRPr="00A12EBB">
        <w:rPr>
          <w:i/>
        </w:rPr>
        <w:t>Toolbox</w:t>
      </w:r>
      <w:r w:rsidRPr="00A12EBB">
        <w:rPr>
          <w:i/>
        </w:rPr>
        <w:t>?”)</w:t>
      </w:r>
    </w:p>
    <w:p w14:paraId="0708CFF1" w14:textId="77777777" w:rsidR="007C683B" w:rsidRPr="00A12EBB" w:rsidRDefault="007C683B" w:rsidP="00CC2B62">
      <w:pPr>
        <w:spacing w:after="0" w:line="240" w:lineRule="auto"/>
        <w:jc w:val="both"/>
        <w:rPr>
          <w:rFonts w:cstheme="minorHAnsi"/>
          <w:color w:val="000000"/>
        </w:rPr>
      </w:pPr>
    </w:p>
    <w:p w14:paraId="781E140F" w14:textId="77777777" w:rsidR="00285B9A" w:rsidRPr="00A12EBB" w:rsidRDefault="00CE2C13" w:rsidP="00CC2B62">
      <w:pPr>
        <w:spacing w:after="0" w:line="240" w:lineRule="auto"/>
        <w:jc w:val="both"/>
        <w:rPr>
          <w:rFonts w:cstheme="minorHAnsi"/>
          <w:b/>
        </w:rPr>
      </w:pPr>
      <w:r w:rsidRPr="00A12EBB">
        <w:rPr>
          <w:rFonts w:cstheme="minorHAnsi"/>
          <w:b/>
        </w:rPr>
        <w:t>0:3</w:t>
      </w:r>
      <w:r w:rsidR="00FE54C9" w:rsidRPr="00A12EBB">
        <w:rPr>
          <w:rFonts w:cstheme="minorHAnsi"/>
          <w:b/>
        </w:rPr>
        <w:t>0</w:t>
      </w:r>
      <w:r w:rsidR="00285B9A" w:rsidRPr="00A12EBB">
        <w:rPr>
          <w:rFonts w:cstheme="minorHAnsi"/>
          <w:b/>
        </w:rPr>
        <w:tab/>
        <w:t>SHARING</w:t>
      </w:r>
    </w:p>
    <w:p w14:paraId="217465F9" w14:textId="77777777" w:rsidR="00285B9A" w:rsidRPr="00A12EBB" w:rsidRDefault="00CE2C13" w:rsidP="00CC2B62">
      <w:pPr>
        <w:spacing w:after="0" w:line="240" w:lineRule="auto"/>
        <w:jc w:val="both"/>
        <w:rPr>
          <w:rFonts w:cstheme="minorHAnsi"/>
          <w:b/>
        </w:rPr>
      </w:pPr>
      <w:r w:rsidRPr="00A12EBB">
        <w:rPr>
          <w:rFonts w:cstheme="minorHAnsi"/>
          <w:b/>
        </w:rPr>
        <w:lastRenderedPageBreak/>
        <w:t>1:00</w:t>
      </w:r>
      <w:r w:rsidR="00285B9A" w:rsidRPr="00A12EBB">
        <w:rPr>
          <w:rFonts w:cstheme="minorHAnsi"/>
          <w:b/>
        </w:rPr>
        <w:tab/>
        <w:t>BIBLE TEACHING</w:t>
      </w:r>
    </w:p>
    <w:p w14:paraId="1E6A1414" w14:textId="77777777" w:rsidR="00052414" w:rsidRPr="00A12EBB" w:rsidRDefault="00052414" w:rsidP="00CC2B62">
      <w:pPr>
        <w:spacing w:after="0" w:line="240" w:lineRule="auto"/>
        <w:jc w:val="both"/>
        <w:rPr>
          <w:rFonts w:cstheme="minorHAnsi"/>
          <w:b/>
        </w:rPr>
      </w:pPr>
    </w:p>
    <w:p w14:paraId="2558C177" w14:textId="2967D698" w:rsidR="00893088" w:rsidRPr="00A12EBB" w:rsidRDefault="007321D4" w:rsidP="00CC2B62">
      <w:pPr>
        <w:spacing w:after="0" w:line="240" w:lineRule="auto"/>
        <w:jc w:val="both"/>
        <w:rPr>
          <w:rFonts w:cstheme="minorHAnsi"/>
        </w:rPr>
      </w:pPr>
      <w:r w:rsidRPr="00A12EBB">
        <w:rPr>
          <w:rFonts w:cstheme="minorHAnsi"/>
        </w:rPr>
        <w:t>Let’s look one last time at</w:t>
      </w:r>
      <w:r w:rsidR="003D5445" w:rsidRPr="00A12EBB">
        <w:rPr>
          <w:rFonts w:cstheme="minorHAnsi"/>
        </w:rPr>
        <w:t xml:space="preserve"> </w:t>
      </w:r>
      <w:r w:rsidR="00326C27" w:rsidRPr="00A12EBB">
        <w:rPr>
          <w:rFonts w:cstheme="minorHAnsi"/>
        </w:rPr>
        <w:t xml:space="preserve">KF </w:t>
      </w:r>
      <w:r w:rsidR="003D5445" w:rsidRPr="00A12EBB">
        <w:rPr>
          <w:rFonts w:cstheme="minorHAnsi"/>
        </w:rPr>
        <w:t>Confession 2:</w:t>
      </w:r>
    </w:p>
    <w:p w14:paraId="0FA04536" w14:textId="77777777" w:rsidR="00232E8A" w:rsidRPr="00A12EBB" w:rsidRDefault="00232E8A" w:rsidP="00CC2B62">
      <w:pPr>
        <w:spacing w:after="0" w:line="240" w:lineRule="auto"/>
        <w:jc w:val="both"/>
        <w:rPr>
          <w:rFonts w:cstheme="minorHAnsi"/>
        </w:rPr>
      </w:pPr>
    </w:p>
    <w:p w14:paraId="5902BDFB" w14:textId="7FB19F45" w:rsidR="004F49FB" w:rsidRPr="00A12EBB" w:rsidRDefault="004F49FB" w:rsidP="00CC2B62">
      <w:pPr>
        <w:spacing w:after="0" w:line="240" w:lineRule="auto"/>
        <w:jc w:val="center"/>
        <w:rPr>
          <w:rFonts w:cstheme="minorHAnsi"/>
        </w:rPr>
      </w:pPr>
      <w:r w:rsidRPr="00A12EBB">
        <w:rPr>
          <w:rFonts w:cstheme="minorHAnsi"/>
        </w:rPr>
        <w:t xml:space="preserve">We abandoned the glory that was </w:t>
      </w:r>
      <w:r w:rsidR="00AA51E2" w:rsidRPr="00A12EBB">
        <w:rPr>
          <w:rFonts w:cstheme="minorHAnsi"/>
        </w:rPr>
        <w:t>ours, designed</w:t>
      </w:r>
      <w:r w:rsidRPr="00A12EBB">
        <w:rPr>
          <w:rFonts w:cstheme="minorHAnsi"/>
        </w:rPr>
        <w:t xml:space="preserve"> for us by our Creator.</w:t>
      </w:r>
    </w:p>
    <w:p w14:paraId="593F3886" w14:textId="77777777" w:rsidR="00893088" w:rsidRPr="00A12EBB" w:rsidRDefault="00893088" w:rsidP="00CC2B62">
      <w:pPr>
        <w:spacing w:after="0" w:line="240" w:lineRule="auto"/>
        <w:jc w:val="both"/>
        <w:rPr>
          <w:rFonts w:cstheme="minorHAnsi"/>
        </w:rPr>
      </w:pPr>
    </w:p>
    <w:p w14:paraId="69684D8F" w14:textId="24034410" w:rsidR="004F49FB" w:rsidRPr="00A12EBB" w:rsidRDefault="00D27001" w:rsidP="00CC2B62">
      <w:pPr>
        <w:spacing w:after="0" w:line="240" w:lineRule="auto"/>
        <w:jc w:val="both"/>
        <w:rPr>
          <w:rFonts w:cstheme="minorHAnsi"/>
        </w:rPr>
      </w:pPr>
      <w:r w:rsidRPr="00A12EBB">
        <w:rPr>
          <w:rFonts w:cstheme="minorHAnsi"/>
        </w:rPr>
        <w:t>If you have your Bible</w:t>
      </w:r>
      <w:r w:rsidR="002F6EC7" w:rsidRPr="00A12EBB">
        <w:rPr>
          <w:rFonts w:cstheme="minorHAnsi"/>
        </w:rPr>
        <w:t xml:space="preserve"> with you</w:t>
      </w:r>
      <w:r w:rsidRPr="00A12EBB">
        <w:rPr>
          <w:rFonts w:cstheme="minorHAnsi"/>
        </w:rPr>
        <w:t>, turn</w:t>
      </w:r>
      <w:r w:rsidR="00232E8A" w:rsidRPr="00A12EBB">
        <w:rPr>
          <w:rFonts w:cstheme="minorHAnsi"/>
        </w:rPr>
        <w:t xml:space="preserve"> </w:t>
      </w:r>
      <w:r w:rsidR="008B1A3A" w:rsidRPr="00A12EBB">
        <w:rPr>
          <w:rFonts w:cstheme="minorHAnsi"/>
        </w:rPr>
        <w:t>to</w:t>
      </w:r>
      <w:r w:rsidR="00516FED" w:rsidRPr="00A12EBB">
        <w:rPr>
          <w:rFonts w:cstheme="minorHAnsi"/>
        </w:rPr>
        <w:t xml:space="preserve"> </w:t>
      </w:r>
      <w:r w:rsidR="00D319D2" w:rsidRPr="00A12EBB">
        <w:rPr>
          <w:rFonts w:cstheme="minorHAnsi"/>
        </w:rPr>
        <w:t>the second chapter</w:t>
      </w:r>
      <w:r w:rsidR="00E7219B" w:rsidRPr="00A12EBB">
        <w:rPr>
          <w:rFonts w:cstheme="minorHAnsi"/>
        </w:rPr>
        <w:t xml:space="preserve"> </w:t>
      </w:r>
      <w:r w:rsidR="007321D4" w:rsidRPr="00A12EBB">
        <w:rPr>
          <w:rFonts w:cstheme="minorHAnsi"/>
        </w:rPr>
        <w:t>of Paul’s letter to the Philippians</w:t>
      </w:r>
      <w:r w:rsidR="00516FED" w:rsidRPr="00A12EBB">
        <w:rPr>
          <w:rFonts w:cstheme="minorHAnsi"/>
        </w:rPr>
        <w:t>.</w:t>
      </w:r>
    </w:p>
    <w:p w14:paraId="617461D4" w14:textId="77777777" w:rsidR="00893088" w:rsidRPr="00A12EBB" w:rsidRDefault="00893088" w:rsidP="00CC2B62">
      <w:pPr>
        <w:spacing w:after="0" w:line="240" w:lineRule="auto"/>
        <w:jc w:val="both"/>
        <w:rPr>
          <w:rFonts w:cstheme="minorHAnsi"/>
        </w:rPr>
      </w:pPr>
    </w:p>
    <w:p w14:paraId="713C7B06" w14:textId="33F42CB8" w:rsidR="00052414" w:rsidRPr="00A12EBB" w:rsidRDefault="002839CF" w:rsidP="00CC2B62">
      <w:pPr>
        <w:spacing w:after="0" w:line="240" w:lineRule="auto"/>
        <w:jc w:val="both"/>
        <w:rPr>
          <w:rFonts w:cstheme="minorHAnsi"/>
        </w:rPr>
      </w:pPr>
      <w:r w:rsidRPr="00A12EBB">
        <w:rPr>
          <w:rFonts w:cstheme="minorHAnsi"/>
        </w:rPr>
        <w:t>In this letter</w:t>
      </w:r>
      <w:r w:rsidR="008A7FE1" w:rsidRPr="00A12EBB">
        <w:rPr>
          <w:rFonts w:cstheme="minorHAnsi"/>
        </w:rPr>
        <w:t>,</w:t>
      </w:r>
      <w:r w:rsidRPr="00A12EBB">
        <w:rPr>
          <w:rFonts w:cstheme="minorHAnsi"/>
        </w:rPr>
        <w:t xml:space="preserve"> Paul wants to remind us of the glory that we abandon when we choose the Idol Self</w:t>
      </w:r>
      <w:r w:rsidR="00326B39" w:rsidRPr="00A12EBB">
        <w:rPr>
          <w:rFonts w:cstheme="minorHAnsi"/>
        </w:rPr>
        <w:t xml:space="preserve"> over the real God</w:t>
      </w:r>
      <w:r w:rsidRPr="00A12EBB">
        <w:rPr>
          <w:rFonts w:cstheme="minorHAnsi"/>
        </w:rPr>
        <w:t xml:space="preserve">. The Bible tells us what our glory looks like and feels like, and it describes the results of living in that glory, but we don’t believe what the Bible says. We have not been encouraged or trained to understand that </w:t>
      </w:r>
      <w:r w:rsidR="00FF3333" w:rsidRPr="00A12EBB">
        <w:rPr>
          <w:rFonts w:cstheme="minorHAnsi"/>
        </w:rPr>
        <w:t xml:space="preserve">our true </w:t>
      </w:r>
      <w:r w:rsidR="008A7FE1" w:rsidRPr="00A12EBB">
        <w:rPr>
          <w:rFonts w:cstheme="minorHAnsi"/>
        </w:rPr>
        <w:t xml:space="preserve">glory </w:t>
      </w:r>
      <w:r w:rsidRPr="00A12EBB">
        <w:rPr>
          <w:rFonts w:cstheme="minorHAnsi"/>
        </w:rPr>
        <w:t xml:space="preserve">is not just for the hereafter but can be experienced now, today, here on earth. </w:t>
      </w:r>
      <w:r w:rsidR="004F49FB" w:rsidRPr="00A12EBB">
        <w:rPr>
          <w:rFonts w:cstheme="minorHAnsi"/>
        </w:rPr>
        <w:t xml:space="preserve">That </w:t>
      </w:r>
      <w:r w:rsidR="008A7FE1" w:rsidRPr="00A12EBB">
        <w:rPr>
          <w:rFonts w:cstheme="minorHAnsi"/>
        </w:rPr>
        <w:t>“</w:t>
      </w:r>
      <w:r w:rsidR="0013082F" w:rsidRPr="00A12EBB">
        <w:rPr>
          <w:rFonts w:cstheme="minorHAnsi"/>
        </w:rPr>
        <w:t>hereafter” story</w:t>
      </w:r>
      <w:r w:rsidR="004F49FB" w:rsidRPr="00A12EBB">
        <w:rPr>
          <w:rFonts w:cstheme="minorHAnsi"/>
        </w:rPr>
        <w:t xml:space="preserve"> gives </w:t>
      </w:r>
      <w:r w:rsidR="0013082F" w:rsidRPr="00A12EBB">
        <w:rPr>
          <w:rFonts w:cstheme="minorHAnsi"/>
        </w:rPr>
        <w:t xml:space="preserve">our </w:t>
      </w:r>
      <w:r w:rsidR="004F49FB" w:rsidRPr="00A12EBB">
        <w:rPr>
          <w:rFonts w:cstheme="minorHAnsi"/>
        </w:rPr>
        <w:t>Idol Self full sway in our lives.</w:t>
      </w:r>
      <w:r w:rsidR="008B1A3A" w:rsidRPr="00A12EBB">
        <w:rPr>
          <w:rFonts w:cstheme="minorHAnsi"/>
        </w:rPr>
        <w:t xml:space="preserve"> </w:t>
      </w:r>
      <w:r w:rsidR="00BB3927" w:rsidRPr="00A12EBB">
        <w:rPr>
          <w:rFonts w:cstheme="minorHAnsi"/>
        </w:rPr>
        <w:t>Our</w:t>
      </w:r>
      <w:r w:rsidR="005629EE" w:rsidRPr="00A12EBB">
        <w:rPr>
          <w:rFonts w:cstheme="minorHAnsi"/>
        </w:rPr>
        <w:t xml:space="preserve"> Idol lies to us, telling us that we cannot grow into our true glory</w:t>
      </w:r>
      <w:r w:rsidR="00ED4EBD" w:rsidRPr="00A12EBB">
        <w:rPr>
          <w:rFonts w:cstheme="minorHAnsi"/>
        </w:rPr>
        <w:t>,</w:t>
      </w:r>
      <w:r w:rsidR="005629EE" w:rsidRPr="00A12EBB">
        <w:rPr>
          <w:rFonts w:cstheme="minorHAnsi"/>
        </w:rPr>
        <w:t xml:space="preserve"> </w:t>
      </w:r>
      <w:r w:rsidR="008B2898" w:rsidRPr="00A12EBB">
        <w:rPr>
          <w:rFonts w:cstheme="minorHAnsi"/>
        </w:rPr>
        <w:t xml:space="preserve">the glory </w:t>
      </w:r>
      <w:r w:rsidR="005629EE" w:rsidRPr="00A12EBB">
        <w:rPr>
          <w:rFonts w:cstheme="minorHAnsi"/>
        </w:rPr>
        <w:t xml:space="preserve">designed for us by our Creator. </w:t>
      </w:r>
      <w:r w:rsidR="000D6446" w:rsidRPr="00A12EBB">
        <w:rPr>
          <w:rFonts w:cstheme="minorHAnsi"/>
        </w:rPr>
        <w:t>It reasons that we might as well stick with the survival system that we already rely upon</w:t>
      </w:r>
      <w:r w:rsidR="00B604D1" w:rsidRPr="00A12EBB">
        <w:rPr>
          <w:rFonts w:cstheme="minorHAnsi"/>
        </w:rPr>
        <w:t>—a system</w:t>
      </w:r>
      <w:r w:rsidR="000D6446" w:rsidRPr="00A12EBB">
        <w:rPr>
          <w:rFonts w:cstheme="minorHAnsi"/>
        </w:rPr>
        <w:t xml:space="preserve"> designed for us by our Idol. </w:t>
      </w:r>
    </w:p>
    <w:p w14:paraId="5152FC79" w14:textId="77777777" w:rsidR="00052414" w:rsidRPr="00A12EBB" w:rsidRDefault="00052414" w:rsidP="00CC2B62">
      <w:pPr>
        <w:spacing w:after="0" w:line="240" w:lineRule="auto"/>
        <w:jc w:val="both"/>
        <w:rPr>
          <w:rFonts w:cstheme="minorHAnsi"/>
        </w:rPr>
      </w:pPr>
    </w:p>
    <w:p w14:paraId="21965DAF" w14:textId="232BFF71" w:rsidR="00BB3927" w:rsidRPr="00A12EBB" w:rsidRDefault="008B2898" w:rsidP="00CC2B62">
      <w:pPr>
        <w:spacing w:after="0" w:line="240" w:lineRule="auto"/>
        <w:jc w:val="both"/>
        <w:rPr>
          <w:rFonts w:cstheme="minorHAnsi"/>
        </w:rPr>
      </w:pPr>
      <w:r w:rsidRPr="00A12EBB">
        <w:rPr>
          <w:rFonts w:cstheme="minorHAnsi"/>
        </w:rPr>
        <w:t>Like</w:t>
      </w:r>
      <w:r w:rsidR="009C28C6" w:rsidRPr="00A12EBB">
        <w:rPr>
          <w:rFonts w:cstheme="minorHAnsi"/>
        </w:rPr>
        <w:t xml:space="preserve"> Israel</w:t>
      </w:r>
      <w:r w:rsidR="00E647AC" w:rsidRPr="00A12EBB">
        <w:rPr>
          <w:rFonts w:cstheme="minorHAnsi"/>
        </w:rPr>
        <w:t>,</w:t>
      </w:r>
      <w:r w:rsidR="009C28C6" w:rsidRPr="00A12EBB">
        <w:rPr>
          <w:rFonts w:cstheme="minorHAnsi"/>
        </w:rPr>
        <w:t xml:space="preserve"> we </w:t>
      </w:r>
      <w:r w:rsidR="0028699C" w:rsidRPr="00A12EBB">
        <w:rPr>
          <w:rFonts w:cstheme="minorHAnsi"/>
        </w:rPr>
        <w:t xml:space="preserve">have </w:t>
      </w:r>
      <w:r w:rsidR="0013082F" w:rsidRPr="00A12EBB">
        <w:rPr>
          <w:rFonts w:cstheme="minorHAnsi"/>
        </w:rPr>
        <w:t xml:space="preserve">sacrificed our real potential </w:t>
      </w:r>
      <w:r w:rsidR="008A7FE1" w:rsidRPr="00A12EBB">
        <w:rPr>
          <w:rFonts w:cstheme="minorHAnsi"/>
        </w:rPr>
        <w:t xml:space="preserve">and </w:t>
      </w:r>
      <w:r w:rsidR="00A042C0" w:rsidRPr="00A12EBB">
        <w:rPr>
          <w:rFonts w:cstheme="minorHAnsi"/>
        </w:rPr>
        <w:t>have</w:t>
      </w:r>
      <w:r w:rsidR="0013082F" w:rsidRPr="00A12EBB">
        <w:rPr>
          <w:rFonts w:cstheme="minorHAnsi"/>
        </w:rPr>
        <w:t xml:space="preserve"> chosen to worship</w:t>
      </w:r>
      <w:r w:rsidR="008B1A3A" w:rsidRPr="00A12EBB">
        <w:rPr>
          <w:rFonts w:cstheme="minorHAnsi"/>
        </w:rPr>
        <w:t xml:space="preserve"> a golden calf that we believe will </w:t>
      </w:r>
      <w:r w:rsidR="009C28C6" w:rsidRPr="00A12EBB">
        <w:rPr>
          <w:rFonts w:cstheme="minorHAnsi"/>
        </w:rPr>
        <w:t>lead us to glory.</w:t>
      </w:r>
      <w:r w:rsidR="004F49FB" w:rsidRPr="00A12EBB">
        <w:rPr>
          <w:rFonts w:cstheme="minorHAnsi"/>
        </w:rPr>
        <w:t xml:space="preserve"> </w:t>
      </w:r>
      <w:r w:rsidR="00E647AC" w:rsidRPr="00A12EBB">
        <w:rPr>
          <w:rFonts w:cstheme="minorHAnsi"/>
        </w:rPr>
        <w:t xml:space="preserve">The problem is a little more sinister than that, however. We have imagined a glory that we think is better than the one designed for us by our Creator. We are now recognizing that the Idol Self is incapable of trusting anyone, especially our True Self, and it certainly cannot trust God or His design. Our Idol Self would rather run after a glory </w:t>
      </w:r>
      <w:r w:rsidR="00ED4EBD" w:rsidRPr="00A12EBB">
        <w:rPr>
          <w:rFonts w:cstheme="minorHAnsi"/>
        </w:rPr>
        <w:t xml:space="preserve">that </w:t>
      </w:r>
      <w:r w:rsidR="00E647AC" w:rsidRPr="00A12EBB">
        <w:rPr>
          <w:rFonts w:cstheme="minorHAnsi"/>
        </w:rPr>
        <w:t xml:space="preserve">seems much more glittery, easy, and self-indulgent than the one that God designed for us. It takes humility and courage to give up the pursuit of fulfilling </w:t>
      </w:r>
      <w:r w:rsidR="00BB3927" w:rsidRPr="00A12EBB">
        <w:rPr>
          <w:rFonts w:cstheme="minorHAnsi"/>
        </w:rPr>
        <w:t xml:space="preserve">our imagined glory and, like Jesus, to take up the form of a servant and pursue our real glory. </w:t>
      </w:r>
    </w:p>
    <w:p w14:paraId="4FA17B6A" w14:textId="77777777" w:rsidR="00893088" w:rsidRPr="00A12EBB" w:rsidRDefault="00893088" w:rsidP="00CC2B62">
      <w:pPr>
        <w:spacing w:after="0" w:line="240" w:lineRule="auto"/>
        <w:jc w:val="both"/>
        <w:rPr>
          <w:rFonts w:cstheme="minorHAnsi"/>
        </w:rPr>
      </w:pPr>
    </w:p>
    <w:p w14:paraId="12DFFDEB" w14:textId="77777777" w:rsidR="00B040E4" w:rsidRPr="00A12EBB" w:rsidRDefault="00B040E4" w:rsidP="00B040E4">
      <w:pPr>
        <w:spacing w:after="0" w:line="240" w:lineRule="auto"/>
        <w:jc w:val="both"/>
        <w:rPr>
          <w:rFonts w:cstheme="minorHAnsi"/>
        </w:rPr>
      </w:pPr>
      <w:r w:rsidRPr="00A12EBB">
        <w:rPr>
          <w:rFonts w:cstheme="minorHAnsi"/>
        </w:rPr>
        <w:t xml:space="preserve">This is Nancy’s translation with paraphrase of </w:t>
      </w:r>
      <w:r w:rsidRPr="00A12EBB">
        <w:rPr>
          <w:rFonts w:cstheme="minorHAnsi"/>
          <w:b/>
        </w:rPr>
        <w:t>Philippians 2:5–11</w:t>
      </w:r>
      <w:r w:rsidRPr="00A12EBB">
        <w:rPr>
          <w:rFonts w:cstheme="minorHAnsi"/>
        </w:rPr>
        <w:t xml:space="preserve">. </w:t>
      </w:r>
    </w:p>
    <w:p w14:paraId="3AC8E9FB" w14:textId="77777777" w:rsidR="007B29BB" w:rsidRPr="00A12EBB" w:rsidRDefault="007B29BB" w:rsidP="00CC2B62">
      <w:pPr>
        <w:spacing w:after="0" w:line="240" w:lineRule="auto"/>
        <w:jc w:val="both"/>
        <w:rPr>
          <w:rFonts w:cstheme="minorHAnsi"/>
        </w:rPr>
      </w:pPr>
    </w:p>
    <w:p w14:paraId="48C50745" w14:textId="2E572333" w:rsidR="007F7678" w:rsidRPr="00A12EBB" w:rsidRDefault="007F7678" w:rsidP="00CC2B62">
      <w:pPr>
        <w:spacing w:after="0" w:line="240" w:lineRule="auto"/>
        <w:ind w:left="720" w:right="720"/>
        <w:jc w:val="both"/>
        <w:rPr>
          <w:rFonts w:cstheme="minorHAnsi"/>
        </w:rPr>
      </w:pPr>
      <w:bookmarkStart w:id="13" w:name="9"/>
      <w:bookmarkEnd w:id="13"/>
      <w:r w:rsidRPr="00A12EBB">
        <w:rPr>
          <w:rFonts w:cstheme="minorHAnsi"/>
          <w:vertAlign w:val="superscript"/>
        </w:rPr>
        <w:t>5</w:t>
      </w:r>
      <w:r w:rsidRPr="00A12EBB">
        <w:rPr>
          <w:rFonts w:cstheme="minorHAnsi"/>
        </w:rPr>
        <w:t>Think within yourselves</w:t>
      </w:r>
      <w:r w:rsidR="008B2898" w:rsidRPr="00A12EBB">
        <w:rPr>
          <w:rFonts w:cstheme="minorHAnsi"/>
        </w:rPr>
        <w:t xml:space="preserve"> as </w:t>
      </w:r>
      <w:r w:rsidRPr="00A12EBB">
        <w:rPr>
          <w:rFonts w:cstheme="minorHAnsi"/>
        </w:rPr>
        <w:t>Christ Jesus</w:t>
      </w:r>
      <w:r w:rsidR="008B2898" w:rsidRPr="00A12EBB">
        <w:rPr>
          <w:rFonts w:cstheme="minorHAnsi"/>
        </w:rPr>
        <w:t xml:space="preserve"> did</w:t>
      </w:r>
      <w:r w:rsidRPr="00A12EBB">
        <w:rPr>
          <w:rFonts w:cstheme="minorHAnsi"/>
        </w:rPr>
        <w:t xml:space="preserve">, </w:t>
      </w:r>
      <w:r w:rsidRPr="00A12EBB">
        <w:rPr>
          <w:rFonts w:cstheme="minorHAnsi"/>
          <w:vertAlign w:val="superscript"/>
        </w:rPr>
        <w:t>6</w:t>
      </w:r>
      <w:r w:rsidRPr="00A12EBB">
        <w:rPr>
          <w:rFonts w:cstheme="minorHAnsi"/>
        </w:rPr>
        <w:t>who, though in the form of God from the beginning, led the way in not grasping for that prize of equal footing with God</w:t>
      </w:r>
      <w:r w:rsidR="007B603B" w:rsidRPr="00A12EBB">
        <w:rPr>
          <w:rFonts w:cstheme="minorHAnsi"/>
        </w:rPr>
        <w:t>.</w:t>
      </w:r>
      <w:r w:rsidR="00FA71C7" w:rsidRPr="00A12EBB">
        <w:rPr>
          <w:rFonts w:cstheme="minorHAnsi"/>
        </w:rPr>
        <w:t xml:space="preserve"> </w:t>
      </w:r>
      <w:r w:rsidRPr="00A12EBB">
        <w:rPr>
          <w:rFonts w:cstheme="minorHAnsi"/>
          <w:vertAlign w:val="superscript"/>
        </w:rPr>
        <w:t>7</w:t>
      </w:r>
      <w:r w:rsidR="007B603B" w:rsidRPr="00A12EBB">
        <w:rPr>
          <w:rFonts w:cstheme="minorHAnsi"/>
        </w:rPr>
        <w:t>Instead, H</w:t>
      </w:r>
      <w:r w:rsidR="00ED4EBD" w:rsidRPr="00A12EBB">
        <w:rPr>
          <w:rFonts w:cstheme="minorHAnsi"/>
        </w:rPr>
        <w:t xml:space="preserve">e </w:t>
      </w:r>
      <w:r w:rsidR="006A47D2">
        <w:rPr>
          <w:rFonts w:cstheme="minorHAnsi"/>
        </w:rPr>
        <w:t xml:space="preserve">stripped and </w:t>
      </w:r>
      <w:r w:rsidRPr="00A12EBB">
        <w:rPr>
          <w:rFonts w:cstheme="minorHAnsi"/>
        </w:rPr>
        <w:t>emptie</w:t>
      </w:r>
      <w:r w:rsidR="006A47D2">
        <w:rPr>
          <w:rFonts w:cstheme="minorHAnsi"/>
        </w:rPr>
        <w:t>d</w:t>
      </w:r>
      <w:r w:rsidRPr="00A12EBB">
        <w:rPr>
          <w:rFonts w:cstheme="minorHAnsi"/>
        </w:rPr>
        <w:t xml:space="preserve"> Himself of the form of God and took the form of a slave, becoming just like other people with creaturely limitations, and was discovered by everyone to look just like a human being. </w:t>
      </w:r>
      <w:r w:rsidRPr="00A12EBB">
        <w:rPr>
          <w:rFonts w:cstheme="minorHAnsi"/>
          <w:vertAlign w:val="superscript"/>
        </w:rPr>
        <w:t>8</w:t>
      </w:r>
      <w:r w:rsidRPr="00A12EBB">
        <w:rPr>
          <w:rFonts w:cstheme="minorHAnsi"/>
        </w:rPr>
        <w:t>He humbled Himself, becoming obedient right up to His death, the death of the cross, perhaps the humblest death of all.</w:t>
      </w:r>
      <w:r w:rsidRPr="00A12EBB">
        <w:rPr>
          <w:rFonts w:cstheme="minorHAnsi"/>
          <w:b/>
        </w:rPr>
        <w:t xml:space="preserve"> </w:t>
      </w:r>
      <w:r w:rsidRPr="00A12EBB">
        <w:rPr>
          <w:rFonts w:cstheme="minorHAnsi"/>
          <w:vertAlign w:val="superscript"/>
        </w:rPr>
        <w:t>9</w:t>
      </w:r>
      <w:r w:rsidR="007B603B" w:rsidRPr="00A12EBB">
        <w:rPr>
          <w:rFonts w:cstheme="minorHAnsi"/>
        </w:rPr>
        <w:t>T</w:t>
      </w:r>
      <w:r w:rsidRPr="00A12EBB">
        <w:rPr>
          <w:rFonts w:cstheme="minorHAnsi"/>
        </w:rPr>
        <w:t xml:space="preserve">herefore, God super-exalted Him, much more than </w:t>
      </w:r>
      <w:r w:rsidR="00A3692A" w:rsidRPr="00A12EBB">
        <w:rPr>
          <w:rFonts w:cstheme="minorHAnsi"/>
        </w:rPr>
        <w:t xml:space="preserve">Jesus </w:t>
      </w:r>
      <w:r w:rsidRPr="00A12EBB">
        <w:rPr>
          <w:rFonts w:cstheme="minorHAnsi"/>
        </w:rPr>
        <w:t xml:space="preserve">could have </w:t>
      </w:r>
      <w:r w:rsidR="000E589C" w:rsidRPr="00A12EBB">
        <w:rPr>
          <w:rFonts w:cstheme="minorHAnsi"/>
        </w:rPr>
        <w:t>exalted Himself</w:t>
      </w:r>
      <w:r w:rsidRPr="00A12EBB">
        <w:rPr>
          <w:rFonts w:cstheme="minorHAnsi"/>
        </w:rPr>
        <w:t xml:space="preserve">, and God </w:t>
      </w:r>
      <w:r w:rsidRPr="00A12EBB">
        <w:rPr>
          <w:rFonts w:cstheme="minorHAnsi"/>
          <w:i/>
        </w:rPr>
        <w:t>karissed</w:t>
      </w:r>
      <w:r w:rsidRPr="00A12EBB">
        <w:rPr>
          <w:rFonts w:cstheme="minorHAnsi"/>
        </w:rPr>
        <w:t xml:space="preserve"> to Jesus the Name above all names</w:t>
      </w:r>
      <w:r w:rsidR="00AA51E2" w:rsidRPr="00A12EBB">
        <w:rPr>
          <w:rFonts w:cstheme="minorHAnsi"/>
        </w:rPr>
        <w:t xml:space="preserve">; that is, </w:t>
      </w:r>
      <w:r w:rsidRPr="00A12EBB">
        <w:rPr>
          <w:rFonts w:cstheme="minorHAnsi"/>
        </w:rPr>
        <w:t xml:space="preserve">His own reputation and authority, perhaps God’s greatest gift, </w:t>
      </w:r>
      <w:r w:rsidRPr="00A12EBB">
        <w:rPr>
          <w:rFonts w:cstheme="minorHAnsi"/>
          <w:vertAlign w:val="superscript"/>
        </w:rPr>
        <w:t>10</w:t>
      </w:r>
      <w:r w:rsidRPr="00A12EBB">
        <w:rPr>
          <w:rFonts w:cstheme="minorHAnsi"/>
        </w:rPr>
        <w:t xml:space="preserve">in order that at the name of Jesus every knee </w:t>
      </w:r>
      <w:r w:rsidR="00ED4EBD" w:rsidRPr="00A12EBB">
        <w:rPr>
          <w:rFonts w:cstheme="minorHAnsi"/>
        </w:rPr>
        <w:t>should bow</w:t>
      </w:r>
      <w:r w:rsidR="00A977D9" w:rsidRPr="00A12EBB">
        <w:rPr>
          <w:rFonts w:cstheme="minorHAnsi"/>
        </w:rPr>
        <w:t xml:space="preserve">, </w:t>
      </w:r>
      <w:r w:rsidR="00ED4EBD" w:rsidRPr="00A12EBB">
        <w:rPr>
          <w:rFonts w:cstheme="minorHAnsi"/>
        </w:rPr>
        <w:t xml:space="preserve">the knees of every heavenly and earthly being and of those in the </w:t>
      </w:r>
      <w:r w:rsidR="007B603B" w:rsidRPr="00A12EBB">
        <w:rPr>
          <w:rFonts w:cstheme="minorHAnsi"/>
        </w:rPr>
        <w:t>underworld</w:t>
      </w:r>
      <w:r w:rsidR="00A977D9" w:rsidRPr="00A12EBB">
        <w:rPr>
          <w:rFonts w:cstheme="minorHAnsi"/>
        </w:rPr>
        <w:t xml:space="preserve">, </w:t>
      </w:r>
      <w:r w:rsidR="007B603B" w:rsidRPr="00A12EBB">
        <w:rPr>
          <w:rFonts w:cstheme="minorHAnsi"/>
          <w:vertAlign w:val="superscript"/>
        </w:rPr>
        <w:t>11</w:t>
      </w:r>
      <w:r w:rsidR="007B603B" w:rsidRPr="00A12EBB">
        <w:rPr>
          <w:rFonts w:cstheme="minorHAnsi"/>
        </w:rPr>
        <w:t>and every tongue should make grateful acknowledgements, with the giving of thanks, that the Lord, the Name above all names, is Jesus Christ; and all of this adds to the glory of God the Father.</w:t>
      </w:r>
    </w:p>
    <w:p w14:paraId="49B4B323" w14:textId="77777777" w:rsidR="007F7678" w:rsidRPr="00A12EBB" w:rsidRDefault="007F7678" w:rsidP="00CC2B62">
      <w:pPr>
        <w:spacing w:after="0" w:line="240" w:lineRule="auto"/>
        <w:jc w:val="both"/>
        <w:rPr>
          <w:rFonts w:cstheme="minorHAnsi"/>
        </w:rPr>
      </w:pPr>
    </w:p>
    <w:p w14:paraId="34493416" w14:textId="77777777" w:rsidR="004015D4" w:rsidRPr="00A12EBB" w:rsidRDefault="004015D4" w:rsidP="00CC2B62">
      <w:pPr>
        <w:spacing w:after="0" w:line="240" w:lineRule="auto"/>
        <w:jc w:val="both"/>
        <w:rPr>
          <w:rFonts w:cstheme="minorHAnsi"/>
        </w:rPr>
      </w:pPr>
      <w:r w:rsidRPr="00A12EBB">
        <w:rPr>
          <w:rFonts w:cstheme="minorHAnsi"/>
        </w:rPr>
        <w:t>Take a deep breath.</w:t>
      </w:r>
    </w:p>
    <w:p w14:paraId="775FF8D2" w14:textId="77777777" w:rsidR="004015D4" w:rsidRPr="00A12EBB" w:rsidRDefault="004015D4" w:rsidP="00CC2B62">
      <w:pPr>
        <w:spacing w:after="0" w:line="240" w:lineRule="auto"/>
        <w:jc w:val="both"/>
        <w:rPr>
          <w:rFonts w:cstheme="minorHAnsi"/>
        </w:rPr>
      </w:pPr>
    </w:p>
    <w:p w14:paraId="6AE12090" w14:textId="1B1F2FA7" w:rsidR="00B040E4" w:rsidRPr="00A12EBB" w:rsidRDefault="00B040E4" w:rsidP="00B040E4">
      <w:pPr>
        <w:spacing w:after="0" w:line="240" w:lineRule="auto"/>
        <w:jc w:val="both"/>
        <w:rPr>
          <w:rFonts w:cstheme="minorHAnsi"/>
        </w:rPr>
      </w:pPr>
      <w:r w:rsidRPr="00A12EBB">
        <w:rPr>
          <w:rFonts w:cstheme="minorHAnsi"/>
        </w:rPr>
        <w:t xml:space="preserve">If we will choose to cultivate the same attitude of humility that Jesus had, we can follow Him to real glory. Jesus really was God, but unlike our Idol, He did not snatch at being God. Instead, He chose to be a bondservant and allowed others to experience Him as a simple human being. If we want to follow Him, we will have to come down from the lofty illusions of our imagined glory and become obedient to God to the point of what often feels like death—for that is what it takes. Obedience will feel very much like the death of our idealized dreams of personal fulfillment, but when our training in humility is complete, we </w:t>
      </w:r>
      <w:r w:rsidRPr="00A12EBB">
        <w:rPr>
          <w:rFonts w:cstheme="minorHAnsi"/>
        </w:rPr>
        <w:lastRenderedPageBreak/>
        <w:t>will experience a resurrection just as Jesus did. God will take over the exalting part and will help you, even you, to become more than you ever dreamed possible. This is not just storytelling. We see it happening in Karis Fellowships every week.</w:t>
      </w:r>
    </w:p>
    <w:p w14:paraId="7D8156C7" w14:textId="77777777" w:rsidR="00AA51E2" w:rsidRPr="00A12EBB" w:rsidRDefault="00AA51E2" w:rsidP="00CC2B62">
      <w:pPr>
        <w:spacing w:after="0" w:line="240" w:lineRule="auto"/>
        <w:jc w:val="both"/>
        <w:rPr>
          <w:rFonts w:cstheme="minorHAnsi"/>
        </w:rPr>
      </w:pPr>
    </w:p>
    <w:p w14:paraId="5CA2969A" w14:textId="12960E7E" w:rsidR="004F49FB" w:rsidRPr="00A12EBB" w:rsidRDefault="00516FED" w:rsidP="00CC2B62">
      <w:pPr>
        <w:spacing w:after="0" w:line="240" w:lineRule="auto"/>
        <w:jc w:val="both"/>
        <w:rPr>
          <w:rFonts w:cstheme="minorHAnsi"/>
        </w:rPr>
      </w:pPr>
      <w:r w:rsidRPr="00A12EBB">
        <w:rPr>
          <w:rFonts w:cstheme="minorHAnsi"/>
        </w:rPr>
        <w:t>We grow into our true g</w:t>
      </w:r>
      <w:r w:rsidR="004F49FB" w:rsidRPr="00A12EBB">
        <w:rPr>
          <w:rFonts w:cstheme="minorHAnsi"/>
        </w:rPr>
        <w:t>lory and our True Self t</w:t>
      </w:r>
      <w:r w:rsidRPr="00A12EBB">
        <w:rPr>
          <w:rFonts w:cstheme="minorHAnsi"/>
        </w:rPr>
        <w:t>hrough training and intention</w:t>
      </w:r>
      <w:r w:rsidR="00F86462" w:rsidRPr="00A12EBB">
        <w:rPr>
          <w:rFonts w:cstheme="minorHAnsi"/>
        </w:rPr>
        <w:t xml:space="preserve">. </w:t>
      </w:r>
      <w:r w:rsidR="00821242" w:rsidRPr="00A12EBB">
        <w:rPr>
          <w:rFonts w:cstheme="minorHAnsi"/>
        </w:rPr>
        <w:t>Have you realized yet that you were not designed to live out of the Idol Self</w:t>
      </w:r>
      <w:r w:rsidRPr="00A12EBB">
        <w:rPr>
          <w:rFonts w:cstheme="minorHAnsi"/>
        </w:rPr>
        <w:t>? I</w:t>
      </w:r>
      <w:r w:rsidR="004F49FB" w:rsidRPr="00A12EBB">
        <w:rPr>
          <w:rFonts w:cstheme="minorHAnsi"/>
        </w:rPr>
        <w:t xml:space="preserve">t is time to ask God to show </w:t>
      </w:r>
      <w:r w:rsidR="00D73153" w:rsidRPr="00A12EBB">
        <w:rPr>
          <w:rFonts w:cstheme="minorHAnsi"/>
        </w:rPr>
        <w:t>you</w:t>
      </w:r>
      <w:r w:rsidR="004F49FB" w:rsidRPr="00A12EBB">
        <w:rPr>
          <w:rFonts w:cstheme="minorHAnsi"/>
        </w:rPr>
        <w:t xml:space="preserve"> </w:t>
      </w:r>
      <w:r w:rsidR="00CD52EA" w:rsidRPr="00A12EBB">
        <w:rPr>
          <w:rFonts w:cstheme="minorHAnsi"/>
        </w:rPr>
        <w:t>how to recover</w:t>
      </w:r>
      <w:r w:rsidR="007F7678" w:rsidRPr="00A12EBB">
        <w:rPr>
          <w:rFonts w:cstheme="minorHAnsi"/>
        </w:rPr>
        <w:t xml:space="preserve"> </w:t>
      </w:r>
      <w:r w:rsidR="00D73153" w:rsidRPr="00A12EBB">
        <w:rPr>
          <w:rFonts w:cstheme="minorHAnsi"/>
        </w:rPr>
        <w:t>y</w:t>
      </w:r>
      <w:r w:rsidR="004F49FB" w:rsidRPr="00A12EBB">
        <w:rPr>
          <w:rFonts w:cstheme="minorHAnsi"/>
        </w:rPr>
        <w:t>our True</w:t>
      </w:r>
      <w:r w:rsidRPr="00A12EBB">
        <w:rPr>
          <w:rFonts w:cstheme="minorHAnsi"/>
        </w:rPr>
        <w:t xml:space="preserve"> Self. </w:t>
      </w:r>
      <w:r w:rsidR="00CD52EA" w:rsidRPr="00A12EBB">
        <w:rPr>
          <w:rFonts w:cstheme="minorHAnsi"/>
        </w:rPr>
        <w:t>He</w:t>
      </w:r>
      <w:r w:rsidR="00EB254D" w:rsidRPr="00A12EBB">
        <w:rPr>
          <w:rFonts w:cstheme="minorHAnsi"/>
        </w:rPr>
        <w:t xml:space="preserve"> </w:t>
      </w:r>
      <w:r w:rsidR="000E44EC" w:rsidRPr="00A12EBB">
        <w:rPr>
          <w:rFonts w:cstheme="minorHAnsi"/>
        </w:rPr>
        <w:t>knows the way</w:t>
      </w:r>
      <w:r w:rsidR="00FF1EA1" w:rsidRPr="00A12EBB">
        <w:rPr>
          <w:rFonts w:cstheme="minorHAnsi"/>
        </w:rPr>
        <w:t xml:space="preserve"> because</w:t>
      </w:r>
      <w:r w:rsidR="00886783" w:rsidRPr="00A12EBB">
        <w:rPr>
          <w:rFonts w:cstheme="minorHAnsi"/>
        </w:rPr>
        <w:t xml:space="preserve"> </w:t>
      </w:r>
      <w:r w:rsidR="000E44EC" w:rsidRPr="00A12EBB">
        <w:rPr>
          <w:rFonts w:cstheme="minorHAnsi"/>
        </w:rPr>
        <w:t>He designed you</w:t>
      </w:r>
      <w:r w:rsidR="00A042C0" w:rsidRPr="00A12EBB">
        <w:rPr>
          <w:rFonts w:cstheme="minorHAnsi"/>
        </w:rPr>
        <w:t>,</w:t>
      </w:r>
      <w:r w:rsidR="00886783" w:rsidRPr="00A12EBB">
        <w:rPr>
          <w:rFonts w:cstheme="minorHAnsi"/>
        </w:rPr>
        <w:t xml:space="preserve"> and He revealed that way in Jesus, who is </w:t>
      </w:r>
      <w:r w:rsidR="00B47512" w:rsidRPr="00A12EBB">
        <w:rPr>
          <w:rFonts w:cstheme="minorHAnsi"/>
          <w:i/>
        </w:rPr>
        <w:t>T</w:t>
      </w:r>
      <w:r w:rsidR="00821242" w:rsidRPr="00A12EBB">
        <w:rPr>
          <w:rFonts w:cstheme="minorHAnsi"/>
          <w:i/>
        </w:rPr>
        <w:t>he Way</w:t>
      </w:r>
      <w:r w:rsidR="00886783" w:rsidRPr="00A12EBB">
        <w:rPr>
          <w:rFonts w:cstheme="minorHAnsi"/>
        </w:rPr>
        <w:t>. In the</w:t>
      </w:r>
      <w:r w:rsidR="00735969" w:rsidRPr="00A12EBB">
        <w:rPr>
          <w:rFonts w:cstheme="minorHAnsi"/>
        </w:rPr>
        <w:t xml:space="preserve"> New Testament Gospels</w:t>
      </w:r>
      <w:r w:rsidR="00886783" w:rsidRPr="00A12EBB">
        <w:rPr>
          <w:rFonts w:cstheme="minorHAnsi"/>
        </w:rPr>
        <w:t xml:space="preserve">, we see Jesus as the perfect example of </w:t>
      </w:r>
      <w:r w:rsidR="00CD52EA" w:rsidRPr="00A12EBB">
        <w:rPr>
          <w:rFonts w:cstheme="minorHAnsi"/>
        </w:rPr>
        <w:t xml:space="preserve">a human being </w:t>
      </w:r>
      <w:r w:rsidR="00A042C0" w:rsidRPr="00A12EBB">
        <w:rPr>
          <w:rFonts w:cstheme="minorHAnsi"/>
        </w:rPr>
        <w:t>living</w:t>
      </w:r>
      <w:r w:rsidR="00B47512" w:rsidRPr="00A12EBB">
        <w:rPr>
          <w:rFonts w:cstheme="minorHAnsi"/>
        </w:rPr>
        <w:t xml:space="preserve"> </w:t>
      </w:r>
      <w:r w:rsidR="00A042C0" w:rsidRPr="00A12EBB">
        <w:rPr>
          <w:rFonts w:cstheme="minorHAnsi"/>
        </w:rPr>
        <w:t>consistently</w:t>
      </w:r>
      <w:r w:rsidR="0066204F" w:rsidRPr="00A12EBB">
        <w:rPr>
          <w:rFonts w:cstheme="minorHAnsi"/>
        </w:rPr>
        <w:t xml:space="preserve"> </w:t>
      </w:r>
      <w:r w:rsidR="00CD52EA" w:rsidRPr="00A12EBB">
        <w:rPr>
          <w:rFonts w:cstheme="minorHAnsi"/>
        </w:rPr>
        <w:t xml:space="preserve">out of his True Self. </w:t>
      </w:r>
      <w:r w:rsidR="004F49FB" w:rsidRPr="00A12EBB">
        <w:rPr>
          <w:rFonts w:cstheme="minorHAnsi"/>
        </w:rPr>
        <w:t>God</w:t>
      </w:r>
      <w:r w:rsidR="00AA28D2" w:rsidRPr="00A12EBB">
        <w:rPr>
          <w:rFonts w:cstheme="minorHAnsi"/>
        </w:rPr>
        <w:t xml:space="preserve"> </w:t>
      </w:r>
      <w:r w:rsidR="0066204F" w:rsidRPr="00A12EBB">
        <w:rPr>
          <w:rFonts w:cstheme="minorHAnsi"/>
        </w:rPr>
        <w:t>desires</w:t>
      </w:r>
      <w:r w:rsidR="00AA28D2" w:rsidRPr="00A12EBB">
        <w:rPr>
          <w:rFonts w:cstheme="minorHAnsi"/>
        </w:rPr>
        <w:t xml:space="preserve"> to reorient</w:t>
      </w:r>
      <w:r w:rsidRPr="00A12EBB">
        <w:rPr>
          <w:rFonts w:cstheme="minorHAnsi"/>
        </w:rPr>
        <w:t xml:space="preserve"> us to the</w:t>
      </w:r>
      <w:r w:rsidR="004F49FB" w:rsidRPr="00A12EBB">
        <w:rPr>
          <w:rFonts w:cstheme="minorHAnsi"/>
        </w:rPr>
        <w:t xml:space="preserve"> </w:t>
      </w:r>
      <w:r w:rsidR="00FF1EA1" w:rsidRPr="00A12EBB">
        <w:rPr>
          <w:rFonts w:cstheme="minorHAnsi"/>
        </w:rPr>
        <w:t>way</w:t>
      </w:r>
      <w:r w:rsidRPr="00A12EBB">
        <w:rPr>
          <w:rFonts w:cstheme="minorHAnsi"/>
        </w:rPr>
        <w:t xml:space="preserve"> of Jesus</w:t>
      </w:r>
      <w:r w:rsidR="004F49FB" w:rsidRPr="00A12EBB">
        <w:rPr>
          <w:rFonts w:cstheme="minorHAnsi"/>
        </w:rPr>
        <w:t xml:space="preserve"> </w:t>
      </w:r>
      <w:r w:rsidR="007F3478" w:rsidRPr="00A12EBB">
        <w:rPr>
          <w:rFonts w:cstheme="minorHAnsi"/>
        </w:rPr>
        <w:t xml:space="preserve">so that we can </w:t>
      </w:r>
      <w:r w:rsidR="0066204F" w:rsidRPr="00A12EBB">
        <w:rPr>
          <w:rFonts w:cstheme="minorHAnsi"/>
        </w:rPr>
        <w:t>discover</w:t>
      </w:r>
      <w:r w:rsidR="007F3478" w:rsidRPr="00A12EBB">
        <w:rPr>
          <w:rFonts w:cstheme="minorHAnsi"/>
        </w:rPr>
        <w:t xml:space="preserve"> our glorious identity as children of God</w:t>
      </w:r>
      <w:r w:rsidRPr="00A12EBB">
        <w:rPr>
          <w:rFonts w:cstheme="minorHAnsi"/>
        </w:rPr>
        <w:t xml:space="preserve">. </w:t>
      </w:r>
    </w:p>
    <w:p w14:paraId="257C0787" w14:textId="77777777" w:rsidR="00421F31" w:rsidRPr="00A12EBB" w:rsidRDefault="00421F31" w:rsidP="00CC2B62">
      <w:pPr>
        <w:spacing w:after="0" w:line="240" w:lineRule="auto"/>
        <w:jc w:val="both"/>
        <w:rPr>
          <w:rFonts w:cstheme="minorHAnsi"/>
        </w:rPr>
      </w:pPr>
    </w:p>
    <w:p w14:paraId="7CE277A2" w14:textId="14ACFBE1" w:rsidR="004F49FB" w:rsidRPr="00A12EBB" w:rsidRDefault="00FA71C7" w:rsidP="00CC2B62">
      <w:pPr>
        <w:spacing w:after="0" w:line="240" w:lineRule="auto"/>
        <w:jc w:val="both"/>
        <w:rPr>
          <w:rFonts w:cstheme="minorHAnsi"/>
        </w:rPr>
      </w:pPr>
      <w:bookmarkStart w:id="14" w:name="_Hlk483747105"/>
      <w:r w:rsidRPr="00A12EBB">
        <w:rPr>
          <w:rFonts w:cstheme="minorHAnsi"/>
        </w:rPr>
        <w:t>In our last lesson,</w:t>
      </w:r>
      <w:r w:rsidR="004F49FB" w:rsidRPr="00A12EBB">
        <w:rPr>
          <w:rFonts w:cstheme="minorHAnsi"/>
        </w:rPr>
        <w:t xml:space="preserve"> we learned that when we live out of the True Self</w:t>
      </w:r>
      <w:r w:rsidR="00C66AF1" w:rsidRPr="00A12EBB">
        <w:rPr>
          <w:rFonts w:cstheme="minorHAnsi"/>
        </w:rPr>
        <w:t>,</w:t>
      </w:r>
      <w:r w:rsidR="004B5A65" w:rsidRPr="00A12EBB">
        <w:rPr>
          <w:rFonts w:cstheme="minorHAnsi"/>
        </w:rPr>
        <w:t xml:space="preserve"> several things happen</w:t>
      </w:r>
      <w:r w:rsidR="004F49FB" w:rsidRPr="00A12EBB">
        <w:rPr>
          <w:rFonts w:cstheme="minorHAnsi"/>
        </w:rPr>
        <w:t>:</w:t>
      </w:r>
    </w:p>
    <w:p w14:paraId="04C11528" w14:textId="77777777" w:rsidR="002D1962" w:rsidRPr="00A12EBB" w:rsidRDefault="002D1962" w:rsidP="00CB54DD">
      <w:pPr>
        <w:spacing w:after="0" w:line="240" w:lineRule="auto"/>
        <w:jc w:val="center"/>
        <w:rPr>
          <w:rFonts w:cstheme="minorHAnsi"/>
        </w:rPr>
      </w:pPr>
    </w:p>
    <w:bookmarkEnd w:id="14"/>
    <w:p w14:paraId="1714825B" w14:textId="2C975912" w:rsidR="001553B8" w:rsidRPr="00A12EBB" w:rsidRDefault="004F49FB" w:rsidP="00CC2B62">
      <w:pPr>
        <w:pStyle w:val="ListParagraph"/>
        <w:numPr>
          <w:ilvl w:val="0"/>
          <w:numId w:val="2"/>
        </w:numPr>
        <w:spacing w:after="0" w:line="240" w:lineRule="auto"/>
        <w:jc w:val="both"/>
        <w:rPr>
          <w:rFonts w:cstheme="minorHAnsi"/>
        </w:rPr>
      </w:pPr>
      <w:r w:rsidRPr="00A12EBB">
        <w:rPr>
          <w:rFonts w:cstheme="minorHAnsi"/>
        </w:rPr>
        <w:t>We live in continual correspondence</w:t>
      </w:r>
      <w:r w:rsidR="000E44EC" w:rsidRPr="00A12EBB">
        <w:rPr>
          <w:rFonts w:cstheme="minorHAnsi"/>
        </w:rPr>
        <w:t>,</w:t>
      </w:r>
      <w:r w:rsidRPr="00A12EBB">
        <w:rPr>
          <w:rFonts w:cstheme="minorHAnsi"/>
        </w:rPr>
        <w:t xml:space="preserve"> or circulation</w:t>
      </w:r>
      <w:r w:rsidR="000E44EC" w:rsidRPr="00A12EBB">
        <w:rPr>
          <w:rFonts w:cstheme="minorHAnsi"/>
        </w:rPr>
        <w:t>,</w:t>
      </w:r>
      <w:r w:rsidRPr="00A12EBB">
        <w:rPr>
          <w:rFonts w:cstheme="minorHAnsi"/>
        </w:rPr>
        <w:t xml:space="preserve"> with </w:t>
      </w:r>
      <w:r w:rsidR="004630CD" w:rsidRPr="00A12EBB">
        <w:rPr>
          <w:rFonts w:cstheme="minorHAnsi"/>
        </w:rPr>
        <w:t xml:space="preserve">the created world and the Creator. </w:t>
      </w:r>
    </w:p>
    <w:p w14:paraId="08D9A452" w14:textId="77777777" w:rsidR="007F7678" w:rsidRPr="00A12EBB" w:rsidRDefault="007F7678" w:rsidP="00CC2B62">
      <w:pPr>
        <w:spacing w:after="0" w:line="240" w:lineRule="auto"/>
        <w:jc w:val="both"/>
        <w:rPr>
          <w:rFonts w:cstheme="minorHAnsi"/>
        </w:rPr>
      </w:pPr>
    </w:p>
    <w:p w14:paraId="2081874D" w14:textId="27ADF0BC" w:rsidR="007F7678" w:rsidRPr="00A12EBB" w:rsidRDefault="004F49FB" w:rsidP="00CC2B62">
      <w:pPr>
        <w:pStyle w:val="ListParagraph"/>
        <w:numPr>
          <w:ilvl w:val="0"/>
          <w:numId w:val="2"/>
        </w:numPr>
        <w:spacing w:after="0" w:line="240" w:lineRule="auto"/>
        <w:jc w:val="both"/>
        <w:rPr>
          <w:rFonts w:cstheme="minorHAnsi"/>
        </w:rPr>
      </w:pPr>
      <w:r w:rsidRPr="00A12EBB">
        <w:rPr>
          <w:rFonts w:cstheme="minorHAnsi"/>
        </w:rPr>
        <w:t>We become truly creative creatures</w:t>
      </w:r>
      <w:r w:rsidR="00821242" w:rsidRPr="00A12EBB">
        <w:rPr>
          <w:rFonts w:cstheme="minorHAnsi"/>
        </w:rPr>
        <w:t xml:space="preserve"> who</w:t>
      </w:r>
      <w:r w:rsidR="00B47512" w:rsidRPr="00A12EBB">
        <w:rPr>
          <w:rFonts w:cstheme="minorHAnsi"/>
        </w:rPr>
        <w:t xml:space="preserve"> are bringing</w:t>
      </w:r>
      <w:r w:rsidRPr="00A12EBB">
        <w:rPr>
          <w:rFonts w:cstheme="minorHAnsi"/>
        </w:rPr>
        <w:t xml:space="preserve"> the glory of God into </w:t>
      </w:r>
      <w:r w:rsidR="00FA71C7" w:rsidRPr="00A12EBB">
        <w:rPr>
          <w:rFonts w:cstheme="minorHAnsi"/>
        </w:rPr>
        <w:t>the material and spiritual</w:t>
      </w:r>
      <w:r w:rsidRPr="00A12EBB">
        <w:rPr>
          <w:rFonts w:cstheme="minorHAnsi"/>
        </w:rPr>
        <w:t xml:space="preserve"> world.</w:t>
      </w:r>
      <w:r w:rsidR="00326C27" w:rsidRPr="00A12EBB">
        <w:rPr>
          <w:rFonts w:cstheme="minorHAnsi"/>
        </w:rPr>
        <w:t xml:space="preserve"> </w:t>
      </w:r>
    </w:p>
    <w:p w14:paraId="24306094" w14:textId="77777777" w:rsidR="007F7678" w:rsidRPr="00A12EBB" w:rsidRDefault="007F7678" w:rsidP="00CC2B62">
      <w:pPr>
        <w:pStyle w:val="ListParagraph"/>
        <w:spacing w:after="0" w:line="240" w:lineRule="auto"/>
        <w:ind w:left="0"/>
        <w:jc w:val="both"/>
        <w:rPr>
          <w:rFonts w:cstheme="minorHAnsi"/>
        </w:rPr>
      </w:pPr>
    </w:p>
    <w:p w14:paraId="6EF5CBCE" w14:textId="3C130E95" w:rsidR="007F7678" w:rsidRPr="00A12EBB" w:rsidRDefault="007F7678" w:rsidP="00CC2B62">
      <w:pPr>
        <w:pStyle w:val="ListParagraph"/>
        <w:numPr>
          <w:ilvl w:val="0"/>
          <w:numId w:val="2"/>
        </w:numPr>
        <w:spacing w:after="0" w:line="240" w:lineRule="auto"/>
        <w:jc w:val="both"/>
        <w:rPr>
          <w:rFonts w:cstheme="minorHAnsi"/>
        </w:rPr>
      </w:pPr>
      <w:r w:rsidRPr="00A12EBB">
        <w:rPr>
          <w:rFonts w:cstheme="minorHAnsi"/>
        </w:rPr>
        <w:t xml:space="preserve">We explore </w:t>
      </w:r>
      <w:r w:rsidR="0007624D" w:rsidRPr="00A12EBB">
        <w:rPr>
          <w:rFonts w:cstheme="minorHAnsi"/>
        </w:rPr>
        <w:t>what Paul meant</w:t>
      </w:r>
      <w:r w:rsidRPr="00A12EBB">
        <w:rPr>
          <w:rFonts w:cstheme="minorHAnsi"/>
        </w:rPr>
        <w:t xml:space="preserve"> when he wrote to Timothy: “The mature outcome of our message is love from a clean heart and mind, from a good moral co-understanding with God, and an authentic, active trust.”</w:t>
      </w:r>
      <w:r w:rsidR="00E647AC" w:rsidRPr="00A12EBB">
        <w:rPr>
          <w:rStyle w:val="EndnoteReference"/>
          <w:rFonts w:cstheme="minorHAnsi"/>
        </w:rPr>
        <w:endnoteReference w:id="6"/>
      </w:r>
    </w:p>
    <w:p w14:paraId="669886F5" w14:textId="77777777" w:rsidR="001553B8" w:rsidRPr="00A12EBB" w:rsidRDefault="001553B8" w:rsidP="00CC2B62">
      <w:pPr>
        <w:spacing w:after="0" w:line="240" w:lineRule="auto"/>
        <w:jc w:val="both"/>
        <w:rPr>
          <w:rFonts w:cstheme="minorHAnsi"/>
        </w:rPr>
      </w:pPr>
    </w:p>
    <w:p w14:paraId="047E5F37" w14:textId="6E5BBCF0" w:rsidR="00893088" w:rsidRPr="00A12EBB" w:rsidRDefault="00FA71C7" w:rsidP="00CC2B62">
      <w:pPr>
        <w:spacing w:after="0" w:line="240" w:lineRule="auto"/>
        <w:jc w:val="both"/>
        <w:rPr>
          <w:rFonts w:cstheme="minorHAnsi"/>
        </w:rPr>
      </w:pPr>
      <w:r w:rsidRPr="00A12EBB">
        <w:rPr>
          <w:rFonts w:cstheme="minorHAnsi"/>
        </w:rPr>
        <w:t>Through the Holy Spirit living in us, t</w:t>
      </w:r>
      <w:r w:rsidR="00B52F43" w:rsidRPr="00A12EBB">
        <w:rPr>
          <w:rFonts w:cstheme="minorHAnsi"/>
        </w:rPr>
        <w:t>he True Self has been birthed by God,</w:t>
      </w:r>
      <w:r w:rsidRPr="00A12EBB">
        <w:rPr>
          <w:rFonts w:cstheme="minorHAnsi"/>
        </w:rPr>
        <w:t xml:space="preserve"> our true Father;</w:t>
      </w:r>
      <w:r w:rsidR="00B52F43" w:rsidRPr="00A12EBB">
        <w:rPr>
          <w:rFonts w:cstheme="minorHAnsi"/>
        </w:rPr>
        <w:t xml:space="preserve"> and when we produce the Fruit of the Spirit in our lives, we reveal our </w:t>
      </w:r>
      <w:r w:rsidR="002D1962" w:rsidRPr="00A12EBB">
        <w:rPr>
          <w:rFonts w:cstheme="minorHAnsi"/>
        </w:rPr>
        <w:t>new family heritage</w:t>
      </w:r>
      <w:r w:rsidR="00B52F43" w:rsidRPr="00A12EBB">
        <w:rPr>
          <w:rFonts w:cstheme="minorHAnsi"/>
        </w:rPr>
        <w:t xml:space="preserve">. We can learn to nurture the production of this Fruit just as we can learn to nurture the produce of a garden. </w:t>
      </w:r>
    </w:p>
    <w:p w14:paraId="083762F5" w14:textId="6458FC7A" w:rsidR="00124CDA" w:rsidRPr="00A12EBB" w:rsidRDefault="00124CDA" w:rsidP="00CC2B62">
      <w:pPr>
        <w:spacing w:after="0" w:line="240" w:lineRule="auto"/>
        <w:jc w:val="both"/>
        <w:rPr>
          <w:rFonts w:cstheme="minorHAnsi"/>
        </w:rPr>
      </w:pPr>
    </w:p>
    <w:p w14:paraId="43540D3C" w14:textId="29F1739A" w:rsidR="004F49FB" w:rsidRPr="00A12EBB" w:rsidRDefault="00B47512" w:rsidP="00CC2B62">
      <w:pPr>
        <w:spacing w:after="0" w:line="240" w:lineRule="auto"/>
        <w:jc w:val="both"/>
        <w:rPr>
          <w:rFonts w:cstheme="minorHAnsi"/>
        </w:rPr>
      </w:pPr>
      <w:r w:rsidRPr="00A12EBB">
        <w:rPr>
          <w:rFonts w:cstheme="minorHAnsi"/>
        </w:rPr>
        <w:t>When fruit is ripe, the harvest feeds us and everyone around us.</w:t>
      </w:r>
      <w:r w:rsidRPr="00A12EBB">
        <w:rPr>
          <w:rStyle w:val="EndnoteReference"/>
          <w:rFonts w:cstheme="minorHAnsi"/>
        </w:rPr>
        <w:endnoteReference w:id="7"/>
      </w:r>
      <w:r w:rsidRPr="00A12EBB">
        <w:rPr>
          <w:rFonts w:cstheme="minorHAnsi"/>
        </w:rPr>
        <w:t xml:space="preserve"> However, p</w:t>
      </w:r>
      <w:r w:rsidR="00B52F43" w:rsidRPr="00A12EBB">
        <w:rPr>
          <w:rFonts w:cstheme="minorHAnsi"/>
        </w:rPr>
        <w:t xml:space="preserve">roducing fruit, whether in a garden or in our lives, does not happen overnight. A harvest of fruit requires the </w:t>
      </w:r>
      <w:r w:rsidR="00662124" w:rsidRPr="00A12EBB">
        <w:rPr>
          <w:rFonts w:cstheme="minorHAnsi"/>
        </w:rPr>
        <w:t xml:space="preserve">intentional and consistent </w:t>
      </w:r>
      <w:r w:rsidR="00B52F43" w:rsidRPr="00A12EBB">
        <w:rPr>
          <w:rFonts w:cstheme="minorHAnsi"/>
        </w:rPr>
        <w:t xml:space="preserve">investment </w:t>
      </w:r>
      <w:r w:rsidR="00617B6A" w:rsidRPr="00A12EBB">
        <w:rPr>
          <w:rFonts w:cstheme="minorHAnsi"/>
        </w:rPr>
        <w:t>of preparation</w:t>
      </w:r>
      <w:r w:rsidR="004F49FB" w:rsidRPr="00A12EBB">
        <w:rPr>
          <w:rFonts w:cstheme="minorHAnsi"/>
        </w:rPr>
        <w:t xml:space="preserve">, </w:t>
      </w:r>
      <w:r w:rsidR="00516FED" w:rsidRPr="00A12EBB">
        <w:rPr>
          <w:rFonts w:cstheme="minorHAnsi"/>
        </w:rPr>
        <w:t xml:space="preserve">training, time, and resources. </w:t>
      </w:r>
      <w:r w:rsidR="00B52F43" w:rsidRPr="00A12EBB">
        <w:rPr>
          <w:rFonts w:cstheme="minorHAnsi"/>
        </w:rPr>
        <w:t>The real business of the True Self is to provide an environment that eventually produces the Fruit of the Spirit</w:t>
      </w:r>
      <w:r w:rsidR="002D1962" w:rsidRPr="00A12EBB">
        <w:rPr>
          <w:rFonts w:cstheme="minorHAnsi"/>
        </w:rPr>
        <w:t xml:space="preserve"> in every situation</w:t>
      </w:r>
      <w:r w:rsidR="00934063" w:rsidRPr="00A12EBB">
        <w:rPr>
          <w:rFonts w:cstheme="minorHAnsi"/>
        </w:rPr>
        <w:t>.</w:t>
      </w:r>
      <w:r w:rsidR="004F49FB" w:rsidRPr="00A12EBB">
        <w:rPr>
          <w:rFonts w:cstheme="minorHAnsi"/>
        </w:rPr>
        <w:t xml:space="preserve"> We hardly know what it is like to live </w:t>
      </w:r>
      <w:r w:rsidR="00D46F07" w:rsidRPr="00A12EBB">
        <w:rPr>
          <w:rFonts w:cstheme="minorHAnsi"/>
        </w:rPr>
        <w:t>a life that naturally expresses</w:t>
      </w:r>
      <w:r w:rsidR="004F49FB" w:rsidRPr="00A12EBB">
        <w:rPr>
          <w:rFonts w:cstheme="minorHAnsi"/>
        </w:rPr>
        <w:t xml:space="preserve"> </w:t>
      </w:r>
      <w:r w:rsidR="00D46F07" w:rsidRPr="00A12EBB">
        <w:rPr>
          <w:rFonts w:cstheme="minorHAnsi"/>
        </w:rPr>
        <w:t xml:space="preserve">the </w:t>
      </w:r>
      <w:r w:rsidR="005152F1" w:rsidRPr="00A12EBB">
        <w:rPr>
          <w:rFonts w:cstheme="minorHAnsi"/>
        </w:rPr>
        <w:t>F</w:t>
      </w:r>
      <w:r w:rsidR="004F49FB" w:rsidRPr="00A12EBB">
        <w:rPr>
          <w:rFonts w:cstheme="minorHAnsi"/>
        </w:rPr>
        <w:t xml:space="preserve">ruit of the </w:t>
      </w:r>
      <w:r w:rsidR="00934063" w:rsidRPr="00A12EBB">
        <w:rPr>
          <w:rFonts w:cstheme="minorHAnsi"/>
        </w:rPr>
        <w:t>S</w:t>
      </w:r>
      <w:r w:rsidR="004F49FB" w:rsidRPr="00A12EBB">
        <w:rPr>
          <w:rFonts w:cstheme="minorHAnsi"/>
        </w:rPr>
        <w:t xml:space="preserve">pirit, but </w:t>
      </w:r>
      <w:r w:rsidR="00D46F07" w:rsidRPr="00A12EBB">
        <w:rPr>
          <w:rFonts w:cstheme="minorHAnsi"/>
        </w:rPr>
        <w:t xml:space="preserve">we get to find out </w:t>
      </w:r>
      <w:r w:rsidR="00A12EBB" w:rsidRPr="00A12EBB">
        <w:rPr>
          <w:rFonts w:cstheme="minorHAnsi"/>
        </w:rPr>
        <w:t>as we pursue training with earnest prayer and intention</w:t>
      </w:r>
      <w:r w:rsidR="00516FED" w:rsidRPr="00A12EBB">
        <w:rPr>
          <w:rFonts w:cstheme="minorHAnsi"/>
        </w:rPr>
        <w:t xml:space="preserve">. What does your </w:t>
      </w:r>
      <w:r w:rsidR="007522BB" w:rsidRPr="00A12EBB">
        <w:rPr>
          <w:rFonts w:cstheme="minorHAnsi"/>
        </w:rPr>
        <w:t>f</w:t>
      </w:r>
      <w:r w:rsidR="00516FED" w:rsidRPr="00A12EBB">
        <w:rPr>
          <w:rFonts w:cstheme="minorHAnsi"/>
        </w:rPr>
        <w:t>ruit look like?</w:t>
      </w:r>
      <w:r w:rsidR="004F49FB" w:rsidRPr="00A12EBB">
        <w:rPr>
          <w:rFonts w:cstheme="minorHAnsi"/>
        </w:rPr>
        <w:t xml:space="preserve"> I don’t know</w:t>
      </w:r>
      <w:r w:rsidR="00516FED" w:rsidRPr="00A12EBB">
        <w:rPr>
          <w:rFonts w:cstheme="minorHAnsi"/>
        </w:rPr>
        <w:t>, but I would love to find out!</w:t>
      </w:r>
      <w:r w:rsidR="004F49FB" w:rsidRPr="00A12EBB">
        <w:rPr>
          <w:rFonts w:cstheme="minorHAnsi"/>
        </w:rPr>
        <w:t xml:space="preserve"> It</w:t>
      </w:r>
      <w:r w:rsidR="003075EF" w:rsidRPr="00A12EBB">
        <w:rPr>
          <w:rFonts w:cstheme="minorHAnsi"/>
        </w:rPr>
        <w:t xml:space="preserve"> </w:t>
      </w:r>
      <w:r w:rsidR="004F49FB" w:rsidRPr="00A12EBB">
        <w:rPr>
          <w:rFonts w:cstheme="minorHAnsi"/>
        </w:rPr>
        <w:t xml:space="preserve">will </w:t>
      </w:r>
      <w:r w:rsidR="00F56421" w:rsidRPr="00A12EBB">
        <w:rPr>
          <w:rFonts w:cstheme="minorHAnsi"/>
        </w:rPr>
        <w:t xml:space="preserve">certainly </w:t>
      </w:r>
      <w:r w:rsidR="00516FED" w:rsidRPr="00A12EBB">
        <w:rPr>
          <w:rFonts w:cstheme="minorHAnsi"/>
        </w:rPr>
        <w:t>look very differe</w:t>
      </w:r>
      <w:r w:rsidR="00576970" w:rsidRPr="00A12EBB">
        <w:rPr>
          <w:rFonts w:cstheme="minorHAnsi"/>
        </w:rPr>
        <w:t xml:space="preserve">nt </w:t>
      </w:r>
      <w:r w:rsidR="00A869A7" w:rsidRPr="00A12EBB">
        <w:rPr>
          <w:rFonts w:cstheme="minorHAnsi"/>
        </w:rPr>
        <w:t xml:space="preserve">from </w:t>
      </w:r>
      <w:r w:rsidR="00576970" w:rsidRPr="00A12EBB">
        <w:rPr>
          <w:rFonts w:cstheme="minorHAnsi"/>
        </w:rPr>
        <w:t>mine</w:t>
      </w:r>
      <w:r w:rsidR="00F56421" w:rsidRPr="00A12EBB">
        <w:rPr>
          <w:rFonts w:cstheme="minorHAnsi"/>
        </w:rPr>
        <w:t xml:space="preserve">. Each of us will produce the Fruit of the Spirit in our own unique way, but </w:t>
      </w:r>
      <w:r w:rsidR="00A80FB5" w:rsidRPr="00A12EBB">
        <w:rPr>
          <w:rFonts w:cstheme="minorHAnsi"/>
        </w:rPr>
        <w:t>our</w:t>
      </w:r>
      <w:r w:rsidR="00640EE7" w:rsidRPr="00A12EBB">
        <w:rPr>
          <w:rFonts w:cstheme="minorHAnsi"/>
        </w:rPr>
        <w:t xml:space="preserve"> fruit</w:t>
      </w:r>
      <w:r w:rsidR="003075EF" w:rsidRPr="00A12EBB">
        <w:rPr>
          <w:rFonts w:cstheme="minorHAnsi"/>
        </w:rPr>
        <w:t xml:space="preserve"> will </w:t>
      </w:r>
      <w:r w:rsidR="00A80FB5" w:rsidRPr="00A12EBB">
        <w:rPr>
          <w:rFonts w:cstheme="minorHAnsi"/>
        </w:rPr>
        <w:t xml:space="preserve">have </w:t>
      </w:r>
      <w:r w:rsidR="003075EF" w:rsidRPr="00A12EBB">
        <w:rPr>
          <w:rFonts w:cstheme="minorHAnsi"/>
        </w:rPr>
        <w:t>common</w:t>
      </w:r>
      <w:r w:rsidR="000B5875" w:rsidRPr="00A12EBB">
        <w:rPr>
          <w:rFonts w:cstheme="minorHAnsi"/>
        </w:rPr>
        <w:t xml:space="preserve"> </w:t>
      </w:r>
      <w:r w:rsidR="006445DD" w:rsidRPr="00A12EBB">
        <w:rPr>
          <w:rFonts w:cstheme="minorHAnsi"/>
        </w:rPr>
        <w:t>characteristic</w:t>
      </w:r>
      <w:r w:rsidR="00516FED" w:rsidRPr="00A12EBB">
        <w:rPr>
          <w:rFonts w:cstheme="minorHAnsi"/>
        </w:rPr>
        <w:t>s</w:t>
      </w:r>
      <w:r w:rsidR="00023873" w:rsidRPr="00A12EBB">
        <w:rPr>
          <w:rFonts w:cstheme="minorHAnsi"/>
        </w:rPr>
        <w:t>,</w:t>
      </w:r>
      <w:r w:rsidR="00516FED" w:rsidRPr="00A12EBB">
        <w:rPr>
          <w:rFonts w:cstheme="minorHAnsi"/>
        </w:rPr>
        <w:t xml:space="preserve"> </w:t>
      </w:r>
      <w:r w:rsidR="00023873" w:rsidRPr="00A12EBB">
        <w:rPr>
          <w:rFonts w:cstheme="minorHAnsi"/>
        </w:rPr>
        <w:t xml:space="preserve">such as </w:t>
      </w:r>
      <w:r w:rsidR="00623FF6" w:rsidRPr="00A12EBB">
        <w:rPr>
          <w:rFonts w:cstheme="minorHAnsi"/>
        </w:rPr>
        <w:t xml:space="preserve">love, joy, </w:t>
      </w:r>
      <w:r w:rsidR="00023873" w:rsidRPr="00A12EBB">
        <w:rPr>
          <w:rFonts w:cstheme="minorHAnsi"/>
        </w:rPr>
        <w:t xml:space="preserve">and </w:t>
      </w:r>
      <w:r w:rsidR="00623FF6" w:rsidRPr="00A12EBB">
        <w:rPr>
          <w:rFonts w:cstheme="minorHAnsi"/>
        </w:rPr>
        <w:t>peace</w:t>
      </w:r>
      <w:r w:rsidR="00A80FB5" w:rsidRPr="00A12EBB">
        <w:rPr>
          <w:rFonts w:cstheme="minorHAnsi"/>
        </w:rPr>
        <w:t xml:space="preserve">, </w:t>
      </w:r>
      <w:r w:rsidR="00350901" w:rsidRPr="00A12EBB">
        <w:rPr>
          <w:rFonts w:cstheme="minorHAnsi"/>
        </w:rPr>
        <w:t>which reveal</w:t>
      </w:r>
      <w:r w:rsidR="00015ECC" w:rsidRPr="00A12EBB">
        <w:rPr>
          <w:rFonts w:cstheme="minorHAnsi"/>
        </w:rPr>
        <w:t xml:space="preserve"> our</w:t>
      </w:r>
      <w:r w:rsidR="00A80FB5" w:rsidRPr="00A12EBB">
        <w:rPr>
          <w:rFonts w:cstheme="minorHAnsi"/>
        </w:rPr>
        <w:t xml:space="preserve"> shared</w:t>
      </w:r>
      <w:r w:rsidR="00015ECC" w:rsidRPr="00A12EBB">
        <w:rPr>
          <w:rFonts w:cstheme="minorHAnsi"/>
        </w:rPr>
        <w:t xml:space="preserve"> family heritage</w:t>
      </w:r>
      <w:r w:rsidR="003075EF" w:rsidRPr="00A12EBB">
        <w:rPr>
          <w:rFonts w:cstheme="minorHAnsi"/>
        </w:rPr>
        <w:t xml:space="preserve">. </w:t>
      </w:r>
      <w:r w:rsidR="004F49FB" w:rsidRPr="00A12EBB">
        <w:rPr>
          <w:rFonts w:cstheme="minorHAnsi"/>
        </w:rPr>
        <w:t xml:space="preserve">You are a new </w:t>
      </w:r>
      <w:r w:rsidR="00503559" w:rsidRPr="00A12EBB">
        <w:rPr>
          <w:rFonts w:cstheme="minorHAnsi"/>
        </w:rPr>
        <w:t>creation</w:t>
      </w:r>
      <w:r w:rsidR="002C7A0A" w:rsidRPr="00A12EBB">
        <w:rPr>
          <w:rFonts w:cstheme="minorHAnsi"/>
        </w:rPr>
        <w:t xml:space="preserve"> </w:t>
      </w:r>
      <w:r w:rsidR="004F49FB" w:rsidRPr="00A12EBB">
        <w:rPr>
          <w:rFonts w:cstheme="minorHAnsi"/>
        </w:rPr>
        <w:t>in Christ</w:t>
      </w:r>
      <w:r w:rsidR="00AA2A84" w:rsidRPr="00A12EBB">
        <w:rPr>
          <w:rFonts w:cstheme="minorHAnsi"/>
        </w:rPr>
        <w:t xml:space="preserve">. </w:t>
      </w:r>
      <w:r w:rsidR="00B52F43" w:rsidRPr="00A12EBB">
        <w:rPr>
          <w:rFonts w:cstheme="minorHAnsi"/>
        </w:rPr>
        <w:t xml:space="preserve">You are </w:t>
      </w:r>
      <w:r w:rsidR="004F49FB" w:rsidRPr="00A12EBB">
        <w:rPr>
          <w:rFonts w:cstheme="minorHAnsi"/>
        </w:rPr>
        <w:t>no longer compelled to conform to the world with all of</w:t>
      </w:r>
      <w:r w:rsidR="009141DC" w:rsidRPr="00A12EBB">
        <w:rPr>
          <w:rFonts w:cstheme="minorHAnsi"/>
        </w:rPr>
        <w:t xml:space="preserve"> its conflicts, </w:t>
      </w:r>
      <w:r w:rsidR="00516FED" w:rsidRPr="00A12EBB">
        <w:rPr>
          <w:rFonts w:cstheme="minorHAnsi"/>
        </w:rPr>
        <w:t>fears</w:t>
      </w:r>
      <w:r w:rsidR="009141DC" w:rsidRPr="00A12EBB">
        <w:rPr>
          <w:rFonts w:cstheme="minorHAnsi"/>
        </w:rPr>
        <w:t>,</w:t>
      </w:r>
      <w:r w:rsidR="004B5A65" w:rsidRPr="00A12EBB">
        <w:rPr>
          <w:rFonts w:cstheme="minorHAnsi"/>
        </w:rPr>
        <w:t xml:space="preserve"> and cravings</w:t>
      </w:r>
      <w:r w:rsidR="00617642" w:rsidRPr="00A12EBB">
        <w:rPr>
          <w:rFonts w:cstheme="minorHAnsi"/>
        </w:rPr>
        <w:t>, nor are you obligated</w:t>
      </w:r>
      <w:r w:rsidR="002D1962" w:rsidRPr="00A12EBB">
        <w:rPr>
          <w:rFonts w:cstheme="minorHAnsi"/>
        </w:rPr>
        <w:t xml:space="preserve"> </w:t>
      </w:r>
      <w:r w:rsidR="008523A0" w:rsidRPr="00A12EBB">
        <w:rPr>
          <w:rFonts w:cstheme="minorHAnsi"/>
        </w:rPr>
        <w:t>to</w:t>
      </w:r>
      <w:r w:rsidR="00623FF6" w:rsidRPr="00A12EBB">
        <w:rPr>
          <w:rFonts w:cstheme="minorHAnsi"/>
        </w:rPr>
        <w:t xml:space="preserve"> </w:t>
      </w:r>
      <w:r w:rsidR="002D1962" w:rsidRPr="00A12EBB">
        <w:rPr>
          <w:rFonts w:cstheme="minorHAnsi"/>
        </w:rPr>
        <w:t xml:space="preserve">adhere to </w:t>
      </w:r>
      <w:r w:rsidR="005152F1" w:rsidRPr="00A12EBB">
        <w:rPr>
          <w:rFonts w:cstheme="minorHAnsi"/>
        </w:rPr>
        <w:t xml:space="preserve">old </w:t>
      </w:r>
      <w:r w:rsidR="00623FF6" w:rsidRPr="00A12EBB">
        <w:rPr>
          <w:rFonts w:cstheme="minorHAnsi"/>
        </w:rPr>
        <w:t>family systems</w:t>
      </w:r>
      <w:r w:rsidR="008523A0" w:rsidRPr="00A12EBB">
        <w:rPr>
          <w:rFonts w:cstheme="minorHAnsi"/>
        </w:rPr>
        <w:t xml:space="preserve"> that</w:t>
      </w:r>
      <w:r w:rsidR="00623FF6" w:rsidRPr="00A12EBB">
        <w:rPr>
          <w:rFonts w:cstheme="minorHAnsi"/>
        </w:rPr>
        <w:t xml:space="preserve"> </w:t>
      </w:r>
      <w:r w:rsidR="008523A0" w:rsidRPr="00A12EBB">
        <w:rPr>
          <w:rFonts w:cstheme="minorHAnsi"/>
        </w:rPr>
        <w:t>promote</w:t>
      </w:r>
      <w:r w:rsidR="004F49FB" w:rsidRPr="00A12EBB">
        <w:rPr>
          <w:rFonts w:cstheme="minorHAnsi"/>
        </w:rPr>
        <w:t xml:space="preserve"> and maintain</w:t>
      </w:r>
      <w:r w:rsidR="00893088" w:rsidRPr="00A12EBB">
        <w:rPr>
          <w:rFonts w:cstheme="minorHAnsi"/>
        </w:rPr>
        <w:t xml:space="preserve"> futile</w:t>
      </w:r>
      <w:r w:rsidR="005152F1" w:rsidRPr="00A12EBB">
        <w:rPr>
          <w:rFonts w:cstheme="minorHAnsi"/>
        </w:rPr>
        <w:t xml:space="preserve"> </w:t>
      </w:r>
      <w:r w:rsidR="00A869A7" w:rsidRPr="00A12EBB">
        <w:rPr>
          <w:rFonts w:cstheme="minorHAnsi"/>
        </w:rPr>
        <w:t xml:space="preserve">ways of </w:t>
      </w:r>
      <w:r w:rsidR="007520E7" w:rsidRPr="00A12EBB">
        <w:rPr>
          <w:rFonts w:cstheme="minorHAnsi"/>
        </w:rPr>
        <w:t>life</w:t>
      </w:r>
      <w:r w:rsidR="00B52F43" w:rsidRPr="00A12EBB">
        <w:rPr>
          <w:rFonts w:cstheme="minorHAnsi"/>
        </w:rPr>
        <w:t>. You</w:t>
      </w:r>
      <w:r w:rsidR="002C7A0A" w:rsidRPr="00A12EBB">
        <w:rPr>
          <w:rFonts w:cstheme="minorHAnsi"/>
        </w:rPr>
        <w:t xml:space="preserve"> </w:t>
      </w:r>
      <w:r w:rsidR="003075EF" w:rsidRPr="00A12EBB">
        <w:rPr>
          <w:rFonts w:cstheme="minorHAnsi"/>
        </w:rPr>
        <w:t>don’t have to</w:t>
      </w:r>
      <w:r w:rsidR="0007624D" w:rsidRPr="00A12EBB">
        <w:rPr>
          <w:rFonts w:cstheme="minorHAnsi"/>
        </w:rPr>
        <w:t xml:space="preserve"> perpetuate the fears, misoriented choices, and secrets of </w:t>
      </w:r>
      <w:r w:rsidR="002C7A0A" w:rsidRPr="00A12EBB">
        <w:rPr>
          <w:rFonts w:cstheme="minorHAnsi"/>
        </w:rPr>
        <w:t>y</w:t>
      </w:r>
      <w:r w:rsidR="0007624D" w:rsidRPr="00A12EBB">
        <w:rPr>
          <w:rFonts w:cstheme="minorHAnsi"/>
        </w:rPr>
        <w:t>our forefathers</w:t>
      </w:r>
      <w:r w:rsidR="00516FED" w:rsidRPr="00A12EBB">
        <w:rPr>
          <w:rFonts w:cstheme="minorHAnsi"/>
        </w:rPr>
        <w:t>.</w:t>
      </w:r>
      <w:r w:rsidR="00503559" w:rsidRPr="00A12EBB">
        <w:rPr>
          <w:rStyle w:val="EndnoteReference"/>
          <w:rFonts w:cstheme="minorHAnsi"/>
        </w:rPr>
        <w:endnoteReference w:id="8"/>
      </w:r>
      <w:r w:rsidR="00516FED" w:rsidRPr="00A12EBB">
        <w:rPr>
          <w:rFonts w:cstheme="minorHAnsi"/>
        </w:rPr>
        <w:t xml:space="preserve"> </w:t>
      </w:r>
      <w:r w:rsidR="004F49FB" w:rsidRPr="00A12EBB">
        <w:rPr>
          <w:rFonts w:cstheme="minorHAnsi"/>
        </w:rPr>
        <w:t xml:space="preserve">Nothing changed until Jesus </w:t>
      </w:r>
      <w:r w:rsidR="00516FED" w:rsidRPr="00A12EBB">
        <w:rPr>
          <w:rFonts w:cstheme="minorHAnsi"/>
        </w:rPr>
        <w:t xml:space="preserve">came to do something new. </w:t>
      </w:r>
      <w:r w:rsidR="003075EF" w:rsidRPr="00A12EBB">
        <w:rPr>
          <w:rFonts w:cstheme="minorHAnsi"/>
        </w:rPr>
        <w:t>Now, y</w:t>
      </w:r>
      <w:r w:rsidR="00516FED" w:rsidRPr="00A12EBB">
        <w:rPr>
          <w:rFonts w:cstheme="minorHAnsi"/>
        </w:rPr>
        <w:t xml:space="preserve">ou are doing something new. </w:t>
      </w:r>
      <w:r w:rsidR="00C56FFA" w:rsidRPr="00A12EBB">
        <w:rPr>
          <w:rFonts w:cstheme="minorHAnsi"/>
        </w:rPr>
        <w:t>It’s</w:t>
      </w:r>
      <w:r w:rsidR="004015D4" w:rsidRPr="00A12EBB">
        <w:rPr>
          <w:rFonts w:cstheme="minorHAnsi"/>
        </w:rPr>
        <w:t xml:space="preserve"> not</w:t>
      </w:r>
      <w:r w:rsidR="004F49FB" w:rsidRPr="00A12EBB">
        <w:rPr>
          <w:rFonts w:cstheme="minorHAnsi"/>
        </w:rPr>
        <w:t xml:space="preserve"> easy to do new things, but nothing will change </w:t>
      </w:r>
      <w:r w:rsidR="0007624D" w:rsidRPr="00A12EBB">
        <w:rPr>
          <w:rFonts w:cstheme="minorHAnsi"/>
        </w:rPr>
        <w:t xml:space="preserve">unless you </w:t>
      </w:r>
      <w:r w:rsidR="00AA6053" w:rsidRPr="00A12EBB">
        <w:rPr>
          <w:rFonts w:cstheme="minorHAnsi"/>
        </w:rPr>
        <w:t>do</w:t>
      </w:r>
      <w:r w:rsidR="004F49FB" w:rsidRPr="00A12EBB">
        <w:rPr>
          <w:rFonts w:cstheme="minorHAnsi"/>
        </w:rPr>
        <w:t>.</w:t>
      </w:r>
      <w:r w:rsidR="00326C27" w:rsidRPr="00A12EBB">
        <w:rPr>
          <w:rFonts w:cstheme="minorHAnsi"/>
        </w:rPr>
        <w:t xml:space="preserve"> </w:t>
      </w:r>
    </w:p>
    <w:p w14:paraId="0A8C8D7E" w14:textId="77777777" w:rsidR="00893088" w:rsidRPr="00A12EBB" w:rsidRDefault="00893088" w:rsidP="00CC2B62">
      <w:pPr>
        <w:spacing w:after="0" w:line="240" w:lineRule="auto"/>
        <w:jc w:val="both"/>
        <w:rPr>
          <w:rFonts w:cstheme="minorHAnsi"/>
        </w:rPr>
      </w:pPr>
    </w:p>
    <w:p w14:paraId="4D1CD451" w14:textId="7478F33C" w:rsidR="000F4E43" w:rsidRPr="00A12EBB" w:rsidRDefault="00FF336E" w:rsidP="00CC2B62">
      <w:pPr>
        <w:spacing w:after="0" w:line="240" w:lineRule="auto"/>
        <w:jc w:val="both"/>
        <w:rPr>
          <w:rFonts w:cstheme="minorHAnsi"/>
        </w:rPr>
      </w:pPr>
      <w:r w:rsidRPr="00A12EBB">
        <w:rPr>
          <w:rFonts w:cstheme="minorHAnsi"/>
        </w:rPr>
        <w:t>Our prayer might go something like this</w:t>
      </w:r>
      <w:r w:rsidR="00516FED" w:rsidRPr="00A12EBB">
        <w:rPr>
          <w:rFonts w:cstheme="minorHAnsi"/>
        </w:rPr>
        <w:t xml:space="preserve">: </w:t>
      </w:r>
    </w:p>
    <w:p w14:paraId="660A1472" w14:textId="77777777" w:rsidR="00893088" w:rsidRPr="00A12EBB" w:rsidRDefault="00893088" w:rsidP="00CC2B62">
      <w:pPr>
        <w:spacing w:after="0" w:line="240" w:lineRule="auto"/>
        <w:jc w:val="both"/>
        <w:rPr>
          <w:rFonts w:cstheme="minorHAnsi"/>
        </w:rPr>
      </w:pPr>
    </w:p>
    <w:p w14:paraId="2BBF3E45" w14:textId="77777777" w:rsidR="00516FED" w:rsidRPr="00A12EBB" w:rsidRDefault="00516FED" w:rsidP="00CC2B62">
      <w:pPr>
        <w:spacing w:after="0" w:line="240" w:lineRule="auto"/>
        <w:jc w:val="center"/>
        <w:rPr>
          <w:rFonts w:cstheme="minorHAnsi"/>
          <w:i/>
        </w:rPr>
      </w:pPr>
      <w:r w:rsidRPr="00A12EBB">
        <w:rPr>
          <w:rFonts w:cstheme="minorHAnsi"/>
          <w:i/>
        </w:rPr>
        <w:t>Lord</w:t>
      </w:r>
      <w:r w:rsidR="00AF6307" w:rsidRPr="00A12EBB">
        <w:rPr>
          <w:rFonts w:cstheme="minorHAnsi"/>
          <w:i/>
        </w:rPr>
        <w:t xml:space="preserve"> and Creator</w:t>
      </w:r>
      <w:r w:rsidRPr="00A12EBB">
        <w:rPr>
          <w:rFonts w:cstheme="minorHAnsi"/>
          <w:i/>
        </w:rPr>
        <w:t xml:space="preserve">, help me become something new. </w:t>
      </w:r>
      <w:r w:rsidR="003C6C5C" w:rsidRPr="00A12EBB">
        <w:rPr>
          <w:rFonts w:cstheme="minorHAnsi"/>
          <w:i/>
        </w:rPr>
        <w:t>(Repeat)</w:t>
      </w:r>
    </w:p>
    <w:p w14:paraId="62C4A346" w14:textId="77777777" w:rsidR="00893088" w:rsidRPr="00A12EBB" w:rsidRDefault="00893088" w:rsidP="00CC2B62">
      <w:pPr>
        <w:spacing w:after="0" w:line="240" w:lineRule="auto"/>
        <w:jc w:val="both"/>
        <w:rPr>
          <w:rFonts w:cstheme="minorHAnsi"/>
        </w:rPr>
      </w:pPr>
    </w:p>
    <w:p w14:paraId="3DD140B5" w14:textId="77777777" w:rsidR="002F6EC7" w:rsidRPr="00A12EBB" w:rsidRDefault="005152F1" w:rsidP="00CC2B62">
      <w:pPr>
        <w:spacing w:after="0" w:line="240" w:lineRule="auto"/>
        <w:jc w:val="both"/>
        <w:rPr>
          <w:rFonts w:cstheme="minorHAnsi"/>
        </w:rPr>
      </w:pPr>
      <w:r w:rsidRPr="00A12EBB">
        <w:rPr>
          <w:rFonts w:cstheme="minorHAnsi"/>
        </w:rPr>
        <w:t xml:space="preserve">Take </w:t>
      </w:r>
      <w:r w:rsidR="002F6EC7" w:rsidRPr="00A12EBB">
        <w:rPr>
          <w:rFonts w:cstheme="minorHAnsi"/>
        </w:rPr>
        <w:t>a deep breath.</w:t>
      </w:r>
    </w:p>
    <w:p w14:paraId="0682FD10" w14:textId="133624ED" w:rsidR="00214BB3" w:rsidRPr="00A12EBB" w:rsidRDefault="00214BB3" w:rsidP="00214BB3">
      <w:pPr>
        <w:spacing w:after="0" w:line="240" w:lineRule="auto"/>
        <w:jc w:val="both"/>
        <w:rPr>
          <w:i/>
        </w:rPr>
      </w:pPr>
      <w:r w:rsidRPr="00A12EBB">
        <w:rPr>
          <w:i/>
        </w:rPr>
        <w:t xml:space="preserve">(If time permits, ask, “Does anyone have comments or questions about </w:t>
      </w:r>
      <w:r w:rsidR="00D9754C" w:rsidRPr="00A12EBB">
        <w:rPr>
          <w:i/>
        </w:rPr>
        <w:t>the</w:t>
      </w:r>
      <w:r w:rsidRPr="00A12EBB">
        <w:rPr>
          <w:i/>
        </w:rPr>
        <w:t xml:space="preserve"> Bible teaching?”)</w:t>
      </w:r>
    </w:p>
    <w:p w14:paraId="59D05E87" w14:textId="77777777" w:rsidR="00A12EBB" w:rsidRDefault="00A12EBB" w:rsidP="00CC2B62">
      <w:pPr>
        <w:spacing w:after="0" w:line="240" w:lineRule="auto"/>
        <w:jc w:val="both"/>
        <w:rPr>
          <w:rFonts w:cstheme="minorHAnsi"/>
          <w:b/>
        </w:rPr>
      </w:pPr>
    </w:p>
    <w:p w14:paraId="3407F902" w14:textId="3E68E971" w:rsidR="00285B9A" w:rsidRPr="00A12EBB" w:rsidRDefault="00A12EBB" w:rsidP="00CC2B62">
      <w:pPr>
        <w:spacing w:after="0" w:line="240" w:lineRule="auto"/>
        <w:jc w:val="both"/>
        <w:rPr>
          <w:rFonts w:cstheme="minorHAnsi"/>
          <w:b/>
        </w:rPr>
      </w:pPr>
      <w:r>
        <w:rPr>
          <w:rFonts w:cstheme="minorHAnsi"/>
          <w:b/>
        </w:rPr>
        <w:lastRenderedPageBreak/>
        <w:t>1</w:t>
      </w:r>
      <w:r w:rsidR="000C69C1" w:rsidRPr="00A12EBB">
        <w:rPr>
          <w:rFonts w:cstheme="minorHAnsi"/>
          <w:b/>
        </w:rPr>
        <w:t>:</w:t>
      </w:r>
      <w:r w:rsidR="00FE54C9" w:rsidRPr="00A12EBB">
        <w:rPr>
          <w:rFonts w:cstheme="minorHAnsi"/>
          <w:b/>
        </w:rPr>
        <w:t>10</w:t>
      </w:r>
      <w:r w:rsidR="00285B9A" w:rsidRPr="00A12EBB">
        <w:rPr>
          <w:rFonts w:cstheme="minorHAnsi"/>
          <w:b/>
        </w:rPr>
        <w:t xml:space="preserve"> </w:t>
      </w:r>
      <w:r w:rsidR="00285B9A" w:rsidRPr="00A12EBB">
        <w:rPr>
          <w:rFonts w:cstheme="minorHAnsi"/>
          <w:b/>
        </w:rPr>
        <w:tab/>
        <w:t>INTEGRATION</w:t>
      </w:r>
    </w:p>
    <w:p w14:paraId="0A6BF0D7" w14:textId="77777777" w:rsidR="00A12EBB" w:rsidRPr="00A12EBB" w:rsidRDefault="00A12EBB" w:rsidP="00CC2B62">
      <w:pPr>
        <w:spacing w:after="0" w:line="240" w:lineRule="auto"/>
        <w:jc w:val="both"/>
        <w:rPr>
          <w:rFonts w:cstheme="minorHAnsi"/>
          <w:b/>
        </w:rPr>
      </w:pPr>
    </w:p>
    <w:p w14:paraId="64D3304C" w14:textId="6A19B6EF" w:rsidR="004015D4" w:rsidRPr="00A12EBB" w:rsidRDefault="004015D4" w:rsidP="00CC2B62">
      <w:pPr>
        <w:spacing w:after="0" w:line="240" w:lineRule="auto"/>
        <w:jc w:val="both"/>
        <w:rPr>
          <w:rFonts w:cstheme="minorHAnsi"/>
          <w:i/>
        </w:rPr>
      </w:pPr>
      <w:r w:rsidRPr="00A12EBB">
        <w:rPr>
          <w:rFonts w:cstheme="minorHAnsi"/>
        </w:rPr>
        <w:t xml:space="preserve">Sip some </w:t>
      </w:r>
      <w:r w:rsidR="0007624D" w:rsidRPr="00A12EBB">
        <w:rPr>
          <w:rFonts w:cstheme="minorHAnsi"/>
        </w:rPr>
        <w:t xml:space="preserve">purified </w:t>
      </w:r>
      <w:r w:rsidRPr="00A12EBB">
        <w:rPr>
          <w:rFonts w:cstheme="minorHAnsi"/>
        </w:rPr>
        <w:t xml:space="preserve">water and prepare to take some notes. Assume your </w:t>
      </w:r>
      <w:r w:rsidR="00180CD2" w:rsidRPr="00A12EBB">
        <w:rPr>
          <w:rFonts w:cstheme="minorHAnsi"/>
        </w:rPr>
        <w:t xml:space="preserve">mindfulness </w:t>
      </w:r>
      <w:r w:rsidRPr="00A12EBB">
        <w:rPr>
          <w:rFonts w:cstheme="minorHAnsi"/>
        </w:rPr>
        <w:t>posture</w:t>
      </w:r>
      <w:r w:rsidR="0007624D" w:rsidRPr="00A12EBB">
        <w:rPr>
          <w:rFonts w:cstheme="minorHAnsi"/>
        </w:rPr>
        <w:t>,</w:t>
      </w:r>
      <w:r w:rsidRPr="00A12EBB">
        <w:rPr>
          <w:rFonts w:cstheme="minorHAnsi"/>
        </w:rPr>
        <w:t xml:space="preserve"> and breathe. </w:t>
      </w:r>
      <w:r w:rsidRPr="00A12EBB">
        <w:rPr>
          <w:rFonts w:cstheme="minorHAnsi"/>
          <w:i/>
        </w:rPr>
        <w:t xml:space="preserve">(Pause </w:t>
      </w:r>
      <w:r w:rsidR="00AA6053" w:rsidRPr="00A12EBB">
        <w:rPr>
          <w:rFonts w:cstheme="minorHAnsi"/>
          <w:i/>
        </w:rPr>
        <w:t xml:space="preserve">for </w:t>
      </w:r>
      <w:r w:rsidRPr="00A12EBB">
        <w:rPr>
          <w:rFonts w:cstheme="minorHAnsi"/>
          <w:i/>
        </w:rPr>
        <w:t>10 seconds)</w:t>
      </w:r>
    </w:p>
    <w:p w14:paraId="14F0BC70" w14:textId="77777777" w:rsidR="004015D4" w:rsidRPr="00A12EBB" w:rsidRDefault="004015D4" w:rsidP="00CC2B62">
      <w:pPr>
        <w:spacing w:after="0" w:line="240" w:lineRule="auto"/>
        <w:jc w:val="both"/>
        <w:rPr>
          <w:rFonts w:cstheme="minorHAnsi"/>
        </w:rPr>
      </w:pPr>
    </w:p>
    <w:p w14:paraId="7279CC95" w14:textId="1EF3CC4E" w:rsidR="004015D4" w:rsidRPr="00A12EBB" w:rsidRDefault="00510ABC" w:rsidP="00CC2B62">
      <w:pPr>
        <w:spacing w:after="0" w:line="240" w:lineRule="auto"/>
        <w:jc w:val="both"/>
        <w:rPr>
          <w:rFonts w:cstheme="minorHAnsi"/>
          <w:i/>
        </w:rPr>
      </w:pPr>
      <w:r w:rsidRPr="00A12EBB">
        <w:rPr>
          <w:rFonts w:cstheme="minorHAnsi"/>
        </w:rPr>
        <w:t>Here is our integration focus</w:t>
      </w:r>
      <w:r w:rsidR="004015D4" w:rsidRPr="00A12EBB">
        <w:rPr>
          <w:rFonts w:cstheme="minorHAnsi"/>
        </w:rPr>
        <w:t xml:space="preserve">: </w:t>
      </w:r>
      <w:r w:rsidR="004015D4" w:rsidRPr="00A12EBB">
        <w:rPr>
          <w:rFonts w:cstheme="minorHAnsi"/>
          <w:i/>
        </w:rPr>
        <w:t>Consider choosing to become something new</w:t>
      </w:r>
      <w:r w:rsidR="004015D4" w:rsidRPr="00A12EBB">
        <w:rPr>
          <w:rFonts w:cstheme="minorHAnsi"/>
        </w:rPr>
        <w:t xml:space="preserve">. </w:t>
      </w:r>
      <w:r w:rsidR="004015D4" w:rsidRPr="00A12EBB">
        <w:rPr>
          <w:rFonts w:cstheme="minorHAnsi"/>
          <w:i/>
        </w:rPr>
        <w:t>(Repeat) (Pause</w:t>
      </w:r>
      <w:r w:rsidR="00AD5CB5" w:rsidRPr="00A12EBB">
        <w:rPr>
          <w:rFonts w:cstheme="minorHAnsi"/>
          <w:i/>
        </w:rPr>
        <w:t xml:space="preserve"> </w:t>
      </w:r>
      <w:r w:rsidR="00AA6053" w:rsidRPr="00A12EBB">
        <w:rPr>
          <w:rFonts w:cstheme="minorHAnsi"/>
          <w:i/>
        </w:rPr>
        <w:t xml:space="preserve">for </w:t>
      </w:r>
      <w:r w:rsidR="00AD5CB5" w:rsidRPr="00A12EBB">
        <w:rPr>
          <w:rFonts w:cstheme="minorHAnsi"/>
          <w:i/>
        </w:rPr>
        <w:t>30 seconds</w:t>
      </w:r>
      <w:r w:rsidR="004015D4" w:rsidRPr="00A12EBB">
        <w:rPr>
          <w:rFonts w:cstheme="minorHAnsi"/>
          <w:i/>
        </w:rPr>
        <w:t>)</w:t>
      </w:r>
    </w:p>
    <w:p w14:paraId="45AA5D4D" w14:textId="77777777" w:rsidR="004015D4" w:rsidRPr="00A12EBB" w:rsidRDefault="004015D4" w:rsidP="00CC2B62">
      <w:pPr>
        <w:spacing w:after="0" w:line="240" w:lineRule="auto"/>
        <w:jc w:val="both"/>
        <w:rPr>
          <w:rFonts w:cstheme="minorHAnsi"/>
        </w:rPr>
      </w:pPr>
    </w:p>
    <w:p w14:paraId="33CA1F7A" w14:textId="77777777" w:rsidR="004015D4" w:rsidRPr="00A12EBB" w:rsidRDefault="004015D4" w:rsidP="00CC2B62">
      <w:pPr>
        <w:spacing w:after="0" w:line="240" w:lineRule="auto"/>
        <w:jc w:val="both"/>
        <w:rPr>
          <w:rFonts w:cstheme="minorHAnsi"/>
        </w:rPr>
      </w:pPr>
      <w:r w:rsidRPr="00A12EBB">
        <w:rPr>
          <w:rFonts w:cstheme="minorHAnsi"/>
          <w:b/>
        </w:rPr>
        <w:t>The</w:t>
      </w:r>
      <w:r w:rsidRPr="00A12EBB">
        <w:rPr>
          <w:rFonts w:cstheme="minorHAnsi"/>
        </w:rPr>
        <w:t xml:space="preserve"> </w:t>
      </w:r>
      <w:r w:rsidRPr="00A12EBB">
        <w:rPr>
          <w:rFonts w:cstheme="minorHAnsi"/>
          <w:b/>
        </w:rPr>
        <w:t>FAITH</w:t>
      </w:r>
      <w:r w:rsidRPr="00A12EBB">
        <w:rPr>
          <w:rFonts w:cstheme="minorHAnsi"/>
        </w:rPr>
        <w:t xml:space="preserve"> </w:t>
      </w:r>
      <w:r w:rsidRPr="00A12EBB">
        <w:rPr>
          <w:rFonts w:cstheme="minorHAnsi"/>
          <w:b/>
        </w:rPr>
        <w:t>Process</w:t>
      </w:r>
      <w:r w:rsidRPr="00A12EBB">
        <w:rPr>
          <w:rFonts w:cstheme="minorHAnsi"/>
        </w:rPr>
        <w:t xml:space="preserve"> </w:t>
      </w:r>
    </w:p>
    <w:p w14:paraId="0CBB43CC" w14:textId="2D0D518F" w:rsidR="00F602D4" w:rsidRPr="00A12EBB" w:rsidRDefault="004015D4" w:rsidP="00CC2B62">
      <w:pPr>
        <w:spacing w:after="0" w:line="240" w:lineRule="auto"/>
        <w:jc w:val="both"/>
        <w:rPr>
          <w:rFonts w:cstheme="minorHAnsi"/>
          <w:i/>
        </w:rPr>
      </w:pPr>
      <w:r w:rsidRPr="00A12EBB">
        <w:rPr>
          <w:rFonts w:cstheme="minorHAnsi"/>
          <w:i/>
        </w:rPr>
        <w:t xml:space="preserve">(Choose </w:t>
      </w:r>
      <w:r w:rsidR="00750CAB" w:rsidRPr="00A12EBB">
        <w:rPr>
          <w:rFonts w:cstheme="minorHAnsi"/>
          <w:i/>
        </w:rPr>
        <w:t xml:space="preserve">from each section </w:t>
      </w:r>
      <w:r w:rsidRPr="00A12EBB">
        <w:rPr>
          <w:rFonts w:cstheme="minorHAnsi"/>
          <w:i/>
        </w:rPr>
        <w:t xml:space="preserve">a few </w:t>
      </w:r>
      <w:r w:rsidR="002E5117" w:rsidRPr="00A12EBB">
        <w:rPr>
          <w:rFonts w:cstheme="minorHAnsi"/>
          <w:i/>
        </w:rPr>
        <w:t xml:space="preserve">sentences </w:t>
      </w:r>
      <w:r w:rsidR="00750CAB" w:rsidRPr="00A12EBB">
        <w:rPr>
          <w:rFonts w:cstheme="minorHAnsi"/>
          <w:i/>
        </w:rPr>
        <w:t>that are meaningful to you</w:t>
      </w:r>
      <w:r w:rsidRPr="00A12EBB">
        <w:rPr>
          <w:rFonts w:cstheme="minorHAnsi"/>
          <w:i/>
        </w:rPr>
        <w:t>)</w:t>
      </w:r>
    </w:p>
    <w:p w14:paraId="3E8469F8" w14:textId="77777777" w:rsidR="00F90944" w:rsidRPr="00A12EBB" w:rsidRDefault="00F90944" w:rsidP="002D1962">
      <w:pPr>
        <w:widowControl w:val="0"/>
        <w:spacing w:after="0" w:line="240" w:lineRule="auto"/>
        <w:jc w:val="both"/>
        <w:rPr>
          <w:rFonts w:cstheme="minorHAnsi"/>
          <w:b/>
        </w:rPr>
      </w:pPr>
    </w:p>
    <w:p w14:paraId="3082D7A5" w14:textId="18097970" w:rsidR="004015D4" w:rsidRPr="00A12EBB" w:rsidRDefault="004015D4" w:rsidP="002D1962">
      <w:pPr>
        <w:widowControl w:val="0"/>
        <w:spacing w:after="0" w:line="240" w:lineRule="auto"/>
        <w:jc w:val="both"/>
        <w:rPr>
          <w:rFonts w:cstheme="minorHAnsi"/>
          <w:b/>
        </w:rPr>
      </w:pPr>
      <w:r w:rsidRPr="00A12EBB">
        <w:rPr>
          <w:rFonts w:cstheme="minorHAnsi"/>
          <w:b/>
        </w:rPr>
        <w:t>Feelings</w:t>
      </w:r>
    </w:p>
    <w:p w14:paraId="2697B4B4" w14:textId="40E3E699" w:rsidR="004015D4" w:rsidRPr="00A12EBB" w:rsidRDefault="004015D4" w:rsidP="002D1962">
      <w:pPr>
        <w:widowControl w:val="0"/>
        <w:spacing w:after="0" w:line="240" w:lineRule="auto"/>
        <w:jc w:val="both"/>
        <w:rPr>
          <w:rFonts w:cstheme="minorHAnsi"/>
        </w:rPr>
      </w:pPr>
      <w:r w:rsidRPr="00A12EBB">
        <w:rPr>
          <w:rFonts w:cstheme="minorHAnsi"/>
        </w:rPr>
        <w:t xml:space="preserve">As you </w:t>
      </w:r>
      <w:r w:rsidRPr="00A12EBB">
        <w:rPr>
          <w:rFonts w:cstheme="minorHAnsi"/>
          <w:i/>
        </w:rPr>
        <w:t>consider choosing to become something new</w:t>
      </w:r>
      <w:r w:rsidRPr="00A12EBB">
        <w:rPr>
          <w:rFonts w:cstheme="minorHAnsi"/>
        </w:rPr>
        <w:t xml:space="preserve">, how does it feel? </w:t>
      </w:r>
      <w:r w:rsidRPr="00A12EBB">
        <w:rPr>
          <w:rFonts w:cstheme="minorHAnsi"/>
          <w:i/>
        </w:rPr>
        <w:t xml:space="preserve">(Pause) </w:t>
      </w:r>
      <w:r w:rsidRPr="00A12EBB">
        <w:rPr>
          <w:rFonts w:cstheme="minorHAnsi"/>
        </w:rPr>
        <w:t xml:space="preserve">Your feelings are yours to teach you about yourself, to guide you, and to train you. They can often be uncomfortable. </w:t>
      </w:r>
      <w:r w:rsidRPr="00A12EBB">
        <w:rPr>
          <w:rFonts w:cstheme="minorHAnsi"/>
          <w:i/>
        </w:rPr>
        <w:t xml:space="preserve">(Pause) </w:t>
      </w:r>
      <w:r w:rsidRPr="00A12EBB">
        <w:rPr>
          <w:rFonts w:cstheme="minorHAnsi"/>
        </w:rPr>
        <w:t xml:space="preserve">You can learn to recognize and honor your feelings without allowing them to master you. Recognize with compassion whatever you are feeling, and breathe. </w:t>
      </w:r>
      <w:r w:rsidRPr="00A12EBB">
        <w:rPr>
          <w:rFonts w:cstheme="minorHAnsi"/>
          <w:i/>
        </w:rPr>
        <w:t xml:space="preserve">(Pause </w:t>
      </w:r>
      <w:r w:rsidR="00AA6053" w:rsidRPr="00A12EBB">
        <w:rPr>
          <w:rFonts w:cstheme="minorHAnsi"/>
          <w:i/>
        </w:rPr>
        <w:t xml:space="preserve">for </w:t>
      </w:r>
      <w:r w:rsidRPr="00A12EBB">
        <w:rPr>
          <w:rFonts w:cstheme="minorHAnsi"/>
          <w:i/>
        </w:rPr>
        <w:t xml:space="preserve">30 seconds) </w:t>
      </w:r>
    </w:p>
    <w:p w14:paraId="24FC161D" w14:textId="77777777" w:rsidR="004015D4" w:rsidRPr="00A12EBB" w:rsidRDefault="004015D4" w:rsidP="00CC2B62">
      <w:pPr>
        <w:spacing w:after="0" w:line="240" w:lineRule="auto"/>
        <w:jc w:val="both"/>
        <w:rPr>
          <w:rFonts w:cstheme="minorHAnsi"/>
        </w:rPr>
      </w:pPr>
    </w:p>
    <w:p w14:paraId="75E91D44" w14:textId="77777777" w:rsidR="004015D4" w:rsidRPr="00A12EBB" w:rsidRDefault="004015D4" w:rsidP="00CC2B62">
      <w:pPr>
        <w:spacing w:after="0" w:line="240" w:lineRule="auto"/>
        <w:jc w:val="both"/>
        <w:rPr>
          <w:rFonts w:cstheme="minorHAnsi"/>
          <w:b/>
        </w:rPr>
      </w:pPr>
      <w:r w:rsidRPr="00A12EBB">
        <w:rPr>
          <w:rFonts w:cstheme="minorHAnsi"/>
          <w:b/>
        </w:rPr>
        <w:t>Awareness without judgment</w:t>
      </w:r>
    </w:p>
    <w:p w14:paraId="0B14A587" w14:textId="073FAE45" w:rsidR="004015D4" w:rsidRPr="00A12EBB" w:rsidRDefault="004015D4" w:rsidP="00CC2B62">
      <w:pPr>
        <w:spacing w:after="0" w:line="240" w:lineRule="auto"/>
        <w:jc w:val="both"/>
        <w:rPr>
          <w:rFonts w:cstheme="minorHAnsi"/>
          <w:i/>
        </w:rPr>
      </w:pPr>
      <w:r w:rsidRPr="00A12EBB">
        <w:rPr>
          <w:rFonts w:cstheme="minorHAnsi"/>
        </w:rPr>
        <w:t>Allow whatever you are experiencing to rest in your awareness</w:t>
      </w:r>
      <w:r w:rsidR="0007624D" w:rsidRPr="00A12EBB">
        <w:rPr>
          <w:rFonts w:cstheme="minorHAnsi"/>
        </w:rPr>
        <w:t>,</w:t>
      </w:r>
      <w:r w:rsidRPr="00A12EBB">
        <w:rPr>
          <w:rFonts w:cstheme="minorHAnsi"/>
        </w:rPr>
        <w:t xml:space="preserve"> without judgment. You might notice a compulsion to push thoughts or feelings away, </w:t>
      </w:r>
      <w:r w:rsidR="003C4199" w:rsidRPr="00A12EBB">
        <w:rPr>
          <w:rFonts w:cstheme="minorHAnsi"/>
        </w:rPr>
        <w:t xml:space="preserve">to </w:t>
      </w:r>
      <w:r w:rsidRPr="00A12EBB">
        <w:rPr>
          <w:rFonts w:cstheme="minorHAnsi"/>
        </w:rPr>
        <w:t xml:space="preserve">judge them, or </w:t>
      </w:r>
      <w:r w:rsidR="00E647AC" w:rsidRPr="00A12EBB">
        <w:rPr>
          <w:rFonts w:cstheme="minorHAnsi"/>
        </w:rPr>
        <w:t xml:space="preserve">to </w:t>
      </w:r>
      <w:r w:rsidRPr="00A12EBB">
        <w:rPr>
          <w:rFonts w:cstheme="minorHAnsi"/>
        </w:rPr>
        <w:t xml:space="preserve">justify them. </w:t>
      </w:r>
      <w:r w:rsidR="0007624D" w:rsidRPr="00A12EBB">
        <w:rPr>
          <w:rFonts w:cstheme="minorHAnsi"/>
        </w:rPr>
        <w:t xml:space="preserve">We </w:t>
      </w:r>
      <w:r w:rsidRPr="00A12EBB">
        <w:rPr>
          <w:rFonts w:cstheme="minorHAnsi"/>
        </w:rPr>
        <w:t xml:space="preserve">often flush feelings or thoughts from </w:t>
      </w:r>
      <w:r w:rsidR="0007624D" w:rsidRPr="00A12EBB">
        <w:rPr>
          <w:rFonts w:cstheme="minorHAnsi"/>
        </w:rPr>
        <w:t xml:space="preserve">our </w:t>
      </w:r>
      <w:r w:rsidRPr="00A12EBB">
        <w:rPr>
          <w:rFonts w:cstheme="minorHAnsi"/>
        </w:rPr>
        <w:t xml:space="preserve">awareness before they have a chance to teach </w:t>
      </w:r>
      <w:r w:rsidR="0007624D" w:rsidRPr="00A12EBB">
        <w:rPr>
          <w:rFonts w:cstheme="minorHAnsi"/>
        </w:rPr>
        <w:t>us</w:t>
      </w:r>
      <w:r w:rsidRPr="00A12EBB">
        <w:rPr>
          <w:rFonts w:cstheme="minorHAnsi"/>
        </w:rPr>
        <w:t>. Breathe</w:t>
      </w:r>
      <w:r w:rsidR="00AA2A84" w:rsidRPr="00A12EBB">
        <w:rPr>
          <w:rFonts w:cstheme="minorHAnsi"/>
        </w:rPr>
        <w:t>,</w:t>
      </w:r>
      <w:r w:rsidRPr="00A12EBB">
        <w:rPr>
          <w:rFonts w:cstheme="minorHAnsi"/>
        </w:rPr>
        <w:t xml:space="preserve"> and hold your experience up to the light as you </w:t>
      </w:r>
      <w:r w:rsidRPr="00A12EBB">
        <w:rPr>
          <w:rFonts w:cstheme="minorHAnsi"/>
          <w:i/>
        </w:rPr>
        <w:t>consider becoming something new</w:t>
      </w:r>
      <w:r w:rsidRPr="00A12EBB">
        <w:rPr>
          <w:rFonts w:cstheme="minorHAnsi"/>
        </w:rPr>
        <w:t xml:space="preserve">. </w:t>
      </w:r>
      <w:r w:rsidRPr="00A12EBB">
        <w:rPr>
          <w:rFonts w:cstheme="minorHAnsi"/>
          <w:i/>
        </w:rPr>
        <w:t xml:space="preserve">(Pause) </w:t>
      </w:r>
      <w:r w:rsidRPr="00A12EBB">
        <w:rPr>
          <w:rFonts w:cstheme="minorHAnsi"/>
        </w:rPr>
        <w:t>Feelings and passing thoughts are not right or wrong</w:t>
      </w:r>
      <w:r w:rsidR="00AA6053" w:rsidRPr="00A12EBB">
        <w:rPr>
          <w:rFonts w:cstheme="minorHAnsi"/>
        </w:rPr>
        <w:t>; they</w:t>
      </w:r>
      <w:r w:rsidRPr="00A12EBB">
        <w:rPr>
          <w:rFonts w:cstheme="minorHAnsi"/>
        </w:rPr>
        <w:t xml:space="preserve"> just are. Give yourself permission now to explore them without judgment, and breathe. </w:t>
      </w:r>
      <w:r w:rsidRPr="00A12EBB">
        <w:rPr>
          <w:rFonts w:cstheme="minorHAnsi"/>
          <w:i/>
        </w:rPr>
        <w:t xml:space="preserve">(Pause </w:t>
      </w:r>
      <w:r w:rsidR="00AA6053" w:rsidRPr="00A12EBB">
        <w:rPr>
          <w:rFonts w:cstheme="minorHAnsi"/>
          <w:i/>
        </w:rPr>
        <w:t xml:space="preserve">for </w:t>
      </w:r>
      <w:r w:rsidRPr="00A12EBB">
        <w:rPr>
          <w:rFonts w:cstheme="minorHAnsi"/>
          <w:i/>
        </w:rPr>
        <w:t>30 seconds)</w:t>
      </w:r>
    </w:p>
    <w:p w14:paraId="321EEE35" w14:textId="77777777" w:rsidR="004015D4" w:rsidRPr="00A12EBB" w:rsidRDefault="004015D4" w:rsidP="00CC2B62">
      <w:pPr>
        <w:spacing w:after="0" w:line="240" w:lineRule="auto"/>
        <w:jc w:val="both"/>
        <w:rPr>
          <w:rFonts w:cstheme="minorHAnsi"/>
        </w:rPr>
      </w:pPr>
    </w:p>
    <w:p w14:paraId="67A529A3" w14:textId="77777777" w:rsidR="004015D4" w:rsidRPr="00A12EBB" w:rsidRDefault="004015D4" w:rsidP="00CC2B62">
      <w:pPr>
        <w:spacing w:after="0" w:line="240" w:lineRule="auto"/>
        <w:jc w:val="both"/>
        <w:rPr>
          <w:rFonts w:cstheme="minorHAnsi"/>
          <w:b/>
        </w:rPr>
      </w:pPr>
      <w:r w:rsidRPr="00A12EBB">
        <w:rPr>
          <w:rFonts w:cstheme="minorHAnsi"/>
          <w:b/>
        </w:rPr>
        <w:t>Inquiry</w:t>
      </w:r>
      <w:r w:rsidR="008B0151" w:rsidRPr="00A12EBB">
        <w:rPr>
          <w:rFonts w:cstheme="minorHAnsi"/>
          <w:b/>
        </w:rPr>
        <w:t xml:space="preserve">: What </w:t>
      </w:r>
      <w:r w:rsidRPr="00A12EBB">
        <w:rPr>
          <w:rFonts w:cstheme="minorHAnsi"/>
          <w:b/>
        </w:rPr>
        <w:t>is my body saying?</w:t>
      </w:r>
    </w:p>
    <w:p w14:paraId="7696E35F" w14:textId="5EFE3820" w:rsidR="00D073D3" w:rsidRPr="00A12EBB" w:rsidRDefault="004015D4" w:rsidP="00CC2B62">
      <w:pPr>
        <w:spacing w:after="0" w:line="240" w:lineRule="auto"/>
        <w:jc w:val="both"/>
        <w:rPr>
          <w:rFonts w:cstheme="minorHAnsi"/>
        </w:rPr>
      </w:pPr>
      <w:r w:rsidRPr="00A12EBB">
        <w:rPr>
          <w:rFonts w:cstheme="minorHAnsi"/>
        </w:rPr>
        <w:t xml:space="preserve">Breathe and bring your attention to your body. Notice what it is doing when you </w:t>
      </w:r>
      <w:r w:rsidRPr="00A12EBB">
        <w:rPr>
          <w:rFonts w:cstheme="minorHAnsi"/>
          <w:i/>
        </w:rPr>
        <w:t xml:space="preserve">consider becoming something new. </w:t>
      </w:r>
      <w:r w:rsidRPr="00A12EBB">
        <w:rPr>
          <w:rFonts w:cstheme="minorHAnsi"/>
        </w:rPr>
        <w:t xml:space="preserve">What sensations are there? </w:t>
      </w:r>
      <w:r w:rsidRPr="00A12EBB">
        <w:rPr>
          <w:rFonts w:cstheme="minorHAnsi"/>
          <w:i/>
        </w:rPr>
        <w:t>(Pause)</w:t>
      </w:r>
      <w:r w:rsidRPr="00A12EBB">
        <w:rPr>
          <w:rFonts w:cstheme="minorHAnsi"/>
        </w:rPr>
        <w:t xml:space="preserve"> Your body is always talking to you. You may not understand its language right now, but you can observe. For example, you might recognize what hopelessness or inspiration feels like in your body. </w:t>
      </w:r>
      <w:r w:rsidRPr="00A12EBB">
        <w:rPr>
          <w:rFonts w:cstheme="minorHAnsi"/>
          <w:i/>
        </w:rPr>
        <w:t>(Pause)</w:t>
      </w:r>
      <w:r w:rsidR="00D073D3" w:rsidRPr="00A12EBB">
        <w:rPr>
          <w:rFonts w:cstheme="minorHAnsi"/>
          <w:i/>
        </w:rPr>
        <w:t xml:space="preserve"> </w:t>
      </w:r>
      <w:r w:rsidR="00D073D3" w:rsidRPr="00A12EBB">
        <w:rPr>
          <w:rFonts w:cstheme="minorHAnsi"/>
        </w:rPr>
        <w:t xml:space="preserve">If your sensations are uncomfortable, you can move your attention to </w:t>
      </w:r>
      <w:r w:rsidR="00AA6053" w:rsidRPr="00A12EBB">
        <w:rPr>
          <w:rFonts w:cstheme="minorHAnsi"/>
        </w:rPr>
        <w:t xml:space="preserve">an </w:t>
      </w:r>
      <w:r w:rsidR="00D073D3" w:rsidRPr="00A12EBB">
        <w:rPr>
          <w:rFonts w:cstheme="minorHAnsi"/>
        </w:rPr>
        <w:t xml:space="preserve">area of </w:t>
      </w:r>
      <w:r w:rsidR="00AA6053" w:rsidRPr="00A12EBB">
        <w:rPr>
          <w:rFonts w:cstheme="minorHAnsi"/>
        </w:rPr>
        <w:t xml:space="preserve">your </w:t>
      </w:r>
      <w:r w:rsidR="00D073D3" w:rsidRPr="00A12EBB">
        <w:rPr>
          <w:rFonts w:cstheme="minorHAnsi"/>
        </w:rPr>
        <w:t>body that is not reacting</w:t>
      </w:r>
      <w:r w:rsidR="00AA6053" w:rsidRPr="00A12EBB">
        <w:rPr>
          <w:rFonts w:cstheme="minorHAnsi"/>
        </w:rPr>
        <w:t>,</w:t>
      </w:r>
      <w:r w:rsidR="00D073D3" w:rsidRPr="00A12EBB">
        <w:rPr>
          <w:rFonts w:cstheme="minorHAnsi"/>
        </w:rPr>
        <w:t xml:space="preserve"> and rest. When you are ready, return to observe those uncomfortable sensations. Breathe.</w:t>
      </w:r>
      <w:r w:rsidR="00D73B42" w:rsidRPr="00A12EBB">
        <w:rPr>
          <w:rFonts w:cstheme="minorHAnsi"/>
        </w:rPr>
        <w:t xml:space="preserve"> </w:t>
      </w:r>
      <w:r w:rsidR="00D073D3" w:rsidRPr="00A12EBB">
        <w:rPr>
          <w:rFonts w:cstheme="minorHAnsi"/>
          <w:i/>
        </w:rPr>
        <w:t>(Pause</w:t>
      </w:r>
      <w:r w:rsidR="00AA6053" w:rsidRPr="00A12EBB">
        <w:rPr>
          <w:rFonts w:cstheme="minorHAnsi"/>
          <w:i/>
        </w:rPr>
        <w:t xml:space="preserve"> for</w:t>
      </w:r>
      <w:r w:rsidR="00D073D3" w:rsidRPr="00A12EBB">
        <w:rPr>
          <w:rFonts w:cstheme="minorHAnsi"/>
          <w:i/>
        </w:rPr>
        <w:t xml:space="preserve"> 30 seconds)</w:t>
      </w:r>
    </w:p>
    <w:p w14:paraId="6C73E8F0" w14:textId="77777777" w:rsidR="004015D4" w:rsidRPr="00A12EBB" w:rsidRDefault="004015D4" w:rsidP="00CC2B62">
      <w:pPr>
        <w:spacing w:after="0" w:line="240" w:lineRule="auto"/>
        <w:jc w:val="both"/>
        <w:rPr>
          <w:rFonts w:cstheme="minorHAnsi"/>
        </w:rPr>
      </w:pPr>
    </w:p>
    <w:p w14:paraId="35BC319B" w14:textId="77777777" w:rsidR="004015D4" w:rsidRPr="00A12EBB" w:rsidRDefault="004015D4" w:rsidP="00CC2B62">
      <w:pPr>
        <w:spacing w:after="0" w:line="240" w:lineRule="auto"/>
        <w:jc w:val="both"/>
        <w:rPr>
          <w:rFonts w:cstheme="minorHAnsi"/>
          <w:b/>
        </w:rPr>
      </w:pPr>
      <w:r w:rsidRPr="00A12EBB">
        <w:rPr>
          <w:rFonts w:cstheme="minorHAnsi"/>
          <w:b/>
        </w:rPr>
        <w:t>Talk to Jesus</w:t>
      </w:r>
    </w:p>
    <w:p w14:paraId="0FC7C8E0" w14:textId="0E76A642" w:rsidR="004015D4" w:rsidRPr="00A12EBB" w:rsidRDefault="004015D4" w:rsidP="00CC2B62">
      <w:pPr>
        <w:spacing w:after="0" w:line="240" w:lineRule="auto"/>
        <w:jc w:val="both"/>
        <w:rPr>
          <w:rFonts w:cstheme="minorHAnsi"/>
          <w:i/>
        </w:rPr>
      </w:pPr>
      <w:r w:rsidRPr="00A12EBB">
        <w:rPr>
          <w:rFonts w:cstheme="minorHAnsi"/>
        </w:rPr>
        <w:t xml:space="preserve">You might imagine that you are leaning back in the </w:t>
      </w:r>
      <w:r w:rsidR="006E0D6D" w:rsidRPr="00A12EBB">
        <w:rPr>
          <w:rFonts w:cstheme="minorHAnsi"/>
        </w:rPr>
        <w:t xml:space="preserve">safe and loving </w:t>
      </w:r>
      <w:r w:rsidRPr="00A12EBB">
        <w:rPr>
          <w:rFonts w:cstheme="minorHAnsi"/>
        </w:rPr>
        <w:t xml:space="preserve">arms of Jesus </w:t>
      </w:r>
      <w:r w:rsidR="00923034" w:rsidRPr="00A12EBB">
        <w:rPr>
          <w:rFonts w:cstheme="minorHAnsi"/>
        </w:rPr>
        <w:t xml:space="preserve">as </w:t>
      </w:r>
      <w:r w:rsidRPr="00A12EBB">
        <w:rPr>
          <w:rFonts w:cstheme="minorHAnsi"/>
        </w:rPr>
        <w:t xml:space="preserve">together you </w:t>
      </w:r>
      <w:r w:rsidR="00923034" w:rsidRPr="00A12EBB">
        <w:rPr>
          <w:rFonts w:cstheme="minorHAnsi"/>
          <w:i/>
        </w:rPr>
        <w:t>consider</w:t>
      </w:r>
      <w:r w:rsidRPr="00A12EBB">
        <w:rPr>
          <w:rFonts w:cstheme="minorHAnsi"/>
          <w:i/>
        </w:rPr>
        <w:t xml:space="preserve"> </w:t>
      </w:r>
      <w:r w:rsidR="00D046E2" w:rsidRPr="00A12EBB">
        <w:rPr>
          <w:rFonts w:cstheme="minorHAnsi"/>
          <w:i/>
        </w:rPr>
        <w:t>becoming</w:t>
      </w:r>
      <w:r w:rsidRPr="00A12EBB">
        <w:rPr>
          <w:rFonts w:cstheme="minorHAnsi"/>
          <w:i/>
        </w:rPr>
        <w:t xml:space="preserve"> something new</w:t>
      </w:r>
      <w:r w:rsidRPr="00A12EBB">
        <w:rPr>
          <w:rFonts w:cstheme="minorHAnsi"/>
        </w:rPr>
        <w:t xml:space="preserve">. Does that feel comfortable, uncomfortable, or are you shutting down? Just observe. </w:t>
      </w:r>
      <w:r w:rsidRPr="00A12EBB">
        <w:rPr>
          <w:rFonts w:cstheme="minorHAnsi"/>
          <w:i/>
        </w:rPr>
        <w:t>(Pause)</w:t>
      </w:r>
      <w:r w:rsidRPr="00A12EBB">
        <w:rPr>
          <w:rFonts w:cstheme="minorHAnsi"/>
        </w:rPr>
        <w:t xml:space="preserve"> Do you judge becoming something new as good or evil, as liberty</w:t>
      </w:r>
      <w:r w:rsidR="00AA51E2" w:rsidRPr="00A12EBB">
        <w:rPr>
          <w:rFonts w:cstheme="minorHAnsi"/>
        </w:rPr>
        <w:t xml:space="preserve"> or</w:t>
      </w:r>
      <w:r w:rsidRPr="00A12EBB">
        <w:rPr>
          <w:rFonts w:cstheme="minorHAnsi"/>
        </w:rPr>
        <w:t xml:space="preserve"> </w:t>
      </w:r>
      <w:r w:rsidR="002D1962" w:rsidRPr="00A12EBB">
        <w:rPr>
          <w:rFonts w:cstheme="minorHAnsi"/>
        </w:rPr>
        <w:t>threat</w:t>
      </w:r>
      <w:r w:rsidRPr="00A12EBB">
        <w:rPr>
          <w:rFonts w:cstheme="minorHAnsi"/>
        </w:rPr>
        <w:t xml:space="preserve">? </w:t>
      </w:r>
      <w:r w:rsidRPr="00A12EBB">
        <w:rPr>
          <w:rFonts w:cstheme="minorHAnsi"/>
          <w:i/>
        </w:rPr>
        <w:t xml:space="preserve">(Pause) </w:t>
      </w:r>
      <w:r w:rsidRPr="00A12EBB">
        <w:rPr>
          <w:rFonts w:cstheme="minorHAnsi"/>
        </w:rPr>
        <w:t xml:space="preserve">What are your reasons? What story do you want to tell? </w:t>
      </w:r>
      <w:r w:rsidRPr="00A12EBB">
        <w:rPr>
          <w:rFonts w:cstheme="minorHAnsi"/>
          <w:i/>
        </w:rPr>
        <w:t>(Pause)</w:t>
      </w:r>
      <w:r w:rsidRPr="00A12EBB">
        <w:rPr>
          <w:rFonts w:cstheme="minorHAnsi"/>
        </w:rPr>
        <w:t xml:space="preserve"> Are you afraid of something</w:t>
      </w:r>
      <w:r w:rsidR="00D374CE" w:rsidRPr="00A12EBB">
        <w:rPr>
          <w:rFonts w:cstheme="minorHAnsi"/>
        </w:rPr>
        <w:t>—</w:t>
      </w:r>
      <w:r w:rsidRPr="00A12EBB">
        <w:rPr>
          <w:rFonts w:cstheme="minorHAnsi"/>
        </w:rPr>
        <w:t xml:space="preserve">of loss, of others, or </w:t>
      </w:r>
      <w:r w:rsidR="008B0151" w:rsidRPr="00A12EBB">
        <w:rPr>
          <w:rFonts w:cstheme="minorHAnsi"/>
        </w:rPr>
        <w:t xml:space="preserve">of </w:t>
      </w:r>
      <w:r w:rsidRPr="00A12EBB">
        <w:rPr>
          <w:rFonts w:cstheme="minorHAnsi"/>
        </w:rPr>
        <w:t xml:space="preserve">yourself? </w:t>
      </w:r>
      <w:r w:rsidR="000D6446" w:rsidRPr="00A12EBB">
        <w:rPr>
          <w:rFonts w:cstheme="minorHAnsi"/>
          <w:i/>
        </w:rPr>
        <w:t xml:space="preserve">(Pause) </w:t>
      </w:r>
      <w:r w:rsidRPr="00A12EBB">
        <w:rPr>
          <w:rFonts w:cstheme="minorHAnsi"/>
        </w:rPr>
        <w:t xml:space="preserve">Observe your responses as just information, and breathe with </w:t>
      </w:r>
      <w:r w:rsidR="00180CD2" w:rsidRPr="00A12EBB">
        <w:rPr>
          <w:rFonts w:cstheme="minorHAnsi"/>
        </w:rPr>
        <w:t xml:space="preserve">a </w:t>
      </w:r>
      <w:r w:rsidRPr="00A12EBB">
        <w:rPr>
          <w:rFonts w:cstheme="minorHAnsi"/>
        </w:rPr>
        <w:t xml:space="preserve">long exhaling breath. </w:t>
      </w:r>
      <w:r w:rsidRPr="00A12EBB">
        <w:rPr>
          <w:rFonts w:cstheme="minorHAnsi"/>
          <w:i/>
        </w:rPr>
        <w:t xml:space="preserve">(Pause </w:t>
      </w:r>
      <w:r w:rsidR="00AA6053" w:rsidRPr="00A12EBB">
        <w:rPr>
          <w:rFonts w:cstheme="minorHAnsi"/>
          <w:i/>
        </w:rPr>
        <w:t xml:space="preserve">for </w:t>
      </w:r>
      <w:r w:rsidRPr="00A12EBB">
        <w:rPr>
          <w:rFonts w:cstheme="minorHAnsi"/>
          <w:i/>
        </w:rPr>
        <w:t>30 seconds)</w:t>
      </w:r>
    </w:p>
    <w:p w14:paraId="7E71EA60" w14:textId="77777777" w:rsidR="004015D4" w:rsidRPr="00A12EBB" w:rsidRDefault="004015D4" w:rsidP="00CC2B62">
      <w:pPr>
        <w:spacing w:after="0" w:line="240" w:lineRule="auto"/>
        <w:jc w:val="both"/>
        <w:rPr>
          <w:rFonts w:cstheme="minorHAnsi"/>
        </w:rPr>
      </w:pPr>
    </w:p>
    <w:p w14:paraId="73395D22" w14:textId="77777777" w:rsidR="004015D4" w:rsidRPr="00A12EBB" w:rsidRDefault="004015D4" w:rsidP="00CC2B62">
      <w:pPr>
        <w:spacing w:after="0" w:line="240" w:lineRule="auto"/>
        <w:jc w:val="both"/>
        <w:rPr>
          <w:rFonts w:cstheme="minorHAnsi"/>
          <w:b/>
        </w:rPr>
      </w:pPr>
      <w:r w:rsidRPr="00A12EBB">
        <w:rPr>
          <w:rFonts w:cstheme="minorHAnsi"/>
          <w:b/>
        </w:rPr>
        <w:t xml:space="preserve">Heal </w:t>
      </w:r>
    </w:p>
    <w:p w14:paraId="7AB6CFB8" w14:textId="5EF97F0E" w:rsidR="004015D4" w:rsidRPr="00A12EBB" w:rsidRDefault="004015D4" w:rsidP="00CC2B62">
      <w:pPr>
        <w:spacing w:after="0" w:line="240" w:lineRule="auto"/>
        <w:jc w:val="both"/>
        <w:rPr>
          <w:rFonts w:cstheme="minorHAnsi"/>
          <w:i/>
        </w:rPr>
      </w:pPr>
      <w:r w:rsidRPr="00A12EBB">
        <w:rPr>
          <w:rFonts w:cstheme="minorHAnsi"/>
        </w:rPr>
        <w:t xml:space="preserve">God created you to have all of these feelings, and for thousands of years human beings have been feeling like you </w:t>
      </w:r>
      <w:r w:rsidR="002D1962" w:rsidRPr="00A12EBB">
        <w:rPr>
          <w:rFonts w:cstheme="minorHAnsi"/>
        </w:rPr>
        <w:t>feel</w:t>
      </w:r>
      <w:r w:rsidRPr="00A12EBB">
        <w:rPr>
          <w:rFonts w:cstheme="minorHAnsi"/>
        </w:rPr>
        <w:t xml:space="preserve"> when they have </w:t>
      </w:r>
      <w:r w:rsidRPr="00A12EBB">
        <w:rPr>
          <w:rFonts w:cstheme="minorHAnsi"/>
          <w:i/>
        </w:rPr>
        <w:t>considered</w:t>
      </w:r>
      <w:r w:rsidRPr="00A12EBB">
        <w:rPr>
          <w:rFonts w:cstheme="minorHAnsi"/>
        </w:rPr>
        <w:t xml:space="preserve"> </w:t>
      </w:r>
      <w:r w:rsidRPr="00A12EBB">
        <w:rPr>
          <w:rFonts w:cstheme="minorHAnsi"/>
          <w:i/>
        </w:rPr>
        <w:t>becoming something new.</w:t>
      </w:r>
      <w:r w:rsidRPr="00A12EBB">
        <w:rPr>
          <w:rFonts w:cstheme="minorHAnsi"/>
        </w:rPr>
        <w:t xml:space="preserve"> You are not alone in your feelings. You are a human creature. </w:t>
      </w:r>
      <w:r w:rsidRPr="00A12EBB">
        <w:rPr>
          <w:rFonts w:cstheme="minorHAnsi"/>
          <w:i/>
        </w:rPr>
        <w:t xml:space="preserve">(Pause) </w:t>
      </w:r>
      <w:r w:rsidRPr="00A12EBB">
        <w:rPr>
          <w:rFonts w:cstheme="minorHAnsi"/>
        </w:rPr>
        <w:t xml:space="preserve">Feelings are just chemical reactions in your </w:t>
      </w:r>
      <w:r w:rsidR="008B0151" w:rsidRPr="00A12EBB">
        <w:rPr>
          <w:rFonts w:cstheme="minorHAnsi"/>
        </w:rPr>
        <w:t xml:space="preserve">body </w:t>
      </w:r>
      <w:r w:rsidRPr="00A12EBB">
        <w:rPr>
          <w:rFonts w:cstheme="minorHAnsi"/>
        </w:rPr>
        <w:t>bringing you information. With training</w:t>
      </w:r>
      <w:r w:rsidR="008B0151" w:rsidRPr="00A12EBB">
        <w:rPr>
          <w:rFonts w:cstheme="minorHAnsi"/>
        </w:rPr>
        <w:t>,</w:t>
      </w:r>
      <w:r w:rsidRPr="00A12EBB">
        <w:rPr>
          <w:rFonts w:cstheme="minorHAnsi"/>
        </w:rPr>
        <w:t xml:space="preserve"> you can choose what you will do with </w:t>
      </w:r>
      <w:r w:rsidR="003C4199" w:rsidRPr="00A12EBB">
        <w:rPr>
          <w:rFonts w:cstheme="minorHAnsi"/>
        </w:rPr>
        <w:t>that information</w:t>
      </w:r>
      <w:r w:rsidRPr="00A12EBB">
        <w:rPr>
          <w:rFonts w:cstheme="minorHAnsi"/>
        </w:rPr>
        <w:t xml:space="preserve">. </w:t>
      </w:r>
      <w:r w:rsidRPr="00A12EBB">
        <w:rPr>
          <w:rFonts w:cstheme="minorHAnsi"/>
          <w:i/>
        </w:rPr>
        <w:t>(Pause)</w:t>
      </w:r>
      <w:r w:rsidRPr="00A12EBB">
        <w:rPr>
          <w:rFonts w:cstheme="minorHAnsi"/>
        </w:rPr>
        <w:t xml:space="preserve"> You can observe and learn something from what you have just experienced.</w:t>
      </w:r>
      <w:r w:rsidR="008B0151" w:rsidRPr="00A12EBB">
        <w:rPr>
          <w:rFonts w:cstheme="minorHAnsi"/>
        </w:rPr>
        <w:t xml:space="preserve"> </w:t>
      </w:r>
      <w:r w:rsidRPr="00A12EBB">
        <w:rPr>
          <w:rFonts w:cstheme="minorHAnsi"/>
        </w:rPr>
        <w:t>When a fear or judgment signals you through the body</w:t>
      </w:r>
      <w:r w:rsidR="003C4199" w:rsidRPr="00A12EBB">
        <w:rPr>
          <w:rFonts w:cstheme="minorHAnsi"/>
        </w:rPr>
        <w:t>,</w:t>
      </w:r>
      <w:r w:rsidRPr="00A12EBB">
        <w:rPr>
          <w:rFonts w:cstheme="minorHAnsi"/>
        </w:rPr>
        <w:t xml:space="preserve"> you can focus on your </w:t>
      </w:r>
      <w:r w:rsidR="008B0151" w:rsidRPr="00A12EBB">
        <w:rPr>
          <w:rFonts w:cstheme="minorHAnsi"/>
        </w:rPr>
        <w:t xml:space="preserve">body </w:t>
      </w:r>
      <w:r w:rsidRPr="00A12EBB">
        <w:rPr>
          <w:rFonts w:cstheme="minorHAnsi"/>
        </w:rPr>
        <w:t xml:space="preserve">and your breath rather than getting caught up in a story and reacting. Breathe </w:t>
      </w:r>
      <w:r w:rsidRPr="00A12EBB">
        <w:rPr>
          <w:rFonts w:cstheme="minorHAnsi"/>
        </w:rPr>
        <w:lastRenderedPageBreak/>
        <w:t xml:space="preserve">with compassion for yourself and for others who are making an effort to become something new. Help your body process </w:t>
      </w:r>
      <w:r w:rsidR="00AA6053" w:rsidRPr="00A12EBB">
        <w:rPr>
          <w:rFonts w:cstheme="minorHAnsi"/>
        </w:rPr>
        <w:t xml:space="preserve">with </w:t>
      </w:r>
      <w:r w:rsidR="00180CD2" w:rsidRPr="00A12EBB">
        <w:rPr>
          <w:rFonts w:cstheme="minorHAnsi"/>
        </w:rPr>
        <w:t xml:space="preserve">a </w:t>
      </w:r>
      <w:r w:rsidRPr="00A12EBB">
        <w:rPr>
          <w:rFonts w:cstheme="minorHAnsi"/>
        </w:rPr>
        <w:t xml:space="preserve">long exhaling breath. </w:t>
      </w:r>
      <w:r w:rsidRPr="00A12EBB">
        <w:rPr>
          <w:rFonts w:cstheme="minorHAnsi"/>
          <w:i/>
        </w:rPr>
        <w:t xml:space="preserve">(Pause </w:t>
      </w:r>
      <w:r w:rsidR="00AA6053" w:rsidRPr="00A12EBB">
        <w:rPr>
          <w:rFonts w:cstheme="minorHAnsi"/>
          <w:i/>
        </w:rPr>
        <w:t xml:space="preserve">for </w:t>
      </w:r>
      <w:r w:rsidRPr="00A12EBB">
        <w:rPr>
          <w:rFonts w:cstheme="minorHAnsi"/>
          <w:i/>
        </w:rPr>
        <w:t>30 seconds)</w:t>
      </w:r>
    </w:p>
    <w:p w14:paraId="344559D5" w14:textId="77777777" w:rsidR="00A12EBB" w:rsidRPr="00A12EBB" w:rsidRDefault="00A12EBB" w:rsidP="004F67C8">
      <w:pPr>
        <w:widowControl w:val="0"/>
        <w:spacing w:after="0" w:line="240" w:lineRule="auto"/>
        <w:jc w:val="both"/>
        <w:rPr>
          <w:rFonts w:cstheme="minorHAnsi"/>
        </w:rPr>
      </w:pPr>
    </w:p>
    <w:p w14:paraId="752D15E6" w14:textId="0D8EA464" w:rsidR="004015D4" w:rsidRPr="00A12EBB" w:rsidRDefault="004015D4" w:rsidP="004F67C8">
      <w:pPr>
        <w:widowControl w:val="0"/>
        <w:spacing w:after="0" w:line="240" w:lineRule="auto"/>
        <w:jc w:val="both"/>
        <w:rPr>
          <w:rFonts w:cstheme="minorHAnsi"/>
        </w:rPr>
      </w:pPr>
      <w:r w:rsidRPr="00A12EBB">
        <w:rPr>
          <w:rFonts w:cstheme="minorHAnsi"/>
        </w:rPr>
        <w:t>Pause. Take a deep breath.</w:t>
      </w:r>
    </w:p>
    <w:p w14:paraId="3DB22D27" w14:textId="0A622290" w:rsidR="00214BB3" w:rsidRPr="00A12EBB" w:rsidRDefault="00214BB3" w:rsidP="00214BB3">
      <w:pPr>
        <w:spacing w:after="0" w:line="240" w:lineRule="auto"/>
        <w:jc w:val="both"/>
        <w:rPr>
          <w:i/>
        </w:rPr>
      </w:pPr>
      <w:r w:rsidRPr="00A12EBB">
        <w:rPr>
          <w:i/>
        </w:rPr>
        <w:t xml:space="preserve">(If time permits, ask, “Does anyone have comments or questions about </w:t>
      </w:r>
      <w:r w:rsidR="00D9754C" w:rsidRPr="00A12EBB">
        <w:rPr>
          <w:i/>
        </w:rPr>
        <w:t>the</w:t>
      </w:r>
      <w:r w:rsidRPr="00A12EBB">
        <w:rPr>
          <w:i/>
        </w:rPr>
        <w:t xml:space="preserve"> integration?”)</w:t>
      </w:r>
    </w:p>
    <w:p w14:paraId="7774E4C6" w14:textId="77777777" w:rsidR="004015D4" w:rsidRPr="00A12EBB" w:rsidRDefault="004015D4" w:rsidP="00CC2B62">
      <w:pPr>
        <w:spacing w:after="0" w:line="240" w:lineRule="auto"/>
        <w:jc w:val="both"/>
        <w:rPr>
          <w:rFonts w:cstheme="minorHAnsi"/>
        </w:rPr>
      </w:pPr>
    </w:p>
    <w:p w14:paraId="5A797F28" w14:textId="77777777" w:rsidR="00893088" w:rsidRPr="00A12EBB" w:rsidRDefault="004015D4" w:rsidP="00CC2B62">
      <w:pPr>
        <w:spacing w:after="0" w:line="240" w:lineRule="auto"/>
        <w:jc w:val="both"/>
        <w:rPr>
          <w:rFonts w:cstheme="minorHAnsi"/>
          <w:b/>
        </w:rPr>
      </w:pPr>
      <w:r w:rsidRPr="00A12EBB">
        <w:rPr>
          <w:rFonts w:cstheme="minorHAnsi"/>
          <w:b/>
        </w:rPr>
        <w:t>1:28</w:t>
      </w:r>
      <w:r w:rsidRPr="00A12EBB">
        <w:rPr>
          <w:rFonts w:cstheme="minorHAnsi"/>
          <w:b/>
        </w:rPr>
        <w:tab/>
        <w:t>ENDING PRAYER</w:t>
      </w:r>
    </w:p>
    <w:p w14:paraId="02100BDC" w14:textId="77777777" w:rsidR="004015D4" w:rsidRPr="00A12EBB" w:rsidRDefault="004015D4" w:rsidP="00CC2B62">
      <w:pPr>
        <w:spacing w:after="0" w:line="240" w:lineRule="auto"/>
        <w:jc w:val="both"/>
        <w:rPr>
          <w:rFonts w:cstheme="minorHAnsi"/>
          <w:b/>
        </w:rPr>
      </w:pPr>
    </w:p>
    <w:p w14:paraId="4FAC34E6" w14:textId="77777777" w:rsidR="006E0D6D" w:rsidRPr="00A12EBB" w:rsidRDefault="006E0D6D" w:rsidP="00CC2B62">
      <w:pPr>
        <w:spacing w:after="0" w:line="240" w:lineRule="auto"/>
        <w:jc w:val="both"/>
        <w:rPr>
          <w:rFonts w:cstheme="minorHAnsi"/>
        </w:rPr>
      </w:pPr>
      <w:r w:rsidRPr="00A12EBB">
        <w:rPr>
          <w:rFonts w:cstheme="minorHAnsi"/>
        </w:rPr>
        <w:t>Dear Father and Creator,</w:t>
      </w:r>
    </w:p>
    <w:p w14:paraId="232DF548" w14:textId="3E03CC6E" w:rsidR="00E7219B" w:rsidRPr="00A12EBB" w:rsidRDefault="00E7219B" w:rsidP="00CC2B62">
      <w:pPr>
        <w:spacing w:after="0" w:line="240" w:lineRule="auto"/>
        <w:jc w:val="both"/>
        <w:rPr>
          <w:rFonts w:cstheme="minorHAnsi"/>
        </w:rPr>
      </w:pPr>
      <w:r w:rsidRPr="00A12EBB">
        <w:rPr>
          <w:rFonts w:cstheme="minorHAnsi"/>
        </w:rPr>
        <w:t xml:space="preserve">Thank You for this time to heal and train together. Hold us in the power of this new understanding as You guide us to our </w:t>
      </w:r>
      <w:r w:rsidR="00A7191C" w:rsidRPr="00A12EBB">
        <w:rPr>
          <w:rFonts w:cstheme="minorHAnsi"/>
        </w:rPr>
        <w:t xml:space="preserve">real </w:t>
      </w:r>
      <w:r w:rsidRPr="00A12EBB">
        <w:rPr>
          <w:rFonts w:cstheme="minorHAnsi"/>
        </w:rPr>
        <w:t xml:space="preserve">glory and to the truth. Lead us to the next step in our healing this week as we co-labor with You to reorient our lives </w:t>
      </w:r>
      <w:r w:rsidR="00A7191C" w:rsidRPr="00A12EBB">
        <w:rPr>
          <w:rFonts w:cstheme="minorHAnsi"/>
        </w:rPr>
        <w:t xml:space="preserve">for </w:t>
      </w:r>
      <w:r w:rsidRPr="00A12EBB">
        <w:rPr>
          <w:rFonts w:cstheme="minorHAnsi"/>
        </w:rPr>
        <w:t>a more effective flow and to flourish in our connection with our True Self, with the Creation, and with You, for the glory and honor of our Lord Jesus. Amen</w:t>
      </w:r>
      <w:r w:rsidR="00367D52" w:rsidRPr="00A12EBB">
        <w:rPr>
          <w:rFonts w:cstheme="minorHAnsi"/>
        </w:rPr>
        <w:t>.</w:t>
      </w:r>
    </w:p>
    <w:p w14:paraId="648ABF9E" w14:textId="77777777" w:rsidR="000C42C8" w:rsidRPr="00A12EBB" w:rsidRDefault="000C42C8" w:rsidP="00CC2B62">
      <w:pPr>
        <w:spacing w:after="0" w:line="240" w:lineRule="auto"/>
        <w:jc w:val="both"/>
        <w:rPr>
          <w:rFonts w:cstheme="minorHAnsi"/>
        </w:rPr>
      </w:pPr>
    </w:p>
    <w:p w14:paraId="768F4DCE" w14:textId="6DEE283E" w:rsidR="00893088" w:rsidRPr="00A12EBB" w:rsidRDefault="00893088" w:rsidP="00CC2B62">
      <w:pPr>
        <w:spacing w:after="0" w:line="240" w:lineRule="auto"/>
        <w:jc w:val="both"/>
        <w:rPr>
          <w:rFonts w:cstheme="minorHAnsi"/>
        </w:rPr>
      </w:pPr>
      <w:r w:rsidRPr="00A12EBB">
        <w:rPr>
          <w:rFonts w:cstheme="minorHAnsi"/>
        </w:rPr>
        <w:t>Take a deep breath.</w:t>
      </w:r>
    </w:p>
    <w:p w14:paraId="1FA6DC81" w14:textId="3C227DC8" w:rsidR="00214BB3" w:rsidRPr="00A12EBB" w:rsidRDefault="00214BB3" w:rsidP="00214BB3">
      <w:pPr>
        <w:spacing w:after="0" w:line="240" w:lineRule="auto"/>
        <w:jc w:val="both"/>
        <w:rPr>
          <w:i/>
        </w:rPr>
      </w:pPr>
      <w:r w:rsidRPr="00A12EBB">
        <w:rPr>
          <w:i/>
        </w:rPr>
        <w:t>(If time permits, ask, “Does anyone have comments or questions about this meeting?”)</w:t>
      </w:r>
    </w:p>
    <w:p w14:paraId="509A7ECB" w14:textId="77777777" w:rsidR="00893088" w:rsidRPr="00A12EBB" w:rsidRDefault="00893088" w:rsidP="00CC2B62">
      <w:pPr>
        <w:spacing w:after="0" w:line="240" w:lineRule="auto"/>
        <w:jc w:val="both"/>
        <w:rPr>
          <w:rFonts w:cstheme="minorHAnsi"/>
        </w:rPr>
      </w:pPr>
    </w:p>
    <w:p w14:paraId="40DF45FE" w14:textId="4BCD51F2" w:rsidR="00285B9A" w:rsidRPr="00CC2B62" w:rsidRDefault="00D0681E" w:rsidP="004F67C8">
      <w:pPr>
        <w:widowControl w:val="0"/>
        <w:spacing w:after="0" w:line="240" w:lineRule="auto"/>
        <w:jc w:val="both"/>
        <w:rPr>
          <w:rFonts w:cstheme="minorHAnsi"/>
        </w:rPr>
      </w:pPr>
      <w:r w:rsidRPr="00A12EBB">
        <w:rPr>
          <w:rFonts w:cstheme="minorHAnsi"/>
          <w:b/>
        </w:rPr>
        <w:t>1:29</w:t>
      </w:r>
      <w:r w:rsidRPr="00A12EBB">
        <w:rPr>
          <w:rFonts w:cstheme="minorHAnsi"/>
          <w:b/>
        </w:rPr>
        <w:tab/>
        <w:t>A</w:t>
      </w:r>
      <w:r w:rsidR="00364554" w:rsidRPr="00A12EBB">
        <w:rPr>
          <w:rFonts w:cstheme="minorHAnsi"/>
          <w:b/>
        </w:rPr>
        <w:t>NNOUNCEMENTS</w:t>
      </w:r>
    </w:p>
    <w:p w14:paraId="6640D1EB" w14:textId="77777777" w:rsidR="002C7A0A" w:rsidRPr="00CC2B62" w:rsidRDefault="002C7A0A" w:rsidP="00CC2B62">
      <w:pPr>
        <w:spacing w:after="0" w:line="240" w:lineRule="auto"/>
        <w:jc w:val="both"/>
        <w:rPr>
          <w:rFonts w:cstheme="minorHAnsi"/>
        </w:rPr>
      </w:pPr>
    </w:p>
    <w:sectPr w:rsidR="002C7A0A" w:rsidRPr="00CC2B62" w:rsidSect="00015ECC">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22C0" w14:textId="77777777" w:rsidR="00553996" w:rsidRDefault="00553996" w:rsidP="00285B9A">
      <w:pPr>
        <w:spacing w:after="0" w:line="240" w:lineRule="auto"/>
      </w:pPr>
      <w:r>
        <w:separator/>
      </w:r>
    </w:p>
  </w:endnote>
  <w:endnote w:type="continuationSeparator" w:id="0">
    <w:p w14:paraId="2AE005B4" w14:textId="77777777" w:rsidR="00553996" w:rsidRDefault="00553996" w:rsidP="00285B9A">
      <w:pPr>
        <w:spacing w:after="0" w:line="240" w:lineRule="auto"/>
      </w:pPr>
      <w:r>
        <w:continuationSeparator/>
      </w:r>
    </w:p>
  </w:endnote>
  <w:endnote w:id="1">
    <w:p w14:paraId="281DF452" w14:textId="506C27AB" w:rsidR="001610AB" w:rsidRPr="00E21318" w:rsidRDefault="001610AB" w:rsidP="001610AB">
      <w:pPr>
        <w:pStyle w:val="EndnoteText"/>
        <w:rPr>
          <w:lang w:val="en-GB"/>
        </w:rPr>
      </w:pPr>
      <w:r w:rsidRPr="00566484">
        <w:rPr>
          <w:rStyle w:val="EndnoteReference"/>
        </w:rPr>
        <w:endnoteRef/>
      </w:r>
      <w:r w:rsidRPr="00566484">
        <w:t xml:space="preserve"> R</w:t>
      </w:r>
      <w:r w:rsidR="00FA71C7">
        <w:t>.</w:t>
      </w:r>
      <w:r w:rsidRPr="00566484">
        <w:t xml:space="preserve"> Austin Freeman, </w:t>
      </w:r>
      <w:r w:rsidRPr="00566484">
        <w:rPr>
          <w:i/>
        </w:rPr>
        <w:t>The Red Thumb Mark</w:t>
      </w:r>
      <w:r w:rsidRPr="00566484">
        <w:t xml:space="preserve"> (London: Collingwood Brothers, 1907), chapter XIII. Accessed 18 June, 2016, </w:t>
      </w:r>
      <w:hyperlink r:id="rId1" w:history="1">
        <w:r>
          <w:rPr>
            <w:rStyle w:val="Hyperlink"/>
          </w:rPr>
          <w:t>gutenberg.net.au/ebooks/c00002.html</w:t>
        </w:r>
      </w:hyperlink>
      <w:r w:rsidRPr="00566484">
        <w:t>.</w:t>
      </w:r>
    </w:p>
  </w:endnote>
  <w:endnote w:id="2">
    <w:p w14:paraId="563290FC" w14:textId="301DFA19" w:rsidR="00AF1E22" w:rsidRPr="00FB5785" w:rsidRDefault="00AF1E22" w:rsidP="00AF1E22">
      <w:pPr>
        <w:pStyle w:val="EndnoteText"/>
      </w:pPr>
      <w:r>
        <w:rPr>
          <w:rStyle w:val="EndnoteReference"/>
        </w:rPr>
        <w:endnoteRef/>
      </w:r>
      <w:r>
        <w:t xml:space="preserve"> </w:t>
      </w:r>
      <w:r w:rsidR="00BD7631" w:rsidRPr="00AB620B">
        <w:t xml:space="preserve">Nhat Hanh, Thich. </w:t>
      </w:r>
      <w:r w:rsidR="00BD7631" w:rsidRPr="00AB620B">
        <w:rPr>
          <w:i/>
        </w:rPr>
        <w:t>The Long Road Turns to Joy: A Guide to Walking Meditation</w:t>
      </w:r>
      <w:r w:rsidR="00BD7631" w:rsidRPr="00AB620B">
        <w:t xml:space="preserve"> (Berkeley: Parallax Press, 1996), 4.</w:t>
      </w:r>
    </w:p>
  </w:endnote>
  <w:endnote w:id="3">
    <w:p w14:paraId="5F4180E6" w14:textId="3E55519E" w:rsidR="00CC0D59" w:rsidRPr="00CC0D59" w:rsidRDefault="00CC0D59">
      <w:pPr>
        <w:pStyle w:val="EndnoteText"/>
      </w:pPr>
      <w:r w:rsidRPr="00E7219B">
        <w:rPr>
          <w:rStyle w:val="EndnoteReference"/>
        </w:rPr>
        <w:endnoteRef/>
      </w:r>
      <w:r w:rsidRPr="00E7219B">
        <w:t xml:space="preserve"> </w:t>
      </w:r>
      <w:r w:rsidR="00A350F6">
        <w:t>John Main</w:t>
      </w:r>
      <w:r w:rsidR="00A350F6" w:rsidRPr="009F7DA6">
        <w:t xml:space="preserve">, </w:t>
      </w:r>
      <w:r w:rsidR="00A350F6" w:rsidRPr="00F2514C">
        <w:rPr>
          <w:i/>
        </w:rPr>
        <w:t>Monastery without Walls: The Spiritual Letters of John Main</w:t>
      </w:r>
      <w:r w:rsidR="00A350F6">
        <w:t>, ed. Laurence Freeman</w:t>
      </w:r>
      <w:r w:rsidR="00A350F6" w:rsidRPr="009F7DA6">
        <w:t xml:space="preserve"> (London: Canterbury Press Norwich, 2006), 32.</w:t>
      </w:r>
    </w:p>
  </w:endnote>
  <w:endnote w:id="4">
    <w:p w14:paraId="02C168A0" w14:textId="764BC74E" w:rsidR="006D5659" w:rsidRPr="00CC0D59" w:rsidRDefault="006D5659" w:rsidP="00A350F6">
      <w:pPr>
        <w:pStyle w:val="EndnoteText"/>
      </w:pPr>
      <w:r>
        <w:rPr>
          <w:rStyle w:val="EndnoteReference"/>
        </w:rPr>
        <w:endnoteRef/>
      </w:r>
      <w:r>
        <w:t xml:space="preserve"> </w:t>
      </w:r>
      <w:bookmarkStart w:id="2" w:name="_Hlk514352909"/>
      <w:r w:rsidR="00A267BC">
        <w:rPr>
          <w:i/>
        </w:rPr>
        <w:t>Teach Me Thy W</w:t>
      </w:r>
      <w:r w:rsidR="00A267BC" w:rsidRPr="009934E6">
        <w:rPr>
          <w:i/>
        </w:rPr>
        <w:t>ay, O Lord</w:t>
      </w:r>
      <w:r w:rsidR="00A267BC" w:rsidRPr="007413C3">
        <w:t xml:space="preserve"> </w:t>
      </w:r>
      <w:r w:rsidR="00A267BC">
        <w:t xml:space="preserve">by </w:t>
      </w:r>
      <w:r w:rsidR="00A350F6" w:rsidRPr="007413C3">
        <w:t>Benjamin Mansell Ramsey (1849</w:t>
      </w:r>
      <w:r w:rsidR="00214BB3">
        <w:t>–</w:t>
      </w:r>
      <w:r w:rsidR="00A350F6" w:rsidRPr="007413C3">
        <w:t>1923)</w:t>
      </w:r>
      <w:r w:rsidR="00A350F6">
        <w:rPr>
          <w:i/>
        </w:rPr>
        <w:t xml:space="preserve">, </w:t>
      </w:r>
      <w:hyperlink r:id="rId2" w:history="1">
        <w:r w:rsidR="00AA6053">
          <w:rPr>
            <w:rStyle w:val="Hyperlink"/>
          </w:rPr>
          <w:t>youtu.be/FmY6848ZQeo</w:t>
        </w:r>
      </w:hyperlink>
      <w:r w:rsidR="00A350F6">
        <w:t>.</w:t>
      </w:r>
    </w:p>
    <w:bookmarkEnd w:id="2"/>
  </w:endnote>
  <w:endnote w:id="5">
    <w:p w14:paraId="37855988" w14:textId="7BD3A59C" w:rsidR="00640EE7" w:rsidRPr="005B71E3" w:rsidRDefault="005B71E3">
      <w:pPr>
        <w:pStyle w:val="EndnoteText"/>
      </w:pPr>
      <w:r>
        <w:rPr>
          <w:rStyle w:val="EndnoteReference"/>
        </w:rPr>
        <w:endnoteRef/>
      </w:r>
      <w:bookmarkStart w:id="9" w:name="OLE_LINK2"/>
      <w:r w:rsidR="00640EE7">
        <w:t xml:space="preserve"> </w:t>
      </w:r>
      <w:hyperlink r:id="rId3" w:history="1">
        <w:r w:rsidR="00640EE7">
          <w:rPr>
            <w:rStyle w:val="Hyperlink"/>
          </w:rPr>
          <w:t>wikisource.org/wiki/Page:The_varieties_of_religious_experience,_a_study_in_human_nature.djvu/524</w:t>
        </w:r>
      </w:hyperlink>
      <w:r w:rsidR="00640EE7">
        <w:t>.</w:t>
      </w:r>
      <w:bookmarkEnd w:id="9"/>
    </w:p>
  </w:endnote>
  <w:endnote w:id="6">
    <w:p w14:paraId="780E686D" w14:textId="1C71775A" w:rsidR="00E647AC" w:rsidRPr="00E97CD6" w:rsidRDefault="00E647AC">
      <w:pPr>
        <w:pStyle w:val="EndnoteText"/>
        <w:rPr>
          <w:lang w:val="en-GB"/>
        </w:rPr>
      </w:pPr>
      <w:r w:rsidRPr="0066204F">
        <w:rPr>
          <w:rStyle w:val="EndnoteReference"/>
        </w:rPr>
        <w:endnoteRef/>
      </w:r>
      <w:r w:rsidRPr="0066204F">
        <w:t xml:space="preserve"> </w:t>
      </w:r>
      <w:r w:rsidRPr="0066204F">
        <w:rPr>
          <w:lang w:val="en-GB"/>
        </w:rPr>
        <w:t>1 Tim</w:t>
      </w:r>
      <w:r w:rsidR="00A350F6" w:rsidRPr="0066204F">
        <w:rPr>
          <w:lang w:val="en-GB"/>
        </w:rPr>
        <w:t>.</w:t>
      </w:r>
      <w:r w:rsidRPr="0066204F">
        <w:rPr>
          <w:lang w:val="en-GB"/>
        </w:rPr>
        <w:t xml:space="preserve"> 1:5</w:t>
      </w:r>
      <w:r w:rsidR="00503559" w:rsidRPr="0066204F">
        <w:rPr>
          <w:lang w:val="en-GB"/>
        </w:rPr>
        <w:t xml:space="preserve"> (</w:t>
      </w:r>
      <w:r w:rsidR="0066204F">
        <w:rPr>
          <w:lang w:val="en-GB"/>
        </w:rPr>
        <w:t>translated</w:t>
      </w:r>
      <w:r w:rsidR="00464056" w:rsidRPr="0066204F">
        <w:rPr>
          <w:lang w:val="en-GB"/>
        </w:rPr>
        <w:t xml:space="preserve"> with paraphrase by Nancy Diven</w:t>
      </w:r>
      <w:r w:rsidR="00503559" w:rsidRPr="0066204F">
        <w:rPr>
          <w:lang w:val="en-GB"/>
        </w:rPr>
        <w:t>)</w:t>
      </w:r>
      <w:r w:rsidRPr="0066204F">
        <w:rPr>
          <w:lang w:val="en-GB"/>
        </w:rPr>
        <w:t>.</w:t>
      </w:r>
    </w:p>
  </w:endnote>
  <w:endnote w:id="7">
    <w:p w14:paraId="38BB58B9" w14:textId="77777777" w:rsidR="00B47512" w:rsidRPr="00E97CD6" w:rsidRDefault="00B47512" w:rsidP="00B47512">
      <w:pPr>
        <w:pStyle w:val="EndnoteText"/>
        <w:rPr>
          <w:lang w:val="en-GB"/>
        </w:rPr>
      </w:pPr>
      <w:r>
        <w:rPr>
          <w:rStyle w:val="EndnoteReference"/>
        </w:rPr>
        <w:endnoteRef/>
      </w:r>
      <w:r>
        <w:t xml:space="preserve"> </w:t>
      </w:r>
      <w:r>
        <w:rPr>
          <w:lang w:val="en-GB"/>
        </w:rPr>
        <w:t>Gal. 5:22–23.</w:t>
      </w:r>
    </w:p>
  </w:endnote>
  <w:endnote w:id="8">
    <w:p w14:paraId="7430B05C" w14:textId="4F5ADCB9" w:rsidR="00503559" w:rsidRPr="00C5111B" w:rsidRDefault="00503559">
      <w:pPr>
        <w:pStyle w:val="EndnoteText"/>
        <w:rPr>
          <w:lang w:val="en-GB"/>
        </w:rPr>
      </w:pPr>
      <w:r>
        <w:rPr>
          <w:rStyle w:val="EndnoteReference"/>
        </w:rPr>
        <w:endnoteRef/>
      </w:r>
      <w:r>
        <w:t xml:space="preserve"> </w:t>
      </w:r>
      <w:r w:rsidR="007520E7">
        <w:t xml:space="preserve">2 Cor. 5:17; </w:t>
      </w:r>
      <w:r w:rsidR="0066204F">
        <w:rPr>
          <w:lang w:val="en-GB"/>
        </w:rPr>
        <w:t>1 Pet.</w:t>
      </w:r>
      <w:r>
        <w:rPr>
          <w:lang w:val="en-GB"/>
        </w:rPr>
        <w:t xml:space="preserve"> 1:18.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23BE" w14:textId="3376AD2C" w:rsidR="00C12AD4" w:rsidRDefault="00C12AD4">
    <w:pPr>
      <w:pStyle w:val="Footer"/>
    </w:pPr>
    <w:r>
      <w:t>karisfellowships.com</w:t>
    </w:r>
    <w:r>
      <w:tab/>
      <w:t>KF10</w:t>
    </w:r>
    <w:r w:rsidR="00AD2F48">
      <w:t>-E</w:t>
    </w:r>
    <w:r>
      <w:tab/>
    </w:r>
    <w:r>
      <w:rPr>
        <w:rFonts w:cstheme="minorHAnsi"/>
      </w:rPr>
      <w:t>©</w:t>
    </w:r>
    <w:r w:rsidR="009A394A">
      <w:t>20</w:t>
    </w:r>
    <w:r w:rsidR="002D1962">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DBDF" w14:textId="110EECCD" w:rsidR="00883D74" w:rsidRDefault="00883D74">
    <w:pPr>
      <w:pStyle w:val="Footer"/>
    </w:pPr>
    <w:r>
      <w:t>karisfellowships.com</w:t>
    </w:r>
    <w:r>
      <w:tab/>
      <w:t>KF10-E</w:t>
    </w:r>
    <w:r>
      <w:tab/>
    </w:r>
    <w:r>
      <w:rPr>
        <w:rFonts w:cstheme="minorHAnsi"/>
      </w:rPr>
      <w:t>©</w:t>
    </w:r>
    <w:r>
      <w:t>20</w:t>
    </w:r>
    <w:r w:rsidR="002D1962">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0419A" w14:textId="77777777" w:rsidR="00553996" w:rsidRDefault="00553996" w:rsidP="00285B9A">
      <w:pPr>
        <w:spacing w:after="0" w:line="240" w:lineRule="auto"/>
      </w:pPr>
      <w:r>
        <w:separator/>
      </w:r>
    </w:p>
  </w:footnote>
  <w:footnote w:type="continuationSeparator" w:id="0">
    <w:p w14:paraId="2B53418D" w14:textId="77777777" w:rsidR="00553996" w:rsidRDefault="0055399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336A4CA" w14:textId="7B8E35C3" w:rsidR="00C12AD4" w:rsidRDefault="00854FB9">
        <w:pPr>
          <w:pStyle w:val="Header"/>
          <w:jc w:val="right"/>
        </w:pPr>
        <w:r>
          <w:fldChar w:fldCharType="begin"/>
        </w:r>
        <w:r w:rsidR="00C12AD4">
          <w:instrText xml:space="preserve"> PAGE   \* MERGEFORMAT </w:instrText>
        </w:r>
        <w:r>
          <w:fldChar w:fldCharType="separate"/>
        </w:r>
        <w:r w:rsidR="007520E7">
          <w:rPr>
            <w:noProof/>
          </w:rPr>
          <w:t>8</w:t>
        </w:r>
        <w:r>
          <w:rPr>
            <w:noProof/>
          </w:rPr>
          <w:fldChar w:fldCharType="end"/>
        </w:r>
      </w:p>
    </w:sdtContent>
  </w:sdt>
  <w:p w14:paraId="125CD11F" w14:textId="77777777" w:rsidR="00C12AD4" w:rsidRDefault="00C12A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1491A"/>
    <w:multiLevelType w:val="hybridMultilevel"/>
    <w:tmpl w:val="5D142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ED0530"/>
    <w:multiLevelType w:val="hybridMultilevel"/>
    <w:tmpl w:val="D4CC4A68"/>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66919386">
    <w:abstractNumId w:val="0"/>
  </w:num>
  <w:num w:numId="2" w16cid:durableId="336926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4DC"/>
    <w:rsid w:val="00007DF0"/>
    <w:rsid w:val="00010086"/>
    <w:rsid w:val="00015ECC"/>
    <w:rsid w:val="00023873"/>
    <w:rsid w:val="00030095"/>
    <w:rsid w:val="000413AC"/>
    <w:rsid w:val="00046BE4"/>
    <w:rsid w:val="00046DDE"/>
    <w:rsid w:val="00047D6C"/>
    <w:rsid w:val="00052414"/>
    <w:rsid w:val="000532FD"/>
    <w:rsid w:val="000542D7"/>
    <w:rsid w:val="0005556A"/>
    <w:rsid w:val="00055D77"/>
    <w:rsid w:val="00060095"/>
    <w:rsid w:val="00075513"/>
    <w:rsid w:val="00075C9E"/>
    <w:rsid w:val="0007624D"/>
    <w:rsid w:val="0008072F"/>
    <w:rsid w:val="000936A3"/>
    <w:rsid w:val="000936E2"/>
    <w:rsid w:val="000A70C5"/>
    <w:rsid w:val="000B5875"/>
    <w:rsid w:val="000C161A"/>
    <w:rsid w:val="000C42C8"/>
    <w:rsid w:val="000C5D2C"/>
    <w:rsid w:val="000C69C1"/>
    <w:rsid w:val="000D01DD"/>
    <w:rsid w:val="000D5466"/>
    <w:rsid w:val="000D59D0"/>
    <w:rsid w:val="000D6446"/>
    <w:rsid w:val="000E0B14"/>
    <w:rsid w:val="000E14CB"/>
    <w:rsid w:val="000E44EC"/>
    <w:rsid w:val="000E589C"/>
    <w:rsid w:val="000F4E43"/>
    <w:rsid w:val="000F74AC"/>
    <w:rsid w:val="000F7E71"/>
    <w:rsid w:val="00104FC1"/>
    <w:rsid w:val="00112DE8"/>
    <w:rsid w:val="00121138"/>
    <w:rsid w:val="00124CDA"/>
    <w:rsid w:val="0013082F"/>
    <w:rsid w:val="00132AAB"/>
    <w:rsid w:val="001343EB"/>
    <w:rsid w:val="0014061D"/>
    <w:rsid w:val="00146A44"/>
    <w:rsid w:val="00152E22"/>
    <w:rsid w:val="00154928"/>
    <w:rsid w:val="001553B8"/>
    <w:rsid w:val="0015775A"/>
    <w:rsid w:val="00160B3B"/>
    <w:rsid w:val="001610AB"/>
    <w:rsid w:val="0017041B"/>
    <w:rsid w:val="0017364F"/>
    <w:rsid w:val="00174348"/>
    <w:rsid w:val="00180CD2"/>
    <w:rsid w:val="001863E1"/>
    <w:rsid w:val="001A07CE"/>
    <w:rsid w:val="001A678A"/>
    <w:rsid w:val="001B029A"/>
    <w:rsid w:val="001B73DB"/>
    <w:rsid w:val="001C1768"/>
    <w:rsid w:val="001C7C5B"/>
    <w:rsid w:val="001D0DF8"/>
    <w:rsid w:val="001D10F1"/>
    <w:rsid w:val="001F00A6"/>
    <w:rsid w:val="001F1676"/>
    <w:rsid w:val="00201CF7"/>
    <w:rsid w:val="00213D64"/>
    <w:rsid w:val="00214BB3"/>
    <w:rsid w:val="00215FB1"/>
    <w:rsid w:val="00222F52"/>
    <w:rsid w:val="00225F5D"/>
    <w:rsid w:val="00232E8A"/>
    <w:rsid w:val="00241DF9"/>
    <w:rsid w:val="002475E5"/>
    <w:rsid w:val="00252B2C"/>
    <w:rsid w:val="00257014"/>
    <w:rsid w:val="002678FD"/>
    <w:rsid w:val="00271676"/>
    <w:rsid w:val="002743B5"/>
    <w:rsid w:val="00276DAE"/>
    <w:rsid w:val="00280E41"/>
    <w:rsid w:val="002839CF"/>
    <w:rsid w:val="002859CF"/>
    <w:rsid w:val="00285B9A"/>
    <w:rsid w:val="00286297"/>
    <w:rsid w:val="0028699C"/>
    <w:rsid w:val="002871D3"/>
    <w:rsid w:val="002A38FD"/>
    <w:rsid w:val="002B0EA3"/>
    <w:rsid w:val="002B6163"/>
    <w:rsid w:val="002C2742"/>
    <w:rsid w:val="002C3800"/>
    <w:rsid w:val="002C7025"/>
    <w:rsid w:val="002C7A0A"/>
    <w:rsid w:val="002D1962"/>
    <w:rsid w:val="002D398B"/>
    <w:rsid w:val="002D7956"/>
    <w:rsid w:val="002E026A"/>
    <w:rsid w:val="002E0704"/>
    <w:rsid w:val="002E12DA"/>
    <w:rsid w:val="002E3727"/>
    <w:rsid w:val="002E5117"/>
    <w:rsid w:val="002E7DD2"/>
    <w:rsid w:val="002F194C"/>
    <w:rsid w:val="002F4380"/>
    <w:rsid w:val="002F6EC7"/>
    <w:rsid w:val="00302030"/>
    <w:rsid w:val="003075EF"/>
    <w:rsid w:val="00313119"/>
    <w:rsid w:val="003205EA"/>
    <w:rsid w:val="00321BDB"/>
    <w:rsid w:val="00323674"/>
    <w:rsid w:val="00323A65"/>
    <w:rsid w:val="00323C79"/>
    <w:rsid w:val="00326B39"/>
    <w:rsid w:val="00326C27"/>
    <w:rsid w:val="00327AC7"/>
    <w:rsid w:val="003503F5"/>
    <w:rsid w:val="00350901"/>
    <w:rsid w:val="00353EC8"/>
    <w:rsid w:val="003544B1"/>
    <w:rsid w:val="00356175"/>
    <w:rsid w:val="00361119"/>
    <w:rsid w:val="00364554"/>
    <w:rsid w:val="0036664E"/>
    <w:rsid w:val="00367D52"/>
    <w:rsid w:val="003735B1"/>
    <w:rsid w:val="00391F21"/>
    <w:rsid w:val="00392FFC"/>
    <w:rsid w:val="003944E6"/>
    <w:rsid w:val="00396E52"/>
    <w:rsid w:val="003A0A8F"/>
    <w:rsid w:val="003B0EC7"/>
    <w:rsid w:val="003B7BE3"/>
    <w:rsid w:val="003C4199"/>
    <w:rsid w:val="003C6C5C"/>
    <w:rsid w:val="003D32AB"/>
    <w:rsid w:val="003D5445"/>
    <w:rsid w:val="003E7A93"/>
    <w:rsid w:val="003F553D"/>
    <w:rsid w:val="004015D4"/>
    <w:rsid w:val="00412743"/>
    <w:rsid w:val="00413F70"/>
    <w:rsid w:val="00421F31"/>
    <w:rsid w:val="0042421D"/>
    <w:rsid w:val="00440A5F"/>
    <w:rsid w:val="00441E37"/>
    <w:rsid w:val="00446E3F"/>
    <w:rsid w:val="00453CAA"/>
    <w:rsid w:val="004604D7"/>
    <w:rsid w:val="00462E54"/>
    <w:rsid w:val="004630CD"/>
    <w:rsid w:val="00464056"/>
    <w:rsid w:val="00464434"/>
    <w:rsid w:val="00473527"/>
    <w:rsid w:val="00474AF9"/>
    <w:rsid w:val="00474CF3"/>
    <w:rsid w:val="004812F5"/>
    <w:rsid w:val="00483359"/>
    <w:rsid w:val="00485D3F"/>
    <w:rsid w:val="004864D2"/>
    <w:rsid w:val="00491848"/>
    <w:rsid w:val="00496292"/>
    <w:rsid w:val="004A2A38"/>
    <w:rsid w:val="004A3777"/>
    <w:rsid w:val="004A3FFB"/>
    <w:rsid w:val="004B1229"/>
    <w:rsid w:val="004B3F9F"/>
    <w:rsid w:val="004B52BA"/>
    <w:rsid w:val="004B5A65"/>
    <w:rsid w:val="004C40DE"/>
    <w:rsid w:val="004D1674"/>
    <w:rsid w:val="004D199D"/>
    <w:rsid w:val="004D434F"/>
    <w:rsid w:val="004E04D6"/>
    <w:rsid w:val="004E1851"/>
    <w:rsid w:val="004E2BD7"/>
    <w:rsid w:val="004F1C81"/>
    <w:rsid w:val="004F4402"/>
    <w:rsid w:val="004F49FB"/>
    <w:rsid w:val="004F4BA2"/>
    <w:rsid w:val="004F6142"/>
    <w:rsid w:val="004F67C8"/>
    <w:rsid w:val="004F78A1"/>
    <w:rsid w:val="00503559"/>
    <w:rsid w:val="00510ABC"/>
    <w:rsid w:val="00510ED3"/>
    <w:rsid w:val="005152F1"/>
    <w:rsid w:val="00516CCA"/>
    <w:rsid w:val="00516FED"/>
    <w:rsid w:val="00523358"/>
    <w:rsid w:val="00525D06"/>
    <w:rsid w:val="00533014"/>
    <w:rsid w:val="00533250"/>
    <w:rsid w:val="00535F74"/>
    <w:rsid w:val="0054644E"/>
    <w:rsid w:val="005503F4"/>
    <w:rsid w:val="00551F0F"/>
    <w:rsid w:val="00552670"/>
    <w:rsid w:val="00553996"/>
    <w:rsid w:val="005563C7"/>
    <w:rsid w:val="005605AA"/>
    <w:rsid w:val="005629EE"/>
    <w:rsid w:val="00564AD2"/>
    <w:rsid w:val="00574CB3"/>
    <w:rsid w:val="00576970"/>
    <w:rsid w:val="0057783F"/>
    <w:rsid w:val="00577D97"/>
    <w:rsid w:val="005804FB"/>
    <w:rsid w:val="00582FCF"/>
    <w:rsid w:val="00585BC3"/>
    <w:rsid w:val="00586CB8"/>
    <w:rsid w:val="00590983"/>
    <w:rsid w:val="005A5BFB"/>
    <w:rsid w:val="005A5E23"/>
    <w:rsid w:val="005A7B0E"/>
    <w:rsid w:val="005B3A4B"/>
    <w:rsid w:val="005B71E3"/>
    <w:rsid w:val="005B77E5"/>
    <w:rsid w:val="005C6160"/>
    <w:rsid w:val="005D0A4D"/>
    <w:rsid w:val="005D3449"/>
    <w:rsid w:val="005D3EA6"/>
    <w:rsid w:val="005D7C57"/>
    <w:rsid w:val="005E59E5"/>
    <w:rsid w:val="005F286D"/>
    <w:rsid w:val="005F4584"/>
    <w:rsid w:val="005F7E27"/>
    <w:rsid w:val="00600777"/>
    <w:rsid w:val="0061117B"/>
    <w:rsid w:val="00614901"/>
    <w:rsid w:val="006151A5"/>
    <w:rsid w:val="00615EF4"/>
    <w:rsid w:val="00617642"/>
    <w:rsid w:val="00617B6A"/>
    <w:rsid w:val="0062353B"/>
    <w:rsid w:val="00623FF6"/>
    <w:rsid w:val="00624493"/>
    <w:rsid w:val="00626672"/>
    <w:rsid w:val="0063307E"/>
    <w:rsid w:val="00636972"/>
    <w:rsid w:val="00640307"/>
    <w:rsid w:val="00640EE7"/>
    <w:rsid w:val="006443A9"/>
    <w:rsid w:val="006445DD"/>
    <w:rsid w:val="00644EA9"/>
    <w:rsid w:val="00647DA5"/>
    <w:rsid w:val="00651F22"/>
    <w:rsid w:val="006524F7"/>
    <w:rsid w:val="0066204F"/>
    <w:rsid w:val="00662124"/>
    <w:rsid w:val="006661D1"/>
    <w:rsid w:val="006712BF"/>
    <w:rsid w:val="006769D9"/>
    <w:rsid w:val="0068470D"/>
    <w:rsid w:val="00690927"/>
    <w:rsid w:val="00695CBF"/>
    <w:rsid w:val="006A059F"/>
    <w:rsid w:val="006A13E7"/>
    <w:rsid w:val="006A47D2"/>
    <w:rsid w:val="006B4B23"/>
    <w:rsid w:val="006B5103"/>
    <w:rsid w:val="006B5BDF"/>
    <w:rsid w:val="006C15B3"/>
    <w:rsid w:val="006D36E6"/>
    <w:rsid w:val="006D45CA"/>
    <w:rsid w:val="006D5659"/>
    <w:rsid w:val="006E0D6D"/>
    <w:rsid w:val="006E3640"/>
    <w:rsid w:val="006F1AAA"/>
    <w:rsid w:val="00701530"/>
    <w:rsid w:val="00711BBB"/>
    <w:rsid w:val="00712D9B"/>
    <w:rsid w:val="007321D4"/>
    <w:rsid w:val="00735969"/>
    <w:rsid w:val="00735FEE"/>
    <w:rsid w:val="00747F34"/>
    <w:rsid w:val="00750CAB"/>
    <w:rsid w:val="007520E7"/>
    <w:rsid w:val="00752240"/>
    <w:rsid w:val="007522BB"/>
    <w:rsid w:val="007525AA"/>
    <w:rsid w:val="00756F88"/>
    <w:rsid w:val="00783AE5"/>
    <w:rsid w:val="007850CD"/>
    <w:rsid w:val="00785D3E"/>
    <w:rsid w:val="00786BAC"/>
    <w:rsid w:val="00787BC0"/>
    <w:rsid w:val="007909B2"/>
    <w:rsid w:val="00797C85"/>
    <w:rsid w:val="007A1F63"/>
    <w:rsid w:val="007A57E3"/>
    <w:rsid w:val="007A6B71"/>
    <w:rsid w:val="007A7D32"/>
    <w:rsid w:val="007B10E0"/>
    <w:rsid w:val="007B29BB"/>
    <w:rsid w:val="007B4D33"/>
    <w:rsid w:val="007B603B"/>
    <w:rsid w:val="007C4F3E"/>
    <w:rsid w:val="007C683B"/>
    <w:rsid w:val="007D3F1C"/>
    <w:rsid w:val="007D57B7"/>
    <w:rsid w:val="007D5A42"/>
    <w:rsid w:val="007E0A4C"/>
    <w:rsid w:val="007E0AE7"/>
    <w:rsid w:val="007E7765"/>
    <w:rsid w:val="007F04DC"/>
    <w:rsid w:val="007F3478"/>
    <w:rsid w:val="007F67CA"/>
    <w:rsid w:val="007F7678"/>
    <w:rsid w:val="008001C1"/>
    <w:rsid w:val="008024A5"/>
    <w:rsid w:val="008063F2"/>
    <w:rsid w:val="0080674F"/>
    <w:rsid w:val="0081519F"/>
    <w:rsid w:val="00821242"/>
    <w:rsid w:val="008301B3"/>
    <w:rsid w:val="008317E3"/>
    <w:rsid w:val="008440C5"/>
    <w:rsid w:val="008523A0"/>
    <w:rsid w:val="008523AE"/>
    <w:rsid w:val="00852CE8"/>
    <w:rsid w:val="00854FB9"/>
    <w:rsid w:val="00861812"/>
    <w:rsid w:val="00866832"/>
    <w:rsid w:val="00871D90"/>
    <w:rsid w:val="008723D8"/>
    <w:rsid w:val="00872697"/>
    <w:rsid w:val="00873BED"/>
    <w:rsid w:val="00883D74"/>
    <w:rsid w:val="0088514D"/>
    <w:rsid w:val="00886783"/>
    <w:rsid w:val="0088704F"/>
    <w:rsid w:val="00893088"/>
    <w:rsid w:val="00896565"/>
    <w:rsid w:val="008A36DC"/>
    <w:rsid w:val="008A3ED6"/>
    <w:rsid w:val="008A7FE1"/>
    <w:rsid w:val="008B0151"/>
    <w:rsid w:val="008B1A3A"/>
    <w:rsid w:val="008B2898"/>
    <w:rsid w:val="008B5255"/>
    <w:rsid w:val="008C0539"/>
    <w:rsid w:val="008C22A9"/>
    <w:rsid w:val="008C7AA4"/>
    <w:rsid w:val="008D228C"/>
    <w:rsid w:val="008E0742"/>
    <w:rsid w:val="008E1AE1"/>
    <w:rsid w:val="008F22C8"/>
    <w:rsid w:val="0090151D"/>
    <w:rsid w:val="009031F3"/>
    <w:rsid w:val="0090718F"/>
    <w:rsid w:val="0091117A"/>
    <w:rsid w:val="00912180"/>
    <w:rsid w:val="00912C32"/>
    <w:rsid w:val="009141DC"/>
    <w:rsid w:val="00922458"/>
    <w:rsid w:val="00923034"/>
    <w:rsid w:val="00924685"/>
    <w:rsid w:val="009271F4"/>
    <w:rsid w:val="0093298D"/>
    <w:rsid w:val="00934063"/>
    <w:rsid w:val="009376E4"/>
    <w:rsid w:val="00940964"/>
    <w:rsid w:val="009421A1"/>
    <w:rsid w:val="00943C23"/>
    <w:rsid w:val="009476A6"/>
    <w:rsid w:val="00954FDC"/>
    <w:rsid w:val="00955D23"/>
    <w:rsid w:val="009565AD"/>
    <w:rsid w:val="00973B3F"/>
    <w:rsid w:val="00973EBE"/>
    <w:rsid w:val="00977D76"/>
    <w:rsid w:val="00980183"/>
    <w:rsid w:val="0098177F"/>
    <w:rsid w:val="009906C9"/>
    <w:rsid w:val="009932A6"/>
    <w:rsid w:val="00994031"/>
    <w:rsid w:val="009A29D2"/>
    <w:rsid w:val="009A394A"/>
    <w:rsid w:val="009A3CDF"/>
    <w:rsid w:val="009A3F1F"/>
    <w:rsid w:val="009A4A2E"/>
    <w:rsid w:val="009B01A2"/>
    <w:rsid w:val="009B1FE0"/>
    <w:rsid w:val="009C0624"/>
    <w:rsid w:val="009C0781"/>
    <w:rsid w:val="009C1AB2"/>
    <w:rsid w:val="009C28C6"/>
    <w:rsid w:val="009E08E5"/>
    <w:rsid w:val="009E12FD"/>
    <w:rsid w:val="009E3235"/>
    <w:rsid w:val="00A01CAC"/>
    <w:rsid w:val="00A042C0"/>
    <w:rsid w:val="00A11B84"/>
    <w:rsid w:val="00A12EBB"/>
    <w:rsid w:val="00A20E6B"/>
    <w:rsid w:val="00A267BC"/>
    <w:rsid w:val="00A3493A"/>
    <w:rsid w:val="00A350F6"/>
    <w:rsid w:val="00A3605B"/>
    <w:rsid w:val="00A366FD"/>
    <w:rsid w:val="00A3692A"/>
    <w:rsid w:val="00A42DB2"/>
    <w:rsid w:val="00A44F3F"/>
    <w:rsid w:val="00A50467"/>
    <w:rsid w:val="00A568D2"/>
    <w:rsid w:val="00A605E4"/>
    <w:rsid w:val="00A610ED"/>
    <w:rsid w:val="00A621EB"/>
    <w:rsid w:val="00A63002"/>
    <w:rsid w:val="00A714B3"/>
    <w:rsid w:val="00A7191C"/>
    <w:rsid w:val="00A74BE2"/>
    <w:rsid w:val="00A80FB5"/>
    <w:rsid w:val="00A812F3"/>
    <w:rsid w:val="00A869A7"/>
    <w:rsid w:val="00A977D9"/>
    <w:rsid w:val="00AA1861"/>
    <w:rsid w:val="00AA28D2"/>
    <w:rsid w:val="00AA2A84"/>
    <w:rsid w:val="00AA51E2"/>
    <w:rsid w:val="00AA52A7"/>
    <w:rsid w:val="00AA6053"/>
    <w:rsid w:val="00AA7AB3"/>
    <w:rsid w:val="00AB18D7"/>
    <w:rsid w:val="00AB3A7D"/>
    <w:rsid w:val="00AC3F4A"/>
    <w:rsid w:val="00AC637F"/>
    <w:rsid w:val="00AC6C12"/>
    <w:rsid w:val="00AD2F48"/>
    <w:rsid w:val="00AD41E2"/>
    <w:rsid w:val="00AD4B1D"/>
    <w:rsid w:val="00AD5CB5"/>
    <w:rsid w:val="00AD5DA7"/>
    <w:rsid w:val="00AE4C9A"/>
    <w:rsid w:val="00AF1E22"/>
    <w:rsid w:val="00AF286C"/>
    <w:rsid w:val="00AF6307"/>
    <w:rsid w:val="00B040E4"/>
    <w:rsid w:val="00B042C5"/>
    <w:rsid w:val="00B044A5"/>
    <w:rsid w:val="00B07865"/>
    <w:rsid w:val="00B07E75"/>
    <w:rsid w:val="00B11168"/>
    <w:rsid w:val="00B11D28"/>
    <w:rsid w:val="00B168F4"/>
    <w:rsid w:val="00B16FC6"/>
    <w:rsid w:val="00B212CE"/>
    <w:rsid w:val="00B21971"/>
    <w:rsid w:val="00B25CDE"/>
    <w:rsid w:val="00B303AF"/>
    <w:rsid w:val="00B303E4"/>
    <w:rsid w:val="00B335FC"/>
    <w:rsid w:val="00B36FC3"/>
    <w:rsid w:val="00B37E09"/>
    <w:rsid w:val="00B42252"/>
    <w:rsid w:val="00B47512"/>
    <w:rsid w:val="00B50549"/>
    <w:rsid w:val="00B51B46"/>
    <w:rsid w:val="00B52F43"/>
    <w:rsid w:val="00B57558"/>
    <w:rsid w:val="00B604D1"/>
    <w:rsid w:val="00B627D8"/>
    <w:rsid w:val="00B64719"/>
    <w:rsid w:val="00B659E3"/>
    <w:rsid w:val="00B70CDB"/>
    <w:rsid w:val="00B74AA7"/>
    <w:rsid w:val="00B87AAD"/>
    <w:rsid w:val="00BA0356"/>
    <w:rsid w:val="00BA165E"/>
    <w:rsid w:val="00BA3CB6"/>
    <w:rsid w:val="00BA4E1C"/>
    <w:rsid w:val="00BA52D0"/>
    <w:rsid w:val="00BB3927"/>
    <w:rsid w:val="00BB67FA"/>
    <w:rsid w:val="00BB7DB6"/>
    <w:rsid w:val="00BD1FB9"/>
    <w:rsid w:val="00BD558D"/>
    <w:rsid w:val="00BD5DB7"/>
    <w:rsid w:val="00BD7631"/>
    <w:rsid w:val="00BD7D48"/>
    <w:rsid w:val="00BF477E"/>
    <w:rsid w:val="00C01326"/>
    <w:rsid w:val="00C0491B"/>
    <w:rsid w:val="00C06EFD"/>
    <w:rsid w:val="00C102A9"/>
    <w:rsid w:val="00C12AD4"/>
    <w:rsid w:val="00C20D80"/>
    <w:rsid w:val="00C3494F"/>
    <w:rsid w:val="00C403A6"/>
    <w:rsid w:val="00C42381"/>
    <w:rsid w:val="00C47221"/>
    <w:rsid w:val="00C5111B"/>
    <w:rsid w:val="00C51C89"/>
    <w:rsid w:val="00C56944"/>
    <w:rsid w:val="00C56E47"/>
    <w:rsid w:val="00C56FFA"/>
    <w:rsid w:val="00C66AF1"/>
    <w:rsid w:val="00C70ED5"/>
    <w:rsid w:val="00C70ED6"/>
    <w:rsid w:val="00C71758"/>
    <w:rsid w:val="00C75853"/>
    <w:rsid w:val="00C82ABD"/>
    <w:rsid w:val="00CA318E"/>
    <w:rsid w:val="00CB54DD"/>
    <w:rsid w:val="00CB5D05"/>
    <w:rsid w:val="00CC0D59"/>
    <w:rsid w:val="00CC2683"/>
    <w:rsid w:val="00CC2B62"/>
    <w:rsid w:val="00CC5936"/>
    <w:rsid w:val="00CC7040"/>
    <w:rsid w:val="00CD1F1B"/>
    <w:rsid w:val="00CD40A8"/>
    <w:rsid w:val="00CD5181"/>
    <w:rsid w:val="00CD52EA"/>
    <w:rsid w:val="00CD5DB8"/>
    <w:rsid w:val="00CE1104"/>
    <w:rsid w:val="00CE2C13"/>
    <w:rsid w:val="00CE36EC"/>
    <w:rsid w:val="00CE524A"/>
    <w:rsid w:val="00CE69B8"/>
    <w:rsid w:val="00CF0AB8"/>
    <w:rsid w:val="00CF6965"/>
    <w:rsid w:val="00D00563"/>
    <w:rsid w:val="00D023F5"/>
    <w:rsid w:val="00D046E2"/>
    <w:rsid w:val="00D054DD"/>
    <w:rsid w:val="00D0681E"/>
    <w:rsid w:val="00D073D3"/>
    <w:rsid w:val="00D13F70"/>
    <w:rsid w:val="00D16601"/>
    <w:rsid w:val="00D25AD8"/>
    <w:rsid w:val="00D27001"/>
    <w:rsid w:val="00D27E8A"/>
    <w:rsid w:val="00D319D2"/>
    <w:rsid w:val="00D35936"/>
    <w:rsid w:val="00D374CE"/>
    <w:rsid w:val="00D43694"/>
    <w:rsid w:val="00D458D2"/>
    <w:rsid w:val="00D46F07"/>
    <w:rsid w:val="00D50FDC"/>
    <w:rsid w:val="00D61BF9"/>
    <w:rsid w:val="00D73153"/>
    <w:rsid w:val="00D73B42"/>
    <w:rsid w:val="00D8199B"/>
    <w:rsid w:val="00D84822"/>
    <w:rsid w:val="00D91900"/>
    <w:rsid w:val="00D9754C"/>
    <w:rsid w:val="00D97D72"/>
    <w:rsid w:val="00DA03C3"/>
    <w:rsid w:val="00DA58B2"/>
    <w:rsid w:val="00DB04BC"/>
    <w:rsid w:val="00DB201F"/>
    <w:rsid w:val="00DB574A"/>
    <w:rsid w:val="00DD50DE"/>
    <w:rsid w:val="00DE2455"/>
    <w:rsid w:val="00DE26E2"/>
    <w:rsid w:val="00DE64E6"/>
    <w:rsid w:val="00DF08F0"/>
    <w:rsid w:val="00DF1E5B"/>
    <w:rsid w:val="00DF762A"/>
    <w:rsid w:val="00E0460D"/>
    <w:rsid w:val="00E42B6E"/>
    <w:rsid w:val="00E45EC3"/>
    <w:rsid w:val="00E55D08"/>
    <w:rsid w:val="00E6381B"/>
    <w:rsid w:val="00E647AC"/>
    <w:rsid w:val="00E70592"/>
    <w:rsid w:val="00E706D8"/>
    <w:rsid w:val="00E7219B"/>
    <w:rsid w:val="00E92827"/>
    <w:rsid w:val="00E97CD6"/>
    <w:rsid w:val="00EA4497"/>
    <w:rsid w:val="00EB254D"/>
    <w:rsid w:val="00EB3F25"/>
    <w:rsid w:val="00EB6623"/>
    <w:rsid w:val="00EC124F"/>
    <w:rsid w:val="00EC3C4E"/>
    <w:rsid w:val="00EC3CCD"/>
    <w:rsid w:val="00ED1490"/>
    <w:rsid w:val="00ED1781"/>
    <w:rsid w:val="00ED44B8"/>
    <w:rsid w:val="00ED4EBD"/>
    <w:rsid w:val="00EE4FB2"/>
    <w:rsid w:val="00EE7577"/>
    <w:rsid w:val="00EF08D8"/>
    <w:rsid w:val="00EF0E1E"/>
    <w:rsid w:val="00EF4665"/>
    <w:rsid w:val="00F07224"/>
    <w:rsid w:val="00F140B3"/>
    <w:rsid w:val="00F1513A"/>
    <w:rsid w:val="00F17C72"/>
    <w:rsid w:val="00F23782"/>
    <w:rsid w:val="00F31B83"/>
    <w:rsid w:val="00F41F57"/>
    <w:rsid w:val="00F46EA0"/>
    <w:rsid w:val="00F53046"/>
    <w:rsid w:val="00F56421"/>
    <w:rsid w:val="00F57583"/>
    <w:rsid w:val="00F602D4"/>
    <w:rsid w:val="00F60A46"/>
    <w:rsid w:val="00F62F8C"/>
    <w:rsid w:val="00F650AD"/>
    <w:rsid w:val="00F76832"/>
    <w:rsid w:val="00F86462"/>
    <w:rsid w:val="00F90944"/>
    <w:rsid w:val="00F97B89"/>
    <w:rsid w:val="00FA0190"/>
    <w:rsid w:val="00FA059D"/>
    <w:rsid w:val="00FA71C7"/>
    <w:rsid w:val="00FB54A7"/>
    <w:rsid w:val="00FB6FFD"/>
    <w:rsid w:val="00FC0FB5"/>
    <w:rsid w:val="00FD0331"/>
    <w:rsid w:val="00FD25AA"/>
    <w:rsid w:val="00FD3C29"/>
    <w:rsid w:val="00FD6E18"/>
    <w:rsid w:val="00FD7A0D"/>
    <w:rsid w:val="00FE2A89"/>
    <w:rsid w:val="00FE357B"/>
    <w:rsid w:val="00FE3A59"/>
    <w:rsid w:val="00FE54C9"/>
    <w:rsid w:val="00FF1EA1"/>
    <w:rsid w:val="00FF3333"/>
    <w:rsid w:val="00FF336E"/>
    <w:rsid w:val="00FF4369"/>
    <w:rsid w:val="00FF4E1E"/>
    <w:rsid w:val="00FF7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222A3"/>
  <w15:docId w15:val="{34027111-805B-4CFD-AD59-8024B9D6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A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BD1FB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1FB9"/>
    <w:rPr>
      <w:rFonts w:ascii="Lucida Grande" w:hAnsi="Lucida Grande" w:cs="Lucida Grande"/>
      <w:sz w:val="18"/>
      <w:szCs w:val="18"/>
    </w:rPr>
  </w:style>
  <w:style w:type="character" w:styleId="CommentReference">
    <w:name w:val="annotation reference"/>
    <w:basedOn w:val="DefaultParagraphFont"/>
    <w:uiPriority w:val="99"/>
    <w:semiHidden/>
    <w:unhideWhenUsed/>
    <w:rsid w:val="00F76832"/>
    <w:rPr>
      <w:sz w:val="18"/>
      <w:szCs w:val="18"/>
    </w:rPr>
  </w:style>
  <w:style w:type="paragraph" w:styleId="CommentText">
    <w:name w:val="annotation text"/>
    <w:basedOn w:val="Normal"/>
    <w:link w:val="CommentTextChar"/>
    <w:uiPriority w:val="99"/>
    <w:semiHidden/>
    <w:unhideWhenUsed/>
    <w:rsid w:val="00F76832"/>
    <w:pPr>
      <w:spacing w:line="240" w:lineRule="auto"/>
    </w:pPr>
    <w:rPr>
      <w:sz w:val="24"/>
      <w:szCs w:val="24"/>
    </w:rPr>
  </w:style>
  <w:style w:type="character" w:customStyle="1" w:styleId="CommentTextChar">
    <w:name w:val="Comment Text Char"/>
    <w:basedOn w:val="DefaultParagraphFont"/>
    <w:link w:val="CommentText"/>
    <w:uiPriority w:val="99"/>
    <w:semiHidden/>
    <w:rsid w:val="00F76832"/>
    <w:rPr>
      <w:sz w:val="24"/>
      <w:szCs w:val="24"/>
    </w:rPr>
  </w:style>
  <w:style w:type="paragraph" w:styleId="CommentSubject">
    <w:name w:val="annotation subject"/>
    <w:basedOn w:val="CommentText"/>
    <w:next w:val="CommentText"/>
    <w:link w:val="CommentSubjectChar"/>
    <w:uiPriority w:val="99"/>
    <w:semiHidden/>
    <w:unhideWhenUsed/>
    <w:rsid w:val="00F76832"/>
    <w:rPr>
      <w:b/>
      <w:bCs/>
      <w:sz w:val="20"/>
      <w:szCs w:val="20"/>
    </w:rPr>
  </w:style>
  <w:style w:type="character" w:customStyle="1" w:styleId="CommentSubjectChar">
    <w:name w:val="Comment Subject Char"/>
    <w:basedOn w:val="CommentTextChar"/>
    <w:link w:val="CommentSubject"/>
    <w:uiPriority w:val="99"/>
    <w:semiHidden/>
    <w:rsid w:val="00F76832"/>
    <w:rPr>
      <w:b/>
      <w:bCs/>
      <w:sz w:val="20"/>
      <w:szCs w:val="20"/>
    </w:rPr>
  </w:style>
  <w:style w:type="paragraph" w:styleId="Revision">
    <w:name w:val="Revision"/>
    <w:hidden/>
    <w:uiPriority w:val="99"/>
    <w:semiHidden/>
    <w:rsid w:val="00F76832"/>
    <w:pPr>
      <w:spacing w:after="0" w:line="240" w:lineRule="auto"/>
    </w:pPr>
  </w:style>
  <w:style w:type="paragraph" w:styleId="EndnoteText">
    <w:name w:val="endnote text"/>
    <w:basedOn w:val="Normal"/>
    <w:link w:val="EndnoteTextChar"/>
    <w:uiPriority w:val="99"/>
    <w:unhideWhenUsed/>
    <w:rsid w:val="00152E22"/>
    <w:pPr>
      <w:spacing w:after="0" w:line="240" w:lineRule="auto"/>
    </w:pPr>
    <w:rPr>
      <w:sz w:val="20"/>
      <w:szCs w:val="20"/>
    </w:rPr>
  </w:style>
  <w:style w:type="character" w:customStyle="1" w:styleId="EndnoteTextChar">
    <w:name w:val="Endnote Text Char"/>
    <w:basedOn w:val="DefaultParagraphFont"/>
    <w:link w:val="EndnoteText"/>
    <w:uiPriority w:val="99"/>
    <w:rsid w:val="00152E22"/>
    <w:rPr>
      <w:sz w:val="20"/>
      <w:szCs w:val="20"/>
    </w:rPr>
  </w:style>
  <w:style w:type="character" w:styleId="EndnoteReference">
    <w:name w:val="endnote reference"/>
    <w:basedOn w:val="DefaultParagraphFont"/>
    <w:uiPriority w:val="99"/>
    <w:semiHidden/>
    <w:unhideWhenUsed/>
    <w:rsid w:val="00152E22"/>
    <w:rPr>
      <w:vertAlign w:val="superscript"/>
    </w:rPr>
  </w:style>
  <w:style w:type="paragraph" w:styleId="ListParagraph">
    <w:name w:val="List Paragraph"/>
    <w:basedOn w:val="Normal"/>
    <w:uiPriority w:val="34"/>
    <w:qFormat/>
    <w:rsid w:val="007F7678"/>
    <w:pPr>
      <w:ind w:left="720"/>
      <w:contextualSpacing/>
    </w:pPr>
  </w:style>
  <w:style w:type="character" w:styleId="Hyperlink">
    <w:name w:val="Hyperlink"/>
    <w:basedOn w:val="DefaultParagraphFont"/>
    <w:uiPriority w:val="99"/>
    <w:unhideWhenUsed/>
    <w:rsid w:val="008B0151"/>
    <w:rPr>
      <w:color w:val="0000FF" w:themeColor="hyperlink"/>
      <w:u w:val="single"/>
    </w:rPr>
  </w:style>
  <w:style w:type="character" w:customStyle="1" w:styleId="mtxt">
    <w:name w:val="mtxt"/>
    <w:basedOn w:val="DefaultParagraphFont"/>
    <w:rsid w:val="00523358"/>
  </w:style>
  <w:style w:type="character" w:styleId="FollowedHyperlink">
    <w:name w:val="FollowedHyperlink"/>
    <w:basedOn w:val="DefaultParagraphFont"/>
    <w:uiPriority w:val="99"/>
    <w:semiHidden/>
    <w:unhideWhenUsed/>
    <w:rsid w:val="00E7219B"/>
    <w:rPr>
      <w:color w:val="800080" w:themeColor="followedHyperlink"/>
      <w:u w:val="single"/>
    </w:rPr>
  </w:style>
  <w:style w:type="character" w:styleId="UnresolvedMention">
    <w:name w:val="Unresolved Mention"/>
    <w:basedOn w:val="DefaultParagraphFont"/>
    <w:uiPriority w:val="99"/>
    <w:semiHidden/>
    <w:unhideWhenUsed/>
    <w:rsid w:val="00AA605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09236">
      <w:bodyDiv w:val="1"/>
      <w:marLeft w:val="0"/>
      <w:marRight w:val="0"/>
      <w:marTop w:val="0"/>
      <w:marBottom w:val="0"/>
      <w:divBdr>
        <w:top w:val="none" w:sz="0" w:space="0" w:color="auto"/>
        <w:left w:val="none" w:sz="0" w:space="0" w:color="auto"/>
        <w:bottom w:val="none" w:sz="0" w:space="0" w:color="auto"/>
        <w:right w:val="none" w:sz="0" w:space="0" w:color="auto"/>
      </w:divBdr>
    </w:div>
    <w:div w:id="723062031">
      <w:bodyDiv w:val="1"/>
      <w:marLeft w:val="0"/>
      <w:marRight w:val="0"/>
      <w:marTop w:val="0"/>
      <w:marBottom w:val="0"/>
      <w:divBdr>
        <w:top w:val="none" w:sz="0" w:space="0" w:color="auto"/>
        <w:left w:val="none" w:sz="0" w:space="0" w:color="auto"/>
        <w:bottom w:val="none" w:sz="0" w:space="0" w:color="auto"/>
        <w:right w:val="none" w:sz="0" w:space="0" w:color="auto"/>
      </w:divBdr>
    </w:div>
    <w:div w:id="915898145">
      <w:bodyDiv w:val="1"/>
      <w:marLeft w:val="0"/>
      <w:marRight w:val="0"/>
      <w:marTop w:val="0"/>
      <w:marBottom w:val="0"/>
      <w:divBdr>
        <w:top w:val="none" w:sz="0" w:space="0" w:color="auto"/>
        <w:left w:val="none" w:sz="0" w:space="0" w:color="auto"/>
        <w:bottom w:val="none" w:sz="0" w:space="0" w:color="auto"/>
        <w:right w:val="none" w:sz="0" w:space="0" w:color="auto"/>
      </w:divBdr>
    </w:div>
    <w:div w:id="1007563793">
      <w:bodyDiv w:val="1"/>
      <w:marLeft w:val="0"/>
      <w:marRight w:val="0"/>
      <w:marTop w:val="0"/>
      <w:marBottom w:val="0"/>
      <w:divBdr>
        <w:top w:val="none" w:sz="0" w:space="0" w:color="auto"/>
        <w:left w:val="none" w:sz="0" w:space="0" w:color="auto"/>
        <w:bottom w:val="none" w:sz="0" w:space="0" w:color="auto"/>
        <w:right w:val="none" w:sz="0" w:space="0" w:color="auto"/>
      </w:divBdr>
    </w:div>
    <w:div w:id="1432241240">
      <w:bodyDiv w:val="1"/>
      <w:marLeft w:val="0"/>
      <w:marRight w:val="0"/>
      <w:marTop w:val="0"/>
      <w:marBottom w:val="0"/>
      <w:divBdr>
        <w:top w:val="none" w:sz="0" w:space="0" w:color="auto"/>
        <w:left w:val="none" w:sz="0" w:space="0" w:color="auto"/>
        <w:bottom w:val="none" w:sz="0" w:space="0" w:color="auto"/>
        <w:right w:val="none" w:sz="0" w:space="0" w:color="auto"/>
      </w:divBdr>
    </w:div>
    <w:div w:id="204328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source.org/wiki/Page:The_varieties_of_religious_experience,_a_study_in_human_nature.djvu/524" TargetMode="External"/><Relationship Id="rId2" Type="http://schemas.openxmlformats.org/officeDocument/2006/relationships/hyperlink" Target="https://youtu.be/FmY6848ZQeo" TargetMode="External"/><Relationship Id="rId1" Type="http://schemas.openxmlformats.org/officeDocument/2006/relationships/hyperlink" Target="http://gutenberg.net.au/ebooks/c0000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8E8E93-756D-4AA9-92DB-F950C9247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1</TotalTime>
  <Pages>8</Pages>
  <Words>3551</Words>
  <Characters>20241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3</cp:revision>
  <cp:lastPrinted>2019-04-21T14:29:00Z</cp:lastPrinted>
  <dcterms:created xsi:type="dcterms:W3CDTF">2024-06-01T16:12:00Z</dcterms:created>
  <dcterms:modified xsi:type="dcterms:W3CDTF">2025-05-27T18:58:00Z</dcterms:modified>
</cp:coreProperties>
</file>