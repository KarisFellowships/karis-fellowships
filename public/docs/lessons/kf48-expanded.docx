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3311" w14:textId="46CC1DBD" w:rsidR="00AB3A7D" w:rsidRPr="00B74AD8" w:rsidRDefault="00285B9A" w:rsidP="00402406">
      <w:pPr>
        <w:pStyle w:val="Title"/>
        <w:jc w:val="both"/>
      </w:pPr>
      <w:r w:rsidRPr="00B74AD8">
        <w:t>KF</w:t>
      </w:r>
      <w:r w:rsidR="00844EEC" w:rsidRPr="00B74AD8">
        <w:t>48</w:t>
      </w:r>
      <w:r w:rsidR="00D13F70" w:rsidRPr="00B74AD8">
        <w:t xml:space="preserve"> </w:t>
      </w:r>
      <w:r w:rsidR="002B186D" w:rsidRPr="00B74AD8">
        <w:t>Expanded</w:t>
      </w:r>
      <w:r w:rsidR="00D926CF" w:rsidRPr="00B74AD8">
        <w:t xml:space="preserve"> Version of</w:t>
      </w:r>
      <w:r w:rsidRPr="00B74AD8">
        <w:t xml:space="preserve"> Teachings</w:t>
      </w:r>
    </w:p>
    <w:p w14:paraId="5DF1AA16" w14:textId="77777777" w:rsidR="00BC5A7D" w:rsidRPr="00B74AD8" w:rsidRDefault="00BC5A7D" w:rsidP="00402406">
      <w:pPr>
        <w:spacing w:after="0" w:line="240" w:lineRule="auto"/>
        <w:jc w:val="both"/>
        <w:rPr>
          <w:rFonts w:cstheme="minorHAnsi"/>
        </w:rPr>
      </w:pPr>
      <w:r w:rsidRPr="00B74AD8">
        <w:rPr>
          <w:rFonts w:cstheme="minorHAnsi"/>
        </w:rPr>
        <w:t>Karis is an invitation to a relationship based on mutual generosity.</w:t>
      </w:r>
    </w:p>
    <w:p w14:paraId="1B16ED52" w14:textId="77777777" w:rsidR="00BC5A7D" w:rsidRPr="00B74AD8" w:rsidRDefault="00BC5A7D" w:rsidP="00402406">
      <w:pPr>
        <w:spacing w:after="0" w:line="240" w:lineRule="auto"/>
        <w:jc w:val="both"/>
        <w:rPr>
          <w:rFonts w:cstheme="minorHAnsi"/>
        </w:rPr>
      </w:pPr>
    </w:p>
    <w:p w14:paraId="599B2B18" w14:textId="7F00EBDB" w:rsidR="00BC5A7D" w:rsidRPr="00B74AD8" w:rsidRDefault="00BC5A7D" w:rsidP="00402406">
      <w:pPr>
        <w:spacing w:after="0" w:line="240" w:lineRule="auto"/>
        <w:jc w:val="both"/>
        <w:rPr>
          <w:rFonts w:cstheme="minorHAnsi"/>
        </w:rPr>
      </w:pPr>
      <w:r w:rsidRPr="00B74AD8">
        <w:rPr>
          <w:rFonts w:cstheme="minorHAnsi"/>
        </w:rPr>
        <w:t>“Search me, O God, and know my heart. Examine me and know my thoughts. See if there is any way in me that causes pain, and lead me in the ways of eternity.” (Psalm 139:23</w:t>
      </w:r>
      <w:r w:rsidR="00B77DC8" w:rsidRPr="00B74AD8">
        <w:rPr>
          <w:rFonts w:cstheme="minorHAnsi"/>
        </w:rPr>
        <w:t>–</w:t>
      </w:r>
      <w:r w:rsidRPr="00B74AD8">
        <w:rPr>
          <w:rFonts w:cstheme="minorHAnsi"/>
        </w:rPr>
        <w:t>24)</w:t>
      </w:r>
    </w:p>
    <w:p w14:paraId="30D11C6C" w14:textId="77777777" w:rsidR="00BC5A7D" w:rsidRPr="00B74AD8" w:rsidRDefault="00BC5A7D" w:rsidP="00402406">
      <w:pPr>
        <w:spacing w:after="0" w:line="240" w:lineRule="auto"/>
        <w:jc w:val="both"/>
        <w:rPr>
          <w:rFonts w:cstheme="minorHAnsi"/>
        </w:rPr>
      </w:pPr>
    </w:p>
    <w:p w14:paraId="613C39DE" w14:textId="42BBE526" w:rsidR="00BC5A7D" w:rsidRPr="00B74AD8" w:rsidRDefault="00BC5A7D" w:rsidP="00402406">
      <w:pPr>
        <w:spacing w:after="0" w:line="240" w:lineRule="auto"/>
        <w:jc w:val="both"/>
        <w:rPr>
          <w:rFonts w:cstheme="minorHAnsi"/>
          <w:b/>
        </w:rPr>
      </w:pPr>
      <w:r w:rsidRPr="00B74AD8">
        <w:rPr>
          <w:rFonts w:cstheme="minorHAnsi"/>
          <w:b/>
        </w:rPr>
        <w:t>0:01</w:t>
      </w:r>
      <w:r w:rsidRPr="00B74AD8">
        <w:rPr>
          <w:rFonts w:cstheme="minorHAnsi"/>
          <w:b/>
        </w:rPr>
        <w:tab/>
        <w:t>OPENING</w:t>
      </w:r>
    </w:p>
    <w:p w14:paraId="5E84E34C" w14:textId="77777777" w:rsidR="00BC5A7D" w:rsidRPr="00B74AD8" w:rsidRDefault="00BC5A7D" w:rsidP="00402406">
      <w:pPr>
        <w:spacing w:after="0" w:line="240" w:lineRule="auto"/>
        <w:jc w:val="both"/>
        <w:rPr>
          <w:rFonts w:cstheme="minorHAnsi"/>
          <w:b/>
        </w:rPr>
      </w:pPr>
    </w:p>
    <w:p w14:paraId="2B10B8CC" w14:textId="47E69864" w:rsidR="00BC5A7D" w:rsidRPr="00B74AD8" w:rsidRDefault="00BC5A7D" w:rsidP="00402406">
      <w:pPr>
        <w:spacing w:after="0" w:line="240" w:lineRule="auto"/>
        <w:jc w:val="both"/>
        <w:rPr>
          <w:rFonts w:cstheme="minorHAnsi"/>
          <w:b/>
        </w:rPr>
      </w:pPr>
      <w:r w:rsidRPr="00B74AD8">
        <w:rPr>
          <w:rFonts w:cstheme="minorHAnsi"/>
          <w:b/>
        </w:rPr>
        <w:t>0:02</w:t>
      </w:r>
      <w:r w:rsidRPr="00B74AD8">
        <w:rPr>
          <w:rFonts w:cstheme="minorHAnsi"/>
          <w:b/>
        </w:rPr>
        <w:tab/>
        <w:t>PRESENTING</w:t>
      </w:r>
    </w:p>
    <w:p w14:paraId="3B8E29F3" w14:textId="77777777" w:rsidR="00BC5A7D" w:rsidRPr="00B74AD8" w:rsidRDefault="00BC5A7D" w:rsidP="00402406">
      <w:pPr>
        <w:spacing w:after="0" w:line="240" w:lineRule="auto"/>
        <w:jc w:val="both"/>
        <w:rPr>
          <w:rFonts w:cstheme="minorHAnsi"/>
          <w:b/>
        </w:rPr>
      </w:pPr>
    </w:p>
    <w:p w14:paraId="57EC1FD3" w14:textId="77777777" w:rsidR="00BC5A7D" w:rsidRPr="00B74AD8" w:rsidRDefault="00BC5A7D" w:rsidP="00402406">
      <w:pPr>
        <w:spacing w:after="0" w:line="240" w:lineRule="auto"/>
        <w:jc w:val="both"/>
        <w:rPr>
          <w:rFonts w:cstheme="minorHAnsi"/>
          <w:b/>
        </w:rPr>
      </w:pPr>
      <w:r w:rsidRPr="00B74AD8">
        <w:rPr>
          <w:rFonts w:cstheme="minorHAnsi"/>
          <w:b/>
        </w:rPr>
        <w:t>0:06</w:t>
      </w:r>
      <w:r w:rsidRPr="00B74AD8">
        <w:rPr>
          <w:rFonts w:cstheme="minorHAnsi"/>
          <w:b/>
        </w:rPr>
        <w:tab/>
        <w:t>KARIS CIRCULATION</w:t>
      </w:r>
    </w:p>
    <w:p w14:paraId="188DC59C" w14:textId="77777777" w:rsidR="00BC5A7D" w:rsidRPr="00B74AD8" w:rsidRDefault="00BC5A7D" w:rsidP="00402406">
      <w:pPr>
        <w:spacing w:after="0" w:line="240" w:lineRule="auto"/>
        <w:jc w:val="both"/>
        <w:rPr>
          <w:rFonts w:cstheme="minorHAnsi"/>
          <w:b/>
        </w:rPr>
      </w:pPr>
    </w:p>
    <w:p w14:paraId="11E2B0FD" w14:textId="77777777" w:rsidR="00BC5A7D" w:rsidRPr="00B74AD8" w:rsidRDefault="00BC5A7D" w:rsidP="00402406">
      <w:pPr>
        <w:spacing w:after="0" w:line="240" w:lineRule="auto"/>
        <w:jc w:val="both"/>
        <w:rPr>
          <w:rFonts w:cstheme="minorHAnsi"/>
          <w:b/>
        </w:rPr>
      </w:pPr>
      <w:r w:rsidRPr="00B74AD8">
        <w:rPr>
          <w:rFonts w:cstheme="minorHAnsi"/>
          <w:b/>
        </w:rPr>
        <w:t>0:07</w:t>
      </w:r>
      <w:r w:rsidRPr="00B74AD8">
        <w:rPr>
          <w:rFonts w:cstheme="minorHAnsi"/>
          <w:b/>
        </w:rPr>
        <w:tab/>
        <w:t>GUIDELINES &amp; LIMITATIONS</w:t>
      </w:r>
    </w:p>
    <w:p w14:paraId="40ACA00B" w14:textId="77777777" w:rsidR="00BC5A7D" w:rsidRPr="00B74AD8" w:rsidRDefault="00BC5A7D" w:rsidP="00402406">
      <w:pPr>
        <w:spacing w:after="0" w:line="240" w:lineRule="auto"/>
        <w:jc w:val="both"/>
        <w:rPr>
          <w:rFonts w:cstheme="minorHAnsi"/>
          <w:b/>
        </w:rPr>
      </w:pPr>
    </w:p>
    <w:p w14:paraId="3984A06F" w14:textId="014C04E8" w:rsidR="00BC5A7D" w:rsidRPr="00B74AD8" w:rsidRDefault="00BC5A7D" w:rsidP="00402406">
      <w:pPr>
        <w:spacing w:after="0" w:line="240" w:lineRule="auto"/>
        <w:jc w:val="both"/>
        <w:rPr>
          <w:rFonts w:cstheme="minorHAnsi"/>
          <w:b/>
        </w:rPr>
      </w:pPr>
      <w:r w:rsidRPr="00B74AD8">
        <w:rPr>
          <w:rFonts w:cstheme="minorHAnsi"/>
          <w:b/>
        </w:rPr>
        <w:t>0:08</w:t>
      </w:r>
      <w:r w:rsidRPr="00B74AD8">
        <w:rPr>
          <w:rFonts w:cstheme="minorHAnsi"/>
          <w:b/>
        </w:rPr>
        <w:tab/>
        <w:t>MINDFULNESS &amp; MEDITATION TRAINING</w:t>
      </w:r>
    </w:p>
    <w:p w14:paraId="300BA561" w14:textId="77777777" w:rsidR="00BC5A7D" w:rsidRPr="00B74AD8" w:rsidRDefault="00BC5A7D" w:rsidP="00402406">
      <w:pPr>
        <w:spacing w:after="0" w:line="240" w:lineRule="auto"/>
        <w:jc w:val="both"/>
        <w:rPr>
          <w:rFonts w:cstheme="minorHAnsi"/>
          <w:b/>
        </w:rPr>
      </w:pPr>
    </w:p>
    <w:p w14:paraId="6DE71B10" w14:textId="77777777" w:rsidR="003921E2" w:rsidRPr="00B74AD8" w:rsidRDefault="003921E2" w:rsidP="00402406">
      <w:pPr>
        <w:spacing w:after="0" w:line="240" w:lineRule="auto"/>
        <w:jc w:val="both"/>
        <w:rPr>
          <w:rFonts w:cstheme="minorHAnsi"/>
        </w:rPr>
      </w:pPr>
      <w:r w:rsidRPr="00B74AD8">
        <w:rPr>
          <w:rFonts w:cstheme="minorHAnsi"/>
        </w:rPr>
        <w:t>We have the opportunity to rebuild our foundations with KF Confession 11:</w:t>
      </w:r>
    </w:p>
    <w:p w14:paraId="560638FC" w14:textId="0C27F334" w:rsidR="003921E2" w:rsidRPr="00B74AD8" w:rsidRDefault="003921E2" w:rsidP="00402406">
      <w:pPr>
        <w:spacing w:after="0" w:line="240" w:lineRule="auto"/>
        <w:jc w:val="both"/>
        <w:rPr>
          <w:rFonts w:cstheme="minorHAnsi"/>
        </w:rPr>
      </w:pPr>
    </w:p>
    <w:p w14:paraId="47C50545" w14:textId="77777777" w:rsidR="003921E2" w:rsidRPr="00B74AD8" w:rsidRDefault="003921E2" w:rsidP="00402406">
      <w:pPr>
        <w:spacing w:after="0" w:line="240" w:lineRule="auto"/>
        <w:jc w:val="center"/>
        <w:rPr>
          <w:rFonts w:cstheme="minorHAnsi"/>
        </w:rPr>
      </w:pPr>
      <w:r w:rsidRPr="00B74AD8">
        <w:rPr>
          <w:rFonts w:cstheme="minorHAnsi"/>
        </w:rPr>
        <w:t>We take responsibility for any damage that we have done.</w:t>
      </w:r>
    </w:p>
    <w:p w14:paraId="6C680D38" w14:textId="77777777" w:rsidR="003921E2" w:rsidRPr="00B74AD8" w:rsidRDefault="003921E2" w:rsidP="00402406">
      <w:pPr>
        <w:spacing w:after="0" w:line="240" w:lineRule="auto"/>
        <w:jc w:val="both"/>
        <w:rPr>
          <w:rFonts w:cstheme="minorHAnsi"/>
        </w:rPr>
      </w:pPr>
    </w:p>
    <w:p w14:paraId="5BB26D08" w14:textId="707D3C17" w:rsidR="001138A9" w:rsidRPr="00B74AD8" w:rsidRDefault="001138A9" w:rsidP="00402406">
      <w:pPr>
        <w:spacing w:after="0" w:line="240" w:lineRule="auto"/>
        <w:jc w:val="both"/>
      </w:pPr>
      <w:bookmarkStart w:id="0" w:name="OLE_LINK1"/>
      <w:r w:rsidRPr="00B74AD8">
        <w:t xml:space="preserve">Training to be still and silent in body and mind lays </w:t>
      </w:r>
      <w:r w:rsidR="00145C51" w:rsidRPr="00B74AD8">
        <w:t>foundation that we need</w:t>
      </w:r>
      <w:r w:rsidRPr="00B74AD8">
        <w:t xml:space="preserve"> for </w:t>
      </w:r>
      <w:r w:rsidR="002D37F5" w:rsidRPr="00B74AD8">
        <w:t>our growth</w:t>
      </w:r>
      <w:r w:rsidRPr="00B74AD8">
        <w:t xml:space="preserve">. We can apply this skill when we feel frustrated, compelled, or anxious, and when we or others make mistakes. In KF we are learning to spend more time observing and less time talking. This is one of the reasons that we adhere to time restraints in our sharing. When we share moderately and efficiently, we exercise restraint and show respect for our listeners. </w:t>
      </w:r>
    </w:p>
    <w:bookmarkEnd w:id="0"/>
    <w:p w14:paraId="3C86C998" w14:textId="77777777" w:rsidR="003921E2" w:rsidRPr="00B74AD8" w:rsidRDefault="003921E2" w:rsidP="00402406">
      <w:pPr>
        <w:spacing w:after="0" w:line="240" w:lineRule="auto"/>
        <w:jc w:val="both"/>
        <w:rPr>
          <w:rFonts w:cstheme="minorHAnsi"/>
        </w:rPr>
      </w:pPr>
    </w:p>
    <w:p w14:paraId="19F0B3B3" w14:textId="3494AE6C" w:rsidR="003921E2" w:rsidRPr="00B74AD8" w:rsidRDefault="003921E2" w:rsidP="00402406">
      <w:pPr>
        <w:spacing w:after="0" w:line="240" w:lineRule="auto"/>
        <w:jc w:val="both"/>
        <w:rPr>
          <w:rFonts w:cstheme="minorHAnsi"/>
        </w:rPr>
      </w:pPr>
      <w:bookmarkStart w:id="1" w:name="_Hlk790178"/>
      <w:r w:rsidRPr="00B74AD8">
        <w:rPr>
          <w:rFonts w:cstheme="minorHAnsi"/>
        </w:rPr>
        <w:t xml:space="preserve">Meditation helps us learn to dwell without words. </w:t>
      </w:r>
      <w:bookmarkStart w:id="2" w:name="OLE_LINK19"/>
      <w:r w:rsidR="00856817" w:rsidRPr="00B74AD8">
        <w:t xml:space="preserve">In his vision, the Apostle John witnessed </w:t>
      </w:r>
      <w:r w:rsidR="007968EC" w:rsidRPr="00B74AD8">
        <w:t>a worship ceremony in heaven that included thirty minutes of silence.</w:t>
      </w:r>
      <w:r w:rsidR="007968EC" w:rsidRPr="00B74AD8">
        <w:rPr>
          <w:rStyle w:val="EndnoteReference"/>
        </w:rPr>
        <w:endnoteReference w:id="1"/>
      </w:r>
      <w:r w:rsidR="007968EC" w:rsidRPr="00B74AD8">
        <w:t xml:space="preserve"> </w:t>
      </w:r>
      <w:bookmarkEnd w:id="2"/>
      <w:r w:rsidRPr="00B74AD8">
        <w:rPr>
          <w:rFonts w:cstheme="minorHAnsi"/>
        </w:rPr>
        <w:t xml:space="preserve">Silence during worship </w:t>
      </w:r>
      <w:r w:rsidR="00C73510">
        <w:rPr>
          <w:rFonts w:cstheme="minorHAnsi"/>
        </w:rPr>
        <w:t xml:space="preserve">today </w:t>
      </w:r>
      <w:r w:rsidRPr="00B74AD8">
        <w:rPr>
          <w:rFonts w:cstheme="minorHAnsi"/>
        </w:rPr>
        <w:t xml:space="preserve">would drive most Christians crazy! </w:t>
      </w:r>
      <w:bookmarkStart w:id="3" w:name="_Hlk191538416"/>
      <w:r w:rsidR="00C73510">
        <w:rPr>
          <w:rFonts w:cstheme="minorHAnsi"/>
        </w:rPr>
        <w:t>As we learn</w:t>
      </w:r>
      <w:r w:rsidR="00C15BCB" w:rsidRPr="00B74AD8">
        <w:rPr>
          <w:rFonts w:cstheme="minorHAnsi"/>
        </w:rPr>
        <w:t xml:space="preserve"> </w:t>
      </w:r>
      <w:r w:rsidRPr="00B74AD8">
        <w:rPr>
          <w:rFonts w:cstheme="minorHAnsi"/>
        </w:rPr>
        <w:t xml:space="preserve">to be silent, we </w:t>
      </w:r>
      <w:bookmarkStart w:id="4" w:name="_Hlk191558677"/>
      <w:r w:rsidR="002913AF">
        <w:rPr>
          <w:rFonts w:cstheme="minorHAnsi"/>
        </w:rPr>
        <w:t xml:space="preserve">no longer use words </w:t>
      </w:r>
      <w:r w:rsidR="00C73510">
        <w:rPr>
          <w:rFonts w:cstheme="minorHAnsi"/>
        </w:rPr>
        <w:t>to suppress</w:t>
      </w:r>
      <w:r w:rsidRPr="00B74AD8">
        <w:rPr>
          <w:rFonts w:cstheme="minorHAnsi"/>
        </w:rPr>
        <w:t xml:space="preserve"> </w:t>
      </w:r>
      <w:bookmarkEnd w:id="4"/>
      <w:r w:rsidRPr="00B74AD8">
        <w:rPr>
          <w:rFonts w:cstheme="minorHAnsi"/>
        </w:rPr>
        <w:t xml:space="preserve">our anxiety </w:t>
      </w:r>
      <w:bookmarkEnd w:id="3"/>
      <w:r w:rsidR="00C15BCB" w:rsidRPr="00B74AD8">
        <w:rPr>
          <w:rFonts w:cstheme="minorHAnsi"/>
        </w:rPr>
        <w:t xml:space="preserve">or </w:t>
      </w:r>
      <w:r w:rsidR="00040D99" w:rsidRPr="00B74AD8">
        <w:rPr>
          <w:rFonts w:cstheme="minorHAnsi"/>
        </w:rPr>
        <w:t xml:space="preserve">to </w:t>
      </w:r>
      <w:r w:rsidRPr="00B74AD8">
        <w:rPr>
          <w:rFonts w:cstheme="minorHAnsi"/>
        </w:rPr>
        <w:t>keep God at a comfortable distance. Silent minds let go of words, images, or sensations and come to the place of pure connection with God. This might be the connection that Paul talks about in First Corinthians: “Now we see through a mirror of riddles, but then we will see face to face.”</w:t>
      </w:r>
      <w:r w:rsidRPr="00B74AD8">
        <w:rPr>
          <w:rStyle w:val="EndnoteReference"/>
          <w:rFonts w:cstheme="minorHAnsi"/>
        </w:rPr>
        <w:endnoteReference w:id="2"/>
      </w:r>
      <w:r w:rsidRPr="00B74AD8">
        <w:rPr>
          <w:rFonts w:cstheme="minorHAnsi"/>
        </w:rPr>
        <w:t xml:space="preserve"> When our minds learn to dwell without words, we come face to face with God. </w:t>
      </w:r>
    </w:p>
    <w:bookmarkEnd w:id="1"/>
    <w:p w14:paraId="422A8795" w14:textId="77777777" w:rsidR="003921E2" w:rsidRPr="00B74AD8" w:rsidRDefault="003921E2" w:rsidP="00402406">
      <w:pPr>
        <w:spacing w:after="0" w:line="240" w:lineRule="auto"/>
        <w:jc w:val="both"/>
        <w:rPr>
          <w:rFonts w:cstheme="minorHAnsi"/>
        </w:rPr>
      </w:pPr>
    </w:p>
    <w:p w14:paraId="74A049C0" w14:textId="7716CC70" w:rsidR="003921E2" w:rsidRPr="00B74AD8" w:rsidRDefault="00F52E5E" w:rsidP="00402406">
      <w:pPr>
        <w:spacing w:after="0" w:line="240" w:lineRule="auto"/>
        <w:jc w:val="both"/>
        <w:rPr>
          <w:rFonts w:cstheme="minorHAnsi"/>
        </w:rPr>
      </w:pPr>
      <w:r w:rsidRPr="00B74AD8">
        <w:rPr>
          <w:rFonts w:cstheme="minorHAnsi"/>
        </w:rPr>
        <w:t xml:space="preserve">In </w:t>
      </w:r>
      <w:r w:rsidR="003921E2" w:rsidRPr="00B74AD8">
        <w:rPr>
          <w:rFonts w:cstheme="minorHAnsi"/>
        </w:rPr>
        <w:t xml:space="preserve">this lesson, we will </w:t>
      </w:r>
      <w:r w:rsidR="00F05FA9" w:rsidRPr="00B74AD8">
        <w:rPr>
          <w:rFonts w:cstheme="minorHAnsi"/>
        </w:rPr>
        <w:t xml:space="preserve">revisit </w:t>
      </w:r>
      <w:r w:rsidR="003921E2" w:rsidRPr="00B74AD8">
        <w:rPr>
          <w:rFonts w:cstheme="minorHAnsi"/>
          <w:b/>
        </w:rPr>
        <w:t>Centering Prayer</w:t>
      </w:r>
      <w:r w:rsidR="003921E2" w:rsidRPr="00B74AD8">
        <w:rPr>
          <w:rStyle w:val="EndnoteReference"/>
          <w:rFonts w:cstheme="minorHAnsi"/>
          <w:b/>
        </w:rPr>
        <w:endnoteReference w:id="3"/>
      </w:r>
      <w:r w:rsidR="003921E2" w:rsidRPr="00B74AD8">
        <w:rPr>
          <w:rFonts w:cstheme="minorHAnsi"/>
        </w:rPr>
        <w:t xml:space="preserve"> </w:t>
      </w:r>
      <w:r w:rsidR="00CE1656" w:rsidRPr="00B74AD8">
        <w:rPr>
          <w:rFonts w:cstheme="minorHAnsi"/>
        </w:rPr>
        <w:t xml:space="preserve">while </w:t>
      </w:r>
      <w:r w:rsidR="00FF70B8" w:rsidRPr="00B74AD8">
        <w:rPr>
          <w:rFonts w:cstheme="minorHAnsi"/>
        </w:rPr>
        <w:t>practicing</w:t>
      </w:r>
      <w:r w:rsidR="00F05FA9" w:rsidRPr="00B74AD8">
        <w:rPr>
          <w:rFonts w:cstheme="minorHAnsi"/>
        </w:rPr>
        <w:t xml:space="preserve"> </w:t>
      </w:r>
      <w:r w:rsidR="003921E2" w:rsidRPr="00B74AD8">
        <w:rPr>
          <w:rFonts w:cstheme="minorHAnsi"/>
        </w:rPr>
        <w:t xml:space="preserve">the </w:t>
      </w:r>
      <w:r w:rsidR="003921E2" w:rsidRPr="00B74AD8">
        <w:rPr>
          <w:rFonts w:cstheme="minorHAnsi"/>
          <w:b/>
        </w:rPr>
        <w:t>Sunlight Meditation</w:t>
      </w:r>
      <w:r w:rsidR="003921E2" w:rsidRPr="00B74AD8">
        <w:rPr>
          <w:rFonts w:cstheme="minorHAnsi"/>
        </w:rPr>
        <w:t xml:space="preserve">. Take the meditation posture. Lift the top of your head so that your neck is somewhat straightened. Lower your chin a little and let your shoulders fall back. Gently close your eyes and keep them closed throughout this meditation. Allow your body to regulate your breathing as you begin </w:t>
      </w:r>
      <w:r w:rsidR="002D78A8" w:rsidRPr="00B74AD8">
        <w:rPr>
          <w:rFonts w:cstheme="minorHAnsi"/>
        </w:rPr>
        <w:t xml:space="preserve">one minute of </w:t>
      </w:r>
      <w:r w:rsidR="003921E2" w:rsidRPr="00B74AD8">
        <w:rPr>
          <w:rFonts w:cstheme="minorHAnsi"/>
          <w:b/>
        </w:rPr>
        <w:t>Alternate Nostril Breathing</w:t>
      </w:r>
      <w:r w:rsidR="003921E2" w:rsidRPr="00B74AD8">
        <w:rPr>
          <w:rFonts w:cstheme="minorHAnsi"/>
        </w:rPr>
        <w:t xml:space="preserve">. </w:t>
      </w:r>
      <w:r w:rsidR="003921E2" w:rsidRPr="00B74AD8">
        <w:rPr>
          <w:rFonts w:cstheme="minorHAnsi"/>
          <w:i/>
        </w:rPr>
        <w:t>(Pause for 1 minute)</w:t>
      </w:r>
      <w:r w:rsidR="003921E2" w:rsidRPr="00B74AD8">
        <w:rPr>
          <w:rFonts w:cstheme="minorHAnsi"/>
        </w:rPr>
        <w:t xml:space="preserve"> </w:t>
      </w:r>
    </w:p>
    <w:p w14:paraId="443A36CC" w14:textId="77777777" w:rsidR="003921E2" w:rsidRPr="00B74AD8" w:rsidRDefault="003921E2" w:rsidP="00402406">
      <w:pPr>
        <w:spacing w:after="0" w:line="240" w:lineRule="auto"/>
        <w:jc w:val="both"/>
        <w:rPr>
          <w:rFonts w:cstheme="minorHAnsi"/>
        </w:rPr>
      </w:pPr>
    </w:p>
    <w:p w14:paraId="4F0F7B4D" w14:textId="32D79C95" w:rsidR="00831F64" w:rsidRPr="00B74AD8" w:rsidRDefault="00831F64" w:rsidP="00402406">
      <w:pPr>
        <w:spacing w:after="0" w:line="240" w:lineRule="auto"/>
        <w:jc w:val="both"/>
        <w:rPr>
          <w:i/>
        </w:rPr>
      </w:pPr>
      <w:bookmarkStart w:id="5" w:name="OLE_LINK2"/>
      <w:r w:rsidRPr="00B74AD8">
        <w:t xml:space="preserve">Now, let go of </w:t>
      </w:r>
      <w:r w:rsidRPr="00B74AD8">
        <w:rPr>
          <w:b/>
        </w:rPr>
        <w:t>Alternate Nostril Breathing</w:t>
      </w:r>
      <w:r w:rsidRPr="00B74AD8">
        <w:t xml:space="preserve"> and move to </w:t>
      </w:r>
      <w:r w:rsidRPr="00B74AD8">
        <w:rPr>
          <w:b/>
        </w:rPr>
        <w:t>Centering Prayer</w:t>
      </w:r>
      <w:r w:rsidRPr="00B74AD8">
        <w:t xml:space="preserve">. Allow a centering word, which may be a phrase, a word, or an image, to float to the surface of your mind. </w:t>
      </w:r>
      <w:r w:rsidRPr="00B74AD8">
        <w:rPr>
          <w:i/>
        </w:rPr>
        <w:t>(Pause for 5 seconds)</w:t>
      </w:r>
      <w:r w:rsidRPr="00B74AD8">
        <w:t xml:space="preserve"> As you breathe, bring your word to mind, then let it go and rest in the stillness. If your mind wander</w:t>
      </w:r>
      <w:r w:rsidR="00F54C92" w:rsidRPr="00B74AD8">
        <w:t>s</w:t>
      </w:r>
      <w:r w:rsidRPr="00B74AD8">
        <w:t>, use the word and your breath to re-collect yourself</w:t>
      </w:r>
      <w:r w:rsidRPr="00B74AD8">
        <w:rPr>
          <w:i/>
        </w:rPr>
        <w:t>. (Pause for 30 seconds)</w:t>
      </w:r>
    </w:p>
    <w:p w14:paraId="32273F01" w14:textId="77777777" w:rsidR="00F54C92" w:rsidRPr="00B74AD8" w:rsidRDefault="00F54C92" w:rsidP="00402406">
      <w:pPr>
        <w:spacing w:after="0" w:line="240" w:lineRule="auto"/>
        <w:jc w:val="both"/>
        <w:rPr>
          <w:iCs/>
        </w:rPr>
      </w:pPr>
    </w:p>
    <w:bookmarkEnd w:id="5"/>
    <w:p w14:paraId="5257DF9A" w14:textId="2B8BB68A" w:rsidR="003921E2" w:rsidRPr="00B74AD8" w:rsidRDefault="00CF3BAA" w:rsidP="00402406">
      <w:pPr>
        <w:spacing w:after="0" w:line="240" w:lineRule="auto"/>
        <w:jc w:val="both"/>
        <w:rPr>
          <w:rFonts w:cstheme="minorHAnsi"/>
        </w:rPr>
      </w:pPr>
      <w:r w:rsidRPr="00B74AD8">
        <w:rPr>
          <w:rFonts w:cstheme="minorHAnsi"/>
          <w:bCs/>
        </w:rPr>
        <w:lastRenderedPageBreak/>
        <w:t xml:space="preserve">Now, gently </w:t>
      </w:r>
      <w:r w:rsidR="003921E2" w:rsidRPr="00B74AD8">
        <w:rPr>
          <w:rFonts w:cstheme="minorHAnsi"/>
        </w:rPr>
        <w:t>lift your eyes toward the middle of your forehead</w:t>
      </w:r>
      <w:r w:rsidR="00CE1656" w:rsidRPr="00B74AD8">
        <w:rPr>
          <w:rFonts w:cstheme="minorHAnsi"/>
        </w:rPr>
        <w:t xml:space="preserve"> and feel a slight stretch in your eye muscles. You</w:t>
      </w:r>
      <w:r w:rsidR="003921E2" w:rsidRPr="00B74AD8">
        <w:rPr>
          <w:rFonts w:cstheme="minorHAnsi"/>
        </w:rPr>
        <w:t xml:space="preserve"> might find it helpful to imagine that you are looking at the inside of your forehead. Breathe. If you need to recall your mind, use your word</w:t>
      </w:r>
      <w:r w:rsidR="003921E2" w:rsidRPr="00B74AD8">
        <w:rPr>
          <w:rFonts w:cstheme="minorHAnsi"/>
          <w:i/>
        </w:rPr>
        <w:t>. (Pause for 30 seconds)</w:t>
      </w:r>
    </w:p>
    <w:p w14:paraId="1029FE0D" w14:textId="77777777" w:rsidR="003921E2" w:rsidRPr="00B74AD8" w:rsidRDefault="003921E2" w:rsidP="00402406">
      <w:pPr>
        <w:spacing w:after="0" w:line="240" w:lineRule="auto"/>
        <w:jc w:val="both"/>
        <w:rPr>
          <w:rFonts w:cstheme="minorHAnsi"/>
        </w:rPr>
      </w:pPr>
    </w:p>
    <w:p w14:paraId="3603E9CD" w14:textId="3F6AB14F" w:rsidR="003921E2" w:rsidRPr="00B74AD8" w:rsidRDefault="00F54C92" w:rsidP="00402406">
      <w:pPr>
        <w:spacing w:after="0" w:line="240" w:lineRule="auto"/>
        <w:jc w:val="both"/>
        <w:rPr>
          <w:rFonts w:cstheme="minorHAnsi"/>
          <w:i/>
        </w:rPr>
      </w:pPr>
      <w:r w:rsidRPr="00B74AD8">
        <w:rPr>
          <w:rFonts w:cstheme="minorHAnsi"/>
        </w:rPr>
        <w:t>Im</w:t>
      </w:r>
      <w:r w:rsidR="003921E2" w:rsidRPr="00B74AD8">
        <w:rPr>
          <w:rFonts w:cstheme="minorHAnsi"/>
        </w:rPr>
        <w:t xml:space="preserve">agine that the sun or a lamp is shining into your eyes. </w:t>
      </w:r>
      <w:r w:rsidR="000C12FF" w:rsidRPr="00B74AD8">
        <w:rPr>
          <w:rFonts w:cstheme="minorHAnsi"/>
          <w:i/>
          <w:iCs/>
        </w:rPr>
        <w:t xml:space="preserve">(Pause) </w:t>
      </w:r>
      <w:r w:rsidR="003921E2" w:rsidRPr="00B74AD8">
        <w:rPr>
          <w:rFonts w:cstheme="minorHAnsi"/>
        </w:rPr>
        <w:t xml:space="preserve">Imagine what the light and heat would feel like on your forehead. Breathe. Practice dwelling silently in the light for two minutes. </w:t>
      </w:r>
      <w:r w:rsidR="00CE1656" w:rsidRPr="00B74AD8">
        <w:rPr>
          <w:rFonts w:cstheme="minorHAnsi"/>
        </w:rPr>
        <w:t>Use your word to recall your mind</w:t>
      </w:r>
      <w:r w:rsidR="003921E2" w:rsidRPr="00B74AD8">
        <w:rPr>
          <w:rFonts w:cstheme="minorHAnsi"/>
        </w:rPr>
        <w:t xml:space="preserve">. </w:t>
      </w:r>
      <w:r w:rsidR="003921E2" w:rsidRPr="00B74AD8">
        <w:rPr>
          <w:rFonts w:cstheme="minorHAnsi"/>
          <w:i/>
        </w:rPr>
        <w:t>(Pause for 2 minutes</w:t>
      </w:r>
      <w:r w:rsidR="007968EC" w:rsidRPr="00B74AD8">
        <w:rPr>
          <w:rFonts w:cstheme="minorHAnsi"/>
          <w:i/>
        </w:rPr>
        <w:t xml:space="preserve">, announcing </w:t>
      </w:r>
      <w:r w:rsidR="00F05FA9" w:rsidRPr="00B74AD8">
        <w:rPr>
          <w:rFonts w:cstheme="minorHAnsi"/>
          <w:i/>
        </w:rPr>
        <w:t>when one minute has passed</w:t>
      </w:r>
      <w:r w:rsidR="003921E2" w:rsidRPr="00B74AD8">
        <w:rPr>
          <w:rFonts w:cstheme="minorHAnsi"/>
          <w:i/>
        </w:rPr>
        <w:t xml:space="preserve">) </w:t>
      </w:r>
    </w:p>
    <w:p w14:paraId="4F2D3656" w14:textId="77777777" w:rsidR="003921E2" w:rsidRPr="00B74AD8" w:rsidRDefault="003921E2" w:rsidP="00402406">
      <w:pPr>
        <w:spacing w:after="0" w:line="240" w:lineRule="auto"/>
        <w:jc w:val="both"/>
        <w:rPr>
          <w:rFonts w:cstheme="minorHAnsi"/>
        </w:rPr>
      </w:pPr>
    </w:p>
    <w:p w14:paraId="148A6B6B" w14:textId="77777777" w:rsidR="003921E2" w:rsidRPr="00B74AD8" w:rsidRDefault="003921E2" w:rsidP="00402406">
      <w:pPr>
        <w:spacing w:after="0" w:line="240" w:lineRule="auto"/>
        <w:jc w:val="both"/>
        <w:rPr>
          <w:rFonts w:cstheme="minorHAnsi"/>
        </w:rPr>
      </w:pPr>
      <w:r w:rsidRPr="00B74AD8">
        <w:rPr>
          <w:rFonts w:cstheme="minorHAnsi"/>
        </w:rPr>
        <w:t xml:space="preserve">Pause. Take a deep breath, and stretch. Gently open your eyes and re-engage with the meeting. </w:t>
      </w:r>
    </w:p>
    <w:p w14:paraId="1D47AA1C" w14:textId="77777777" w:rsidR="003921E2" w:rsidRPr="00B74AD8" w:rsidRDefault="003921E2" w:rsidP="00402406">
      <w:pPr>
        <w:spacing w:after="0" w:line="240" w:lineRule="auto"/>
        <w:jc w:val="both"/>
        <w:rPr>
          <w:rFonts w:cstheme="minorHAnsi"/>
        </w:rPr>
      </w:pPr>
    </w:p>
    <w:p w14:paraId="6155BD86" w14:textId="77777777" w:rsidR="003921E2" w:rsidRPr="00B74AD8" w:rsidRDefault="003921E2" w:rsidP="00402406">
      <w:pPr>
        <w:spacing w:after="0" w:line="240" w:lineRule="auto"/>
        <w:jc w:val="both"/>
        <w:rPr>
          <w:rFonts w:cstheme="minorHAnsi"/>
        </w:rPr>
      </w:pPr>
      <w:r w:rsidRPr="00B74AD8">
        <w:rPr>
          <w:rFonts w:cstheme="minorHAnsi"/>
        </w:rPr>
        <w:t xml:space="preserve">Our hymn of gratitude and mercy is </w:t>
      </w:r>
      <w:r w:rsidRPr="00B74AD8">
        <w:rPr>
          <w:rFonts w:cstheme="minorHAnsi"/>
          <w:i/>
        </w:rPr>
        <w:t>Great is Thy Faithfulness</w:t>
      </w:r>
      <w:r w:rsidRPr="00B74AD8">
        <w:rPr>
          <w:rFonts w:cstheme="minorHAnsi"/>
        </w:rPr>
        <w:t>.</w:t>
      </w:r>
    </w:p>
    <w:p w14:paraId="3154B737" w14:textId="77777777" w:rsidR="003921E2" w:rsidRPr="00B74AD8" w:rsidRDefault="003921E2" w:rsidP="00402406">
      <w:pPr>
        <w:spacing w:after="0" w:line="240" w:lineRule="auto"/>
        <w:jc w:val="both"/>
        <w:rPr>
          <w:rFonts w:cstheme="minorHAnsi"/>
        </w:rPr>
      </w:pPr>
    </w:p>
    <w:p w14:paraId="1A058449" w14:textId="77777777" w:rsidR="003921E2" w:rsidRPr="00B74AD8" w:rsidRDefault="003921E2" w:rsidP="00402406">
      <w:pPr>
        <w:spacing w:after="0" w:line="240" w:lineRule="auto"/>
        <w:jc w:val="center"/>
        <w:rPr>
          <w:rFonts w:cstheme="minorHAnsi"/>
        </w:rPr>
      </w:pPr>
      <w:r w:rsidRPr="00B74AD8">
        <w:rPr>
          <w:rFonts w:cstheme="minorHAnsi"/>
        </w:rPr>
        <w:t xml:space="preserve">Pardon for sin and a peace that </w:t>
      </w:r>
      <w:proofErr w:type="spellStart"/>
      <w:r w:rsidRPr="00B74AD8">
        <w:rPr>
          <w:rFonts w:cstheme="minorHAnsi"/>
        </w:rPr>
        <w:t>endureth</w:t>
      </w:r>
      <w:proofErr w:type="spellEnd"/>
      <w:r w:rsidRPr="00B74AD8">
        <w:rPr>
          <w:rFonts w:cstheme="minorHAnsi"/>
        </w:rPr>
        <w:t>,</w:t>
      </w:r>
    </w:p>
    <w:p w14:paraId="60B0AD0C" w14:textId="77777777" w:rsidR="003921E2" w:rsidRPr="00B74AD8" w:rsidRDefault="003921E2" w:rsidP="00402406">
      <w:pPr>
        <w:spacing w:after="0" w:line="240" w:lineRule="auto"/>
        <w:jc w:val="center"/>
        <w:rPr>
          <w:rFonts w:cstheme="minorHAnsi"/>
        </w:rPr>
      </w:pPr>
      <w:r w:rsidRPr="00B74AD8">
        <w:rPr>
          <w:rFonts w:cstheme="minorHAnsi"/>
        </w:rPr>
        <w:t>Thine own dear presence to cheer and to guide;</w:t>
      </w:r>
    </w:p>
    <w:p w14:paraId="74EB9EF7" w14:textId="77777777" w:rsidR="003921E2" w:rsidRPr="00B74AD8" w:rsidRDefault="003921E2" w:rsidP="00402406">
      <w:pPr>
        <w:spacing w:after="0" w:line="240" w:lineRule="auto"/>
        <w:jc w:val="center"/>
        <w:rPr>
          <w:rFonts w:cstheme="minorHAnsi"/>
        </w:rPr>
      </w:pPr>
      <w:r w:rsidRPr="00B74AD8">
        <w:rPr>
          <w:rFonts w:cstheme="minorHAnsi"/>
        </w:rPr>
        <w:t>Strength for today and bright hope for tomorrow,</w:t>
      </w:r>
    </w:p>
    <w:p w14:paraId="0E3E625E" w14:textId="77777777" w:rsidR="003921E2" w:rsidRPr="00B74AD8" w:rsidRDefault="003921E2" w:rsidP="00402406">
      <w:pPr>
        <w:spacing w:after="0" w:line="240" w:lineRule="auto"/>
        <w:jc w:val="center"/>
        <w:rPr>
          <w:rFonts w:cstheme="minorHAnsi"/>
        </w:rPr>
      </w:pPr>
      <w:r w:rsidRPr="00B74AD8">
        <w:rPr>
          <w:rFonts w:cstheme="minorHAnsi"/>
        </w:rPr>
        <w:t>Blessings all mine, with ten thousand beside!</w:t>
      </w:r>
      <w:r w:rsidRPr="00B74AD8">
        <w:rPr>
          <w:rStyle w:val="EndnoteReference"/>
          <w:rFonts w:cstheme="minorHAnsi"/>
        </w:rPr>
        <w:endnoteReference w:id="4"/>
      </w:r>
    </w:p>
    <w:p w14:paraId="0A5074B6" w14:textId="77777777" w:rsidR="003921E2" w:rsidRPr="00B74AD8" w:rsidRDefault="003921E2" w:rsidP="00402406">
      <w:pPr>
        <w:spacing w:after="0" w:line="240" w:lineRule="auto"/>
        <w:jc w:val="both"/>
        <w:rPr>
          <w:rFonts w:cstheme="minorHAnsi"/>
        </w:rPr>
      </w:pPr>
    </w:p>
    <w:p w14:paraId="4B9A254F" w14:textId="77777777" w:rsidR="003921E2" w:rsidRPr="00B74AD8" w:rsidRDefault="003921E2" w:rsidP="00402406">
      <w:pPr>
        <w:spacing w:after="0" w:line="240" w:lineRule="auto"/>
        <w:jc w:val="both"/>
        <w:rPr>
          <w:rFonts w:cstheme="minorHAnsi"/>
        </w:rPr>
      </w:pPr>
      <w:r w:rsidRPr="00B74AD8">
        <w:rPr>
          <w:rFonts w:cstheme="minorHAnsi"/>
        </w:rPr>
        <w:t>Take a deep breath.</w:t>
      </w:r>
    </w:p>
    <w:p w14:paraId="73963491" w14:textId="7237F390" w:rsidR="003921E2" w:rsidRPr="00B74AD8" w:rsidRDefault="003921E2" w:rsidP="00402406">
      <w:pPr>
        <w:spacing w:after="0" w:line="240" w:lineRule="auto"/>
        <w:jc w:val="both"/>
        <w:rPr>
          <w:rFonts w:cstheme="minorHAnsi"/>
        </w:rPr>
      </w:pPr>
      <w:r w:rsidRPr="00B74AD8">
        <w:rPr>
          <w:rFonts w:cstheme="minorHAnsi"/>
          <w:i/>
        </w:rPr>
        <w:t xml:space="preserve">(If time permits, </w:t>
      </w:r>
      <w:r w:rsidR="00B77DC8" w:rsidRPr="00B74AD8">
        <w:rPr>
          <w:rFonts w:cstheme="minorHAnsi"/>
          <w:i/>
        </w:rPr>
        <w:t>ask, “Does anyone have comments or questions about this training?”</w:t>
      </w:r>
      <w:r w:rsidRPr="00B74AD8">
        <w:rPr>
          <w:rFonts w:cstheme="minorHAnsi"/>
          <w:i/>
        </w:rPr>
        <w:t xml:space="preserve">) </w:t>
      </w:r>
    </w:p>
    <w:p w14:paraId="646B9BF4" w14:textId="77777777" w:rsidR="003921E2" w:rsidRPr="00B74AD8" w:rsidRDefault="003921E2" w:rsidP="00402406">
      <w:pPr>
        <w:spacing w:after="0" w:line="240" w:lineRule="auto"/>
        <w:jc w:val="both"/>
        <w:rPr>
          <w:rFonts w:cstheme="minorHAnsi"/>
        </w:rPr>
      </w:pPr>
    </w:p>
    <w:p w14:paraId="3BD70E2F" w14:textId="77777777" w:rsidR="00285B9A" w:rsidRPr="00B74AD8" w:rsidRDefault="00C04883" w:rsidP="00402406">
      <w:pPr>
        <w:spacing w:after="0" w:line="240" w:lineRule="auto"/>
        <w:jc w:val="both"/>
        <w:rPr>
          <w:rFonts w:cstheme="minorHAnsi"/>
          <w:b/>
        </w:rPr>
      </w:pPr>
      <w:r w:rsidRPr="00B74AD8">
        <w:rPr>
          <w:rFonts w:cstheme="minorHAnsi"/>
          <w:b/>
        </w:rPr>
        <w:t>0:20</w:t>
      </w:r>
      <w:r w:rsidR="00285B9A" w:rsidRPr="00B74AD8">
        <w:rPr>
          <w:rFonts w:cstheme="minorHAnsi"/>
          <w:b/>
        </w:rPr>
        <w:tab/>
        <w:t>KARIS CONFESSION</w:t>
      </w:r>
    </w:p>
    <w:p w14:paraId="4447F8D1" w14:textId="77777777" w:rsidR="00C04883" w:rsidRPr="00B74AD8" w:rsidRDefault="00C04883" w:rsidP="00402406">
      <w:pPr>
        <w:spacing w:after="0" w:line="240" w:lineRule="auto"/>
        <w:jc w:val="both"/>
        <w:rPr>
          <w:rFonts w:cstheme="minorHAnsi"/>
          <w:b/>
        </w:rPr>
      </w:pPr>
    </w:p>
    <w:p w14:paraId="1821384E" w14:textId="77777777" w:rsidR="00285B9A" w:rsidRPr="00B74AD8" w:rsidRDefault="00C04883" w:rsidP="00402406">
      <w:pPr>
        <w:spacing w:after="0" w:line="240" w:lineRule="auto"/>
        <w:jc w:val="both"/>
        <w:rPr>
          <w:rFonts w:cstheme="minorHAnsi"/>
          <w:b/>
        </w:rPr>
      </w:pPr>
      <w:r w:rsidRPr="00B74AD8">
        <w:rPr>
          <w:rFonts w:cstheme="minorHAnsi"/>
          <w:b/>
        </w:rPr>
        <w:t>0:21</w:t>
      </w:r>
      <w:r w:rsidR="00285B9A" w:rsidRPr="00B74AD8">
        <w:rPr>
          <w:rFonts w:cstheme="minorHAnsi"/>
          <w:b/>
        </w:rPr>
        <w:tab/>
        <w:t>TOOLBOX</w:t>
      </w:r>
    </w:p>
    <w:p w14:paraId="424B9850" w14:textId="77777777" w:rsidR="00475D98" w:rsidRPr="00B74AD8" w:rsidRDefault="00475D98" w:rsidP="00402406">
      <w:pPr>
        <w:spacing w:after="0" w:line="240" w:lineRule="auto"/>
        <w:jc w:val="both"/>
        <w:rPr>
          <w:rFonts w:cstheme="minorHAnsi"/>
          <w:b/>
        </w:rPr>
      </w:pPr>
    </w:p>
    <w:p w14:paraId="691F1412" w14:textId="77777777" w:rsidR="00475D98" w:rsidRPr="00B74AD8" w:rsidRDefault="00475D98" w:rsidP="00402406">
      <w:pPr>
        <w:spacing w:after="0" w:line="240" w:lineRule="auto"/>
        <w:jc w:val="both"/>
        <w:rPr>
          <w:rFonts w:cstheme="minorHAnsi"/>
        </w:rPr>
      </w:pPr>
      <w:r w:rsidRPr="00B74AD8">
        <w:rPr>
          <w:rFonts w:cstheme="minorHAnsi"/>
        </w:rPr>
        <w:t>KF Confession 11 helps us learn new habits:</w:t>
      </w:r>
    </w:p>
    <w:p w14:paraId="6851DCAA" w14:textId="77777777" w:rsidR="00475D98" w:rsidRPr="00B74AD8" w:rsidRDefault="00475D98" w:rsidP="00402406">
      <w:pPr>
        <w:spacing w:after="0" w:line="240" w:lineRule="auto"/>
        <w:jc w:val="both"/>
        <w:rPr>
          <w:rFonts w:cstheme="minorHAnsi"/>
          <w:b/>
        </w:rPr>
      </w:pPr>
    </w:p>
    <w:p w14:paraId="278B55B4" w14:textId="172B9ECA" w:rsidR="00475D98" w:rsidRPr="00B74AD8" w:rsidRDefault="00475D98" w:rsidP="00402406">
      <w:pPr>
        <w:spacing w:after="0" w:line="240" w:lineRule="auto"/>
        <w:jc w:val="center"/>
        <w:rPr>
          <w:rFonts w:cstheme="minorHAnsi"/>
          <w:b/>
        </w:rPr>
      </w:pPr>
      <w:r w:rsidRPr="00B74AD8">
        <w:rPr>
          <w:rFonts w:cstheme="minorHAnsi"/>
        </w:rPr>
        <w:t>We take responsibility for any damage that we have done.</w:t>
      </w:r>
    </w:p>
    <w:p w14:paraId="5DB4BF67" w14:textId="77777777" w:rsidR="00C04883" w:rsidRPr="00B74AD8" w:rsidRDefault="00C04883" w:rsidP="00402406">
      <w:pPr>
        <w:spacing w:after="0" w:line="240" w:lineRule="auto"/>
        <w:jc w:val="both"/>
        <w:rPr>
          <w:rFonts w:cstheme="minorHAnsi"/>
        </w:rPr>
      </w:pPr>
    </w:p>
    <w:p w14:paraId="3DB8B4EC" w14:textId="4B08A864" w:rsidR="00CE1656" w:rsidRPr="00B74AD8" w:rsidRDefault="00831F64" w:rsidP="00402406">
      <w:pPr>
        <w:spacing w:after="0" w:line="240" w:lineRule="auto"/>
        <w:jc w:val="both"/>
        <w:rPr>
          <w:rFonts w:cstheme="minorHAnsi"/>
        </w:rPr>
      </w:pPr>
      <w:bookmarkStart w:id="6" w:name="_Hlk506229752"/>
      <w:r w:rsidRPr="00B74AD8">
        <w:t>Last week we explored SET—S-E-T—which stands for Support, Empathy, and Truth. These three steps will help you communicate more effectively with others.</w:t>
      </w:r>
      <w:r w:rsidRPr="00B74AD8">
        <w:rPr>
          <w:rStyle w:val="EndnoteReference"/>
        </w:rPr>
        <w:endnoteReference w:id="5"/>
      </w:r>
      <w:r w:rsidRPr="00B74AD8">
        <w:t xml:space="preserve"> </w:t>
      </w:r>
      <w:r w:rsidRPr="00B74AD8">
        <w:rPr>
          <w:rFonts w:cstheme="minorHAnsi"/>
        </w:rPr>
        <w:t>Ea</w:t>
      </w:r>
      <w:r w:rsidR="00CE1656" w:rsidRPr="00B74AD8">
        <w:rPr>
          <w:rFonts w:cstheme="minorHAnsi"/>
        </w:rPr>
        <w:t xml:space="preserve">ch Idol type struggles with at least one area of </w:t>
      </w:r>
      <w:r w:rsidRPr="00B74AD8">
        <w:rPr>
          <w:rFonts w:cstheme="minorHAnsi"/>
        </w:rPr>
        <w:t>SET</w:t>
      </w:r>
      <w:r w:rsidR="00CE1656" w:rsidRPr="00B74AD8">
        <w:rPr>
          <w:rFonts w:cstheme="minorHAnsi"/>
          <w:b/>
        </w:rPr>
        <w:t>.</w:t>
      </w:r>
      <w:r w:rsidR="00CE1656" w:rsidRPr="00B74AD8">
        <w:rPr>
          <w:rFonts w:cstheme="minorHAnsi"/>
        </w:rPr>
        <w:t xml:space="preserve"> Mastery types resist supporting others. Resigned types suppress any effort toward empathy. Self-effacing types wish to avoid telling the truth. </w:t>
      </w:r>
      <w:bookmarkEnd w:id="6"/>
    </w:p>
    <w:p w14:paraId="03506B34" w14:textId="77777777" w:rsidR="003921E2" w:rsidRPr="00B74AD8" w:rsidRDefault="003921E2" w:rsidP="00402406">
      <w:pPr>
        <w:spacing w:after="0" w:line="240" w:lineRule="auto"/>
        <w:jc w:val="both"/>
        <w:rPr>
          <w:rFonts w:cstheme="minorHAnsi"/>
        </w:rPr>
      </w:pPr>
    </w:p>
    <w:p w14:paraId="638F0ED4" w14:textId="28027A35" w:rsidR="00410C04" w:rsidRPr="00B74AD8" w:rsidRDefault="00E32152" w:rsidP="00402406">
      <w:pPr>
        <w:spacing w:after="0" w:line="240" w:lineRule="auto"/>
        <w:jc w:val="both"/>
        <w:rPr>
          <w:rFonts w:cstheme="minorHAnsi"/>
        </w:rPr>
      </w:pPr>
      <w:r w:rsidRPr="00B74AD8">
        <w:rPr>
          <w:rFonts w:cstheme="minorHAnsi"/>
        </w:rPr>
        <w:t xml:space="preserve">It takes regular effort and intention to </w:t>
      </w:r>
      <w:r w:rsidR="007968EC" w:rsidRPr="00B74AD8">
        <w:rPr>
          <w:rFonts w:cstheme="minorHAnsi"/>
        </w:rPr>
        <w:t xml:space="preserve">develop </w:t>
      </w:r>
      <w:r w:rsidRPr="00B74AD8">
        <w:rPr>
          <w:rFonts w:cstheme="minorHAnsi"/>
        </w:rPr>
        <w:t xml:space="preserve">the habit of SET. </w:t>
      </w:r>
      <w:r w:rsidR="00287F8C" w:rsidRPr="00B74AD8">
        <w:rPr>
          <w:rFonts w:cstheme="minorHAnsi"/>
        </w:rPr>
        <w:t xml:space="preserve">Just knowing what SET means does not make you adept </w:t>
      </w:r>
      <w:r w:rsidR="007968EC" w:rsidRPr="00B74AD8">
        <w:rPr>
          <w:rFonts w:cstheme="minorHAnsi"/>
        </w:rPr>
        <w:t>at</w:t>
      </w:r>
      <w:r w:rsidR="006410A1" w:rsidRPr="00B74AD8">
        <w:rPr>
          <w:rFonts w:cstheme="minorHAnsi"/>
        </w:rPr>
        <w:t xml:space="preserve"> </w:t>
      </w:r>
      <w:r w:rsidR="00287F8C" w:rsidRPr="00B74AD8">
        <w:rPr>
          <w:rFonts w:cstheme="minorHAnsi"/>
        </w:rPr>
        <w:t xml:space="preserve">this skill. </w:t>
      </w:r>
      <w:r w:rsidR="006410A1" w:rsidRPr="00B74AD8">
        <w:rPr>
          <w:rFonts w:cstheme="minorHAnsi"/>
        </w:rPr>
        <w:t>You might practice this technique</w:t>
      </w:r>
      <w:r w:rsidR="007968EC" w:rsidRPr="00B74AD8">
        <w:rPr>
          <w:rFonts w:cstheme="minorHAnsi"/>
        </w:rPr>
        <w:t xml:space="preserve"> and ask for feedback </w:t>
      </w:r>
      <w:r w:rsidR="00CC15CE" w:rsidRPr="00B74AD8">
        <w:rPr>
          <w:rFonts w:cstheme="minorHAnsi"/>
        </w:rPr>
        <w:t>when you interact</w:t>
      </w:r>
      <w:r w:rsidR="00040D99" w:rsidRPr="00B74AD8">
        <w:rPr>
          <w:rFonts w:cstheme="minorHAnsi"/>
        </w:rPr>
        <w:t xml:space="preserve"> </w:t>
      </w:r>
      <w:r w:rsidR="00EA7E37" w:rsidRPr="00B74AD8">
        <w:rPr>
          <w:rFonts w:cstheme="minorHAnsi"/>
        </w:rPr>
        <w:t xml:space="preserve">with </w:t>
      </w:r>
      <w:r w:rsidR="00287F8C" w:rsidRPr="00B74AD8">
        <w:rPr>
          <w:rFonts w:cstheme="minorHAnsi"/>
        </w:rPr>
        <w:t>trustworthy people</w:t>
      </w:r>
      <w:r w:rsidR="007968EC" w:rsidRPr="00B74AD8">
        <w:rPr>
          <w:rFonts w:cstheme="minorHAnsi"/>
        </w:rPr>
        <w:t>.</w:t>
      </w:r>
      <w:r w:rsidR="00EA7E37" w:rsidRPr="00B74AD8">
        <w:rPr>
          <w:rFonts w:cstheme="minorHAnsi"/>
        </w:rPr>
        <w:t xml:space="preserve"> </w:t>
      </w:r>
      <w:r w:rsidR="007968EC" w:rsidRPr="00B74AD8">
        <w:rPr>
          <w:rFonts w:cstheme="minorHAnsi"/>
        </w:rPr>
        <w:t>You will then</w:t>
      </w:r>
      <w:r w:rsidR="00287F8C" w:rsidRPr="00B74AD8">
        <w:rPr>
          <w:rFonts w:cstheme="minorHAnsi"/>
        </w:rPr>
        <w:t xml:space="preserve"> be</w:t>
      </w:r>
      <w:r w:rsidR="00546DC9" w:rsidRPr="00B74AD8">
        <w:rPr>
          <w:rFonts w:cstheme="minorHAnsi"/>
        </w:rPr>
        <w:t xml:space="preserve"> </w:t>
      </w:r>
      <w:r w:rsidR="007968EC" w:rsidRPr="00B74AD8">
        <w:rPr>
          <w:rFonts w:cstheme="minorHAnsi"/>
        </w:rPr>
        <w:t xml:space="preserve">trained </w:t>
      </w:r>
      <w:r w:rsidR="00EA7E37" w:rsidRPr="00B74AD8">
        <w:rPr>
          <w:rFonts w:cstheme="minorHAnsi"/>
        </w:rPr>
        <w:t xml:space="preserve">to use </w:t>
      </w:r>
      <w:r w:rsidR="007968EC" w:rsidRPr="00B74AD8">
        <w:rPr>
          <w:rFonts w:cstheme="minorHAnsi"/>
        </w:rPr>
        <w:t>this tool in sensitive situations</w:t>
      </w:r>
      <w:r w:rsidR="00EA7E37" w:rsidRPr="00B74AD8">
        <w:rPr>
          <w:rFonts w:cstheme="minorHAnsi"/>
        </w:rPr>
        <w:t xml:space="preserve">. </w:t>
      </w:r>
      <w:r w:rsidR="00DB72E5" w:rsidRPr="00B74AD8">
        <w:rPr>
          <w:rFonts w:cstheme="minorHAnsi"/>
        </w:rPr>
        <w:t>You</w:t>
      </w:r>
      <w:r w:rsidR="00A252EB" w:rsidRPr="00B74AD8">
        <w:rPr>
          <w:rFonts w:cstheme="minorHAnsi"/>
        </w:rPr>
        <w:t>r</w:t>
      </w:r>
      <w:r w:rsidR="00EA7E37" w:rsidRPr="00B74AD8">
        <w:rPr>
          <w:rFonts w:cstheme="minorHAnsi"/>
        </w:rPr>
        <w:t xml:space="preserve"> practice is most valuable when you or </w:t>
      </w:r>
      <w:r w:rsidR="00831F64" w:rsidRPr="00B74AD8">
        <w:rPr>
          <w:rFonts w:cstheme="minorHAnsi"/>
        </w:rPr>
        <w:t>other people are</w:t>
      </w:r>
      <w:r w:rsidR="00EA7E37" w:rsidRPr="00B74AD8">
        <w:rPr>
          <w:rFonts w:cstheme="minorHAnsi"/>
        </w:rPr>
        <w:t xml:space="preserve"> upset and in the throes of emotion. </w:t>
      </w:r>
      <w:r w:rsidR="00A252EB" w:rsidRPr="00B74AD8">
        <w:rPr>
          <w:rFonts w:cstheme="minorHAnsi"/>
        </w:rPr>
        <w:t>When you find yourself in that situation, y</w:t>
      </w:r>
      <w:r w:rsidR="00EA7E37" w:rsidRPr="00B74AD8">
        <w:rPr>
          <w:rFonts w:cstheme="minorHAnsi"/>
        </w:rPr>
        <w:t xml:space="preserve">ou will want to have </w:t>
      </w:r>
      <w:r w:rsidR="00DB72E5" w:rsidRPr="00B74AD8">
        <w:rPr>
          <w:rFonts w:cstheme="minorHAnsi"/>
        </w:rPr>
        <w:t>your</w:t>
      </w:r>
      <w:r w:rsidR="00EA7E37" w:rsidRPr="00B74AD8">
        <w:rPr>
          <w:rFonts w:cstheme="minorHAnsi"/>
        </w:rPr>
        <w:t xml:space="preserve"> tool sharpened and ready to do its job.</w:t>
      </w:r>
    </w:p>
    <w:p w14:paraId="0238BF20" w14:textId="77777777" w:rsidR="00410C04" w:rsidRPr="00B74AD8" w:rsidRDefault="00410C04" w:rsidP="00402406">
      <w:pPr>
        <w:spacing w:after="0" w:line="240" w:lineRule="auto"/>
        <w:jc w:val="both"/>
        <w:rPr>
          <w:rFonts w:cstheme="minorHAnsi"/>
        </w:rPr>
      </w:pPr>
    </w:p>
    <w:p w14:paraId="788EBC99" w14:textId="2E2D591F" w:rsidR="00CE1656" w:rsidRPr="00B74AD8" w:rsidRDefault="00CE1656" w:rsidP="00402406">
      <w:pPr>
        <w:spacing w:after="0" w:line="240" w:lineRule="auto"/>
        <w:jc w:val="both"/>
        <w:rPr>
          <w:rFonts w:cstheme="minorHAnsi"/>
        </w:rPr>
      </w:pPr>
      <w:bookmarkStart w:id="7" w:name="_Hlk506230482"/>
      <w:r w:rsidRPr="00B74AD8">
        <w:rPr>
          <w:rFonts w:cstheme="minorHAnsi"/>
        </w:rPr>
        <w:t xml:space="preserve">In your early KF training, you learned how to take responsibility for the damage you have done to yourself. This damage can be physical, mental, emotional, or spiritual and is often the result of self-hate. In addition, you carry inherited debt, or </w:t>
      </w:r>
      <w:r w:rsidRPr="00C73510">
        <w:rPr>
          <w:rFonts w:cstheme="minorHAnsi"/>
        </w:rPr>
        <w:t>damage, from others, and what you do with that debt is also your responsibility. Now that you have begun your journey of discovery and</w:t>
      </w:r>
      <w:r w:rsidRPr="00B74AD8">
        <w:rPr>
          <w:rFonts w:cstheme="minorHAnsi"/>
        </w:rPr>
        <w:t xml:space="preserve"> have some tools to facilitate your own healing, </w:t>
      </w:r>
      <w:bookmarkStart w:id="8" w:name="_Hlk127110106"/>
      <w:r w:rsidRPr="00B74AD8">
        <w:rPr>
          <w:rFonts w:cstheme="minorHAnsi"/>
        </w:rPr>
        <w:t xml:space="preserve">you can take responsibility for dealing with the damage done to you by others. Whatever that damage might be, you can thrive within your design and your present limitations. </w:t>
      </w:r>
      <w:bookmarkEnd w:id="8"/>
      <w:r w:rsidRPr="00B74AD8">
        <w:rPr>
          <w:rFonts w:cstheme="minorHAnsi"/>
        </w:rPr>
        <w:t xml:space="preserve">You can learn from the woman with the hemorrhage, and you can also take Dr. Horney’s advice, which is to get all the help you can. Get all the help you can as you continue to train for your opportunity to touch Jesus. </w:t>
      </w:r>
    </w:p>
    <w:p w14:paraId="6B9BC2DB" w14:textId="77777777" w:rsidR="00912317" w:rsidRPr="00B74AD8" w:rsidRDefault="00912317" w:rsidP="00402406">
      <w:pPr>
        <w:spacing w:after="0" w:line="240" w:lineRule="auto"/>
        <w:jc w:val="both"/>
        <w:rPr>
          <w:rFonts w:cstheme="minorHAnsi"/>
        </w:rPr>
      </w:pPr>
    </w:p>
    <w:bookmarkEnd w:id="7"/>
    <w:p w14:paraId="45CAFA69" w14:textId="4931F21D" w:rsidR="00831F64" w:rsidRPr="00B74AD8" w:rsidRDefault="00AB7CCC" w:rsidP="00402406">
      <w:pPr>
        <w:spacing w:after="0" w:line="240" w:lineRule="auto"/>
        <w:jc w:val="both"/>
        <w:rPr>
          <w:rFonts w:cstheme="minorHAnsi"/>
        </w:rPr>
      </w:pPr>
      <w:r w:rsidRPr="00B74AD8">
        <w:rPr>
          <w:rFonts w:cstheme="minorHAnsi"/>
        </w:rPr>
        <w:lastRenderedPageBreak/>
        <w:t>I hope that by now you have come to understand that a</w:t>
      </w:r>
      <w:r w:rsidR="0043536E" w:rsidRPr="00B74AD8">
        <w:rPr>
          <w:rFonts w:cstheme="minorHAnsi"/>
        </w:rPr>
        <w:t xml:space="preserve">ll misorientation </w:t>
      </w:r>
      <w:r w:rsidR="00FF70B8" w:rsidRPr="00B74AD8">
        <w:rPr>
          <w:rFonts w:cstheme="minorHAnsi"/>
        </w:rPr>
        <w:t>causes damage</w:t>
      </w:r>
      <w:r w:rsidR="0043536E" w:rsidRPr="00B74AD8">
        <w:rPr>
          <w:rFonts w:cstheme="minorHAnsi"/>
        </w:rPr>
        <w:t xml:space="preserve">. </w:t>
      </w:r>
      <w:r w:rsidRPr="00B74AD8">
        <w:rPr>
          <w:rFonts w:cstheme="minorHAnsi"/>
        </w:rPr>
        <w:t xml:space="preserve">In misorientation </w:t>
      </w:r>
      <w:r w:rsidR="00722EC7" w:rsidRPr="00B74AD8">
        <w:rPr>
          <w:rFonts w:cstheme="minorHAnsi"/>
        </w:rPr>
        <w:t>you</w:t>
      </w:r>
      <w:r w:rsidRPr="00B74AD8">
        <w:rPr>
          <w:rFonts w:cstheme="minorHAnsi"/>
        </w:rPr>
        <w:t xml:space="preserve"> step out of harmony with God and the </w:t>
      </w:r>
      <w:r w:rsidR="00C84750" w:rsidRPr="00B74AD8">
        <w:rPr>
          <w:rFonts w:cstheme="minorHAnsi"/>
        </w:rPr>
        <w:t>Creation</w:t>
      </w:r>
      <w:r w:rsidR="004B4619" w:rsidRPr="00B74AD8">
        <w:rPr>
          <w:rFonts w:cstheme="minorHAnsi"/>
        </w:rPr>
        <w:t>,</w:t>
      </w:r>
      <w:r w:rsidR="00C84750" w:rsidRPr="00B74AD8">
        <w:rPr>
          <w:rFonts w:cstheme="minorHAnsi"/>
        </w:rPr>
        <w:t xml:space="preserve"> and by</w:t>
      </w:r>
      <w:r w:rsidR="0043536E" w:rsidRPr="00B74AD8">
        <w:rPr>
          <w:rFonts w:cstheme="minorHAnsi"/>
        </w:rPr>
        <w:t xml:space="preserve"> willfully using</w:t>
      </w:r>
      <w:r w:rsidRPr="00B74AD8">
        <w:rPr>
          <w:rFonts w:cstheme="minorHAnsi"/>
        </w:rPr>
        <w:t xml:space="preserve"> </w:t>
      </w:r>
      <w:r w:rsidR="00722EC7" w:rsidRPr="00B74AD8">
        <w:rPr>
          <w:rFonts w:cstheme="minorHAnsi"/>
        </w:rPr>
        <w:t>y</w:t>
      </w:r>
      <w:r w:rsidRPr="00B74AD8">
        <w:rPr>
          <w:rFonts w:cstheme="minorHAnsi"/>
        </w:rPr>
        <w:t xml:space="preserve">our </w:t>
      </w:r>
      <w:r w:rsidR="00722EC7" w:rsidRPr="00B74AD8">
        <w:rPr>
          <w:rFonts w:cstheme="minorHAnsi"/>
        </w:rPr>
        <w:t>unique</w:t>
      </w:r>
      <w:r w:rsidRPr="00B74AD8">
        <w:rPr>
          <w:rFonts w:cstheme="minorHAnsi"/>
        </w:rPr>
        <w:t xml:space="preserve"> power</w:t>
      </w:r>
      <w:r w:rsidR="0043536E" w:rsidRPr="00B74AD8">
        <w:rPr>
          <w:rFonts w:cstheme="minorHAnsi"/>
        </w:rPr>
        <w:t xml:space="preserve"> and authority</w:t>
      </w:r>
      <w:r w:rsidR="00C84750" w:rsidRPr="00B74AD8">
        <w:rPr>
          <w:rFonts w:cstheme="minorHAnsi"/>
        </w:rPr>
        <w:t xml:space="preserve"> to serve the Idol</w:t>
      </w:r>
      <w:r w:rsidR="00722EC7" w:rsidRPr="00B74AD8">
        <w:rPr>
          <w:rFonts w:cstheme="minorHAnsi"/>
        </w:rPr>
        <w:t>, you</w:t>
      </w:r>
      <w:r w:rsidR="0043536E" w:rsidRPr="00B74AD8">
        <w:rPr>
          <w:rFonts w:cstheme="minorHAnsi"/>
        </w:rPr>
        <w:t xml:space="preserve"> </w:t>
      </w:r>
      <w:r w:rsidR="00BD33E3" w:rsidRPr="00B74AD8">
        <w:rPr>
          <w:rFonts w:cstheme="minorHAnsi"/>
        </w:rPr>
        <w:t>injure</w:t>
      </w:r>
      <w:r w:rsidR="0043536E" w:rsidRPr="00B74AD8">
        <w:rPr>
          <w:rFonts w:cstheme="minorHAnsi"/>
        </w:rPr>
        <w:t xml:space="preserve"> God’s design</w:t>
      </w:r>
      <w:r w:rsidR="00CE1656" w:rsidRPr="00B74AD8">
        <w:rPr>
          <w:rFonts w:cstheme="minorHAnsi"/>
        </w:rPr>
        <w:t xml:space="preserve"> and obstruct His purposes</w:t>
      </w:r>
      <w:r w:rsidR="0043536E" w:rsidRPr="00B74AD8">
        <w:rPr>
          <w:rFonts w:cstheme="minorHAnsi"/>
        </w:rPr>
        <w:t xml:space="preserve">. </w:t>
      </w:r>
      <w:r w:rsidR="00722EC7" w:rsidRPr="00B74AD8">
        <w:rPr>
          <w:rFonts w:cstheme="minorHAnsi"/>
        </w:rPr>
        <w:t>You</w:t>
      </w:r>
      <w:r w:rsidR="0043536E" w:rsidRPr="00B74AD8">
        <w:rPr>
          <w:rFonts w:cstheme="minorHAnsi"/>
        </w:rPr>
        <w:t xml:space="preserve"> know this, and that</w:t>
      </w:r>
      <w:r w:rsidRPr="00B74AD8">
        <w:rPr>
          <w:rFonts w:cstheme="minorHAnsi"/>
        </w:rPr>
        <w:t xml:space="preserve"> </w:t>
      </w:r>
      <w:r w:rsidR="00C84750" w:rsidRPr="00B74AD8">
        <w:rPr>
          <w:rFonts w:cstheme="minorHAnsi"/>
        </w:rPr>
        <w:t xml:space="preserve">is </w:t>
      </w:r>
      <w:r w:rsidRPr="00B74AD8">
        <w:rPr>
          <w:rFonts w:cstheme="minorHAnsi"/>
        </w:rPr>
        <w:t xml:space="preserve">why </w:t>
      </w:r>
      <w:r w:rsidR="00722EC7" w:rsidRPr="00B74AD8">
        <w:rPr>
          <w:rFonts w:cstheme="minorHAnsi"/>
        </w:rPr>
        <w:t>you are</w:t>
      </w:r>
      <w:r w:rsidRPr="00B74AD8">
        <w:rPr>
          <w:rFonts w:cstheme="minorHAnsi"/>
        </w:rPr>
        <w:t xml:space="preserve"> wo</w:t>
      </w:r>
      <w:r w:rsidR="00C84750" w:rsidRPr="00B74AD8">
        <w:rPr>
          <w:rFonts w:cstheme="minorHAnsi"/>
        </w:rPr>
        <w:t>rk</w:t>
      </w:r>
      <w:r w:rsidR="00722EC7" w:rsidRPr="00B74AD8">
        <w:rPr>
          <w:rFonts w:cstheme="minorHAnsi"/>
        </w:rPr>
        <w:t>ing</w:t>
      </w:r>
      <w:r w:rsidR="00C84750" w:rsidRPr="00B74AD8">
        <w:rPr>
          <w:rFonts w:cstheme="minorHAnsi"/>
        </w:rPr>
        <w:t xml:space="preserve"> </w:t>
      </w:r>
      <w:r w:rsidR="00D86AF6" w:rsidRPr="00B74AD8">
        <w:rPr>
          <w:rFonts w:cstheme="minorHAnsi"/>
        </w:rPr>
        <w:t>hard to free yourself from misorientation</w:t>
      </w:r>
      <w:r w:rsidR="00C84750" w:rsidRPr="00B74AD8">
        <w:rPr>
          <w:rFonts w:cstheme="minorHAnsi"/>
        </w:rPr>
        <w:t>.</w:t>
      </w:r>
      <w:bookmarkStart w:id="9" w:name="_Hlk506380026"/>
      <w:r w:rsidR="00C84750" w:rsidRPr="00B74AD8">
        <w:rPr>
          <w:rFonts w:cstheme="minorHAnsi"/>
        </w:rPr>
        <w:t xml:space="preserve"> </w:t>
      </w:r>
      <w:bookmarkEnd w:id="9"/>
      <w:r w:rsidRPr="00B74AD8">
        <w:rPr>
          <w:rFonts w:cstheme="minorHAnsi"/>
        </w:rPr>
        <w:t xml:space="preserve">As </w:t>
      </w:r>
      <w:r w:rsidR="00722EC7" w:rsidRPr="00B74AD8">
        <w:rPr>
          <w:rFonts w:cstheme="minorHAnsi"/>
        </w:rPr>
        <w:t>you</w:t>
      </w:r>
      <w:r w:rsidRPr="00B74AD8">
        <w:rPr>
          <w:rFonts w:cstheme="minorHAnsi"/>
        </w:rPr>
        <w:t xml:space="preserve"> become more oriented</w:t>
      </w:r>
      <w:r w:rsidR="00222823" w:rsidRPr="00B74AD8">
        <w:rPr>
          <w:rFonts w:cstheme="minorHAnsi"/>
        </w:rPr>
        <w:t>,</w:t>
      </w:r>
      <w:r w:rsidRPr="00B74AD8">
        <w:rPr>
          <w:rFonts w:cstheme="minorHAnsi"/>
        </w:rPr>
        <w:t xml:space="preserve"> </w:t>
      </w:r>
      <w:r w:rsidR="00722EC7" w:rsidRPr="00B74AD8">
        <w:rPr>
          <w:rFonts w:cstheme="minorHAnsi"/>
        </w:rPr>
        <w:t>you will</w:t>
      </w:r>
      <w:r w:rsidRPr="00B74AD8">
        <w:rPr>
          <w:rFonts w:cstheme="minorHAnsi"/>
        </w:rPr>
        <w:t xml:space="preserve"> begin to see how </w:t>
      </w:r>
      <w:r w:rsidR="00722EC7" w:rsidRPr="00B74AD8">
        <w:rPr>
          <w:rFonts w:cstheme="minorHAnsi"/>
        </w:rPr>
        <w:t>your marvelous</w:t>
      </w:r>
      <w:r w:rsidRPr="00B74AD8">
        <w:rPr>
          <w:rFonts w:cstheme="minorHAnsi"/>
        </w:rPr>
        <w:t xml:space="preserve"> power can be used</w:t>
      </w:r>
      <w:r w:rsidR="0043536E" w:rsidRPr="00B74AD8">
        <w:rPr>
          <w:rFonts w:cstheme="minorHAnsi"/>
        </w:rPr>
        <w:t xml:space="preserve"> to help orient </w:t>
      </w:r>
      <w:r w:rsidR="00722EC7" w:rsidRPr="00B74AD8">
        <w:rPr>
          <w:rFonts w:cstheme="minorHAnsi"/>
        </w:rPr>
        <w:t>y</w:t>
      </w:r>
      <w:r w:rsidR="0043536E" w:rsidRPr="00B74AD8">
        <w:rPr>
          <w:rFonts w:cstheme="minorHAnsi"/>
        </w:rPr>
        <w:t xml:space="preserve">our community. Even when </w:t>
      </w:r>
      <w:r w:rsidR="00722EC7" w:rsidRPr="00B74AD8">
        <w:rPr>
          <w:rFonts w:cstheme="minorHAnsi"/>
        </w:rPr>
        <w:t>you</w:t>
      </w:r>
      <w:r w:rsidR="0043536E" w:rsidRPr="00B74AD8">
        <w:rPr>
          <w:rFonts w:cstheme="minorHAnsi"/>
        </w:rPr>
        <w:t xml:space="preserve"> have</w:t>
      </w:r>
      <w:r w:rsidRPr="00B74AD8">
        <w:rPr>
          <w:rFonts w:cstheme="minorHAnsi"/>
        </w:rPr>
        <w:t xml:space="preserve"> not actively participate</w:t>
      </w:r>
      <w:r w:rsidR="0043536E" w:rsidRPr="00B74AD8">
        <w:rPr>
          <w:rFonts w:cstheme="minorHAnsi"/>
        </w:rPr>
        <w:t xml:space="preserve">d in damaging the community, </w:t>
      </w:r>
      <w:r w:rsidR="00722EC7" w:rsidRPr="00B74AD8">
        <w:rPr>
          <w:rFonts w:cstheme="minorHAnsi"/>
        </w:rPr>
        <w:t>you can be an agent</w:t>
      </w:r>
      <w:r w:rsidR="0043536E" w:rsidRPr="00B74AD8">
        <w:rPr>
          <w:rFonts w:cstheme="minorHAnsi"/>
        </w:rPr>
        <w:t xml:space="preserve"> </w:t>
      </w:r>
      <w:r w:rsidR="00722EC7" w:rsidRPr="00B74AD8">
        <w:rPr>
          <w:rFonts w:cstheme="minorHAnsi"/>
        </w:rPr>
        <w:t xml:space="preserve">of </w:t>
      </w:r>
      <w:r w:rsidR="0043536E" w:rsidRPr="00B74AD8">
        <w:rPr>
          <w:rFonts w:cstheme="minorHAnsi"/>
        </w:rPr>
        <w:t xml:space="preserve">healing and change. </w:t>
      </w:r>
      <w:r w:rsidR="00722EC7" w:rsidRPr="00B74AD8">
        <w:rPr>
          <w:rFonts w:cstheme="minorHAnsi"/>
        </w:rPr>
        <w:t>You can</w:t>
      </w:r>
      <w:r w:rsidRPr="00B74AD8">
        <w:rPr>
          <w:rFonts w:cstheme="minorHAnsi"/>
        </w:rPr>
        <w:t xml:space="preserve"> learn to take active responsibility for guiding others </w:t>
      </w:r>
      <w:r w:rsidR="002913AF" w:rsidRPr="00654B9C">
        <w:rPr>
          <w:rFonts w:cstheme="minorHAnsi"/>
        </w:rPr>
        <w:t>toward</w:t>
      </w:r>
      <w:r w:rsidRPr="00B74AD8">
        <w:rPr>
          <w:rFonts w:cstheme="minorHAnsi"/>
        </w:rPr>
        <w:t xml:space="preserve"> orientation</w:t>
      </w:r>
      <w:r w:rsidR="00C04883" w:rsidRPr="00B74AD8">
        <w:rPr>
          <w:rFonts w:cstheme="minorHAnsi"/>
        </w:rPr>
        <w:t xml:space="preserve"> by </w:t>
      </w:r>
      <w:r w:rsidR="00D24E22" w:rsidRPr="00B74AD8">
        <w:rPr>
          <w:rFonts w:cstheme="minorHAnsi"/>
        </w:rPr>
        <w:t xml:space="preserve">being careful and mindful about </w:t>
      </w:r>
      <w:r w:rsidR="00EA7E37" w:rsidRPr="00B74AD8">
        <w:rPr>
          <w:rFonts w:cstheme="minorHAnsi"/>
        </w:rPr>
        <w:t xml:space="preserve">how </w:t>
      </w:r>
      <w:r w:rsidR="00722EC7" w:rsidRPr="00B74AD8">
        <w:rPr>
          <w:rFonts w:cstheme="minorHAnsi"/>
        </w:rPr>
        <w:t>you</w:t>
      </w:r>
      <w:r w:rsidR="00EA7E37" w:rsidRPr="00B74AD8">
        <w:rPr>
          <w:rFonts w:cstheme="minorHAnsi"/>
        </w:rPr>
        <w:t xml:space="preserve"> live </w:t>
      </w:r>
      <w:r w:rsidR="00722EC7" w:rsidRPr="00B74AD8">
        <w:rPr>
          <w:rFonts w:cstheme="minorHAnsi"/>
        </w:rPr>
        <w:t>your life</w:t>
      </w:r>
      <w:r w:rsidR="00C04883" w:rsidRPr="00B74AD8">
        <w:rPr>
          <w:rFonts w:cstheme="minorHAnsi"/>
        </w:rPr>
        <w:t xml:space="preserve">. The positive </w:t>
      </w:r>
      <w:r w:rsidR="00722EC7" w:rsidRPr="00B74AD8">
        <w:rPr>
          <w:rFonts w:cstheme="minorHAnsi"/>
        </w:rPr>
        <w:t>results in your community will</w:t>
      </w:r>
      <w:r w:rsidR="00C04883" w:rsidRPr="00B74AD8">
        <w:rPr>
          <w:rFonts w:cstheme="minorHAnsi"/>
        </w:rPr>
        <w:t xml:space="preserve"> </w:t>
      </w:r>
      <w:r w:rsidR="00EA7E37" w:rsidRPr="00B74AD8">
        <w:rPr>
          <w:rFonts w:cstheme="minorHAnsi"/>
        </w:rPr>
        <w:t>encourage</w:t>
      </w:r>
      <w:r w:rsidR="00C04883" w:rsidRPr="00B74AD8">
        <w:rPr>
          <w:rFonts w:cstheme="minorHAnsi"/>
        </w:rPr>
        <w:t xml:space="preserve"> </w:t>
      </w:r>
      <w:r w:rsidR="00722EC7" w:rsidRPr="00B74AD8">
        <w:rPr>
          <w:rFonts w:cstheme="minorHAnsi"/>
        </w:rPr>
        <w:t>you</w:t>
      </w:r>
      <w:r w:rsidR="00C04883" w:rsidRPr="00B74AD8">
        <w:rPr>
          <w:rFonts w:cstheme="minorHAnsi"/>
        </w:rPr>
        <w:t xml:space="preserve"> </w:t>
      </w:r>
      <w:r w:rsidRPr="00B74AD8">
        <w:rPr>
          <w:rFonts w:cstheme="minorHAnsi"/>
        </w:rPr>
        <w:t xml:space="preserve">to </w:t>
      </w:r>
      <w:r w:rsidR="00CE1656" w:rsidRPr="00B74AD8">
        <w:rPr>
          <w:rFonts w:cstheme="minorHAnsi"/>
        </w:rPr>
        <w:t xml:space="preserve">keep pursuing the path of your </w:t>
      </w:r>
      <w:r w:rsidR="006058ED" w:rsidRPr="00B74AD8">
        <w:rPr>
          <w:rFonts w:cstheme="minorHAnsi"/>
        </w:rPr>
        <w:t xml:space="preserve">own </w:t>
      </w:r>
      <w:r w:rsidR="00CE1656" w:rsidRPr="00B74AD8">
        <w:rPr>
          <w:rFonts w:cstheme="minorHAnsi"/>
        </w:rPr>
        <w:t>orientation.</w:t>
      </w:r>
      <w:r w:rsidR="00722EC7" w:rsidRPr="00B74AD8">
        <w:rPr>
          <w:rFonts w:cstheme="minorHAnsi"/>
        </w:rPr>
        <w:t xml:space="preserve"> </w:t>
      </w:r>
      <w:r w:rsidR="00D24E22" w:rsidRPr="00B74AD8">
        <w:rPr>
          <w:rFonts w:cstheme="minorHAnsi"/>
        </w:rPr>
        <w:t xml:space="preserve">Who knows what </w:t>
      </w:r>
      <w:r w:rsidR="00722EC7" w:rsidRPr="00B74AD8">
        <w:rPr>
          <w:rFonts w:cstheme="minorHAnsi"/>
        </w:rPr>
        <w:t>might be possible?</w:t>
      </w:r>
      <w:r w:rsidR="0029321C" w:rsidRPr="00B74AD8">
        <w:rPr>
          <w:rFonts w:cstheme="minorHAnsi"/>
        </w:rPr>
        <w:t xml:space="preserve"> </w:t>
      </w:r>
      <w:r w:rsidR="00C04883" w:rsidRPr="00B74AD8">
        <w:rPr>
          <w:rFonts w:cstheme="minorHAnsi"/>
        </w:rPr>
        <w:t>This vision of hope</w:t>
      </w:r>
      <w:r w:rsidR="000F7200" w:rsidRPr="00B74AD8">
        <w:rPr>
          <w:rFonts w:cstheme="minorHAnsi"/>
        </w:rPr>
        <w:t xml:space="preserve"> and influence</w:t>
      </w:r>
      <w:r w:rsidRPr="00B74AD8">
        <w:rPr>
          <w:rFonts w:cstheme="minorHAnsi"/>
        </w:rPr>
        <w:t xml:space="preserve"> </w:t>
      </w:r>
      <w:r w:rsidR="00D86AF6" w:rsidRPr="00B74AD8">
        <w:rPr>
          <w:rFonts w:cstheme="minorHAnsi"/>
        </w:rPr>
        <w:t>widens</w:t>
      </w:r>
      <w:r w:rsidR="002A5B1E" w:rsidRPr="00B74AD8">
        <w:rPr>
          <w:rFonts w:cstheme="minorHAnsi"/>
        </w:rPr>
        <w:t xml:space="preserve"> </w:t>
      </w:r>
      <w:r w:rsidR="00722EC7" w:rsidRPr="00B74AD8">
        <w:rPr>
          <w:rFonts w:cstheme="minorHAnsi"/>
        </w:rPr>
        <w:t>y</w:t>
      </w:r>
      <w:r w:rsidRPr="00B74AD8">
        <w:rPr>
          <w:rFonts w:cstheme="minorHAnsi"/>
        </w:rPr>
        <w:t>our horizon</w:t>
      </w:r>
      <w:r w:rsidR="00C84750" w:rsidRPr="00B74AD8">
        <w:rPr>
          <w:rFonts w:cstheme="minorHAnsi"/>
        </w:rPr>
        <w:t xml:space="preserve"> </w:t>
      </w:r>
      <w:r w:rsidR="00D86AF6" w:rsidRPr="00B74AD8">
        <w:rPr>
          <w:rFonts w:cstheme="minorHAnsi"/>
        </w:rPr>
        <w:t>as you</w:t>
      </w:r>
      <w:r w:rsidR="006410A1" w:rsidRPr="00B74AD8">
        <w:rPr>
          <w:rFonts w:cstheme="minorHAnsi"/>
        </w:rPr>
        <w:t xml:space="preserve"> </w:t>
      </w:r>
      <w:r w:rsidRPr="00B74AD8">
        <w:rPr>
          <w:rFonts w:cstheme="minorHAnsi"/>
        </w:rPr>
        <w:t>boldly explore territory t</w:t>
      </w:r>
      <w:r w:rsidR="0043536E" w:rsidRPr="00B74AD8">
        <w:rPr>
          <w:rFonts w:cstheme="minorHAnsi"/>
        </w:rPr>
        <w:t xml:space="preserve">hat </w:t>
      </w:r>
      <w:r w:rsidR="00722EC7" w:rsidRPr="00B74AD8">
        <w:rPr>
          <w:rFonts w:cstheme="minorHAnsi"/>
        </w:rPr>
        <w:t>you, and perhaps others,</w:t>
      </w:r>
      <w:r w:rsidR="0043536E" w:rsidRPr="00B74AD8">
        <w:rPr>
          <w:rFonts w:cstheme="minorHAnsi"/>
        </w:rPr>
        <w:t xml:space="preserve"> have never </w:t>
      </w:r>
      <w:r w:rsidR="00831F64" w:rsidRPr="00B74AD8">
        <w:rPr>
          <w:rFonts w:cstheme="minorHAnsi"/>
        </w:rPr>
        <w:t>seen</w:t>
      </w:r>
      <w:r w:rsidR="0043536E" w:rsidRPr="00B74AD8">
        <w:rPr>
          <w:rFonts w:cstheme="minorHAnsi"/>
        </w:rPr>
        <w:t xml:space="preserve"> before. </w:t>
      </w:r>
    </w:p>
    <w:p w14:paraId="0D1C7DA2" w14:textId="77777777" w:rsidR="00831F64" w:rsidRPr="00B74AD8" w:rsidRDefault="00831F64" w:rsidP="00402406">
      <w:pPr>
        <w:spacing w:after="0" w:line="240" w:lineRule="auto"/>
        <w:jc w:val="both"/>
        <w:rPr>
          <w:rFonts w:cstheme="minorHAnsi"/>
        </w:rPr>
      </w:pPr>
    </w:p>
    <w:p w14:paraId="61C9CC57" w14:textId="3522866E" w:rsidR="00753AD4" w:rsidRPr="00B74AD8" w:rsidRDefault="00AB7CCC" w:rsidP="00402406">
      <w:pPr>
        <w:spacing w:after="0" w:line="240" w:lineRule="auto"/>
        <w:jc w:val="both"/>
        <w:rPr>
          <w:rFonts w:cstheme="minorHAnsi"/>
        </w:rPr>
      </w:pPr>
      <w:bookmarkStart w:id="10" w:name="_Hlk158047086"/>
      <w:r w:rsidRPr="00B74AD8">
        <w:rPr>
          <w:rFonts w:cstheme="minorHAnsi"/>
        </w:rPr>
        <w:t>Our example is Jesus, the progenitor of our faith</w:t>
      </w:r>
      <w:r w:rsidR="00831F64" w:rsidRPr="00B74AD8">
        <w:rPr>
          <w:rFonts w:cstheme="minorHAnsi"/>
        </w:rPr>
        <w:t xml:space="preserve">. </w:t>
      </w:r>
      <w:r w:rsidR="00D24E22" w:rsidRPr="00B74AD8">
        <w:rPr>
          <w:rFonts w:cstheme="minorHAnsi"/>
        </w:rPr>
        <w:t>He never did any damage to anyone and yet He continually worked to restore damage</w:t>
      </w:r>
      <w:bookmarkEnd w:id="10"/>
      <w:r w:rsidR="00D24E22" w:rsidRPr="00B74AD8">
        <w:rPr>
          <w:rFonts w:cstheme="minorHAnsi"/>
        </w:rPr>
        <w:t xml:space="preserve">. </w:t>
      </w:r>
      <w:r w:rsidR="00831F64" w:rsidRPr="00B74AD8">
        <w:rPr>
          <w:rFonts w:cstheme="minorHAnsi"/>
        </w:rPr>
        <w:t xml:space="preserve">He paid for debts that were not His own. </w:t>
      </w:r>
      <w:r w:rsidR="007325EF" w:rsidRPr="00B74AD8">
        <w:rPr>
          <w:rFonts w:cstheme="minorHAnsi"/>
        </w:rPr>
        <w:t xml:space="preserve">Although </w:t>
      </w:r>
      <w:r w:rsidR="00D24E22" w:rsidRPr="00B74AD8">
        <w:rPr>
          <w:rFonts w:cstheme="minorHAnsi"/>
        </w:rPr>
        <w:t>He was not actively trying to restore everyone and everything all the time, the quality of His life gave everyone He met the opportunity to restore and be restored. We are His ambassadors, and He calls each of us to participate in the same adventure.</w:t>
      </w:r>
      <w:r w:rsidR="00D24E22" w:rsidRPr="00B74AD8">
        <w:rPr>
          <w:rStyle w:val="EndnoteReference"/>
          <w:rFonts w:cstheme="minorHAnsi"/>
        </w:rPr>
        <w:endnoteReference w:id="6"/>
      </w:r>
      <w:r w:rsidR="00D24E22" w:rsidRPr="00B74AD8">
        <w:rPr>
          <w:rFonts w:cstheme="minorHAnsi"/>
        </w:rPr>
        <w:t xml:space="preserve"> </w:t>
      </w:r>
    </w:p>
    <w:p w14:paraId="08B9D687" w14:textId="77777777" w:rsidR="00D24E22" w:rsidRPr="00B74AD8" w:rsidRDefault="00D24E22" w:rsidP="00402406">
      <w:pPr>
        <w:spacing w:after="0" w:line="240" w:lineRule="auto"/>
        <w:jc w:val="both"/>
        <w:rPr>
          <w:rFonts w:cstheme="minorHAnsi"/>
        </w:rPr>
      </w:pPr>
    </w:p>
    <w:p w14:paraId="15B1025F" w14:textId="4D07B935" w:rsidR="00AB7CCC" w:rsidRPr="00B74AD8" w:rsidRDefault="00AB7CCC" w:rsidP="00402406">
      <w:pPr>
        <w:spacing w:after="0" w:line="240" w:lineRule="auto"/>
        <w:jc w:val="both"/>
        <w:rPr>
          <w:rFonts w:cstheme="minorHAnsi"/>
        </w:rPr>
      </w:pPr>
      <w:r w:rsidRPr="00B74AD8">
        <w:rPr>
          <w:rFonts w:cstheme="minorHAnsi"/>
        </w:rPr>
        <w:t>I used to think that I was called to restore everyone a</w:t>
      </w:r>
      <w:r w:rsidR="0043536E" w:rsidRPr="00B74AD8">
        <w:rPr>
          <w:rFonts w:cstheme="minorHAnsi"/>
        </w:rPr>
        <w:t xml:space="preserve">nd everything all </w:t>
      </w:r>
      <w:r w:rsidR="002913AF" w:rsidRPr="007F1022">
        <w:rPr>
          <w:rFonts w:cstheme="minorHAnsi"/>
        </w:rPr>
        <w:t xml:space="preserve">of </w:t>
      </w:r>
      <w:r w:rsidR="0043536E" w:rsidRPr="007F1022">
        <w:rPr>
          <w:rFonts w:cstheme="minorHAnsi"/>
        </w:rPr>
        <w:t>the time</w:t>
      </w:r>
      <w:r w:rsidR="0043536E" w:rsidRPr="00B74AD8">
        <w:rPr>
          <w:rFonts w:cstheme="minorHAnsi"/>
        </w:rPr>
        <w:t xml:space="preserve">. </w:t>
      </w:r>
      <w:r w:rsidRPr="00B74AD8">
        <w:rPr>
          <w:rFonts w:cstheme="minorHAnsi"/>
        </w:rPr>
        <w:t>It was a terrific burden</w:t>
      </w:r>
      <w:r w:rsidR="00912317" w:rsidRPr="00B74AD8">
        <w:rPr>
          <w:rFonts w:cstheme="minorHAnsi"/>
        </w:rPr>
        <w:t>,</w:t>
      </w:r>
      <w:r w:rsidR="00070A92" w:rsidRPr="00B74AD8">
        <w:rPr>
          <w:rFonts w:cstheme="minorHAnsi"/>
        </w:rPr>
        <w:t xml:space="preserve"> </w:t>
      </w:r>
      <w:r w:rsidRPr="00B74AD8">
        <w:rPr>
          <w:rFonts w:cstheme="minorHAnsi"/>
        </w:rPr>
        <w:t>and I used that story as an excus</w:t>
      </w:r>
      <w:r w:rsidR="0043536E" w:rsidRPr="00B74AD8">
        <w:rPr>
          <w:rFonts w:cstheme="minorHAnsi"/>
        </w:rPr>
        <w:t>e to avoid my own development</w:t>
      </w:r>
      <w:r w:rsidR="007C586C" w:rsidRPr="00B74AD8">
        <w:rPr>
          <w:rFonts w:cstheme="minorHAnsi"/>
        </w:rPr>
        <w:t xml:space="preserve">. </w:t>
      </w:r>
      <w:r w:rsidR="009A566D" w:rsidRPr="00B74AD8">
        <w:rPr>
          <w:rFonts w:cstheme="minorHAnsi"/>
        </w:rPr>
        <w:t>I did not understand that my own restoration and development were my first priority. You cannot restore the Creation without first restoring yourself</w:t>
      </w:r>
      <w:r w:rsidR="00D86AF6" w:rsidRPr="00B74AD8">
        <w:rPr>
          <w:rFonts w:cstheme="minorHAnsi"/>
        </w:rPr>
        <w:t xml:space="preserve">. Restoring yourself </w:t>
      </w:r>
      <w:r w:rsidR="009A566D" w:rsidRPr="00B74AD8">
        <w:rPr>
          <w:rFonts w:cstheme="minorHAnsi"/>
        </w:rPr>
        <w:t>takes time and resources</w:t>
      </w:r>
      <w:r w:rsidR="00D86AF6" w:rsidRPr="00B74AD8">
        <w:rPr>
          <w:rFonts w:cstheme="minorHAnsi"/>
        </w:rPr>
        <w:t>, and de</w:t>
      </w:r>
      <w:r w:rsidR="007C586C" w:rsidRPr="00B74AD8">
        <w:rPr>
          <w:rFonts w:cstheme="minorHAnsi"/>
        </w:rPr>
        <w:t>pending</w:t>
      </w:r>
      <w:r w:rsidR="00EE1D44" w:rsidRPr="00B74AD8">
        <w:rPr>
          <w:rFonts w:cstheme="minorHAnsi"/>
        </w:rPr>
        <w:t xml:space="preserve"> on how much damage has been done, you might find that in the first months, or even years, of KF training you will need to </w:t>
      </w:r>
      <w:r w:rsidR="00D86AF6" w:rsidRPr="00B74AD8">
        <w:rPr>
          <w:rFonts w:cstheme="minorHAnsi"/>
        </w:rPr>
        <w:t xml:space="preserve">invest </w:t>
      </w:r>
      <w:r w:rsidR="00EE1D44" w:rsidRPr="00B74AD8">
        <w:rPr>
          <w:rFonts w:cstheme="minorHAnsi"/>
        </w:rPr>
        <w:t xml:space="preserve">most of your resources </w:t>
      </w:r>
      <w:r w:rsidR="00D86AF6" w:rsidRPr="00B74AD8">
        <w:rPr>
          <w:rFonts w:cstheme="minorHAnsi"/>
        </w:rPr>
        <w:t>in your own healing</w:t>
      </w:r>
      <w:r w:rsidR="00EE1D44" w:rsidRPr="00B74AD8">
        <w:rPr>
          <w:rFonts w:cstheme="minorHAnsi"/>
        </w:rPr>
        <w:t xml:space="preserve">. </w:t>
      </w:r>
      <w:r w:rsidR="00493C76" w:rsidRPr="00B74AD8">
        <w:rPr>
          <w:rFonts w:cstheme="minorHAnsi"/>
        </w:rPr>
        <w:t>As you change, your relationships</w:t>
      </w:r>
      <w:r w:rsidR="00DC51C2" w:rsidRPr="00B74AD8">
        <w:rPr>
          <w:rFonts w:cstheme="minorHAnsi"/>
        </w:rPr>
        <w:t xml:space="preserve"> will change</w:t>
      </w:r>
      <w:r w:rsidR="0043536E" w:rsidRPr="00B74AD8">
        <w:rPr>
          <w:rFonts w:cstheme="minorHAnsi"/>
        </w:rPr>
        <w:t xml:space="preserve">. </w:t>
      </w:r>
      <w:r w:rsidR="00DC51C2" w:rsidRPr="00B74AD8">
        <w:rPr>
          <w:rFonts w:cstheme="minorHAnsi"/>
        </w:rPr>
        <w:t>Some of those relationships will be challenged, but as you live</w:t>
      </w:r>
      <w:r w:rsidR="008E2F51" w:rsidRPr="00B74AD8">
        <w:rPr>
          <w:rFonts w:cstheme="minorHAnsi"/>
        </w:rPr>
        <w:t xml:space="preserve"> as your True Self</w:t>
      </w:r>
      <w:r w:rsidR="00DC51C2" w:rsidRPr="00B74AD8">
        <w:rPr>
          <w:rFonts w:cstheme="minorHAnsi"/>
        </w:rPr>
        <w:t>,</w:t>
      </w:r>
      <w:r w:rsidR="00EE1D44" w:rsidRPr="00B74AD8">
        <w:rPr>
          <w:rFonts w:cstheme="minorHAnsi"/>
        </w:rPr>
        <w:t xml:space="preserve"> </w:t>
      </w:r>
      <w:r w:rsidR="00DC51C2" w:rsidRPr="00B74AD8">
        <w:rPr>
          <w:rFonts w:cstheme="minorHAnsi"/>
        </w:rPr>
        <w:t xml:space="preserve">your trustworthy relationships will </w:t>
      </w:r>
      <w:r w:rsidR="00BD33E3" w:rsidRPr="00B74AD8">
        <w:rPr>
          <w:rFonts w:cstheme="minorHAnsi"/>
        </w:rPr>
        <w:t xml:space="preserve">grow stronger and </w:t>
      </w:r>
      <w:r w:rsidR="000E101A" w:rsidRPr="00B74AD8">
        <w:rPr>
          <w:rFonts w:cstheme="minorHAnsi"/>
        </w:rPr>
        <w:t xml:space="preserve">will </w:t>
      </w:r>
      <w:r w:rsidR="00BD33E3" w:rsidRPr="00B74AD8">
        <w:rPr>
          <w:rFonts w:cstheme="minorHAnsi"/>
        </w:rPr>
        <w:t>support you in</w:t>
      </w:r>
      <w:r w:rsidR="00DC51C2" w:rsidRPr="00B74AD8">
        <w:rPr>
          <w:rFonts w:cstheme="minorHAnsi"/>
        </w:rPr>
        <w:t xml:space="preserve"> </w:t>
      </w:r>
      <w:r w:rsidR="00B34438" w:rsidRPr="00B74AD8">
        <w:rPr>
          <w:rFonts w:cstheme="minorHAnsi"/>
        </w:rPr>
        <w:t>your efforts to restore the wider community.</w:t>
      </w:r>
    </w:p>
    <w:p w14:paraId="42B4A50B" w14:textId="77777777" w:rsidR="00753AD4" w:rsidRPr="00B74AD8" w:rsidRDefault="00753AD4" w:rsidP="00402406">
      <w:pPr>
        <w:spacing w:after="0" w:line="240" w:lineRule="auto"/>
        <w:jc w:val="both"/>
        <w:rPr>
          <w:rFonts w:cstheme="minorHAnsi"/>
        </w:rPr>
      </w:pPr>
    </w:p>
    <w:p w14:paraId="3CC98BC7" w14:textId="64E218B4" w:rsidR="00A329A5" w:rsidRPr="00654B9C" w:rsidRDefault="00A329A5" w:rsidP="00402406">
      <w:pPr>
        <w:spacing w:after="0" w:line="240" w:lineRule="auto"/>
        <w:jc w:val="both"/>
        <w:rPr>
          <w:highlight w:val="yellow"/>
        </w:rPr>
      </w:pPr>
      <w:bookmarkStart w:id="11" w:name="_Hlk506380177"/>
      <w:r w:rsidRPr="00B74AD8">
        <w:rPr>
          <w:rFonts w:cstheme="minorHAnsi"/>
        </w:rPr>
        <w:t xml:space="preserve">God wants </w:t>
      </w:r>
      <w:r w:rsidR="000C12FF" w:rsidRPr="00B74AD8">
        <w:rPr>
          <w:rFonts w:cstheme="minorHAnsi"/>
        </w:rPr>
        <w:t xml:space="preserve">everyone to have </w:t>
      </w:r>
      <w:r w:rsidRPr="00B74AD8">
        <w:rPr>
          <w:rFonts w:cstheme="minorHAnsi"/>
        </w:rPr>
        <w:t>an abundant life</w:t>
      </w:r>
      <w:r w:rsidR="00040D99" w:rsidRPr="00B74AD8">
        <w:rPr>
          <w:rFonts w:cstheme="minorHAnsi"/>
        </w:rPr>
        <w:t xml:space="preserve">, and </w:t>
      </w:r>
      <w:r w:rsidR="00CC15CE" w:rsidRPr="00B74AD8">
        <w:rPr>
          <w:rFonts w:cstheme="minorHAnsi"/>
        </w:rPr>
        <w:t xml:space="preserve">by living a real life, </w:t>
      </w:r>
      <w:r w:rsidR="00040D99" w:rsidRPr="00B74AD8">
        <w:rPr>
          <w:rFonts w:cstheme="minorHAnsi"/>
        </w:rPr>
        <w:t xml:space="preserve">you </w:t>
      </w:r>
      <w:r w:rsidR="002A5B1E" w:rsidRPr="00B74AD8">
        <w:rPr>
          <w:rFonts w:cstheme="minorHAnsi"/>
        </w:rPr>
        <w:t xml:space="preserve">can co-labor with Him to make His desire a reality in </w:t>
      </w:r>
      <w:r w:rsidR="00F05FA9" w:rsidRPr="00B74AD8">
        <w:rPr>
          <w:rFonts w:cstheme="minorHAnsi"/>
        </w:rPr>
        <w:t xml:space="preserve">this </w:t>
      </w:r>
      <w:r w:rsidR="002A5B1E" w:rsidRPr="00B74AD8">
        <w:rPr>
          <w:rFonts w:cstheme="minorHAnsi"/>
        </w:rPr>
        <w:t xml:space="preserve">material </w:t>
      </w:r>
      <w:r w:rsidR="000C12FF" w:rsidRPr="00B74AD8">
        <w:t>world.</w:t>
      </w:r>
      <w:r w:rsidR="000C12FF" w:rsidRPr="00B74AD8">
        <w:rPr>
          <w:rStyle w:val="EndnoteReference"/>
        </w:rPr>
        <w:endnoteReference w:id="7"/>
      </w:r>
      <w:r w:rsidRPr="00B74AD8">
        <w:rPr>
          <w:rFonts w:cstheme="minorHAnsi"/>
        </w:rPr>
        <w:t xml:space="preserve"> Real lives reveal God’s goodness in all the ups and downs</w:t>
      </w:r>
      <w:r w:rsidR="00F05FA9" w:rsidRPr="00B74AD8">
        <w:rPr>
          <w:rFonts w:cstheme="minorHAnsi"/>
        </w:rPr>
        <w:t xml:space="preserve"> of life</w:t>
      </w:r>
      <w:r w:rsidR="006058ED" w:rsidRPr="00B74AD8">
        <w:rPr>
          <w:rFonts w:ascii="Calibri" w:hAnsi="Calibri" w:cs="Calibri"/>
        </w:rPr>
        <w:t>—</w:t>
      </w:r>
      <w:r w:rsidR="006058ED" w:rsidRPr="00B74AD8">
        <w:rPr>
          <w:rFonts w:cstheme="minorHAnsi"/>
        </w:rPr>
        <w:t>when</w:t>
      </w:r>
      <w:r w:rsidR="00143F55" w:rsidRPr="00B74AD8">
        <w:rPr>
          <w:rFonts w:cstheme="minorHAnsi"/>
        </w:rPr>
        <w:t xml:space="preserve"> </w:t>
      </w:r>
      <w:r w:rsidRPr="00B74AD8">
        <w:rPr>
          <w:rFonts w:cstheme="minorHAnsi"/>
        </w:rPr>
        <w:t xml:space="preserve">the tide </w:t>
      </w:r>
      <w:r w:rsidR="00822DF6" w:rsidRPr="00B74AD8">
        <w:rPr>
          <w:rFonts w:cstheme="minorHAnsi"/>
        </w:rPr>
        <w:t>comes</w:t>
      </w:r>
      <w:r w:rsidRPr="00B74AD8">
        <w:rPr>
          <w:rFonts w:cstheme="minorHAnsi"/>
        </w:rPr>
        <w:t xml:space="preserve"> in and when </w:t>
      </w:r>
      <w:r w:rsidR="004244CE" w:rsidRPr="00B74AD8">
        <w:rPr>
          <w:rFonts w:cstheme="minorHAnsi"/>
        </w:rPr>
        <w:t>the tide</w:t>
      </w:r>
      <w:r w:rsidR="00822DF6" w:rsidRPr="00B74AD8">
        <w:rPr>
          <w:rFonts w:cstheme="minorHAnsi"/>
        </w:rPr>
        <w:t xml:space="preserve"> goes </w:t>
      </w:r>
      <w:r w:rsidRPr="00B74AD8">
        <w:rPr>
          <w:rFonts w:cstheme="minorHAnsi"/>
        </w:rPr>
        <w:t xml:space="preserve">out. </w:t>
      </w:r>
      <w:r w:rsidR="00F05FA9" w:rsidRPr="00B74AD8">
        <w:rPr>
          <w:rFonts w:cstheme="minorHAnsi"/>
        </w:rPr>
        <w:t>As you live your life fully engaged with reality</w:t>
      </w:r>
      <w:r w:rsidR="006058ED" w:rsidRPr="00B74AD8">
        <w:rPr>
          <w:rFonts w:cstheme="minorHAnsi"/>
        </w:rPr>
        <w:t xml:space="preserve">, </w:t>
      </w:r>
      <w:r w:rsidR="00143F55" w:rsidRPr="00B74AD8">
        <w:rPr>
          <w:rFonts w:cstheme="minorHAnsi"/>
        </w:rPr>
        <w:t>you can work with God to help others live abundantly</w:t>
      </w:r>
      <w:r w:rsidR="00632859" w:rsidRPr="00B74AD8">
        <w:rPr>
          <w:rFonts w:cstheme="minorHAnsi"/>
        </w:rPr>
        <w:t>, whether in your workplace, your church, your school, your neighborhood, or wherever God and your training</w:t>
      </w:r>
      <w:r w:rsidR="00070A92" w:rsidRPr="00B74AD8">
        <w:rPr>
          <w:rFonts w:cstheme="minorHAnsi"/>
        </w:rPr>
        <w:t xml:space="preserve"> lead you</w:t>
      </w:r>
      <w:r w:rsidRPr="00B74AD8">
        <w:rPr>
          <w:rFonts w:cstheme="minorHAnsi"/>
        </w:rPr>
        <w:t>. Helping others is not meant to be a one-way street</w:t>
      </w:r>
      <w:r w:rsidR="009A566D" w:rsidRPr="00B74AD8">
        <w:rPr>
          <w:rFonts w:cstheme="minorHAnsi"/>
        </w:rPr>
        <w:t>; when</w:t>
      </w:r>
      <w:r w:rsidRPr="00B74AD8">
        <w:rPr>
          <w:rFonts w:cstheme="minorHAnsi"/>
        </w:rPr>
        <w:t xml:space="preserve"> you help the community </w:t>
      </w:r>
      <w:r w:rsidR="004A2CBA" w:rsidRPr="00B74AD8">
        <w:rPr>
          <w:rFonts w:cstheme="minorHAnsi"/>
        </w:rPr>
        <w:t xml:space="preserve">to </w:t>
      </w:r>
      <w:r w:rsidRPr="00B74AD8">
        <w:rPr>
          <w:rFonts w:cstheme="minorHAnsi"/>
        </w:rPr>
        <w:t>live abundantly, abundance circulates back to you. There are as many ways to influence a community and circulate gifts as there are people. You might clean houses, manage employees</w:t>
      </w:r>
      <w:r w:rsidR="002A5B1E" w:rsidRPr="00B74AD8">
        <w:rPr>
          <w:rFonts w:cstheme="minorHAnsi"/>
        </w:rPr>
        <w:t>, or work as a volunteer</w:t>
      </w:r>
      <w:r w:rsidRPr="00B74AD8">
        <w:rPr>
          <w:rFonts w:cstheme="minorHAnsi"/>
        </w:rPr>
        <w:t xml:space="preserve">. You </w:t>
      </w:r>
      <w:r w:rsidR="004A2CBA" w:rsidRPr="00B74AD8">
        <w:rPr>
          <w:rFonts w:cstheme="minorHAnsi"/>
        </w:rPr>
        <w:t xml:space="preserve">might </w:t>
      </w:r>
      <w:r w:rsidRPr="00B74AD8">
        <w:rPr>
          <w:rFonts w:cstheme="minorHAnsi"/>
        </w:rPr>
        <w:t xml:space="preserve">be designed to lead a large community, perhaps as a politician or a pastor. </w:t>
      </w:r>
      <w:r w:rsidR="00D86AF6" w:rsidRPr="00B74AD8">
        <w:t xml:space="preserve">If you are a parent, you have the potential to exert far-reaching influence by teaching your children to circulate within the family. Circulating children become circulating adults who are complete, mature, and fully </w:t>
      </w:r>
      <w:r w:rsidR="00D86AF6" w:rsidRPr="007F1022">
        <w:t xml:space="preserve">equipped to change the world. </w:t>
      </w:r>
    </w:p>
    <w:p w14:paraId="1EAABCD8" w14:textId="77777777" w:rsidR="00B34438" w:rsidRPr="00654B9C" w:rsidRDefault="00B34438" w:rsidP="00402406">
      <w:pPr>
        <w:spacing w:after="0" w:line="240" w:lineRule="auto"/>
        <w:jc w:val="both"/>
        <w:rPr>
          <w:rFonts w:cstheme="minorHAnsi"/>
          <w:highlight w:val="yellow"/>
        </w:rPr>
      </w:pPr>
    </w:p>
    <w:p w14:paraId="254840F1" w14:textId="6EA0C312" w:rsidR="009D2280" w:rsidRPr="00B74AD8" w:rsidRDefault="007F1022" w:rsidP="00402406">
      <w:pPr>
        <w:spacing w:after="0" w:line="240" w:lineRule="auto"/>
        <w:jc w:val="both"/>
      </w:pPr>
      <w:bookmarkStart w:id="12" w:name="_Hlk158043665"/>
      <w:bookmarkStart w:id="13" w:name="_Hlk790356"/>
      <w:bookmarkEnd w:id="11"/>
      <w:r w:rsidRPr="00C279D3">
        <w:t>If you are tearing down or stealing from others, you are participating in damage and harming yourself.</w:t>
      </w:r>
      <w:r>
        <w:t xml:space="preserve"> If, however, you are</w:t>
      </w:r>
      <w:r w:rsidRPr="00C279D3">
        <w:rPr>
          <w:rFonts w:cstheme="minorHAnsi"/>
        </w:rPr>
        <w:t xml:space="preserve"> contributing to the MATH—the money, abilities, time, and health—of your community, you are helping your community to live abundantly, </w:t>
      </w:r>
      <w:bookmarkEnd w:id="12"/>
      <w:r w:rsidRPr="00C279D3">
        <w:rPr>
          <w:rFonts w:cstheme="minorHAnsi"/>
        </w:rPr>
        <w:t xml:space="preserve">and by helping your community to live abundantly, you are helping yourself. </w:t>
      </w:r>
      <w:r w:rsidR="009D2280" w:rsidRPr="00B74AD8">
        <w:t>You might be working in a job that is dishonest, poisonous, or greed-driven and drains the resources of the community, but you can fight the good fight to change that culture. You become an agent of positive change not through judgment and hostility</w:t>
      </w:r>
      <w:bookmarkStart w:id="14" w:name="_Hlk158047177"/>
      <w:r w:rsidR="009D2280" w:rsidRPr="00B74AD8">
        <w:t xml:space="preserve"> but by working hard to live a holy life and cheerfully refusing to participate in evil.</w:t>
      </w:r>
      <w:r w:rsidR="003B5EAD" w:rsidRPr="00B74AD8">
        <w:t xml:space="preserve"> </w:t>
      </w:r>
      <w:bookmarkEnd w:id="14"/>
      <w:r w:rsidR="009D2280" w:rsidRPr="00B74AD8">
        <w:t xml:space="preserve">Now that you have worked hard on your orientation, you will want to protect it. So, cheerfully refuse to participate in </w:t>
      </w:r>
      <w:r w:rsidR="001138A9" w:rsidRPr="00B74AD8">
        <w:t>evil.</w:t>
      </w:r>
      <w:r w:rsidR="001138A9" w:rsidRPr="00B74AD8">
        <w:rPr>
          <w:rStyle w:val="EndnoteReference"/>
        </w:rPr>
        <w:endnoteReference w:id="8"/>
      </w:r>
    </w:p>
    <w:p w14:paraId="1B42F758" w14:textId="77777777" w:rsidR="009D2280" w:rsidRPr="00B74AD8" w:rsidRDefault="009D2280" w:rsidP="00402406">
      <w:pPr>
        <w:spacing w:after="0" w:line="240" w:lineRule="auto"/>
        <w:jc w:val="both"/>
      </w:pPr>
    </w:p>
    <w:p w14:paraId="095F066F" w14:textId="77777777" w:rsidR="005E4A9B" w:rsidRPr="00B74AD8" w:rsidRDefault="006C6D03" w:rsidP="00402406">
      <w:pPr>
        <w:spacing w:after="0" w:line="240" w:lineRule="auto"/>
        <w:jc w:val="both"/>
        <w:rPr>
          <w:rFonts w:cstheme="minorHAnsi"/>
        </w:rPr>
      </w:pPr>
      <w:bookmarkStart w:id="15" w:name="_Hlk158047214"/>
      <w:bookmarkEnd w:id="13"/>
      <w:r w:rsidRPr="00B74AD8">
        <w:rPr>
          <w:rFonts w:cstheme="minorHAnsi"/>
        </w:rPr>
        <w:t>You</w:t>
      </w:r>
      <w:r w:rsidR="00AB7CCC" w:rsidRPr="00B74AD8">
        <w:rPr>
          <w:rFonts w:cstheme="minorHAnsi"/>
        </w:rPr>
        <w:t xml:space="preserve"> can’t</w:t>
      </w:r>
      <w:r w:rsidR="00A329A5" w:rsidRPr="00B74AD8">
        <w:rPr>
          <w:rFonts w:cstheme="minorHAnsi"/>
        </w:rPr>
        <w:t xml:space="preserve"> learn to live a holy life</w:t>
      </w:r>
      <w:r w:rsidR="00DE7E4B" w:rsidRPr="00B74AD8">
        <w:rPr>
          <w:rFonts w:cstheme="minorHAnsi"/>
        </w:rPr>
        <w:t xml:space="preserve"> overnight. </w:t>
      </w:r>
      <w:r w:rsidR="00A329A5" w:rsidRPr="00B74AD8">
        <w:rPr>
          <w:rFonts w:cstheme="minorHAnsi"/>
        </w:rPr>
        <w:t>You need</w:t>
      </w:r>
      <w:r w:rsidR="00AB7CCC" w:rsidRPr="00B74AD8">
        <w:rPr>
          <w:rFonts w:cstheme="minorHAnsi"/>
        </w:rPr>
        <w:t xml:space="preserve"> time</w:t>
      </w:r>
      <w:r w:rsidR="00DE7E4B" w:rsidRPr="00B74AD8">
        <w:rPr>
          <w:rFonts w:cstheme="minorHAnsi"/>
        </w:rPr>
        <w:t xml:space="preserve"> and training. </w:t>
      </w:r>
      <w:r w:rsidR="00A329A5" w:rsidRPr="00B74AD8">
        <w:rPr>
          <w:rFonts w:cstheme="minorHAnsi"/>
        </w:rPr>
        <w:t xml:space="preserve">Schedule some </w:t>
      </w:r>
      <w:r w:rsidR="00AB7CCC" w:rsidRPr="00B74AD8">
        <w:rPr>
          <w:rFonts w:cstheme="minorHAnsi"/>
        </w:rPr>
        <w:t xml:space="preserve">time to ponder, to </w:t>
      </w:r>
    </w:p>
    <w:p w14:paraId="6811A024" w14:textId="67AD4EBC" w:rsidR="00DE7E4B" w:rsidRPr="00B74AD8" w:rsidRDefault="00AB7CCC" w:rsidP="00402406">
      <w:pPr>
        <w:spacing w:after="0" w:line="240" w:lineRule="auto"/>
        <w:jc w:val="both"/>
        <w:rPr>
          <w:rFonts w:cstheme="minorHAnsi"/>
        </w:rPr>
      </w:pPr>
      <w:r w:rsidRPr="00B74AD8">
        <w:rPr>
          <w:rFonts w:cstheme="minorHAnsi"/>
        </w:rPr>
        <w:lastRenderedPageBreak/>
        <w:t xml:space="preserve">pray, </w:t>
      </w:r>
      <w:r w:rsidR="00E91CE5" w:rsidRPr="00B74AD8">
        <w:rPr>
          <w:rFonts w:cstheme="minorHAnsi"/>
        </w:rPr>
        <w:t xml:space="preserve">to plan, </w:t>
      </w:r>
      <w:r w:rsidRPr="00B74AD8">
        <w:rPr>
          <w:rFonts w:cstheme="minorHAnsi"/>
        </w:rPr>
        <w:t>and to peregrinate.</w:t>
      </w:r>
      <w:r w:rsidR="0029321C" w:rsidRPr="00B74AD8">
        <w:rPr>
          <w:rFonts w:cstheme="minorHAnsi"/>
        </w:rPr>
        <w:t xml:space="preserve"> </w:t>
      </w:r>
      <w:bookmarkEnd w:id="15"/>
      <w:r w:rsidRPr="00B74AD8">
        <w:rPr>
          <w:rFonts w:cstheme="minorHAnsi"/>
        </w:rPr>
        <w:t>That last word sim</w:t>
      </w:r>
      <w:r w:rsidR="00DE7E4B" w:rsidRPr="00B74AD8">
        <w:rPr>
          <w:rFonts w:cstheme="minorHAnsi"/>
        </w:rPr>
        <w:t xml:space="preserve">ply means to walk around observing what is there. </w:t>
      </w:r>
      <w:r w:rsidRPr="00B74AD8">
        <w:rPr>
          <w:rFonts w:cstheme="minorHAnsi"/>
        </w:rPr>
        <w:t>Use</w:t>
      </w:r>
      <w:r w:rsidR="00753AD4" w:rsidRPr="00B74AD8">
        <w:rPr>
          <w:rFonts w:cstheme="minorHAnsi"/>
        </w:rPr>
        <w:t xml:space="preserve"> </w:t>
      </w:r>
      <w:r w:rsidR="00AE0885" w:rsidRPr="00B74AD8">
        <w:rPr>
          <w:rFonts w:cstheme="minorHAnsi"/>
        </w:rPr>
        <w:t>A-S-K</w:t>
      </w:r>
      <w:r w:rsidR="00014D53" w:rsidRPr="00B74AD8">
        <w:rPr>
          <w:rFonts w:cstheme="minorHAnsi"/>
        </w:rPr>
        <w:t>—</w:t>
      </w:r>
      <w:r w:rsidR="00753AD4" w:rsidRPr="00B74AD8">
        <w:rPr>
          <w:rFonts w:cstheme="minorHAnsi"/>
        </w:rPr>
        <w:t>Ask, Seek, and K</w:t>
      </w:r>
      <w:r w:rsidR="001A5A1C" w:rsidRPr="00B74AD8">
        <w:rPr>
          <w:rFonts w:cstheme="minorHAnsi"/>
        </w:rPr>
        <w:t>nock</w:t>
      </w:r>
      <w:r w:rsidR="00014D53" w:rsidRPr="00B74AD8">
        <w:rPr>
          <w:rFonts w:cstheme="minorHAnsi"/>
        </w:rPr>
        <w:t>—</w:t>
      </w:r>
      <w:r w:rsidR="00596AE0" w:rsidRPr="00B74AD8">
        <w:rPr>
          <w:rFonts w:cstheme="minorHAnsi"/>
        </w:rPr>
        <w:t>and</w:t>
      </w:r>
      <w:r w:rsidR="00211EF1" w:rsidRPr="00B74AD8">
        <w:rPr>
          <w:rFonts w:cstheme="minorHAnsi"/>
        </w:rPr>
        <w:t xml:space="preserve"> see</w:t>
      </w:r>
      <w:r w:rsidRPr="00B74AD8">
        <w:rPr>
          <w:rFonts w:cstheme="minorHAnsi"/>
        </w:rPr>
        <w:t xml:space="preserve"> what happens.</w:t>
      </w:r>
      <w:r w:rsidR="0029321C" w:rsidRPr="00B74AD8">
        <w:rPr>
          <w:rFonts w:cstheme="minorHAnsi"/>
        </w:rPr>
        <w:t xml:space="preserve"> </w:t>
      </w:r>
    </w:p>
    <w:p w14:paraId="07397B8B" w14:textId="77777777" w:rsidR="00753AD4" w:rsidRPr="00B74AD8" w:rsidRDefault="00753AD4" w:rsidP="00402406">
      <w:pPr>
        <w:spacing w:after="0" w:line="240" w:lineRule="auto"/>
        <w:jc w:val="both"/>
        <w:rPr>
          <w:rFonts w:cstheme="minorHAnsi"/>
        </w:rPr>
      </w:pPr>
    </w:p>
    <w:p w14:paraId="43453DA4" w14:textId="77777777" w:rsidR="00753AD4" w:rsidRPr="00B74AD8" w:rsidRDefault="00DE7E4B" w:rsidP="00402406">
      <w:pPr>
        <w:spacing w:after="0" w:line="240" w:lineRule="auto"/>
        <w:jc w:val="both"/>
        <w:rPr>
          <w:rFonts w:cstheme="minorHAnsi"/>
        </w:rPr>
      </w:pPr>
      <w:r w:rsidRPr="00B74AD8">
        <w:rPr>
          <w:rFonts w:cstheme="minorHAnsi"/>
        </w:rPr>
        <w:t xml:space="preserve">Our prayer might go something like this: </w:t>
      </w:r>
    </w:p>
    <w:p w14:paraId="525A949E" w14:textId="77777777" w:rsidR="00753AD4" w:rsidRPr="00B74AD8" w:rsidRDefault="00753AD4" w:rsidP="00402406">
      <w:pPr>
        <w:spacing w:after="0" w:line="240" w:lineRule="auto"/>
        <w:jc w:val="both"/>
        <w:rPr>
          <w:rFonts w:cstheme="minorHAnsi"/>
        </w:rPr>
      </w:pPr>
    </w:p>
    <w:p w14:paraId="78045BA5" w14:textId="1F2B37E9" w:rsidR="00DE7E4B" w:rsidRPr="00B74AD8" w:rsidRDefault="00DE7E4B" w:rsidP="00402406">
      <w:pPr>
        <w:spacing w:after="0" w:line="240" w:lineRule="auto"/>
        <w:jc w:val="center"/>
        <w:rPr>
          <w:rFonts w:cstheme="minorHAnsi"/>
          <w:i/>
        </w:rPr>
      </w:pPr>
      <w:r w:rsidRPr="00B74AD8">
        <w:rPr>
          <w:rFonts w:cstheme="minorHAnsi"/>
          <w:i/>
        </w:rPr>
        <w:t>Captain of the hosts, I want to</w:t>
      </w:r>
      <w:r w:rsidR="00E91CE5" w:rsidRPr="00B74AD8">
        <w:rPr>
          <w:rFonts w:cstheme="minorHAnsi"/>
          <w:i/>
        </w:rPr>
        <w:t xml:space="preserve"> </w:t>
      </w:r>
      <w:r w:rsidR="006C6D03" w:rsidRPr="00B74AD8">
        <w:rPr>
          <w:rFonts w:cstheme="minorHAnsi"/>
          <w:i/>
        </w:rPr>
        <w:t>be ready for the mission of abundance</w:t>
      </w:r>
      <w:r w:rsidRPr="00B74AD8">
        <w:rPr>
          <w:rFonts w:cstheme="minorHAnsi"/>
          <w:i/>
        </w:rPr>
        <w:t>. (Repeat)</w:t>
      </w:r>
    </w:p>
    <w:p w14:paraId="5A3CB882" w14:textId="77777777" w:rsidR="00753AD4" w:rsidRPr="00B74AD8" w:rsidRDefault="00753AD4" w:rsidP="00402406">
      <w:pPr>
        <w:spacing w:after="0" w:line="240" w:lineRule="auto"/>
        <w:jc w:val="both"/>
        <w:rPr>
          <w:rFonts w:cstheme="minorHAnsi"/>
        </w:rPr>
      </w:pPr>
    </w:p>
    <w:p w14:paraId="667F3EE6" w14:textId="77777777" w:rsidR="00CC4FF7" w:rsidRPr="00B74AD8" w:rsidRDefault="00CC4FF7" w:rsidP="00402406">
      <w:pPr>
        <w:spacing w:after="0" w:line="240" w:lineRule="auto"/>
        <w:jc w:val="both"/>
        <w:rPr>
          <w:rFonts w:cstheme="minorHAnsi"/>
        </w:rPr>
      </w:pPr>
      <w:r w:rsidRPr="00B74AD8">
        <w:rPr>
          <w:rFonts w:cstheme="minorHAnsi"/>
        </w:rPr>
        <w:t>Take a deep breath.</w:t>
      </w:r>
    </w:p>
    <w:p w14:paraId="28A44C5F" w14:textId="0BB4078F" w:rsidR="00B77DC8" w:rsidRPr="00B74AD8" w:rsidRDefault="00B77DC8" w:rsidP="00402406">
      <w:pPr>
        <w:spacing w:after="0" w:line="240" w:lineRule="auto"/>
        <w:jc w:val="both"/>
        <w:rPr>
          <w:rFonts w:cstheme="minorHAnsi"/>
        </w:rPr>
      </w:pPr>
      <w:r w:rsidRPr="00B74AD8">
        <w:rPr>
          <w:rFonts w:cstheme="minorHAnsi"/>
          <w:i/>
        </w:rPr>
        <w:t xml:space="preserve">(If time permits, ask, “Does anyone have comments or questions about the Toolbox?”) </w:t>
      </w:r>
    </w:p>
    <w:p w14:paraId="2E19EE33" w14:textId="77777777" w:rsidR="00AB7CCC" w:rsidRPr="00B74AD8" w:rsidRDefault="00AB7CCC" w:rsidP="00402406">
      <w:pPr>
        <w:spacing w:after="0" w:line="240" w:lineRule="auto"/>
        <w:jc w:val="both"/>
        <w:rPr>
          <w:rFonts w:cstheme="minorHAnsi"/>
        </w:rPr>
      </w:pPr>
    </w:p>
    <w:p w14:paraId="33D3F531" w14:textId="77777777" w:rsidR="00285B9A" w:rsidRPr="00B74AD8" w:rsidRDefault="00753AD4" w:rsidP="00402406">
      <w:pPr>
        <w:spacing w:after="0" w:line="240" w:lineRule="auto"/>
        <w:jc w:val="both"/>
        <w:rPr>
          <w:rFonts w:cstheme="minorHAnsi"/>
          <w:b/>
        </w:rPr>
      </w:pPr>
      <w:r w:rsidRPr="00B74AD8">
        <w:rPr>
          <w:rFonts w:cstheme="minorHAnsi"/>
          <w:b/>
        </w:rPr>
        <w:t>0:30</w:t>
      </w:r>
      <w:r w:rsidR="00285B9A" w:rsidRPr="00B74AD8">
        <w:rPr>
          <w:rFonts w:cstheme="minorHAnsi"/>
          <w:b/>
        </w:rPr>
        <w:tab/>
        <w:t>SHARING</w:t>
      </w:r>
    </w:p>
    <w:p w14:paraId="65722A65" w14:textId="77777777" w:rsidR="00753AD4" w:rsidRPr="00B74AD8" w:rsidRDefault="00753AD4" w:rsidP="00402406">
      <w:pPr>
        <w:spacing w:after="0" w:line="240" w:lineRule="auto"/>
        <w:jc w:val="both"/>
        <w:rPr>
          <w:rFonts w:cstheme="minorHAnsi"/>
          <w:b/>
        </w:rPr>
      </w:pPr>
    </w:p>
    <w:p w14:paraId="67D15D79" w14:textId="181DA01C" w:rsidR="00285B9A" w:rsidRPr="00B74AD8" w:rsidRDefault="00753AD4" w:rsidP="00402406">
      <w:pPr>
        <w:spacing w:after="0" w:line="240" w:lineRule="auto"/>
        <w:jc w:val="both"/>
        <w:rPr>
          <w:rFonts w:cstheme="minorHAnsi"/>
          <w:b/>
        </w:rPr>
      </w:pPr>
      <w:r w:rsidRPr="00B74AD8">
        <w:rPr>
          <w:rFonts w:cstheme="minorHAnsi"/>
          <w:b/>
        </w:rPr>
        <w:t>1:00</w:t>
      </w:r>
      <w:r w:rsidR="00285B9A" w:rsidRPr="00B74AD8">
        <w:rPr>
          <w:rFonts w:cstheme="minorHAnsi"/>
          <w:b/>
        </w:rPr>
        <w:tab/>
        <w:t>BIBLE TEACHING</w:t>
      </w:r>
      <w:r w:rsidR="00C55009" w:rsidRPr="00B74AD8">
        <w:rPr>
          <w:rFonts w:cstheme="minorHAnsi"/>
          <w:b/>
        </w:rPr>
        <w:t xml:space="preserve"> </w:t>
      </w:r>
    </w:p>
    <w:p w14:paraId="3F368FED" w14:textId="330C11B4" w:rsidR="00566BC6" w:rsidRPr="00B74AD8" w:rsidRDefault="00566BC6" w:rsidP="00402406">
      <w:pPr>
        <w:spacing w:after="0" w:line="240" w:lineRule="auto"/>
        <w:jc w:val="both"/>
        <w:rPr>
          <w:rFonts w:cstheme="minorHAnsi"/>
          <w:b/>
        </w:rPr>
      </w:pPr>
    </w:p>
    <w:p w14:paraId="65FBE3AA" w14:textId="2693757B" w:rsidR="00753AD4" w:rsidRPr="00B74AD8" w:rsidRDefault="00566BC6" w:rsidP="00402406">
      <w:pPr>
        <w:spacing w:after="0" w:line="240" w:lineRule="auto"/>
        <w:jc w:val="both"/>
        <w:rPr>
          <w:rFonts w:cstheme="minorHAnsi"/>
        </w:rPr>
      </w:pPr>
      <w:r w:rsidRPr="00B74AD8">
        <w:rPr>
          <w:rFonts w:cstheme="minorHAnsi"/>
        </w:rPr>
        <w:t>KF Confession 11 helps restore our courage and confidence:</w:t>
      </w:r>
    </w:p>
    <w:p w14:paraId="2A98DB1D" w14:textId="77777777" w:rsidR="00566BC6" w:rsidRPr="00B74AD8" w:rsidRDefault="00566BC6" w:rsidP="00402406">
      <w:pPr>
        <w:spacing w:after="0" w:line="240" w:lineRule="auto"/>
        <w:jc w:val="both"/>
        <w:rPr>
          <w:rFonts w:cstheme="minorHAnsi"/>
        </w:rPr>
      </w:pPr>
    </w:p>
    <w:p w14:paraId="0B59E281" w14:textId="29DAF1B2" w:rsidR="00AB7CCC" w:rsidRPr="00B74AD8" w:rsidRDefault="00AB7CCC" w:rsidP="00402406">
      <w:pPr>
        <w:spacing w:after="0" w:line="240" w:lineRule="auto"/>
        <w:jc w:val="center"/>
        <w:rPr>
          <w:rFonts w:cstheme="minorHAnsi"/>
        </w:rPr>
      </w:pPr>
      <w:r w:rsidRPr="00B74AD8">
        <w:rPr>
          <w:rFonts w:cstheme="minorHAnsi"/>
        </w:rPr>
        <w:t>We take responsibility for any damage that we have done.</w:t>
      </w:r>
    </w:p>
    <w:p w14:paraId="12531801" w14:textId="77777777" w:rsidR="00753AD4" w:rsidRPr="00B74AD8" w:rsidRDefault="00753AD4" w:rsidP="00402406">
      <w:pPr>
        <w:spacing w:after="0" w:line="240" w:lineRule="auto"/>
        <w:jc w:val="both"/>
        <w:rPr>
          <w:rFonts w:cstheme="minorHAnsi"/>
        </w:rPr>
      </w:pPr>
    </w:p>
    <w:p w14:paraId="3E10B56D" w14:textId="1912EC74" w:rsidR="00D86AF6" w:rsidRPr="00B74AD8" w:rsidRDefault="00F05FA9" w:rsidP="00402406">
      <w:pPr>
        <w:spacing w:after="0" w:line="240" w:lineRule="auto"/>
        <w:jc w:val="both"/>
      </w:pPr>
      <w:bookmarkStart w:id="16" w:name="_Hlk191539198"/>
      <w:r w:rsidRPr="007F1022">
        <w:t>In</w:t>
      </w:r>
      <w:r w:rsidR="00D86AF6" w:rsidRPr="007F1022">
        <w:t xml:space="preserve"> Romans chapter 12</w:t>
      </w:r>
      <w:bookmarkEnd w:id="16"/>
      <w:r w:rsidRPr="007F1022">
        <w:t>, Paul</w:t>
      </w:r>
      <w:r w:rsidRPr="00B74AD8">
        <w:t xml:space="preserve"> teaches</w:t>
      </w:r>
      <w:r w:rsidR="00D86AF6" w:rsidRPr="00B74AD8">
        <w:t xml:space="preserve"> us how to restore and support the Christian community. He gives us further guidance in chapter 13, so you might like to read </w:t>
      </w:r>
      <w:r w:rsidR="00040D99" w:rsidRPr="00B74AD8">
        <w:t>both</w:t>
      </w:r>
      <w:r w:rsidR="00D86AF6" w:rsidRPr="00B74AD8">
        <w:t xml:space="preserve"> chapters together. Taking responsibility for damage that we have done is a great gift to </w:t>
      </w:r>
      <w:r w:rsidR="00040D99" w:rsidRPr="00B74AD8">
        <w:t>those we have damaged and, also, to ourselves</w:t>
      </w:r>
      <w:r w:rsidR="00632859" w:rsidRPr="00B74AD8">
        <w:t>—and when</w:t>
      </w:r>
      <w:r w:rsidR="00D86AF6" w:rsidRPr="00B74AD8">
        <w:t xml:space="preserve"> we co-labor with God</w:t>
      </w:r>
      <w:r w:rsidR="00632859" w:rsidRPr="00B74AD8">
        <w:t xml:space="preserve"> </w:t>
      </w:r>
      <w:r w:rsidR="00D86AF6" w:rsidRPr="00B74AD8">
        <w:t xml:space="preserve">to restore damage that we did not actively cause, we give an even greater gift. </w:t>
      </w:r>
      <w:r w:rsidR="001138A9" w:rsidRPr="00B74AD8">
        <w:t xml:space="preserve">This greater gift flows out of the </w:t>
      </w:r>
      <w:r w:rsidR="00FC51C8" w:rsidRPr="00B74AD8">
        <w:t xml:space="preserve">growing </w:t>
      </w:r>
      <w:r w:rsidR="001138A9" w:rsidRPr="00B74AD8">
        <w:t>wealth of Christ within us</w:t>
      </w:r>
      <w:r w:rsidR="00403C60" w:rsidRPr="00B74AD8">
        <w:t>.</w:t>
      </w:r>
      <w:r w:rsidR="001138A9" w:rsidRPr="00B74AD8">
        <w:t xml:space="preserve"> </w:t>
      </w:r>
      <w:r w:rsidR="00D86AF6" w:rsidRPr="00B74AD8">
        <w:t>In Karis Fellowships, we are participating in each other’s healing and restoration, and through that effort we are helping God heal the world.</w:t>
      </w:r>
      <w:r w:rsidR="003B5EAD" w:rsidRPr="00B74AD8">
        <w:t xml:space="preserve"> </w:t>
      </w:r>
    </w:p>
    <w:p w14:paraId="4EC49603" w14:textId="77777777" w:rsidR="00943AC4" w:rsidRPr="00B74AD8" w:rsidRDefault="00943AC4" w:rsidP="00402406">
      <w:pPr>
        <w:spacing w:after="0" w:line="240" w:lineRule="auto"/>
        <w:jc w:val="both"/>
        <w:rPr>
          <w:rFonts w:cstheme="minorHAnsi"/>
        </w:rPr>
      </w:pPr>
    </w:p>
    <w:p w14:paraId="66BBE06E" w14:textId="4C240C30" w:rsidR="00943AC4" w:rsidRPr="00B74AD8" w:rsidRDefault="00943AC4" w:rsidP="00402406">
      <w:pPr>
        <w:spacing w:after="0" w:line="240" w:lineRule="auto"/>
        <w:jc w:val="both"/>
        <w:rPr>
          <w:rFonts w:cstheme="minorHAnsi"/>
        </w:rPr>
      </w:pPr>
      <w:r w:rsidRPr="00B74AD8">
        <w:rPr>
          <w:rFonts w:cstheme="minorHAnsi"/>
        </w:rPr>
        <w:t xml:space="preserve">This is </w:t>
      </w:r>
      <w:r w:rsidR="00185045" w:rsidRPr="00B74AD8">
        <w:rPr>
          <w:rFonts w:cstheme="minorHAnsi"/>
        </w:rPr>
        <w:t>my</w:t>
      </w:r>
      <w:r w:rsidRPr="00B74AD8">
        <w:rPr>
          <w:rFonts w:cstheme="minorHAnsi"/>
        </w:rPr>
        <w:t xml:space="preserve"> translation of the last verse of chapter 12. </w:t>
      </w:r>
    </w:p>
    <w:p w14:paraId="14C6EA2A" w14:textId="77777777" w:rsidR="00943AC4" w:rsidRPr="00B74AD8" w:rsidRDefault="00943AC4" w:rsidP="00402406">
      <w:pPr>
        <w:spacing w:after="0" w:line="240" w:lineRule="auto"/>
        <w:jc w:val="both"/>
        <w:rPr>
          <w:rFonts w:cstheme="minorHAnsi"/>
        </w:rPr>
      </w:pPr>
    </w:p>
    <w:p w14:paraId="7CC3F53A" w14:textId="61ED75AD" w:rsidR="00185045" w:rsidRPr="00B74AD8" w:rsidRDefault="00185045" w:rsidP="00402406">
      <w:pPr>
        <w:spacing w:after="0" w:line="240" w:lineRule="auto"/>
        <w:ind w:left="720" w:right="720"/>
        <w:jc w:val="both"/>
        <w:rPr>
          <w:rFonts w:cstheme="minorHAnsi"/>
          <w:i/>
        </w:rPr>
      </w:pPr>
      <w:r w:rsidRPr="00B74AD8">
        <w:rPr>
          <w:rFonts w:cstheme="minorHAnsi"/>
          <w:i/>
        </w:rPr>
        <w:t xml:space="preserve">Do not allow yourselves to be conquered by </w:t>
      </w:r>
      <w:r w:rsidR="006E15E0" w:rsidRPr="00B74AD8">
        <w:rPr>
          <w:rFonts w:cstheme="minorHAnsi"/>
          <w:i/>
        </w:rPr>
        <w:t>injury; rather</w:t>
      </w:r>
      <w:r w:rsidR="00632859" w:rsidRPr="00B74AD8">
        <w:rPr>
          <w:rFonts w:cstheme="minorHAnsi"/>
          <w:i/>
        </w:rPr>
        <w:t>,</w:t>
      </w:r>
      <w:r w:rsidRPr="00B74AD8">
        <w:rPr>
          <w:rFonts w:cstheme="minorHAnsi"/>
          <w:i/>
        </w:rPr>
        <w:t xml:space="preserve"> conquer injury by living in active good.</w:t>
      </w:r>
      <w:r w:rsidRPr="00B74AD8">
        <w:rPr>
          <w:rStyle w:val="EndnoteReference"/>
          <w:rFonts w:cstheme="minorHAnsi"/>
          <w:i/>
        </w:rPr>
        <w:endnoteReference w:id="9"/>
      </w:r>
      <w:r w:rsidRPr="00B74AD8">
        <w:rPr>
          <w:rFonts w:cstheme="minorHAnsi"/>
          <w:i/>
        </w:rPr>
        <w:t xml:space="preserve"> (Repeat)</w:t>
      </w:r>
    </w:p>
    <w:p w14:paraId="14B03FF5" w14:textId="77777777" w:rsidR="00753AD4" w:rsidRPr="00B74AD8" w:rsidRDefault="00753AD4" w:rsidP="00402406">
      <w:pPr>
        <w:spacing w:after="0" w:line="240" w:lineRule="auto"/>
        <w:jc w:val="both"/>
        <w:rPr>
          <w:rFonts w:cstheme="minorHAnsi"/>
        </w:rPr>
      </w:pPr>
    </w:p>
    <w:p w14:paraId="08062B63" w14:textId="560EF2CB" w:rsidR="00D86AF6" w:rsidRPr="00B74AD8" w:rsidRDefault="00D86AF6" w:rsidP="00402406">
      <w:pPr>
        <w:spacing w:after="0" w:line="240" w:lineRule="auto"/>
        <w:jc w:val="both"/>
      </w:pPr>
      <w:r w:rsidRPr="00B74AD8">
        <w:t xml:space="preserve">Now let’s put </w:t>
      </w:r>
      <w:r w:rsidR="00F05FA9" w:rsidRPr="00B74AD8">
        <w:t>this verse in its</w:t>
      </w:r>
      <w:r w:rsidRPr="00B74AD8">
        <w:t xml:space="preserve"> context and see what Paul means when he tells us to conquer the power of injury with active good. Here is my translation of </w:t>
      </w:r>
      <w:r w:rsidRPr="00B74AD8">
        <w:rPr>
          <w:b/>
        </w:rPr>
        <w:t>Romans 12:17</w:t>
      </w:r>
      <w:r w:rsidR="00B77DC8" w:rsidRPr="00B74AD8">
        <w:rPr>
          <w:b/>
        </w:rPr>
        <w:t>–</w:t>
      </w:r>
      <w:r w:rsidRPr="00B74AD8">
        <w:rPr>
          <w:b/>
        </w:rPr>
        <w:t>21</w:t>
      </w:r>
      <w:r w:rsidRPr="00B74AD8">
        <w:t>.</w:t>
      </w:r>
    </w:p>
    <w:p w14:paraId="33493DDB" w14:textId="6A2A77A5" w:rsidR="00AB4786" w:rsidRPr="00B74AD8" w:rsidRDefault="00AB4786" w:rsidP="00402406">
      <w:pPr>
        <w:spacing w:after="0" w:line="240" w:lineRule="auto"/>
        <w:jc w:val="both"/>
        <w:rPr>
          <w:rFonts w:cstheme="minorHAnsi"/>
        </w:rPr>
      </w:pPr>
    </w:p>
    <w:p w14:paraId="185A477E" w14:textId="4AEEA8D5" w:rsidR="000C12FF" w:rsidRPr="00B74AD8" w:rsidRDefault="000C12FF" w:rsidP="00402406">
      <w:pPr>
        <w:tabs>
          <w:tab w:val="left" w:pos="8640"/>
        </w:tabs>
        <w:spacing w:after="0" w:line="240" w:lineRule="auto"/>
        <w:ind w:left="720" w:right="720"/>
        <w:jc w:val="both"/>
      </w:pPr>
      <w:r w:rsidRPr="00B74AD8">
        <w:rPr>
          <w:b/>
          <w:vertAlign w:val="superscript"/>
        </w:rPr>
        <w:t>17</w:t>
      </w:r>
      <w:r w:rsidRPr="00B74AD8">
        <w:t>Never render harm in return for harm</w:t>
      </w:r>
      <w:r w:rsidRPr="00B74AD8">
        <w:rPr>
          <w:i/>
        </w:rPr>
        <w:t xml:space="preserve">. </w:t>
      </w:r>
      <w:r w:rsidRPr="00B74AD8">
        <w:t xml:space="preserve">Consider in advance what would be a virtuous response in the eyes of all people. </w:t>
      </w:r>
      <w:r w:rsidRPr="00B74AD8">
        <w:rPr>
          <w:vertAlign w:val="superscript"/>
        </w:rPr>
        <w:t>18</w:t>
      </w:r>
      <w:r w:rsidRPr="00B74AD8">
        <w:t xml:space="preserve">If it is possible, be peaceable with everyone through accessing the resources of your own inner peace. </w:t>
      </w:r>
      <w:r w:rsidRPr="00B74AD8">
        <w:rPr>
          <w:vertAlign w:val="superscript"/>
        </w:rPr>
        <w:t>19</w:t>
      </w:r>
      <w:r w:rsidRPr="00B74AD8">
        <w:t>You who are blessed with God’s love, do not punish anyone, but leave a place for God’s wrath, for it is written: “Punishment is Mine</w:t>
      </w:r>
      <w:r w:rsidR="00FF0313" w:rsidRPr="00B74AD8">
        <w:t>”</w:t>
      </w:r>
      <w:r w:rsidRPr="00B74AD8">
        <w:t xml:space="preserve">, says the Lord. </w:t>
      </w:r>
      <w:r w:rsidR="00070A92" w:rsidRPr="00B74AD8">
        <w:t>“</w:t>
      </w:r>
      <w:r w:rsidRPr="00B74AD8">
        <w:t>I</w:t>
      </w:r>
      <w:r w:rsidR="002913AF">
        <w:t>,</w:t>
      </w:r>
      <w:r w:rsidRPr="00B74AD8">
        <w:t xml:space="preserve"> Myself</w:t>
      </w:r>
      <w:r w:rsidR="002913AF">
        <w:t>,</w:t>
      </w:r>
      <w:r w:rsidRPr="00B74AD8">
        <w:t xml:space="preserve"> will pay it back.”</w:t>
      </w:r>
      <w:r w:rsidRPr="00B74AD8">
        <w:rPr>
          <w:rStyle w:val="EndnoteReference"/>
        </w:rPr>
        <w:endnoteReference w:id="10"/>
      </w:r>
      <w:r w:rsidRPr="00B74AD8">
        <w:t xml:space="preserve"> </w:t>
      </w:r>
      <w:r w:rsidRPr="00B74AD8">
        <w:rPr>
          <w:vertAlign w:val="superscript"/>
        </w:rPr>
        <w:t>20</w:t>
      </w:r>
      <w:r w:rsidRPr="00B74AD8">
        <w:t>Instead, “</w:t>
      </w:r>
      <w:r w:rsidR="00FF0313" w:rsidRPr="00B74AD8">
        <w:t xml:space="preserve">when </w:t>
      </w:r>
      <w:r w:rsidRPr="00B74AD8">
        <w:t>someone who hates you is hungry, supply them with bits of something to eat; if thirsty, furnish them with drink. For when you do this, you heap burning coals upon their head.”</w:t>
      </w:r>
      <w:r w:rsidRPr="00B74AD8">
        <w:rPr>
          <w:rStyle w:val="EndnoteReference"/>
        </w:rPr>
        <w:endnoteReference w:id="11"/>
      </w:r>
      <w:r w:rsidRPr="00B74AD8">
        <w:t xml:space="preserve"> </w:t>
      </w:r>
      <w:r w:rsidRPr="00B74AD8">
        <w:rPr>
          <w:vertAlign w:val="superscript"/>
        </w:rPr>
        <w:t>21</w:t>
      </w:r>
      <w:r w:rsidRPr="00B74AD8">
        <w:t xml:space="preserve">Do not allow yourselves to be conquered by injury; </w:t>
      </w:r>
      <w:r w:rsidR="00714285" w:rsidRPr="00B74AD8">
        <w:t xml:space="preserve">rather, </w:t>
      </w:r>
      <w:r w:rsidRPr="00B74AD8">
        <w:t xml:space="preserve">conquer injury by choosing active good. </w:t>
      </w:r>
    </w:p>
    <w:p w14:paraId="48D9F9CB" w14:textId="77777777" w:rsidR="00AB4786" w:rsidRPr="00B74AD8" w:rsidRDefault="00AB4786" w:rsidP="00402406">
      <w:pPr>
        <w:spacing w:after="0" w:line="240" w:lineRule="auto"/>
        <w:jc w:val="both"/>
        <w:rPr>
          <w:rFonts w:cstheme="minorHAnsi"/>
        </w:rPr>
      </w:pPr>
    </w:p>
    <w:p w14:paraId="6D50B869" w14:textId="77777777" w:rsidR="00AB4786" w:rsidRPr="00B74AD8" w:rsidRDefault="00AB4786" w:rsidP="00402406">
      <w:pPr>
        <w:spacing w:after="0" w:line="240" w:lineRule="auto"/>
        <w:jc w:val="both"/>
        <w:rPr>
          <w:rFonts w:cstheme="minorHAnsi"/>
        </w:rPr>
      </w:pPr>
      <w:r w:rsidRPr="00B74AD8">
        <w:rPr>
          <w:rFonts w:cstheme="minorHAnsi"/>
        </w:rPr>
        <w:t>Take a deep breath.</w:t>
      </w:r>
    </w:p>
    <w:p w14:paraId="7DB993C6" w14:textId="6D139EC5" w:rsidR="00AB7CCC" w:rsidRPr="00B74AD8" w:rsidRDefault="00AB7CCC" w:rsidP="00402406">
      <w:pPr>
        <w:spacing w:after="0" w:line="240" w:lineRule="auto"/>
        <w:jc w:val="both"/>
        <w:rPr>
          <w:rFonts w:cstheme="minorHAnsi"/>
        </w:rPr>
      </w:pPr>
    </w:p>
    <w:p w14:paraId="08530B7F" w14:textId="65082058" w:rsidR="002D37F5" w:rsidRPr="00B74AD8" w:rsidRDefault="002D37F5" w:rsidP="00402406">
      <w:pPr>
        <w:spacing w:after="0" w:line="240" w:lineRule="auto"/>
        <w:jc w:val="both"/>
      </w:pPr>
      <w:r w:rsidRPr="00B74AD8">
        <w:t>Paul’s imperative to “conquer injury by choosing active good” summarizes what he is teaching us</w:t>
      </w:r>
      <w:r w:rsidR="00FB66FB" w:rsidRPr="00B74AD8">
        <w:t xml:space="preserve"> in this passage</w:t>
      </w:r>
      <w:r w:rsidRPr="00B74AD8">
        <w:t xml:space="preserve">. </w:t>
      </w:r>
    </w:p>
    <w:p w14:paraId="4ECC6C1F" w14:textId="06953678" w:rsidR="00FD04CC" w:rsidRPr="00B74AD8" w:rsidRDefault="00FD04CC" w:rsidP="00402406">
      <w:pPr>
        <w:spacing w:after="0" w:line="240" w:lineRule="auto"/>
        <w:jc w:val="both"/>
      </w:pPr>
    </w:p>
    <w:p w14:paraId="3F3CF05C" w14:textId="14EB23A1" w:rsidR="00D86AF6" w:rsidRDefault="00D86AF6" w:rsidP="00402406">
      <w:pPr>
        <w:spacing w:after="0" w:line="240" w:lineRule="auto"/>
        <w:jc w:val="both"/>
      </w:pPr>
      <w:r w:rsidRPr="00B74AD8">
        <w:t xml:space="preserve">Let’s look at four points that we can learn </w:t>
      </w:r>
      <w:r w:rsidRPr="00654B9C">
        <w:t>from his teaching.</w:t>
      </w:r>
    </w:p>
    <w:p w14:paraId="4FBB4BFB" w14:textId="09C2C370" w:rsidR="0029321C" w:rsidRPr="00B74AD8" w:rsidRDefault="00B45EE1" w:rsidP="00402406">
      <w:pPr>
        <w:pStyle w:val="ListParagraph"/>
        <w:numPr>
          <w:ilvl w:val="0"/>
          <w:numId w:val="1"/>
        </w:numPr>
        <w:spacing w:after="0" w:line="240" w:lineRule="auto"/>
        <w:jc w:val="both"/>
        <w:rPr>
          <w:rFonts w:cstheme="minorHAnsi"/>
        </w:rPr>
      </w:pPr>
      <w:r w:rsidRPr="00B74AD8">
        <w:rPr>
          <w:rFonts w:cstheme="minorHAnsi"/>
          <w:b/>
        </w:rPr>
        <w:lastRenderedPageBreak/>
        <w:t xml:space="preserve">Violated </w:t>
      </w:r>
      <w:r w:rsidR="009C6E1E" w:rsidRPr="00B74AD8">
        <w:rPr>
          <w:rFonts w:cstheme="minorHAnsi"/>
          <w:b/>
        </w:rPr>
        <w:t>l</w:t>
      </w:r>
      <w:r w:rsidRPr="00B74AD8">
        <w:rPr>
          <w:rFonts w:cstheme="minorHAnsi"/>
          <w:b/>
        </w:rPr>
        <w:t xml:space="preserve">egal </w:t>
      </w:r>
      <w:r w:rsidR="009C6E1E" w:rsidRPr="00B74AD8">
        <w:rPr>
          <w:rFonts w:cstheme="minorHAnsi"/>
          <w:b/>
        </w:rPr>
        <w:t>s</w:t>
      </w:r>
      <w:r w:rsidRPr="00B74AD8">
        <w:rPr>
          <w:rFonts w:cstheme="minorHAnsi"/>
          <w:b/>
        </w:rPr>
        <w:t>ystems</w:t>
      </w:r>
      <w:r w:rsidR="00494B0D" w:rsidRPr="00B74AD8">
        <w:rPr>
          <w:rFonts w:cstheme="minorHAnsi"/>
          <w:b/>
        </w:rPr>
        <w:t xml:space="preserve"> </w:t>
      </w:r>
    </w:p>
    <w:p w14:paraId="1831E113" w14:textId="1B35BFBD" w:rsidR="00952CBA" w:rsidRPr="00B74AD8" w:rsidRDefault="00952CBA" w:rsidP="00402406">
      <w:pPr>
        <w:spacing w:after="0" w:line="240" w:lineRule="auto"/>
        <w:ind w:left="360"/>
        <w:jc w:val="both"/>
        <w:rPr>
          <w:rFonts w:cstheme="minorHAnsi"/>
        </w:rPr>
      </w:pPr>
      <w:r w:rsidRPr="00B74AD8">
        <w:rPr>
          <w:rFonts w:cstheme="minorHAnsi"/>
        </w:rPr>
        <w:t xml:space="preserve">In this passage, Paul </w:t>
      </w:r>
      <w:r w:rsidR="00684FAA" w:rsidRPr="00B74AD8">
        <w:rPr>
          <w:rFonts w:cstheme="minorHAnsi"/>
        </w:rPr>
        <w:t>reminds us</w:t>
      </w:r>
      <w:r w:rsidRPr="00B74AD8">
        <w:rPr>
          <w:rFonts w:cstheme="minorHAnsi"/>
        </w:rPr>
        <w:t xml:space="preserve"> that our constant temptation is to react in a misoriented way to whatever we perceive as injury or harm. When events or people violate our claims and hurt our pride, our perceptions become distorted, and we judge that violation and hurt as personal injury. This sense of injury drives us to take the </w:t>
      </w:r>
      <w:r w:rsidR="001138A9" w:rsidRPr="00B74AD8">
        <w:rPr>
          <w:rFonts w:cstheme="minorHAnsi"/>
        </w:rPr>
        <w:t>j</w:t>
      </w:r>
      <w:r w:rsidRPr="00B74AD8">
        <w:rPr>
          <w:rFonts w:cstheme="minorHAnsi"/>
        </w:rPr>
        <w:t xml:space="preserve">udgment </w:t>
      </w:r>
      <w:r w:rsidR="001138A9" w:rsidRPr="00B74AD8">
        <w:rPr>
          <w:rFonts w:cstheme="minorHAnsi"/>
        </w:rPr>
        <w:t>p</w:t>
      </w:r>
      <w:r w:rsidRPr="00B74AD8">
        <w:rPr>
          <w:rFonts w:cstheme="minorHAnsi"/>
        </w:rPr>
        <w:t xml:space="preserve">ath, which leads to retaliation and blame, and we end up hurting both ourselves and others. </w:t>
      </w:r>
      <w:r w:rsidR="00684FAA" w:rsidRPr="00B74AD8">
        <w:rPr>
          <w:rFonts w:cstheme="minorHAnsi"/>
        </w:rPr>
        <w:t xml:space="preserve">We are conquered by evil. </w:t>
      </w:r>
      <w:r w:rsidRPr="00B74AD8">
        <w:rPr>
          <w:rFonts w:cstheme="minorHAnsi"/>
        </w:rPr>
        <w:t xml:space="preserve">We see only the injury and are blind to the possibility, or reality, of any good. </w:t>
      </w:r>
      <w:r w:rsidR="00684FAA" w:rsidRPr="00B74AD8">
        <w:rPr>
          <w:rFonts w:cstheme="minorHAnsi"/>
        </w:rPr>
        <w:t>In our misorientation, w</w:t>
      </w:r>
      <w:r w:rsidRPr="00B74AD8">
        <w:rPr>
          <w:rFonts w:cstheme="minorHAnsi"/>
        </w:rPr>
        <w:t xml:space="preserve">e step out of our business and try to take over another’s or God’s business. </w:t>
      </w:r>
      <w:r w:rsidR="00684FAA" w:rsidRPr="00B74AD8">
        <w:rPr>
          <w:rFonts w:cstheme="minorHAnsi"/>
        </w:rPr>
        <w:t>W</w:t>
      </w:r>
      <w:r w:rsidRPr="00B74AD8">
        <w:rPr>
          <w:rFonts w:cstheme="minorHAnsi"/>
        </w:rPr>
        <w:t xml:space="preserve">e become the willing slave of injury and create more injury. </w:t>
      </w:r>
    </w:p>
    <w:p w14:paraId="4F1C0172" w14:textId="77777777" w:rsidR="00952CBA" w:rsidRPr="00B74AD8" w:rsidRDefault="00952CBA" w:rsidP="00402406">
      <w:pPr>
        <w:spacing w:after="0" w:line="240" w:lineRule="auto"/>
        <w:jc w:val="both"/>
        <w:rPr>
          <w:rFonts w:cstheme="minorHAnsi"/>
        </w:rPr>
      </w:pPr>
    </w:p>
    <w:p w14:paraId="6FB66737" w14:textId="3645C507" w:rsidR="0029321C" w:rsidRPr="00B74AD8" w:rsidRDefault="00B45EE1" w:rsidP="00402406">
      <w:pPr>
        <w:pStyle w:val="ListParagraph"/>
        <w:numPr>
          <w:ilvl w:val="0"/>
          <w:numId w:val="1"/>
        </w:numPr>
        <w:spacing w:after="0" w:line="240" w:lineRule="auto"/>
        <w:jc w:val="both"/>
        <w:rPr>
          <w:rFonts w:cstheme="minorHAnsi"/>
        </w:rPr>
      </w:pPr>
      <w:r w:rsidRPr="00B74AD8">
        <w:rPr>
          <w:rFonts w:cstheme="minorHAnsi"/>
          <w:b/>
        </w:rPr>
        <w:t xml:space="preserve">Circulate </w:t>
      </w:r>
      <w:r w:rsidR="00774049" w:rsidRPr="00B74AD8">
        <w:rPr>
          <w:rFonts w:cstheme="minorHAnsi"/>
          <w:b/>
        </w:rPr>
        <w:t>goodness</w:t>
      </w:r>
    </w:p>
    <w:p w14:paraId="3CDFBD35" w14:textId="77777777" w:rsidR="001138A9" w:rsidRPr="00B74AD8" w:rsidRDefault="001138A9" w:rsidP="00402406">
      <w:pPr>
        <w:spacing w:after="0" w:line="240" w:lineRule="auto"/>
        <w:ind w:left="360"/>
        <w:jc w:val="both"/>
      </w:pPr>
      <w:bookmarkStart w:id="17" w:name="OLE_LINK21"/>
      <w:bookmarkStart w:id="18" w:name="OLE_LINK22"/>
      <w:r w:rsidRPr="00B74AD8">
        <w:t>As the people of God, even when we are damaged by another person’s choices and actions, we do not retaliate by returning evil for evil or harm for harm. Paying back is simply a means of defending our pride system. Paul is not telling us to be doormats, however; He is encouraging us to circulate active goodness for our own sake.</w:t>
      </w:r>
    </w:p>
    <w:bookmarkEnd w:id="17"/>
    <w:bookmarkEnd w:id="18"/>
    <w:p w14:paraId="652FFCED" w14:textId="77777777" w:rsidR="005D7277" w:rsidRPr="00B74AD8" w:rsidRDefault="005D7277" w:rsidP="00402406">
      <w:pPr>
        <w:pStyle w:val="ListParagraph"/>
        <w:spacing w:after="0" w:line="240" w:lineRule="auto"/>
        <w:ind w:left="0"/>
        <w:jc w:val="both"/>
        <w:rPr>
          <w:rFonts w:cstheme="minorHAnsi"/>
          <w:b/>
        </w:rPr>
      </w:pPr>
    </w:p>
    <w:p w14:paraId="608555E7" w14:textId="3C3373A1" w:rsidR="0029321C" w:rsidRPr="00B74AD8" w:rsidRDefault="004B4619" w:rsidP="00402406">
      <w:pPr>
        <w:pStyle w:val="ListParagraph"/>
        <w:numPr>
          <w:ilvl w:val="0"/>
          <w:numId w:val="1"/>
        </w:numPr>
        <w:spacing w:after="0" w:line="240" w:lineRule="auto"/>
        <w:jc w:val="both"/>
        <w:rPr>
          <w:rFonts w:cstheme="minorHAnsi"/>
        </w:rPr>
      </w:pPr>
      <w:r w:rsidRPr="00B74AD8">
        <w:rPr>
          <w:rFonts w:cstheme="minorHAnsi"/>
          <w:b/>
        </w:rPr>
        <w:t>Consider in advance</w:t>
      </w:r>
    </w:p>
    <w:p w14:paraId="12E5DCE8" w14:textId="783F6C9F" w:rsidR="004E058F" w:rsidRPr="00B74AD8" w:rsidRDefault="00E16509" w:rsidP="00402406">
      <w:pPr>
        <w:spacing w:after="0" w:line="240" w:lineRule="auto"/>
        <w:ind w:left="360"/>
        <w:jc w:val="both"/>
        <w:rPr>
          <w:rFonts w:cstheme="minorHAnsi"/>
        </w:rPr>
      </w:pPr>
      <w:bookmarkStart w:id="19" w:name="_Hlk971477"/>
      <w:r w:rsidRPr="00B74AD8">
        <w:rPr>
          <w:rFonts w:cstheme="minorHAnsi"/>
        </w:rPr>
        <w:t>KF training prepares us to respond to every situation in an oriented way</w:t>
      </w:r>
      <w:r w:rsidR="006E15E0" w:rsidRPr="00B74AD8">
        <w:rPr>
          <w:rFonts w:cstheme="minorHAnsi"/>
        </w:rPr>
        <w:t xml:space="preserve"> and helps us put in</w:t>
      </w:r>
      <w:r w:rsidRPr="00B74AD8">
        <w:rPr>
          <w:rFonts w:cstheme="minorHAnsi"/>
        </w:rPr>
        <w:t xml:space="preserve">to practice Paul’s injunction to consider in advance what would be a virtuous response. </w:t>
      </w:r>
      <w:bookmarkEnd w:id="19"/>
      <w:r w:rsidR="00185045" w:rsidRPr="00B74AD8">
        <w:rPr>
          <w:rFonts w:cstheme="minorHAnsi"/>
        </w:rPr>
        <w:t xml:space="preserve">Let’s get real. Injury from others is </w:t>
      </w:r>
      <w:r w:rsidR="00566BC6" w:rsidRPr="00B74AD8">
        <w:rPr>
          <w:rFonts w:cstheme="minorHAnsi"/>
        </w:rPr>
        <w:t xml:space="preserve">a </w:t>
      </w:r>
      <w:r w:rsidR="00185045" w:rsidRPr="00B74AD8">
        <w:rPr>
          <w:rFonts w:cstheme="minorHAnsi"/>
        </w:rPr>
        <w:t xml:space="preserve">fact of life. </w:t>
      </w:r>
      <w:r w:rsidR="00774049" w:rsidRPr="00B74AD8">
        <w:rPr>
          <w:rFonts w:cstheme="minorHAnsi"/>
        </w:rPr>
        <w:t xml:space="preserve">How will you choose to handle it? </w:t>
      </w:r>
      <w:r w:rsidR="002C33FD" w:rsidRPr="00B74AD8">
        <w:t>If you are living in active orientation, you will be able to recognize and then transcend violations of your legal system and injuries to your pride. The resources that you have been wasting in pride protection can then be redirected toward the creative management of real assault from others.</w:t>
      </w:r>
      <w:r w:rsidR="00384295" w:rsidRPr="00B74AD8">
        <w:rPr>
          <w:rFonts w:cstheme="minorHAnsi"/>
        </w:rPr>
        <w:t xml:space="preserve"> </w:t>
      </w:r>
      <w:r w:rsidR="00AB7CCC" w:rsidRPr="00B74AD8">
        <w:rPr>
          <w:rFonts w:cstheme="minorHAnsi"/>
        </w:rPr>
        <w:t xml:space="preserve">When </w:t>
      </w:r>
      <w:r w:rsidR="00DC0994" w:rsidRPr="00B74AD8">
        <w:rPr>
          <w:rFonts w:cstheme="minorHAnsi"/>
        </w:rPr>
        <w:t>we</w:t>
      </w:r>
      <w:r w:rsidR="00AB7CCC" w:rsidRPr="00B74AD8">
        <w:rPr>
          <w:rFonts w:cstheme="minorHAnsi"/>
        </w:rPr>
        <w:t xml:space="preserve"> </w:t>
      </w:r>
      <w:r w:rsidR="00DE03B7" w:rsidRPr="00B74AD8">
        <w:rPr>
          <w:rFonts w:cstheme="minorHAnsi"/>
        </w:rPr>
        <w:t>stop</w:t>
      </w:r>
      <w:r w:rsidR="00AB7CCC" w:rsidRPr="00B74AD8">
        <w:rPr>
          <w:rFonts w:cstheme="minorHAnsi"/>
        </w:rPr>
        <w:t xml:space="preserve"> carrying loads of injury based on </w:t>
      </w:r>
      <w:r w:rsidR="0016373C" w:rsidRPr="00B74AD8">
        <w:rPr>
          <w:rFonts w:cstheme="minorHAnsi"/>
        </w:rPr>
        <w:t xml:space="preserve">hurt pride, </w:t>
      </w:r>
      <w:r w:rsidR="00477FD5" w:rsidRPr="00B74AD8">
        <w:rPr>
          <w:rFonts w:cstheme="minorHAnsi"/>
        </w:rPr>
        <w:t xml:space="preserve">we </w:t>
      </w:r>
      <w:r w:rsidR="00AB7CCC" w:rsidRPr="00B74AD8">
        <w:rPr>
          <w:rFonts w:cstheme="minorHAnsi"/>
        </w:rPr>
        <w:t xml:space="preserve">can endure </w:t>
      </w:r>
      <w:r w:rsidR="003758FA" w:rsidRPr="00B74AD8">
        <w:rPr>
          <w:rFonts w:cstheme="minorHAnsi"/>
        </w:rPr>
        <w:t xml:space="preserve">real or </w:t>
      </w:r>
      <w:r w:rsidR="00E939DE" w:rsidRPr="00B74AD8">
        <w:rPr>
          <w:rFonts w:cstheme="minorHAnsi"/>
        </w:rPr>
        <w:t>perceived injury</w:t>
      </w:r>
      <w:r w:rsidR="00AB7CCC" w:rsidRPr="00B74AD8">
        <w:rPr>
          <w:rFonts w:cstheme="minorHAnsi"/>
        </w:rPr>
        <w:t xml:space="preserve"> long enough to consider in adva</w:t>
      </w:r>
      <w:r w:rsidR="00384295" w:rsidRPr="00B74AD8">
        <w:rPr>
          <w:rFonts w:cstheme="minorHAnsi"/>
        </w:rPr>
        <w:t xml:space="preserve">nce how we might </w:t>
      </w:r>
      <w:r w:rsidR="009E348F" w:rsidRPr="00B74AD8">
        <w:rPr>
          <w:rFonts w:cstheme="minorHAnsi"/>
        </w:rPr>
        <w:t>respond</w:t>
      </w:r>
      <w:r w:rsidR="0068080C" w:rsidRPr="00B74AD8">
        <w:rPr>
          <w:rFonts w:cstheme="minorHAnsi"/>
        </w:rPr>
        <w:t xml:space="preserve"> without </w:t>
      </w:r>
      <w:r w:rsidR="00EE7EA6" w:rsidRPr="00B74AD8">
        <w:rPr>
          <w:rFonts w:cstheme="minorHAnsi"/>
        </w:rPr>
        <w:t>indulging a desire for</w:t>
      </w:r>
      <w:r w:rsidR="0068080C" w:rsidRPr="00B74AD8">
        <w:rPr>
          <w:rFonts w:cstheme="minorHAnsi"/>
        </w:rPr>
        <w:t xml:space="preserve"> vindictive triumph</w:t>
      </w:r>
      <w:r w:rsidR="00D4652C" w:rsidRPr="00B74AD8">
        <w:rPr>
          <w:rFonts w:cstheme="minorHAnsi"/>
        </w:rPr>
        <w:t xml:space="preserve">. Our business is to </w:t>
      </w:r>
      <w:r w:rsidR="003758FA" w:rsidRPr="00B74AD8">
        <w:rPr>
          <w:rFonts w:cstheme="minorHAnsi"/>
        </w:rPr>
        <w:t>work at developing</w:t>
      </w:r>
      <w:r w:rsidR="00D4652C" w:rsidRPr="00B74AD8">
        <w:rPr>
          <w:rFonts w:cstheme="minorHAnsi"/>
        </w:rPr>
        <w:t xml:space="preserve"> our inner peace</w:t>
      </w:r>
      <w:r w:rsidR="00DE03B7" w:rsidRPr="00B74AD8">
        <w:rPr>
          <w:rFonts w:cstheme="minorHAnsi"/>
        </w:rPr>
        <w:t xml:space="preserve"> so that</w:t>
      </w:r>
      <w:r w:rsidR="0068080C" w:rsidRPr="00B74AD8">
        <w:rPr>
          <w:rFonts w:cstheme="minorHAnsi"/>
        </w:rPr>
        <w:t>, whe</w:t>
      </w:r>
      <w:r w:rsidR="0016373C" w:rsidRPr="00B74AD8">
        <w:rPr>
          <w:rFonts w:cstheme="minorHAnsi"/>
        </w:rPr>
        <w:t>n</w:t>
      </w:r>
      <w:r w:rsidR="0068080C" w:rsidRPr="00B74AD8">
        <w:rPr>
          <w:rFonts w:cstheme="minorHAnsi"/>
        </w:rPr>
        <w:t xml:space="preserve">ever possible, </w:t>
      </w:r>
      <w:r w:rsidR="00566BC6" w:rsidRPr="00B74AD8">
        <w:rPr>
          <w:rFonts w:cstheme="minorHAnsi"/>
        </w:rPr>
        <w:t xml:space="preserve">we </w:t>
      </w:r>
      <w:r w:rsidR="00EE7EA6" w:rsidRPr="00B74AD8">
        <w:rPr>
          <w:rFonts w:cstheme="minorHAnsi"/>
        </w:rPr>
        <w:t>can</w:t>
      </w:r>
      <w:r w:rsidR="00DE03B7" w:rsidRPr="00B74AD8">
        <w:rPr>
          <w:rFonts w:cstheme="minorHAnsi"/>
        </w:rPr>
        <w:t xml:space="preserve"> </w:t>
      </w:r>
      <w:r w:rsidR="0068080C" w:rsidRPr="00B74AD8">
        <w:rPr>
          <w:rFonts w:cstheme="minorHAnsi"/>
        </w:rPr>
        <w:t>find a way of living</w:t>
      </w:r>
      <w:r w:rsidR="00DE03B7" w:rsidRPr="00B74AD8">
        <w:rPr>
          <w:rFonts w:cstheme="minorHAnsi"/>
        </w:rPr>
        <w:t xml:space="preserve"> in peace</w:t>
      </w:r>
      <w:r w:rsidR="0068080C" w:rsidRPr="00B74AD8">
        <w:rPr>
          <w:rFonts w:cstheme="minorHAnsi"/>
        </w:rPr>
        <w:t xml:space="preserve"> with others</w:t>
      </w:r>
      <w:r w:rsidR="00384295" w:rsidRPr="00B74AD8">
        <w:rPr>
          <w:rFonts w:cstheme="minorHAnsi"/>
        </w:rPr>
        <w:t>.</w:t>
      </w:r>
      <w:r w:rsidR="00BB0F6A" w:rsidRPr="00B74AD8">
        <w:rPr>
          <w:rFonts w:cstheme="minorHAnsi"/>
        </w:rPr>
        <w:t xml:space="preserve"> </w:t>
      </w:r>
      <w:bookmarkStart w:id="20" w:name="_Hlk127110851"/>
      <w:r w:rsidR="00774049" w:rsidRPr="00B74AD8">
        <w:rPr>
          <w:rFonts w:cstheme="minorHAnsi"/>
        </w:rPr>
        <w:t xml:space="preserve">At the very least, </w:t>
      </w:r>
      <w:r w:rsidR="0016373C" w:rsidRPr="00B74AD8">
        <w:rPr>
          <w:rFonts w:cstheme="minorHAnsi"/>
        </w:rPr>
        <w:t>we can</w:t>
      </w:r>
      <w:r w:rsidR="00384295" w:rsidRPr="00B74AD8">
        <w:rPr>
          <w:rFonts w:cstheme="minorHAnsi"/>
        </w:rPr>
        <w:t xml:space="preserve"> withdraw or </w:t>
      </w:r>
      <w:r w:rsidR="00494B0D" w:rsidRPr="00B74AD8">
        <w:rPr>
          <w:rFonts w:cstheme="minorHAnsi"/>
        </w:rPr>
        <w:t>set boundaries with compassion</w:t>
      </w:r>
      <w:r w:rsidR="00774049" w:rsidRPr="00B74AD8">
        <w:rPr>
          <w:rFonts w:cstheme="minorHAnsi"/>
        </w:rPr>
        <w:t>, recognizing that</w:t>
      </w:r>
      <w:r w:rsidR="00494B0D" w:rsidRPr="00B74AD8">
        <w:rPr>
          <w:rFonts w:cstheme="minorHAnsi"/>
        </w:rPr>
        <w:t xml:space="preserve"> w</w:t>
      </w:r>
      <w:r w:rsidR="00D4652C" w:rsidRPr="00B74AD8">
        <w:rPr>
          <w:rFonts w:cstheme="minorHAnsi"/>
        </w:rPr>
        <w:t>hen someone injures us</w:t>
      </w:r>
      <w:r w:rsidR="00477FD5" w:rsidRPr="00B74AD8">
        <w:rPr>
          <w:rFonts w:cstheme="minorHAnsi"/>
        </w:rPr>
        <w:t>,</w:t>
      </w:r>
      <w:r w:rsidR="00D4652C" w:rsidRPr="00B74AD8">
        <w:rPr>
          <w:rFonts w:cstheme="minorHAnsi"/>
        </w:rPr>
        <w:t xml:space="preserve"> they are acting </w:t>
      </w:r>
      <w:r w:rsidR="00774049" w:rsidRPr="00B74AD8">
        <w:rPr>
          <w:rFonts w:cstheme="minorHAnsi"/>
        </w:rPr>
        <w:t xml:space="preserve">out of </w:t>
      </w:r>
      <w:r w:rsidR="00D4652C" w:rsidRPr="00B74AD8">
        <w:rPr>
          <w:rFonts w:cstheme="minorHAnsi"/>
        </w:rPr>
        <w:t>their</w:t>
      </w:r>
      <w:r w:rsidR="00272497" w:rsidRPr="00B74AD8">
        <w:rPr>
          <w:rFonts w:cstheme="minorHAnsi"/>
        </w:rPr>
        <w:t xml:space="preserve"> own</w:t>
      </w:r>
      <w:r w:rsidR="00D4652C" w:rsidRPr="00B74AD8">
        <w:rPr>
          <w:rFonts w:cstheme="minorHAnsi"/>
        </w:rPr>
        <w:t xml:space="preserve"> self-hate. </w:t>
      </w:r>
      <w:bookmarkEnd w:id="20"/>
    </w:p>
    <w:p w14:paraId="34AA3EA4" w14:textId="77777777" w:rsidR="004E058F" w:rsidRPr="00B74AD8" w:rsidRDefault="004E058F" w:rsidP="00402406">
      <w:pPr>
        <w:spacing w:after="0" w:line="240" w:lineRule="auto"/>
        <w:jc w:val="both"/>
        <w:rPr>
          <w:rFonts w:cstheme="minorHAnsi"/>
          <w:b/>
        </w:rPr>
      </w:pPr>
    </w:p>
    <w:p w14:paraId="65121816" w14:textId="77777777" w:rsidR="0029321C" w:rsidRPr="00B74AD8" w:rsidRDefault="00B45EE1" w:rsidP="00402406">
      <w:pPr>
        <w:pStyle w:val="ListParagraph"/>
        <w:numPr>
          <w:ilvl w:val="0"/>
          <w:numId w:val="1"/>
        </w:numPr>
        <w:spacing w:after="0" w:line="240" w:lineRule="auto"/>
        <w:jc w:val="both"/>
        <w:rPr>
          <w:rFonts w:cstheme="minorHAnsi"/>
        </w:rPr>
      </w:pPr>
      <w:r w:rsidRPr="00B74AD8">
        <w:rPr>
          <w:rFonts w:cstheme="minorHAnsi"/>
          <w:b/>
        </w:rPr>
        <w:t>Protect yourself</w:t>
      </w:r>
    </w:p>
    <w:p w14:paraId="73D0981E" w14:textId="3F7FAE68" w:rsidR="00185045" w:rsidRPr="00B74AD8" w:rsidRDefault="00185045" w:rsidP="00402406">
      <w:pPr>
        <w:spacing w:after="0" w:line="240" w:lineRule="auto"/>
        <w:ind w:left="360"/>
        <w:jc w:val="both"/>
        <w:rPr>
          <w:rFonts w:cstheme="minorHAnsi"/>
        </w:rPr>
      </w:pPr>
      <w:r w:rsidRPr="00B74AD8">
        <w:rPr>
          <w:rFonts w:cstheme="minorHAnsi"/>
        </w:rPr>
        <w:t xml:space="preserve">Sometimes </w:t>
      </w:r>
      <w:r w:rsidR="00BE1933" w:rsidRPr="00B74AD8">
        <w:rPr>
          <w:rFonts w:cstheme="minorHAnsi"/>
        </w:rPr>
        <w:t>a</w:t>
      </w:r>
      <w:r w:rsidR="00854A39" w:rsidRPr="00B74AD8">
        <w:rPr>
          <w:rFonts w:cstheme="minorHAnsi"/>
        </w:rPr>
        <w:t>nother</w:t>
      </w:r>
      <w:r w:rsidR="00BE1933" w:rsidRPr="00B74AD8">
        <w:rPr>
          <w:rFonts w:cstheme="minorHAnsi"/>
        </w:rPr>
        <w:t xml:space="preserve"> </w:t>
      </w:r>
      <w:r w:rsidRPr="00B74AD8">
        <w:rPr>
          <w:rFonts w:cstheme="minorHAnsi"/>
        </w:rPr>
        <w:t xml:space="preserve">person’s self-hate is so extreme that you will need to protect yourself from </w:t>
      </w:r>
      <w:r w:rsidR="004B5938" w:rsidRPr="00B74AD8">
        <w:rPr>
          <w:rFonts w:cstheme="minorHAnsi"/>
        </w:rPr>
        <w:t>that person</w:t>
      </w:r>
      <w:r w:rsidRPr="00B74AD8">
        <w:rPr>
          <w:rFonts w:cstheme="minorHAnsi"/>
        </w:rPr>
        <w:t xml:space="preserve">. Proverbs 22:3 and 27:12 teach us to foresee injury and take steps to protect ourselves. Most people are addicted to </w:t>
      </w:r>
      <w:r w:rsidR="00BE1933" w:rsidRPr="00B74AD8">
        <w:rPr>
          <w:rFonts w:cstheme="minorHAnsi"/>
        </w:rPr>
        <w:t>anxious fears,</w:t>
      </w:r>
      <w:r w:rsidR="001138A9" w:rsidRPr="00B74AD8">
        <w:rPr>
          <w:rFonts w:cstheme="minorHAnsi"/>
        </w:rPr>
        <w:t xml:space="preserve"> rage,</w:t>
      </w:r>
      <w:r w:rsidR="00BE1933" w:rsidRPr="00B74AD8">
        <w:rPr>
          <w:rFonts w:cstheme="minorHAnsi"/>
        </w:rPr>
        <w:t xml:space="preserve"> </w:t>
      </w:r>
      <w:r w:rsidRPr="00B74AD8">
        <w:rPr>
          <w:rFonts w:cstheme="minorHAnsi"/>
        </w:rPr>
        <w:t>chaos</w:t>
      </w:r>
      <w:r w:rsidR="00BE1933" w:rsidRPr="00B74AD8">
        <w:rPr>
          <w:rFonts w:cstheme="minorHAnsi"/>
        </w:rPr>
        <w:t>,</w:t>
      </w:r>
      <w:r w:rsidRPr="00B74AD8">
        <w:rPr>
          <w:rFonts w:cstheme="minorHAnsi"/>
        </w:rPr>
        <w:t xml:space="preserve"> and drama, </w:t>
      </w:r>
      <w:r w:rsidR="00BE1933" w:rsidRPr="00B74AD8">
        <w:rPr>
          <w:rFonts w:cstheme="minorHAnsi"/>
        </w:rPr>
        <w:t xml:space="preserve">all </w:t>
      </w:r>
      <w:r w:rsidRPr="00B74AD8">
        <w:rPr>
          <w:rFonts w:cstheme="minorHAnsi"/>
        </w:rPr>
        <w:t xml:space="preserve">of which cause injury, and the media </w:t>
      </w:r>
      <w:r w:rsidR="00197EBC" w:rsidRPr="00B74AD8">
        <w:rPr>
          <w:rFonts w:cstheme="minorHAnsi"/>
        </w:rPr>
        <w:t>encourages and exploits</w:t>
      </w:r>
      <w:r w:rsidRPr="00B74AD8">
        <w:rPr>
          <w:rFonts w:cstheme="minorHAnsi"/>
        </w:rPr>
        <w:t xml:space="preserve"> that addiction. Wise people, however,</w:t>
      </w:r>
      <w:r w:rsidR="006E15E0" w:rsidRPr="00B74AD8">
        <w:rPr>
          <w:rFonts w:cstheme="minorHAnsi"/>
        </w:rPr>
        <w:t xml:space="preserve"> </w:t>
      </w:r>
      <w:r w:rsidRPr="00B74AD8">
        <w:rPr>
          <w:rFonts w:cstheme="minorHAnsi"/>
        </w:rPr>
        <w:t xml:space="preserve">have learned through experience how to seek peace and protect themselves in an oriented way. They are able to consider in advance what might be </w:t>
      </w:r>
      <w:r w:rsidR="004B5938" w:rsidRPr="00B74AD8">
        <w:rPr>
          <w:rFonts w:cstheme="minorHAnsi"/>
        </w:rPr>
        <w:t>a virtuous response</w:t>
      </w:r>
      <w:r w:rsidRPr="00B74AD8">
        <w:rPr>
          <w:rFonts w:cstheme="minorHAnsi"/>
        </w:rPr>
        <w:t xml:space="preserve"> in difficult situations.</w:t>
      </w:r>
      <w:r w:rsidRPr="00B74AD8">
        <w:rPr>
          <w:rStyle w:val="EndnoteReference"/>
          <w:rFonts w:cstheme="minorHAnsi"/>
        </w:rPr>
        <w:endnoteReference w:id="12"/>
      </w:r>
      <w:r w:rsidRPr="00B74AD8">
        <w:rPr>
          <w:rFonts w:cstheme="minorHAnsi"/>
        </w:rPr>
        <w:t xml:space="preserve"> Seek counsel and support. Learn to prepare yourself with orientation and protect yourself with goodness before you find yourself conquered by injury. </w:t>
      </w:r>
    </w:p>
    <w:p w14:paraId="72EE5AB7" w14:textId="77777777" w:rsidR="0016373C" w:rsidRPr="00B74AD8" w:rsidRDefault="0016373C" w:rsidP="00402406">
      <w:pPr>
        <w:spacing w:after="0" w:line="240" w:lineRule="auto"/>
        <w:jc w:val="both"/>
        <w:rPr>
          <w:rFonts w:cstheme="minorHAnsi"/>
        </w:rPr>
      </w:pPr>
    </w:p>
    <w:p w14:paraId="7DC2F12E" w14:textId="52E4E006" w:rsidR="00E939DE" w:rsidRPr="00B74AD8" w:rsidRDefault="007C586C" w:rsidP="00402406">
      <w:pPr>
        <w:spacing w:after="0" w:line="240" w:lineRule="auto"/>
        <w:ind w:left="360"/>
        <w:jc w:val="both"/>
        <w:rPr>
          <w:rFonts w:cstheme="minorHAnsi"/>
        </w:rPr>
      </w:pPr>
      <w:r w:rsidRPr="00B74AD8">
        <w:rPr>
          <w:rFonts w:cstheme="minorHAnsi"/>
        </w:rPr>
        <w:t>Someone once asked me</w:t>
      </w:r>
      <w:r w:rsidR="00AB7CCC" w:rsidRPr="00B74AD8">
        <w:rPr>
          <w:rFonts w:cstheme="minorHAnsi"/>
        </w:rPr>
        <w:t xml:space="preserve"> if taking action to distance her children from a</w:t>
      </w:r>
      <w:r w:rsidR="004244CE" w:rsidRPr="00B74AD8">
        <w:rPr>
          <w:rFonts w:cstheme="minorHAnsi"/>
        </w:rPr>
        <w:t>n</w:t>
      </w:r>
      <w:r w:rsidR="00AB7CCC" w:rsidRPr="00B74AD8">
        <w:rPr>
          <w:rFonts w:cstheme="minorHAnsi"/>
        </w:rPr>
        <w:t xml:space="preserve"> </w:t>
      </w:r>
      <w:r w:rsidR="00822DF6" w:rsidRPr="00B74AD8">
        <w:rPr>
          <w:rFonts w:cstheme="minorHAnsi"/>
        </w:rPr>
        <w:t xml:space="preserve">abusive </w:t>
      </w:r>
      <w:r w:rsidR="00AB7CCC" w:rsidRPr="00B74AD8">
        <w:rPr>
          <w:rFonts w:cstheme="minorHAnsi"/>
        </w:rPr>
        <w:t>family member</w:t>
      </w:r>
      <w:r w:rsidR="00272497" w:rsidRPr="00B74AD8">
        <w:rPr>
          <w:rFonts w:cstheme="minorHAnsi"/>
        </w:rPr>
        <w:t xml:space="preserve"> might be </w:t>
      </w:r>
      <w:r w:rsidR="00477FD5" w:rsidRPr="00B74AD8">
        <w:rPr>
          <w:rFonts w:cstheme="minorHAnsi"/>
        </w:rPr>
        <w:t xml:space="preserve">an expression of </w:t>
      </w:r>
      <w:r w:rsidR="00272497" w:rsidRPr="00B74AD8">
        <w:rPr>
          <w:rFonts w:cstheme="minorHAnsi"/>
        </w:rPr>
        <w:t>vindictive triumph.</w:t>
      </w:r>
      <w:r w:rsidR="003B5EAD" w:rsidRPr="00B74AD8">
        <w:rPr>
          <w:rFonts w:cstheme="minorHAnsi"/>
        </w:rPr>
        <w:t xml:space="preserve"> </w:t>
      </w:r>
      <w:r w:rsidR="00A97C84" w:rsidRPr="00B74AD8">
        <w:rPr>
          <w:rFonts w:cstheme="minorHAnsi"/>
        </w:rPr>
        <w:t xml:space="preserve">The very fact that she asked the question told me that she </w:t>
      </w:r>
      <w:r w:rsidR="00894EBB" w:rsidRPr="00B74AD8">
        <w:rPr>
          <w:rFonts w:cstheme="minorHAnsi"/>
        </w:rPr>
        <w:t xml:space="preserve">did not want to </w:t>
      </w:r>
      <w:r w:rsidR="00E16509" w:rsidRPr="00B74AD8">
        <w:rPr>
          <w:rFonts w:cstheme="minorHAnsi"/>
        </w:rPr>
        <w:t>act out of retaliation</w:t>
      </w:r>
      <w:r w:rsidR="00A97C84" w:rsidRPr="00B74AD8">
        <w:rPr>
          <w:rFonts w:cstheme="minorHAnsi"/>
        </w:rPr>
        <w:t xml:space="preserve">. </w:t>
      </w:r>
      <w:r w:rsidR="00AB7CCC" w:rsidRPr="00B74AD8">
        <w:rPr>
          <w:rFonts w:cstheme="minorHAnsi"/>
        </w:rPr>
        <w:t xml:space="preserve">She had already paused, observed, and was considering in </w:t>
      </w:r>
      <w:r w:rsidR="00272497" w:rsidRPr="00B74AD8">
        <w:rPr>
          <w:rFonts w:cstheme="minorHAnsi"/>
        </w:rPr>
        <w:t xml:space="preserve">advance what she needed to do. </w:t>
      </w:r>
      <w:r w:rsidR="00AB7CCC" w:rsidRPr="00B74AD8">
        <w:rPr>
          <w:rFonts w:cstheme="minorHAnsi"/>
        </w:rPr>
        <w:t xml:space="preserve">She was not reacting to </w:t>
      </w:r>
      <w:r w:rsidR="00AB7CCC" w:rsidRPr="00654B9C">
        <w:rPr>
          <w:rFonts w:cstheme="minorHAnsi"/>
        </w:rPr>
        <w:t>injury</w:t>
      </w:r>
      <w:r w:rsidR="00477FD5" w:rsidRPr="00654B9C">
        <w:rPr>
          <w:rFonts w:cstheme="minorHAnsi"/>
        </w:rPr>
        <w:t xml:space="preserve">; </w:t>
      </w:r>
      <w:r w:rsidR="00566BC6" w:rsidRPr="00654B9C">
        <w:rPr>
          <w:rFonts w:cstheme="minorHAnsi"/>
        </w:rPr>
        <w:t>instead</w:t>
      </w:r>
      <w:r w:rsidR="002913AF" w:rsidRPr="00654B9C">
        <w:rPr>
          <w:rFonts w:cstheme="minorHAnsi"/>
        </w:rPr>
        <w:t>,</w:t>
      </w:r>
      <w:r w:rsidR="00AB7CCC" w:rsidRPr="00654B9C">
        <w:rPr>
          <w:rFonts w:cstheme="minorHAnsi"/>
        </w:rPr>
        <w:t xml:space="preserve"> she was</w:t>
      </w:r>
      <w:r w:rsidR="00AB7CCC" w:rsidRPr="00B74AD8">
        <w:rPr>
          <w:rFonts w:cstheme="minorHAnsi"/>
        </w:rPr>
        <w:t xml:space="preserve"> foreseeing future injury and hiding herself and her children.</w:t>
      </w:r>
      <w:r w:rsidR="0029321C" w:rsidRPr="00B74AD8">
        <w:rPr>
          <w:rFonts w:cstheme="minorHAnsi"/>
        </w:rPr>
        <w:t xml:space="preserve"> </w:t>
      </w:r>
    </w:p>
    <w:p w14:paraId="38DD8995" w14:textId="77777777" w:rsidR="007C586C" w:rsidRPr="00B74AD8" w:rsidRDefault="007C586C" w:rsidP="00402406">
      <w:pPr>
        <w:spacing w:after="0" w:line="240" w:lineRule="auto"/>
        <w:jc w:val="both"/>
        <w:rPr>
          <w:rFonts w:cstheme="minorHAnsi"/>
        </w:rPr>
      </w:pPr>
    </w:p>
    <w:p w14:paraId="3A408BD0" w14:textId="6E2D40FE" w:rsidR="0068080C" w:rsidRPr="00B74AD8" w:rsidRDefault="0068080C" w:rsidP="00402406">
      <w:pPr>
        <w:spacing w:after="0" w:line="240" w:lineRule="auto"/>
        <w:jc w:val="both"/>
        <w:rPr>
          <w:rFonts w:cstheme="minorHAnsi"/>
        </w:rPr>
      </w:pPr>
      <w:r w:rsidRPr="00B74AD8">
        <w:rPr>
          <w:rFonts w:cstheme="minorHAnsi"/>
        </w:rPr>
        <w:t xml:space="preserve">Some years ago, I realized that I could not maintain a peaceful life if I continued in a certain friendship. For nearly a year, my friend had been mindlessly blaming others for the </w:t>
      </w:r>
      <w:r w:rsidR="002D37F5" w:rsidRPr="00B74AD8">
        <w:rPr>
          <w:rFonts w:cstheme="minorHAnsi"/>
        </w:rPr>
        <w:t xml:space="preserve">wildfires of </w:t>
      </w:r>
      <w:r w:rsidRPr="00B74AD8">
        <w:rPr>
          <w:rFonts w:cstheme="minorHAnsi"/>
        </w:rPr>
        <w:t xml:space="preserve">chaotic outcomes that she herself created. When this friend finally dropped the relationship, I was able to let her go but regretted that I had not confronted the problems in the friendship sooner. My self-effacing neurosis </w:t>
      </w:r>
      <w:r w:rsidR="007F4ABB" w:rsidRPr="00B74AD8">
        <w:rPr>
          <w:rFonts w:cstheme="minorHAnsi"/>
        </w:rPr>
        <w:t xml:space="preserve">had </w:t>
      </w:r>
      <w:r w:rsidR="004244CE" w:rsidRPr="00B74AD8">
        <w:rPr>
          <w:rFonts w:cstheme="minorHAnsi"/>
        </w:rPr>
        <w:t>imposed</w:t>
      </w:r>
      <w:r w:rsidR="00822DF6" w:rsidRPr="00B74AD8">
        <w:rPr>
          <w:rFonts w:cstheme="minorHAnsi"/>
        </w:rPr>
        <w:t xml:space="preserve"> </w:t>
      </w:r>
      <w:r w:rsidRPr="00B74AD8">
        <w:rPr>
          <w:rFonts w:cstheme="minorHAnsi"/>
        </w:rPr>
        <w:lastRenderedPageBreak/>
        <w:t xml:space="preserve">taboos that blocked my ability to be honest and care for </w:t>
      </w:r>
      <w:r w:rsidR="007F4ABB" w:rsidRPr="00B74AD8">
        <w:rPr>
          <w:rFonts w:cstheme="minorHAnsi"/>
        </w:rPr>
        <w:t>myself</w:t>
      </w:r>
      <w:r w:rsidRPr="00B74AD8">
        <w:rPr>
          <w:rFonts w:cstheme="minorHAnsi"/>
        </w:rPr>
        <w:t xml:space="preserve">. </w:t>
      </w:r>
      <w:r w:rsidR="007F4ABB" w:rsidRPr="00B74AD8">
        <w:rPr>
          <w:rFonts w:cstheme="minorHAnsi"/>
        </w:rPr>
        <w:t>I</w:t>
      </w:r>
      <w:r w:rsidRPr="00B74AD8">
        <w:rPr>
          <w:rFonts w:cstheme="minorHAnsi"/>
        </w:rPr>
        <w:t xml:space="preserve"> compulsively showed </w:t>
      </w:r>
      <w:r w:rsidR="007F4ABB" w:rsidRPr="00B74AD8">
        <w:rPr>
          <w:rFonts w:cstheme="minorHAnsi"/>
        </w:rPr>
        <w:t>my</w:t>
      </w:r>
      <w:r w:rsidRPr="00B74AD8">
        <w:rPr>
          <w:rFonts w:cstheme="minorHAnsi"/>
        </w:rPr>
        <w:t xml:space="preserve"> friend empathy and support</w:t>
      </w:r>
      <w:r w:rsidR="00197EBC" w:rsidRPr="00B74AD8">
        <w:rPr>
          <w:rFonts w:cstheme="minorHAnsi"/>
        </w:rPr>
        <w:t xml:space="preserve"> but</w:t>
      </w:r>
      <w:r w:rsidRPr="00B74AD8">
        <w:rPr>
          <w:rFonts w:cstheme="minorHAnsi"/>
        </w:rPr>
        <w:t xml:space="preserve"> could not choose the active good of </w:t>
      </w:r>
      <w:r w:rsidR="004B5938" w:rsidRPr="00B74AD8">
        <w:rPr>
          <w:rFonts w:cstheme="minorHAnsi"/>
        </w:rPr>
        <w:t xml:space="preserve">sticking to my </w:t>
      </w:r>
      <w:r w:rsidR="002D78A8" w:rsidRPr="00B74AD8">
        <w:rPr>
          <w:rFonts w:cstheme="minorHAnsi"/>
        </w:rPr>
        <w:t xml:space="preserve">own </w:t>
      </w:r>
      <w:r w:rsidR="004B5938" w:rsidRPr="00B74AD8">
        <w:rPr>
          <w:rFonts w:cstheme="minorHAnsi"/>
        </w:rPr>
        <w:t xml:space="preserve">business, courageously defending my boundaries, </w:t>
      </w:r>
      <w:r w:rsidRPr="00B74AD8">
        <w:rPr>
          <w:rFonts w:cstheme="minorHAnsi"/>
        </w:rPr>
        <w:t xml:space="preserve">and </w:t>
      </w:r>
      <w:r w:rsidR="001138A9" w:rsidRPr="00B74AD8">
        <w:rPr>
          <w:rFonts w:cstheme="minorHAnsi"/>
        </w:rPr>
        <w:t xml:space="preserve">moderately </w:t>
      </w:r>
      <w:r w:rsidRPr="00B74AD8">
        <w:rPr>
          <w:rFonts w:cstheme="minorHAnsi"/>
        </w:rPr>
        <w:t xml:space="preserve">sharing </w:t>
      </w:r>
      <w:r w:rsidR="007F4ABB" w:rsidRPr="00B74AD8">
        <w:rPr>
          <w:rFonts w:cstheme="minorHAnsi"/>
        </w:rPr>
        <w:t>my</w:t>
      </w:r>
      <w:r w:rsidRPr="00B74AD8">
        <w:rPr>
          <w:rFonts w:cstheme="minorHAnsi"/>
        </w:rPr>
        <w:t xml:space="preserve"> reality. This active good </w:t>
      </w:r>
      <w:r w:rsidR="00BE1933" w:rsidRPr="00B74AD8">
        <w:rPr>
          <w:rFonts w:cstheme="minorHAnsi"/>
        </w:rPr>
        <w:t xml:space="preserve">might </w:t>
      </w:r>
      <w:r w:rsidRPr="00B74AD8">
        <w:rPr>
          <w:rFonts w:cstheme="minorHAnsi"/>
        </w:rPr>
        <w:t xml:space="preserve">have helped </w:t>
      </w:r>
      <w:r w:rsidR="007F4ABB" w:rsidRPr="00B74AD8">
        <w:rPr>
          <w:rFonts w:cstheme="minorHAnsi"/>
        </w:rPr>
        <w:t>my</w:t>
      </w:r>
      <w:r w:rsidRPr="00B74AD8">
        <w:rPr>
          <w:rFonts w:cstheme="minorHAnsi"/>
        </w:rPr>
        <w:t xml:space="preserve"> friend avoid further injury</w:t>
      </w:r>
      <w:r w:rsidR="004921F5" w:rsidRPr="00B74AD8">
        <w:rPr>
          <w:rFonts w:cstheme="minorHAnsi"/>
        </w:rPr>
        <w:t xml:space="preserve"> to herself or others</w:t>
      </w:r>
      <w:r w:rsidRPr="00B74AD8">
        <w:rPr>
          <w:rFonts w:cstheme="minorHAnsi"/>
        </w:rPr>
        <w:t xml:space="preserve">. Instead, </w:t>
      </w:r>
      <w:r w:rsidR="007F4ABB" w:rsidRPr="00B74AD8">
        <w:rPr>
          <w:rFonts w:cstheme="minorHAnsi"/>
        </w:rPr>
        <w:t>my</w:t>
      </w:r>
      <w:r w:rsidRPr="00B74AD8">
        <w:rPr>
          <w:rFonts w:cstheme="minorHAnsi"/>
        </w:rPr>
        <w:t xml:space="preserve"> friend was conquered by </w:t>
      </w:r>
      <w:r w:rsidR="00FF0313" w:rsidRPr="00B74AD8">
        <w:rPr>
          <w:rFonts w:cstheme="minorHAnsi"/>
        </w:rPr>
        <w:t xml:space="preserve">both </w:t>
      </w:r>
      <w:r w:rsidR="00C9516D" w:rsidRPr="00B74AD8">
        <w:rPr>
          <w:rFonts w:cstheme="minorHAnsi"/>
        </w:rPr>
        <w:t>imagined</w:t>
      </w:r>
      <w:r w:rsidRPr="00B74AD8">
        <w:rPr>
          <w:rFonts w:cstheme="minorHAnsi"/>
        </w:rPr>
        <w:t xml:space="preserve"> and</w:t>
      </w:r>
      <w:r w:rsidR="007B3EE8" w:rsidRPr="00B74AD8">
        <w:rPr>
          <w:rFonts w:cstheme="minorHAnsi"/>
        </w:rPr>
        <w:t xml:space="preserve"> </w:t>
      </w:r>
      <w:r w:rsidRPr="00B74AD8">
        <w:rPr>
          <w:rFonts w:cstheme="minorHAnsi"/>
        </w:rPr>
        <w:t xml:space="preserve">real injuries and became the arsonist of her own wildfires. </w:t>
      </w:r>
      <w:r w:rsidR="007F4ABB" w:rsidRPr="00B74AD8">
        <w:rPr>
          <w:rFonts w:cstheme="minorHAnsi"/>
        </w:rPr>
        <w:t>I</w:t>
      </w:r>
      <w:r w:rsidRPr="00B74AD8">
        <w:rPr>
          <w:rFonts w:cstheme="minorHAnsi"/>
        </w:rPr>
        <w:t xml:space="preserve"> spent months chasing </w:t>
      </w:r>
      <w:r w:rsidR="002D78A8" w:rsidRPr="00B74AD8">
        <w:rPr>
          <w:rFonts w:cstheme="minorHAnsi"/>
        </w:rPr>
        <w:t xml:space="preserve">this friend </w:t>
      </w:r>
      <w:r w:rsidRPr="00B74AD8">
        <w:rPr>
          <w:rFonts w:cstheme="minorHAnsi"/>
        </w:rPr>
        <w:t xml:space="preserve">around with a bucket of water while </w:t>
      </w:r>
      <w:r w:rsidR="007F4ABB" w:rsidRPr="00B74AD8">
        <w:rPr>
          <w:rFonts w:cstheme="minorHAnsi"/>
        </w:rPr>
        <w:t>she</w:t>
      </w:r>
      <w:r w:rsidRPr="00B74AD8">
        <w:rPr>
          <w:rFonts w:cstheme="minorHAnsi"/>
        </w:rPr>
        <w:t xml:space="preserve"> ran around with </w:t>
      </w:r>
      <w:r w:rsidRPr="00654B9C">
        <w:rPr>
          <w:rFonts w:cstheme="minorHAnsi"/>
        </w:rPr>
        <w:t>a torch. Misorientation</w:t>
      </w:r>
      <w:r w:rsidRPr="00B74AD8">
        <w:rPr>
          <w:rFonts w:cstheme="minorHAnsi"/>
        </w:rPr>
        <w:t xml:space="preserve"> in the service of </w:t>
      </w:r>
      <w:r w:rsidR="004B5938" w:rsidRPr="00B74AD8">
        <w:rPr>
          <w:rFonts w:cstheme="minorHAnsi"/>
        </w:rPr>
        <w:t xml:space="preserve">my </w:t>
      </w:r>
      <w:r w:rsidRPr="00B74AD8">
        <w:rPr>
          <w:rFonts w:cstheme="minorHAnsi"/>
        </w:rPr>
        <w:t xml:space="preserve">Idol undermined </w:t>
      </w:r>
      <w:r w:rsidR="007F4ABB" w:rsidRPr="00B74AD8">
        <w:rPr>
          <w:rFonts w:cstheme="minorHAnsi"/>
        </w:rPr>
        <w:t>my</w:t>
      </w:r>
      <w:r w:rsidRPr="00B74AD8">
        <w:rPr>
          <w:rFonts w:cstheme="minorHAnsi"/>
        </w:rPr>
        <w:t xml:space="preserve"> ability to foresee the evil and protect </w:t>
      </w:r>
      <w:r w:rsidR="007F4ABB" w:rsidRPr="00B74AD8">
        <w:rPr>
          <w:rFonts w:cstheme="minorHAnsi"/>
        </w:rPr>
        <w:t>myself</w:t>
      </w:r>
      <w:r w:rsidRPr="00B74AD8">
        <w:rPr>
          <w:rFonts w:cstheme="minorHAnsi"/>
        </w:rPr>
        <w:t xml:space="preserve">. </w:t>
      </w:r>
    </w:p>
    <w:p w14:paraId="2620D0C0" w14:textId="1AD1D017" w:rsidR="008D243C" w:rsidRPr="00B74AD8" w:rsidRDefault="008D243C" w:rsidP="00402406">
      <w:pPr>
        <w:spacing w:after="0" w:line="240" w:lineRule="auto"/>
        <w:jc w:val="both"/>
        <w:rPr>
          <w:rFonts w:cstheme="minorHAnsi"/>
        </w:rPr>
      </w:pPr>
    </w:p>
    <w:p w14:paraId="358DB7A6" w14:textId="610BDB8A" w:rsidR="004B5938" w:rsidRPr="00B74AD8" w:rsidRDefault="004B5938" w:rsidP="00402406">
      <w:pPr>
        <w:spacing w:after="0" w:line="240" w:lineRule="auto"/>
        <w:jc w:val="both"/>
      </w:pPr>
      <w:r w:rsidRPr="00B74AD8">
        <w:t>When the Idol feels injured, its first response is to retaliate out of self-hate. Allowing yourself to be mastered by self-hate will start fires, but you are learning to consider in advance how to protect yourself and respond to every injury</w:t>
      </w:r>
      <w:r w:rsidR="007B3EE8" w:rsidRPr="00B74AD8">
        <w:t>, whether real or imagined</w:t>
      </w:r>
      <w:r w:rsidRPr="00B74AD8">
        <w:t xml:space="preserve"> with </w:t>
      </w:r>
      <w:r w:rsidR="002D37F5" w:rsidRPr="00B74AD8">
        <w:t>orientation</w:t>
      </w:r>
      <w:r w:rsidRPr="00B74AD8">
        <w:t>. Do not allow injury to conquer and enslave you, forcing you to retaliate, manipulate, or retreat. Rather, conquer the injury by choosing active good.</w:t>
      </w:r>
      <w:r w:rsidR="0088448D" w:rsidRPr="00B74AD8">
        <w:t xml:space="preserve"> </w:t>
      </w:r>
    </w:p>
    <w:p w14:paraId="7E7A992E" w14:textId="72147E9B" w:rsidR="008D243C" w:rsidRPr="00B74AD8" w:rsidRDefault="008D243C" w:rsidP="00402406">
      <w:pPr>
        <w:spacing w:after="0" w:line="240" w:lineRule="auto"/>
        <w:jc w:val="both"/>
        <w:rPr>
          <w:rFonts w:cstheme="minorHAnsi"/>
        </w:rPr>
      </w:pPr>
    </w:p>
    <w:p w14:paraId="4053860D" w14:textId="77777777" w:rsidR="008D243C" w:rsidRPr="00B74AD8" w:rsidRDefault="003B062C" w:rsidP="00402406">
      <w:pPr>
        <w:spacing w:after="0" w:line="240" w:lineRule="auto"/>
        <w:jc w:val="both"/>
        <w:rPr>
          <w:rFonts w:cstheme="minorHAnsi"/>
        </w:rPr>
      </w:pPr>
      <w:r w:rsidRPr="00B74AD8">
        <w:rPr>
          <w:rFonts w:cstheme="minorHAnsi"/>
        </w:rPr>
        <w:t xml:space="preserve">Our prayer might go something like this: </w:t>
      </w:r>
    </w:p>
    <w:p w14:paraId="5F4A82CD" w14:textId="77777777" w:rsidR="008D243C" w:rsidRPr="00B74AD8" w:rsidRDefault="008D243C" w:rsidP="00402406">
      <w:pPr>
        <w:spacing w:after="0" w:line="240" w:lineRule="auto"/>
        <w:jc w:val="both"/>
        <w:rPr>
          <w:rFonts w:cstheme="minorHAnsi"/>
        </w:rPr>
      </w:pPr>
    </w:p>
    <w:p w14:paraId="4888E9C2" w14:textId="4EB4EBFE" w:rsidR="00AB7CCC" w:rsidRPr="00B74AD8" w:rsidRDefault="00587B45" w:rsidP="00402406">
      <w:pPr>
        <w:spacing w:after="0" w:line="240" w:lineRule="auto"/>
        <w:jc w:val="center"/>
        <w:rPr>
          <w:rFonts w:cstheme="minorHAnsi"/>
          <w:i/>
        </w:rPr>
      </w:pPr>
      <w:bookmarkStart w:id="21" w:name="_Hlk158047380"/>
      <w:r w:rsidRPr="00B74AD8">
        <w:rPr>
          <w:rFonts w:cstheme="minorHAnsi"/>
          <w:i/>
        </w:rPr>
        <w:t>Prince of Peace</w:t>
      </w:r>
      <w:r w:rsidR="003B062C" w:rsidRPr="00B74AD8">
        <w:rPr>
          <w:rFonts w:cstheme="minorHAnsi"/>
          <w:i/>
        </w:rPr>
        <w:t>, help me conquer injury with active good</w:t>
      </w:r>
      <w:bookmarkEnd w:id="21"/>
      <w:r w:rsidR="003B062C" w:rsidRPr="00B74AD8">
        <w:rPr>
          <w:rFonts w:cstheme="minorHAnsi"/>
          <w:i/>
        </w:rPr>
        <w:t>. (Repeat)</w:t>
      </w:r>
    </w:p>
    <w:p w14:paraId="477C97E9" w14:textId="77777777" w:rsidR="00894CDE" w:rsidRPr="00B74AD8" w:rsidRDefault="00894CDE" w:rsidP="00402406">
      <w:pPr>
        <w:spacing w:after="0" w:line="240" w:lineRule="auto"/>
        <w:jc w:val="both"/>
        <w:rPr>
          <w:rFonts w:cstheme="minorHAnsi"/>
        </w:rPr>
      </w:pPr>
    </w:p>
    <w:p w14:paraId="11DC96B8" w14:textId="77777777" w:rsidR="0005100F" w:rsidRPr="00B74AD8" w:rsidRDefault="0005100F" w:rsidP="00402406">
      <w:pPr>
        <w:spacing w:after="0" w:line="240" w:lineRule="auto"/>
        <w:jc w:val="both"/>
        <w:rPr>
          <w:rFonts w:cstheme="minorHAnsi"/>
        </w:rPr>
      </w:pPr>
      <w:r w:rsidRPr="00B74AD8">
        <w:rPr>
          <w:rFonts w:cstheme="minorHAnsi"/>
        </w:rPr>
        <w:t>Take a deep breath.</w:t>
      </w:r>
    </w:p>
    <w:p w14:paraId="1492ABAE" w14:textId="25F247B9" w:rsidR="00B77DC8" w:rsidRPr="00B74AD8" w:rsidRDefault="00B77DC8" w:rsidP="00402406">
      <w:pPr>
        <w:spacing w:after="0" w:line="240" w:lineRule="auto"/>
        <w:jc w:val="both"/>
        <w:rPr>
          <w:rFonts w:cstheme="minorHAnsi"/>
        </w:rPr>
      </w:pPr>
      <w:r w:rsidRPr="00B74AD8">
        <w:rPr>
          <w:rFonts w:cstheme="minorHAnsi"/>
          <w:i/>
        </w:rPr>
        <w:t xml:space="preserve">(If time permits, ask, “Does anyone have comments or questions about the Bible teaching?”) </w:t>
      </w:r>
    </w:p>
    <w:p w14:paraId="4121EC07" w14:textId="77777777" w:rsidR="00AB7CCC" w:rsidRPr="00B74AD8" w:rsidRDefault="00AB7CCC" w:rsidP="00402406">
      <w:pPr>
        <w:spacing w:after="0" w:line="240" w:lineRule="auto"/>
        <w:jc w:val="both"/>
        <w:rPr>
          <w:rFonts w:cstheme="minorHAnsi"/>
        </w:rPr>
      </w:pPr>
    </w:p>
    <w:p w14:paraId="4D68914C" w14:textId="77777777" w:rsidR="00285B9A" w:rsidRPr="00B74AD8" w:rsidRDefault="008D243C" w:rsidP="00402406">
      <w:pPr>
        <w:spacing w:after="0" w:line="240" w:lineRule="auto"/>
        <w:jc w:val="both"/>
        <w:rPr>
          <w:rFonts w:cstheme="minorHAnsi"/>
          <w:b/>
        </w:rPr>
      </w:pPr>
      <w:r w:rsidRPr="00B74AD8">
        <w:rPr>
          <w:rFonts w:cstheme="minorHAnsi"/>
          <w:b/>
        </w:rPr>
        <w:t>1:10</w:t>
      </w:r>
      <w:r w:rsidR="00285B9A" w:rsidRPr="00B74AD8">
        <w:rPr>
          <w:rFonts w:cstheme="minorHAnsi"/>
          <w:b/>
        </w:rPr>
        <w:t xml:space="preserve"> </w:t>
      </w:r>
      <w:r w:rsidR="00285B9A" w:rsidRPr="00B74AD8">
        <w:rPr>
          <w:rFonts w:cstheme="minorHAnsi"/>
          <w:b/>
        </w:rPr>
        <w:tab/>
        <w:t>INTEGRATION</w:t>
      </w:r>
    </w:p>
    <w:p w14:paraId="21EE45D0" w14:textId="77777777" w:rsidR="004E058F" w:rsidRPr="00B74AD8" w:rsidRDefault="004E058F" w:rsidP="00402406">
      <w:pPr>
        <w:spacing w:after="0" w:line="240" w:lineRule="auto"/>
        <w:jc w:val="both"/>
        <w:rPr>
          <w:rFonts w:cstheme="minorHAnsi"/>
          <w:b/>
        </w:rPr>
      </w:pPr>
    </w:p>
    <w:p w14:paraId="4E0AA707" w14:textId="16D16ED3" w:rsidR="004E058F" w:rsidRPr="00B74AD8" w:rsidRDefault="004E058F" w:rsidP="00402406">
      <w:pPr>
        <w:spacing w:after="0" w:line="240" w:lineRule="auto"/>
        <w:jc w:val="both"/>
        <w:rPr>
          <w:rFonts w:cstheme="minorHAnsi"/>
        </w:rPr>
      </w:pPr>
      <w:r w:rsidRPr="00B74AD8">
        <w:rPr>
          <w:rFonts w:cstheme="minorHAnsi"/>
        </w:rPr>
        <w:t xml:space="preserve">Sip some clean water, and prepare to take some notes. Assume a meditation posture, and breathe. </w:t>
      </w:r>
      <w:r w:rsidRPr="00B74AD8">
        <w:rPr>
          <w:rFonts w:cstheme="minorHAnsi"/>
          <w:i/>
        </w:rPr>
        <w:t xml:space="preserve">(Pause </w:t>
      </w:r>
      <w:r w:rsidR="00AA6B95" w:rsidRPr="00B74AD8">
        <w:rPr>
          <w:rFonts w:cstheme="minorHAnsi"/>
          <w:i/>
        </w:rPr>
        <w:t>for 10</w:t>
      </w:r>
      <w:r w:rsidRPr="00B74AD8">
        <w:rPr>
          <w:rFonts w:cstheme="minorHAnsi"/>
          <w:i/>
        </w:rPr>
        <w:t xml:space="preserve"> seconds)</w:t>
      </w:r>
    </w:p>
    <w:p w14:paraId="09B69535" w14:textId="77777777" w:rsidR="004E058F" w:rsidRPr="00B74AD8" w:rsidRDefault="004E058F" w:rsidP="00402406">
      <w:pPr>
        <w:spacing w:after="0" w:line="240" w:lineRule="auto"/>
        <w:jc w:val="both"/>
        <w:rPr>
          <w:rFonts w:cstheme="minorHAnsi"/>
        </w:rPr>
      </w:pPr>
    </w:p>
    <w:p w14:paraId="3C86C7AE" w14:textId="294D46CF" w:rsidR="004E058F" w:rsidRPr="00B74AD8" w:rsidRDefault="004E058F" w:rsidP="00402406">
      <w:pPr>
        <w:spacing w:after="0" w:line="240" w:lineRule="auto"/>
        <w:jc w:val="both"/>
        <w:rPr>
          <w:rFonts w:cstheme="minorHAnsi"/>
          <w:i/>
        </w:rPr>
      </w:pPr>
      <w:r w:rsidRPr="00B74AD8">
        <w:rPr>
          <w:rFonts w:cstheme="minorHAnsi"/>
        </w:rPr>
        <w:t>Here is our integration focus:</w:t>
      </w:r>
      <w:r w:rsidR="0029321C" w:rsidRPr="00B74AD8">
        <w:rPr>
          <w:rFonts w:cstheme="minorHAnsi"/>
        </w:rPr>
        <w:t xml:space="preserve"> </w:t>
      </w:r>
      <w:r w:rsidRPr="00B74AD8">
        <w:rPr>
          <w:rFonts w:cstheme="minorHAnsi"/>
          <w:i/>
        </w:rPr>
        <w:t>Consider an uncomfortable situation in your community. (Repeat) (Pause</w:t>
      </w:r>
      <w:r w:rsidR="00AA6B95" w:rsidRPr="00B74AD8">
        <w:rPr>
          <w:rFonts w:cstheme="minorHAnsi"/>
          <w:i/>
        </w:rPr>
        <w:t xml:space="preserve"> for 30 seconds</w:t>
      </w:r>
      <w:r w:rsidRPr="00B74AD8">
        <w:rPr>
          <w:rFonts w:cstheme="minorHAnsi"/>
          <w:i/>
        </w:rPr>
        <w:t>)</w:t>
      </w:r>
    </w:p>
    <w:p w14:paraId="19A7253F" w14:textId="77777777" w:rsidR="004E058F" w:rsidRPr="00B74AD8" w:rsidRDefault="004E058F" w:rsidP="00402406">
      <w:pPr>
        <w:spacing w:after="0" w:line="240" w:lineRule="auto"/>
        <w:jc w:val="both"/>
        <w:rPr>
          <w:rFonts w:cstheme="minorHAnsi"/>
        </w:rPr>
      </w:pPr>
    </w:p>
    <w:p w14:paraId="3C4C9CDB" w14:textId="77777777" w:rsidR="004E058F" w:rsidRPr="00B74AD8" w:rsidRDefault="004E058F" w:rsidP="00402406">
      <w:pPr>
        <w:spacing w:after="0" w:line="240" w:lineRule="auto"/>
        <w:jc w:val="both"/>
        <w:rPr>
          <w:rFonts w:cstheme="minorHAnsi"/>
          <w:b/>
        </w:rPr>
      </w:pPr>
      <w:r w:rsidRPr="00B74AD8">
        <w:rPr>
          <w:rFonts w:cstheme="minorHAnsi"/>
          <w:b/>
        </w:rPr>
        <w:t>The FAITH Process</w:t>
      </w:r>
    </w:p>
    <w:p w14:paraId="622A5586" w14:textId="77777777" w:rsidR="004E058F" w:rsidRPr="00B74AD8" w:rsidRDefault="004E058F" w:rsidP="00402406">
      <w:pPr>
        <w:spacing w:after="0" w:line="240" w:lineRule="auto"/>
        <w:jc w:val="both"/>
        <w:rPr>
          <w:rFonts w:cstheme="minorHAnsi"/>
        </w:rPr>
      </w:pPr>
    </w:p>
    <w:p w14:paraId="0D1FD8F7" w14:textId="77777777" w:rsidR="004E058F" w:rsidRPr="00B74AD8" w:rsidRDefault="004E058F" w:rsidP="00402406">
      <w:pPr>
        <w:spacing w:after="0" w:line="240" w:lineRule="auto"/>
        <w:jc w:val="both"/>
        <w:rPr>
          <w:rFonts w:cstheme="minorHAnsi"/>
          <w:b/>
        </w:rPr>
      </w:pPr>
      <w:r w:rsidRPr="00B74AD8">
        <w:rPr>
          <w:rFonts w:cstheme="minorHAnsi"/>
          <w:b/>
        </w:rPr>
        <w:t>Feelings</w:t>
      </w:r>
    </w:p>
    <w:p w14:paraId="19D322B2" w14:textId="7A77EA7C" w:rsidR="004E058F" w:rsidRPr="00B74AD8" w:rsidRDefault="004E058F" w:rsidP="00402406">
      <w:pPr>
        <w:spacing w:after="0" w:line="240" w:lineRule="auto"/>
        <w:jc w:val="both"/>
        <w:rPr>
          <w:rFonts w:cstheme="minorHAnsi"/>
          <w:i/>
        </w:rPr>
      </w:pPr>
      <w:r w:rsidRPr="00B74AD8">
        <w:rPr>
          <w:rFonts w:cstheme="minorHAnsi"/>
        </w:rPr>
        <w:t xml:space="preserve">As you consider </w:t>
      </w:r>
      <w:r w:rsidRPr="00B74AD8">
        <w:rPr>
          <w:rFonts w:cstheme="minorHAnsi"/>
          <w:i/>
        </w:rPr>
        <w:t>an uncomfortable situation in your community</w:t>
      </w:r>
      <w:r w:rsidR="00B51707" w:rsidRPr="00B74AD8">
        <w:rPr>
          <w:rFonts w:cstheme="minorHAnsi"/>
        </w:rPr>
        <w:t>,</w:t>
      </w:r>
      <w:r w:rsidRPr="00B74AD8">
        <w:rPr>
          <w:rFonts w:cstheme="minorHAnsi"/>
        </w:rPr>
        <w:t xml:space="preserve"> how does it feel? </w:t>
      </w:r>
      <w:r w:rsidRPr="00B74AD8">
        <w:rPr>
          <w:rFonts w:cstheme="minorHAnsi"/>
          <w:i/>
        </w:rPr>
        <w:t xml:space="preserve">(Pause) </w:t>
      </w:r>
      <w:r w:rsidRPr="00B74AD8">
        <w:rPr>
          <w:rFonts w:cstheme="minorHAnsi"/>
        </w:rPr>
        <w:t xml:space="preserve">Your feelings are yours to teach you about yourself, to guide you, and to train you. They can often be uncomfortable. </w:t>
      </w:r>
      <w:r w:rsidRPr="00B74AD8">
        <w:rPr>
          <w:rFonts w:cstheme="minorHAnsi"/>
          <w:i/>
        </w:rPr>
        <w:t xml:space="preserve">(Pause) </w:t>
      </w:r>
      <w:r w:rsidRPr="00B74AD8">
        <w:rPr>
          <w:rFonts w:cstheme="minorHAnsi"/>
        </w:rPr>
        <w:t xml:space="preserve">Recognize with compassion whatever you are experiencing, and breathe. </w:t>
      </w:r>
      <w:r w:rsidRPr="00B74AD8">
        <w:rPr>
          <w:rFonts w:cstheme="minorHAnsi"/>
          <w:i/>
        </w:rPr>
        <w:t xml:space="preserve">(Pause </w:t>
      </w:r>
      <w:r w:rsidR="00AA6B95" w:rsidRPr="00B74AD8">
        <w:rPr>
          <w:rFonts w:cstheme="minorHAnsi"/>
          <w:i/>
        </w:rPr>
        <w:t xml:space="preserve">for </w:t>
      </w:r>
      <w:r w:rsidRPr="00B74AD8">
        <w:rPr>
          <w:rFonts w:cstheme="minorHAnsi"/>
          <w:i/>
        </w:rPr>
        <w:t xml:space="preserve">30 seconds) </w:t>
      </w:r>
    </w:p>
    <w:p w14:paraId="53E6CB86" w14:textId="77777777" w:rsidR="004E058F" w:rsidRPr="00B74AD8" w:rsidRDefault="004E058F" w:rsidP="00402406">
      <w:pPr>
        <w:spacing w:after="0" w:line="240" w:lineRule="auto"/>
        <w:jc w:val="both"/>
        <w:rPr>
          <w:rFonts w:cstheme="minorHAnsi"/>
        </w:rPr>
      </w:pPr>
    </w:p>
    <w:p w14:paraId="581AAABF" w14:textId="77777777" w:rsidR="004E058F" w:rsidRPr="00B74AD8" w:rsidRDefault="004E058F" w:rsidP="00402406">
      <w:pPr>
        <w:spacing w:after="0" w:line="240" w:lineRule="auto"/>
        <w:jc w:val="both"/>
        <w:rPr>
          <w:rFonts w:cstheme="minorHAnsi"/>
          <w:b/>
        </w:rPr>
      </w:pPr>
      <w:r w:rsidRPr="00B74AD8">
        <w:rPr>
          <w:rFonts w:cstheme="minorHAnsi"/>
          <w:b/>
        </w:rPr>
        <w:t>Awareness without judgment</w:t>
      </w:r>
    </w:p>
    <w:p w14:paraId="12153DC7" w14:textId="0BC2D1F4" w:rsidR="004E058F" w:rsidRPr="00B74AD8" w:rsidRDefault="004E058F" w:rsidP="00402406">
      <w:pPr>
        <w:spacing w:after="0" w:line="240" w:lineRule="auto"/>
        <w:jc w:val="both"/>
        <w:rPr>
          <w:rFonts w:cstheme="minorHAnsi"/>
        </w:rPr>
      </w:pPr>
      <w:r w:rsidRPr="00B74AD8">
        <w:rPr>
          <w:rFonts w:cstheme="minorHAnsi"/>
        </w:rPr>
        <w:t xml:space="preserve">Allow your experience to rest in your awareness. You might notice a compulsion to push thoughts or feelings away, </w:t>
      </w:r>
      <w:r w:rsidR="00B51707" w:rsidRPr="00B74AD8">
        <w:rPr>
          <w:rFonts w:cstheme="minorHAnsi"/>
        </w:rPr>
        <w:t xml:space="preserve">to </w:t>
      </w:r>
      <w:r w:rsidRPr="00B74AD8">
        <w:rPr>
          <w:rFonts w:cstheme="minorHAnsi"/>
        </w:rPr>
        <w:t>judge them, or</w:t>
      </w:r>
      <w:r w:rsidR="00B51707" w:rsidRPr="00B74AD8">
        <w:rPr>
          <w:rFonts w:cstheme="minorHAnsi"/>
        </w:rPr>
        <w:t xml:space="preserve"> to</w:t>
      </w:r>
      <w:r w:rsidRPr="00B74AD8">
        <w:rPr>
          <w:rFonts w:cstheme="minorHAnsi"/>
        </w:rPr>
        <w:t xml:space="preserve"> justify them. Accept with compassion that your pride might be hurt. Just observe your experience as you </w:t>
      </w:r>
      <w:r w:rsidRPr="00B74AD8">
        <w:rPr>
          <w:rFonts w:cstheme="minorHAnsi"/>
          <w:i/>
        </w:rPr>
        <w:t>consider</w:t>
      </w:r>
      <w:r w:rsidRPr="00B74AD8">
        <w:rPr>
          <w:rFonts w:cstheme="minorHAnsi"/>
        </w:rPr>
        <w:t xml:space="preserve"> </w:t>
      </w:r>
      <w:r w:rsidRPr="00B74AD8">
        <w:rPr>
          <w:rFonts w:cstheme="minorHAnsi"/>
          <w:i/>
        </w:rPr>
        <w:t>this uncomfortable situation</w:t>
      </w:r>
      <w:r w:rsidRPr="00B74AD8">
        <w:rPr>
          <w:rFonts w:cstheme="minorHAnsi"/>
        </w:rPr>
        <w:t xml:space="preserve">. </w:t>
      </w:r>
      <w:r w:rsidRPr="00B74AD8">
        <w:rPr>
          <w:rFonts w:cstheme="minorHAnsi"/>
          <w:i/>
        </w:rPr>
        <w:t xml:space="preserve">(Pause) </w:t>
      </w:r>
      <w:r w:rsidRPr="00B74AD8">
        <w:rPr>
          <w:rFonts w:cstheme="minorHAnsi"/>
        </w:rPr>
        <w:t>Feelings and passing thoughts are not right or wrong</w:t>
      </w:r>
      <w:r w:rsidR="00B51707" w:rsidRPr="00B74AD8">
        <w:rPr>
          <w:rFonts w:cstheme="minorHAnsi"/>
        </w:rPr>
        <w:t>; they</w:t>
      </w:r>
      <w:r w:rsidRPr="00B74AD8">
        <w:rPr>
          <w:rFonts w:cstheme="minorHAnsi"/>
        </w:rPr>
        <w:t xml:space="preserve"> just are. Give yourself permission now to explore them without judgment, and breathe.</w:t>
      </w:r>
      <w:r w:rsidR="0029321C" w:rsidRPr="00B74AD8">
        <w:rPr>
          <w:rFonts w:cstheme="minorHAnsi"/>
        </w:rPr>
        <w:t xml:space="preserve"> </w:t>
      </w:r>
      <w:r w:rsidRPr="00B74AD8">
        <w:rPr>
          <w:rFonts w:cstheme="minorHAnsi"/>
          <w:i/>
        </w:rPr>
        <w:t xml:space="preserve">(Pause </w:t>
      </w:r>
      <w:r w:rsidR="00AA6B95" w:rsidRPr="00B74AD8">
        <w:rPr>
          <w:rFonts w:cstheme="minorHAnsi"/>
          <w:i/>
        </w:rPr>
        <w:t xml:space="preserve">for </w:t>
      </w:r>
      <w:r w:rsidRPr="00B74AD8">
        <w:rPr>
          <w:rFonts w:cstheme="minorHAnsi"/>
          <w:i/>
        </w:rPr>
        <w:t>30 seconds)</w:t>
      </w:r>
    </w:p>
    <w:p w14:paraId="3DD68BA0" w14:textId="77777777" w:rsidR="005013FE" w:rsidRPr="00B74AD8" w:rsidRDefault="005013FE" w:rsidP="00402406">
      <w:pPr>
        <w:spacing w:after="0" w:line="240" w:lineRule="auto"/>
        <w:jc w:val="both"/>
        <w:rPr>
          <w:rFonts w:cstheme="minorHAnsi"/>
        </w:rPr>
      </w:pPr>
    </w:p>
    <w:p w14:paraId="2CD9EFB2" w14:textId="77777777" w:rsidR="004E058F" w:rsidRPr="00B74AD8" w:rsidRDefault="004E058F" w:rsidP="00402406">
      <w:pPr>
        <w:spacing w:after="0" w:line="240" w:lineRule="auto"/>
        <w:jc w:val="both"/>
        <w:rPr>
          <w:rFonts w:cstheme="minorHAnsi"/>
          <w:b/>
        </w:rPr>
      </w:pPr>
      <w:r w:rsidRPr="00B74AD8">
        <w:rPr>
          <w:rFonts w:cstheme="minorHAnsi"/>
          <w:b/>
        </w:rPr>
        <w:t>Inquiry, what is my body saying?</w:t>
      </w:r>
    </w:p>
    <w:p w14:paraId="3FCD5AA1" w14:textId="1C69B01E" w:rsidR="004E058F" w:rsidRPr="00B74AD8" w:rsidRDefault="004E058F" w:rsidP="00402406">
      <w:pPr>
        <w:spacing w:after="0" w:line="240" w:lineRule="auto"/>
        <w:jc w:val="both"/>
        <w:rPr>
          <w:rFonts w:cstheme="minorHAnsi"/>
        </w:rPr>
      </w:pPr>
      <w:r w:rsidRPr="00B74AD8">
        <w:rPr>
          <w:rFonts w:cstheme="minorHAnsi"/>
        </w:rPr>
        <w:t xml:space="preserve">Bring your attention to your body and notice what it is doing when you </w:t>
      </w:r>
      <w:r w:rsidRPr="00B74AD8">
        <w:rPr>
          <w:rFonts w:cstheme="minorHAnsi"/>
          <w:i/>
        </w:rPr>
        <w:t>consider</w:t>
      </w:r>
      <w:r w:rsidRPr="00B74AD8">
        <w:rPr>
          <w:rFonts w:cstheme="minorHAnsi"/>
        </w:rPr>
        <w:t xml:space="preserve"> </w:t>
      </w:r>
      <w:r w:rsidRPr="00B74AD8">
        <w:rPr>
          <w:rFonts w:cstheme="minorHAnsi"/>
          <w:i/>
        </w:rPr>
        <w:t xml:space="preserve">this uncomfortable situation in your community. </w:t>
      </w:r>
      <w:r w:rsidRPr="00B74AD8">
        <w:rPr>
          <w:rFonts w:cstheme="minorHAnsi"/>
        </w:rPr>
        <w:t xml:space="preserve">What sensations are there? </w:t>
      </w:r>
      <w:r w:rsidRPr="00B74AD8">
        <w:rPr>
          <w:rFonts w:cstheme="minorHAnsi"/>
          <w:i/>
        </w:rPr>
        <w:t xml:space="preserve">(Pause) </w:t>
      </w:r>
      <w:r w:rsidRPr="00B74AD8">
        <w:rPr>
          <w:rFonts w:cstheme="minorHAnsi"/>
        </w:rPr>
        <w:t>Your body is always talking to you. You may not understand its language right now, but you can observe. For example, you might recognize what obsessing, frustration, or passive aggression feels like in your body</w:t>
      </w:r>
      <w:r w:rsidR="00894EBB" w:rsidRPr="00B74AD8">
        <w:rPr>
          <w:rFonts w:cstheme="minorHAnsi"/>
        </w:rPr>
        <w:t>. Breathe</w:t>
      </w:r>
      <w:r w:rsidRPr="00B74AD8">
        <w:rPr>
          <w:rFonts w:cstheme="minorHAnsi"/>
        </w:rPr>
        <w:t xml:space="preserve">. </w:t>
      </w:r>
      <w:r w:rsidRPr="00B74AD8">
        <w:rPr>
          <w:rFonts w:cstheme="minorHAnsi"/>
          <w:i/>
        </w:rPr>
        <w:t xml:space="preserve">(Pause </w:t>
      </w:r>
      <w:r w:rsidR="00AA6B95" w:rsidRPr="00B74AD8">
        <w:rPr>
          <w:rFonts w:cstheme="minorHAnsi"/>
          <w:i/>
        </w:rPr>
        <w:t xml:space="preserve">for </w:t>
      </w:r>
      <w:r w:rsidRPr="00B74AD8">
        <w:rPr>
          <w:rFonts w:cstheme="minorHAnsi"/>
          <w:i/>
        </w:rPr>
        <w:t>30 seconds)</w:t>
      </w:r>
    </w:p>
    <w:p w14:paraId="4B834485" w14:textId="7D5C8A42" w:rsidR="004E058F" w:rsidRPr="00B74AD8" w:rsidRDefault="004E058F" w:rsidP="00402406">
      <w:pPr>
        <w:spacing w:after="0" w:line="240" w:lineRule="auto"/>
        <w:jc w:val="both"/>
        <w:rPr>
          <w:rFonts w:cstheme="minorHAnsi"/>
          <w:b/>
        </w:rPr>
      </w:pPr>
      <w:r w:rsidRPr="00B74AD8">
        <w:rPr>
          <w:rFonts w:cstheme="minorHAnsi"/>
          <w:b/>
        </w:rPr>
        <w:lastRenderedPageBreak/>
        <w:t>Talk to Jesus</w:t>
      </w:r>
    </w:p>
    <w:p w14:paraId="05E8762A" w14:textId="14408F36" w:rsidR="004E058F" w:rsidRPr="00B74AD8" w:rsidRDefault="004E058F" w:rsidP="00402406">
      <w:pPr>
        <w:spacing w:after="0" w:line="240" w:lineRule="auto"/>
        <w:jc w:val="both"/>
        <w:rPr>
          <w:rFonts w:cstheme="minorHAnsi"/>
          <w:i/>
        </w:rPr>
      </w:pPr>
      <w:r w:rsidRPr="00B74AD8">
        <w:rPr>
          <w:rFonts w:cstheme="minorHAnsi"/>
        </w:rPr>
        <w:t xml:space="preserve">You might imagine that you are leaning back in the safe and loving arms of Jesus as together </w:t>
      </w:r>
      <w:r w:rsidR="004921F5" w:rsidRPr="00B74AD8">
        <w:rPr>
          <w:rFonts w:cstheme="minorHAnsi"/>
        </w:rPr>
        <w:t xml:space="preserve">you </w:t>
      </w:r>
      <w:r w:rsidR="00B51707" w:rsidRPr="00B74AD8">
        <w:rPr>
          <w:rFonts w:cstheme="minorHAnsi"/>
          <w:i/>
        </w:rPr>
        <w:t>consider</w:t>
      </w:r>
      <w:r w:rsidRPr="00B74AD8">
        <w:rPr>
          <w:rFonts w:cstheme="minorHAnsi"/>
        </w:rPr>
        <w:t xml:space="preserve"> </w:t>
      </w:r>
      <w:r w:rsidRPr="00B74AD8">
        <w:rPr>
          <w:rFonts w:cstheme="minorHAnsi"/>
          <w:i/>
        </w:rPr>
        <w:t>this uncomfortable situation in your community</w:t>
      </w:r>
      <w:r w:rsidRPr="00B74AD8">
        <w:rPr>
          <w:rFonts w:cstheme="minorHAnsi"/>
        </w:rPr>
        <w:t xml:space="preserve">. Do you judge the situation as good or evil? </w:t>
      </w:r>
      <w:r w:rsidRPr="00B74AD8">
        <w:rPr>
          <w:rFonts w:cstheme="minorHAnsi"/>
          <w:i/>
        </w:rPr>
        <w:t xml:space="preserve">(Pause) </w:t>
      </w:r>
      <w:r w:rsidRPr="00B74AD8">
        <w:rPr>
          <w:rFonts w:cstheme="minorHAnsi"/>
        </w:rPr>
        <w:t>What do you believe</w:t>
      </w:r>
      <w:r w:rsidR="00B51707" w:rsidRPr="00B74AD8">
        <w:rPr>
          <w:rFonts w:cstheme="minorHAnsi"/>
        </w:rPr>
        <w:t>? W</w:t>
      </w:r>
      <w:r w:rsidRPr="00B74AD8">
        <w:rPr>
          <w:rFonts w:cstheme="minorHAnsi"/>
        </w:rPr>
        <w:t xml:space="preserve">hat story do you want to tell? </w:t>
      </w:r>
      <w:r w:rsidRPr="00B74AD8">
        <w:rPr>
          <w:rFonts w:cstheme="minorHAnsi"/>
          <w:i/>
        </w:rPr>
        <w:t>(Pause)</w:t>
      </w:r>
      <w:r w:rsidRPr="00B74AD8">
        <w:rPr>
          <w:rFonts w:cstheme="minorHAnsi"/>
        </w:rPr>
        <w:t xml:space="preserve"> Are you afraid of something</w:t>
      </w:r>
      <w:r w:rsidR="00B51707" w:rsidRPr="00B74AD8">
        <w:rPr>
          <w:rFonts w:cstheme="minorHAnsi"/>
        </w:rPr>
        <w:t>—perhaps</w:t>
      </w:r>
      <w:r w:rsidRPr="00B74AD8">
        <w:rPr>
          <w:rFonts w:cstheme="minorHAnsi"/>
        </w:rPr>
        <w:t xml:space="preserve"> of hurt pride or self-hate? Observe your responses as just information, and breathe with a long exhaling breath. </w:t>
      </w:r>
      <w:r w:rsidRPr="00B74AD8">
        <w:rPr>
          <w:rFonts w:cstheme="minorHAnsi"/>
          <w:i/>
        </w:rPr>
        <w:t xml:space="preserve">(Pause </w:t>
      </w:r>
      <w:r w:rsidR="00AA6B95" w:rsidRPr="00B74AD8">
        <w:rPr>
          <w:rFonts w:cstheme="minorHAnsi"/>
          <w:i/>
        </w:rPr>
        <w:t xml:space="preserve">for </w:t>
      </w:r>
      <w:r w:rsidRPr="00B74AD8">
        <w:rPr>
          <w:rFonts w:cstheme="minorHAnsi"/>
          <w:i/>
        </w:rPr>
        <w:t>30 seconds)</w:t>
      </w:r>
    </w:p>
    <w:p w14:paraId="4209E68D" w14:textId="77777777" w:rsidR="004E058F" w:rsidRPr="00B74AD8" w:rsidRDefault="004E058F" w:rsidP="00402406">
      <w:pPr>
        <w:spacing w:after="0" w:line="240" w:lineRule="auto"/>
        <w:jc w:val="both"/>
        <w:rPr>
          <w:rFonts w:cstheme="minorHAnsi"/>
        </w:rPr>
      </w:pPr>
    </w:p>
    <w:p w14:paraId="10DE7908" w14:textId="77777777" w:rsidR="004E058F" w:rsidRPr="00B74AD8" w:rsidRDefault="004E058F" w:rsidP="00402406">
      <w:pPr>
        <w:spacing w:after="0" w:line="240" w:lineRule="auto"/>
        <w:jc w:val="both"/>
        <w:rPr>
          <w:rFonts w:cstheme="minorHAnsi"/>
          <w:b/>
        </w:rPr>
      </w:pPr>
      <w:r w:rsidRPr="00B74AD8">
        <w:rPr>
          <w:rFonts w:cstheme="minorHAnsi"/>
          <w:b/>
        </w:rPr>
        <w:t xml:space="preserve">Heal </w:t>
      </w:r>
    </w:p>
    <w:p w14:paraId="2810BD64" w14:textId="1D96369B" w:rsidR="0029321C" w:rsidRPr="00B74AD8" w:rsidRDefault="004E058F" w:rsidP="00402406">
      <w:pPr>
        <w:spacing w:after="0" w:line="240" w:lineRule="auto"/>
        <w:jc w:val="both"/>
        <w:rPr>
          <w:rFonts w:cstheme="minorHAnsi"/>
          <w:i/>
        </w:rPr>
      </w:pPr>
      <w:r w:rsidRPr="00B74AD8">
        <w:rPr>
          <w:rFonts w:cstheme="minorHAnsi"/>
        </w:rPr>
        <w:t>As you breathe</w:t>
      </w:r>
      <w:r w:rsidR="00894EBB" w:rsidRPr="00B74AD8">
        <w:rPr>
          <w:rFonts w:cstheme="minorHAnsi"/>
        </w:rPr>
        <w:t>,</w:t>
      </w:r>
      <w:r w:rsidRPr="00B74AD8">
        <w:rPr>
          <w:rFonts w:cstheme="minorHAnsi"/>
        </w:rPr>
        <w:t xml:space="preserve"> repeat the word</w:t>
      </w:r>
      <w:r w:rsidR="0029321C" w:rsidRPr="00B74AD8">
        <w:rPr>
          <w:rFonts w:cstheme="minorHAnsi"/>
        </w:rPr>
        <w:t xml:space="preserve"> </w:t>
      </w:r>
      <w:r w:rsidR="00C7568B" w:rsidRPr="00B74AD8">
        <w:rPr>
          <w:rFonts w:cstheme="minorHAnsi"/>
          <w:i/>
        </w:rPr>
        <w:t>W</w:t>
      </w:r>
      <w:r w:rsidRPr="00B74AD8">
        <w:rPr>
          <w:rFonts w:cstheme="minorHAnsi"/>
          <w:i/>
        </w:rPr>
        <w:t>elcome</w:t>
      </w:r>
      <w:r w:rsidRPr="00B74AD8">
        <w:rPr>
          <w:rFonts w:cstheme="minorHAnsi"/>
        </w:rPr>
        <w:t xml:space="preserve">. </w:t>
      </w:r>
      <w:r w:rsidRPr="00B74AD8">
        <w:rPr>
          <w:rFonts w:cstheme="minorHAnsi"/>
          <w:i/>
        </w:rPr>
        <w:t xml:space="preserve">(Pause </w:t>
      </w:r>
      <w:r w:rsidR="00AA6B95" w:rsidRPr="00B74AD8">
        <w:rPr>
          <w:rFonts w:cstheme="minorHAnsi"/>
          <w:i/>
        </w:rPr>
        <w:t xml:space="preserve">for </w:t>
      </w:r>
      <w:r w:rsidRPr="00B74AD8">
        <w:rPr>
          <w:rFonts w:cstheme="minorHAnsi"/>
          <w:i/>
        </w:rPr>
        <w:t>10 seconds)</w:t>
      </w:r>
    </w:p>
    <w:p w14:paraId="549C5298" w14:textId="77777777" w:rsidR="0029321C" w:rsidRPr="00B74AD8" w:rsidRDefault="0029321C" w:rsidP="00402406">
      <w:pPr>
        <w:spacing w:after="0" w:line="240" w:lineRule="auto"/>
        <w:jc w:val="both"/>
        <w:rPr>
          <w:rFonts w:cstheme="minorHAnsi"/>
        </w:rPr>
      </w:pPr>
    </w:p>
    <w:p w14:paraId="41D5D829" w14:textId="337FF474" w:rsidR="004E058F" w:rsidRPr="00B74AD8" w:rsidRDefault="004E058F" w:rsidP="00402406">
      <w:pPr>
        <w:spacing w:after="0" w:line="240" w:lineRule="auto"/>
        <w:jc w:val="both"/>
        <w:rPr>
          <w:rFonts w:cstheme="minorHAnsi"/>
          <w:color w:val="000000"/>
        </w:rPr>
      </w:pPr>
      <w:r w:rsidRPr="00B74AD8">
        <w:rPr>
          <w:rFonts w:cstheme="minorHAnsi"/>
          <w:i/>
        </w:rPr>
        <w:t xml:space="preserve">(Pause </w:t>
      </w:r>
      <w:r w:rsidR="00AA6B95" w:rsidRPr="00B74AD8">
        <w:rPr>
          <w:rFonts w:cstheme="minorHAnsi"/>
          <w:i/>
        </w:rPr>
        <w:t xml:space="preserve">for </w:t>
      </w:r>
      <w:r w:rsidRPr="00B74AD8">
        <w:rPr>
          <w:rFonts w:cstheme="minorHAnsi"/>
          <w:i/>
        </w:rPr>
        <w:t xml:space="preserve">8 seconds or one long breath after each statement) </w:t>
      </w:r>
    </w:p>
    <w:p w14:paraId="6B24FDE6" w14:textId="77777777" w:rsidR="0029321C" w:rsidRPr="00B74AD8" w:rsidRDefault="004E058F" w:rsidP="00402406">
      <w:pPr>
        <w:pStyle w:val="ListParagraph"/>
        <w:numPr>
          <w:ilvl w:val="0"/>
          <w:numId w:val="2"/>
        </w:numPr>
        <w:spacing w:after="0" w:line="240" w:lineRule="auto"/>
        <w:jc w:val="both"/>
        <w:rPr>
          <w:rFonts w:cstheme="minorHAnsi"/>
        </w:rPr>
      </w:pPr>
      <w:r w:rsidRPr="00B74AD8">
        <w:rPr>
          <w:rFonts w:cstheme="minorHAnsi"/>
        </w:rPr>
        <w:t xml:space="preserve">Welcome this opportunity to explore how you can be more trustworthy in your community. </w:t>
      </w:r>
    </w:p>
    <w:p w14:paraId="7FD29725" w14:textId="2B08DB76" w:rsidR="0029321C" w:rsidRPr="00B74AD8" w:rsidRDefault="004E058F" w:rsidP="00402406">
      <w:pPr>
        <w:pStyle w:val="ListParagraph"/>
        <w:numPr>
          <w:ilvl w:val="0"/>
          <w:numId w:val="2"/>
        </w:numPr>
        <w:spacing w:after="0" w:line="240" w:lineRule="auto"/>
        <w:jc w:val="both"/>
        <w:rPr>
          <w:rFonts w:cstheme="minorHAnsi"/>
        </w:rPr>
      </w:pPr>
      <w:r w:rsidRPr="00B74AD8">
        <w:rPr>
          <w:rFonts w:cstheme="minorHAnsi"/>
        </w:rPr>
        <w:t>Welcome the gentle Holy Spirit of truth</w:t>
      </w:r>
      <w:r w:rsidR="00845F9C" w:rsidRPr="00B74AD8">
        <w:rPr>
          <w:rFonts w:cstheme="minorHAnsi"/>
        </w:rPr>
        <w:t>,</w:t>
      </w:r>
      <w:r w:rsidRPr="00B74AD8">
        <w:rPr>
          <w:rFonts w:cstheme="minorHAnsi"/>
        </w:rPr>
        <w:t xml:space="preserve"> who works toward peace. </w:t>
      </w:r>
    </w:p>
    <w:p w14:paraId="6B4F1313" w14:textId="56650085" w:rsidR="0029321C" w:rsidRPr="00B74AD8" w:rsidRDefault="004E058F" w:rsidP="00402406">
      <w:pPr>
        <w:pStyle w:val="ListParagraph"/>
        <w:numPr>
          <w:ilvl w:val="0"/>
          <w:numId w:val="2"/>
        </w:numPr>
        <w:spacing w:after="0" w:line="240" w:lineRule="auto"/>
        <w:jc w:val="both"/>
        <w:rPr>
          <w:rFonts w:cstheme="minorHAnsi"/>
        </w:rPr>
      </w:pPr>
      <w:r w:rsidRPr="00B74AD8">
        <w:rPr>
          <w:rFonts w:cstheme="minorHAnsi"/>
        </w:rPr>
        <w:t xml:space="preserve">Welcome your present reality and the progress you have made. </w:t>
      </w:r>
    </w:p>
    <w:p w14:paraId="7BFF5D84" w14:textId="60A60918" w:rsidR="004E058F" w:rsidRPr="00B74AD8" w:rsidRDefault="004E058F" w:rsidP="00402406">
      <w:pPr>
        <w:pStyle w:val="ListParagraph"/>
        <w:numPr>
          <w:ilvl w:val="0"/>
          <w:numId w:val="2"/>
        </w:numPr>
        <w:spacing w:after="0" w:line="240" w:lineRule="auto"/>
        <w:jc w:val="both"/>
        <w:rPr>
          <w:rFonts w:cstheme="minorHAnsi"/>
          <w:i/>
        </w:rPr>
      </w:pPr>
      <w:r w:rsidRPr="00B74AD8">
        <w:rPr>
          <w:rFonts w:cstheme="minorHAnsi"/>
        </w:rPr>
        <w:t xml:space="preserve">Welcome what you are learning about yourself in your community. </w:t>
      </w:r>
      <w:r w:rsidRPr="00B74AD8">
        <w:rPr>
          <w:rFonts w:cstheme="minorHAnsi"/>
          <w:i/>
        </w:rPr>
        <w:t xml:space="preserve">(Pause </w:t>
      </w:r>
      <w:r w:rsidR="00B51707" w:rsidRPr="00B74AD8">
        <w:rPr>
          <w:rFonts w:cstheme="minorHAnsi"/>
          <w:i/>
        </w:rPr>
        <w:t xml:space="preserve">for </w:t>
      </w:r>
      <w:r w:rsidRPr="00B74AD8">
        <w:rPr>
          <w:rFonts w:cstheme="minorHAnsi"/>
          <w:i/>
        </w:rPr>
        <w:t>10 seconds)</w:t>
      </w:r>
    </w:p>
    <w:p w14:paraId="0EB39BCC" w14:textId="77777777" w:rsidR="004E058F" w:rsidRPr="00B74AD8" w:rsidRDefault="004E058F" w:rsidP="00402406">
      <w:pPr>
        <w:spacing w:after="0" w:line="240" w:lineRule="auto"/>
        <w:jc w:val="both"/>
        <w:rPr>
          <w:rFonts w:cstheme="minorHAnsi"/>
        </w:rPr>
      </w:pPr>
    </w:p>
    <w:p w14:paraId="693F7F8E" w14:textId="77777777" w:rsidR="005D6940" w:rsidRPr="00B74AD8" w:rsidRDefault="005D6940" w:rsidP="00402406">
      <w:pPr>
        <w:spacing w:after="0" w:line="240" w:lineRule="auto"/>
        <w:jc w:val="both"/>
        <w:rPr>
          <w:rFonts w:cstheme="minorHAnsi"/>
        </w:rPr>
      </w:pPr>
      <w:bookmarkStart w:id="22" w:name="OLE_LINK34"/>
      <w:bookmarkStart w:id="23" w:name="OLE_LINK33"/>
      <w:r w:rsidRPr="00B74AD8">
        <w:rPr>
          <w:rFonts w:cstheme="minorHAnsi"/>
        </w:rPr>
        <w:t>Now, as you breathe, you might use the following statements as a confession to the Lord and turn away from the Idol Self. On the exhale, let go.</w:t>
      </w:r>
      <w:bookmarkStart w:id="24" w:name="_Hlk525227968"/>
      <w:r w:rsidRPr="00B74AD8">
        <w:rPr>
          <w:rStyle w:val="EndnoteReference"/>
          <w:rFonts w:cstheme="minorHAnsi"/>
        </w:rPr>
        <w:endnoteReference w:id="13"/>
      </w:r>
      <w:bookmarkEnd w:id="22"/>
      <w:bookmarkEnd w:id="23"/>
      <w:bookmarkEnd w:id="24"/>
    </w:p>
    <w:p w14:paraId="2AD65D78" w14:textId="77777777" w:rsidR="0029321C" w:rsidRPr="00B74AD8" w:rsidRDefault="0029321C" w:rsidP="00402406">
      <w:pPr>
        <w:spacing w:after="0" w:line="240" w:lineRule="auto"/>
        <w:jc w:val="both"/>
        <w:rPr>
          <w:rFonts w:cstheme="minorHAnsi"/>
        </w:rPr>
      </w:pPr>
    </w:p>
    <w:p w14:paraId="6F987473" w14:textId="63033C05" w:rsidR="0029321C" w:rsidRPr="00B74AD8" w:rsidRDefault="004E058F" w:rsidP="00402406">
      <w:pPr>
        <w:spacing w:after="0" w:line="240" w:lineRule="auto"/>
        <w:jc w:val="both"/>
        <w:rPr>
          <w:rFonts w:cstheme="minorHAnsi"/>
          <w:i/>
        </w:rPr>
      </w:pPr>
      <w:r w:rsidRPr="00B74AD8">
        <w:rPr>
          <w:rFonts w:cstheme="minorHAnsi"/>
          <w:i/>
        </w:rPr>
        <w:t>(Pause</w:t>
      </w:r>
      <w:r w:rsidR="00AA6B95" w:rsidRPr="00B74AD8">
        <w:rPr>
          <w:rFonts w:cstheme="minorHAnsi"/>
          <w:i/>
        </w:rPr>
        <w:t xml:space="preserve"> for</w:t>
      </w:r>
      <w:r w:rsidRPr="00B74AD8">
        <w:rPr>
          <w:rFonts w:cstheme="minorHAnsi"/>
          <w:i/>
        </w:rPr>
        <w:t xml:space="preserve"> 5 seconds after each statement)</w:t>
      </w:r>
    </w:p>
    <w:p w14:paraId="43E04663" w14:textId="34F32B87" w:rsidR="0029321C" w:rsidRPr="00B74AD8" w:rsidRDefault="004E058F" w:rsidP="00402406">
      <w:pPr>
        <w:pStyle w:val="ListParagraph"/>
        <w:numPr>
          <w:ilvl w:val="0"/>
          <w:numId w:val="3"/>
        </w:numPr>
        <w:spacing w:after="0" w:line="240" w:lineRule="auto"/>
        <w:jc w:val="both"/>
        <w:rPr>
          <w:rFonts w:cstheme="minorHAnsi"/>
        </w:rPr>
      </w:pPr>
      <w:r w:rsidRPr="00B74AD8">
        <w:rPr>
          <w:rFonts w:cstheme="minorHAnsi"/>
        </w:rPr>
        <w:t xml:space="preserve">As I </w:t>
      </w:r>
      <w:r w:rsidR="009F4E43" w:rsidRPr="00B74AD8">
        <w:rPr>
          <w:rFonts w:cstheme="minorHAnsi"/>
        </w:rPr>
        <w:t>help heal</w:t>
      </w:r>
      <w:r w:rsidR="007C586C" w:rsidRPr="00B74AD8">
        <w:rPr>
          <w:rFonts w:cstheme="minorHAnsi"/>
        </w:rPr>
        <w:t xml:space="preserve"> my community</w:t>
      </w:r>
      <w:r w:rsidRPr="00B74AD8">
        <w:rPr>
          <w:rFonts w:cstheme="minorHAnsi"/>
        </w:rPr>
        <w:t>, I let go of the longing for power and control.</w:t>
      </w:r>
    </w:p>
    <w:p w14:paraId="04B242CE" w14:textId="38858BE5" w:rsidR="0029321C" w:rsidRPr="00B74AD8" w:rsidRDefault="004E058F" w:rsidP="00402406">
      <w:pPr>
        <w:pStyle w:val="ListParagraph"/>
        <w:numPr>
          <w:ilvl w:val="0"/>
          <w:numId w:val="3"/>
        </w:numPr>
        <w:spacing w:after="0" w:line="240" w:lineRule="auto"/>
        <w:jc w:val="both"/>
        <w:rPr>
          <w:rFonts w:cstheme="minorHAnsi"/>
        </w:rPr>
      </w:pPr>
      <w:bookmarkStart w:id="25" w:name="_Hlk127111159"/>
      <w:r w:rsidRPr="00B74AD8">
        <w:rPr>
          <w:rFonts w:cstheme="minorHAnsi"/>
        </w:rPr>
        <w:t xml:space="preserve">As I </w:t>
      </w:r>
      <w:r w:rsidR="007C586C" w:rsidRPr="00B74AD8">
        <w:rPr>
          <w:rFonts w:cstheme="minorHAnsi"/>
        </w:rPr>
        <w:t>help heal my community</w:t>
      </w:r>
      <w:r w:rsidRPr="00B74AD8">
        <w:rPr>
          <w:rFonts w:cstheme="minorHAnsi"/>
        </w:rPr>
        <w:t>, I let go of the longing for care and admiration.</w:t>
      </w:r>
    </w:p>
    <w:bookmarkEnd w:id="25"/>
    <w:p w14:paraId="7036622A" w14:textId="725E29DA" w:rsidR="0029321C" w:rsidRPr="00B74AD8" w:rsidRDefault="004E058F" w:rsidP="00402406">
      <w:pPr>
        <w:pStyle w:val="ListParagraph"/>
        <w:numPr>
          <w:ilvl w:val="0"/>
          <w:numId w:val="3"/>
        </w:numPr>
        <w:spacing w:after="0" w:line="240" w:lineRule="auto"/>
        <w:jc w:val="both"/>
        <w:rPr>
          <w:rFonts w:cstheme="minorHAnsi"/>
        </w:rPr>
      </w:pPr>
      <w:r w:rsidRPr="00B74AD8">
        <w:rPr>
          <w:rFonts w:cstheme="minorHAnsi"/>
        </w:rPr>
        <w:t xml:space="preserve">As I </w:t>
      </w:r>
      <w:r w:rsidR="007C586C" w:rsidRPr="00B74AD8">
        <w:rPr>
          <w:rFonts w:cstheme="minorHAnsi"/>
        </w:rPr>
        <w:t>help heal my community</w:t>
      </w:r>
      <w:r w:rsidRPr="00B74AD8">
        <w:rPr>
          <w:rFonts w:cstheme="minorHAnsi"/>
        </w:rPr>
        <w:t>, I let go of the longing for safety and survival.</w:t>
      </w:r>
    </w:p>
    <w:p w14:paraId="32216C31" w14:textId="77777777" w:rsidR="000C12FF" w:rsidRPr="00B74AD8" w:rsidRDefault="000C12FF" w:rsidP="00402406">
      <w:pPr>
        <w:pStyle w:val="ListParagraph"/>
        <w:numPr>
          <w:ilvl w:val="0"/>
          <w:numId w:val="3"/>
        </w:numPr>
        <w:spacing w:after="0" w:line="240" w:lineRule="auto"/>
        <w:jc w:val="both"/>
        <w:rPr>
          <w:i/>
        </w:rPr>
      </w:pPr>
      <w:r w:rsidRPr="00B74AD8">
        <w:t xml:space="preserve">Welcome what your community is teaching you about yourself. </w:t>
      </w:r>
      <w:r w:rsidRPr="00B74AD8">
        <w:rPr>
          <w:i/>
        </w:rPr>
        <w:t>(Pause for 10 seconds)</w:t>
      </w:r>
    </w:p>
    <w:p w14:paraId="58BCAB1E" w14:textId="77777777" w:rsidR="004E058F" w:rsidRPr="00B74AD8" w:rsidRDefault="004E058F" w:rsidP="00402406">
      <w:pPr>
        <w:spacing w:after="0" w:line="240" w:lineRule="auto"/>
        <w:jc w:val="both"/>
        <w:rPr>
          <w:rFonts w:cstheme="minorHAnsi"/>
        </w:rPr>
      </w:pPr>
    </w:p>
    <w:p w14:paraId="58FD8DFD" w14:textId="77777777" w:rsidR="004E058F" w:rsidRPr="00B74AD8" w:rsidRDefault="004E058F" w:rsidP="00402406">
      <w:pPr>
        <w:spacing w:after="0" w:line="240" w:lineRule="auto"/>
        <w:jc w:val="both"/>
        <w:rPr>
          <w:rFonts w:cstheme="minorHAnsi"/>
        </w:rPr>
      </w:pPr>
      <w:r w:rsidRPr="00B74AD8">
        <w:rPr>
          <w:rFonts w:cstheme="minorHAnsi"/>
        </w:rPr>
        <w:t>Take a deep breath.</w:t>
      </w:r>
    </w:p>
    <w:p w14:paraId="5AB63A4E" w14:textId="0E302626" w:rsidR="00B77DC8" w:rsidRPr="00B74AD8" w:rsidRDefault="00B77DC8" w:rsidP="00402406">
      <w:pPr>
        <w:spacing w:after="0" w:line="240" w:lineRule="auto"/>
        <w:jc w:val="both"/>
        <w:rPr>
          <w:rFonts w:cstheme="minorHAnsi"/>
        </w:rPr>
      </w:pPr>
      <w:r w:rsidRPr="00B74AD8">
        <w:rPr>
          <w:rFonts w:cstheme="minorHAnsi"/>
          <w:i/>
        </w:rPr>
        <w:t xml:space="preserve">(If time permits, ask, “Does anyone have comments or questions about the integration?”) </w:t>
      </w:r>
    </w:p>
    <w:p w14:paraId="4CF1F2CB" w14:textId="77777777" w:rsidR="004E058F" w:rsidRPr="00B74AD8" w:rsidRDefault="004E058F" w:rsidP="00402406">
      <w:pPr>
        <w:spacing w:after="0" w:line="240" w:lineRule="auto"/>
        <w:jc w:val="both"/>
        <w:rPr>
          <w:rFonts w:cstheme="minorHAnsi"/>
        </w:rPr>
      </w:pPr>
    </w:p>
    <w:p w14:paraId="78FC4683" w14:textId="77777777" w:rsidR="004E058F" w:rsidRPr="00B74AD8" w:rsidRDefault="004E058F" w:rsidP="00402406">
      <w:pPr>
        <w:spacing w:after="0" w:line="240" w:lineRule="auto"/>
        <w:jc w:val="both"/>
        <w:rPr>
          <w:rFonts w:cstheme="minorHAnsi"/>
          <w:b/>
        </w:rPr>
      </w:pPr>
      <w:r w:rsidRPr="00B74AD8">
        <w:rPr>
          <w:rFonts w:cstheme="minorHAnsi"/>
          <w:b/>
        </w:rPr>
        <w:t>1:28</w:t>
      </w:r>
      <w:r w:rsidRPr="00B74AD8">
        <w:rPr>
          <w:rFonts w:cstheme="minorHAnsi"/>
          <w:b/>
        </w:rPr>
        <w:tab/>
        <w:t>ENDING PRAYER</w:t>
      </w:r>
    </w:p>
    <w:p w14:paraId="0129F798" w14:textId="77777777" w:rsidR="004E058F" w:rsidRPr="00B74AD8" w:rsidRDefault="004E058F" w:rsidP="00402406">
      <w:pPr>
        <w:spacing w:after="0" w:line="240" w:lineRule="auto"/>
        <w:jc w:val="both"/>
        <w:rPr>
          <w:rFonts w:cstheme="minorHAnsi"/>
          <w:b/>
          <w:color w:val="000000"/>
        </w:rPr>
      </w:pPr>
    </w:p>
    <w:p w14:paraId="1ABDF083" w14:textId="77777777" w:rsidR="004B5938" w:rsidRPr="00B74AD8" w:rsidRDefault="004B5938" w:rsidP="00402406">
      <w:pPr>
        <w:spacing w:after="0" w:line="240" w:lineRule="auto"/>
        <w:jc w:val="both"/>
      </w:pPr>
      <w:bookmarkStart w:id="26" w:name="_Hlk158448129"/>
      <w:r w:rsidRPr="00B74AD8">
        <w:t>Dear Father and Creator,</w:t>
      </w:r>
    </w:p>
    <w:p w14:paraId="03C09AF3" w14:textId="59CFFA91" w:rsidR="004B5938" w:rsidRPr="00B74AD8" w:rsidRDefault="004B5938" w:rsidP="00402406">
      <w:pPr>
        <w:spacing w:after="0" w:line="240" w:lineRule="auto"/>
        <w:jc w:val="both"/>
      </w:pPr>
      <w:r w:rsidRPr="00B74AD8">
        <w:t xml:space="preserve">Thank you for drawing us together for healing and training. Hold us in the power of this new direction as You guide us toward our real glory and authority. Set us free with the truth </w:t>
      </w:r>
      <w:r w:rsidR="00C9516D" w:rsidRPr="00B74AD8">
        <w:t>about our lives as You l</w:t>
      </w:r>
      <w:r w:rsidRPr="00B74AD8">
        <w:t>ead us to the next step in our healing</w:t>
      </w:r>
      <w:r w:rsidR="00C9516D" w:rsidRPr="00B74AD8">
        <w:t>. Help us</w:t>
      </w:r>
      <w:r w:rsidRPr="00B74AD8">
        <w:t xml:space="preserve"> co-labor with You to reorient our lives for a more effective flow and to become more trustworthy for our own sake, for the sake of the community, and for Your sake so that the glory and honor of our Lord Jesus may be seen in this world. Amen.</w:t>
      </w:r>
    </w:p>
    <w:bookmarkEnd w:id="26"/>
    <w:p w14:paraId="175DFC8A" w14:textId="77777777" w:rsidR="004E058F" w:rsidRPr="00B74AD8" w:rsidRDefault="004E058F" w:rsidP="00402406">
      <w:pPr>
        <w:spacing w:after="0" w:line="240" w:lineRule="auto"/>
        <w:jc w:val="both"/>
        <w:rPr>
          <w:rFonts w:cstheme="minorHAnsi"/>
        </w:rPr>
      </w:pPr>
    </w:p>
    <w:p w14:paraId="0BADF076" w14:textId="77777777" w:rsidR="004E058F" w:rsidRPr="00B74AD8" w:rsidRDefault="004E058F" w:rsidP="00402406">
      <w:pPr>
        <w:spacing w:after="0" w:line="240" w:lineRule="auto"/>
        <w:jc w:val="both"/>
        <w:rPr>
          <w:rFonts w:cstheme="minorHAnsi"/>
        </w:rPr>
      </w:pPr>
      <w:r w:rsidRPr="00B74AD8">
        <w:rPr>
          <w:rFonts w:cstheme="minorHAnsi"/>
        </w:rPr>
        <w:t>Take a deep breath.</w:t>
      </w:r>
    </w:p>
    <w:p w14:paraId="33C2F84C" w14:textId="7FA547A7" w:rsidR="00B77DC8" w:rsidRPr="00B74AD8" w:rsidRDefault="00B77DC8" w:rsidP="00402406">
      <w:pPr>
        <w:spacing w:after="0" w:line="240" w:lineRule="auto"/>
        <w:jc w:val="both"/>
        <w:rPr>
          <w:rFonts w:cstheme="minorHAnsi"/>
        </w:rPr>
      </w:pPr>
      <w:r w:rsidRPr="00B74AD8">
        <w:rPr>
          <w:rFonts w:cstheme="minorHAnsi"/>
          <w:i/>
        </w:rPr>
        <w:t xml:space="preserve">(If time permits, ask, “Does anyone have comments or questions about this meeting?”) </w:t>
      </w:r>
    </w:p>
    <w:p w14:paraId="1BA80035" w14:textId="77777777" w:rsidR="004E058F" w:rsidRPr="00B74AD8" w:rsidRDefault="004E058F" w:rsidP="00402406">
      <w:pPr>
        <w:spacing w:after="0" w:line="240" w:lineRule="auto"/>
        <w:jc w:val="both"/>
        <w:rPr>
          <w:rFonts w:cstheme="minorHAnsi"/>
        </w:rPr>
      </w:pPr>
    </w:p>
    <w:p w14:paraId="171CA75B" w14:textId="3151BF5E" w:rsidR="004E058F" w:rsidRPr="00B74AD8" w:rsidRDefault="004E058F" w:rsidP="00402406">
      <w:pPr>
        <w:spacing w:after="0" w:line="240" w:lineRule="auto"/>
        <w:jc w:val="both"/>
        <w:rPr>
          <w:rFonts w:cstheme="minorHAnsi"/>
          <w:b/>
        </w:rPr>
      </w:pPr>
      <w:r w:rsidRPr="00B74AD8">
        <w:rPr>
          <w:rFonts w:cstheme="minorHAnsi"/>
          <w:b/>
        </w:rPr>
        <w:t>1:29</w:t>
      </w:r>
      <w:r w:rsidRPr="00B74AD8">
        <w:rPr>
          <w:rFonts w:cstheme="minorHAnsi"/>
          <w:b/>
        </w:rPr>
        <w:tab/>
        <w:t>ANNOUNCEMENTS</w:t>
      </w:r>
    </w:p>
    <w:p w14:paraId="28274354" w14:textId="77777777" w:rsidR="00B77DC8" w:rsidRPr="00B74AD8" w:rsidRDefault="00B77DC8" w:rsidP="00402406">
      <w:pPr>
        <w:spacing w:after="0" w:line="240" w:lineRule="auto"/>
        <w:jc w:val="both"/>
        <w:rPr>
          <w:rFonts w:cstheme="minorHAnsi"/>
          <w:b/>
        </w:rPr>
      </w:pPr>
    </w:p>
    <w:p w14:paraId="15107CB7" w14:textId="14B73ED1" w:rsidR="00FC51C8" w:rsidRPr="008471CD" w:rsidRDefault="000256A7" w:rsidP="00402406">
      <w:pPr>
        <w:spacing w:after="0" w:line="240" w:lineRule="auto"/>
        <w:jc w:val="both"/>
        <w:rPr>
          <w:color w:val="7030A0"/>
        </w:rPr>
      </w:pPr>
      <w:bookmarkStart w:id="27" w:name="_Hlk127197816"/>
      <w:r w:rsidRPr="00B74AD8">
        <w:t>The next Karis Fellowships training cycle begins in March.</w:t>
      </w:r>
      <w:bookmarkStart w:id="28" w:name="_Hlk95899947"/>
      <w:r w:rsidRPr="00B74AD8">
        <w:t xml:space="preserve"> </w:t>
      </w:r>
      <w:r w:rsidR="008471CD" w:rsidRPr="00B74AD8">
        <w:t xml:space="preserve">KF </w:t>
      </w:r>
      <w:r w:rsidRPr="00B74AD8">
        <w:t>Admin requests that all current members register now on the website for the next KF cycle</w:t>
      </w:r>
      <w:r w:rsidR="008471CD" w:rsidRPr="00B74AD8">
        <w:t xml:space="preserve"> to make the registration tasks easier</w:t>
      </w:r>
      <w:r w:rsidRPr="00B74AD8">
        <w:t>.</w:t>
      </w:r>
      <w:r w:rsidRPr="001F7A00">
        <w:t xml:space="preserve"> </w:t>
      </w:r>
      <w:bookmarkStart w:id="29" w:name="_Hlk95900676"/>
      <w:bookmarkEnd w:id="28"/>
    </w:p>
    <w:bookmarkEnd w:id="27"/>
    <w:bookmarkEnd w:id="29"/>
    <w:p w14:paraId="3FAD84D4" w14:textId="77777777" w:rsidR="008471CD" w:rsidRPr="005D6940" w:rsidRDefault="008471CD" w:rsidP="00402406">
      <w:pPr>
        <w:spacing w:after="0" w:line="240" w:lineRule="auto"/>
        <w:jc w:val="both"/>
        <w:rPr>
          <w:rFonts w:cstheme="minorHAnsi"/>
        </w:rPr>
      </w:pPr>
    </w:p>
    <w:sectPr w:rsidR="008471CD" w:rsidRPr="005D6940" w:rsidSect="0088186A">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FF098" w14:textId="77777777" w:rsidR="00EA66A8" w:rsidRDefault="00EA66A8" w:rsidP="00285B9A">
      <w:pPr>
        <w:spacing w:after="0" w:line="240" w:lineRule="auto"/>
      </w:pPr>
      <w:r>
        <w:separator/>
      </w:r>
    </w:p>
  </w:endnote>
  <w:endnote w:type="continuationSeparator" w:id="0">
    <w:p w14:paraId="50CAF0E0" w14:textId="77777777" w:rsidR="00EA66A8" w:rsidRDefault="00EA66A8" w:rsidP="00285B9A">
      <w:pPr>
        <w:spacing w:after="0" w:line="240" w:lineRule="auto"/>
      </w:pPr>
      <w:r>
        <w:continuationSeparator/>
      </w:r>
    </w:p>
  </w:endnote>
  <w:endnote w:id="1">
    <w:p w14:paraId="48418063" w14:textId="77777777" w:rsidR="007968EC" w:rsidRDefault="007968EC" w:rsidP="007968EC">
      <w:pPr>
        <w:pStyle w:val="EndnoteText"/>
      </w:pPr>
      <w:r>
        <w:rPr>
          <w:rStyle w:val="EndnoteReference"/>
        </w:rPr>
        <w:endnoteRef/>
      </w:r>
      <w:r>
        <w:t xml:space="preserve"> Rev. 8:1.</w:t>
      </w:r>
    </w:p>
  </w:endnote>
  <w:endnote w:id="2">
    <w:p w14:paraId="0F4AD475" w14:textId="77777777" w:rsidR="0041525B" w:rsidRPr="004939BA" w:rsidRDefault="0041525B" w:rsidP="003921E2">
      <w:pPr>
        <w:pStyle w:val="EndnoteText"/>
      </w:pPr>
      <w:r>
        <w:rPr>
          <w:rStyle w:val="EndnoteReference"/>
        </w:rPr>
        <w:endnoteRef/>
      </w:r>
      <w:r>
        <w:t xml:space="preserve"> 1 Cor.13:12.</w:t>
      </w:r>
    </w:p>
  </w:endnote>
  <w:endnote w:id="3">
    <w:p w14:paraId="44C546CC" w14:textId="48D6D166" w:rsidR="0041525B" w:rsidRPr="008C4FD3" w:rsidRDefault="0041525B" w:rsidP="003921E2">
      <w:pPr>
        <w:pStyle w:val="EndnoteText"/>
        <w:rPr>
          <w:lang w:val="en-GB"/>
        </w:rPr>
      </w:pPr>
      <w:r>
        <w:rPr>
          <w:rStyle w:val="EndnoteReference"/>
        </w:rPr>
        <w:endnoteRef/>
      </w:r>
      <w:r>
        <w:t xml:space="preserve"> </w:t>
      </w:r>
      <w:hyperlink r:id="rId1" w:history="1">
        <w:r w:rsidR="00B77DC8">
          <w:rPr>
            <w:rStyle w:val="Hyperlink"/>
          </w:rPr>
          <w:t>www.centeringprayer.com</w:t>
        </w:r>
      </w:hyperlink>
      <w:r>
        <w:t>.</w:t>
      </w:r>
    </w:p>
  </w:endnote>
  <w:endnote w:id="4">
    <w:p w14:paraId="5F39E616" w14:textId="64F95BB2" w:rsidR="0041525B" w:rsidRPr="001F7A00" w:rsidRDefault="0041525B" w:rsidP="003921E2">
      <w:pPr>
        <w:pStyle w:val="EndnoteText"/>
      </w:pPr>
      <w:r>
        <w:rPr>
          <w:rStyle w:val="EndnoteReference"/>
        </w:rPr>
        <w:endnoteRef/>
      </w:r>
      <w:r>
        <w:t xml:space="preserve"> </w:t>
      </w:r>
      <w:r w:rsidRPr="004B04CB">
        <w:rPr>
          <w:i/>
        </w:rPr>
        <w:t>Great is Thy Faithfulness</w:t>
      </w:r>
      <w:r>
        <w:t xml:space="preserve"> by </w:t>
      </w:r>
      <w:r w:rsidRPr="004A73E7">
        <w:t>Thomas Chisholm (1866–1960)</w:t>
      </w:r>
      <w:r>
        <w:t>,</w:t>
      </w:r>
      <w:r w:rsidRPr="004A73E7">
        <w:t xml:space="preserve"> </w:t>
      </w:r>
      <w:hyperlink r:id="rId2" w:history="1">
        <w:r w:rsidR="00B77DC8">
          <w:rPr>
            <w:rStyle w:val="Hyperlink"/>
          </w:rPr>
          <w:t>www.youtube.com/watch?v=dTKIqmdfHSk</w:t>
        </w:r>
      </w:hyperlink>
      <w:r>
        <w:t>.</w:t>
      </w:r>
    </w:p>
  </w:endnote>
  <w:endnote w:id="5">
    <w:p w14:paraId="74FE32DA" w14:textId="77777777" w:rsidR="00831F64" w:rsidRPr="0091102F" w:rsidRDefault="00831F64" w:rsidP="00831F64">
      <w:pPr>
        <w:pStyle w:val="EndnoteText"/>
      </w:pPr>
      <w:r>
        <w:rPr>
          <w:rStyle w:val="EndnoteReference"/>
        </w:rPr>
        <w:endnoteRef/>
      </w:r>
      <w:r>
        <w:t xml:space="preserve"> </w:t>
      </w:r>
      <w:hyperlink r:id="rId3" w:history="1">
        <w:r>
          <w:rPr>
            <w:rStyle w:val="Hyperlink"/>
          </w:rPr>
          <w:t>www.chrisakins.com/communicating-effectively-in-difficult-situations/</w:t>
        </w:r>
      </w:hyperlink>
      <w:r w:rsidRPr="00EF342C">
        <w:t>.</w:t>
      </w:r>
    </w:p>
  </w:endnote>
  <w:endnote w:id="6">
    <w:p w14:paraId="1F17B11F" w14:textId="2A0CDABE" w:rsidR="0041525B" w:rsidRPr="009908F5" w:rsidRDefault="0041525B" w:rsidP="00D24E22">
      <w:pPr>
        <w:pStyle w:val="EndnoteText"/>
      </w:pPr>
      <w:r w:rsidRPr="00E231AE">
        <w:rPr>
          <w:rStyle w:val="EndnoteReference"/>
        </w:rPr>
        <w:endnoteRef/>
      </w:r>
      <w:r w:rsidRPr="00E231AE">
        <w:t xml:space="preserve"> </w:t>
      </w:r>
      <w:r w:rsidRPr="00FD04CC">
        <w:t>2 Cor</w:t>
      </w:r>
      <w:r w:rsidR="00BE1933" w:rsidRPr="00FD04CC">
        <w:t>.</w:t>
      </w:r>
      <w:r w:rsidR="00E231AE" w:rsidRPr="00FD04CC">
        <w:t xml:space="preserve"> </w:t>
      </w:r>
      <w:r w:rsidRPr="00FD04CC">
        <w:t>5:20.</w:t>
      </w:r>
    </w:p>
  </w:endnote>
  <w:endnote w:id="7">
    <w:p w14:paraId="3F199461" w14:textId="77777777" w:rsidR="000C12FF" w:rsidRPr="00902424" w:rsidRDefault="000C12FF" w:rsidP="000C12FF">
      <w:pPr>
        <w:pStyle w:val="EndnoteText"/>
        <w:rPr>
          <w:lang w:val="en-GB"/>
        </w:rPr>
      </w:pPr>
      <w:r>
        <w:rPr>
          <w:rStyle w:val="EndnoteReference"/>
        </w:rPr>
        <w:endnoteRef/>
      </w:r>
      <w:r>
        <w:t xml:space="preserve"> </w:t>
      </w:r>
      <w:r>
        <w:rPr>
          <w:lang w:val="en-GB"/>
        </w:rPr>
        <w:t>Matt. 6:10.</w:t>
      </w:r>
    </w:p>
  </w:endnote>
  <w:endnote w:id="8">
    <w:p w14:paraId="0DD05F8B" w14:textId="77777777" w:rsidR="001138A9" w:rsidRDefault="001138A9" w:rsidP="001138A9">
      <w:pPr>
        <w:pStyle w:val="EndnoteText"/>
      </w:pPr>
      <w:r>
        <w:rPr>
          <w:rStyle w:val="EndnoteReference"/>
        </w:rPr>
        <w:endnoteRef/>
      </w:r>
      <w:r>
        <w:t xml:space="preserve"> Rom. 12:21.</w:t>
      </w:r>
    </w:p>
  </w:endnote>
  <w:endnote w:id="9">
    <w:p w14:paraId="04A3BF8A" w14:textId="77777777" w:rsidR="0041525B" w:rsidRPr="0017204A" w:rsidRDefault="0041525B" w:rsidP="00185045">
      <w:pPr>
        <w:pStyle w:val="EndnoteText"/>
        <w:rPr>
          <w:lang w:val="en-GB"/>
        </w:rPr>
      </w:pPr>
      <w:r>
        <w:rPr>
          <w:rStyle w:val="EndnoteReference"/>
        </w:rPr>
        <w:endnoteRef/>
      </w:r>
      <w:r>
        <w:t xml:space="preserve"> Rom. 12:21 in Nancy’s translation. </w:t>
      </w:r>
    </w:p>
  </w:endnote>
  <w:endnote w:id="10">
    <w:p w14:paraId="5A755CE0" w14:textId="77777777" w:rsidR="000C12FF" w:rsidRPr="00564942" w:rsidRDefault="000C12FF" w:rsidP="000C12FF">
      <w:pPr>
        <w:pStyle w:val="EndnoteText"/>
        <w:rPr>
          <w:lang w:val="fr-FR"/>
        </w:rPr>
      </w:pPr>
      <w:r>
        <w:rPr>
          <w:rStyle w:val="EndnoteReference"/>
        </w:rPr>
        <w:endnoteRef/>
      </w:r>
      <w:r w:rsidRPr="00564942">
        <w:rPr>
          <w:lang w:val="fr-FR"/>
        </w:rPr>
        <w:t xml:space="preserve"> Deut. 32:35.</w:t>
      </w:r>
    </w:p>
  </w:endnote>
  <w:endnote w:id="11">
    <w:p w14:paraId="6378EEBD" w14:textId="77777777" w:rsidR="000C12FF" w:rsidRPr="00564942" w:rsidRDefault="000C12FF" w:rsidP="000C12FF">
      <w:pPr>
        <w:pStyle w:val="EndnoteText"/>
        <w:rPr>
          <w:lang w:val="fr-FR"/>
        </w:rPr>
      </w:pPr>
      <w:r>
        <w:rPr>
          <w:rStyle w:val="EndnoteReference"/>
        </w:rPr>
        <w:endnoteRef/>
      </w:r>
      <w:r w:rsidRPr="00564942">
        <w:rPr>
          <w:lang w:val="fr-FR"/>
        </w:rPr>
        <w:t xml:space="preserve"> Prov. 25:21–22.</w:t>
      </w:r>
    </w:p>
  </w:endnote>
  <w:endnote w:id="12">
    <w:p w14:paraId="2468B288" w14:textId="77777777" w:rsidR="0041525B" w:rsidRPr="00CC15CE" w:rsidRDefault="0041525B" w:rsidP="00185045">
      <w:pPr>
        <w:pStyle w:val="EndnoteText"/>
        <w:rPr>
          <w:lang w:val="fr-FR"/>
        </w:rPr>
      </w:pPr>
      <w:r>
        <w:rPr>
          <w:rStyle w:val="EndnoteReference"/>
        </w:rPr>
        <w:endnoteRef/>
      </w:r>
      <w:r w:rsidRPr="00CC15CE">
        <w:rPr>
          <w:lang w:val="fr-FR"/>
        </w:rPr>
        <w:t xml:space="preserve"> Rom. 12:17.</w:t>
      </w:r>
    </w:p>
  </w:endnote>
  <w:endnote w:id="13">
    <w:p w14:paraId="440D4E51" w14:textId="02679321" w:rsidR="005D6940" w:rsidRDefault="005D6940" w:rsidP="005D6940">
      <w:pPr>
        <w:pStyle w:val="EndnoteText"/>
        <w:jc w:val="both"/>
        <w:rPr>
          <w:lang w:val="en-GB"/>
        </w:rPr>
      </w:pPr>
      <w:r>
        <w:rPr>
          <w:rStyle w:val="EndnoteReference"/>
        </w:rPr>
        <w:endnoteRef/>
      </w:r>
      <w:r w:rsidRPr="00186685">
        <w:rPr>
          <w:lang w:val="fr-FR"/>
        </w:rPr>
        <w:t xml:space="preserve"> </w:t>
      </w:r>
      <w:hyperlink r:id="rId4" w:history="1">
        <w:r w:rsidR="00B77DC8" w:rsidRPr="00186685">
          <w:rPr>
            <w:rStyle w:val="Hyperlink"/>
            <w:lang w:val="fr-FR"/>
          </w:rPr>
          <w:t>www.camillecaldwell.com/WelcomePrayer.html</w:t>
        </w:r>
      </w:hyperlink>
      <w:r w:rsidRPr="00186685">
        <w:rPr>
          <w:rStyle w:val="Hyperlink"/>
          <w:color w:val="auto"/>
          <w:u w:val="none"/>
          <w:lang w:val="fr-FR"/>
        </w:rPr>
        <w:t xml:space="preserve">. </w:t>
      </w:r>
      <w:r w:rsidRPr="00CC15CE">
        <w:rPr>
          <w:rStyle w:val="Hyperlink"/>
          <w:color w:val="auto"/>
          <w:u w:val="none"/>
        </w:rPr>
        <w:t>A</w:t>
      </w:r>
      <w:r w:rsidRPr="000D5CF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E073" w14:textId="7E6814F5" w:rsidR="0041525B" w:rsidRDefault="0041525B">
    <w:pPr>
      <w:pStyle w:val="Footer"/>
    </w:pPr>
    <w:r w:rsidRPr="00BC5A7D">
      <w:t>karisfellowships.com</w:t>
    </w:r>
    <w:r w:rsidRPr="00BC5A7D">
      <w:tab/>
    </w:r>
    <w:r w:rsidRPr="0029321C">
      <w:t>KF48-</w:t>
    </w:r>
    <w:r w:rsidR="00402406">
      <w:t>E</w:t>
    </w:r>
    <w:r w:rsidRPr="00BC5A7D">
      <w:tab/>
    </w:r>
    <w:r w:rsidRPr="00BC5A7D">
      <w:rPr>
        <w:rFonts w:cstheme="minorHAnsi"/>
      </w:rPr>
      <w:t>©</w:t>
    </w:r>
    <w:r w:rsidRPr="00BC5A7D">
      <w:t>20</w:t>
    </w:r>
    <w:r w:rsidR="00C23655">
      <w:t>21</w:t>
    </w:r>
    <w:r w:rsidRPr="00BC5A7D">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B7D1" w14:textId="5D8865E6" w:rsidR="0041525B" w:rsidRDefault="0041525B">
    <w:pPr>
      <w:pStyle w:val="Footer"/>
    </w:pPr>
    <w:r w:rsidRPr="00BC5A7D">
      <w:t>karisfellowships.com</w:t>
    </w:r>
    <w:r w:rsidRPr="00BC5A7D">
      <w:tab/>
    </w:r>
    <w:r w:rsidRPr="0029321C">
      <w:t>KF48-</w:t>
    </w:r>
    <w:r w:rsidR="00402406">
      <w:t>E</w:t>
    </w:r>
    <w:r w:rsidRPr="00BC5A7D">
      <w:tab/>
    </w:r>
    <w:r w:rsidRPr="00BC5A7D">
      <w:rPr>
        <w:rFonts w:cstheme="minorHAnsi"/>
      </w:rPr>
      <w:t>©</w:t>
    </w:r>
    <w:r w:rsidRPr="00BC5A7D">
      <w:t>20</w:t>
    </w:r>
    <w:r w:rsidR="00822DF6">
      <w:t>21</w:t>
    </w:r>
    <w:r w:rsidRPr="00BC5A7D">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3C7B" w14:textId="77777777" w:rsidR="00EA66A8" w:rsidRDefault="00EA66A8" w:rsidP="00285B9A">
      <w:pPr>
        <w:spacing w:after="0" w:line="240" w:lineRule="auto"/>
      </w:pPr>
      <w:r>
        <w:separator/>
      </w:r>
    </w:p>
  </w:footnote>
  <w:footnote w:type="continuationSeparator" w:id="0">
    <w:p w14:paraId="778B6CBC" w14:textId="77777777" w:rsidR="00EA66A8" w:rsidRDefault="00EA66A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91308AD" w14:textId="04927876" w:rsidR="0041525B" w:rsidRDefault="0041525B">
        <w:pPr>
          <w:pStyle w:val="Header"/>
          <w:jc w:val="right"/>
        </w:pPr>
        <w:r>
          <w:fldChar w:fldCharType="begin"/>
        </w:r>
        <w:r>
          <w:instrText xml:space="preserve"> PAGE   \* MERGEFORMAT </w:instrText>
        </w:r>
        <w:r>
          <w:fldChar w:fldCharType="separate"/>
        </w:r>
        <w:r w:rsidR="00385C70">
          <w:rPr>
            <w:noProof/>
          </w:rPr>
          <w:t>5</w:t>
        </w:r>
        <w:r>
          <w:rPr>
            <w:noProof/>
          </w:rPr>
          <w:fldChar w:fldCharType="end"/>
        </w:r>
      </w:p>
    </w:sdtContent>
  </w:sdt>
  <w:p w14:paraId="2A40A2C6" w14:textId="77777777" w:rsidR="0041525B" w:rsidRDefault="00415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367C"/>
    <w:multiLevelType w:val="hybridMultilevel"/>
    <w:tmpl w:val="091E1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D65AEF"/>
    <w:multiLevelType w:val="hybridMultilevel"/>
    <w:tmpl w:val="BE28A12E"/>
    <w:lvl w:ilvl="0" w:tplc="EB16339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0733108"/>
    <w:multiLevelType w:val="hybridMultilevel"/>
    <w:tmpl w:val="81668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E32AF1"/>
    <w:multiLevelType w:val="hybridMultilevel"/>
    <w:tmpl w:val="44422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111582">
    <w:abstractNumId w:val="1"/>
  </w:num>
  <w:num w:numId="2" w16cid:durableId="1267274648">
    <w:abstractNumId w:val="3"/>
  </w:num>
  <w:num w:numId="3" w16cid:durableId="811285840">
    <w:abstractNumId w:val="2"/>
  </w:num>
  <w:num w:numId="4" w16cid:durableId="85774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EC"/>
    <w:rsid w:val="00005278"/>
    <w:rsid w:val="00013D23"/>
    <w:rsid w:val="00014D53"/>
    <w:rsid w:val="000256A7"/>
    <w:rsid w:val="00030C36"/>
    <w:rsid w:val="000323FA"/>
    <w:rsid w:val="00040D99"/>
    <w:rsid w:val="00045F4A"/>
    <w:rsid w:val="0005100F"/>
    <w:rsid w:val="00070A92"/>
    <w:rsid w:val="00082C4B"/>
    <w:rsid w:val="00087F5A"/>
    <w:rsid w:val="00096BE5"/>
    <w:rsid w:val="000B5F1C"/>
    <w:rsid w:val="000C12FF"/>
    <w:rsid w:val="000D17DA"/>
    <w:rsid w:val="000D3FAB"/>
    <w:rsid w:val="000E101A"/>
    <w:rsid w:val="000E2FA1"/>
    <w:rsid w:val="000F7200"/>
    <w:rsid w:val="00112AC2"/>
    <w:rsid w:val="001138A9"/>
    <w:rsid w:val="00132AAB"/>
    <w:rsid w:val="0014096E"/>
    <w:rsid w:val="0014111A"/>
    <w:rsid w:val="00143F55"/>
    <w:rsid w:val="00145C51"/>
    <w:rsid w:val="0015394E"/>
    <w:rsid w:val="00154928"/>
    <w:rsid w:val="001603ED"/>
    <w:rsid w:val="0016373C"/>
    <w:rsid w:val="00164988"/>
    <w:rsid w:val="001710EB"/>
    <w:rsid w:val="001808FB"/>
    <w:rsid w:val="001837F9"/>
    <w:rsid w:val="00185045"/>
    <w:rsid w:val="00186685"/>
    <w:rsid w:val="00187066"/>
    <w:rsid w:val="0019591D"/>
    <w:rsid w:val="00197210"/>
    <w:rsid w:val="00197EBC"/>
    <w:rsid w:val="001A5A1C"/>
    <w:rsid w:val="001A7711"/>
    <w:rsid w:val="001C53B0"/>
    <w:rsid w:val="001E6B1C"/>
    <w:rsid w:val="00210CD8"/>
    <w:rsid w:val="00211EF1"/>
    <w:rsid w:val="0021384E"/>
    <w:rsid w:val="00213D64"/>
    <w:rsid w:val="00216B35"/>
    <w:rsid w:val="00222823"/>
    <w:rsid w:val="00222F52"/>
    <w:rsid w:val="002252F5"/>
    <w:rsid w:val="00272497"/>
    <w:rsid w:val="002743B5"/>
    <w:rsid w:val="00276DAE"/>
    <w:rsid w:val="00285B9A"/>
    <w:rsid w:val="00287F8C"/>
    <w:rsid w:val="002913AF"/>
    <w:rsid w:val="0029321C"/>
    <w:rsid w:val="002A089E"/>
    <w:rsid w:val="002A38FD"/>
    <w:rsid w:val="002A5B1E"/>
    <w:rsid w:val="002B186D"/>
    <w:rsid w:val="002B19EA"/>
    <w:rsid w:val="002C22FF"/>
    <w:rsid w:val="002C2742"/>
    <w:rsid w:val="002C33FD"/>
    <w:rsid w:val="002C7F56"/>
    <w:rsid w:val="002D37F5"/>
    <w:rsid w:val="002D3B30"/>
    <w:rsid w:val="002D78A8"/>
    <w:rsid w:val="002E4416"/>
    <w:rsid w:val="00302030"/>
    <w:rsid w:val="00306424"/>
    <w:rsid w:val="00313119"/>
    <w:rsid w:val="00321BDB"/>
    <w:rsid w:val="0032738E"/>
    <w:rsid w:val="00341696"/>
    <w:rsid w:val="0034358A"/>
    <w:rsid w:val="00354A55"/>
    <w:rsid w:val="00356175"/>
    <w:rsid w:val="00357698"/>
    <w:rsid w:val="00363AA2"/>
    <w:rsid w:val="00364554"/>
    <w:rsid w:val="0036612C"/>
    <w:rsid w:val="003716D3"/>
    <w:rsid w:val="003758FA"/>
    <w:rsid w:val="00384295"/>
    <w:rsid w:val="00385C70"/>
    <w:rsid w:val="003914F6"/>
    <w:rsid w:val="003921E2"/>
    <w:rsid w:val="003B062C"/>
    <w:rsid w:val="003B5EAD"/>
    <w:rsid w:val="003F7FF3"/>
    <w:rsid w:val="00402406"/>
    <w:rsid w:val="00403C60"/>
    <w:rsid w:val="00410C04"/>
    <w:rsid w:val="0041525B"/>
    <w:rsid w:val="004244CE"/>
    <w:rsid w:val="0043536E"/>
    <w:rsid w:val="004402E6"/>
    <w:rsid w:val="00450802"/>
    <w:rsid w:val="0045571E"/>
    <w:rsid w:val="00475D98"/>
    <w:rsid w:val="00477FD5"/>
    <w:rsid w:val="00484E88"/>
    <w:rsid w:val="00485D3F"/>
    <w:rsid w:val="00491848"/>
    <w:rsid w:val="004921F5"/>
    <w:rsid w:val="00493C76"/>
    <w:rsid w:val="00494B0D"/>
    <w:rsid w:val="004964C9"/>
    <w:rsid w:val="004966E4"/>
    <w:rsid w:val="004A059E"/>
    <w:rsid w:val="004A2CBA"/>
    <w:rsid w:val="004A3777"/>
    <w:rsid w:val="004B3A2D"/>
    <w:rsid w:val="004B4619"/>
    <w:rsid w:val="004B5938"/>
    <w:rsid w:val="004E04A8"/>
    <w:rsid w:val="004E058F"/>
    <w:rsid w:val="004F0C7B"/>
    <w:rsid w:val="004F13D7"/>
    <w:rsid w:val="004F385F"/>
    <w:rsid w:val="005013FE"/>
    <w:rsid w:val="00506E12"/>
    <w:rsid w:val="00513EB4"/>
    <w:rsid w:val="005342B8"/>
    <w:rsid w:val="00541313"/>
    <w:rsid w:val="00546DC9"/>
    <w:rsid w:val="005543A5"/>
    <w:rsid w:val="00556FFE"/>
    <w:rsid w:val="00561B20"/>
    <w:rsid w:val="00566BC6"/>
    <w:rsid w:val="0057271A"/>
    <w:rsid w:val="005802A3"/>
    <w:rsid w:val="00587B45"/>
    <w:rsid w:val="00596AE0"/>
    <w:rsid w:val="005A003A"/>
    <w:rsid w:val="005A1222"/>
    <w:rsid w:val="005A2D1C"/>
    <w:rsid w:val="005B1194"/>
    <w:rsid w:val="005B499E"/>
    <w:rsid w:val="005B5442"/>
    <w:rsid w:val="005D6940"/>
    <w:rsid w:val="005D7277"/>
    <w:rsid w:val="005E4A9B"/>
    <w:rsid w:val="005E657E"/>
    <w:rsid w:val="005F286D"/>
    <w:rsid w:val="00603D5F"/>
    <w:rsid w:val="006058ED"/>
    <w:rsid w:val="006071C1"/>
    <w:rsid w:val="0061117B"/>
    <w:rsid w:val="0061400D"/>
    <w:rsid w:val="00617F60"/>
    <w:rsid w:val="00624493"/>
    <w:rsid w:val="00631CB3"/>
    <w:rsid w:val="00632859"/>
    <w:rsid w:val="006410A1"/>
    <w:rsid w:val="0064785D"/>
    <w:rsid w:val="00654B9C"/>
    <w:rsid w:val="00665CB1"/>
    <w:rsid w:val="0068080C"/>
    <w:rsid w:val="00684FAA"/>
    <w:rsid w:val="0069456B"/>
    <w:rsid w:val="0069631A"/>
    <w:rsid w:val="006B1066"/>
    <w:rsid w:val="006C0150"/>
    <w:rsid w:val="006C03BB"/>
    <w:rsid w:val="006C4966"/>
    <w:rsid w:val="006C6D03"/>
    <w:rsid w:val="006C73CF"/>
    <w:rsid w:val="006E11ED"/>
    <w:rsid w:val="006E15E0"/>
    <w:rsid w:val="006E3F14"/>
    <w:rsid w:val="00714285"/>
    <w:rsid w:val="007143FA"/>
    <w:rsid w:val="00716410"/>
    <w:rsid w:val="00722EC7"/>
    <w:rsid w:val="007325EF"/>
    <w:rsid w:val="00735FEE"/>
    <w:rsid w:val="007363E3"/>
    <w:rsid w:val="00742710"/>
    <w:rsid w:val="00752A25"/>
    <w:rsid w:val="00753AD4"/>
    <w:rsid w:val="00774049"/>
    <w:rsid w:val="00792C9F"/>
    <w:rsid w:val="0079608C"/>
    <w:rsid w:val="007967A4"/>
    <w:rsid w:val="007968EC"/>
    <w:rsid w:val="007A686A"/>
    <w:rsid w:val="007B3EE8"/>
    <w:rsid w:val="007C586C"/>
    <w:rsid w:val="007D1F79"/>
    <w:rsid w:val="007E60BE"/>
    <w:rsid w:val="007F1022"/>
    <w:rsid w:val="007F10FA"/>
    <w:rsid w:val="007F4ABB"/>
    <w:rsid w:val="007F67CA"/>
    <w:rsid w:val="008013D6"/>
    <w:rsid w:val="00804F16"/>
    <w:rsid w:val="00807204"/>
    <w:rsid w:val="008138F4"/>
    <w:rsid w:val="00822DF6"/>
    <w:rsid w:val="00831F64"/>
    <w:rsid w:val="00832D65"/>
    <w:rsid w:val="00840B57"/>
    <w:rsid w:val="00844EEC"/>
    <w:rsid w:val="008450E1"/>
    <w:rsid w:val="00845F9C"/>
    <w:rsid w:val="008471CD"/>
    <w:rsid w:val="00854A39"/>
    <w:rsid w:val="00856817"/>
    <w:rsid w:val="00863E5A"/>
    <w:rsid w:val="0088186A"/>
    <w:rsid w:val="0088448D"/>
    <w:rsid w:val="00890593"/>
    <w:rsid w:val="00894CDE"/>
    <w:rsid w:val="00894EBB"/>
    <w:rsid w:val="008A536D"/>
    <w:rsid w:val="008C23B3"/>
    <w:rsid w:val="008C3153"/>
    <w:rsid w:val="008D243C"/>
    <w:rsid w:val="008E2088"/>
    <w:rsid w:val="008E2F51"/>
    <w:rsid w:val="008F12E6"/>
    <w:rsid w:val="0090151D"/>
    <w:rsid w:val="00911DB8"/>
    <w:rsid w:val="00912317"/>
    <w:rsid w:val="00921E8B"/>
    <w:rsid w:val="00943AC4"/>
    <w:rsid w:val="00952CBA"/>
    <w:rsid w:val="0095715C"/>
    <w:rsid w:val="00961886"/>
    <w:rsid w:val="00973CDC"/>
    <w:rsid w:val="00984F1F"/>
    <w:rsid w:val="009932A6"/>
    <w:rsid w:val="009961A3"/>
    <w:rsid w:val="009A3B9D"/>
    <w:rsid w:val="009A3F1F"/>
    <w:rsid w:val="009A566D"/>
    <w:rsid w:val="009B0152"/>
    <w:rsid w:val="009C6E1E"/>
    <w:rsid w:val="009C6EF0"/>
    <w:rsid w:val="009D2280"/>
    <w:rsid w:val="009D3FDE"/>
    <w:rsid w:val="009E348F"/>
    <w:rsid w:val="009E54ED"/>
    <w:rsid w:val="009F4E43"/>
    <w:rsid w:val="00A0480F"/>
    <w:rsid w:val="00A1634A"/>
    <w:rsid w:val="00A21CAC"/>
    <w:rsid w:val="00A22C6A"/>
    <w:rsid w:val="00A252EB"/>
    <w:rsid w:val="00A3184E"/>
    <w:rsid w:val="00A329A5"/>
    <w:rsid w:val="00A329F5"/>
    <w:rsid w:val="00A4168D"/>
    <w:rsid w:val="00A42DB2"/>
    <w:rsid w:val="00A44C05"/>
    <w:rsid w:val="00A44F3F"/>
    <w:rsid w:val="00A52CEE"/>
    <w:rsid w:val="00A55B08"/>
    <w:rsid w:val="00A677C1"/>
    <w:rsid w:val="00A96650"/>
    <w:rsid w:val="00A97C84"/>
    <w:rsid w:val="00AA1FD3"/>
    <w:rsid w:val="00AA6B95"/>
    <w:rsid w:val="00AB3A7D"/>
    <w:rsid w:val="00AB4786"/>
    <w:rsid w:val="00AB7CCC"/>
    <w:rsid w:val="00AC24A5"/>
    <w:rsid w:val="00AD0A26"/>
    <w:rsid w:val="00AD10B2"/>
    <w:rsid w:val="00AE0885"/>
    <w:rsid w:val="00AF286C"/>
    <w:rsid w:val="00AF677F"/>
    <w:rsid w:val="00AF692F"/>
    <w:rsid w:val="00B10045"/>
    <w:rsid w:val="00B14F8A"/>
    <w:rsid w:val="00B34438"/>
    <w:rsid w:val="00B45EE1"/>
    <w:rsid w:val="00B4780A"/>
    <w:rsid w:val="00B51707"/>
    <w:rsid w:val="00B572F0"/>
    <w:rsid w:val="00B608C2"/>
    <w:rsid w:val="00B64B81"/>
    <w:rsid w:val="00B7301A"/>
    <w:rsid w:val="00B74AD8"/>
    <w:rsid w:val="00B77DC8"/>
    <w:rsid w:val="00B9217A"/>
    <w:rsid w:val="00B93FD2"/>
    <w:rsid w:val="00BA4F0D"/>
    <w:rsid w:val="00BB0F6A"/>
    <w:rsid w:val="00BB1658"/>
    <w:rsid w:val="00BB1CD5"/>
    <w:rsid w:val="00BC21C5"/>
    <w:rsid w:val="00BC5A7D"/>
    <w:rsid w:val="00BD33E3"/>
    <w:rsid w:val="00BE1933"/>
    <w:rsid w:val="00BE7DE1"/>
    <w:rsid w:val="00BF477E"/>
    <w:rsid w:val="00C0364D"/>
    <w:rsid w:val="00C04883"/>
    <w:rsid w:val="00C074C8"/>
    <w:rsid w:val="00C15BCB"/>
    <w:rsid w:val="00C160F6"/>
    <w:rsid w:val="00C16391"/>
    <w:rsid w:val="00C16871"/>
    <w:rsid w:val="00C224A1"/>
    <w:rsid w:val="00C23655"/>
    <w:rsid w:val="00C33512"/>
    <w:rsid w:val="00C517FF"/>
    <w:rsid w:val="00C55009"/>
    <w:rsid w:val="00C73510"/>
    <w:rsid w:val="00C7568B"/>
    <w:rsid w:val="00C838B5"/>
    <w:rsid w:val="00C84750"/>
    <w:rsid w:val="00C85BA3"/>
    <w:rsid w:val="00C8703A"/>
    <w:rsid w:val="00C90996"/>
    <w:rsid w:val="00C9516D"/>
    <w:rsid w:val="00CB4195"/>
    <w:rsid w:val="00CC15CE"/>
    <w:rsid w:val="00CC4FF7"/>
    <w:rsid w:val="00CD0922"/>
    <w:rsid w:val="00CD7D57"/>
    <w:rsid w:val="00CE1656"/>
    <w:rsid w:val="00CE2829"/>
    <w:rsid w:val="00CF3BAA"/>
    <w:rsid w:val="00CF606A"/>
    <w:rsid w:val="00D04897"/>
    <w:rsid w:val="00D13CE6"/>
    <w:rsid w:val="00D13F70"/>
    <w:rsid w:val="00D16378"/>
    <w:rsid w:val="00D24139"/>
    <w:rsid w:val="00D24E22"/>
    <w:rsid w:val="00D31F3F"/>
    <w:rsid w:val="00D36AB3"/>
    <w:rsid w:val="00D37F1D"/>
    <w:rsid w:val="00D41C08"/>
    <w:rsid w:val="00D458D2"/>
    <w:rsid w:val="00D4652C"/>
    <w:rsid w:val="00D57C8C"/>
    <w:rsid w:val="00D61A7B"/>
    <w:rsid w:val="00D73D18"/>
    <w:rsid w:val="00D85EE5"/>
    <w:rsid w:val="00D86AF6"/>
    <w:rsid w:val="00D926CF"/>
    <w:rsid w:val="00DA531E"/>
    <w:rsid w:val="00DB5A8E"/>
    <w:rsid w:val="00DB72E5"/>
    <w:rsid w:val="00DC03D2"/>
    <w:rsid w:val="00DC0994"/>
    <w:rsid w:val="00DC4A2F"/>
    <w:rsid w:val="00DC51C2"/>
    <w:rsid w:val="00DD0B1D"/>
    <w:rsid w:val="00DD6373"/>
    <w:rsid w:val="00DE03B7"/>
    <w:rsid w:val="00DE4B88"/>
    <w:rsid w:val="00DE7E4B"/>
    <w:rsid w:val="00DF6F0D"/>
    <w:rsid w:val="00E13137"/>
    <w:rsid w:val="00E16509"/>
    <w:rsid w:val="00E231AE"/>
    <w:rsid w:val="00E32152"/>
    <w:rsid w:val="00E36975"/>
    <w:rsid w:val="00E5110E"/>
    <w:rsid w:val="00E54534"/>
    <w:rsid w:val="00E56D47"/>
    <w:rsid w:val="00E73222"/>
    <w:rsid w:val="00E8033D"/>
    <w:rsid w:val="00E91868"/>
    <w:rsid w:val="00E91CE5"/>
    <w:rsid w:val="00E92C6F"/>
    <w:rsid w:val="00E939DE"/>
    <w:rsid w:val="00E93D5C"/>
    <w:rsid w:val="00E94077"/>
    <w:rsid w:val="00EA512B"/>
    <w:rsid w:val="00EA66A8"/>
    <w:rsid w:val="00EA7E37"/>
    <w:rsid w:val="00EB2FB1"/>
    <w:rsid w:val="00ED5564"/>
    <w:rsid w:val="00ED5737"/>
    <w:rsid w:val="00EE1D44"/>
    <w:rsid w:val="00EE3907"/>
    <w:rsid w:val="00EE7EA6"/>
    <w:rsid w:val="00EF113D"/>
    <w:rsid w:val="00EF643A"/>
    <w:rsid w:val="00F05FA9"/>
    <w:rsid w:val="00F12585"/>
    <w:rsid w:val="00F23A3A"/>
    <w:rsid w:val="00F24069"/>
    <w:rsid w:val="00F52E5E"/>
    <w:rsid w:val="00F53765"/>
    <w:rsid w:val="00F54C92"/>
    <w:rsid w:val="00F81A47"/>
    <w:rsid w:val="00FB54A7"/>
    <w:rsid w:val="00FB66FB"/>
    <w:rsid w:val="00FC51C8"/>
    <w:rsid w:val="00FD04CC"/>
    <w:rsid w:val="00FD13F2"/>
    <w:rsid w:val="00FD4096"/>
    <w:rsid w:val="00FF0313"/>
    <w:rsid w:val="00FF5F56"/>
    <w:rsid w:val="00FF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FBED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2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B45EE1"/>
    <w:pPr>
      <w:ind w:left="720"/>
      <w:contextualSpacing/>
    </w:pPr>
  </w:style>
  <w:style w:type="character" w:styleId="CommentReference">
    <w:name w:val="annotation reference"/>
    <w:basedOn w:val="DefaultParagraphFont"/>
    <w:uiPriority w:val="99"/>
    <w:semiHidden/>
    <w:unhideWhenUsed/>
    <w:rsid w:val="0014096E"/>
    <w:rPr>
      <w:sz w:val="18"/>
      <w:szCs w:val="18"/>
    </w:rPr>
  </w:style>
  <w:style w:type="paragraph" w:styleId="CommentText">
    <w:name w:val="annotation text"/>
    <w:basedOn w:val="Normal"/>
    <w:link w:val="CommentTextChar"/>
    <w:uiPriority w:val="99"/>
    <w:semiHidden/>
    <w:unhideWhenUsed/>
    <w:rsid w:val="0014096E"/>
    <w:pPr>
      <w:spacing w:line="240" w:lineRule="auto"/>
    </w:pPr>
    <w:rPr>
      <w:sz w:val="24"/>
      <w:szCs w:val="24"/>
    </w:rPr>
  </w:style>
  <w:style w:type="character" w:customStyle="1" w:styleId="CommentTextChar">
    <w:name w:val="Comment Text Char"/>
    <w:basedOn w:val="DefaultParagraphFont"/>
    <w:link w:val="CommentText"/>
    <w:uiPriority w:val="99"/>
    <w:semiHidden/>
    <w:rsid w:val="0014096E"/>
    <w:rPr>
      <w:sz w:val="24"/>
      <w:szCs w:val="24"/>
    </w:rPr>
  </w:style>
  <w:style w:type="paragraph" w:styleId="CommentSubject">
    <w:name w:val="annotation subject"/>
    <w:basedOn w:val="CommentText"/>
    <w:next w:val="CommentText"/>
    <w:link w:val="CommentSubjectChar"/>
    <w:uiPriority w:val="99"/>
    <w:semiHidden/>
    <w:unhideWhenUsed/>
    <w:rsid w:val="0014096E"/>
    <w:rPr>
      <w:b/>
      <w:bCs/>
      <w:sz w:val="20"/>
      <w:szCs w:val="20"/>
    </w:rPr>
  </w:style>
  <w:style w:type="character" w:customStyle="1" w:styleId="CommentSubjectChar">
    <w:name w:val="Comment Subject Char"/>
    <w:basedOn w:val="CommentTextChar"/>
    <w:link w:val="CommentSubject"/>
    <w:uiPriority w:val="99"/>
    <w:semiHidden/>
    <w:rsid w:val="0014096E"/>
    <w:rPr>
      <w:b/>
      <w:bCs/>
      <w:sz w:val="20"/>
      <w:szCs w:val="20"/>
    </w:rPr>
  </w:style>
  <w:style w:type="paragraph" w:styleId="BalloonText">
    <w:name w:val="Balloon Text"/>
    <w:basedOn w:val="Normal"/>
    <w:link w:val="BalloonTextChar"/>
    <w:uiPriority w:val="99"/>
    <w:semiHidden/>
    <w:unhideWhenUsed/>
    <w:rsid w:val="0014096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4096E"/>
    <w:rPr>
      <w:rFonts w:ascii="Times New Roman" w:hAnsi="Times New Roman" w:cs="Times New Roman"/>
      <w:sz w:val="18"/>
      <w:szCs w:val="18"/>
    </w:rPr>
  </w:style>
  <w:style w:type="character" w:styleId="Hyperlink">
    <w:name w:val="Hyperlink"/>
    <w:basedOn w:val="DefaultParagraphFont"/>
    <w:uiPriority w:val="99"/>
    <w:unhideWhenUsed/>
    <w:rsid w:val="00DB72E5"/>
    <w:rPr>
      <w:color w:val="0000FF" w:themeColor="hyperlink"/>
      <w:u w:val="single"/>
    </w:rPr>
  </w:style>
  <w:style w:type="paragraph" w:styleId="EndnoteText">
    <w:name w:val="endnote text"/>
    <w:basedOn w:val="Normal"/>
    <w:link w:val="EndnoteTextChar"/>
    <w:uiPriority w:val="99"/>
    <w:unhideWhenUsed/>
    <w:rsid w:val="00DB72E5"/>
    <w:pPr>
      <w:spacing w:after="0" w:line="240" w:lineRule="auto"/>
    </w:pPr>
    <w:rPr>
      <w:sz w:val="20"/>
      <w:szCs w:val="20"/>
    </w:rPr>
  </w:style>
  <w:style w:type="character" w:customStyle="1" w:styleId="EndnoteTextChar">
    <w:name w:val="Endnote Text Char"/>
    <w:basedOn w:val="DefaultParagraphFont"/>
    <w:link w:val="EndnoteText"/>
    <w:uiPriority w:val="99"/>
    <w:rsid w:val="00DB72E5"/>
    <w:rPr>
      <w:sz w:val="20"/>
      <w:szCs w:val="20"/>
    </w:rPr>
  </w:style>
  <w:style w:type="character" w:styleId="EndnoteReference">
    <w:name w:val="endnote reference"/>
    <w:basedOn w:val="DefaultParagraphFont"/>
    <w:uiPriority w:val="99"/>
    <w:semiHidden/>
    <w:unhideWhenUsed/>
    <w:rsid w:val="00DB72E5"/>
    <w:rPr>
      <w:vertAlign w:val="superscript"/>
    </w:rPr>
  </w:style>
  <w:style w:type="character" w:styleId="FollowedHyperlink">
    <w:name w:val="FollowedHyperlink"/>
    <w:basedOn w:val="DefaultParagraphFont"/>
    <w:uiPriority w:val="99"/>
    <w:semiHidden/>
    <w:unhideWhenUsed/>
    <w:rsid w:val="00186685"/>
    <w:rPr>
      <w:color w:val="800080" w:themeColor="followedHyperlink"/>
      <w:u w:val="single"/>
    </w:rPr>
  </w:style>
  <w:style w:type="paragraph" w:styleId="Revision">
    <w:name w:val="Revision"/>
    <w:hidden/>
    <w:uiPriority w:val="99"/>
    <w:semiHidden/>
    <w:rsid w:val="006058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21771">
      <w:bodyDiv w:val="1"/>
      <w:marLeft w:val="0"/>
      <w:marRight w:val="0"/>
      <w:marTop w:val="0"/>
      <w:marBottom w:val="0"/>
      <w:divBdr>
        <w:top w:val="none" w:sz="0" w:space="0" w:color="auto"/>
        <w:left w:val="none" w:sz="0" w:space="0" w:color="auto"/>
        <w:bottom w:val="none" w:sz="0" w:space="0" w:color="auto"/>
        <w:right w:val="none" w:sz="0" w:space="0" w:color="auto"/>
      </w:divBdr>
    </w:div>
    <w:div w:id="920795538">
      <w:bodyDiv w:val="1"/>
      <w:marLeft w:val="0"/>
      <w:marRight w:val="0"/>
      <w:marTop w:val="0"/>
      <w:marBottom w:val="0"/>
      <w:divBdr>
        <w:top w:val="none" w:sz="0" w:space="0" w:color="auto"/>
        <w:left w:val="none" w:sz="0" w:space="0" w:color="auto"/>
        <w:bottom w:val="none" w:sz="0" w:space="0" w:color="auto"/>
        <w:right w:val="none" w:sz="0" w:space="0" w:color="auto"/>
      </w:divBdr>
    </w:div>
    <w:div w:id="1037313087">
      <w:bodyDiv w:val="1"/>
      <w:marLeft w:val="0"/>
      <w:marRight w:val="0"/>
      <w:marTop w:val="0"/>
      <w:marBottom w:val="0"/>
      <w:divBdr>
        <w:top w:val="none" w:sz="0" w:space="0" w:color="auto"/>
        <w:left w:val="none" w:sz="0" w:space="0" w:color="auto"/>
        <w:bottom w:val="none" w:sz="0" w:space="0" w:color="auto"/>
        <w:right w:val="none" w:sz="0" w:space="0" w:color="auto"/>
      </w:divBdr>
    </w:div>
    <w:div w:id="1954096068">
      <w:bodyDiv w:val="1"/>
      <w:marLeft w:val="0"/>
      <w:marRight w:val="0"/>
      <w:marTop w:val="0"/>
      <w:marBottom w:val="0"/>
      <w:divBdr>
        <w:top w:val="none" w:sz="0" w:space="0" w:color="auto"/>
        <w:left w:val="none" w:sz="0" w:space="0" w:color="auto"/>
        <w:bottom w:val="none" w:sz="0" w:space="0" w:color="auto"/>
        <w:right w:val="none" w:sz="0" w:space="0" w:color="auto"/>
      </w:divBdr>
    </w:div>
    <w:div w:id="208641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hrisakins.com/communicating-effectively-in-difficult-situations/" TargetMode="External"/><Relationship Id="rId2" Type="http://schemas.openxmlformats.org/officeDocument/2006/relationships/hyperlink" Target="https://www.youtube.com/watch?v=dTKIqmdfHSk" TargetMode="External"/><Relationship Id="rId1" Type="http://schemas.openxmlformats.org/officeDocument/2006/relationships/hyperlink" Target="http://www.centeringprayer.com/"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9DADC-522F-4A7A-92D4-6AAD60DEE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Template>
  <TotalTime>1</TotalTime>
  <Pages>8</Pages>
  <Words>3140</Words>
  <Characters>17900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2024-02-10T17:08:00Z</cp:lastPrinted>
  <dcterms:created xsi:type="dcterms:W3CDTF">2025-02-27T17:07:00Z</dcterms:created>
  <dcterms:modified xsi:type="dcterms:W3CDTF">2026-02-15T15:33:00Z</dcterms:modified>
</cp:coreProperties>
</file>