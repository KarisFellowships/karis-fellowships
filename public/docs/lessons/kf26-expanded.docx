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A203D" w14:textId="77777777" w:rsidR="00013954" w:rsidRPr="005A06DA" w:rsidRDefault="00285B9A" w:rsidP="00585D46">
      <w:pPr>
        <w:pStyle w:val="Title"/>
      </w:pPr>
      <w:bookmarkStart w:id="0" w:name="OLE_LINK1"/>
      <w:r w:rsidRPr="005A06DA">
        <w:t>KF</w:t>
      </w:r>
      <w:r w:rsidR="005B0315" w:rsidRPr="005A06DA">
        <w:t>26</w:t>
      </w:r>
      <w:r w:rsidR="00D13F70" w:rsidRPr="005A06DA">
        <w:t xml:space="preserve"> </w:t>
      </w:r>
      <w:r w:rsidR="009F06A2" w:rsidRPr="005A06DA">
        <w:t xml:space="preserve">Expanded </w:t>
      </w:r>
      <w:r w:rsidR="00C31E5B" w:rsidRPr="005A06DA">
        <w:t>Version of</w:t>
      </w:r>
      <w:r w:rsidRPr="005A06DA">
        <w:t xml:space="preserve"> Teachings</w:t>
      </w:r>
      <w:r w:rsidR="00D13F70" w:rsidRPr="005A06DA">
        <w:t xml:space="preserve"> </w:t>
      </w:r>
    </w:p>
    <w:p w14:paraId="41A1AFCD" w14:textId="77777777" w:rsidR="00285B9A" w:rsidRPr="005A06DA" w:rsidRDefault="00285B9A" w:rsidP="00E75972">
      <w:pPr>
        <w:spacing w:after="0" w:line="240" w:lineRule="auto"/>
        <w:jc w:val="both"/>
        <w:rPr>
          <w:rFonts w:cstheme="minorHAnsi"/>
        </w:rPr>
      </w:pPr>
      <w:r w:rsidRPr="005A06DA">
        <w:rPr>
          <w:rFonts w:cstheme="minorHAnsi"/>
        </w:rPr>
        <w:t>Karis is an invitation to a relationship based on mutual generosity.</w:t>
      </w:r>
    </w:p>
    <w:p w14:paraId="72E21653" w14:textId="77777777" w:rsidR="00253F40" w:rsidRPr="005A06DA" w:rsidRDefault="00253F40" w:rsidP="00E75972">
      <w:pPr>
        <w:spacing w:after="0" w:line="240" w:lineRule="auto"/>
        <w:jc w:val="both"/>
        <w:rPr>
          <w:rFonts w:cstheme="minorHAnsi"/>
        </w:rPr>
      </w:pPr>
    </w:p>
    <w:p w14:paraId="667F5999" w14:textId="77777777" w:rsidR="00C93FAC" w:rsidRPr="005A06DA" w:rsidRDefault="00C93FAC" w:rsidP="00E75972">
      <w:pPr>
        <w:spacing w:after="0" w:line="240" w:lineRule="auto"/>
        <w:jc w:val="both"/>
        <w:rPr>
          <w:rFonts w:cstheme="minorHAnsi"/>
        </w:rPr>
      </w:pPr>
      <w:r w:rsidRPr="005A06DA">
        <w:rPr>
          <w:rFonts w:cstheme="minorHAnsi"/>
        </w:rPr>
        <w:t>“Search me, O God, and know my heart. Examine me and know my thoughts. See if there is any way in me that causes pain, and lead me in the ways of eternity.” (Psalm 139:23</w:t>
      </w:r>
      <w:r w:rsidR="00E75972" w:rsidRPr="005A06DA">
        <w:rPr>
          <w:rFonts w:cstheme="minorHAnsi"/>
        </w:rPr>
        <w:t>–</w:t>
      </w:r>
      <w:r w:rsidRPr="005A06DA">
        <w:rPr>
          <w:rFonts w:cstheme="minorHAnsi"/>
        </w:rPr>
        <w:t>24)</w:t>
      </w:r>
    </w:p>
    <w:p w14:paraId="3E9D2EB4" w14:textId="77777777" w:rsidR="00253F40" w:rsidRPr="005A06DA" w:rsidRDefault="00253F40" w:rsidP="00E75972">
      <w:pPr>
        <w:spacing w:after="0" w:line="240" w:lineRule="auto"/>
        <w:jc w:val="both"/>
        <w:rPr>
          <w:rFonts w:cstheme="minorHAnsi"/>
          <w:b/>
        </w:rPr>
      </w:pPr>
    </w:p>
    <w:p w14:paraId="2F158D5A" w14:textId="77777777" w:rsidR="00285B9A" w:rsidRPr="005A06DA" w:rsidRDefault="00CB0327" w:rsidP="00E75972">
      <w:pPr>
        <w:tabs>
          <w:tab w:val="left" w:pos="720"/>
          <w:tab w:val="left" w:pos="1440"/>
          <w:tab w:val="center" w:pos="4680"/>
        </w:tabs>
        <w:spacing w:after="0" w:line="240" w:lineRule="auto"/>
        <w:jc w:val="both"/>
        <w:rPr>
          <w:rFonts w:cstheme="minorHAnsi"/>
          <w:b/>
        </w:rPr>
      </w:pPr>
      <w:r w:rsidRPr="005A06DA">
        <w:rPr>
          <w:rFonts w:cstheme="minorHAnsi"/>
          <w:b/>
        </w:rPr>
        <w:t>0:01</w:t>
      </w:r>
      <w:r w:rsidR="00285B9A" w:rsidRPr="005A06DA">
        <w:rPr>
          <w:rFonts w:cstheme="minorHAnsi"/>
          <w:b/>
        </w:rPr>
        <w:tab/>
        <w:t>OPENING</w:t>
      </w:r>
    </w:p>
    <w:p w14:paraId="68DC86FE" w14:textId="77777777" w:rsidR="00253F40" w:rsidRPr="005A06DA" w:rsidRDefault="00253F40" w:rsidP="00E75972">
      <w:pPr>
        <w:spacing w:after="0" w:line="240" w:lineRule="auto"/>
        <w:jc w:val="both"/>
        <w:rPr>
          <w:rFonts w:cstheme="minorHAnsi"/>
          <w:b/>
        </w:rPr>
      </w:pPr>
    </w:p>
    <w:p w14:paraId="6F339B2F" w14:textId="77777777" w:rsidR="00285B9A" w:rsidRPr="005A06DA" w:rsidRDefault="00CB0327" w:rsidP="00E75972">
      <w:pPr>
        <w:spacing w:after="0" w:line="240" w:lineRule="auto"/>
        <w:jc w:val="both"/>
        <w:rPr>
          <w:rFonts w:cstheme="minorHAnsi"/>
          <w:b/>
        </w:rPr>
      </w:pPr>
      <w:r w:rsidRPr="005A06DA">
        <w:rPr>
          <w:rFonts w:cstheme="minorHAnsi"/>
          <w:b/>
        </w:rPr>
        <w:t>0:02</w:t>
      </w:r>
      <w:r w:rsidR="00285B9A" w:rsidRPr="005A06DA">
        <w:rPr>
          <w:rFonts w:cstheme="minorHAnsi"/>
          <w:b/>
        </w:rPr>
        <w:tab/>
        <w:t>PRESENTING</w:t>
      </w:r>
    </w:p>
    <w:p w14:paraId="29D53CE8" w14:textId="77777777" w:rsidR="00253F40" w:rsidRPr="005A06DA" w:rsidRDefault="00253F40" w:rsidP="00E75972">
      <w:pPr>
        <w:spacing w:after="0" w:line="240" w:lineRule="auto"/>
        <w:jc w:val="both"/>
        <w:rPr>
          <w:rFonts w:cstheme="minorHAnsi"/>
          <w:b/>
        </w:rPr>
      </w:pPr>
    </w:p>
    <w:p w14:paraId="748E5A3C" w14:textId="77777777" w:rsidR="00285B9A" w:rsidRPr="005A06DA" w:rsidRDefault="00C31E5B" w:rsidP="00E75972">
      <w:pPr>
        <w:spacing w:after="0" w:line="240" w:lineRule="auto"/>
        <w:jc w:val="both"/>
        <w:rPr>
          <w:rFonts w:cstheme="minorHAnsi"/>
          <w:b/>
        </w:rPr>
      </w:pPr>
      <w:r w:rsidRPr="005A06DA">
        <w:rPr>
          <w:rFonts w:cstheme="minorHAnsi"/>
          <w:b/>
        </w:rPr>
        <w:t>0:06</w:t>
      </w:r>
      <w:r w:rsidR="00285B9A" w:rsidRPr="005A06DA">
        <w:rPr>
          <w:rFonts w:cstheme="minorHAnsi"/>
          <w:b/>
        </w:rPr>
        <w:tab/>
      </w:r>
      <w:r w:rsidR="009F06A2" w:rsidRPr="005A06DA">
        <w:rPr>
          <w:rFonts w:cstheme="minorHAnsi"/>
          <w:b/>
        </w:rPr>
        <w:t>KARIS CIRCULATION</w:t>
      </w:r>
    </w:p>
    <w:p w14:paraId="1428945B" w14:textId="77777777" w:rsidR="00253F40" w:rsidRPr="005A06DA" w:rsidRDefault="00253F40" w:rsidP="00E75972">
      <w:pPr>
        <w:spacing w:after="0" w:line="240" w:lineRule="auto"/>
        <w:jc w:val="both"/>
        <w:rPr>
          <w:rFonts w:cstheme="minorHAnsi"/>
          <w:b/>
        </w:rPr>
      </w:pPr>
    </w:p>
    <w:p w14:paraId="73D0118A" w14:textId="77777777" w:rsidR="00285B9A" w:rsidRPr="005A06DA" w:rsidRDefault="00C31E5B" w:rsidP="00E75972">
      <w:pPr>
        <w:spacing w:after="0" w:line="240" w:lineRule="auto"/>
        <w:jc w:val="both"/>
        <w:rPr>
          <w:rFonts w:cstheme="minorHAnsi"/>
          <w:b/>
        </w:rPr>
      </w:pPr>
      <w:r w:rsidRPr="005A06DA">
        <w:rPr>
          <w:rFonts w:cstheme="minorHAnsi"/>
          <w:b/>
        </w:rPr>
        <w:t>0:07</w:t>
      </w:r>
      <w:r w:rsidR="00285B9A" w:rsidRPr="005A06DA">
        <w:rPr>
          <w:rFonts w:cstheme="minorHAnsi"/>
          <w:b/>
        </w:rPr>
        <w:tab/>
        <w:t>GUIDELINES &amp; LIMITATIONS</w:t>
      </w:r>
    </w:p>
    <w:p w14:paraId="103DDAF7" w14:textId="77777777" w:rsidR="00253F40" w:rsidRPr="005A06DA" w:rsidRDefault="00253F40" w:rsidP="00E75972">
      <w:pPr>
        <w:spacing w:after="0" w:line="240" w:lineRule="auto"/>
        <w:jc w:val="both"/>
        <w:rPr>
          <w:rFonts w:cstheme="minorHAnsi"/>
          <w:b/>
        </w:rPr>
      </w:pPr>
    </w:p>
    <w:p w14:paraId="3005E4B6" w14:textId="77777777" w:rsidR="00285B9A" w:rsidRPr="005A06DA" w:rsidRDefault="00921834" w:rsidP="00E75972">
      <w:pPr>
        <w:spacing w:after="0" w:line="240" w:lineRule="auto"/>
        <w:jc w:val="both"/>
        <w:rPr>
          <w:rFonts w:cstheme="minorHAnsi"/>
          <w:b/>
        </w:rPr>
      </w:pPr>
      <w:r w:rsidRPr="005A06DA">
        <w:rPr>
          <w:rFonts w:cstheme="minorHAnsi"/>
          <w:b/>
        </w:rPr>
        <w:t>0:08</w:t>
      </w:r>
      <w:r w:rsidR="00285B9A" w:rsidRPr="005A06DA">
        <w:rPr>
          <w:rFonts w:cstheme="minorHAnsi"/>
          <w:b/>
        </w:rPr>
        <w:tab/>
        <w:t>MINDFULNESS &amp; MEDITATION TRAINING</w:t>
      </w:r>
    </w:p>
    <w:p w14:paraId="6D23EFAF" w14:textId="77777777" w:rsidR="00C93FAC" w:rsidRPr="005A06DA" w:rsidRDefault="00C93FAC" w:rsidP="00E75972">
      <w:pPr>
        <w:spacing w:after="0" w:line="240" w:lineRule="auto"/>
        <w:jc w:val="both"/>
        <w:rPr>
          <w:rFonts w:cstheme="minorHAnsi"/>
          <w:b/>
        </w:rPr>
      </w:pPr>
    </w:p>
    <w:p w14:paraId="16AEF70D" w14:textId="77777777" w:rsidR="00C93FAC" w:rsidRPr="005A06DA" w:rsidRDefault="00C93FAC" w:rsidP="00E75972">
      <w:pPr>
        <w:spacing w:after="0" w:line="240" w:lineRule="auto"/>
        <w:jc w:val="both"/>
        <w:rPr>
          <w:rFonts w:cstheme="minorHAnsi"/>
        </w:rPr>
      </w:pPr>
      <w:r w:rsidRPr="005A06DA">
        <w:rPr>
          <w:rFonts w:cstheme="minorHAnsi"/>
        </w:rPr>
        <w:t>A well-known body bio-mechanics expert said that</w:t>
      </w:r>
      <w:r w:rsidRPr="005A06DA">
        <w:rPr>
          <w:rFonts w:cstheme="minorHAnsi"/>
          <w:i/>
        </w:rPr>
        <w:t xml:space="preserve"> the most important piece of restoring function starts with creating space in your day to heal</w:t>
      </w:r>
      <w:r w:rsidRPr="005A06DA">
        <w:rPr>
          <w:rFonts w:cstheme="minorHAnsi"/>
        </w:rPr>
        <w:t>.</w:t>
      </w:r>
      <w:r w:rsidR="007A4E6E" w:rsidRPr="005A06DA">
        <w:rPr>
          <w:rStyle w:val="EndnoteReference"/>
          <w:rFonts w:cstheme="minorHAnsi"/>
        </w:rPr>
        <w:endnoteReference w:id="1"/>
      </w:r>
      <w:r w:rsidR="00F1462B" w:rsidRPr="005A06DA">
        <w:rPr>
          <w:rFonts w:cstheme="minorHAnsi"/>
        </w:rPr>
        <w:t xml:space="preserve"> </w:t>
      </w:r>
      <w:r w:rsidRPr="005A06DA">
        <w:rPr>
          <w:rFonts w:cstheme="minorHAnsi"/>
          <w:i/>
        </w:rPr>
        <w:t>(Repeat</w:t>
      </w:r>
      <w:r w:rsidRPr="005A06DA">
        <w:rPr>
          <w:rFonts w:cstheme="minorHAnsi"/>
        </w:rPr>
        <w:t xml:space="preserve">) Karis Fellowships meetings are a healing space, and so is your meditation practice. </w:t>
      </w:r>
    </w:p>
    <w:p w14:paraId="5148658B" w14:textId="77777777" w:rsidR="00C93FAC" w:rsidRPr="005A06DA" w:rsidRDefault="00C93FAC" w:rsidP="00E75972">
      <w:pPr>
        <w:spacing w:after="0" w:line="240" w:lineRule="auto"/>
        <w:jc w:val="both"/>
        <w:rPr>
          <w:rFonts w:cstheme="minorHAnsi"/>
        </w:rPr>
      </w:pPr>
    </w:p>
    <w:p w14:paraId="616C6BB2" w14:textId="151F6990" w:rsidR="00F83D4B" w:rsidRPr="005A06DA" w:rsidRDefault="0035036D" w:rsidP="00F83D4B">
      <w:pPr>
        <w:spacing w:after="0" w:line="240" w:lineRule="auto"/>
        <w:jc w:val="both"/>
        <w:rPr>
          <w:rFonts w:cstheme="minorHAnsi"/>
        </w:rPr>
      </w:pPr>
      <w:bookmarkStart w:id="1" w:name="_Hlk492318431"/>
      <w:bookmarkStart w:id="2" w:name="_Hlk490324971"/>
      <w:r w:rsidRPr="005A06DA">
        <w:rPr>
          <w:rFonts w:cstheme="minorHAnsi"/>
        </w:rPr>
        <w:t>A</w:t>
      </w:r>
      <w:r w:rsidR="00F83D4B" w:rsidRPr="005A06DA">
        <w:rPr>
          <w:rFonts w:cstheme="minorHAnsi"/>
        </w:rPr>
        <w:t xml:space="preserve"> KF member wrote about the stages on his journey as he worked toward a satisfying meditation practice. This is what he said: </w:t>
      </w:r>
    </w:p>
    <w:p w14:paraId="176C8294" w14:textId="77777777" w:rsidR="00F83D4B" w:rsidRPr="005A06DA" w:rsidRDefault="00F83D4B" w:rsidP="00F83D4B">
      <w:pPr>
        <w:spacing w:after="0" w:line="240" w:lineRule="auto"/>
        <w:jc w:val="both"/>
        <w:rPr>
          <w:rFonts w:cstheme="minorHAnsi"/>
        </w:rPr>
      </w:pPr>
    </w:p>
    <w:p w14:paraId="38DA255C" w14:textId="344E1E31" w:rsidR="00F83D4B" w:rsidRPr="005A06DA" w:rsidRDefault="00EF152D" w:rsidP="00F83D4B">
      <w:pPr>
        <w:spacing w:after="0" w:line="240" w:lineRule="auto"/>
        <w:ind w:left="720" w:right="720"/>
        <w:jc w:val="both"/>
        <w:rPr>
          <w:rFonts w:cstheme="minorHAnsi"/>
          <w:i/>
        </w:rPr>
      </w:pPr>
      <w:bookmarkStart w:id="3" w:name="_Hlk177542821"/>
      <w:r>
        <w:rPr>
          <w:rFonts w:cstheme="minorHAnsi"/>
        </w:rPr>
        <w:t>“</w:t>
      </w:r>
      <w:r w:rsidR="00F83D4B" w:rsidRPr="005A06DA">
        <w:rPr>
          <w:rFonts w:cstheme="minorHAnsi"/>
        </w:rPr>
        <w:t>My first thought was</w:t>
      </w:r>
      <w:r w:rsidR="004E4160">
        <w:rPr>
          <w:rFonts w:cstheme="minorHAnsi"/>
        </w:rPr>
        <w:t>—</w:t>
      </w:r>
      <w:r w:rsidR="00F83D4B" w:rsidRPr="005A06DA">
        <w:rPr>
          <w:rFonts w:cstheme="minorHAnsi"/>
        </w:rPr>
        <w:t xml:space="preserve">I should meditate, but I can’t do it. After a while I learned that it is a challenge </w:t>
      </w:r>
      <w:r w:rsidR="00F83D4B" w:rsidRPr="005A06DA">
        <w:rPr>
          <w:rFonts w:cstheme="minorHAnsi"/>
        </w:rPr>
        <w:t>to meditate—I will try to do it. I did that for a few weeks</w:t>
      </w:r>
      <w:r w:rsidR="00F36A22" w:rsidRPr="005A06DA">
        <w:rPr>
          <w:rFonts w:cstheme="minorHAnsi"/>
        </w:rPr>
        <w:t>,</w:t>
      </w:r>
      <w:r w:rsidR="00390126" w:rsidRPr="005A06DA">
        <w:rPr>
          <w:rFonts w:cstheme="minorHAnsi"/>
        </w:rPr>
        <w:t xml:space="preserve"> and</w:t>
      </w:r>
      <w:r w:rsidR="00F83D4B" w:rsidRPr="005A06DA">
        <w:rPr>
          <w:rFonts w:cstheme="minorHAnsi"/>
        </w:rPr>
        <w:t xml:space="preserve"> </w:t>
      </w:r>
      <w:r w:rsidR="00E83761" w:rsidRPr="005A06DA">
        <w:rPr>
          <w:rFonts w:cstheme="minorHAnsi"/>
        </w:rPr>
        <w:t xml:space="preserve">I </w:t>
      </w:r>
      <w:r w:rsidR="00F83D4B" w:rsidRPr="005A06DA">
        <w:rPr>
          <w:rFonts w:cstheme="minorHAnsi"/>
        </w:rPr>
        <w:t xml:space="preserve">realized that meditation helps me—I see value in doing it. Then, with amazement, I was able to see that I need to meditate—I am changed by doing it. After </w:t>
      </w:r>
      <w:r w:rsidR="00F83D4B" w:rsidRPr="005A06DA">
        <w:rPr>
          <w:rFonts w:cstheme="minorHAnsi"/>
        </w:rPr>
        <w:t>several months I thought I want</w:t>
      </w:r>
      <w:r w:rsidR="004E4160">
        <w:rPr>
          <w:rFonts w:cstheme="minorHAnsi"/>
        </w:rPr>
        <w:t xml:space="preserve"> </w:t>
      </w:r>
      <w:r w:rsidR="00F83D4B" w:rsidRPr="005A06DA">
        <w:rPr>
          <w:rFonts w:cstheme="minorHAnsi"/>
        </w:rPr>
        <w:t>to meditate—I like to do it.</w:t>
      </w:r>
      <w:r w:rsidR="004E4160">
        <w:rPr>
          <w:rFonts w:cstheme="minorHAnsi"/>
        </w:rPr>
        <w:t xml:space="preserve"> </w:t>
      </w:r>
      <w:r w:rsidR="00F83D4B" w:rsidRPr="005A06DA">
        <w:rPr>
          <w:rFonts w:cstheme="minorHAnsi"/>
        </w:rPr>
        <w:t>Near the end of the KF training, I understood that meditation is an adventure and wondered</w:t>
      </w:r>
      <w:r w:rsidR="004E4160">
        <w:rPr>
          <w:rFonts w:cstheme="minorHAnsi"/>
        </w:rPr>
        <w:t xml:space="preserve"> w</w:t>
      </w:r>
      <w:r w:rsidR="00F83D4B" w:rsidRPr="005A06DA">
        <w:rPr>
          <w:rFonts w:cstheme="minorHAnsi"/>
        </w:rPr>
        <w:t>hat is possible if I continue to do this?</w:t>
      </w:r>
      <w:r>
        <w:rPr>
          <w:rFonts w:cstheme="minorHAnsi"/>
        </w:rPr>
        <w:t>”</w:t>
      </w:r>
    </w:p>
    <w:bookmarkEnd w:id="1"/>
    <w:bookmarkEnd w:id="2"/>
    <w:bookmarkEnd w:id="3"/>
    <w:p w14:paraId="23D7F9BD" w14:textId="77777777" w:rsidR="00C93FAC" w:rsidRPr="005A06DA" w:rsidRDefault="00C93FAC" w:rsidP="00E75972">
      <w:pPr>
        <w:spacing w:after="0" w:line="240" w:lineRule="auto"/>
        <w:jc w:val="both"/>
        <w:rPr>
          <w:rFonts w:cstheme="minorHAnsi"/>
        </w:rPr>
      </w:pPr>
    </w:p>
    <w:p w14:paraId="2F948DCB" w14:textId="77777777" w:rsidR="00C93FAC" w:rsidRPr="005A06DA" w:rsidRDefault="00C93FAC" w:rsidP="00E75972">
      <w:pPr>
        <w:spacing w:after="0" w:line="240" w:lineRule="auto"/>
        <w:jc w:val="both"/>
        <w:rPr>
          <w:rFonts w:cstheme="minorHAnsi"/>
        </w:rPr>
      </w:pPr>
      <w:r w:rsidRPr="005A06DA">
        <w:rPr>
          <w:rFonts w:cstheme="minorHAnsi"/>
        </w:rPr>
        <w:t xml:space="preserve">Let’s continue to practice </w:t>
      </w:r>
      <w:r w:rsidRPr="005A06DA">
        <w:rPr>
          <w:rFonts w:cstheme="minorHAnsi"/>
          <w:b/>
        </w:rPr>
        <w:t>Centering Prayer</w:t>
      </w:r>
      <w:r w:rsidRPr="005A06DA">
        <w:rPr>
          <w:rFonts w:cstheme="minorHAnsi"/>
        </w:rPr>
        <w:t>.</w:t>
      </w:r>
      <w:r w:rsidR="00CF52F1" w:rsidRPr="005A06DA">
        <w:rPr>
          <w:rStyle w:val="EndnoteReference"/>
          <w:rFonts w:cstheme="minorHAnsi"/>
        </w:rPr>
        <w:endnoteReference w:id="2"/>
      </w:r>
    </w:p>
    <w:p w14:paraId="71107F2F" w14:textId="77777777" w:rsidR="00C93FAC" w:rsidRPr="005A06DA" w:rsidRDefault="00C93FAC" w:rsidP="00E75972">
      <w:pPr>
        <w:spacing w:after="0" w:line="240" w:lineRule="auto"/>
        <w:jc w:val="both"/>
        <w:rPr>
          <w:rFonts w:cstheme="minorHAnsi"/>
        </w:rPr>
      </w:pPr>
    </w:p>
    <w:p w14:paraId="20EC1122" w14:textId="77777777" w:rsidR="007A4E6E" w:rsidRPr="005A06DA" w:rsidRDefault="00C93FAC" w:rsidP="00E75972">
      <w:pPr>
        <w:spacing w:after="0" w:line="240" w:lineRule="auto"/>
        <w:jc w:val="both"/>
        <w:rPr>
          <w:rFonts w:cstheme="minorHAnsi"/>
          <w:i/>
          <w:iCs/>
        </w:rPr>
      </w:pPr>
      <w:r w:rsidRPr="005A06DA">
        <w:rPr>
          <w:rFonts w:cstheme="minorHAnsi"/>
          <w:iCs/>
        </w:rPr>
        <w:t xml:space="preserve">Take a meditation posture. </w:t>
      </w:r>
      <w:r w:rsidR="00E75972" w:rsidRPr="005A06DA">
        <w:rPr>
          <w:rFonts w:cstheme="minorHAnsi"/>
          <w:iCs/>
        </w:rPr>
        <w:t xml:space="preserve">You might try standing during this exercise and see if that works for you. </w:t>
      </w:r>
      <w:r w:rsidRPr="005A06DA">
        <w:rPr>
          <w:rFonts w:cstheme="minorHAnsi"/>
          <w:iCs/>
        </w:rPr>
        <w:t xml:space="preserve">Begin with silent prayer, resting in the spirit and the breath. </w:t>
      </w:r>
      <w:r w:rsidRPr="005A06DA">
        <w:rPr>
          <w:rFonts w:cstheme="minorHAnsi"/>
          <w:i/>
          <w:iCs/>
        </w:rPr>
        <w:t xml:space="preserve">(Pause </w:t>
      </w:r>
      <w:r w:rsidR="00E75972" w:rsidRPr="005A06DA">
        <w:rPr>
          <w:rFonts w:cstheme="minorHAnsi"/>
          <w:i/>
          <w:iCs/>
        </w:rPr>
        <w:t xml:space="preserve">for </w:t>
      </w:r>
      <w:r w:rsidRPr="005A06DA">
        <w:rPr>
          <w:rFonts w:cstheme="minorHAnsi"/>
          <w:i/>
          <w:iCs/>
        </w:rPr>
        <w:t xml:space="preserve">30 seconds) </w:t>
      </w:r>
    </w:p>
    <w:p w14:paraId="1B59FDED" w14:textId="77777777" w:rsidR="00E75972" w:rsidRPr="005A06DA" w:rsidRDefault="00E75972" w:rsidP="00E75972">
      <w:pPr>
        <w:spacing w:after="0" w:line="240" w:lineRule="auto"/>
        <w:jc w:val="both"/>
        <w:rPr>
          <w:rFonts w:cstheme="minorHAnsi"/>
          <w:iCs/>
        </w:rPr>
      </w:pPr>
    </w:p>
    <w:p w14:paraId="3E490608" w14:textId="77777777" w:rsidR="001905EE" w:rsidRPr="005A06DA" w:rsidRDefault="007A4E6E" w:rsidP="00E75972">
      <w:pPr>
        <w:spacing w:after="0" w:line="240" w:lineRule="auto"/>
        <w:jc w:val="both"/>
        <w:rPr>
          <w:rFonts w:cstheme="minorHAnsi"/>
          <w:iCs/>
        </w:rPr>
      </w:pPr>
      <w:r w:rsidRPr="005A06DA">
        <w:rPr>
          <w:rFonts w:cstheme="minorHAnsi"/>
          <w:iCs/>
        </w:rPr>
        <w:t xml:space="preserve">Ask God for a </w:t>
      </w:r>
      <w:r w:rsidRPr="005A06DA">
        <w:rPr>
          <w:rFonts w:cstheme="minorHAnsi"/>
          <w:i/>
          <w:iCs/>
        </w:rPr>
        <w:t>word</w:t>
      </w:r>
      <w:r w:rsidRPr="005A06DA">
        <w:rPr>
          <w:rFonts w:cstheme="minorHAnsi"/>
          <w:iCs/>
        </w:rPr>
        <w:t>, and allow that word, phrase, or image to rest in your mind</w:t>
      </w:r>
      <w:r w:rsidRPr="005A06DA">
        <w:rPr>
          <w:rFonts w:cstheme="minorHAnsi"/>
          <w:i/>
          <w:iCs/>
        </w:rPr>
        <w:t xml:space="preserve">. (Pause </w:t>
      </w:r>
      <w:r w:rsidR="00E75972" w:rsidRPr="005A06DA">
        <w:rPr>
          <w:rFonts w:cstheme="minorHAnsi"/>
          <w:i/>
          <w:iCs/>
        </w:rPr>
        <w:t xml:space="preserve">for </w:t>
      </w:r>
      <w:r w:rsidRPr="005A06DA">
        <w:rPr>
          <w:rFonts w:cstheme="minorHAnsi"/>
          <w:i/>
          <w:iCs/>
        </w:rPr>
        <w:t>30 seconds)</w:t>
      </w:r>
      <w:r w:rsidRPr="005A06DA">
        <w:rPr>
          <w:rFonts w:cstheme="minorHAnsi"/>
          <w:iCs/>
        </w:rPr>
        <w:t xml:space="preserve"> </w:t>
      </w:r>
    </w:p>
    <w:p w14:paraId="51117493" w14:textId="77777777" w:rsidR="001905EE" w:rsidRPr="005A06DA" w:rsidRDefault="001905EE" w:rsidP="00E75972">
      <w:pPr>
        <w:spacing w:after="0" w:line="240" w:lineRule="auto"/>
        <w:jc w:val="both"/>
        <w:rPr>
          <w:rFonts w:cstheme="minorHAnsi"/>
          <w:iCs/>
        </w:rPr>
      </w:pPr>
    </w:p>
    <w:p w14:paraId="666F25E4" w14:textId="12794324" w:rsidR="007A4E6E" w:rsidRPr="005A06DA" w:rsidRDefault="007A4E6E" w:rsidP="00E75972">
      <w:pPr>
        <w:spacing w:after="0" w:line="240" w:lineRule="auto"/>
        <w:jc w:val="both"/>
        <w:rPr>
          <w:rFonts w:cstheme="minorHAnsi"/>
          <w:iCs/>
        </w:rPr>
      </w:pPr>
      <w:r w:rsidRPr="005A06DA">
        <w:rPr>
          <w:rFonts w:cstheme="minorHAnsi"/>
          <w:iCs/>
        </w:rPr>
        <w:t xml:space="preserve">Stick to this word during your meditation time. When other thoughts intrude, gently return to your word. Try practicing the balanced breath, using equal amounts of time to inhale and exhale. </w:t>
      </w:r>
      <w:r w:rsidRPr="005A06DA">
        <w:rPr>
          <w:rFonts w:cstheme="minorHAnsi"/>
          <w:i/>
          <w:iCs/>
        </w:rPr>
        <w:t xml:space="preserve">(Pause </w:t>
      </w:r>
      <w:r w:rsidR="00E75972" w:rsidRPr="005A06DA">
        <w:rPr>
          <w:rFonts w:cstheme="minorHAnsi"/>
          <w:i/>
          <w:iCs/>
        </w:rPr>
        <w:t xml:space="preserve">for </w:t>
      </w:r>
      <w:r w:rsidRPr="005A06DA">
        <w:rPr>
          <w:rFonts w:cstheme="minorHAnsi"/>
          <w:i/>
          <w:iCs/>
        </w:rPr>
        <w:t>30 seconds)</w:t>
      </w:r>
    </w:p>
    <w:p w14:paraId="510D8FE4" w14:textId="77777777" w:rsidR="00C93FAC" w:rsidRPr="005A06DA" w:rsidRDefault="00C93FAC" w:rsidP="00E75972">
      <w:pPr>
        <w:spacing w:after="0" w:line="240" w:lineRule="auto"/>
        <w:jc w:val="both"/>
        <w:rPr>
          <w:rFonts w:cstheme="minorHAnsi"/>
          <w:iCs/>
        </w:rPr>
      </w:pPr>
    </w:p>
    <w:p w14:paraId="10560588" w14:textId="4BDD43FA" w:rsidR="00C93FAC" w:rsidRPr="005A06DA" w:rsidRDefault="00C93FAC" w:rsidP="00E75972">
      <w:pPr>
        <w:spacing w:after="0" w:line="240" w:lineRule="auto"/>
        <w:jc w:val="both"/>
        <w:rPr>
          <w:rFonts w:cstheme="minorHAnsi"/>
          <w:iCs/>
        </w:rPr>
      </w:pPr>
      <w:r w:rsidRPr="005A06DA">
        <w:rPr>
          <w:rFonts w:cstheme="minorHAnsi"/>
          <w:iCs/>
        </w:rPr>
        <w:t>When you are ready, allow the word to float away</w:t>
      </w:r>
      <w:r w:rsidR="004C34E9" w:rsidRPr="005A06DA">
        <w:rPr>
          <w:rFonts w:cstheme="minorHAnsi"/>
          <w:iCs/>
        </w:rPr>
        <w:t>,</w:t>
      </w:r>
      <w:r w:rsidRPr="005A06DA">
        <w:rPr>
          <w:rFonts w:cstheme="minorHAnsi"/>
          <w:iCs/>
        </w:rPr>
        <w:t xml:space="preserve"> and </w:t>
      </w:r>
      <w:r w:rsidR="004C34E9" w:rsidRPr="005A06DA">
        <w:rPr>
          <w:rFonts w:cstheme="minorHAnsi"/>
          <w:iCs/>
        </w:rPr>
        <w:t xml:space="preserve">then </w:t>
      </w:r>
      <w:r w:rsidRPr="005A06DA">
        <w:rPr>
          <w:rFonts w:cstheme="minorHAnsi"/>
          <w:iCs/>
        </w:rPr>
        <w:t xml:space="preserve">rest in the stillness of your mind. You might try </w:t>
      </w:r>
      <w:r w:rsidR="001543C5" w:rsidRPr="005A06DA">
        <w:rPr>
          <w:rFonts w:cstheme="minorHAnsi"/>
          <w:iCs/>
        </w:rPr>
        <w:t xml:space="preserve">saying or attending to </w:t>
      </w:r>
      <w:r w:rsidRPr="005A06DA">
        <w:rPr>
          <w:rFonts w:cstheme="minorHAnsi"/>
          <w:iCs/>
        </w:rPr>
        <w:t xml:space="preserve">the word </w:t>
      </w:r>
      <w:r w:rsidR="00D15882" w:rsidRPr="005A06DA">
        <w:rPr>
          <w:rFonts w:cstheme="minorHAnsi"/>
          <w:iCs/>
        </w:rPr>
        <w:t>for</w:t>
      </w:r>
      <w:r w:rsidRPr="005A06DA">
        <w:rPr>
          <w:rFonts w:cstheme="minorHAnsi"/>
          <w:iCs/>
        </w:rPr>
        <w:t xml:space="preserve"> one breath and then resting in the stillness for two breaths. Breathe. </w:t>
      </w:r>
      <w:r w:rsidRPr="005A06DA">
        <w:rPr>
          <w:rFonts w:cstheme="minorHAnsi"/>
          <w:i/>
          <w:iCs/>
        </w:rPr>
        <w:t xml:space="preserve">(Pause </w:t>
      </w:r>
      <w:r w:rsidR="00E75972" w:rsidRPr="005A06DA">
        <w:rPr>
          <w:rFonts w:cstheme="minorHAnsi"/>
          <w:i/>
          <w:iCs/>
        </w:rPr>
        <w:t xml:space="preserve">for </w:t>
      </w:r>
      <w:r w:rsidRPr="005A06DA">
        <w:rPr>
          <w:rFonts w:cstheme="minorHAnsi"/>
          <w:i/>
          <w:iCs/>
        </w:rPr>
        <w:t>1 minute)</w:t>
      </w:r>
    </w:p>
    <w:p w14:paraId="4F1EF4DE" w14:textId="77777777" w:rsidR="00C93FAC" w:rsidRPr="005A06DA" w:rsidRDefault="00C93FAC" w:rsidP="00E75972">
      <w:pPr>
        <w:spacing w:after="0" w:line="240" w:lineRule="auto"/>
        <w:jc w:val="both"/>
        <w:rPr>
          <w:rFonts w:cstheme="minorHAnsi"/>
          <w:iCs/>
        </w:rPr>
      </w:pPr>
    </w:p>
    <w:p w14:paraId="71A4C6E8" w14:textId="77777777" w:rsidR="007A4E6E" w:rsidRPr="005A06DA" w:rsidRDefault="007A4E6E" w:rsidP="00E75972">
      <w:pPr>
        <w:spacing w:after="0" w:line="240" w:lineRule="auto"/>
        <w:jc w:val="both"/>
        <w:rPr>
          <w:rFonts w:cstheme="minorHAnsi"/>
          <w:iCs/>
        </w:rPr>
      </w:pPr>
      <w:r w:rsidRPr="005A06DA">
        <w:rPr>
          <w:rFonts w:cstheme="minorHAnsi"/>
          <w:iCs/>
        </w:rPr>
        <w:lastRenderedPageBreak/>
        <w:t xml:space="preserve">And now, practice resting only in the stillness, the quiet mind, for one minute. </w:t>
      </w:r>
      <w:r w:rsidRPr="005A06DA">
        <w:rPr>
          <w:rFonts w:cstheme="minorHAnsi"/>
          <w:i/>
          <w:iCs/>
        </w:rPr>
        <w:t xml:space="preserve">(Pause </w:t>
      </w:r>
      <w:r w:rsidR="00F83D4B" w:rsidRPr="005A06DA">
        <w:rPr>
          <w:rFonts w:cstheme="minorHAnsi"/>
          <w:i/>
          <w:iCs/>
        </w:rPr>
        <w:t xml:space="preserve">for </w:t>
      </w:r>
      <w:r w:rsidRPr="005A06DA">
        <w:rPr>
          <w:rFonts w:cstheme="minorHAnsi"/>
          <w:i/>
          <w:iCs/>
        </w:rPr>
        <w:t>1 minute)</w:t>
      </w:r>
    </w:p>
    <w:p w14:paraId="3940B00B" w14:textId="77777777" w:rsidR="001905EE" w:rsidRPr="005A06DA" w:rsidRDefault="001905EE" w:rsidP="00E75972">
      <w:pPr>
        <w:spacing w:after="0" w:line="240" w:lineRule="auto"/>
        <w:jc w:val="both"/>
        <w:rPr>
          <w:rFonts w:cstheme="minorHAnsi"/>
          <w:iCs/>
        </w:rPr>
      </w:pPr>
    </w:p>
    <w:p w14:paraId="596F9F73" w14:textId="25B20398" w:rsidR="00C93FAC" w:rsidRPr="005A06DA" w:rsidRDefault="00390126" w:rsidP="00E75972">
      <w:pPr>
        <w:spacing w:after="0" w:line="240" w:lineRule="auto"/>
        <w:jc w:val="both"/>
        <w:rPr>
          <w:rFonts w:cstheme="minorHAnsi"/>
          <w:iCs/>
        </w:rPr>
      </w:pPr>
      <w:r w:rsidRPr="005A06DA">
        <w:rPr>
          <w:rFonts w:cstheme="minorHAnsi"/>
          <w:iCs/>
        </w:rPr>
        <w:t xml:space="preserve">Pause. </w:t>
      </w:r>
      <w:r w:rsidR="00C93FAC" w:rsidRPr="005A06DA">
        <w:rPr>
          <w:rFonts w:cstheme="minorHAnsi"/>
          <w:iCs/>
        </w:rPr>
        <w:t>Take a full, deep breath as if you were stretching your insides. Gently re-engage with the meeting.</w:t>
      </w:r>
    </w:p>
    <w:p w14:paraId="2A44F1A5" w14:textId="77777777" w:rsidR="00C93FAC" w:rsidRPr="005A06DA" w:rsidRDefault="00C93FAC" w:rsidP="00E75972">
      <w:pPr>
        <w:spacing w:after="0" w:line="240" w:lineRule="auto"/>
        <w:jc w:val="both"/>
        <w:rPr>
          <w:rFonts w:cstheme="minorHAnsi"/>
          <w:iCs/>
        </w:rPr>
      </w:pPr>
    </w:p>
    <w:p w14:paraId="31F70BE0" w14:textId="77777777" w:rsidR="00C93FAC" w:rsidRPr="005A06DA" w:rsidRDefault="00C93FAC" w:rsidP="00E75972">
      <w:pPr>
        <w:spacing w:after="0" w:line="240" w:lineRule="auto"/>
        <w:jc w:val="both"/>
        <w:rPr>
          <w:rFonts w:cstheme="minorHAnsi"/>
          <w:iCs/>
        </w:rPr>
      </w:pPr>
      <w:r w:rsidRPr="005A06DA">
        <w:rPr>
          <w:rFonts w:cstheme="minorHAnsi"/>
          <w:iCs/>
        </w:rPr>
        <w:t>Our scripture for this meditation is Psalm 27:14.</w:t>
      </w:r>
    </w:p>
    <w:p w14:paraId="6D8F6E68" w14:textId="77777777" w:rsidR="00C93FAC" w:rsidRPr="005A06DA" w:rsidRDefault="00C93FAC" w:rsidP="00DD0A75">
      <w:pPr>
        <w:tabs>
          <w:tab w:val="left" w:pos="8640"/>
        </w:tabs>
        <w:spacing w:after="0" w:line="240" w:lineRule="auto"/>
        <w:jc w:val="both"/>
        <w:rPr>
          <w:rFonts w:cstheme="minorHAnsi"/>
          <w:iCs/>
        </w:rPr>
      </w:pPr>
    </w:p>
    <w:p w14:paraId="328B8A69" w14:textId="77777777" w:rsidR="004B3215" w:rsidRPr="005A06DA" w:rsidRDefault="00C93FAC" w:rsidP="00CB6BA6">
      <w:pPr>
        <w:spacing w:after="0" w:line="240" w:lineRule="auto"/>
        <w:jc w:val="center"/>
        <w:rPr>
          <w:rFonts w:cstheme="minorHAnsi"/>
          <w:iCs/>
        </w:rPr>
      </w:pPr>
      <w:r w:rsidRPr="005A06DA">
        <w:rPr>
          <w:rFonts w:cstheme="minorHAnsi"/>
          <w:iCs/>
        </w:rPr>
        <w:t>Wait on the Lord</w:t>
      </w:r>
      <w:r w:rsidR="004B3215" w:rsidRPr="005A06DA">
        <w:rPr>
          <w:rFonts w:cstheme="minorHAnsi"/>
          <w:iCs/>
        </w:rPr>
        <w:t>;</w:t>
      </w:r>
    </w:p>
    <w:p w14:paraId="2E49B716" w14:textId="77777777" w:rsidR="00C93FAC" w:rsidRPr="005A06DA" w:rsidRDefault="004B3215" w:rsidP="00CB6BA6">
      <w:pPr>
        <w:spacing w:after="0" w:line="240" w:lineRule="auto"/>
        <w:jc w:val="center"/>
        <w:rPr>
          <w:rFonts w:cstheme="minorHAnsi"/>
          <w:iCs/>
        </w:rPr>
      </w:pPr>
      <w:r w:rsidRPr="005A06DA">
        <w:rPr>
          <w:rFonts w:cstheme="minorHAnsi"/>
          <w:iCs/>
        </w:rPr>
        <w:t>B</w:t>
      </w:r>
      <w:r w:rsidR="00C93FAC" w:rsidRPr="005A06DA">
        <w:rPr>
          <w:rFonts w:cstheme="minorHAnsi"/>
          <w:iCs/>
        </w:rPr>
        <w:t>e of good courage,</w:t>
      </w:r>
    </w:p>
    <w:p w14:paraId="5D0191C5" w14:textId="77777777" w:rsidR="00C93FAC" w:rsidRPr="005A06DA" w:rsidRDefault="007A4E6E" w:rsidP="00CB6BA6">
      <w:pPr>
        <w:spacing w:after="0" w:line="240" w:lineRule="auto"/>
        <w:jc w:val="center"/>
        <w:rPr>
          <w:rFonts w:cstheme="minorHAnsi"/>
          <w:iCs/>
        </w:rPr>
      </w:pPr>
      <w:r w:rsidRPr="005A06DA">
        <w:rPr>
          <w:rFonts w:cstheme="minorHAnsi"/>
          <w:iCs/>
        </w:rPr>
        <w:t>And</w:t>
      </w:r>
      <w:r w:rsidR="00C93FAC" w:rsidRPr="005A06DA">
        <w:rPr>
          <w:rFonts w:cstheme="minorHAnsi"/>
          <w:iCs/>
        </w:rPr>
        <w:t xml:space="preserve"> allow your heart to be strengthened</w:t>
      </w:r>
      <w:r w:rsidR="00E75972" w:rsidRPr="005A06DA">
        <w:rPr>
          <w:rFonts w:cstheme="minorHAnsi"/>
          <w:iCs/>
        </w:rPr>
        <w:t>.</w:t>
      </w:r>
    </w:p>
    <w:p w14:paraId="2042170C" w14:textId="77777777" w:rsidR="00C93FAC" w:rsidRPr="005A06DA" w:rsidRDefault="004B3215" w:rsidP="00CB6BA6">
      <w:pPr>
        <w:spacing w:after="0" w:line="240" w:lineRule="auto"/>
        <w:jc w:val="center"/>
        <w:rPr>
          <w:rFonts w:cstheme="minorHAnsi"/>
          <w:iCs/>
        </w:rPr>
      </w:pPr>
      <w:r w:rsidRPr="005A06DA">
        <w:rPr>
          <w:rFonts w:cstheme="minorHAnsi"/>
          <w:iCs/>
        </w:rPr>
        <w:t>Yes, wait on the Lord.</w:t>
      </w:r>
    </w:p>
    <w:p w14:paraId="227AF117" w14:textId="77777777" w:rsidR="004B3215" w:rsidRPr="005A06DA" w:rsidRDefault="004B3215" w:rsidP="00E75972">
      <w:pPr>
        <w:spacing w:after="0" w:line="240" w:lineRule="auto"/>
        <w:jc w:val="both"/>
        <w:rPr>
          <w:rFonts w:cstheme="minorHAnsi"/>
          <w:iCs/>
        </w:rPr>
      </w:pPr>
    </w:p>
    <w:p w14:paraId="617FCF01" w14:textId="77777777" w:rsidR="00C93FAC" w:rsidRPr="005A06DA" w:rsidRDefault="00C93FAC" w:rsidP="00E75972">
      <w:pPr>
        <w:spacing w:after="0" w:line="240" w:lineRule="auto"/>
        <w:jc w:val="both"/>
        <w:rPr>
          <w:rFonts w:cstheme="minorHAnsi"/>
          <w:iCs/>
        </w:rPr>
      </w:pPr>
      <w:r w:rsidRPr="005A06DA">
        <w:rPr>
          <w:rFonts w:cstheme="minorHAnsi"/>
          <w:iCs/>
        </w:rPr>
        <w:t>Take a deep breath.</w:t>
      </w:r>
    </w:p>
    <w:p w14:paraId="7F35366C" w14:textId="4B6F8E8A" w:rsidR="00C93FAC" w:rsidRPr="005A06DA" w:rsidRDefault="00C93FAC" w:rsidP="00E75972">
      <w:pPr>
        <w:spacing w:after="0" w:line="240" w:lineRule="auto"/>
        <w:jc w:val="both"/>
        <w:rPr>
          <w:rFonts w:cstheme="minorHAnsi"/>
          <w:i/>
          <w:iCs/>
        </w:rPr>
      </w:pPr>
      <w:r w:rsidRPr="005A06DA">
        <w:rPr>
          <w:rFonts w:cstheme="minorHAnsi"/>
          <w:i/>
          <w:iCs/>
        </w:rPr>
        <w:t>(</w:t>
      </w:r>
      <w:r w:rsidR="001543C5" w:rsidRPr="005A06DA">
        <w:rPr>
          <w:rFonts w:cstheme="minorHAnsi"/>
          <w:i/>
          <w:iCs/>
        </w:rPr>
        <w:t>Go</w:t>
      </w:r>
      <w:r w:rsidRPr="005A06DA">
        <w:rPr>
          <w:rFonts w:cstheme="minorHAnsi"/>
          <w:i/>
          <w:iCs/>
        </w:rPr>
        <w:t xml:space="preserve"> immediately to the Confession to allow time for the Toolbox)</w:t>
      </w:r>
    </w:p>
    <w:p w14:paraId="3775BE01" w14:textId="77777777" w:rsidR="00807F1F" w:rsidRPr="005A06DA" w:rsidRDefault="00807F1F" w:rsidP="00E75972">
      <w:pPr>
        <w:spacing w:after="0" w:line="240" w:lineRule="auto"/>
        <w:jc w:val="both"/>
        <w:rPr>
          <w:rFonts w:cstheme="minorHAnsi"/>
          <w:iCs/>
        </w:rPr>
      </w:pPr>
    </w:p>
    <w:p w14:paraId="3B06EE13" w14:textId="77777777" w:rsidR="00285B9A" w:rsidRPr="005A06DA" w:rsidRDefault="00253F40" w:rsidP="00E75972">
      <w:pPr>
        <w:spacing w:after="0" w:line="240" w:lineRule="auto"/>
        <w:jc w:val="both"/>
        <w:rPr>
          <w:rFonts w:cstheme="minorHAnsi"/>
          <w:b/>
        </w:rPr>
      </w:pPr>
      <w:r w:rsidRPr="005A06DA">
        <w:rPr>
          <w:rFonts w:cstheme="minorHAnsi"/>
          <w:b/>
        </w:rPr>
        <w:t>0:20</w:t>
      </w:r>
      <w:r w:rsidR="00285B9A" w:rsidRPr="005A06DA">
        <w:rPr>
          <w:rFonts w:cstheme="minorHAnsi"/>
          <w:b/>
        </w:rPr>
        <w:tab/>
        <w:t>KARIS CONFESSION</w:t>
      </w:r>
    </w:p>
    <w:p w14:paraId="13E83435" w14:textId="77777777" w:rsidR="00253F40" w:rsidRPr="005A06DA" w:rsidRDefault="00253F40" w:rsidP="00E75972">
      <w:pPr>
        <w:spacing w:after="0" w:line="240" w:lineRule="auto"/>
        <w:jc w:val="both"/>
        <w:rPr>
          <w:rFonts w:cstheme="minorHAnsi"/>
          <w:b/>
        </w:rPr>
      </w:pPr>
    </w:p>
    <w:p w14:paraId="4E279EE8" w14:textId="77777777" w:rsidR="00253F40" w:rsidRPr="005A06DA" w:rsidRDefault="00253F40" w:rsidP="00E75972">
      <w:pPr>
        <w:spacing w:after="0" w:line="240" w:lineRule="auto"/>
        <w:jc w:val="both"/>
        <w:rPr>
          <w:rFonts w:cstheme="minorHAnsi"/>
          <w:b/>
        </w:rPr>
      </w:pPr>
      <w:r w:rsidRPr="005A06DA">
        <w:rPr>
          <w:rFonts w:cstheme="minorHAnsi"/>
          <w:b/>
        </w:rPr>
        <w:t>0:21</w:t>
      </w:r>
      <w:r w:rsidR="00285B9A" w:rsidRPr="005A06DA">
        <w:rPr>
          <w:rFonts w:cstheme="minorHAnsi"/>
          <w:b/>
        </w:rPr>
        <w:tab/>
        <w:t>TOOLBOX</w:t>
      </w:r>
      <w:r w:rsidR="0083432F" w:rsidRPr="005A06DA">
        <w:rPr>
          <w:rFonts w:cstheme="minorHAnsi"/>
        </w:rPr>
        <w:t>.</w:t>
      </w:r>
      <w:r w:rsidR="00E75972" w:rsidRPr="005A06DA">
        <w:rPr>
          <w:rFonts w:cstheme="minorHAnsi"/>
        </w:rPr>
        <w:t xml:space="preserve"> </w:t>
      </w:r>
    </w:p>
    <w:p w14:paraId="60B63A6E" w14:textId="4EDAA935" w:rsidR="00E75972" w:rsidRPr="005A06DA" w:rsidRDefault="00E75972" w:rsidP="00E75972">
      <w:pPr>
        <w:spacing w:after="0" w:line="240" w:lineRule="auto"/>
        <w:jc w:val="both"/>
        <w:rPr>
          <w:rFonts w:cstheme="minorHAnsi"/>
        </w:rPr>
      </w:pPr>
    </w:p>
    <w:p w14:paraId="359A4766" w14:textId="28121699" w:rsidR="00AD6BFB" w:rsidRPr="005A06DA" w:rsidRDefault="00AD6BFB" w:rsidP="00E75972">
      <w:pPr>
        <w:spacing w:after="0" w:line="240" w:lineRule="auto"/>
        <w:jc w:val="both"/>
        <w:rPr>
          <w:rFonts w:cstheme="minorHAnsi"/>
        </w:rPr>
      </w:pPr>
      <w:r w:rsidRPr="005A06DA">
        <w:rPr>
          <w:rFonts w:cstheme="minorHAnsi"/>
        </w:rPr>
        <w:t>This month we</w:t>
      </w:r>
      <w:r w:rsidR="00E7074B" w:rsidRPr="005A06DA">
        <w:rPr>
          <w:rFonts w:cstheme="minorHAnsi"/>
        </w:rPr>
        <w:t xml:space="preserve"> will</w:t>
      </w:r>
      <w:r w:rsidRPr="005A06DA">
        <w:rPr>
          <w:rFonts w:cstheme="minorHAnsi"/>
        </w:rPr>
        <w:t xml:space="preserve"> look at our illusions and how we compulsively cling to them</w:t>
      </w:r>
      <w:r w:rsidR="00E7074B" w:rsidRPr="005A06DA">
        <w:rPr>
          <w:rFonts w:cstheme="minorHAnsi"/>
        </w:rPr>
        <w:t xml:space="preserve"> to support </w:t>
      </w:r>
      <w:r w:rsidRPr="005A06DA">
        <w:rPr>
          <w:rFonts w:cstheme="minorHAnsi"/>
        </w:rPr>
        <w:t>our pride, our sense of superiority, and</w:t>
      </w:r>
      <w:r w:rsidR="007806BA" w:rsidRPr="005A06DA">
        <w:rPr>
          <w:rFonts w:cstheme="minorHAnsi"/>
        </w:rPr>
        <w:t xml:space="preserve"> our</w:t>
      </w:r>
      <w:r w:rsidRPr="005A06DA">
        <w:rPr>
          <w:rFonts w:cstheme="minorHAnsi"/>
        </w:rPr>
        <w:t xml:space="preserve"> pursu</w:t>
      </w:r>
      <w:r w:rsidR="007806BA" w:rsidRPr="005A06DA">
        <w:rPr>
          <w:rFonts w:cstheme="minorHAnsi"/>
        </w:rPr>
        <w:t>it</w:t>
      </w:r>
      <w:r w:rsidRPr="005A06DA">
        <w:rPr>
          <w:rFonts w:cstheme="minorHAnsi"/>
        </w:rPr>
        <w:t xml:space="preserve"> </w:t>
      </w:r>
      <w:r w:rsidR="007806BA" w:rsidRPr="005A06DA">
        <w:rPr>
          <w:rFonts w:cstheme="minorHAnsi"/>
        </w:rPr>
        <w:t xml:space="preserve">of an imagined </w:t>
      </w:r>
      <w:r w:rsidRPr="005A06DA">
        <w:rPr>
          <w:rFonts w:cstheme="minorHAnsi"/>
        </w:rPr>
        <w:t xml:space="preserve">glory. Illusions are stories that discount or dismiss real evidence, ignore cause and effect, and </w:t>
      </w:r>
      <w:r w:rsidR="007806BA" w:rsidRPr="005A06DA">
        <w:rPr>
          <w:rFonts w:cstheme="minorHAnsi"/>
        </w:rPr>
        <w:t>often help us</w:t>
      </w:r>
      <w:r w:rsidRPr="005A06DA">
        <w:rPr>
          <w:rFonts w:cstheme="minorHAnsi"/>
        </w:rPr>
        <w:t xml:space="preserve"> avoid crushing self-hate. </w:t>
      </w:r>
      <w:r w:rsidR="00D237A5" w:rsidRPr="005A06DA">
        <w:rPr>
          <w:rFonts w:cstheme="minorHAnsi"/>
        </w:rPr>
        <w:t>They</w:t>
      </w:r>
      <w:r w:rsidR="007806BA" w:rsidRPr="005A06DA">
        <w:rPr>
          <w:rFonts w:cstheme="minorHAnsi"/>
        </w:rPr>
        <w:t xml:space="preserve"> </w:t>
      </w:r>
      <w:r w:rsidR="00EE2031" w:rsidRPr="005A06DA">
        <w:rPr>
          <w:rFonts w:cstheme="minorHAnsi"/>
        </w:rPr>
        <w:t>generate negative emotions</w:t>
      </w:r>
      <w:r w:rsidR="007B23AF" w:rsidRPr="005A06DA">
        <w:rPr>
          <w:rFonts w:cstheme="minorHAnsi"/>
        </w:rPr>
        <w:t>, which</w:t>
      </w:r>
      <w:r w:rsidR="00EE2031" w:rsidRPr="005A06DA">
        <w:rPr>
          <w:rFonts w:cstheme="minorHAnsi"/>
        </w:rPr>
        <w:t xml:space="preserve"> we </w:t>
      </w:r>
      <w:r w:rsidR="007B23AF" w:rsidRPr="005A06DA">
        <w:rPr>
          <w:rFonts w:cstheme="minorHAnsi"/>
        </w:rPr>
        <w:t xml:space="preserve">then </w:t>
      </w:r>
      <w:r w:rsidR="00EE2031" w:rsidRPr="005A06DA">
        <w:rPr>
          <w:rFonts w:cstheme="minorHAnsi"/>
        </w:rPr>
        <w:t xml:space="preserve">inflict on others, and they torment us with anxieties and fears that </w:t>
      </w:r>
      <w:r w:rsidR="007B23AF" w:rsidRPr="005A06DA">
        <w:rPr>
          <w:rFonts w:cstheme="minorHAnsi"/>
        </w:rPr>
        <w:t>depressurize</w:t>
      </w:r>
      <w:r w:rsidR="00D237A5" w:rsidRPr="005A06DA">
        <w:rPr>
          <w:rFonts w:cstheme="minorHAnsi"/>
        </w:rPr>
        <w:t xml:space="preserve"> </w:t>
      </w:r>
      <w:r w:rsidR="007B23AF" w:rsidRPr="005A06DA">
        <w:rPr>
          <w:rFonts w:cstheme="minorHAnsi"/>
        </w:rPr>
        <w:t xml:space="preserve">our </w:t>
      </w:r>
      <w:r w:rsidR="00D237A5" w:rsidRPr="005A06DA">
        <w:rPr>
          <w:rFonts w:cstheme="minorHAnsi"/>
        </w:rPr>
        <w:t xml:space="preserve">self-hate. </w:t>
      </w:r>
      <w:r w:rsidR="00AB199A" w:rsidRPr="005A06DA">
        <w:rPr>
          <w:rFonts w:cstheme="minorHAnsi"/>
        </w:rPr>
        <w:t xml:space="preserve">Our neurotic need to hate ourselves invites us to compare our own lives </w:t>
      </w:r>
      <w:r w:rsidR="007B23AF" w:rsidRPr="005A06DA">
        <w:rPr>
          <w:rFonts w:cstheme="minorHAnsi"/>
        </w:rPr>
        <w:t xml:space="preserve">with </w:t>
      </w:r>
      <w:r w:rsidR="00AB199A" w:rsidRPr="005A06DA">
        <w:rPr>
          <w:rFonts w:cstheme="minorHAnsi"/>
        </w:rPr>
        <w:t xml:space="preserve">that of others. We must imagine a kind of hierarchy </w:t>
      </w:r>
      <w:r w:rsidR="00013244" w:rsidRPr="005A06DA">
        <w:rPr>
          <w:rFonts w:cstheme="minorHAnsi"/>
        </w:rPr>
        <w:t xml:space="preserve">which </w:t>
      </w:r>
      <w:r w:rsidR="00F36A22" w:rsidRPr="005A06DA">
        <w:rPr>
          <w:rFonts w:cstheme="minorHAnsi"/>
        </w:rPr>
        <w:t>portrays</w:t>
      </w:r>
      <w:r w:rsidR="00E7074B" w:rsidRPr="005A06DA">
        <w:rPr>
          <w:rFonts w:cstheme="minorHAnsi"/>
        </w:rPr>
        <w:t xml:space="preserve"> others as more admirable, attractive, and luckier than we are</w:t>
      </w:r>
      <w:r w:rsidR="007B23AF" w:rsidRPr="005A06DA">
        <w:rPr>
          <w:rFonts w:cstheme="minorHAnsi"/>
        </w:rPr>
        <w:t>,</w:t>
      </w:r>
      <w:r w:rsidR="00E7074B" w:rsidRPr="005A06DA">
        <w:rPr>
          <w:rFonts w:cstheme="minorHAnsi"/>
        </w:rPr>
        <w:t xml:space="preserve"> and this</w:t>
      </w:r>
      <w:r w:rsidR="00AB199A" w:rsidRPr="005A06DA">
        <w:rPr>
          <w:rFonts w:cstheme="minorHAnsi"/>
        </w:rPr>
        <w:t xml:space="preserve"> </w:t>
      </w:r>
      <w:r w:rsidR="00E7074B" w:rsidRPr="005A06DA">
        <w:rPr>
          <w:rFonts w:cstheme="minorHAnsi"/>
        </w:rPr>
        <w:t>neurotic envy propels us to work harder to achieve our search for glory.</w:t>
      </w:r>
      <w:r w:rsidR="00AB199A" w:rsidRPr="005A06DA">
        <w:rPr>
          <w:rFonts w:cstheme="minorHAnsi"/>
        </w:rPr>
        <w:t xml:space="preserve"> </w:t>
      </w:r>
    </w:p>
    <w:p w14:paraId="46837A6A" w14:textId="77777777" w:rsidR="00D237A5" w:rsidRPr="005A06DA" w:rsidRDefault="00D237A5" w:rsidP="00E75972">
      <w:pPr>
        <w:spacing w:after="0" w:line="240" w:lineRule="auto"/>
        <w:jc w:val="both"/>
        <w:rPr>
          <w:rFonts w:cstheme="minorHAnsi"/>
        </w:rPr>
      </w:pPr>
    </w:p>
    <w:p w14:paraId="7AED8DAA" w14:textId="766BBEBB" w:rsidR="004C7F79" w:rsidRPr="005A06DA" w:rsidRDefault="004C7F79" w:rsidP="004C7F79">
      <w:pPr>
        <w:spacing w:after="0" w:line="240" w:lineRule="auto"/>
        <w:jc w:val="both"/>
        <w:rPr>
          <w:rFonts w:cstheme="minorHAnsi"/>
        </w:rPr>
      </w:pPr>
      <w:r w:rsidRPr="005A06DA">
        <w:rPr>
          <w:rFonts w:cstheme="minorHAnsi"/>
        </w:rPr>
        <w:t>Our culture is mesmerized by appearance, talent, and money</w:t>
      </w:r>
      <w:r w:rsidR="009D5CFA" w:rsidRPr="005A06DA">
        <w:rPr>
          <w:rFonts w:cstheme="minorHAnsi"/>
        </w:rPr>
        <w:t>.</w:t>
      </w:r>
      <w:r w:rsidR="00CD65D4" w:rsidRPr="005A06DA">
        <w:rPr>
          <w:rFonts w:cstheme="minorHAnsi"/>
        </w:rPr>
        <w:t xml:space="preserve"> I</w:t>
      </w:r>
      <w:r w:rsidRPr="005A06DA">
        <w:rPr>
          <w:rFonts w:cstheme="minorHAnsi"/>
        </w:rPr>
        <w:t xml:space="preserve"> call the</w:t>
      </w:r>
      <w:r w:rsidR="00CD65D4" w:rsidRPr="005A06DA">
        <w:rPr>
          <w:rFonts w:cstheme="minorHAnsi"/>
        </w:rPr>
        <w:t xml:space="preserve">se </w:t>
      </w:r>
      <w:r w:rsidR="00AD6BFB" w:rsidRPr="005A06DA">
        <w:rPr>
          <w:rFonts w:cstheme="minorHAnsi"/>
        </w:rPr>
        <w:t>attributes</w:t>
      </w:r>
      <w:r w:rsidR="00CD65D4" w:rsidRPr="005A06DA">
        <w:rPr>
          <w:rFonts w:cstheme="minorHAnsi"/>
        </w:rPr>
        <w:t xml:space="preserve"> the</w:t>
      </w:r>
      <w:r w:rsidRPr="005A06DA">
        <w:rPr>
          <w:rFonts w:cstheme="minorHAnsi"/>
        </w:rPr>
        <w:t xml:space="preserve"> </w:t>
      </w:r>
      <w:r w:rsidRPr="005A06DA">
        <w:rPr>
          <w:rFonts w:cstheme="minorHAnsi"/>
          <w:i/>
        </w:rPr>
        <w:t>ATM</w:t>
      </w:r>
      <w:r w:rsidRPr="005A06DA">
        <w:rPr>
          <w:rFonts w:cstheme="minorHAnsi"/>
        </w:rPr>
        <w:t>. With the same effortless ease that cash can be withdrawn from a machine at the bank, people can draw on their assets of appearance, talent, and money, using the way they dress, the car they drive, the intelligence or artistic skills they possess, and the amount of money at their disposal to create illusions</w:t>
      </w:r>
      <w:r w:rsidR="00013244" w:rsidRPr="005A06DA">
        <w:rPr>
          <w:rFonts w:cstheme="minorHAnsi"/>
        </w:rPr>
        <w:t xml:space="preserve"> of superiority and success</w:t>
      </w:r>
      <w:r w:rsidR="00A2226A" w:rsidRPr="005A06DA">
        <w:rPr>
          <w:rFonts w:cstheme="minorHAnsi"/>
        </w:rPr>
        <w:t>.</w:t>
      </w:r>
      <w:r w:rsidRPr="005A06DA">
        <w:rPr>
          <w:rFonts w:cstheme="minorHAnsi"/>
        </w:rPr>
        <w:t xml:space="preserve"> </w:t>
      </w:r>
    </w:p>
    <w:p w14:paraId="6E923AFA" w14:textId="77777777" w:rsidR="004C7F79" w:rsidRPr="005A06DA" w:rsidRDefault="004C7F79" w:rsidP="00E75972">
      <w:pPr>
        <w:spacing w:after="0" w:line="240" w:lineRule="auto"/>
        <w:jc w:val="both"/>
        <w:rPr>
          <w:rFonts w:cstheme="minorHAnsi"/>
        </w:rPr>
      </w:pPr>
    </w:p>
    <w:p w14:paraId="291A118C" w14:textId="4F0601BF" w:rsidR="000205D7" w:rsidRPr="005A06DA" w:rsidRDefault="00273006" w:rsidP="00E75972">
      <w:pPr>
        <w:spacing w:after="0" w:line="240" w:lineRule="auto"/>
        <w:jc w:val="both"/>
        <w:rPr>
          <w:rFonts w:cstheme="minorHAnsi"/>
        </w:rPr>
      </w:pPr>
      <w:r w:rsidRPr="005A06DA">
        <w:rPr>
          <w:rFonts w:cstheme="minorHAnsi"/>
        </w:rPr>
        <w:t>The ATM can</w:t>
      </w:r>
      <w:r w:rsidR="00013244" w:rsidRPr="005A06DA">
        <w:rPr>
          <w:rFonts w:cstheme="minorHAnsi"/>
        </w:rPr>
        <w:t xml:space="preserve"> also</w:t>
      </w:r>
      <w:r w:rsidR="00061D9B" w:rsidRPr="005A06DA">
        <w:rPr>
          <w:rFonts w:cstheme="minorHAnsi"/>
        </w:rPr>
        <w:t xml:space="preserve"> </w:t>
      </w:r>
      <w:r w:rsidRPr="005A06DA">
        <w:rPr>
          <w:rFonts w:cstheme="minorHAnsi"/>
        </w:rPr>
        <w:t xml:space="preserve">be used to project </w:t>
      </w:r>
      <w:r w:rsidR="007A4E6E" w:rsidRPr="005A06DA">
        <w:rPr>
          <w:rFonts w:cstheme="minorHAnsi"/>
        </w:rPr>
        <w:t>the illusion</w:t>
      </w:r>
      <w:r w:rsidR="005976D8" w:rsidRPr="005A06DA">
        <w:rPr>
          <w:rFonts w:cstheme="minorHAnsi"/>
        </w:rPr>
        <w:t xml:space="preserve"> of</w:t>
      </w:r>
      <w:r w:rsidR="00A445B5" w:rsidRPr="005A06DA">
        <w:rPr>
          <w:rFonts w:cstheme="minorHAnsi"/>
        </w:rPr>
        <w:t xml:space="preserve"> </w:t>
      </w:r>
      <w:r w:rsidRPr="005A06DA">
        <w:rPr>
          <w:rFonts w:cstheme="minorHAnsi"/>
        </w:rPr>
        <w:t>helplessness and need</w:t>
      </w:r>
      <w:r w:rsidR="007A4E6E" w:rsidRPr="005A06DA">
        <w:rPr>
          <w:rFonts w:cstheme="minorHAnsi"/>
        </w:rPr>
        <w:t xml:space="preserve">. </w:t>
      </w:r>
      <w:r w:rsidR="004B3215" w:rsidRPr="005A06DA">
        <w:rPr>
          <w:rFonts w:cstheme="minorHAnsi"/>
        </w:rPr>
        <w:t xml:space="preserve">Like someone who has a stash of </w:t>
      </w:r>
      <w:r w:rsidR="0035036D" w:rsidRPr="005A06DA">
        <w:rPr>
          <w:rFonts w:cstheme="minorHAnsi"/>
        </w:rPr>
        <w:t>money but acts as if they have none, a person can give the appearance of being more disadvantaged and less capable than they actually are</w:t>
      </w:r>
      <w:r w:rsidR="004C11BE" w:rsidRPr="005A06DA">
        <w:rPr>
          <w:rFonts w:cstheme="minorHAnsi"/>
        </w:rPr>
        <w:t xml:space="preserve">. These people </w:t>
      </w:r>
      <w:r w:rsidR="0035036D" w:rsidRPr="005A06DA">
        <w:rPr>
          <w:rFonts w:cstheme="minorHAnsi"/>
        </w:rPr>
        <w:t>use the illusion of their poverty to steal from the community.</w:t>
      </w:r>
      <w:r w:rsidR="0035036D" w:rsidRPr="005A06DA">
        <w:rPr>
          <w:rStyle w:val="EndnoteReference"/>
          <w:rFonts w:cstheme="minorHAnsi"/>
        </w:rPr>
        <w:endnoteReference w:id="3"/>
      </w:r>
      <w:r w:rsidR="0035036D" w:rsidRPr="005A06DA">
        <w:rPr>
          <w:rFonts w:cstheme="minorHAnsi"/>
        </w:rPr>
        <w:t xml:space="preserve"> Others use their real poverty to manipulate the community into taking care of them and </w:t>
      </w:r>
      <w:r w:rsidR="004C11BE" w:rsidRPr="005A06DA">
        <w:rPr>
          <w:rFonts w:cstheme="minorHAnsi"/>
        </w:rPr>
        <w:t xml:space="preserve">to </w:t>
      </w:r>
      <w:r w:rsidR="0035036D" w:rsidRPr="005A06DA">
        <w:rPr>
          <w:rFonts w:cstheme="minorHAnsi"/>
        </w:rPr>
        <w:t xml:space="preserve">avoid taking responsibility for their own lives. </w:t>
      </w:r>
      <w:r w:rsidR="008616E8" w:rsidRPr="005A06DA">
        <w:rPr>
          <w:rFonts w:cstheme="minorHAnsi"/>
        </w:rPr>
        <w:t xml:space="preserve">They may actively undermine their own lives so that they can justify taking whatever resources are </w:t>
      </w:r>
      <w:r w:rsidR="00D94D26" w:rsidRPr="005A06DA">
        <w:rPr>
          <w:rFonts w:cstheme="minorHAnsi"/>
        </w:rPr>
        <w:t>offered or available</w:t>
      </w:r>
      <w:r w:rsidR="00A2226A" w:rsidRPr="005A06DA">
        <w:rPr>
          <w:rFonts w:cstheme="minorHAnsi"/>
        </w:rPr>
        <w:t xml:space="preserve"> </w:t>
      </w:r>
      <w:r w:rsidR="008616E8" w:rsidRPr="005A06DA">
        <w:rPr>
          <w:rFonts w:cstheme="minorHAnsi"/>
        </w:rPr>
        <w:t xml:space="preserve">without returning any </w:t>
      </w:r>
      <w:r w:rsidR="00D94D26" w:rsidRPr="005A06DA">
        <w:rPr>
          <w:rFonts w:cstheme="minorHAnsi"/>
        </w:rPr>
        <w:t>demonstration of gratitude</w:t>
      </w:r>
      <w:r w:rsidR="000205D7" w:rsidRPr="005A06DA">
        <w:rPr>
          <w:rFonts w:cstheme="minorHAnsi"/>
        </w:rPr>
        <w:t xml:space="preserve">. They then squander </w:t>
      </w:r>
      <w:r w:rsidR="00B16C55" w:rsidRPr="005A06DA">
        <w:rPr>
          <w:rFonts w:cstheme="minorHAnsi"/>
        </w:rPr>
        <w:t>any resources they have or receive</w:t>
      </w:r>
      <w:r w:rsidR="000205D7" w:rsidRPr="005A06DA">
        <w:rPr>
          <w:rFonts w:cstheme="minorHAnsi"/>
        </w:rPr>
        <w:t xml:space="preserve"> because</w:t>
      </w:r>
      <w:r w:rsidR="008616E8" w:rsidRPr="005A06DA">
        <w:rPr>
          <w:rFonts w:cstheme="minorHAnsi"/>
        </w:rPr>
        <w:t xml:space="preserve"> </w:t>
      </w:r>
      <w:r w:rsidR="00B16C55" w:rsidRPr="005A06DA">
        <w:rPr>
          <w:rFonts w:cstheme="minorHAnsi"/>
        </w:rPr>
        <w:t xml:space="preserve">if </w:t>
      </w:r>
      <w:r w:rsidR="0016168B" w:rsidRPr="005A06DA">
        <w:rPr>
          <w:rFonts w:cstheme="minorHAnsi"/>
        </w:rPr>
        <w:t>they were to use t</w:t>
      </w:r>
      <w:r w:rsidR="000205D7" w:rsidRPr="005A06DA">
        <w:rPr>
          <w:rFonts w:cstheme="minorHAnsi"/>
        </w:rPr>
        <w:t>hem</w:t>
      </w:r>
      <w:r w:rsidR="0016168B" w:rsidRPr="005A06DA">
        <w:rPr>
          <w:rFonts w:cstheme="minorHAnsi"/>
        </w:rPr>
        <w:t xml:space="preserve"> to improve their condition, they would</w:t>
      </w:r>
      <w:r w:rsidR="000205D7" w:rsidRPr="005A06DA">
        <w:rPr>
          <w:rFonts w:cstheme="minorHAnsi"/>
        </w:rPr>
        <w:t xml:space="preserve"> </w:t>
      </w:r>
      <w:r w:rsidR="00FA2E83" w:rsidRPr="005A06DA">
        <w:rPr>
          <w:rFonts w:cstheme="minorHAnsi"/>
        </w:rPr>
        <w:t xml:space="preserve">have no </w:t>
      </w:r>
      <w:r w:rsidR="000205D7" w:rsidRPr="005A06DA">
        <w:rPr>
          <w:rFonts w:cstheme="minorHAnsi"/>
        </w:rPr>
        <w:t>reason to</w:t>
      </w:r>
      <w:r w:rsidR="0016168B" w:rsidRPr="005A06DA">
        <w:rPr>
          <w:rFonts w:cstheme="minorHAnsi"/>
        </w:rPr>
        <w:t xml:space="preserve"> assert their claims. </w:t>
      </w:r>
      <w:r w:rsidR="0035036D" w:rsidRPr="005A06DA">
        <w:rPr>
          <w:rFonts w:cstheme="minorHAnsi"/>
        </w:rPr>
        <w:t xml:space="preserve">Their poverty supports their pride system and gives them an illusion of power. </w:t>
      </w:r>
    </w:p>
    <w:p w14:paraId="05F0AF88" w14:textId="77777777" w:rsidR="000205D7" w:rsidRPr="005A06DA" w:rsidRDefault="000205D7" w:rsidP="00E75972">
      <w:pPr>
        <w:spacing w:after="0" w:line="240" w:lineRule="auto"/>
        <w:jc w:val="both"/>
        <w:rPr>
          <w:rFonts w:cstheme="minorHAnsi"/>
        </w:rPr>
      </w:pPr>
    </w:p>
    <w:p w14:paraId="49EC8060" w14:textId="2444B530" w:rsidR="00DE518D" w:rsidRPr="005A06DA" w:rsidRDefault="00DE518D" w:rsidP="00E75972">
      <w:pPr>
        <w:spacing w:after="0" w:line="240" w:lineRule="auto"/>
        <w:jc w:val="both"/>
        <w:rPr>
          <w:rFonts w:cstheme="minorHAnsi"/>
        </w:rPr>
      </w:pPr>
      <w:r w:rsidRPr="005A06DA">
        <w:rPr>
          <w:rFonts w:cstheme="minorHAnsi"/>
        </w:rPr>
        <w:t>The ATM</w:t>
      </w:r>
      <w:r w:rsidR="0083432F" w:rsidRPr="005A06DA">
        <w:rPr>
          <w:rFonts w:cstheme="minorHAnsi"/>
        </w:rPr>
        <w:t xml:space="preserve"> of</w:t>
      </w:r>
      <w:r w:rsidR="00253F40" w:rsidRPr="005A06DA">
        <w:rPr>
          <w:rFonts w:cstheme="minorHAnsi"/>
        </w:rPr>
        <w:t xml:space="preserve"> appearance, talent, and money</w:t>
      </w:r>
      <w:r w:rsidR="00CF15CE" w:rsidRPr="005A06DA">
        <w:rPr>
          <w:rFonts w:cstheme="minorHAnsi"/>
        </w:rPr>
        <w:t xml:space="preserve"> is often </w:t>
      </w:r>
      <w:r w:rsidR="005034CA" w:rsidRPr="005A06DA">
        <w:rPr>
          <w:rFonts w:cstheme="minorHAnsi"/>
        </w:rPr>
        <w:t>determined by</w:t>
      </w:r>
      <w:r w:rsidR="00E75972" w:rsidRPr="005A06DA">
        <w:rPr>
          <w:rFonts w:cstheme="minorHAnsi"/>
        </w:rPr>
        <w:t xml:space="preserve"> </w:t>
      </w:r>
      <w:r w:rsidR="00CF15CE" w:rsidRPr="005A06DA">
        <w:rPr>
          <w:rFonts w:cstheme="minorHAnsi"/>
        </w:rPr>
        <w:t>antecedents</w:t>
      </w:r>
      <w:r w:rsidR="00273006" w:rsidRPr="005A06DA">
        <w:rPr>
          <w:rFonts w:cstheme="minorHAnsi"/>
        </w:rPr>
        <w:t xml:space="preserve"> and energetic flow</w:t>
      </w:r>
      <w:r w:rsidRPr="005A06DA">
        <w:rPr>
          <w:rFonts w:cstheme="minorHAnsi"/>
        </w:rPr>
        <w:t xml:space="preserve">, but the people </w:t>
      </w:r>
      <w:r w:rsidR="007729AD" w:rsidRPr="005A06DA">
        <w:rPr>
          <w:rFonts w:cstheme="minorHAnsi"/>
        </w:rPr>
        <w:t xml:space="preserve">who draw </w:t>
      </w:r>
      <w:r w:rsidRPr="005A06DA">
        <w:rPr>
          <w:rFonts w:cstheme="minorHAnsi"/>
        </w:rPr>
        <w:t xml:space="preserve">on it </w:t>
      </w:r>
      <w:r w:rsidR="008F6E1E" w:rsidRPr="005A06DA">
        <w:rPr>
          <w:rFonts w:cstheme="minorHAnsi"/>
        </w:rPr>
        <w:t xml:space="preserve">live in </w:t>
      </w:r>
      <w:r w:rsidRPr="005A06DA">
        <w:rPr>
          <w:rFonts w:cstheme="minorHAnsi"/>
        </w:rPr>
        <w:t>the illusion that these qualities</w:t>
      </w:r>
      <w:r w:rsidR="007C6DC1" w:rsidRPr="005A06DA">
        <w:rPr>
          <w:rFonts w:cstheme="minorHAnsi"/>
        </w:rPr>
        <w:t xml:space="preserve">, or </w:t>
      </w:r>
      <w:r w:rsidR="007729AD" w:rsidRPr="005A06DA">
        <w:rPr>
          <w:rFonts w:cstheme="minorHAnsi"/>
        </w:rPr>
        <w:t xml:space="preserve">the </w:t>
      </w:r>
      <w:r w:rsidR="007C6DC1" w:rsidRPr="005A06DA">
        <w:rPr>
          <w:rFonts w:cstheme="minorHAnsi"/>
        </w:rPr>
        <w:t>lack of them,</w:t>
      </w:r>
      <w:r w:rsidRPr="005A06DA">
        <w:rPr>
          <w:rFonts w:cstheme="minorHAnsi"/>
        </w:rPr>
        <w:t xml:space="preserve"> entitle them to preference</w:t>
      </w:r>
      <w:r w:rsidR="00921834" w:rsidRPr="005A06DA">
        <w:rPr>
          <w:rFonts w:cstheme="minorHAnsi"/>
        </w:rPr>
        <w:t xml:space="preserve"> or</w:t>
      </w:r>
      <w:r w:rsidR="008F6E1E" w:rsidRPr="005A06DA">
        <w:rPr>
          <w:rFonts w:cstheme="minorHAnsi"/>
        </w:rPr>
        <w:t xml:space="preserve"> even</w:t>
      </w:r>
      <w:r w:rsidR="00555799" w:rsidRPr="005A06DA">
        <w:rPr>
          <w:rFonts w:cstheme="minorHAnsi"/>
        </w:rPr>
        <w:t xml:space="preserve"> deference. </w:t>
      </w:r>
      <w:r w:rsidR="0083432F" w:rsidRPr="005A06DA">
        <w:rPr>
          <w:rFonts w:cstheme="minorHAnsi"/>
        </w:rPr>
        <w:t>T</w:t>
      </w:r>
      <w:r w:rsidRPr="005A06DA">
        <w:rPr>
          <w:rFonts w:cstheme="minorHAnsi"/>
        </w:rPr>
        <w:t xml:space="preserve">he really sad thing is that people who regularly </w:t>
      </w:r>
      <w:r w:rsidR="00A2226A" w:rsidRPr="005A06DA">
        <w:rPr>
          <w:rFonts w:cstheme="minorHAnsi"/>
        </w:rPr>
        <w:t xml:space="preserve">rely </w:t>
      </w:r>
      <w:r w:rsidRPr="005A06DA">
        <w:rPr>
          <w:rFonts w:cstheme="minorHAnsi"/>
        </w:rPr>
        <w:t xml:space="preserve">on </w:t>
      </w:r>
      <w:r w:rsidR="00A2226A" w:rsidRPr="005A06DA">
        <w:rPr>
          <w:rFonts w:cstheme="minorHAnsi"/>
        </w:rPr>
        <w:t xml:space="preserve">the power </w:t>
      </w:r>
      <w:r w:rsidR="00F607A1" w:rsidRPr="005A06DA">
        <w:rPr>
          <w:rFonts w:cstheme="minorHAnsi"/>
        </w:rPr>
        <w:t xml:space="preserve">of </w:t>
      </w:r>
      <w:r w:rsidRPr="005A06DA">
        <w:rPr>
          <w:rFonts w:cstheme="minorHAnsi"/>
        </w:rPr>
        <w:t>the</w:t>
      </w:r>
      <w:r w:rsidR="00A2226A" w:rsidRPr="005A06DA">
        <w:rPr>
          <w:rFonts w:cstheme="minorHAnsi"/>
        </w:rPr>
        <w:t>ir</w:t>
      </w:r>
      <w:r w:rsidRPr="005A06DA">
        <w:rPr>
          <w:rFonts w:cstheme="minorHAnsi"/>
        </w:rPr>
        <w:t xml:space="preserve"> ATM </w:t>
      </w:r>
      <w:r w:rsidR="000205D7" w:rsidRPr="005A06DA">
        <w:rPr>
          <w:rFonts w:cstheme="minorHAnsi"/>
        </w:rPr>
        <w:t>find it much more difficult to develop</w:t>
      </w:r>
      <w:r w:rsidRPr="005A06DA">
        <w:rPr>
          <w:rFonts w:cstheme="minorHAnsi"/>
        </w:rPr>
        <w:t xml:space="preserve"> their True Self.</w:t>
      </w:r>
      <w:r w:rsidR="00623777" w:rsidRPr="005A06DA">
        <w:rPr>
          <w:rFonts w:cstheme="minorHAnsi"/>
        </w:rPr>
        <w:t xml:space="preserve"> </w:t>
      </w:r>
    </w:p>
    <w:p w14:paraId="1105CABB" w14:textId="77777777" w:rsidR="00253F40" w:rsidRPr="005A06DA" w:rsidRDefault="00253F40" w:rsidP="00E75972">
      <w:pPr>
        <w:spacing w:after="0" w:line="240" w:lineRule="auto"/>
        <w:jc w:val="both"/>
        <w:rPr>
          <w:rFonts w:cstheme="minorHAnsi"/>
        </w:rPr>
      </w:pPr>
    </w:p>
    <w:p w14:paraId="184AE15A" w14:textId="41800460" w:rsidR="001905EE" w:rsidRPr="005A06DA" w:rsidRDefault="00F83D4B" w:rsidP="00E75972">
      <w:pPr>
        <w:spacing w:after="0" w:line="240" w:lineRule="auto"/>
        <w:jc w:val="both"/>
        <w:rPr>
          <w:rFonts w:cstheme="minorHAnsi"/>
        </w:rPr>
      </w:pPr>
      <w:r w:rsidRPr="005A06DA">
        <w:rPr>
          <w:rFonts w:cstheme="minorHAnsi"/>
        </w:rPr>
        <w:lastRenderedPageBreak/>
        <w:t xml:space="preserve">Of course, we are all encouraged to </w:t>
      </w:r>
      <w:r w:rsidR="007A4E6E" w:rsidRPr="005A06DA">
        <w:rPr>
          <w:rFonts w:cstheme="minorHAnsi"/>
        </w:rPr>
        <w:t>buy into the illusions of the ATM.</w:t>
      </w:r>
      <w:r w:rsidR="004B3215" w:rsidRPr="005A06DA">
        <w:rPr>
          <w:rFonts w:cstheme="minorHAnsi"/>
        </w:rPr>
        <w:t xml:space="preserve"> Our </w:t>
      </w:r>
      <w:r w:rsidR="00A2226A" w:rsidRPr="005A06DA">
        <w:rPr>
          <w:rFonts w:cstheme="minorHAnsi"/>
        </w:rPr>
        <w:t xml:space="preserve">society </w:t>
      </w:r>
      <w:r w:rsidR="004B3215" w:rsidRPr="005A06DA">
        <w:rPr>
          <w:rFonts w:cstheme="minorHAnsi"/>
        </w:rPr>
        <w:t xml:space="preserve">feeds on our Idol’s search for glory and trains us to be mesmerized </w:t>
      </w:r>
      <w:r w:rsidR="00E75972" w:rsidRPr="005A06DA">
        <w:rPr>
          <w:rFonts w:cstheme="minorHAnsi"/>
        </w:rPr>
        <w:t>and</w:t>
      </w:r>
      <w:r w:rsidR="004B3215" w:rsidRPr="005A06DA">
        <w:rPr>
          <w:rFonts w:cstheme="minorHAnsi"/>
        </w:rPr>
        <w:t xml:space="preserve"> coerced by appearance, talent, and money.</w:t>
      </w:r>
      <w:r w:rsidR="00555799" w:rsidRPr="005A06DA">
        <w:rPr>
          <w:rFonts w:cstheme="minorHAnsi"/>
        </w:rPr>
        <w:t xml:space="preserve"> </w:t>
      </w:r>
      <w:r w:rsidR="00DE518D" w:rsidRPr="005A06DA">
        <w:rPr>
          <w:rFonts w:cstheme="minorHAnsi"/>
        </w:rPr>
        <w:t xml:space="preserve">We can </w:t>
      </w:r>
      <w:r w:rsidR="003F18D6" w:rsidRPr="005A06DA">
        <w:rPr>
          <w:rFonts w:cstheme="minorHAnsi"/>
        </w:rPr>
        <w:t>be</w:t>
      </w:r>
      <w:r w:rsidR="00DE518D" w:rsidRPr="005A06DA">
        <w:rPr>
          <w:rFonts w:cstheme="minorHAnsi"/>
        </w:rPr>
        <w:t xml:space="preserve"> perfectly rational beings, living by </w:t>
      </w:r>
      <w:r w:rsidR="009E6E6C" w:rsidRPr="005A06DA">
        <w:rPr>
          <w:rFonts w:cstheme="minorHAnsi"/>
        </w:rPr>
        <w:t xml:space="preserve">Biblical </w:t>
      </w:r>
      <w:r w:rsidR="00DE518D" w:rsidRPr="005A06DA">
        <w:rPr>
          <w:rFonts w:cstheme="minorHAnsi"/>
        </w:rPr>
        <w:t>principles</w:t>
      </w:r>
      <w:r w:rsidR="0083432F" w:rsidRPr="005A06DA">
        <w:rPr>
          <w:rFonts w:cstheme="minorHAnsi"/>
        </w:rPr>
        <w:t>, and then suddenly</w:t>
      </w:r>
      <w:r w:rsidR="00DE518D" w:rsidRPr="005A06DA">
        <w:rPr>
          <w:rFonts w:cstheme="minorHAnsi"/>
        </w:rPr>
        <w:t xml:space="preserve"> find ourselves </w:t>
      </w:r>
      <w:r w:rsidR="003F18D6" w:rsidRPr="005A06DA">
        <w:rPr>
          <w:rFonts w:cstheme="minorHAnsi"/>
        </w:rPr>
        <w:t xml:space="preserve">compromising who we are or scrambling to regain our equilibrium </w:t>
      </w:r>
      <w:r w:rsidR="00DE518D" w:rsidRPr="005A06DA">
        <w:rPr>
          <w:rFonts w:cstheme="minorHAnsi"/>
        </w:rPr>
        <w:t xml:space="preserve">in the face of </w:t>
      </w:r>
      <w:r w:rsidR="003F18D6" w:rsidRPr="005A06DA">
        <w:rPr>
          <w:rFonts w:cstheme="minorHAnsi"/>
        </w:rPr>
        <w:t xml:space="preserve">a compelling </w:t>
      </w:r>
      <w:r w:rsidR="00DE518D" w:rsidRPr="005A06DA">
        <w:rPr>
          <w:rFonts w:cstheme="minorHAnsi"/>
        </w:rPr>
        <w:t>ATM</w:t>
      </w:r>
      <w:r w:rsidR="00555799" w:rsidRPr="005A06DA">
        <w:rPr>
          <w:rFonts w:cstheme="minorHAnsi"/>
        </w:rPr>
        <w:t xml:space="preserve">. </w:t>
      </w:r>
      <w:r w:rsidR="00DE518D" w:rsidRPr="005A06DA">
        <w:rPr>
          <w:rFonts w:cstheme="minorHAnsi"/>
        </w:rPr>
        <w:t xml:space="preserve">Sometimes </w:t>
      </w:r>
      <w:r w:rsidR="00E75972" w:rsidRPr="005A06DA">
        <w:rPr>
          <w:rFonts w:cstheme="minorHAnsi"/>
        </w:rPr>
        <w:t>we are envious</w:t>
      </w:r>
      <w:r w:rsidR="00DE518D" w:rsidRPr="005A06DA">
        <w:rPr>
          <w:rFonts w:cstheme="minorHAnsi"/>
        </w:rPr>
        <w:t xml:space="preserve"> that </w:t>
      </w:r>
      <w:r w:rsidR="0083432F" w:rsidRPr="005A06DA">
        <w:rPr>
          <w:rFonts w:cstheme="minorHAnsi"/>
        </w:rPr>
        <w:t>someone else</w:t>
      </w:r>
      <w:r w:rsidR="007729AD" w:rsidRPr="005A06DA">
        <w:rPr>
          <w:rFonts w:cstheme="minorHAnsi"/>
        </w:rPr>
        <w:t>—</w:t>
      </w:r>
      <w:r w:rsidR="0083432F" w:rsidRPr="005A06DA">
        <w:rPr>
          <w:rFonts w:cstheme="minorHAnsi"/>
        </w:rPr>
        <w:t>even someone we have only read about</w:t>
      </w:r>
      <w:r w:rsidR="007729AD" w:rsidRPr="005A06DA">
        <w:rPr>
          <w:rFonts w:cstheme="minorHAnsi"/>
        </w:rPr>
        <w:t>—</w:t>
      </w:r>
      <w:r w:rsidR="00555799" w:rsidRPr="005A06DA">
        <w:rPr>
          <w:rFonts w:cstheme="minorHAnsi"/>
        </w:rPr>
        <w:t xml:space="preserve">has what we want. </w:t>
      </w:r>
      <w:r w:rsidR="00DE518D" w:rsidRPr="005A06DA">
        <w:rPr>
          <w:rFonts w:cstheme="minorHAnsi"/>
        </w:rPr>
        <w:t xml:space="preserve">We find ourselves thinking, </w:t>
      </w:r>
      <w:r w:rsidR="007729AD" w:rsidRPr="005A06DA">
        <w:rPr>
          <w:rFonts w:cstheme="minorHAnsi"/>
        </w:rPr>
        <w:t xml:space="preserve">“If only I were like them,” </w:t>
      </w:r>
      <w:r w:rsidR="00DE518D" w:rsidRPr="005A06DA">
        <w:rPr>
          <w:rFonts w:cstheme="minorHAnsi"/>
        </w:rPr>
        <w:t>and then go on to use our beautiful minds to wallo</w:t>
      </w:r>
      <w:r w:rsidR="0083432F" w:rsidRPr="005A06DA">
        <w:rPr>
          <w:rFonts w:cstheme="minorHAnsi"/>
        </w:rPr>
        <w:t>w in the pain</w:t>
      </w:r>
      <w:r w:rsidR="00555799" w:rsidRPr="005A06DA">
        <w:rPr>
          <w:rFonts w:cstheme="minorHAnsi"/>
        </w:rPr>
        <w:t xml:space="preserve"> of</w:t>
      </w:r>
      <w:r w:rsidR="0083432F" w:rsidRPr="005A06DA">
        <w:rPr>
          <w:rFonts w:cstheme="minorHAnsi"/>
        </w:rPr>
        <w:t xml:space="preserve"> those</w:t>
      </w:r>
      <w:r w:rsidR="00555799" w:rsidRPr="005A06DA">
        <w:rPr>
          <w:rFonts w:cstheme="minorHAnsi"/>
        </w:rPr>
        <w:t xml:space="preserve"> i</w:t>
      </w:r>
      <w:r w:rsidR="005309D6" w:rsidRPr="005A06DA">
        <w:rPr>
          <w:rFonts w:cstheme="minorHAnsi"/>
        </w:rPr>
        <w:t>magined possibilities</w:t>
      </w:r>
      <w:r w:rsidR="00555799" w:rsidRPr="005A06DA">
        <w:rPr>
          <w:rFonts w:cstheme="minorHAnsi"/>
        </w:rPr>
        <w:t xml:space="preserve">. </w:t>
      </w:r>
      <w:r w:rsidR="005309D6" w:rsidRPr="005A06DA">
        <w:rPr>
          <w:rFonts w:cstheme="minorHAnsi"/>
        </w:rPr>
        <w:t>We</w:t>
      </w:r>
      <w:r w:rsidR="006622FD" w:rsidRPr="005A06DA">
        <w:rPr>
          <w:rFonts w:cstheme="minorHAnsi"/>
        </w:rPr>
        <w:t xml:space="preserve"> might</w:t>
      </w:r>
      <w:r w:rsidR="00DE518D" w:rsidRPr="005A06DA">
        <w:rPr>
          <w:rFonts w:cstheme="minorHAnsi"/>
        </w:rPr>
        <w:t xml:space="preserve"> feel fear or show deference</w:t>
      </w:r>
      <w:r w:rsidR="00253F40" w:rsidRPr="005A06DA">
        <w:rPr>
          <w:rFonts w:cstheme="minorHAnsi"/>
        </w:rPr>
        <w:t xml:space="preserve"> </w:t>
      </w:r>
      <w:r w:rsidR="00DE518D" w:rsidRPr="005A06DA">
        <w:rPr>
          <w:rFonts w:cstheme="minorHAnsi"/>
        </w:rPr>
        <w:t>when a person with a big ATM balance comes into the room.</w:t>
      </w:r>
      <w:r w:rsidR="00555799" w:rsidRPr="005A06DA">
        <w:rPr>
          <w:rFonts w:cstheme="minorHAnsi"/>
        </w:rPr>
        <w:t xml:space="preserve"> This is</w:t>
      </w:r>
      <w:r w:rsidR="00921834" w:rsidRPr="005A06DA">
        <w:rPr>
          <w:rFonts w:cstheme="minorHAnsi"/>
        </w:rPr>
        <w:t xml:space="preserve"> called </w:t>
      </w:r>
      <w:r w:rsidR="00555799" w:rsidRPr="005A06DA">
        <w:rPr>
          <w:rFonts w:cstheme="minorHAnsi"/>
          <w:i/>
        </w:rPr>
        <w:t>partiality</w:t>
      </w:r>
      <w:r w:rsidR="00921834" w:rsidRPr="005A06DA">
        <w:rPr>
          <w:rFonts w:cstheme="minorHAnsi"/>
        </w:rPr>
        <w:t>.</w:t>
      </w:r>
      <w:r w:rsidR="00555799" w:rsidRPr="005A06DA">
        <w:rPr>
          <w:rFonts w:cstheme="minorHAnsi"/>
        </w:rPr>
        <w:t xml:space="preserve"> </w:t>
      </w:r>
      <w:r w:rsidR="00F607A1" w:rsidRPr="005A06DA">
        <w:rPr>
          <w:rFonts w:cstheme="minorHAnsi"/>
        </w:rPr>
        <w:t>So</w:t>
      </w:r>
      <w:r w:rsidR="00A2226A" w:rsidRPr="005A06DA">
        <w:rPr>
          <w:rFonts w:cstheme="minorHAnsi"/>
        </w:rPr>
        <w:t>,</w:t>
      </w:r>
      <w:r w:rsidR="00F607A1" w:rsidRPr="005A06DA">
        <w:rPr>
          <w:rFonts w:cstheme="minorHAnsi"/>
        </w:rPr>
        <w:t xml:space="preserve"> when you find yourself judging or showing deference toward someone, you might ask yourself: </w:t>
      </w:r>
      <w:r w:rsidR="00F607A1" w:rsidRPr="005A06DA">
        <w:rPr>
          <w:rFonts w:cstheme="minorHAnsi"/>
          <w:i/>
        </w:rPr>
        <w:t>Am I acting out of partiality? Am I reacting to the ATM?</w:t>
      </w:r>
    </w:p>
    <w:p w14:paraId="03035973" w14:textId="77777777" w:rsidR="001B3252" w:rsidRPr="005A06DA" w:rsidRDefault="001B3252" w:rsidP="00E75972">
      <w:pPr>
        <w:spacing w:after="0" w:line="240" w:lineRule="auto"/>
        <w:jc w:val="both"/>
        <w:rPr>
          <w:rFonts w:cstheme="minorHAnsi"/>
        </w:rPr>
      </w:pPr>
    </w:p>
    <w:p w14:paraId="263F11F8" w14:textId="31B58E62" w:rsidR="00F95972" w:rsidRPr="005A06DA" w:rsidRDefault="00774287" w:rsidP="00E75972">
      <w:pPr>
        <w:spacing w:after="0" w:line="240" w:lineRule="auto"/>
        <w:jc w:val="both"/>
        <w:rPr>
          <w:rFonts w:cstheme="minorHAnsi"/>
        </w:rPr>
      </w:pPr>
      <w:r w:rsidRPr="005A06DA">
        <w:rPr>
          <w:rFonts w:cstheme="minorHAnsi"/>
        </w:rPr>
        <w:t xml:space="preserve">It is </w:t>
      </w:r>
      <w:r w:rsidR="001B3252" w:rsidRPr="005A06DA">
        <w:rPr>
          <w:rFonts w:cstheme="minorHAnsi"/>
        </w:rPr>
        <w:t>not only the appearance of wealth that clouds our ability to make principled decisions. The appearance of poverty can also interfere with our ability to maintain orientation.</w:t>
      </w:r>
      <w:r w:rsidRPr="005A06DA">
        <w:rPr>
          <w:rFonts w:cstheme="minorHAnsi"/>
        </w:rPr>
        <w:t xml:space="preserve"> </w:t>
      </w:r>
      <w:r w:rsidR="005309D6" w:rsidRPr="005A06DA">
        <w:rPr>
          <w:rFonts w:cstheme="minorHAnsi"/>
        </w:rPr>
        <w:t xml:space="preserve">Our culture </w:t>
      </w:r>
      <w:r w:rsidR="001B3252" w:rsidRPr="005A06DA">
        <w:rPr>
          <w:rFonts w:cstheme="minorHAnsi"/>
        </w:rPr>
        <w:t>often pressures</w:t>
      </w:r>
      <w:r w:rsidR="005309D6" w:rsidRPr="005A06DA">
        <w:rPr>
          <w:rFonts w:cstheme="minorHAnsi"/>
        </w:rPr>
        <w:t xml:space="preserve"> us to show partiality toward people who appear to be in need</w:t>
      </w:r>
      <w:r w:rsidRPr="005A06DA">
        <w:rPr>
          <w:rFonts w:cstheme="minorHAnsi"/>
        </w:rPr>
        <w:t xml:space="preserve">.  However, these people </w:t>
      </w:r>
      <w:r w:rsidR="001B3252" w:rsidRPr="005A06DA">
        <w:rPr>
          <w:rFonts w:cstheme="minorHAnsi"/>
        </w:rPr>
        <w:t xml:space="preserve">may be </w:t>
      </w:r>
      <w:r w:rsidR="00491CD0" w:rsidRPr="005A06DA">
        <w:rPr>
          <w:rFonts w:cstheme="minorHAnsi"/>
        </w:rPr>
        <w:t>projecting a small</w:t>
      </w:r>
      <w:r w:rsidR="001B3252" w:rsidRPr="005A06DA">
        <w:rPr>
          <w:rFonts w:cstheme="minorHAnsi"/>
        </w:rPr>
        <w:t xml:space="preserve"> ATM to </w:t>
      </w:r>
      <w:r w:rsidR="00491CD0" w:rsidRPr="005A06DA">
        <w:rPr>
          <w:rFonts w:cstheme="minorHAnsi"/>
        </w:rPr>
        <w:t>create</w:t>
      </w:r>
      <w:r w:rsidR="001B3252" w:rsidRPr="005A06DA">
        <w:rPr>
          <w:rFonts w:cstheme="minorHAnsi"/>
        </w:rPr>
        <w:t xml:space="preserve"> the illusion of helplessness</w:t>
      </w:r>
      <w:r w:rsidR="00491CD0" w:rsidRPr="005A06DA">
        <w:rPr>
          <w:rFonts w:cstheme="minorHAnsi"/>
        </w:rPr>
        <w:t xml:space="preserve">. We then </w:t>
      </w:r>
      <w:r w:rsidR="00CB0327" w:rsidRPr="005A06DA">
        <w:rPr>
          <w:rFonts w:cstheme="minorHAnsi"/>
        </w:rPr>
        <w:t>feel obligated to rescue them</w:t>
      </w:r>
      <w:r w:rsidR="005309D6" w:rsidRPr="005A06DA">
        <w:rPr>
          <w:rFonts w:cstheme="minorHAnsi"/>
        </w:rPr>
        <w:t xml:space="preserve"> in order to relieve the tension and guilt of our shoulds</w:t>
      </w:r>
      <w:r w:rsidRPr="005A06DA">
        <w:rPr>
          <w:rFonts w:cstheme="minorHAnsi"/>
        </w:rPr>
        <w:t>—</w:t>
      </w:r>
      <w:r w:rsidR="002B32E3" w:rsidRPr="005A06DA">
        <w:rPr>
          <w:rFonts w:cstheme="minorHAnsi"/>
        </w:rPr>
        <w:t xml:space="preserve">and that </w:t>
      </w:r>
      <w:r w:rsidRPr="005A06DA">
        <w:rPr>
          <w:rFonts w:cstheme="minorHAnsi"/>
        </w:rPr>
        <w:t>sense of obligation</w:t>
      </w:r>
      <w:r w:rsidR="002B32E3" w:rsidRPr="005A06DA">
        <w:rPr>
          <w:rFonts w:cstheme="minorHAnsi"/>
        </w:rPr>
        <w:t xml:space="preserve"> is often compulsive</w:t>
      </w:r>
      <w:r w:rsidR="00253F40" w:rsidRPr="005A06DA">
        <w:rPr>
          <w:rFonts w:cstheme="minorHAnsi"/>
        </w:rPr>
        <w:t xml:space="preserve">. </w:t>
      </w:r>
      <w:r w:rsidR="00DE518D" w:rsidRPr="005A06DA">
        <w:rPr>
          <w:rFonts w:cstheme="minorHAnsi"/>
        </w:rPr>
        <w:t>We may even feel superior and confident in our condescension</w:t>
      </w:r>
      <w:r w:rsidR="005034CA" w:rsidRPr="005A06DA">
        <w:rPr>
          <w:rFonts w:cstheme="minorHAnsi"/>
        </w:rPr>
        <w:t xml:space="preserve"> toward</w:t>
      </w:r>
      <w:r w:rsidR="00555799" w:rsidRPr="005A06DA">
        <w:rPr>
          <w:rFonts w:cstheme="minorHAnsi"/>
        </w:rPr>
        <w:t xml:space="preserve"> a needy </w:t>
      </w:r>
      <w:r w:rsidR="002B32E3" w:rsidRPr="005A06DA">
        <w:rPr>
          <w:rFonts w:cstheme="minorHAnsi"/>
        </w:rPr>
        <w:t>person and</w:t>
      </w:r>
      <w:r w:rsidR="006E23D5" w:rsidRPr="005A06DA">
        <w:rPr>
          <w:rFonts w:cstheme="minorHAnsi"/>
        </w:rPr>
        <w:t xml:space="preserve"> then bask in</w:t>
      </w:r>
      <w:r w:rsidR="00DE518D" w:rsidRPr="005A06DA">
        <w:rPr>
          <w:rFonts w:cstheme="minorHAnsi"/>
        </w:rPr>
        <w:t xml:space="preserve"> the illusion that we </w:t>
      </w:r>
      <w:r w:rsidR="003717F3" w:rsidRPr="005A06DA">
        <w:rPr>
          <w:rFonts w:cstheme="minorHAnsi"/>
        </w:rPr>
        <w:t>are</w:t>
      </w:r>
      <w:r w:rsidR="0083432F" w:rsidRPr="005A06DA">
        <w:rPr>
          <w:rFonts w:cstheme="minorHAnsi"/>
        </w:rPr>
        <w:t xml:space="preserve"> amazing or</w:t>
      </w:r>
      <w:r w:rsidR="00295689" w:rsidRPr="005A06DA">
        <w:rPr>
          <w:rFonts w:cstheme="minorHAnsi"/>
        </w:rPr>
        <w:t xml:space="preserve"> worthwhile people. </w:t>
      </w:r>
      <w:bookmarkStart w:id="4" w:name="_Hlk177567000"/>
      <w:r w:rsidR="008A58BD" w:rsidRPr="005A06DA">
        <w:rPr>
          <w:rFonts w:cstheme="minorHAnsi"/>
        </w:rPr>
        <w:t>When we are being helpful, w</w:t>
      </w:r>
      <w:r w:rsidR="00295689" w:rsidRPr="005A06DA">
        <w:rPr>
          <w:rFonts w:cstheme="minorHAnsi"/>
        </w:rPr>
        <w:t>e</w:t>
      </w:r>
      <w:r w:rsidR="0083432F" w:rsidRPr="005A06DA">
        <w:rPr>
          <w:rFonts w:cstheme="minorHAnsi"/>
        </w:rPr>
        <w:t xml:space="preserve"> feel the euphoria of having value</w:t>
      </w:r>
      <w:r w:rsidR="00DE518D" w:rsidRPr="005A06DA">
        <w:rPr>
          <w:rFonts w:cstheme="minorHAnsi"/>
        </w:rPr>
        <w:t>. That</w:t>
      </w:r>
      <w:r w:rsidR="003717F3" w:rsidRPr="005A06DA">
        <w:rPr>
          <w:rFonts w:cstheme="minorHAnsi"/>
        </w:rPr>
        <w:t xml:space="preserve"> makes us crave being helpful. </w:t>
      </w:r>
    </w:p>
    <w:bookmarkEnd w:id="4"/>
    <w:p w14:paraId="5CA12D1C" w14:textId="0C2BE6A6" w:rsidR="00623777" w:rsidRPr="005A06DA" w:rsidRDefault="00623777" w:rsidP="00E75972">
      <w:pPr>
        <w:spacing w:after="0" w:line="240" w:lineRule="auto"/>
        <w:jc w:val="both"/>
        <w:rPr>
          <w:rFonts w:cstheme="minorHAnsi"/>
        </w:rPr>
      </w:pPr>
    </w:p>
    <w:p w14:paraId="2E4C7918" w14:textId="618A560C" w:rsidR="00BF5D8E" w:rsidRPr="005A06DA" w:rsidRDefault="00BF5D8E" w:rsidP="00BF5D8E">
      <w:pPr>
        <w:spacing w:after="0" w:line="240" w:lineRule="auto"/>
        <w:jc w:val="both"/>
        <w:rPr>
          <w:rFonts w:cstheme="minorHAnsi"/>
        </w:rPr>
      </w:pPr>
      <w:bookmarkStart w:id="5" w:name="_Hlk492319288"/>
      <w:r w:rsidRPr="00EF152D">
        <w:rPr>
          <w:rFonts w:cstheme="minorHAnsi"/>
        </w:rPr>
        <w:t>The ethos of Karis Fellowships is very different from the culture of our market economy</w:t>
      </w:r>
      <w:r w:rsidR="00EF152D" w:rsidRPr="00EF152D">
        <w:rPr>
          <w:rFonts w:cstheme="minorHAnsi"/>
        </w:rPr>
        <w:t>, which</w:t>
      </w:r>
      <w:r w:rsidR="00EF152D">
        <w:rPr>
          <w:rFonts w:cstheme="minorHAnsi"/>
        </w:rPr>
        <w:t xml:space="preserve"> is based on contracts and the ATM</w:t>
      </w:r>
      <w:r w:rsidRPr="005A06DA">
        <w:rPr>
          <w:rFonts w:cstheme="minorHAnsi"/>
        </w:rPr>
        <w:t>.</w:t>
      </w:r>
      <w:r w:rsidR="00EF152D">
        <w:rPr>
          <w:rFonts w:cstheme="minorHAnsi"/>
        </w:rPr>
        <w:t xml:space="preserve"> </w:t>
      </w:r>
      <w:r w:rsidRPr="005A06DA">
        <w:rPr>
          <w:rFonts w:cstheme="minorHAnsi"/>
        </w:rPr>
        <w:t xml:space="preserve">Our ministry simply aspires to empower all Christians who want to recover their True Self for the glory of God. KF is not a need-based ministry; it is </w:t>
      </w:r>
      <w:r w:rsidRPr="005A06DA">
        <w:rPr>
          <w:rFonts w:cstheme="minorHAnsi"/>
          <w:i/>
        </w:rPr>
        <w:t>effort-based</w:t>
      </w:r>
      <w:r w:rsidRPr="005A06DA">
        <w:rPr>
          <w:rFonts w:cstheme="minorHAnsi"/>
        </w:rPr>
        <w:t xml:space="preserve">. This is extremely important. It is the effort you make to recover your True Self and build karis relationships that reveals your true intention. Your ATM balance is not important in the karis economy; </w:t>
      </w:r>
      <w:r w:rsidR="00F16AFA" w:rsidRPr="005A06DA">
        <w:rPr>
          <w:rFonts w:cstheme="minorHAnsi"/>
        </w:rPr>
        <w:t xml:space="preserve">it is </w:t>
      </w:r>
      <w:r w:rsidRPr="005A06DA">
        <w:rPr>
          <w:rFonts w:cstheme="minorHAnsi"/>
        </w:rPr>
        <w:t>your effort, not your need or your wealth,</w:t>
      </w:r>
      <w:r w:rsidR="00F16AFA" w:rsidRPr="005A06DA">
        <w:rPr>
          <w:rFonts w:cstheme="minorHAnsi"/>
        </w:rPr>
        <w:t xml:space="preserve"> that</w:t>
      </w:r>
      <w:r w:rsidRPr="005A06DA">
        <w:rPr>
          <w:rFonts w:cstheme="minorHAnsi"/>
        </w:rPr>
        <w:t xml:space="preserve"> invites support and care from other KF members. </w:t>
      </w:r>
      <w:bookmarkStart w:id="6" w:name="_Hlk493246563"/>
      <w:r w:rsidRPr="005A06DA">
        <w:rPr>
          <w:rFonts w:cstheme="minorHAnsi"/>
        </w:rPr>
        <w:t xml:space="preserve">We gain strength through fellowship with others as together we stagger toward the goal of developing a strong and resilient True Self. We invest in effort-based people so that when our True Self starts to run, we can run with those who are also running. This is a </w:t>
      </w:r>
      <w:r w:rsidR="008A58BD" w:rsidRPr="005A06DA">
        <w:rPr>
          <w:rFonts w:cstheme="minorHAnsi"/>
        </w:rPr>
        <w:t>new</w:t>
      </w:r>
      <w:r w:rsidRPr="005A06DA">
        <w:rPr>
          <w:rFonts w:cstheme="minorHAnsi"/>
        </w:rPr>
        <w:t xml:space="preserve"> kind of race in which we all start weak but end strong. </w:t>
      </w:r>
      <w:bookmarkEnd w:id="5"/>
      <w:bookmarkEnd w:id="6"/>
    </w:p>
    <w:p w14:paraId="46CE531A" w14:textId="77777777" w:rsidR="00F95972" w:rsidRPr="005A06DA" w:rsidRDefault="00F95972" w:rsidP="00E75972">
      <w:pPr>
        <w:spacing w:after="0" w:line="240" w:lineRule="auto"/>
        <w:jc w:val="both"/>
        <w:rPr>
          <w:rFonts w:cstheme="minorHAnsi"/>
        </w:rPr>
      </w:pPr>
    </w:p>
    <w:p w14:paraId="7456EDED" w14:textId="4F4B143A" w:rsidR="00DE518D" w:rsidRPr="005A06DA" w:rsidRDefault="00DE518D" w:rsidP="00E75972">
      <w:pPr>
        <w:spacing w:after="0" w:line="240" w:lineRule="auto"/>
        <w:jc w:val="both"/>
        <w:rPr>
          <w:rFonts w:cstheme="minorHAnsi"/>
        </w:rPr>
      </w:pPr>
      <w:r w:rsidRPr="005A06DA">
        <w:rPr>
          <w:rFonts w:cstheme="minorHAnsi"/>
        </w:rPr>
        <w:t xml:space="preserve">We </w:t>
      </w:r>
      <w:r w:rsidR="00A76B03" w:rsidRPr="005A06DA">
        <w:rPr>
          <w:rFonts w:cstheme="minorHAnsi"/>
        </w:rPr>
        <w:t>will now</w:t>
      </w:r>
      <w:r w:rsidR="0083432F" w:rsidRPr="005A06DA">
        <w:rPr>
          <w:rFonts w:cstheme="minorHAnsi"/>
        </w:rPr>
        <w:t xml:space="preserve"> use the </w:t>
      </w:r>
      <w:r w:rsidR="0083432F" w:rsidRPr="005A06DA">
        <w:rPr>
          <w:rFonts w:cstheme="minorHAnsi"/>
          <w:b/>
        </w:rPr>
        <w:t>T</w:t>
      </w:r>
      <w:r w:rsidR="007D71F8" w:rsidRPr="005A06DA">
        <w:rPr>
          <w:rFonts w:cstheme="minorHAnsi"/>
          <w:b/>
        </w:rPr>
        <w:t>-</w:t>
      </w:r>
      <w:r w:rsidR="0083432F" w:rsidRPr="005A06DA">
        <w:rPr>
          <w:rFonts w:cstheme="minorHAnsi"/>
          <w:b/>
        </w:rPr>
        <w:t>A</w:t>
      </w:r>
      <w:r w:rsidR="007D71F8" w:rsidRPr="005A06DA">
        <w:rPr>
          <w:rFonts w:cstheme="minorHAnsi"/>
          <w:b/>
        </w:rPr>
        <w:t>-</w:t>
      </w:r>
      <w:r w:rsidR="0083432F" w:rsidRPr="005A06DA">
        <w:rPr>
          <w:rFonts w:cstheme="minorHAnsi"/>
          <w:b/>
        </w:rPr>
        <w:t>T</w:t>
      </w:r>
      <w:r w:rsidRPr="005A06DA">
        <w:rPr>
          <w:rFonts w:cstheme="minorHAnsi"/>
        </w:rPr>
        <w:t xml:space="preserve"> to explore </w:t>
      </w:r>
      <w:r w:rsidR="00A76B03" w:rsidRPr="005A06DA">
        <w:rPr>
          <w:rFonts w:cstheme="minorHAnsi"/>
        </w:rPr>
        <w:t>the issue of mo</w:t>
      </w:r>
      <w:r w:rsidR="00253C0F" w:rsidRPr="005A06DA">
        <w:rPr>
          <w:rFonts w:cstheme="minorHAnsi"/>
        </w:rPr>
        <w:t>ney</w:t>
      </w:r>
      <w:r w:rsidR="00F83D4B" w:rsidRPr="005A06DA">
        <w:rPr>
          <w:rFonts w:cstheme="minorHAnsi"/>
        </w:rPr>
        <w:t>.</w:t>
      </w:r>
      <w:r w:rsidR="00482D16" w:rsidRPr="005A06DA">
        <w:rPr>
          <w:rStyle w:val="EndnoteReference"/>
          <w:rFonts w:cstheme="minorHAnsi"/>
        </w:rPr>
        <w:endnoteReference w:id="4"/>
      </w:r>
      <w:r w:rsidR="00D43E3C" w:rsidRPr="005A06DA">
        <w:rPr>
          <w:rFonts w:cstheme="minorHAnsi"/>
        </w:rPr>
        <w:t xml:space="preserve"> </w:t>
      </w:r>
      <w:r w:rsidR="008C5D7D" w:rsidRPr="005A06DA">
        <w:rPr>
          <w:rFonts w:cstheme="minorHAnsi"/>
        </w:rPr>
        <w:t xml:space="preserve">You may have watched Alison’s demonstration of the </w:t>
      </w:r>
      <w:r w:rsidR="008C5D7D" w:rsidRPr="005A06DA">
        <w:rPr>
          <w:rFonts w:cstheme="minorHAnsi"/>
          <w:b/>
        </w:rPr>
        <w:t>T-A-T</w:t>
      </w:r>
      <w:r w:rsidR="008C5D7D" w:rsidRPr="005A06DA">
        <w:rPr>
          <w:rFonts w:cstheme="minorHAnsi"/>
        </w:rPr>
        <w:t xml:space="preserve"> </w:t>
      </w:r>
      <w:r w:rsidR="00EF152D" w:rsidRPr="00EF152D">
        <w:rPr>
          <w:rFonts w:cstheme="minorHAnsi"/>
        </w:rPr>
        <w:t>on</w:t>
      </w:r>
      <w:r w:rsidR="008C5D7D" w:rsidRPr="00EF152D">
        <w:rPr>
          <w:rFonts w:cstheme="minorHAnsi"/>
        </w:rPr>
        <w:t xml:space="preserve"> </w:t>
      </w:r>
      <w:hyperlink r:id="rId8" w:history="1">
        <w:r w:rsidR="00EF152D" w:rsidRPr="00EF152D">
          <w:rPr>
            <w:rStyle w:val="Hyperlink"/>
            <w:rFonts w:cstheme="minorHAnsi"/>
          </w:rPr>
          <w:t>Alison’s tapping and TAT videos</w:t>
        </w:r>
      </w:hyperlink>
      <w:r w:rsidR="008C5D7D" w:rsidRPr="00EF152D">
        <w:rPr>
          <w:rFonts w:cstheme="minorHAnsi"/>
        </w:rPr>
        <w:t xml:space="preserve">. </w:t>
      </w:r>
      <w:r w:rsidR="0039713C" w:rsidRPr="00EF152D">
        <w:rPr>
          <w:rFonts w:cstheme="minorHAnsi"/>
        </w:rPr>
        <w:t>Bring</w:t>
      </w:r>
      <w:r w:rsidR="002B32E3" w:rsidRPr="00EF152D">
        <w:rPr>
          <w:rFonts w:cstheme="minorHAnsi"/>
        </w:rPr>
        <w:t xml:space="preserve"> to</w:t>
      </w:r>
      <w:r w:rsidR="002B32E3" w:rsidRPr="005A06DA">
        <w:rPr>
          <w:rFonts w:cstheme="minorHAnsi"/>
        </w:rPr>
        <w:t xml:space="preserve"> mind an aspect of money that is uncomfortable for you. </w:t>
      </w:r>
      <w:r w:rsidR="005C732B" w:rsidRPr="005A06DA">
        <w:rPr>
          <w:rFonts w:cstheme="minorHAnsi"/>
        </w:rPr>
        <w:t>Perhaps</w:t>
      </w:r>
      <w:r w:rsidR="008E3F71" w:rsidRPr="005A06DA">
        <w:rPr>
          <w:rFonts w:cstheme="minorHAnsi"/>
        </w:rPr>
        <w:t xml:space="preserve"> you define yourself by your wealth</w:t>
      </w:r>
      <w:r w:rsidR="00E84B43" w:rsidRPr="005A06DA">
        <w:rPr>
          <w:rFonts w:cstheme="minorHAnsi"/>
        </w:rPr>
        <w:t>,</w:t>
      </w:r>
      <w:r w:rsidR="008E3F71" w:rsidRPr="005A06DA">
        <w:rPr>
          <w:rFonts w:cstheme="minorHAnsi"/>
        </w:rPr>
        <w:t xml:space="preserve"> or </w:t>
      </w:r>
      <w:r w:rsidR="00E84B43" w:rsidRPr="005A06DA">
        <w:rPr>
          <w:rFonts w:cstheme="minorHAnsi"/>
        </w:rPr>
        <w:t xml:space="preserve">even </w:t>
      </w:r>
      <w:r w:rsidR="005C732B" w:rsidRPr="005A06DA">
        <w:rPr>
          <w:rFonts w:cstheme="minorHAnsi"/>
        </w:rPr>
        <w:t>by</w:t>
      </w:r>
      <w:r w:rsidR="008E3F71" w:rsidRPr="005A06DA">
        <w:rPr>
          <w:rFonts w:cstheme="minorHAnsi"/>
        </w:rPr>
        <w:t xml:space="preserve"> your poverty</w:t>
      </w:r>
      <w:r w:rsidR="003717F3" w:rsidRPr="005A06DA">
        <w:rPr>
          <w:rFonts w:cstheme="minorHAnsi"/>
        </w:rPr>
        <w:t xml:space="preserve">. </w:t>
      </w:r>
      <w:r w:rsidR="00F95972" w:rsidRPr="005A06DA">
        <w:rPr>
          <w:rFonts w:cstheme="minorHAnsi"/>
        </w:rPr>
        <w:t>You may be</w:t>
      </w:r>
      <w:r w:rsidR="003717F3" w:rsidRPr="005A06DA">
        <w:rPr>
          <w:rFonts w:cstheme="minorHAnsi"/>
        </w:rPr>
        <w:t xml:space="preserve"> unable to</w:t>
      </w:r>
      <w:r w:rsidR="001E0F20" w:rsidRPr="005A06DA">
        <w:rPr>
          <w:rFonts w:cstheme="minorHAnsi"/>
        </w:rPr>
        <w:t xml:space="preserve"> save or </w:t>
      </w:r>
      <w:r w:rsidR="005C732B" w:rsidRPr="005A06DA">
        <w:rPr>
          <w:rFonts w:cstheme="minorHAnsi"/>
        </w:rPr>
        <w:t>circulate.</w:t>
      </w:r>
      <w:r w:rsidR="000A788D" w:rsidRPr="005A06DA">
        <w:rPr>
          <w:rFonts w:cstheme="minorHAnsi"/>
        </w:rPr>
        <w:t xml:space="preserve"> </w:t>
      </w:r>
      <w:r w:rsidR="00E84B43" w:rsidRPr="005A06DA">
        <w:rPr>
          <w:rFonts w:cstheme="minorHAnsi"/>
        </w:rPr>
        <w:t>Perhaps you are in debt</w:t>
      </w:r>
      <w:r w:rsidR="001543C5" w:rsidRPr="005A06DA">
        <w:rPr>
          <w:rFonts w:cstheme="minorHAnsi"/>
        </w:rPr>
        <w:t xml:space="preserve"> or feel anxious or guilty about what you have</w:t>
      </w:r>
      <w:r w:rsidR="00E84B43" w:rsidRPr="005A06DA">
        <w:rPr>
          <w:rFonts w:cstheme="minorHAnsi"/>
        </w:rPr>
        <w:t xml:space="preserve">. You may be </w:t>
      </w:r>
      <w:r w:rsidR="0039713C" w:rsidRPr="005A06DA">
        <w:rPr>
          <w:rFonts w:cstheme="minorHAnsi"/>
        </w:rPr>
        <w:t>unable to</w:t>
      </w:r>
      <w:r w:rsidR="005C732B" w:rsidRPr="005A06DA">
        <w:rPr>
          <w:rFonts w:cstheme="minorHAnsi"/>
        </w:rPr>
        <w:t xml:space="preserve"> </w:t>
      </w:r>
      <w:r w:rsidR="000A788D" w:rsidRPr="005A06DA">
        <w:rPr>
          <w:rFonts w:cstheme="minorHAnsi"/>
        </w:rPr>
        <w:t>spend</w:t>
      </w:r>
      <w:r w:rsidR="001E0F20" w:rsidRPr="005A06DA">
        <w:rPr>
          <w:rFonts w:cstheme="minorHAnsi"/>
        </w:rPr>
        <w:t xml:space="preserve"> or earn</w:t>
      </w:r>
      <w:r w:rsidR="002A38DD" w:rsidRPr="005A06DA">
        <w:rPr>
          <w:rFonts w:cstheme="minorHAnsi"/>
        </w:rPr>
        <w:t xml:space="preserve">, or </w:t>
      </w:r>
      <w:r w:rsidR="0039713C" w:rsidRPr="005A06DA">
        <w:rPr>
          <w:rFonts w:cstheme="minorHAnsi"/>
        </w:rPr>
        <w:t xml:space="preserve">to </w:t>
      </w:r>
      <w:r w:rsidR="002A38DD" w:rsidRPr="005A06DA">
        <w:rPr>
          <w:rFonts w:cstheme="minorHAnsi"/>
        </w:rPr>
        <w:t>stop spending or earning</w:t>
      </w:r>
      <w:r w:rsidR="001543C5" w:rsidRPr="005A06DA">
        <w:rPr>
          <w:rFonts w:cstheme="minorHAnsi"/>
        </w:rPr>
        <w:t xml:space="preserve">, </w:t>
      </w:r>
      <w:r w:rsidR="006D0D7D" w:rsidRPr="005A06DA">
        <w:rPr>
          <w:rFonts w:cstheme="minorHAnsi"/>
        </w:rPr>
        <w:t>and you may not be able to recognize the cause and effect between your work and your finances</w:t>
      </w:r>
      <w:r w:rsidR="002A38DD" w:rsidRPr="005A06DA">
        <w:rPr>
          <w:rFonts w:cstheme="minorHAnsi"/>
        </w:rPr>
        <w:t xml:space="preserve">. </w:t>
      </w:r>
      <w:r w:rsidR="008C5D7D" w:rsidRPr="005A06DA">
        <w:rPr>
          <w:rFonts w:cstheme="minorHAnsi"/>
        </w:rPr>
        <w:t>P</w:t>
      </w:r>
      <w:r w:rsidR="001543C5" w:rsidRPr="005A06DA">
        <w:rPr>
          <w:rFonts w:cstheme="minorHAnsi"/>
        </w:rPr>
        <w:t>erhaps you</w:t>
      </w:r>
      <w:r w:rsidR="00D0196C" w:rsidRPr="005A06DA">
        <w:rPr>
          <w:rFonts w:cstheme="minorHAnsi"/>
        </w:rPr>
        <w:t xml:space="preserve"> </w:t>
      </w:r>
      <w:r w:rsidR="000A788D" w:rsidRPr="005A06DA">
        <w:rPr>
          <w:rFonts w:cstheme="minorHAnsi"/>
        </w:rPr>
        <w:t xml:space="preserve">resist the </w:t>
      </w:r>
      <w:r w:rsidR="0039713C" w:rsidRPr="005A06DA">
        <w:rPr>
          <w:rFonts w:cstheme="minorHAnsi"/>
        </w:rPr>
        <w:t xml:space="preserve">limitations </w:t>
      </w:r>
      <w:r w:rsidR="000A788D" w:rsidRPr="005A06DA">
        <w:rPr>
          <w:rFonts w:cstheme="minorHAnsi"/>
        </w:rPr>
        <w:t>of money.</w:t>
      </w:r>
    </w:p>
    <w:p w14:paraId="45F28300" w14:textId="77777777" w:rsidR="00F95972" w:rsidRPr="005A06DA" w:rsidRDefault="00F95972" w:rsidP="00E75972">
      <w:pPr>
        <w:spacing w:after="0" w:line="240" w:lineRule="auto"/>
        <w:jc w:val="both"/>
        <w:rPr>
          <w:rFonts w:cstheme="minorHAnsi"/>
        </w:rPr>
      </w:pPr>
    </w:p>
    <w:p w14:paraId="0398720B" w14:textId="7AF5CAB5" w:rsidR="004838C2" w:rsidRPr="005A06DA" w:rsidRDefault="0024604C" w:rsidP="00E75972">
      <w:pPr>
        <w:spacing w:after="0" w:line="240" w:lineRule="auto"/>
        <w:jc w:val="both"/>
        <w:rPr>
          <w:rFonts w:cstheme="minorHAnsi"/>
        </w:rPr>
      </w:pPr>
      <w:r w:rsidRPr="005A06DA">
        <w:rPr>
          <w:rFonts w:cstheme="minorHAnsi"/>
        </w:rPr>
        <w:t xml:space="preserve">The goal of </w:t>
      </w:r>
      <w:r w:rsidR="00A30640" w:rsidRPr="005A06DA">
        <w:rPr>
          <w:rFonts w:cstheme="minorHAnsi"/>
        </w:rPr>
        <w:t xml:space="preserve">this </w:t>
      </w:r>
      <w:r w:rsidR="008C5D7D" w:rsidRPr="005A06DA">
        <w:rPr>
          <w:rFonts w:cstheme="minorHAnsi"/>
        </w:rPr>
        <w:t>Toolbox</w:t>
      </w:r>
      <w:r w:rsidRPr="005A06DA">
        <w:rPr>
          <w:rFonts w:cstheme="minorHAnsi"/>
        </w:rPr>
        <w:t xml:space="preserve"> is to </w:t>
      </w:r>
      <w:r w:rsidR="008C5D7D" w:rsidRPr="005A06DA">
        <w:rPr>
          <w:rFonts w:cstheme="minorHAnsi"/>
        </w:rPr>
        <w:t>learn to use</w:t>
      </w:r>
      <w:r w:rsidRPr="005A06DA">
        <w:rPr>
          <w:rFonts w:cstheme="minorHAnsi"/>
        </w:rPr>
        <w:t xml:space="preserve"> </w:t>
      </w:r>
      <w:r w:rsidR="00A30640" w:rsidRPr="005A06DA">
        <w:rPr>
          <w:rFonts w:cstheme="minorHAnsi"/>
        </w:rPr>
        <w:t xml:space="preserve">the </w:t>
      </w:r>
      <w:r w:rsidR="00A30640" w:rsidRPr="005A06DA">
        <w:rPr>
          <w:rFonts w:cstheme="minorHAnsi"/>
          <w:b/>
        </w:rPr>
        <w:t>T</w:t>
      </w:r>
      <w:r w:rsidR="007D71F8" w:rsidRPr="005A06DA">
        <w:rPr>
          <w:rFonts w:cstheme="minorHAnsi"/>
          <w:b/>
        </w:rPr>
        <w:t>-</w:t>
      </w:r>
      <w:r w:rsidR="00A30640" w:rsidRPr="005A06DA">
        <w:rPr>
          <w:rFonts w:cstheme="minorHAnsi"/>
          <w:b/>
        </w:rPr>
        <w:t>A</w:t>
      </w:r>
      <w:r w:rsidR="007D71F8" w:rsidRPr="005A06DA">
        <w:rPr>
          <w:rFonts w:cstheme="minorHAnsi"/>
          <w:b/>
        </w:rPr>
        <w:t>-</w:t>
      </w:r>
      <w:r w:rsidR="00A30640" w:rsidRPr="005A06DA">
        <w:rPr>
          <w:rFonts w:cstheme="minorHAnsi"/>
          <w:b/>
        </w:rPr>
        <w:t>T</w:t>
      </w:r>
      <w:r w:rsidRPr="005A06DA">
        <w:rPr>
          <w:rFonts w:cstheme="minorHAnsi"/>
        </w:rPr>
        <w:t xml:space="preserve"> without my guidance, wherever and whenever you need it. </w:t>
      </w:r>
      <w:r w:rsidR="00B12BB5" w:rsidRPr="005A06DA">
        <w:rPr>
          <w:rFonts w:cstheme="minorHAnsi"/>
        </w:rPr>
        <w:t xml:space="preserve">Remember to breathe deeply. Oxygen helps your </w:t>
      </w:r>
      <w:r w:rsidR="00FC330E" w:rsidRPr="005A06DA">
        <w:rPr>
          <w:rFonts w:cstheme="minorHAnsi"/>
        </w:rPr>
        <w:t>body heal</w:t>
      </w:r>
      <w:r w:rsidR="00DE518D" w:rsidRPr="005A06DA">
        <w:rPr>
          <w:rFonts w:cstheme="minorHAnsi"/>
        </w:rPr>
        <w:t>.</w:t>
      </w:r>
      <w:r w:rsidR="001F01C7" w:rsidRPr="005A06DA">
        <w:rPr>
          <w:rFonts w:cstheme="minorHAnsi"/>
        </w:rPr>
        <w:t xml:space="preserve"> You can always use </w:t>
      </w:r>
      <w:r w:rsidR="00D0196C" w:rsidRPr="005A06DA">
        <w:rPr>
          <w:rFonts w:cstheme="minorHAnsi"/>
        </w:rPr>
        <w:t xml:space="preserve">a </w:t>
      </w:r>
      <w:r w:rsidR="001F01C7" w:rsidRPr="005A06DA">
        <w:rPr>
          <w:rFonts w:cstheme="minorHAnsi"/>
        </w:rPr>
        <w:t xml:space="preserve">long exhaling breath or the </w:t>
      </w:r>
      <w:r w:rsidR="00D0196C" w:rsidRPr="005A06DA">
        <w:rPr>
          <w:rFonts w:cstheme="minorHAnsi"/>
        </w:rPr>
        <w:t>D</w:t>
      </w:r>
      <w:r w:rsidR="001F01C7" w:rsidRPr="005A06DA">
        <w:rPr>
          <w:rFonts w:cstheme="minorHAnsi"/>
        </w:rPr>
        <w:t xml:space="preserve">ragon </w:t>
      </w:r>
      <w:r w:rsidR="00D0196C" w:rsidRPr="005A06DA">
        <w:rPr>
          <w:rFonts w:cstheme="minorHAnsi"/>
        </w:rPr>
        <w:t>B</w:t>
      </w:r>
      <w:r w:rsidR="001F01C7" w:rsidRPr="005A06DA">
        <w:rPr>
          <w:rFonts w:cstheme="minorHAnsi"/>
        </w:rPr>
        <w:t>reath to process</w:t>
      </w:r>
      <w:r w:rsidR="00127658" w:rsidRPr="005A06DA">
        <w:rPr>
          <w:rFonts w:cstheme="minorHAnsi"/>
        </w:rPr>
        <w:t xml:space="preserve"> whatever you are feeling</w:t>
      </w:r>
      <w:r w:rsidR="001F01C7" w:rsidRPr="005A06DA">
        <w:rPr>
          <w:rFonts w:cstheme="minorHAnsi"/>
        </w:rPr>
        <w:t xml:space="preserve">. </w:t>
      </w:r>
    </w:p>
    <w:p w14:paraId="0A5BB7B6" w14:textId="77777777" w:rsidR="00623777" w:rsidRPr="005A06DA" w:rsidRDefault="00623777" w:rsidP="00E75972">
      <w:pPr>
        <w:spacing w:after="0" w:line="240" w:lineRule="auto"/>
        <w:jc w:val="both"/>
        <w:rPr>
          <w:rFonts w:cstheme="minorHAnsi"/>
          <w:b/>
        </w:rPr>
      </w:pPr>
    </w:p>
    <w:p w14:paraId="7BA37EEE" w14:textId="77777777" w:rsidR="00CD08B9" w:rsidRPr="005A06DA" w:rsidRDefault="001D2FA9" w:rsidP="00E75972">
      <w:pPr>
        <w:spacing w:after="0" w:line="240" w:lineRule="auto"/>
        <w:jc w:val="both"/>
        <w:rPr>
          <w:rFonts w:cstheme="minorHAnsi"/>
          <w:b/>
        </w:rPr>
      </w:pPr>
      <w:r w:rsidRPr="005A06DA">
        <w:rPr>
          <w:rFonts w:cstheme="minorHAnsi"/>
          <w:b/>
        </w:rPr>
        <w:t xml:space="preserve">The </w:t>
      </w:r>
      <w:r w:rsidR="00CD08B9" w:rsidRPr="005A06DA">
        <w:rPr>
          <w:rFonts w:cstheme="minorHAnsi"/>
          <w:b/>
        </w:rPr>
        <w:t>T</w:t>
      </w:r>
      <w:r w:rsidR="00BF5D8E" w:rsidRPr="005A06DA">
        <w:rPr>
          <w:rFonts w:cstheme="minorHAnsi"/>
          <w:b/>
        </w:rPr>
        <w:t>-</w:t>
      </w:r>
      <w:r w:rsidR="00CD08B9" w:rsidRPr="005A06DA">
        <w:rPr>
          <w:rFonts w:cstheme="minorHAnsi"/>
          <w:b/>
        </w:rPr>
        <w:t>A</w:t>
      </w:r>
      <w:r w:rsidR="00BF5D8E" w:rsidRPr="005A06DA">
        <w:rPr>
          <w:rFonts w:cstheme="minorHAnsi"/>
          <w:b/>
        </w:rPr>
        <w:t>-</w:t>
      </w:r>
      <w:r w:rsidR="00CD08B9" w:rsidRPr="005A06DA">
        <w:rPr>
          <w:rFonts w:cstheme="minorHAnsi"/>
          <w:b/>
        </w:rPr>
        <w:t>T</w:t>
      </w:r>
    </w:p>
    <w:p w14:paraId="4A496B0B" w14:textId="77777777" w:rsidR="00CD08B9" w:rsidRPr="005A06DA" w:rsidRDefault="00CD08B9" w:rsidP="00E75972">
      <w:pPr>
        <w:spacing w:after="0" w:line="240" w:lineRule="auto"/>
        <w:jc w:val="both"/>
        <w:rPr>
          <w:rFonts w:cstheme="minorHAnsi"/>
        </w:rPr>
      </w:pPr>
    </w:p>
    <w:p w14:paraId="7D9C6520" w14:textId="59396E15" w:rsidR="00222739" w:rsidRPr="005A06DA" w:rsidRDefault="004838C2" w:rsidP="00E75972">
      <w:pPr>
        <w:spacing w:after="0" w:line="240" w:lineRule="auto"/>
        <w:jc w:val="both"/>
        <w:rPr>
          <w:rFonts w:cstheme="minorHAnsi"/>
        </w:rPr>
      </w:pPr>
      <w:r w:rsidRPr="005A06DA">
        <w:rPr>
          <w:rFonts w:cstheme="minorHAnsi"/>
        </w:rPr>
        <w:t xml:space="preserve">Grasp the bridge of your nose with your ring finger and thumb. Gently press the third finger into the </w:t>
      </w:r>
      <w:r w:rsidR="00F95972" w:rsidRPr="005A06DA">
        <w:rPr>
          <w:rFonts w:cstheme="minorHAnsi"/>
        </w:rPr>
        <w:t>center of your forehead just above</w:t>
      </w:r>
      <w:r w:rsidRPr="005A06DA">
        <w:rPr>
          <w:rFonts w:cstheme="minorHAnsi"/>
        </w:rPr>
        <w:t xml:space="preserve"> </w:t>
      </w:r>
      <w:r w:rsidR="001C5DE8" w:rsidRPr="005A06DA">
        <w:rPr>
          <w:rFonts w:cstheme="minorHAnsi"/>
        </w:rPr>
        <w:t>the nose</w:t>
      </w:r>
      <w:r w:rsidRPr="005A06DA">
        <w:rPr>
          <w:rFonts w:cstheme="minorHAnsi"/>
        </w:rPr>
        <w:t xml:space="preserve">. </w:t>
      </w:r>
      <w:r w:rsidR="00222739" w:rsidRPr="005A06DA">
        <w:rPr>
          <w:rFonts w:cstheme="minorHAnsi"/>
        </w:rPr>
        <w:t xml:space="preserve">In this training session we will </w:t>
      </w:r>
      <w:r w:rsidR="004B3215" w:rsidRPr="005A06DA">
        <w:rPr>
          <w:rFonts w:cstheme="minorHAnsi"/>
        </w:rPr>
        <w:t xml:space="preserve">spend </w:t>
      </w:r>
      <w:r w:rsidR="005C5493" w:rsidRPr="005A06DA">
        <w:rPr>
          <w:rFonts w:cstheme="minorHAnsi"/>
        </w:rPr>
        <w:t>two minutes</w:t>
      </w:r>
      <w:r w:rsidR="00222739" w:rsidRPr="005A06DA">
        <w:rPr>
          <w:rFonts w:cstheme="minorHAnsi"/>
        </w:rPr>
        <w:t xml:space="preserve"> on each step. Feel free to continue holding the pose rather than writing down your thoughts. Just do what</w:t>
      </w:r>
      <w:r w:rsidR="0057224A" w:rsidRPr="005A06DA">
        <w:rPr>
          <w:rFonts w:cstheme="minorHAnsi"/>
        </w:rPr>
        <w:t>ever</w:t>
      </w:r>
      <w:r w:rsidR="00222739" w:rsidRPr="005A06DA">
        <w:rPr>
          <w:rFonts w:cstheme="minorHAnsi"/>
        </w:rPr>
        <w:t xml:space="preserve"> is most </w:t>
      </w:r>
      <w:r w:rsidR="00FA2E83" w:rsidRPr="005A06DA">
        <w:rPr>
          <w:rFonts w:cstheme="minorHAnsi"/>
        </w:rPr>
        <w:t xml:space="preserve">helpful </w:t>
      </w:r>
      <w:r w:rsidR="00222739" w:rsidRPr="005A06DA">
        <w:rPr>
          <w:rFonts w:cstheme="minorHAnsi"/>
        </w:rPr>
        <w:t xml:space="preserve">for you. </w:t>
      </w:r>
    </w:p>
    <w:p w14:paraId="73E07E8C" w14:textId="77777777" w:rsidR="00222739" w:rsidRPr="005A06DA" w:rsidRDefault="00222739" w:rsidP="00E75972">
      <w:pPr>
        <w:spacing w:after="0" w:line="240" w:lineRule="auto"/>
        <w:jc w:val="both"/>
        <w:rPr>
          <w:rFonts w:cstheme="minorHAnsi"/>
        </w:rPr>
      </w:pPr>
    </w:p>
    <w:p w14:paraId="0663BFDE" w14:textId="77777777" w:rsidR="00222739" w:rsidRPr="005A06DA" w:rsidRDefault="00222739" w:rsidP="00E75972">
      <w:pPr>
        <w:spacing w:after="0" w:line="240" w:lineRule="auto"/>
        <w:jc w:val="both"/>
        <w:rPr>
          <w:rFonts w:cstheme="minorHAnsi"/>
        </w:rPr>
      </w:pPr>
      <w:r w:rsidRPr="005A06DA">
        <w:rPr>
          <w:rFonts w:cstheme="minorHAnsi"/>
        </w:rPr>
        <w:lastRenderedPageBreak/>
        <w:t>Let’s begin. Take the pose, and breathe.</w:t>
      </w:r>
    </w:p>
    <w:p w14:paraId="3BC456A1" w14:textId="77777777" w:rsidR="00F95972" w:rsidRPr="005A06DA" w:rsidRDefault="00F95972" w:rsidP="00E75972">
      <w:pPr>
        <w:spacing w:after="0" w:line="240" w:lineRule="auto"/>
        <w:jc w:val="both"/>
        <w:rPr>
          <w:rFonts w:cstheme="minorHAnsi"/>
        </w:rPr>
      </w:pPr>
    </w:p>
    <w:p w14:paraId="763C340E" w14:textId="77777777" w:rsidR="00A70530" w:rsidRPr="005A06DA" w:rsidRDefault="00A70530" w:rsidP="00E75972">
      <w:pPr>
        <w:pStyle w:val="ListParagraph"/>
        <w:numPr>
          <w:ilvl w:val="0"/>
          <w:numId w:val="2"/>
        </w:numPr>
        <w:spacing w:after="0" w:line="240" w:lineRule="auto"/>
        <w:jc w:val="both"/>
        <w:rPr>
          <w:rFonts w:cstheme="minorHAnsi"/>
          <w:b/>
        </w:rPr>
      </w:pPr>
      <w:r w:rsidRPr="005A06DA">
        <w:rPr>
          <w:rFonts w:cstheme="minorHAnsi"/>
          <w:b/>
        </w:rPr>
        <w:t>Choose an issue or problem.</w:t>
      </w:r>
      <w:r w:rsidR="00964D35" w:rsidRPr="005A06DA">
        <w:rPr>
          <w:rFonts w:cstheme="minorHAnsi"/>
          <w:b/>
        </w:rPr>
        <w:t xml:space="preserve"> </w:t>
      </w:r>
      <w:r w:rsidR="00222739" w:rsidRPr="005A06DA">
        <w:rPr>
          <w:rFonts w:cstheme="minorHAnsi"/>
          <w:b/>
          <w:i/>
        </w:rPr>
        <w:t>(Pause) (Repeat the instruction)</w:t>
      </w:r>
    </w:p>
    <w:p w14:paraId="7EA5E78E" w14:textId="02252900" w:rsidR="00A70530" w:rsidRPr="005A06DA" w:rsidRDefault="00B12BB5" w:rsidP="00E75972">
      <w:pPr>
        <w:spacing w:after="0" w:line="240" w:lineRule="auto"/>
        <w:ind w:left="360"/>
        <w:jc w:val="both"/>
        <w:rPr>
          <w:rFonts w:cstheme="minorHAnsi"/>
        </w:rPr>
      </w:pPr>
      <w:r w:rsidRPr="005A06DA">
        <w:rPr>
          <w:rFonts w:cstheme="minorHAnsi"/>
        </w:rPr>
        <w:t>During this</w:t>
      </w:r>
      <w:r w:rsidR="00A70530" w:rsidRPr="005A06DA">
        <w:rPr>
          <w:rFonts w:cstheme="minorHAnsi"/>
        </w:rPr>
        <w:t xml:space="preserve"> first step</w:t>
      </w:r>
      <w:r w:rsidR="00807F1F" w:rsidRPr="005A06DA">
        <w:rPr>
          <w:rFonts w:cstheme="minorHAnsi"/>
        </w:rPr>
        <w:t xml:space="preserve">, </w:t>
      </w:r>
      <w:r w:rsidR="00DE518D" w:rsidRPr="005A06DA">
        <w:rPr>
          <w:rFonts w:cstheme="minorHAnsi"/>
        </w:rPr>
        <w:t xml:space="preserve">imagine </w:t>
      </w:r>
      <w:r w:rsidR="00641C64" w:rsidRPr="005A06DA">
        <w:rPr>
          <w:rFonts w:cstheme="minorHAnsi"/>
        </w:rPr>
        <w:t xml:space="preserve">a </w:t>
      </w:r>
      <w:r w:rsidR="00DE518D" w:rsidRPr="005A06DA">
        <w:rPr>
          <w:rFonts w:cstheme="minorHAnsi"/>
        </w:rPr>
        <w:t>problem</w:t>
      </w:r>
      <w:r w:rsidR="00B3244C" w:rsidRPr="005A06DA">
        <w:rPr>
          <w:rFonts w:cstheme="minorHAnsi"/>
        </w:rPr>
        <w:t>, a craving,</w:t>
      </w:r>
      <w:r w:rsidR="00DE518D" w:rsidRPr="005A06DA">
        <w:rPr>
          <w:rFonts w:cstheme="minorHAnsi"/>
        </w:rPr>
        <w:t xml:space="preserve"> </w:t>
      </w:r>
      <w:r w:rsidR="00641C64" w:rsidRPr="005A06DA">
        <w:rPr>
          <w:rFonts w:cstheme="minorHAnsi"/>
        </w:rPr>
        <w:t xml:space="preserve">or any </w:t>
      </w:r>
      <w:r w:rsidR="004B3215" w:rsidRPr="005A06DA">
        <w:rPr>
          <w:rFonts w:cstheme="minorHAnsi"/>
        </w:rPr>
        <w:t>illusion</w:t>
      </w:r>
      <w:r w:rsidR="00222739" w:rsidRPr="005A06DA">
        <w:rPr>
          <w:rFonts w:cstheme="minorHAnsi"/>
        </w:rPr>
        <w:t xml:space="preserve"> you</w:t>
      </w:r>
      <w:r w:rsidR="00641C64" w:rsidRPr="005A06DA">
        <w:rPr>
          <w:rFonts w:cstheme="minorHAnsi"/>
        </w:rPr>
        <w:t xml:space="preserve"> might have </w:t>
      </w:r>
      <w:r w:rsidR="00E20123" w:rsidRPr="005A06DA">
        <w:rPr>
          <w:rFonts w:cstheme="minorHAnsi"/>
        </w:rPr>
        <w:t>about</w:t>
      </w:r>
      <w:r w:rsidR="00222739" w:rsidRPr="005A06DA">
        <w:rPr>
          <w:rFonts w:cstheme="minorHAnsi"/>
        </w:rPr>
        <w:t xml:space="preserve"> </w:t>
      </w:r>
      <w:r w:rsidR="00641C64" w:rsidRPr="005A06DA">
        <w:rPr>
          <w:rFonts w:cstheme="minorHAnsi"/>
        </w:rPr>
        <w:t>money.</w:t>
      </w:r>
      <w:r w:rsidR="00F46E09" w:rsidRPr="005A06DA">
        <w:rPr>
          <w:rFonts w:cstheme="minorHAnsi"/>
        </w:rPr>
        <w:t xml:space="preserve"> </w:t>
      </w:r>
      <w:r w:rsidR="00DE518D" w:rsidRPr="005A06DA">
        <w:rPr>
          <w:rFonts w:cstheme="minorHAnsi"/>
        </w:rPr>
        <w:t>How does it feel to spend,</w:t>
      </w:r>
      <w:r w:rsidRPr="005A06DA">
        <w:rPr>
          <w:rFonts w:cstheme="minorHAnsi"/>
        </w:rPr>
        <w:t xml:space="preserve"> </w:t>
      </w:r>
      <w:r w:rsidR="00F46E09" w:rsidRPr="005A06DA">
        <w:rPr>
          <w:rFonts w:cstheme="minorHAnsi"/>
        </w:rPr>
        <w:t>earn, give, or receive</w:t>
      </w:r>
      <w:r w:rsidRPr="005A06DA">
        <w:rPr>
          <w:rFonts w:cstheme="minorHAnsi"/>
        </w:rPr>
        <w:t xml:space="preserve">? </w:t>
      </w:r>
      <w:r w:rsidR="00DE518D" w:rsidRPr="005A06DA">
        <w:rPr>
          <w:rFonts w:cstheme="minorHAnsi"/>
        </w:rPr>
        <w:t>How much money is enough for yo</w:t>
      </w:r>
      <w:r w:rsidRPr="005A06DA">
        <w:rPr>
          <w:rFonts w:cstheme="minorHAnsi"/>
        </w:rPr>
        <w:t xml:space="preserve">u? How much is too much? </w:t>
      </w:r>
      <w:r w:rsidR="00DE518D" w:rsidRPr="005A06DA">
        <w:rPr>
          <w:rFonts w:cstheme="minorHAnsi"/>
        </w:rPr>
        <w:t>When does money</w:t>
      </w:r>
      <w:r w:rsidRPr="005A06DA">
        <w:rPr>
          <w:rFonts w:cstheme="minorHAnsi"/>
        </w:rPr>
        <w:t xml:space="preserve"> make you feel uncomfortable? </w:t>
      </w:r>
      <w:r w:rsidR="00DE518D" w:rsidRPr="005A06DA">
        <w:rPr>
          <w:rFonts w:cstheme="minorHAnsi"/>
        </w:rPr>
        <w:t xml:space="preserve">Allow yourself to feel </w:t>
      </w:r>
      <w:r w:rsidR="00EC3DA1" w:rsidRPr="005A06DA">
        <w:rPr>
          <w:rFonts w:cstheme="minorHAnsi"/>
        </w:rPr>
        <w:t>whatever feelings</w:t>
      </w:r>
      <w:r w:rsidR="00F46E09" w:rsidRPr="005A06DA">
        <w:rPr>
          <w:rFonts w:cstheme="minorHAnsi"/>
        </w:rPr>
        <w:t xml:space="preserve"> you</w:t>
      </w:r>
      <w:r w:rsidR="00992D48" w:rsidRPr="005A06DA">
        <w:rPr>
          <w:rFonts w:cstheme="minorHAnsi"/>
        </w:rPr>
        <w:t xml:space="preserve"> </w:t>
      </w:r>
      <w:r w:rsidR="00F46E09" w:rsidRPr="005A06DA">
        <w:rPr>
          <w:rFonts w:cstheme="minorHAnsi"/>
        </w:rPr>
        <w:t>have about money</w:t>
      </w:r>
      <w:r w:rsidRPr="005A06DA">
        <w:rPr>
          <w:rFonts w:cstheme="minorHAnsi"/>
        </w:rPr>
        <w:t xml:space="preserve">. </w:t>
      </w:r>
      <w:r w:rsidR="005C5493" w:rsidRPr="005A06DA">
        <w:rPr>
          <w:rFonts w:cstheme="minorHAnsi"/>
        </w:rPr>
        <w:t>What judgments do you make</w:t>
      </w:r>
      <w:r w:rsidR="00EC3DA1" w:rsidRPr="005A06DA">
        <w:rPr>
          <w:rFonts w:cstheme="minorHAnsi"/>
        </w:rPr>
        <w:t xml:space="preserve"> and what stories do you tell</w:t>
      </w:r>
      <w:r w:rsidR="005C5493" w:rsidRPr="005A06DA">
        <w:rPr>
          <w:rFonts w:cstheme="minorHAnsi"/>
        </w:rPr>
        <w:t xml:space="preserve">? </w:t>
      </w:r>
      <w:r w:rsidR="00DE518D" w:rsidRPr="005A06DA">
        <w:rPr>
          <w:rFonts w:cstheme="minorHAnsi"/>
        </w:rPr>
        <w:t xml:space="preserve">If you can, experience </w:t>
      </w:r>
      <w:r w:rsidR="005C5493" w:rsidRPr="005A06DA">
        <w:rPr>
          <w:rFonts w:cstheme="minorHAnsi"/>
        </w:rPr>
        <w:t xml:space="preserve">in your body </w:t>
      </w:r>
      <w:r w:rsidR="00DE518D" w:rsidRPr="005A06DA">
        <w:rPr>
          <w:rFonts w:cstheme="minorHAnsi"/>
        </w:rPr>
        <w:t>the sensation</w:t>
      </w:r>
      <w:r w:rsidR="007C6DC1" w:rsidRPr="005A06DA">
        <w:rPr>
          <w:rFonts w:cstheme="minorHAnsi"/>
        </w:rPr>
        <w:t>s</w:t>
      </w:r>
      <w:r w:rsidR="00DE518D" w:rsidRPr="005A06DA">
        <w:rPr>
          <w:rFonts w:cstheme="minorHAnsi"/>
        </w:rPr>
        <w:t xml:space="preserve"> </w:t>
      </w:r>
      <w:r w:rsidR="004B3215" w:rsidRPr="005A06DA">
        <w:rPr>
          <w:rFonts w:cstheme="minorHAnsi"/>
        </w:rPr>
        <w:t>associated with money</w:t>
      </w:r>
      <w:r w:rsidR="007619EE" w:rsidRPr="005A06DA">
        <w:rPr>
          <w:rFonts w:cstheme="minorHAnsi"/>
        </w:rPr>
        <w:t>, and breathe</w:t>
      </w:r>
      <w:r w:rsidRPr="005A06DA">
        <w:rPr>
          <w:rFonts w:cstheme="minorHAnsi"/>
        </w:rPr>
        <w:t xml:space="preserve">. </w:t>
      </w:r>
      <w:r w:rsidR="006436D8" w:rsidRPr="005A06DA">
        <w:rPr>
          <w:rFonts w:cstheme="minorHAnsi"/>
          <w:i/>
        </w:rPr>
        <w:t xml:space="preserve">(Pause </w:t>
      </w:r>
      <w:r w:rsidR="005C5493" w:rsidRPr="005A06DA">
        <w:rPr>
          <w:rFonts w:cstheme="minorHAnsi"/>
          <w:i/>
        </w:rPr>
        <w:t xml:space="preserve">for </w:t>
      </w:r>
      <w:r w:rsidR="00895425" w:rsidRPr="005A06DA">
        <w:rPr>
          <w:rFonts w:cstheme="minorHAnsi"/>
          <w:i/>
        </w:rPr>
        <w:t>1 minute</w:t>
      </w:r>
      <w:r w:rsidRPr="005A06DA">
        <w:rPr>
          <w:rFonts w:cstheme="minorHAnsi"/>
          <w:i/>
        </w:rPr>
        <w:t>)</w:t>
      </w:r>
      <w:r w:rsidR="00DE518D" w:rsidRPr="005A06DA">
        <w:rPr>
          <w:rFonts w:cstheme="minorHAnsi"/>
        </w:rPr>
        <w:t xml:space="preserve"> </w:t>
      </w:r>
    </w:p>
    <w:p w14:paraId="3DB13722" w14:textId="77777777" w:rsidR="00DE518D" w:rsidRPr="005A06DA" w:rsidRDefault="00DE518D" w:rsidP="00E75972">
      <w:pPr>
        <w:spacing w:after="0" w:line="240" w:lineRule="auto"/>
        <w:jc w:val="both"/>
        <w:rPr>
          <w:rFonts w:cstheme="minorHAnsi"/>
        </w:rPr>
      </w:pPr>
    </w:p>
    <w:p w14:paraId="529CF9A1" w14:textId="5F106DC9" w:rsidR="00B12BB5" w:rsidRPr="005A06DA" w:rsidRDefault="00B12BB5" w:rsidP="00E75972">
      <w:pPr>
        <w:spacing w:after="0" w:line="240" w:lineRule="auto"/>
        <w:ind w:left="360"/>
        <w:jc w:val="both"/>
        <w:rPr>
          <w:rFonts w:cstheme="minorHAnsi"/>
          <w:i/>
        </w:rPr>
      </w:pPr>
      <w:r w:rsidRPr="005A06DA">
        <w:rPr>
          <w:rFonts w:cstheme="minorHAnsi"/>
        </w:rPr>
        <w:t xml:space="preserve">Pause. </w:t>
      </w:r>
      <w:r w:rsidR="00DE518D" w:rsidRPr="005A06DA">
        <w:rPr>
          <w:rFonts w:cstheme="minorHAnsi"/>
        </w:rPr>
        <w:t xml:space="preserve">On a scale of </w:t>
      </w:r>
      <w:r w:rsidR="00EB69BF" w:rsidRPr="005A06DA">
        <w:rPr>
          <w:rFonts w:cstheme="minorHAnsi"/>
        </w:rPr>
        <w:t>one to ten</w:t>
      </w:r>
      <w:r w:rsidR="00964D35" w:rsidRPr="005A06DA">
        <w:rPr>
          <w:rFonts w:cstheme="minorHAnsi"/>
        </w:rPr>
        <w:t>,</w:t>
      </w:r>
      <w:r w:rsidR="00DE518D" w:rsidRPr="005A06DA">
        <w:rPr>
          <w:rFonts w:cstheme="minorHAnsi"/>
        </w:rPr>
        <w:t xml:space="preserve"> rate the intensity of </w:t>
      </w:r>
      <w:r w:rsidR="007700FE" w:rsidRPr="005A06DA">
        <w:rPr>
          <w:rFonts w:cstheme="minorHAnsi"/>
        </w:rPr>
        <w:t>the</w:t>
      </w:r>
      <w:r w:rsidR="00B3244C" w:rsidRPr="005A06DA">
        <w:rPr>
          <w:rFonts w:cstheme="minorHAnsi"/>
        </w:rPr>
        <w:t xml:space="preserve"> craving,</w:t>
      </w:r>
      <w:r w:rsidRPr="005A06DA">
        <w:rPr>
          <w:rFonts w:cstheme="minorHAnsi"/>
        </w:rPr>
        <w:t xml:space="preserve"> </w:t>
      </w:r>
      <w:r w:rsidR="00044D0A" w:rsidRPr="005A06DA">
        <w:rPr>
          <w:rFonts w:cstheme="minorHAnsi"/>
        </w:rPr>
        <w:t>discomfort</w:t>
      </w:r>
      <w:r w:rsidR="00B3244C" w:rsidRPr="005A06DA">
        <w:rPr>
          <w:rFonts w:cstheme="minorHAnsi"/>
        </w:rPr>
        <w:t>,</w:t>
      </w:r>
      <w:r w:rsidR="00044D0A" w:rsidRPr="005A06DA">
        <w:rPr>
          <w:rFonts w:cstheme="minorHAnsi"/>
        </w:rPr>
        <w:t xml:space="preserve"> or</w:t>
      </w:r>
      <w:r w:rsidR="00222739" w:rsidRPr="005A06DA">
        <w:rPr>
          <w:rFonts w:cstheme="minorHAnsi"/>
        </w:rPr>
        <w:t xml:space="preserve"> resistance you might feel about confronting this problem. </w:t>
      </w:r>
      <w:r w:rsidR="00F07437" w:rsidRPr="005A06DA">
        <w:rPr>
          <w:rFonts w:cstheme="minorHAnsi"/>
        </w:rPr>
        <w:t>Very</w:t>
      </w:r>
      <w:r w:rsidRPr="005A06DA">
        <w:rPr>
          <w:rFonts w:cstheme="minorHAnsi"/>
        </w:rPr>
        <w:t xml:space="preserve"> uncomfortable </w:t>
      </w:r>
      <w:r w:rsidR="004B3215" w:rsidRPr="005A06DA">
        <w:rPr>
          <w:rFonts w:cstheme="minorHAnsi"/>
        </w:rPr>
        <w:t xml:space="preserve">feelings </w:t>
      </w:r>
      <w:r w:rsidRPr="005A06DA">
        <w:rPr>
          <w:rFonts w:cstheme="minorHAnsi"/>
        </w:rPr>
        <w:t xml:space="preserve">would </w:t>
      </w:r>
      <w:r w:rsidR="00EE7ADC" w:rsidRPr="005A06DA">
        <w:rPr>
          <w:rFonts w:cstheme="minorHAnsi"/>
        </w:rPr>
        <w:t>rate</w:t>
      </w:r>
      <w:r w:rsidR="005C5493" w:rsidRPr="005A06DA">
        <w:rPr>
          <w:rFonts w:cstheme="minorHAnsi"/>
        </w:rPr>
        <w:t xml:space="preserve"> as</w:t>
      </w:r>
      <w:r w:rsidRPr="005A06DA">
        <w:rPr>
          <w:rFonts w:cstheme="minorHAnsi"/>
        </w:rPr>
        <w:t xml:space="preserve"> </w:t>
      </w:r>
      <w:r w:rsidR="003047FE" w:rsidRPr="005A06DA">
        <w:rPr>
          <w:rFonts w:cstheme="minorHAnsi"/>
        </w:rPr>
        <w:t xml:space="preserve">a </w:t>
      </w:r>
      <w:r w:rsidR="00EB69BF" w:rsidRPr="005A06DA">
        <w:rPr>
          <w:rFonts w:cstheme="minorHAnsi"/>
        </w:rPr>
        <w:t>ten</w:t>
      </w:r>
      <w:r w:rsidRPr="005A06DA">
        <w:rPr>
          <w:rFonts w:cstheme="minorHAnsi"/>
        </w:rPr>
        <w:t>.</w:t>
      </w:r>
      <w:r w:rsidR="00DE518D" w:rsidRPr="005A06DA">
        <w:rPr>
          <w:rFonts w:cstheme="minorHAnsi"/>
        </w:rPr>
        <w:t xml:space="preserve"> Jot down a few words that will help you remember what you thoug</w:t>
      </w:r>
      <w:r w:rsidRPr="005A06DA">
        <w:rPr>
          <w:rFonts w:cstheme="minorHAnsi"/>
        </w:rPr>
        <w:t>ht and felt</w:t>
      </w:r>
      <w:r w:rsidR="00127658" w:rsidRPr="005A06DA">
        <w:rPr>
          <w:rFonts w:cstheme="minorHAnsi"/>
        </w:rPr>
        <w:t xml:space="preserve"> about the problem.</w:t>
      </w:r>
      <w:r w:rsidR="00E75972" w:rsidRPr="005A06DA">
        <w:rPr>
          <w:rFonts w:cstheme="minorHAnsi"/>
        </w:rPr>
        <w:t xml:space="preserve"> </w:t>
      </w:r>
      <w:r w:rsidR="006436D8" w:rsidRPr="005A06DA">
        <w:rPr>
          <w:rFonts w:cstheme="minorHAnsi"/>
          <w:i/>
        </w:rPr>
        <w:t>(Pa</w:t>
      </w:r>
      <w:r w:rsidR="00127658" w:rsidRPr="005A06DA">
        <w:rPr>
          <w:rFonts w:cstheme="minorHAnsi"/>
          <w:i/>
        </w:rPr>
        <w:t xml:space="preserve">use </w:t>
      </w:r>
      <w:r w:rsidR="005C5493" w:rsidRPr="005A06DA">
        <w:rPr>
          <w:rFonts w:cstheme="minorHAnsi"/>
          <w:i/>
        </w:rPr>
        <w:t xml:space="preserve">for </w:t>
      </w:r>
      <w:r w:rsidR="00895425" w:rsidRPr="005A06DA">
        <w:rPr>
          <w:rFonts w:cstheme="minorHAnsi"/>
          <w:i/>
        </w:rPr>
        <w:t>1 minute</w:t>
      </w:r>
      <w:r w:rsidR="006436D8" w:rsidRPr="005A06DA">
        <w:rPr>
          <w:rFonts w:cstheme="minorHAnsi"/>
          <w:i/>
        </w:rPr>
        <w:t>)</w:t>
      </w:r>
    </w:p>
    <w:p w14:paraId="6B216D01" w14:textId="77777777" w:rsidR="00A70530" w:rsidRPr="005A06DA" w:rsidRDefault="00A70530" w:rsidP="00E75972">
      <w:pPr>
        <w:spacing w:after="0" w:line="240" w:lineRule="auto"/>
        <w:jc w:val="both"/>
        <w:rPr>
          <w:rFonts w:cstheme="minorHAnsi"/>
        </w:rPr>
      </w:pPr>
    </w:p>
    <w:p w14:paraId="7C5F9F31" w14:textId="06D519A7" w:rsidR="00DE518D" w:rsidRPr="005A06DA" w:rsidRDefault="00B12BB5" w:rsidP="00E75972">
      <w:pPr>
        <w:spacing w:after="0" w:line="240" w:lineRule="auto"/>
        <w:ind w:left="360"/>
        <w:jc w:val="both"/>
        <w:rPr>
          <w:rFonts w:cstheme="minorHAnsi"/>
        </w:rPr>
      </w:pPr>
      <w:r w:rsidRPr="005A06DA">
        <w:rPr>
          <w:rFonts w:cstheme="minorHAnsi"/>
        </w:rPr>
        <w:t>Take the pose again</w:t>
      </w:r>
      <w:r w:rsidR="00222739" w:rsidRPr="005A06DA">
        <w:rPr>
          <w:rFonts w:cstheme="minorHAnsi"/>
        </w:rPr>
        <w:t>,</w:t>
      </w:r>
      <w:r w:rsidRPr="005A06DA">
        <w:rPr>
          <w:rFonts w:cstheme="minorHAnsi"/>
        </w:rPr>
        <w:t xml:space="preserve"> and breathe.</w:t>
      </w:r>
      <w:r w:rsidR="00623777" w:rsidRPr="005A06DA">
        <w:rPr>
          <w:rFonts w:cstheme="minorHAnsi"/>
        </w:rPr>
        <w:t xml:space="preserve"> </w:t>
      </w:r>
    </w:p>
    <w:p w14:paraId="3845C973" w14:textId="77777777" w:rsidR="00867CE6" w:rsidRPr="005A06DA" w:rsidRDefault="00867CE6" w:rsidP="00E75972">
      <w:pPr>
        <w:spacing w:after="0" w:line="240" w:lineRule="auto"/>
        <w:ind w:left="360"/>
        <w:jc w:val="both"/>
        <w:rPr>
          <w:rFonts w:cstheme="minorHAnsi"/>
        </w:rPr>
      </w:pPr>
    </w:p>
    <w:p w14:paraId="58CF31E6" w14:textId="292767EC" w:rsidR="00222739" w:rsidRPr="005A06DA" w:rsidRDefault="00222739" w:rsidP="00E75972">
      <w:pPr>
        <w:pStyle w:val="ListParagraph"/>
        <w:numPr>
          <w:ilvl w:val="0"/>
          <w:numId w:val="2"/>
        </w:numPr>
        <w:spacing w:after="0" w:line="240" w:lineRule="auto"/>
        <w:jc w:val="both"/>
        <w:rPr>
          <w:rFonts w:cstheme="minorHAnsi"/>
          <w:b/>
        </w:rPr>
      </w:pPr>
      <w:r w:rsidRPr="005A06DA">
        <w:rPr>
          <w:rFonts w:cstheme="minorHAnsi"/>
          <w:b/>
        </w:rPr>
        <w:t>Imagine how you would think and feel, and what your life would be like, if you did not have this problem</w:t>
      </w:r>
      <w:r w:rsidR="00B3244C" w:rsidRPr="005A06DA">
        <w:rPr>
          <w:rFonts w:cstheme="minorHAnsi"/>
          <w:b/>
        </w:rPr>
        <w:t xml:space="preserve"> or illusion about money</w:t>
      </w:r>
      <w:r w:rsidRPr="005A06DA">
        <w:rPr>
          <w:rFonts w:cstheme="minorHAnsi"/>
          <w:b/>
        </w:rPr>
        <w:t xml:space="preserve">. </w:t>
      </w:r>
      <w:r w:rsidRPr="005A06DA">
        <w:rPr>
          <w:rFonts w:cstheme="minorHAnsi"/>
          <w:b/>
          <w:i/>
        </w:rPr>
        <w:t xml:space="preserve">(Pause </w:t>
      </w:r>
      <w:r w:rsidR="005C5493" w:rsidRPr="005A06DA">
        <w:rPr>
          <w:rFonts w:cstheme="minorHAnsi"/>
          <w:b/>
          <w:i/>
        </w:rPr>
        <w:t xml:space="preserve">for </w:t>
      </w:r>
      <w:r w:rsidR="00895425" w:rsidRPr="005A06DA">
        <w:rPr>
          <w:rFonts w:cstheme="minorHAnsi"/>
          <w:b/>
          <w:i/>
        </w:rPr>
        <w:t>1 minute</w:t>
      </w:r>
      <w:r w:rsidRPr="005A06DA">
        <w:rPr>
          <w:rFonts w:cstheme="minorHAnsi"/>
          <w:b/>
          <w:i/>
        </w:rPr>
        <w:t xml:space="preserve">) (Repeat the instruction) (Pause </w:t>
      </w:r>
      <w:r w:rsidR="005C5493" w:rsidRPr="005A06DA">
        <w:rPr>
          <w:rFonts w:cstheme="minorHAnsi"/>
          <w:b/>
          <w:i/>
        </w:rPr>
        <w:t xml:space="preserve">for </w:t>
      </w:r>
      <w:r w:rsidR="00895425" w:rsidRPr="005A06DA">
        <w:rPr>
          <w:rFonts w:cstheme="minorHAnsi"/>
          <w:b/>
          <w:i/>
        </w:rPr>
        <w:t>1 minute</w:t>
      </w:r>
      <w:r w:rsidRPr="005A06DA">
        <w:rPr>
          <w:rFonts w:cstheme="minorHAnsi"/>
          <w:b/>
          <w:i/>
        </w:rPr>
        <w:t>)</w:t>
      </w:r>
    </w:p>
    <w:p w14:paraId="1FBA33AD" w14:textId="77777777" w:rsidR="00A70530" w:rsidRPr="005A06DA" w:rsidRDefault="00A70530" w:rsidP="00E75972">
      <w:pPr>
        <w:spacing w:after="0" w:line="240" w:lineRule="auto"/>
        <w:jc w:val="both"/>
        <w:rPr>
          <w:rFonts w:cstheme="minorHAnsi"/>
        </w:rPr>
      </w:pPr>
    </w:p>
    <w:p w14:paraId="455D35A2" w14:textId="77777777" w:rsidR="00DE518D" w:rsidRPr="005A06DA" w:rsidRDefault="006436D8" w:rsidP="00E75972">
      <w:pPr>
        <w:spacing w:after="0" w:line="240" w:lineRule="auto"/>
        <w:ind w:left="360"/>
        <w:jc w:val="both"/>
        <w:rPr>
          <w:rFonts w:cstheme="minorHAnsi"/>
          <w:i/>
        </w:rPr>
      </w:pPr>
      <w:r w:rsidRPr="005A06DA">
        <w:rPr>
          <w:rFonts w:cstheme="minorHAnsi"/>
        </w:rPr>
        <w:t>Pause. You might wish to</w:t>
      </w:r>
      <w:r w:rsidR="00DE518D" w:rsidRPr="005A06DA">
        <w:rPr>
          <w:rFonts w:cstheme="minorHAnsi"/>
        </w:rPr>
        <w:t xml:space="preserve"> jot down a few notes.</w:t>
      </w:r>
      <w:r w:rsidR="00127658" w:rsidRPr="005A06DA">
        <w:rPr>
          <w:rFonts w:cstheme="minorHAnsi"/>
        </w:rPr>
        <w:t xml:space="preserve"> </w:t>
      </w:r>
    </w:p>
    <w:p w14:paraId="23DF7420" w14:textId="77777777" w:rsidR="00A70530" w:rsidRPr="005A06DA" w:rsidRDefault="00A70530" w:rsidP="00E75972">
      <w:pPr>
        <w:spacing w:after="0" w:line="240" w:lineRule="auto"/>
        <w:jc w:val="both"/>
        <w:rPr>
          <w:rFonts w:cstheme="minorHAnsi"/>
        </w:rPr>
      </w:pPr>
    </w:p>
    <w:p w14:paraId="4E76B528" w14:textId="77777777" w:rsidR="006436D8" w:rsidRPr="005A06DA" w:rsidRDefault="00C33372" w:rsidP="00E75972">
      <w:pPr>
        <w:spacing w:after="0" w:line="240" w:lineRule="auto"/>
        <w:ind w:left="360"/>
        <w:jc w:val="both"/>
        <w:rPr>
          <w:rFonts w:cstheme="minorHAnsi"/>
        </w:rPr>
      </w:pPr>
      <w:r w:rsidRPr="005A06DA">
        <w:rPr>
          <w:rFonts w:cstheme="minorHAnsi"/>
        </w:rPr>
        <w:t>Take the pose again</w:t>
      </w:r>
      <w:r w:rsidR="00222739" w:rsidRPr="005A06DA">
        <w:rPr>
          <w:rFonts w:cstheme="minorHAnsi"/>
        </w:rPr>
        <w:t>,</w:t>
      </w:r>
      <w:r w:rsidR="003430A9" w:rsidRPr="005A06DA">
        <w:rPr>
          <w:rFonts w:cstheme="minorHAnsi"/>
        </w:rPr>
        <w:t xml:space="preserve"> and breathe</w:t>
      </w:r>
      <w:r w:rsidR="006436D8" w:rsidRPr="005A06DA">
        <w:rPr>
          <w:rFonts w:cstheme="minorHAnsi"/>
        </w:rPr>
        <w:t xml:space="preserve">. </w:t>
      </w:r>
    </w:p>
    <w:p w14:paraId="3B10AEF3" w14:textId="77777777" w:rsidR="00222739" w:rsidRPr="005A06DA" w:rsidRDefault="00222739" w:rsidP="00E75972">
      <w:pPr>
        <w:spacing w:after="0" w:line="240" w:lineRule="auto"/>
        <w:ind w:left="360"/>
        <w:jc w:val="both"/>
        <w:rPr>
          <w:rFonts w:cstheme="minorHAnsi"/>
        </w:rPr>
      </w:pPr>
    </w:p>
    <w:p w14:paraId="0A147DF1" w14:textId="1AC043AD" w:rsidR="00222739" w:rsidRPr="005A06DA" w:rsidRDefault="00222739" w:rsidP="00E75972">
      <w:pPr>
        <w:pStyle w:val="ListParagraph"/>
        <w:numPr>
          <w:ilvl w:val="0"/>
          <w:numId w:val="2"/>
        </w:numPr>
        <w:spacing w:after="0" w:line="240" w:lineRule="auto"/>
        <w:jc w:val="both"/>
        <w:rPr>
          <w:rFonts w:cstheme="minorHAnsi"/>
        </w:rPr>
      </w:pPr>
      <w:bookmarkStart w:id="7" w:name="_Hlk32589389"/>
      <w:r w:rsidRPr="005A06DA">
        <w:rPr>
          <w:rFonts w:cstheme="minorHAnsi"/>
          <w:b/>
        </w:rPr>
        <w:t>Listen to this clearing statement:</w:t>
      </w:r>
      <w:r w:rsidRPr="005A06DA">
        <w:rPr>
          <w:rFonts w:cstheme="minorHAnsi"/>
        </w:rPr>
        <w:t xml:space="preserve"> </w:t>
      </w:r>
      <w:r w:rsidR="002A5922" w:rsidRPr="005A06DA">
        <w:rPr>
          <w:rFonts w:cstheme="minorHAnsi"/>
          <w:b/>
          <w:i/>
        </w:rPr>
        <w:t>“God, thank You for healing the origins of this problem.”</w:t>
      </w:r>
      <w:r w:rsidR="002A5922" w:rsidRPr="005A06DA">
        <w:rPr>
          <w:rFonts w:cstheme="minorHAnsi"/>
          <w:i/>
        </w:rPr>
        <w:t xml:space="preserve"> </w:t>
      </w:r>
      <w:r w:rsidRPr="005A06DA">
        <w:rPr>
          <w:rFonts w:cstheme="minorHAnsi"/>
          <w:b/>
          <w:i/>
        </w:rPr>
        <w:t xml:space="preserve">(Pause </w:t>
      </w:r>
      <w:r w:rsidR="005C5493" w:rsidRPr="005A06DA">
        <w:rPr>
          <w:rFonts w:cstheme="minorHAnsi"/>
          <w:b/>
          <w:i/>
        </w:rPr>
        <w:t xml:space="preserve">for </w:t>
      </w:r>
      <w:r w:rsidR="00895425" w:rsidRPr="005A06DA">
        <w:rPr>
          <w:rFonts w:cstheme="minorHAnsi"/>
          <w:b/>
          <w:i/>
        </w:rPr>
        <w:t>1 minute</w:t>
      </w:r>
      <w:r w:rsidRPr="005A06DA">
        <w:rPr>
          <w:rFonts w:cstheme="minorHAnsi"/>
          <w:b/>
          <w:i/>
        </w:rPr>
        <w:t xml:space="preserve">) </w:t>
      </w:r>
      <w:r w:rsidR="002A5922" w:rsidRPr="005A06DA">
        <w:rPr>
          <w:rFonts w:cstheme="minorHAnsi"/>
          <w:i/>
        </w:rPr>
        <w:t>“</w:t>
      </w:r>
      <w:r w:rsidR="00044D0A" w:rsidRPr="005A06DA">
        <w:rPr>
          <w:rFonts w:cstheme="minorHAnsi"/>
          <w:b/>
          <w:i/>
        </w:rPr>
        <w:t>T</w:t>
      </w:r>
      <w:r w:rsidR="002A5922" w:rsidRPr="005A06DA">
        <w:rPr>
          <w:rFonts w:cstheme="minorHAnsi"/>
          <w:b/>
          <w:i/>
        </w:rPr>
        <w:t>he origins of this problem are healing now</w:t>
      </w:r>
      <w:r w:rsidR="002A5922" w:rsidRPr="005A06DA">
        <w:rPr>
          <w:rFonts w:cstheme="minorHAnsi"/>
          <w:b/>
        </w:rPr>
        <w:t>.</w:t>
      </w:r>
      <w:r w:rsidR="002A5922" w:rsidRPr="005A06DA">
        <w:rPr>
          <w:rFonts w:cstheme="minorHAnsi"/>
          <w:b/>
          <w:i/>
        </w:rPr>
        <w:t xml:space="preserve">” </w:t>
      </w:r>
      <w:r w:rsidRPr="005A06DA">
        <w:rPr>
          <w:rFonts w:cstheme="minorHAnsi"/>
          <w:b/>
          <w:i/>
        </w:rPr>
        <w:t xml:space="preserve">(Pause </w:t>
      </w:r>
      <w:r w:rsidR="005C5493" w:rsidRPr="005A06DA">
        <w:rPr>
          <w:rFonts w:cstheme="minorHAnsi"/>
          <w:b/>
          <w:i/>
        </w:rPr>
        <w:t xml:space="preserve">for </w:t>
      </w:r>
      <w:r w:rsidR="00895425" w:rsidRPr="005A06DA">
        <w:rPr>
          <w:rFonts w:cstheme="minorHAnsi"/>
          <w:b/>
          <w:i/>
        </w:rPr>
        <w:t>1 minute</w:t>
      </w:r>
      <w:r w:rsidRPr="005A06DA">
        <w:rPr>
          <w:rFonts w:cstheme="minorHAnsi"/>
          <w:b/>
          <w:i/>
        </w:rPr>
        <w:t>)</w:t>
      </w:r>
    </w:p>
    <w:bookmarkEnd w:id="7"/>
    <w:p w14:paraId="4F303BF9" w14:textId="77777777" w:rsidR="00783EB7" w:rsidRPr="005A06DA" w:rsidRDefault="00783EB7" w:rsidP="00E75972">
      <w:pPr>
        <w:spacing w:after="0" w:line="240" w:lineRule="auto"/>
        <w:jc w:val="both"/>
        <w:rPr>
          <w:rFonts w:cstheme="minorHAnsi"/>
        </w:rPr>
      </w:pPr>
    </w:p>
    <w:p w14:paraId="0879ACDB" w14:textId="29497AAD" w:rsidR="00DE518D" w:rsidRPr="005A06DA" w:rsidRDefault="006436D8" w:rsidP="00E75972">
      <w:pPr>
        <w:spacing w:after="0" w:line="240" w:lineRule="auto"/>
        <w:ind w:left="360"/>
        <w:jc w:val="both"/>
        <w:rPr>
          <w:rFonts w:cstheme="minorHAnsi"/>
          <w:i/>
        </w:rPr>
      </w:pPr>
      <w:r w:rsidRPr="005A06DA">
        <w:rPr>
          <w:rFonts w:cstheme="minorHAnsi"/>
        </w:rPr>
        <w:t>Pause</w:t>
      </w:r>
      <w:r w:rsidR="007619EE" w:rsidRPr="005A06DA">
        <w:rPr>
          <w:rFonts w:cstheme="minorHAnsi"/>
        </w:rPr>
        <w:t>, and if you wish,</w:t>
      </w:r>
      <w:r w:rsidR="00556EA5" w:rsidRPr="005A06DA">
        <w:rPr>
          <w:rFonts w:cstheme="minorHAnsi"/>
        </w:rPr>
        <w:t xml:space="preserve"> jot down your </w:t>
      </w:r>
      <w:r w:rsidR="00B3244C" w:rsidRPr="005A06DA">
        <w:rPr>
          <w:rFonts w:cstheme="minorHAnsi"/>
        </w:rPr>
        <w:t xml:space="preserve">feelings or </w:t>
      </w:r>
      <w:r w:rsidR="00556EA5" w:rsidRPr="005A06DA">
        <w:rPr>
          <w:rFonts w:cstheme="minorHAnsi"/>
        </w:rPr>
        <w:t>thoughts.</w:t>
      </w:r>
      <w:r w:rsidR="00992D48" w:rsidRPr="005A06DA">
        <w:rPr>
          <w:rFonts w:cstheme="minorHAnsi"/>
        </w:rPr>
        <w:t xml:space="preserve"> </w:t>
      </w:r>
    </w:p>
    <w:p w14:paraId="3EE90887" w14:textId="77777777" w:rsidR="00783EB7" w:rsidRPr="005A06DA" w:rsidRDefault="00783EB7" w:rsidP="00E75972">
      <w:pPr>
        <w:spacing w:after="0" w:line="240" w:lineRule="auto"/>
        <w:jc w:val="both"/>
        <w:rPr>
          <w:rFonts w:cstheme="minorHAnsi"/>
        </w:rPr>
      </w:pPr>
    </w:p>
    <w:p w14:paraId="0CF8FB03" w14:textId="77777777" w:rsidR="006436D8" w:rsidRPr="005A06DA" w:rsidRDefault="006436D8" w:rsidP="00E75972">
      <w:pPr>
        <w:spacing w:after="0" w:line="240" w:lineRule="auto"/>
        <w:ind w:left="360"/>
        <w:jc w:val="both"/>
        <w:rPr>
          <w:rFonts w:cstheme="minorHAnsi"/>
        </w:rPr>
      </w:pPr>
      <w:r w:rsidRPr="005A06DA">
        <w:rPr>
          <w:rFonts w:cstheme="minorHAnsi"/>
        </w:rPr>
        <w:t>Take the pose again</w:t>
      </w:r>
      <w:r w:rsidR="00222739" w:rsidRPr="005A06DA">
        <w:rPr>
          <w:rFonts w:cstheme="minorHAnsi"/>
        </w:rPr>
        <w:t>,</w:t>
      </w:r>
      <w:r w:rsidRPr="005A06DA">
        <w:rPr>
          <w:rFonts w:cstheme="minorHAnsi"/>
        </w:rPr>
        <w:t xml:space="preserve"> and breathe</w:t>
      </w:r>
      <w:r w:rsidR="00CA7151" w:rsidRPr="005A06DA">
        <w:rPr>
          <w:rFonts w:cstheme="minorHAnsi"/>
        </w:rPr>
        <w:t xml:space="preserve"> deeply</w:t>
      </w:r>
      <w:r w:rsidRPr="005A06DA">
        <w:rPr>
          <w:rFonts w:cstheme="minorHAnsi"/>
        </w:rPr>
        <w:t>.</w:t>
      </w:r>
    </w:p>
    <w:p w14:paraId="46C25F02" w14:textId="77777777" w:rsidR="00556EA5" w:rsidRPr="005A06DA" w:rsidRDefault="00556EA5" w:rsidP="00E75972">
      <w:pPr>
        <w:spacing w:after="0" w:line="240" w:lineRule="auto"/>
        <w:jc w:val="both"/>
        <w:rPr>
          <w:rFonts w:cstheme="minorHAnsi"/>
        </w:rPr>
      </w:pPr>
    </w:p>
    <w:p w14:paraId="29C39D0E" w14:textId="42535874" w:rsidR="00222739" w:rsidRPr="005A06DA" w:rsidRDefault="00222739" w:rsidP="00E75972">
      <w:pPr>
        <w:pStyle w:val="ListParagraph"/>
        <w:numPr>
          <w:ilvl w:val="0"/>
          <w:numId w:val="2"/>
        </w:numPr>
        <w:spacing w:after="0" w:line="240" w:lineRule="auto"/>
        <w:jc w:val="both"/>
        <w:rPr>
          <w:rFonts w:cstheme="minorHAnsi"/>
        </w:rPr>
      </w:pPr>
      <w:bookmarkStart w:id="8" w:name="_Hlk32589407"/>
      <w:r w:rsidRPr="005A06DA">
        <w:rPr>
          <w:rFonts w:cstheme="minorHAnsi"/>
          <w:b/>
        </w:rPr>
        <w:t xml:space="preserve">Listen to the clearing statement: </w:t>
      </w:r>
      <w:r w:rsidR="002A5922" w:rsidRPr="005A06DA">
        <w:rPr>
          <w:rFonts w:cstheme="minorHAnsi"/>
          <w:b/>
          <w:i/>
        </w:rPr>
        <w:t xml:space="preserve">“God, thank You for healing all the areas of my life, mind, and body that are misoriented by this problem.” </w:t>
      </w:r>
      <w:r w:rsidRPr="005A06DA">
        <w:rPr>
          <w:rFonts w:cstheme="minorHAnsi"/>
          <w:b/>
          <w:i/>
        </w:rPr>
        <w:t xml:space="preserve">(Pause </w:t>
      </w:r>
      <w:r w:rsidR="005C5493" w:rsidRPr="005A06DA">
        <w:rPr>
          <w:rFonts w:cstheme="minorHAnsi"/>
          <w:b/>
          <w:i/>
        </w:rPr>
        <w:t>for 1 minute</w:t>
      </w:r>
      <w:r w:rsidRPr="005A06DA">
        <w:rPr>
          <w:rFonts w:cstheme="minorHAnsi"/>
          <w:b/>
          <w:i/>
        </w:rPr>
        <w:t xml:space="preserve">) </w:t>
      </w:r>
      <w:r w:rsidR="002A5922" w:rsidRPr="005A06DA">
        <w:rPr>
          <w:rFonts w:cstheme="minorHAnsi"/>
          <w:b/>
          <w:i/>
        </w:rPr>
        <w:t xml:space="preserve">“All the areas of my life, mind, and body that are misoriented by this problem are healing now.” </w:t>
      </w:r>
      <w:r w:rsidRPr="005A06DA">
        <w:rPr>
          <w:rFonts w:cstheme="minorHAnsi"/>
          <w:b/>
          <w:i/>
        </w:rPr>
        <w:t xml:space="preserve">(Pause </w:t>
      </w:r>
      <w:r w:rsidR="005C5493" w:rsidRPr="005A06DA">
        <w:rPr>
          <w:rFonts w:cstheme="minorHAnsi"/>
          <w:b/>
          <w:i/>
        </w:rPr>
        <w:t xml:space="preserve">for 1 </w:t>
      </w:r>
      <w:r w:rsidR="00E17A5B" w:rsidRPr="005A06DA">
        <w:rPr>
          <w:rFonts w:cstheme="minorHAnsi"/>
          <w:b/>
          <w:i/>
        </w:rPr>
        <w:t>minute</w:t>
      </w:r>
      <w:r w:rsidRPr="005A06DA">
        <w:rPr>
          <w:rFonts w:cstheme="minorHAnsi"/>
          <w:b/>
          <w:i/>
        </w:rPr>
        <w:t>)</w:t>
      </w:r>
    </w:p>
    <w:bookmarkEnd w:id="8"/>
    <w:p w14:paraId="506CE6F2" w14:textId="77777777" w:rsidR="00783EB7" w:rsidRPr="005A06DA" w:rsidRDefault="00783EB7" w:rsidP="00E75972">
      <w:pPr>
        <w:spacing w:after="0" w:line="240" w:lineRule="auto"/>
        <w:jc w:val="both"/>
        <w:rPr>
          <w:rFonts w:cstheme="minorHAnsi"/>
        </w:rPr>
      </w:pPr>
    </w:p>
    <w:p w14:paraId="7CE4A8FA" w14:textId="503E15A5" w:rsidR="00DE518D" w:rsidRPr="005A06DA" w:rsidRDefault="006436D8" w:rsidP="00E75972">
      <w:pPr>
        <w:spacing w:after="0" w:line="240" w:lineRule="auto"/>
        <w:ind w:left="360"/>
        <w:jc w:val="both"/>
        <w:rPr>
          <w:rFonts w:cstheme="minorHAnsi"/>
          <w:i/>
        </w:rPr>
      </w:pPr>
      <w:r w:rsidRPr="005A06DA">
        <w:rPr>
          <w:rFonts w:cstheme="minorHAnsi"/>
        </w:rPr>
        <w:t xml:space="preserve">Pause. </w:t>
      </w:r>
      <w:r w:rsidR="00DE518D" w:rsidRPr="005A06DA">
        <w:rPr>
          <w:rFonts w:cstheme="minorHAnsi"/>
        </w:rPr>
        <w:t xml:space="preserve">If you have </w:t>
      </w:r>
      <w:r w:rsidR="00964D35" w:rsidRPr="005A06DA">
        <w:rPr>
          <w:rFonts w:cstheme="minorHAnsi"/>
        </w:rPr>
        <w:t xml:space="preserve">any </w:t>
      </w:r>
      <w:r w:rsidR="00DE518D" w:rsidRPr="005A06DA">
        <w:rPr>
          <w:rFonts w:cstheme="minorHAnsi"/>
        </w:rPr>
        <w:t xml:space="preserve">thoughts </w:t>
      </w:r>
      <w:r w:rsidR="00FA2E83" w:rsidRPr="005A06DA">
        <w:rPr>
          <w:rFonts w:cstheme="minorHAnsi"/>
        </w:rPr>
        <w:t xml:space="preserve">or feelings </w:t>
      </w:r>
      <w:r w:rsidR="00DE518D" w:rsidRPr="005A06DA">
        <w:rPr>
          <w:rFonts w:cstheme="minorHAnsi"/>
        </w:rPr>
        <w:t xml:space="preserve">about that, write them </w:t>
      </w:r>
      <w:r w:rsidR="00D15882" w:rsidRPr="005A06DA">
        <w:rPr>
          <w:rFonts w:cstheme="minorHAnsi"/>
        </w:rPr>
        <w:t xml:space="preserve">down </w:t>
      </w:r>
      <w:r w:rsidR="00DE518D" w:rsidRPr="005A06DA">
        <w:rPr>
          <w:rFonts w:cstheme="minorHAnsi"/>
        </w:rPr>
        <w:t>now.</w:t>
      </w:r>
      <w:r w:rsidR="00127658" w:rsidRPr="005A06DA">
        <w:rPr>
          <w:rFonts w:cstheme="minorHAnsi"/>
        </w:rPr>
        <w:t xml:space="preserve"> </w:t>
      </w:r>
    </w:p>
    <w:p w14:paraId="6B338191" w14:textId="77777777" w:rsidR="00783EB7" w:rsidRPr="005A06DA" w:rsidRDefault="00783EB7" w:rsidP="00E75972">
      <w:pPr>
        <w:spacing w:after="0" w:line="240" w:lineRule="auto"/>
        <w:jc w:val="both"/>
        <w:rPr>
          <w:rFonts w:cstheme="minorHAnsi"/>
        </w:rPr>
      </w:pPr>
    </w:p>
    <w:p w14:paraId="31FE9688" w14:textId="77777777" w:rsidR="006436D8" w:rsidRPr="005A06DA" w:rsidRDefault="00C33372" w:rsidP="00E75972">
      <w:pPr>
        <w:spacing w:after="0" w:line="240" w:lineRule="auto"/>
        <w:ind w:left="360"/>
        <w:jc w:val="both"/>
        <w:rPr>
          <w:rFonts w:cstheme="minorHAnsi"/>
        </w:rPr>
      </w:pPr>
      <w:r w:rsidRPr="005A06DA">
        <w:rPr>
          <w:rFonts w:cstheme="minorHAnsi"/>
        </w:rPr>
        <w:t>Take the pose</w:t>
      </w:r>
      <w:r w:rsidR="00556EA5" w:rsidRPr="005A06DA">
        <w:rPr>
          <w:rFonts w:cstheme="minorHAnsi"/>
        </w:rPr>
        <w:t xml:space="preserve"> again</w:t>
      </w:r>
      <w:r w:rsidR="001171A8" w:rsidRPr="005A06DA">
        <w:rPr>
          <w:rFonts w:cstheme="minorHAnsi"/>
        </w:rPr>
        <w:t>,</w:t>
      </w:r>
      <w:r w:rsidR="003430A9" w:rsidRPr="005A06DA">
        <w:rPr>
          <w:rFonts w:cstheme="minorHAnsi"/>
        </w:rPr>
        <w:t xml:space="preserve"> and breathe</w:t>
      </w:r>
      <w:r w:rsidR="006436D8" w:rsidRPr="005A06DA">
        <w:rPr>
          <w:rFonts w:cstheme="minorHAnsi"/>
        </w:rPr>
        <w:t>.</w:t>
      </w:r>
    </w:p>
    <w:p w14:paraId="0EE1A6D1" w14:textId="77777777" w:rsidR="00783EB7" w:rsidRPr="005A06DA" w:rsidRDefault="00783EB7" w:rsidP="00E75972">
      <w:pPr>
        <w:spacing w:after="0" w:line="240" w:lineRule="auto"/>
        <w:jc w:val="both"/>
        <w:rPr>
          <w:rFonts w:cstheme="minorHAnsi"/>
        </w:rPr>
      </w:pPr>
    </w:p>
    <w:p w14:paraId="01C95760" w14:textId="19D9B45C" w:rsidR="00E17A5B" w:rsidRPr="005A06DA" w:rsidRDefault="00E17A5B" w:rsidP="00E17A5B">
      <w:pPr>
        <w:pStyle w:val="ListParagraph"/>
        <w:numPr>
          <w:ilvl w:val="0"/>
          <w:numId w:val="2"/>
        </w:numPr>
        <w:spacing w:after="0" w:line="240" w:lineRule="auto"/>
        <w:jc w:val="both"/>
        <w:rPr>
          <w:rFonts w:cstheme="minorHAnsi"/>
          <w:b/>
        </w:rPr>
      </w:pPr>
      <w:bookmarkStart w:id="9" w:name="_Hlk492319738"/>
      <w:r w:rsidRPr="005A06DA">
        <w:rPr>
          <w:rFonts w:cstheme="minorHAnsi"/>
          <w:b/>
        </w:rPr>
        <w:t xml:space="preserve">Listen to the clearing statement: </w:t>
      </w:r>
      <w:bookmarkStart w:id="10" w:name="_Hlk32589421"/>
      <w:r w:rsidR="002A5922" w:rsidRPr="005A06DA">
        <w:rPr>
          <w:rFonts w:cstheme="minorHAnsi"/>
          <w:b/>
          <w:i/>
        </w:rPr>
        <w:t xml:space="preserve">“God, thank You for healing all the places in me that get something out of holding on to this problem.” </w:t>
      </w:r>
      <w:r w:rsidRPr="005A06DA">
        <w:rPr>
          <w:rFonts w:cstheme="minorHAnsi"/>
          <w:b/>
          <w:i/>
        </w:rPr>
        <w:t>(Pause for 1 minute)</w:t>
      </w:r>
      <w:r w:rsidRPr="005A06DA">
        <w:rPr>
          <w:rFonts w:cstheme="minorHAnsi"/>
          <w:b/>
        </w:rPr>
        <w:t xml:space="preserve"> </w:t>
      </w:r>
      <w:r w:rsidR="002A5922" w:rsidRPr="005A06DA">
        <w:rPr>
          <w:rFonts w:cstheme="minorHAnsi"/>
          <w:b/>
          <w:i/>
        </w:rPr>
        <w:t>“All the places in me that get something out of holding on to this problem are healing now</w:t>
      </w:r>
      <w:r w:rsidR="002A5922" w:rsidRPr="005A06DA">
        <w:rPr>
          <w:rFonts w:cstheme="minorHAnsi"/>
          <w:b/>
        </w:rPr>
        <w:t>.”</w:t>
      </w:r>
      <w:r w:rsidR="002A5922" w:rsidRPr="005A06DA">
        <w:rPr>
          <w:rFonts w:cstheme="minorHAnsi"/>
          <w:b/>
          <w:i/>
        </w:rPr>
        <w:t xml:space="preserve"> </w:t>
      </w:r>
      <w:r w:rsidRPr="005A06DA">
        <w:rPr>
          <w:rFonts w:cstheme="minorHAnsi"/>
          <w:b/>
          <w:i/>
        </w:rPr>
        <w:t xml:space="preserve">(Pause for 1 minute) </w:t>
      </w:r>
      <w:bookmarkEnd w:id="10"/>
    </w:p>
    <w:bookmarkEnd w:id="9"/>
    <w:p w14:paraId="2429C13D" w14:textId="77777777" w:rsidR="00783EB7" w:rsidRPr="005A06DA" w:rsidRDefault="00783EB7" w:rsidP="00E75972">
      <w:pPr>
        <w:spacing w:after="0" w:line="240" w:lineRule="auto"/>
        <w:jc w:val="both"/>
        <w:rPr>
          <w:rFonts w:cstheme="minorHAnsi"/>
        </w:rPr>
      </w:pPr>
    </w:p>
    <w:p w14:paraId="70E6FFF3" w14:textId="167999AA" w:rsidR="004B3215" w:rsidRPr="005A06DA" w:rsidRDefault="006436D8" w:rsidP="00E75972">
      <w:pPr>
        <w:spacing w:after="0" w:line="240" w:lineRule="auto"/>
        <w:ind w:left="360"/>
        <w:jc w:val="both"/>
        <w:rPr>
          <w:rFonts w:cstheme="minorHAnsi"/>
        </w:rPr>
      </w:pPr>
      <w:r w:rsidRPr="005A06DA">
        <w:rPr>
          <w:rFonts w:cstheme="minorHAnsi"/>
        </w:rPr>
        <w:t xml:space="preserve">Pause. </w:t>
      </w:r>
      <w:r w:rsidR="00DE518D" w:rsidRPr="005A06DA">
        <w:rPr>
          <w:rFonts w:cstheme="minorHAnsi"/>
        </w:rPr>
        <w:t xml:space="preserve">If you have </w:t>
      </w:r>
      <w:r w:rsidR="00964D35" w:rsidRPr="005A06DA">
        <w:rPr>
          <w:rFonts w:cstheme="minorHAnsi"/>
        </w:rPr>
        <w:t xml:space="preserve">any </w:t>
      </w:r>
      <w:r w:rsidR="00DE518D" w:rsidRPr="005A06DA">
        <w:rPr>
          <w:rFonts w:cstheme="minorHAnsi"/>
        </w:rPr>
        <w:t>th</w:t>
      </w:r>
      <w:r w:rsidRPr="005A06DA">
        <w:rPr>
          <w:rFonts w:cstheme="minorHAnsi"/>
        </w:rPr>
        <w:t>oughts</w:t>
      </w:r>
      <w:r w:rsidR="00B3244C" w:rsidRPr="005A06DA">
        <w:rPr>
          <w:rFonts w:cstheme="minorHAnsi"/>
        </w:rPr>
        <w:t xml:space="preserve"> or feelings</w:t>
      </w:r>
      <w:r w:rsidR="00964D35" w:rsidRPr="005A06DA">
        <w:rPr>
          <w:rFonts w:cstheme="minorHAnsi"/>
        </w:rPr>
        <w:t>,</w:t>
      </w:r>
      <w:r w:rsidRPr="005A06DA">
        <w:rPr>
          <w:rFonts w:cstheme="minorHAnsi"/>
        </w:rPr>
        <w:t xml:space="preserve"> </w:t>
      </w:r>
      <w:r w:rsidR="004B3215" w:rsidRPr="005A06DA">
        <w:rPr>
          <w:rFonts w:cstheme="minorHAnsi"/>
        </w:rPr>
        <w:t xml:space="preserve">you might </w:t>
      </w:r>
      <w:r w:rsidR="00127658" w:rsidRPr="005A06DA">
        <w:rPr>
          <w:rFonts w:cstheme="minorHAnsi"/>
        </w:rPr>
        <w:t xml:space="preserve">write them </w:t>
      </w:r>
      <w:r w:rsidR="001171A8" w:rsidRPr="005A06DA">
        <w:rPr>
          <w:rFonts w:cstheme="minorHAnsi"/>
        </w:rPr>
        <w:t xml:space="preserve">down </w:t>
      </w:r>
      <w:r w:rsidR="00127658" w:rsidRPr="005A06DA">
        <w:rPr>
          <w:rFonts w:cstheme="minorHAnsi"/>
        </w:rPr>
        <w:t xml:space="preserve">now. </w:t>
      </w:r>
    </w:p>
    <w:p w14:paraId="68F6065C" w14:textId="77777777" w:rsidR="00783EB7" w:rsidRPr="005A06DA" w:rsidRDefault="00783EB7" w:rsidP="00E75972">
      <w:pPr>
        <w:spacing w:after="0" w:line="240" w:lineRule="auto"/>
        <w:jc w:val="both"/>
        <w:rPr>
          <w:rFonts w:cstheme="minorHAnsi"/>
        </w:rPr>
      </w:pPr>
    </w:p>
    <w:p w14:paraId="415EE5A4" w14:textId="7545E690" w:rsidR="00DE518D" w:rsidRPr="005A06DA" w:rsidRDefault="00EE7ADC" w:rsidP="00E75972">
      <w:pPr>
        <w:spacing w:after="0" w:line="240" w:lineRule="auto"/>
        <w:jc w:val="both"/>
        <w:rPr>
          <w:rFonts w:cstheme="minorHAnsi"/>
        </w:rPr>
      </w:pPr>
      <w:r w:rsidRPr="005A06DA">
        <w:rPr>
          <w:rFonts w:cstheme="minorHAnsi"/>
        </w:rPr>
        <w:t>The next step leads us into forgiveness</w:t>
      </w:r>
      <w:r w:rsidR="006436D8" w:rsidRPr="005A06DA">
        <w:rPr>
          <w:rFonts w:cstheme="minorHAnsi"/>
          <w:i/>
        </w:rPr>
        <w:t>.</w:t>
      </w:r>
      <w:r w:rsidR="006436D8" w:rsidRPr="005A06DA">
        <w:rPr>
          <w:rFonts w:cstheme="minorHAnsi"/>
        </w:rPr>
        <w:t xml:space="preserve"> </w:t>
      </w:r>
      <w:r w:rsidR="00ED0A8C" w:rsidRPr="005A06DA">
        <w:rPr>
          <w:rFonts w:cstheme="minorHAnsi"/>
        </w:rPr>
        <w:t xml:space="preserve">The Greeks used financial terms to describe </w:t>
      </w:r>
      <w:r w:rsidR="008C5D7D" w:rsidRPr="005A06DA">
        <w:rPr>
          <w:rFonts w:cstheme="minorHAnsi"/>
        </w:rPr>
        <w:t xml:space="preserve">the </w:t>
      </w:r>
      <w:r w:rsidR="00ED0A8C" w:rsidRPr="005A06DA">
        <w:rPr>
          <w:rFonts w:cstheme="minorHAnsi"/>
        </w:rPr>
        <w:t>dynamics</w:t>
      </w:r>
      <w:r w:rsidR="008C5D7D" w:rsidRPr="005A06DA">
        <w:rPr>
          <w:rFonts w:cstheme="minorHAnsi"/>
        </w:rPr>
        <w:t xml:space="preserve"> of relationships</w:t>
      </w:r>
      <w:r w:rsidR="00ED0A8C" w:rsidRPr="005A06DA">
        <w:rPr>
          <w:rFonts w:cstheme="minorHAnsi"/>
        </w:rPr>
        <w:t>, and the</w:t>
      </w:r>
      <w:r w:rsidRPr="005A06DA">
        <w:rPr>
          <w:rFonts w:cstheme="minorHAnsi"/>
        </w:rPr>
        <w:t xml:space="preserve"> Greek word </w:t>
      </w:r>
      <w:r w:rsidR="00AE560C" w:rsidRPr="005A06DA">
        <w:rPr>
          <w:rFonts w:cstheme="minorHAnsi"/>
        </w:rPr>
        <w:t xml:space="preserve">often </w:t>
      </w:r>
      <w:r w:rsidRPr="005A06DA">
        <w:rPr>
          <w:rFonts w:cstheme="minorHAnsi"/>
        </w:rPr>
        <w:t xml:space="preserve">translated as </w:t>
      </w:r>
      <w:r w:rsidRPr="005A06DA">
        <w:rPr>
          <w:rFonts w:cstheme="minorHAnsi"/>
          <w:i/>
        </w:rPr>
        <w:t>forgive</w:t>
      </w:r>
      <w:r w:rsidRPr="005A06DA">
        <w:rPr>
          <w:rFonts w:cstheme="minorHAnsi"/>
        </w:rPr>
        <w:t xml:space="preserve"> means to </w:t>
      </w:r>
      <w:r w:rsidRPr="005A06DA">
        <w:rPr>
          <w:rFonts w:cstheme="minorHAnsi"/>
          <w:i/>
        </w:rPr>
        <w:t>release from debt</w:t>
      </w:r>
      <w:r w:rsidRPr="005A06DA">
        <w:rPr>
          <w:rFonts w:cstheme="minorHAnsi"/>
        </w:rPr>
        <w:t xml:space="preserve">. </w:t>
      </w:r>
      <w:r w:rsidR="004D03A4" w:rsidRPr="005A06DA">
        <w:rPr>
          <w:rFonts w:cstheme="minorHAnsi"/>
        </w:rPr>
        <w:t xml:space="preserve">Unforgiveness is unhealthy. When </w:t>
      </w:r>
      <w:r w:rsidR="00127658" w:rsidRPr="005A06DA">
        <w:rPr>
          <w:rFonts w:cstheme="minorHAnsi"/>
        </w:rPr>
        <w:t xml:space="preserve">you </w:t>
      </w:r>
      <w:r w:rsidR="008E5837" w:rsidRPr="005A06DA">
        <w:rPr>
          <w:rFonts w:cstheme="minorHAnsi"/>
        </w:rPr>
        <w:t>experience loss</w:t>
      </w:r>
      <w:r w:rsidR="00127658" w:rsidRPr="005A06DA">
        <w:rPr>
          <w:rFonts w:cstheme="minorHAnsi"/>
        </w:rPr>
        <w:t xml:space="preserve"> or</w:t>
      </w:r>
      <w:r w:rsidR="008329CC" w:rsidRPr="005A06DA">
        <w:rPr>
          <w:rFonts w:cstheme="minorHAnsi"/>
        </w:rPr>
        <w:t xml:space="preserve"> </w:t>
      </w:r>
      <w:r w:rsidR="008E5837" w:rsidRPr="005A06DA">
        <w:rPr>
          <w:rFonts w:cstheme="minorHAnsi"/>
        </w:rPr>
        <w:t xml:space="preserve">feel that someone owes you something </w:t>
      </w:r>
      <w:r w:rsidRPr="005A06DA">
        <w:rPr>
          <w:rFonts w:cstheme="minorHAnsi"/>
        </w:rPr>
        <w:t xml:space="preserve">and you judge that as bad, </w:t>
      </w:r>
      <w:r w:rsidR="008E5837" w:rsidRPr="005A06DA">
        <w:rPr>
          <w:rFonts w:cstheme="minorHAnsi"/>
        </w:rPr>
        <w:t>something gets stuck in y</w:t>
      </w:r>
      <w:r w:rsidRPr="005A06DA">
        <w:rPr>
          <w:rFonts w:cstheme="minorHAnsi"/>
        </w:rPr>
        <w:t>our soul</w:t>
      </w:r>
      <w:r w:rsidR="00127658" w:rsidRPr="005A06DA">
        <w:rPr>
          <w:rFonts w:cstheme="minorHAnsi"/>
        </w:rPr>
        <w:t xml:space="preserve">. </w:t>
      </w:r>
      <w:r w:rsidR="006C4FAD" w:rsidRPr="005A06DA">
        <w:rPr>
          <w:rFonts w:cstheme="minorHAnsi"/>
        </w:rPr>
        <w:t>You</w:t>
      </w:r>
      <w:r w:rsidR="00DE518D" w:rsidRPr="005A06DA">
        <w:rPr>
          <w:rFonts w:cstheme="minorHAnsi"/>
        </w:rPr>
        <w:t xml:space="preserve"> are h</w:t>
      </w:r>
      <w:r w:rsidR="006436D8" w:rsidRPr="005A06DA">
        <w:rPr>
          <w:rFonts w:cstheme="minorHAnsi"/>
        </w:rPr>
        <w:t xml:space="preserve">olding </w:t>
      </w:r>
      <w:r w:rsidR="004D03A4" w:rsidRPr="005A06DA">
        <w:rPr>
          <w:rFonts w:cstheme="minorHAnsi"/>
        </w:rPr>
        <w:t xml:space="preserve">on to </w:t>
      </w:r>
      <w:r w:rsidR="004820F2" w:rsidRPr="005A06DA">
        <w:rPr>
          <w:rFonts w:cstheme="minorHAnsi"/>
        </w:rPr>
        <w:t>this thing</w:t>
      </w:r>
      <w:r w:rsidR="006436D8" w:rsidRPr="005A06DA">
        <w:rPr>
          <w:rFonts w:cstheme="minorHAnsi"/>
        </w:rPr>
        <w:t xml:space="preserve">, but </w:t>
      </w:r>
      <w:r w:rsidR="001E473D" w:rsidRPr="005A06DA">
        <w:rPr>
          <w:rFonts w:cstheme="minorHAnsi"/>
        </w:rPr>
        <w:t>it doesn’t belong to you</w:t>
      </w:r>
      <w:r w:rsidR="00524898" w:rsidRPr="005A06DA">
        <w:rPr>
          <w:rFonts w:cstheme="minorHAnsi"/>
        </w:rPr>
        <w:t>, so it is clogging you up</w:t>
      </w:r>
      <w:r w:rsidR="006C4FAD" w:rsidRPr="005A06DA">
        <w:rPr>
          <w:rFonts w:cstheme="minorHAnsi"/>
        </w:rPr>
        <w:t xml:space="preserve"> and interfering with the development of others</w:t>
      </w:r>
      <w:r w:rsidR="006436D8" w:rsidRPr="005A06DA">
        <w:rPr>
          <w:rFonts w:cstheme="minorHAnsi"/>
        </w:rPr>
        <w:t xml:space="preserve">. </w:t>
      </w:r>
      <w:r w:rsidR="00843DEE" w:rsidRPr="005A06DA">
        <w:rPr>
          <w:rFonts w:cstheme="minorHAnsi"/>
        </w:rPr>
        <w:t xml:space="preserve">When you are in unforgiveness, you </w:t>
      </w:r>
      <w:r w:rsidR="00843DEE" w:rsidRPr="005A06DA">
        <w:rPr>
          <w:rFonts w:cstheme="minorHAnsi"/>
        </w:rPr>
        <w:lastRenderedPageBreak/>
        <w:t xml:space="preserve">don’t want to take any responsibility for how you feel. </w:t>
      </w:r>
      <w:r w:rsidR="00DE518D" w:rsidRPr="005A06DA">
        <w:rPr>
          <w:rFonts w:cstheme="minorHAnsi"/>
        </w:rPr>
        <w:t xml:space="preserve">You </w:t>
      </w:r>
      <w:r w:rsidR="00843DEE" w:rsidRPr="005A06DA">
        <w:rPr>
          <w:rFonts w:cstheme="minorHAnsi"/>
        </w:rPr>
        <w:t>are intent on saving your Idol’s life and restoring your pride</w:t>
      </w:r>
      <w:r w:rsidR="00AE560C" w:rsidRPr="005A06DA">
        <w:rPr>
          <w:rFonts w:cstheme="minorHAnsi"/>
        </w:rPr>
        <w:t xml:space="preserve"> </w:t>
      </w:r>
      <w:r w:rsidR="00D15882" w:rsidRPr="005A06DA">
        <w:rPr>
          <w:rFonts w:cstheme="minorHAnsi"/>
        </w:rPr>
        <w:t>and must, therefore,</w:t>
      </w:r>
      <w:r w:rsidR="00843DEE" w:rsidRPr="005A06DA">
        <w:rPr>
          <w:rFonts w:cstheme="minorHAnsi"/>
        </w:rPr>
        <w:t xml:space="preserve"> hold</w:t>
      </w:r>
      <w:r w:rsidR="00913731" w:rsidRPr="005A06DA">
        <w:rPr>
          <w:rFonts w:cstheme="minorHAnsi"/>
        </w:rPr>
        <w:t xml:space="preserve"> </w:t>
      </w:r>
      <w:r w:rsidR="00843DEE" w:rsidRPr="005A06DA">
        <w:rPr>
          <w:rFonts w:cstheme="minorHAnsi"/>
        </w:rPr>
        <w:t>something or someone else responsible for your reactions</w:t>
      </w:r>
      <w:r w:rsidR="00ED0A8C" w:rsidRPr="005A06DA">
        <w:rPr>
          <w:rFonts w:cstheme="minorHAnsi"/>
        </w:rPr>
        <w:t>.</w:t>
      </w:r>
      <w:r w:rsidR="00843DEE" w:rsidRPr="005A06DA">
        <w:rPr>
          <w:rFonts w:cstheme="minorHAnsi"/>
        </w:rPr>
        <w:t xml:space="preserve"> </w:t>
      </w:r>
      <w:r w:rsidR="00ED0A8C" w:rsidRPr="005A06DA">
        <w:rPr>
          <w:rFonts w:cstheme="minorHAnsi"/>
        </w:rPr>
        <w:t>Send whatever has got stuck by your judgment into the Creation where it is free to circulate and find its way back to whatever or whoever is responsible. Let</w:t>
      </w:r>
      <w:r w:rsidR="00DE518D" w:rsidRPr="005A06DA">
        <w:rPr>
          <w:rFonts w:cstheme="minorHAnsi"/>
        </w:rPr>
        <w:t xml:space="preserve"> </w:t>
      </w:r>
      <w:r w:rsidR="00843DEE" w:rsidRPr="005A06DA">
        <w:rPr>
          <w:rFonts w:cstheme="minorHAnsi"/>
        </w:rPr>
        <w:t>whatever is stuck go</w:t>
      </w:r>
      <w:r w:rsidR="00ED0A8C" w:rsidRPr="005A06DA">
        <w:rPr>
          <w:rFonts w:cstheme="minorHAnsi"/>
        </w:rPr>
        <w:t>;</w:t>
      </w:r>
      <w:r w:rsidR="00524898" w:rsidRPr="005A06DA">
        <w:rPr>
          <w:rFonts w:cstheme="minorHAnsi"/>
        </w:rPr>
        <w:t xml:space="preserve"> circulate it,</w:t>
      </w:r>
      <w:r w:rsidR="00DE518D" w:rsidRPr="005A06DA">
        <w:rPr>
          <w:rFonts w:cstheme="minorHAnsi"/>
        </w:rPr>
        <w:t xml:space="preserve"> and trust that it will find its way back to where it belongs.</w:t>
      </w:r>
    </w:p>
    <w:p w14:paraId="0C1F72D9" w14:textId="77777777" w:rsidR="005A06DA" w:rsidRDefault="005A06DA" w:rsidP="00867CE6">
      <w:pPr>
        <w:spacing w:after="0" w:line="240" w:lineRule="auto"/>
        <w:ind w:left="360"/>
        <w:jc w:val="both"/>
        <w:rPr>
          <w:rFonts w:cstheme="minorHAnsi"/>
        </w:rPr>
      </w:pPr>
    </w:p>
    <w:p w14:paraId="4492D3BD" w14:textId="7C6D6743" w:rsidR="006436D8" w:rsidRPr="005A06DA" w:rsidDel="004B3215" w:rsidRDefault="00C33372" w:rsidP="00867CE6">
      <w:pPr>
        <w:spacing w:after="0" w:line="240" w:lineRule="auto"/>
        <w:ind w:left="360"/>
        <w:jc w:val="both"/>
        <w:rPr>
          <w:rFonts w:cstheme="minorHAnsi"/>
        </w:rPr>
      </w:pPr>
      <w:r w:rsidRPr="005A06DA" w:rsidDel="004B3215">
        <w:rPr>
          <w:rFonts w:cstheme="minorHAnsi"/>
        </w:rPr>
        <w:t>Take the pose</w:t>
      </w:r>
      <w:r w:rsidR="00B94237" w:rsidRPr="005A06DA" w:rsidDel="004B3215">
        <w:rPr>
          <w:rFonts w:cstheme="minorHAnsi"/>
        </w:rPr>
        <w:t>,</w:t>
      </w:r>
      <w:r w:rsidR="003430A9" w:rsidRPr="005A06DA" w:rsidDel="004B3215">
        <w:rPr>
          <w:rFonts w:cstheme="minorHAnsi"/>
        </w:rPr>
        <w:t xml:space="preserve"> and breathe</w:t>
      </w:r>
      <w:r w:rsidR="00CA7151" w:rsidRPr="005A06DA" w:rsidDel="004B3215">
        <w:rPr>
          <w:rFonts w:cstheme="minorHAnsi"/>
        </w:rPr>
        <w:t xml:space="preserve"> deeply</w:t>
      </w:r>
      <w:r w:rsidR="006436D8" w:rsidRPr="005A06DA" w:rsidDel="004B3215">
        <w:rPr>
          <w:rFonts w:cstheme="minorHAnsi"/>
        </w:rPr>
        <w:t>.</w:t>
      </w:r>
    </w:p>
    <w:p w14:paraId="4FD1E123" w14:textId="77777777" w:rsidR="00783EB7" w:rsidRPr="005A06DA" w:rsidRDefault="00783EB7" w:rsidP="00E75972">
      <w:pPr>
        <w:spacing w:after="0" w:line="240" w:lineRule="auto"/>
        <w:jc w:val="both"/>
        <w:rPr>
          <w:rFonts w:cstheme="minorHAnsi"/>
        </w:rPr>
      </w:pPr>
    </w:p>
    <w:p w14:paraId="41B6CFA2" w14:textId="0DE49041" w:rsidR="001171A8" w:rsidRPr="005A06DA" w:rsidRDefault="001171A8" w:rsidP="00E75972">
      <w:pPr>
        <w:pStyle w:val="ListParagraph"/>
        <w:numPr>
          <w:ilvl w:val="0"/>
          <w:numId w:val="2"/>
        </w:numPr>
        <w:spacing w:after="0" w:line="240" w:lineRule="auto"/>
        <w:jc w:val="both"/>
        <w:rPr>
          <w:rFonts w:cstheme="minorHAnsi"/>
          <w:i/>
        </w:rPr>
      </w:pPr>
      <w:r w:rsidRPr="005A06DA">
        <w:rPr>
          <w:rFonts w:cstheme="minorHAnsi"/>
          <w:b/>
        </w:rPr>
        <w:t xml:space="preserve">Listen to the clearing statement: </w:t>
      </w:r>
      <w:r w:rsidRPr="005A06DA">
        <w:rPr>
          <w:rFonts w:cstheme="minorHAnsi"/>
          <w:b/>
          <w:i/>
        </w:rPr>
        <w:t>“I forgive everyone and everything</w:t>
      </w:r>
      <w:r w:rsidR="00F16AFA" w:rsidRPr="005A06DA">
        <w:rPr>
          <w:rFonts w:cstheme="minorHAnsi"/>
          <w:b/>
          <w:i/>
        </w:rPr>
        <w:t>, including God and myself,</w:t>
      </w:r>
      <w:r w:rsidRPr="005A06DA">
        <w:rPr>
          <w:rFonts w:cstheme="minorHAnsi"/>
          <w:b/>
          <w:i/>
        </w:rPr>
        <w:t xml:space="preserve"> that I have blamed for this problem.”</w:t>
      </w:r>
      <w:r w:rsidRPr="005A06DA">
        <w:rPr>
          <w:rFonts w:cstheme="minorHAnsi"/>
          <w:b/>
        </w:rPr>
        <w:t xml:space="preserve"> Breathe, and on the exhale, let go.</w:t>
      </w:r>
      <w:r w:rsidRPr="005A06DA">
        <w:rPr>
          <w:rFonts w:cstheme="minorHAnsi"/>
          <w:b/>
          <w:i/>
        </w:rPr>
        <w:t xml:space="preserve"> (Pause </w:t>
      </w:r>
      <w:r w:rsidR="00EA289F" w:rsidRPr="005A06DA">
        <w:rPr>
          <w:rFonts w:cstheme="minorHAnsi"/>
          <w:b/>
          <w:i/>
        </w:rPr>
        <w:t>for 1 minute</w:t>
      </w:r>
      <w:r w:rsidRPr="005A06DA">
        <w:rPr>
          <w:rFonts w:cstheme="minorHAnsi"/>
          <w:i/>
        </w:rPr>
        <w:t>)</w:t>
      </w:r>
      <w:r w:rsidRPr="005A06DA">
        <w:rPr>
          <w:rFonts w:cstheme="minorHAnsi"/>
          <w:b/>
          <w:i/>
        </w:rPr>
        <w:t xml:space="preserve"> “I release everyone and everything that I have held responsible for this problem.”</w:t>
      </w:r>
      <w:r w:rsidRPr="005A06DA">
        <w:rPr>
          <w:rFonts w:cstheme="minorHAnsi"/>
          <w:b/>
        </w:rPr>
        <w:t xml:space="preserve"> Breathe, and on the exhale, let go. </w:t>
      </w:r>
      <w:r w:rsidRPr="005A06DA">
        <w:rPr>
          <w:rFonts w:cstheme="minorHAnsi"/>
          <w:b/>
          <w:i/>
        </w:rPr>
        <w:t xml:space="preserve">(Pause </w:t>
      </w:r>
      <w:r w:rsidR="00D15882" w:rsidRPr="005A06DA">
        <w:rPr>
          <w:rFonts w:cstheme="minorHAnsi"/>
          <w:b/>
          <w:i/>
        </w:rPr>
        <w:t xml:space="preserve">for </w:t>
      </w:r>
      <w:r w:rsidR="00EA289F" w:rsidRPr="005A06DA">
        <w:rPr>
          <w:rFonts w:cstheme="minorHAnsi"/>
          <w:b/>
          <w:i/>
        </w:rPr>
        <w:t>1 minute</w:t>
      </w:r>
      <w:r w:rsidRPr="005A06DA">
        <w:rPr>
          <w:rFonts w:cstheme="minorHAnsi"/>
          <w:b/>
          <w:i/>
        </w:rPr>
        <w:t>)</w:t>
      </w:r>
    </w:p>
    <w:p w14:paraId="2BC39DD1" w14:textId="77777777" w:rsidR="001E473D" w:rsidRPr="005A06DA" w:rsidRDefault="001E473D" w:rsidP="00E75972">
      <w:pPr>
        <w:spacing w:after="0" w:line="240" w:lineRule="auto"/>
        <w:ind w:left="360"/>
        <w:jc w:val="both"/>
        <w:rPr>
          <w:rFonts w:cstheme="minorHAnsi"/>
        </w:rPr>
      </w:pPr>
    </w:p>
    <w:p w14:paraId="7D436200" w14:textId="6E7C25D0" w:rsidR="00DE518D" w:rsidRPr="005A06DA" w:rsidRDefault="001F01C7" w:rsidP="00E75972">
      <w:pPr>
        <w:spacing w:after="0" w:line="240" w:lineRule="auto"/>
        <w:ind w:left="360"/>
        <w:jc w:val="both"/>
        <w:rPr>
          <w:rFonts w:cstheme="minorHAnsi"/>
        </w:rPr>
      </w:pPr>
      <w:r w:rsidRPr="005A06DA">
        <w:rPr>
          <w:rFonts w:cstheme="minorHAnsi"/>
        </w:rPr>
        <w:t xml:space="preserve">Pause. </w:t>
      </w:r>
      <w:r w:rsidR="00DE518D" w:rsidRPr="005A06DA">
        <w:rPr>
          <w:rFonts w:cstheme="minorHAnsi"/>
        </w:rPr>
        <w:t xml:space="preserve">Write </w:t>
      </w:r>
      <w:r w:rsidR="006A5EE9" w:rsidRPr="005A06DA">
        <w:rPr>
          <w:rFonts w:cstheme="minorHAnsi"/>
        </w:rPr>
        <w:t xml:space="preserve">down </w:t>
      </w:r>
      <w:r w:rsidR="00DE518D" w:rsidRPr="005A06DA">
        <w:rPr>
          <w:rFonts w:cstheme="minorHAnsi"/>
        </w:rPr>
        <w:t>your thoughts.</w:t>
      </w:r>
      <w:r w:rsidR="00127658" w:rsidRPr="005A06DA">
        <w:rPr>
          <w:rFonts w:cstheme="minorHAnsi"/>
        </w:rPr>
        <w:t xml:space="preserve"> </w:t>
      </w:r>
    </w:p>
    <w:p w14:paraId="1746123D" w14:textId="77777777" w:rsidR="00867CE6" w:rsidRPr="005A06DA" w:rsidRDefault="00867CE6" w:rsidP="00E75972">
      <w:pPr>
        <w:spacing w:after="0" w:line="240" w:lineRule="auto"/>
        <w:ind w:left="360"/>
        <w:jc w:val="both"/>
        <w:rPr>
          <w:rFonts w:cstheme="minorHAnsi"/>
        </w:rPr>
      </w:pPr>
    </w:p>
    <w:p w14:paraId="13A2538E" w14:textId="77777777" w:rsidR="006A5EE9" w:rsidRPr="005A06DA" w:rsidRDefault="006A5EE9" w:rsidP="006A5EE9">
      <w:pPr>
        <w:spacing w:after="0" w:line="240" w:lineRule="auto"/>
        <w:ind w:left="360"/>
        <w:jc w:val="both"/>
        <w:rPr>
          <w:rFonts w:cstheme="minorHAnsi"/>
        </w:rPr>
      </w:pPr>
      <w:r w:rsidRPr="005A06DA">
        <w:rPr>
          <w:rFonts w:cstheme="minorHAnsi"/>
        </w:rPr>
        <w:t>And now, for the final step, take the pose and breathe.</w:t>
      </w:r>
    </w:p>
    <w:p w14:paraId="556C2BBA" w14:textId="77777777" w:rsidR="00524898" w:rsidRPr="005A06DA" w:rsidRDefault="00524898" w:rsidP="004820F2">
      <w:pPr>
        <w:spacing w:after="0" w:line="240" w:lineRule="auto"/>
        <w:jc w:val="both"/>
        <w:rPr>
          <w:rFonts w:cstheme="minorHAnsi"/>
        </w:rPr>
      </w:pPr>
    </w:p>
    <w:p w14:paraId="31D660CD" w14:textId="0A68E3B1" w:rsidR="001171A8" w:rsidRPr="005A06DA" w:rsidRDefault="001171A8" w:rsidP="00E75972">
      <w:pPr>
        <w:pStyle w:val="ListParagraph"/>
        <w:numPr>
          <w:ilvl w:val="0"/>
          <w:numId w:val="2"/>
        </w:numPr>
        <w:spacing w:after="0" w:line="240" w:lineRule="auto"/>
        <w:jc w:val="both"/>
        <w:rPr>
          <w:rFonts w:cstheme="minorHAnsi"/>
          <w:b/>
        </w:rPr>
      </w:pPr>
      <w:r w:rsidRPr="005A06DA">
        <w:rPr>
          <w:rFonts w:cstheme="minorHAnsi"/>
          <w:b/>
        </w:rPr>
        <w:t xml:space="preserve">Listen to the clearing statement: </w:t>
      </w:r>
      <w:r w:rsidRPr="005A06DA">
        <w:rPr>
          <w:rFonts w:cstheme="minorHAnsi"/>
          <w:b/>
          <w:i/>
        </w:rPr>
        <w:t>“I ask forgiveness from everyone and everything that I have damaged by holding on to this problem</w:t>
      </w:r>
      <w:r w:rsidR="00044D0A" w:rsidRPr="005A06DA">
        <w:rPr>
          <w:rFonts w:cstheme="minorHAnsi"/>
          <w:b/>
          <w:i/>
        </w:rPr>
        <w:t>, including God’s purposes and my True Self</w:t>
      </w:r>
      <w:r w:rsidRPr="005A06DA">
        <w:rPr>
          <w:rFonts w:cstheme="minorHAnsi"/>
          <w:b/>
          <w:i/>
        </w:rPr>
        <w:t>.”</w:t>
      </w:r>
      <w:r w:rsidRPr="005A06DA">
        <w:rPr>
          <w:rFonts w:cstheme="minorHAnsi"/>
          <w:b/>
        </w:rPr>
        <w:t xml:space="preserve"> Breathe. </w:t>
      </w:r>
      <w:r w:rsidRPr="005A06DA">
        <w:rPr>
          <w:rFonts w:cstheme="minorHAnsi"/>
          <w:b/>
          <w:i/>
        </w:rPr>
        <w:t xml:space="preserve">(Pause </w:t>
      </w:r>
      <w:r w:rsidR="00EA289F" w:rsidRPr="005A06DA">
        <w:rPr>
          <w:rFonts w:cstheme="minorHAnsi"/>
          <w:b/>
          <w:i/>
        </w:rPr>
        <w:t>for 1 minute</w:t>
      </w:r>
      <w:r w:rsidRPr="005A06DA">
        <w:rPr>
          <w:rFonts w:cstheme="minorHAnsi"/>
          <w:b/>
          <w:i/>
        </w:rPr>
        <w:t xml:space="preserve">) “I accept responsibility for the damage that I have caused to anyone or anything by holding on to this problem.” </w:t>
      </w:r>
      <w:r w:rsidRPr="005A06DA">
        <w:rPr>
          <w:rFonts w:cstheme="minorHAnsi"/>
          <w:b/>
          <w:iCs/>
        </w:rPr>
        <w:t>Breathe.</w:t>
      </w:r>
      <w:r w:rsidR="00E75972" w:rsidRPr="005A06DA">
        <w:rPr>
          <w:rFonts w:cstheme="minorHAnsi"/>
          <w:b/>
          <w:i/>
        </w:rPr>
        <w:t xml:space="preserve"> </w:t>
      </w:r>
      <w:r w:rsidRPr="005A06DA">
        <w:rPr>
          <w:rFonts w:cstheme="minorHAnsi"/>
          <w:b/>
          <w:i/>
        </w:rPr>
        <w:t xml:space="preserve">(Pause </w:t>
      </w:r>
      <w:r w:rsidR="00EA289F" w:rsidRPr="005A06DA">
        <w:rPr>
          <w:rFonts w:cstheme="minorHAnsi"/>
          <w:b/>
          <w:i/>
        </w:rPr>
        <w:t>for 1 minute</w:t>
      </w:r>
      <w:r w:rsidRPr="005A06DA">
        <w:rPr>
          <w:rFonts w:cstheme="minorHAnsi"/>
          <w:b/>
          <w:i/>
        </w:rPr>
        <w:t>)</w:t>
      </w:r>
      <w:r w:rsidRPr="005A06DA">
        <w:rPr>
          <w:rFonts w:cstheme="minorHAnsi"/>
          <w:b/>
        </w:rPr>
        <w:t xml:space="preserve"> </w:t>
      </w:r>
    </w:p>
    <w:p w14:paraId="084C7756" w14:textId="77777777" w:rsidR="00DE518D" w:rsidRPr="005A06DA" w:rsidRDefault="00DE518D" w:rsidP="00E75972">
      <w:pPr>
        <w:spacing w:after="0" w:line="240" w:lineRule="auto"/>
        <w:jc w:val="both"/>
        <w:rPr>
          <w:rFonts w:cstheme="minorHAnsi"/>
        </w:rPr>
      </w:pPr>
    </w:p>
    <w:p w14:paraId="788AD011" w14:textId="77777777" w:rsidR="001171A8" w:rsidRPr="005A06DA" w:rsidRDefault="001171A8" w:rsidP="00E75972">
      <w:pPr>
        <w:spacing w:after="0" w:line="240" w:lineRule="auto"/>
        <w:ind w:left="360"/>
        <w:jc w:val="both"/>
        <w:rPr>
          <w:rFonts w:cstheme="minorHAnsi"/>
          <w:i/>
        </w:rPr>
      </w:pPr>
      <w:r w:rsidRPr="005A06DA">
        <w:rPr>
          <w:rFonts w:cstheme="minorHAnsi"/>
        </w:rPr>
        <w:t>Pause. Make a note of any thoughts you might have</w:t>
      </w:r>
      <w:r w:rsidR="00EA289F" w:rsidRPr="005A06DA">
        <w:rPr>
          <w:rFonts w:cstheme="minorHAnsi"/>
          <w:i/>
        </w:rPr>
        <w:t xml:space="preserve">. </w:t>
      </w:r>
    </w:p>
    <w:p w14:paraId="005D145D" w14:textId="77777777" w:rsidR="00783EB7" w:rsidRPr="005A06DA" w:rsidRDefault="00783EB7" w:rsidP="00E75972">
      <w:pPr>
        <w:spacing w:after="0" w:line="240" w:lineRule="auto"/>
        <w:jc w:val="both"/>
        <w:rPr>
          <w:rFonts w:cstheme="minorHAnsi"/>
        </w:rPr>
      </w:pPr>
    </w:p>
    <w:p w14:paraId="0DE2F4C0" w14:textId="6A6A2665" w:rsidR="001171A8" w:rsidRPr="005A06DA" w:rsidRDefault="001171A8" w:rsidP="00E75972">
      <w:pPr>
        <w:spacing w:after="0" w:line="240" w:lineRule="auto"/>
        <w:jc w:val="both"/>
        <w:rPr>
          <w:rFonts w:cstheme="minorHAnsi"/>
          <w:i/>
        </w:rPr>
      </w:pPr>
      <w:r w:rsidRPr="005A06DA">
        <w:rPr>
          <w:rFonts w:cstheme="minorHAnsi"/>
        </w:rPr>
        <w:t xml:space="preserve">Write down how you now feel about the problem. </w:t>
      </w:r>
      <w:r w:rsidR="00044D0A" w:rsidRPr="005A06DA">
        <w:rPr>
          <w:rFonts w:cstheme="minorHAnsi"/>
        </w:rPr>
        <w:t>On a scale of one to ten, how would you rate the intensity of your discomfort?</w:t>
      </w:r>
      <w:r w:rsidRPr="005A06DA">
        <w:rPr>
          <w:rFonts w:cstheme="minorHAnsi"/>
        </w:rPr>
        <w:t xml:space="preserve"> </w:t>
      </w:r>
    </w:p>
    <w:p w14:paraId="56D42FBC" w14:textId="77777777" w:rsidR="004820F2" w:rsidRPr="005A06DA" w:rsidRDefault="004820F2" w:rsidP="00E75972">
      <w:pPr>
        <w:spacing w:after="0" w:line="240" w:lineRule="auto"/>
        <w:jc w:val="both"/>
        <w:rPr>
          <w:rFonts w:cstheme="minorHAnsi"/>
        </w:rPr>
      </w:pPr>
    </w:p>
    <w:p w14:paraId="25381A2B" w14:textId="77777777" w:rsidR="00FD29D2" w:rsidRPr="005A06DA" w:rsidRDefault="00222817" w:rsidP="00E75972">
      <w:pPr>
        <w:spacing w:after="0" w:line="240" w:lineRule="auto"/>
        <w:jc w:val="both"/>
        <w:rPr>
          <w:rFonts w:cstheme="minorHAnsi"/>
        </w:rPr>
      </w:pPr>
      <w:r w:rsidRPr="005A06DA">
        <w:rPr>
          <w:rFonts w:cstheme="minorHAnsi"/>
        </w:rPr>
        <w:t xml:space="preserve">Our prayer might go something like this: </w:t>
      </w:r>
    </w:p>
    <w:p w14:paraId="7450ABA0" w14:textId="77777777" w:rsidR="00FD29D2" w:rsidRPr="005A06DA" w:rsidRDefault="00FD29D2" w:rsidP="00E75972">
      <w:pPr>
        <w:spacing w:after="0" w:line="240" w:lineRule="auto"/>
        <w:jc w:val="both"/>
        <w:rPr>
          <w:rFonts w:cstheme="minorHAnsi"/>
        </w:rPr>
      </w:pPr>
    </w:p>
    <w:p w14:paraId="55D50851" w14:textId="474E42DB" w:rsidR="00222817" w:rsidRPr="005A06DA" w:rsidRDefault="00222817" w:rsidP="008B63ED">
      <w:pPr>
        <w:spacing w:after="0" w:line="240" w:lineRule="auto"/>
        <w:jc w:val="center"/>
        <w:rPr>
          <w:rFonts w:cstheme="minorHAnsi"/>
          <w:i/>
        </w:rPr>
      </w:pPr>
      <w:r w:rsidRPr="005A06DA">
        <w:rPr>
          <w:rFonts w:cstheme="minorHAnsi"/>
          <w:i/>
        </w:rPr>
        <w:t xml:space="preserve">Father of </w:t>
      </w:r>
      <w:r w:rsidR="00F07437" w:rsidRPr="005A06DA">
        <w:rPr>
          <w:rFonts w:cstheme="minorHAnsi"/>
          <w:i/>
        </w:rPr>
        <w:t>L</w:t>
      </w:r>
      <w:r w:rsidRPr="005A06DA">
        <w:rPr>
          <w:rFonts w:cstheme="minorHAnsi"/>
          <w:i/>
        </w:rPr>
        <w:t>ights, help me</w:t>
      </w:r>
      <w:r w:rsidR="006A5EE9" w:rsidRPr="005A06DA">
        <w:rPr>
          <w:rFonts w:cstheme="minorHAnsi"/>
          <w:i/>
        </w:rPr>
        <w:t xml:space="preserve"> </w:t>
      </w:r>
      <w:r w:rsidR="00641C64" w:rsidRPr="005A06DA">
        <w:rPr>
          <w:rFonts w:cstheme="minorHAnsi"/>
          <w:i/>
        </w:rPr>
        <w:t>be responsible with</w:t>
      </w:r>
      <w:r w:rsidR="006622FD" w:rsidRPr="005A06DA">
        <w:rPr>
          <w:rFonts w:cstheme="minorHAnsi"/>
          <w:i/>
        </w:rPr>
        <w:t xml:space="preserve"> the good gift of</w:t>
      </w:r>
      <w:r w:rsidRPr="005A06DA">
        <w:rPr>
          <w:rFonts w:cstheme="minorHAnsi"/>
          <w:i/>
        </w:rPr>
        <w:t xml:space="preserve"> money.</w:t>
      </w:r>
      <w:r w:rsidR="00F07437" w:rsidRPr="005A06DA">
        <w:rPr>
          <w:rStyle w:val="EndnoteReference"/>
          <w:rFonts w:cstheme="minorHAnsi"/>
          <w:i/>
        </w:rPr>
        <w:endnoteReference w:id="5"/>
      </w:r>
      <w:r w:rsidRPr="005A06DA">
        <w:rPr>
          <w:rFonts w:cstheme="minorHAnsi"/>
          <w:i/>
        </w:rPr>
        <w:t xml:space="preserve"> (Repeat)</w:t>
      </w:r>
    </w:p>
    <w:p w14:paraId="68ACFA8B" w14:textId="77777777" w:rsidR="00783EB7" w:rsidRPr="005A06DA" w:rsidRDefault="00783EB7" w:rsidP="00E75972">
      <w:pPr>
        <w:spacing w:after="0" w:line="240" w:lineRule="auto"/>
        <w:jc w:val="both"/>
        <w:rPr>
          <w:rFonts w:cstheme="minorHAnsi"/>
        </w:rPr>
      </w:pPr>
    </w:p>
    <w:p w14:paraId="4F148EA5" w14:textId="77777777" w:rsidR="009F06A2" w:rsidRPr="005A06DA" w:rsidRDefault="009F06A2" w:rsidP="00E75972">
      <w:pPr>
        <w:spacing w:after="0" w:line="240" w:lineRule="auto"/>
        <w:jc w:val="both"/>
        <w:rPr>
          <w:rFonts w:cstheme="minorHAnsi"/>
        </w:rPr>
      </w:pPr>
      <w:r w:rsidRPr="005A06DA">
        <w:rPr>
          <w:rFonts w:cstheme="minorHAnsi"/>
        </w:rPr>
        <w:t>Take a deep breath.</w:t>
      </w:r>
    </w:p>
    <w:p w14:paraId="62B13C36" w14:textId="5F2CEBED" w:rsidR="00D15882" w:rsidRPr="005A06DA" w:rsidRDefault="00D15882" w:rsidP="00D15882">
      <w:pPr>
        <w:spacing w:after="0" w:line="240" w:lineRule="auto"/>
        <w:jc w:val="both"/>
        <w:rPr>
          <w:rFonts w:cstheme="minorHAnsi"/>
          <w:i/>
          <w:iCs/>
        </w:rPr>
      </w:pPr>
      <w:r w:rsidRPr="005A06DA">
        <w:rPr>
          <w:rFonts w:cstheme="minorHAnsi"/>
          <w:i/>
          <w:iCs/>
        </w:rPr>
        <w:t xml:space="preserve">(If time permits, ask, “Does anyone have comments or questions about </w:t>
      </w:r>
      <w:r w:rsidR="004E2301" w:rsidRPr="005A06DA">
        <w:rPr>
          <w:rFonts w:cstheme="minorHAnsi"/>
          <w:i/>
          <w:iCs/>
        </w:rPr>
        <w:t xml:space="preserve">the </w:t>
      </w:r>
      <w:r w:rsidRPr="005A06DA">
        <w:rPr>
          <w:rFonts w:cstheme="minorHAnsi"/>
          <w:i/>
          <w:iCs/>
        </w:rPr>
        <w:t>Toolbox?”)</w:t>
      </w:r>
    </w:p>
    <w:p w14:paraId="445FCF84" w14:textId="77777777" w:rsidR="009F06A2" w:rsidRPr="005A06DA" w:rsidRDefault="009F06A2" w:rsidP="00E75972">
      <w:pPr>
        <w:spacing w:after="0" w:line="240" w:lineRule="auto"/>
        <w:jc w:val="both"/>
        <w:rPr>
          <w:rFonts w:cstheme="minorHAnsi"/>
        </w:rPr>
      </w:pPr>
    </w:p>
    <w:p w14:paraId="2AA8C403" w14:textId="77777777" w:rsidR="00DD0A75" w:rsidRPr="005A06DA" w:rsidRDefault="00FD29D2" w:rsidP="00E75972">
      <w:pPr>
        <w:spacing w:after="0" w:line="240" w:lineRule="auto"/>
        <w:jc w:val="both"/>
        <w:rPr>
          <w:rFonts w:cstheme="minorHAnsi"/>
          <w:b/>
        </w:rPr>
      </w:pPr>
      <w:r w:rsidRPr="005A06DA">
        <w:rPr>
          <w:rFonts w:cstheme="minorHAnsi"/>
          <w:b/>
        </w:rPr>
        <w:t>0:3</w:t>
      </w:r>
      <w:r w:rsidR="008329CC" w:rsidRPr="005A06DA">
        <w:rPr>
          <w:rFonts w:cstheme="minorHAnsi"/>
          <w:b/>
        </w:rPr>
        <w:t>0</w:t>
      </w:r>
      <w:r w:rsidR="00285B9A" w:rsidRPr="005A06DA">
        <w:rPr>
          <w:rFonts w:cstheme="minorHAnsi"/>
          <w:b/>
        </w:rPr>
        <w:tab/>
        <w:t>SHARING</w:t>
      </w:r>
    </w:p>
    <w:p w14:paraId="27745E64" w14:textId="77777777" w:rsidR="00DD0A75" w:rsidRPr="005A06DA" w:rsidRDefault="00DD0A75" w:rsidP="00E75972">
      <w:pPr>
        <w:spacing w:after="0" w:line="240" w:lineRule="auto"/>
        <w:jc w:val="both"/>
        <w:rPr>
          <w:rFonts w:cstheme="minorHAnsi"/>
          <w:b/>
        </w:rPr>
      </w:pPr>
    </w:p>
    <w:p w14:paraId="3655D7C1" w14:textId="77777777" w:rsidR="00285B9A" w:rsidRPr="005A06DA" w:rsidRDefault="00FD29D2" w:rsidP="00E75972">
      <w:pPr>
        <w:spacing w:after="0" w:line="240" w:lineRule="auto"/>
        <w:jc w:val="both"/>
        <w:rPr>
          <w:rFonts w:cstheme="minorHAnsi"/>
          <w:b/>
        </w:rPr>
      </w:pPr>
      <w:r w:rsidRPr="005A06DA">
        <w:rPr>
          <w:rFonts w:cstheme="minorHAnsi"/>
          <w:b/>
        </w:rPr>
        <w:t>1:00</w:t>
      </w:r>
      <w:r w:rsidR="00285B9A" w:rsidRPr="005A06DA">
        <w:rPr>
          <w:rFonts w:cstheme="minorHAnsi"/>
          <w:b/>
        </w:rPr>
        <w:tab/>
        <w:t>BIBLE TEACHING</w:t>
      </w:r>
    </w:p>
    <w:p w14:paraId="1642CE26" w14:textId="77777777" w:rsidR="00FD29D2" w:rsidRPr="005A06DA" w:rsidRDefault="00FD29D2" w:rsidP="00E75972">
      <w:pPr>
        <w:spacing w:after="0" w:line="240" w:lineRule="auto"/>
        <w:jc w:val="both"/>
        <w:rPr>
          <w:rFonts w:cstheme="minorHAnsi"/>
          <w:b/>
        </w:rPr>
      </w:pPr>
    </w:p>
    <w:p w14:paraId="1BEB42C7" w14:textId="599EC5FC" w:rsidR="0070634D" w:rsidRPr="005A06DA" w:rsidRDefault="0070634D" w:rsidP="00E75972">
      <w:pPr>
        <w:spacing w:after="0" w:line="240" w:lineRule="auto"/>
        <w:jc w:val="both"/>
        <w:rPr>
          <w:rFonts w:cstheme="minorHAnsi"/>
        </w:rPr>
      </w:pPr>
      <w:r w:rsidRPr="005A06DA">
        <w:rPr>
          <w:rFonts w:cstheme="minorHAnsi"/>
        </w:rPr>
        <w:t>KF Confession 6 reminds us of how much energy we have wasted in misoriented living</w:t>
      </w:r>
      <w:r w:rsidR="00720002" w:rsidRPr="005A06DA">
        <w:rPr>
          <w:rFonts w:cstheme="minorHAnsi"/>
        </w:rPr>
        <w:t>.</w:t>
      </w:r>
    </w:p>
    <w:p w14:paraId="2B6D7DE6" w14:textId="77777777" w:rsidR="0070634D" w:rsidRPr="005A06DA" w:rsidRDefault="0070634D" w:rsidP="00E75972">
      <w:pPr>
        <w:spacing w:after="0" w:line="240" w:lineRule="auto"/>
        <w:jc w:val="both"/>
        <w:rPr>
          <w:rFonts w:cstheme="minorHAnsi"/>
        </w:rPr>
      </w:pPr>
    </w:p>
    <w:p w14:paraId="22839D79" w14:textId="77777777" w:rsidR="0070634D" w:rsidRPr="005A06DA" w:rsidRDefault="0070634D" w:rsidP="006F6B49">
      <w:pPr>
        <w:spacing w:after="0" w:line="240" w:lineRule="auto"/>
        <w:ind w:hanging="11"/>
        <w:jc w:val="center"/>
        <w:rPr>
          <w:rFonts w:cstheme="minorHAnsi"/>
        </w:rPr>
      </w:pPr>
      <w:r w:rsidRPr="005A06DA">
        <w:rPr>
          <w:rFonts w:cstheme="minorHAnsi"/>
        </w:rPr>
        <w:t>We chose to foster</w:t>
      </w:r>
      <w:r w:rsidRPr="005A06DA">
        <w:rPr>
          <w:rFonts w:cstheme="minorHAnsi"/>
          <w:b/>
        </w:rPr>
        <w:t xml:space="preserve"> </w:t>
      </w:r>
      <w:r w:rsidRPr="005A06DA">
        <w:rPr>
          <w:rFonts w:cstheme="minorHAnsi"/>
        </w:rPr>
        <w:t>illusions to save the life of our Idol Self.</w:t>
      </w:r>
    </w:p>
    <w:p w14:paraId="2E3CF849" w14:textId="77777777" w:rsidR="00FD29D2" w:rsidRPr="005A06DA" w:rsidRDefault="00FD29D2" w:rsidP="00E75972">
      <w:pPr>
        <w:spacing w:after="0" w:line="240" w:lineRule="auto"/>
        <w:jc w:val="both"/>
        <w:rPr>
          <w:rFonts w:cstheme="minorHAnsi"/>
        </w:rPr>
      </w:pPr>
    </w:p>
    <w:p w14:paraId="740DCD60" w14:textId="25C96842" w:rsidR="00FD29D2" w:rsidRPr="005A06DA" w:rsidRDefault="00B3244C" w:rsidP="006F6B49">
      <w:pPr>
        <w:widowControl w:val="0"/>
        <w:spacing w:after="0" w:line="240" w:lineRule="auto"/>
        <w:jc w:val="both"/>
        <w:rPr>
          <w:rFonts w:cstheme="minorHAnsi"/>
        </w:rPr>
      </w:pPr>
      <w:bookmarkStart w:id="11" w:name="_Hlk524086945"/>
      <w:r w:rsidRPr="005A06DA">
        <w:rPr>
          <w:rFonts w:cstheme="minorHAnsi"/>
        </w:rPr>
        <w:t>In the last lesson,</w:t>
      </w:r>
      <w:r w:rsidR="0035036D" w:rsidRPr="005A06DA">
        <w:rPr>
          <w:rFonts w:cstheme="minorHAnsi"/>
        </w:rPr>
        <w:t xml:space="preserve"> we talked about how to use our very human gift of imagination in a healthy way. When we have a misoriented response to the ATM, a well-trained imagination can help set us on the Believe It Path. We can learn to appreciate the ATM without judging ourselves or others. Once we are free from the constraining preoccupation with appearances, talent, and money, we can make choices that create oriented outcomes that declare the glory of God. </w:t>
      </w:r>
      <w:bookmarkEnd w:id="11"/>
      <w:r w:rsidR="00F80C15" w:rsidRPr="005A06DA">
        <w:rPr>
          <w:rFonts w:cstheme="minorHAnsi"/>
        </w:rPr>
        <w:t xml:space="preserve">Our understanding of true glory </w:t>
      </w:r>
      <w:r w:rsidR="00945376" w:rsidRPr="005A06DA">
        <w:rPr>
          <w:rFonts w:cstheme="minorHAnsi"/>
        </w:rPr>
        <w:t>has been</w:t>
      </w:r>
      <w:r w:rsidR="00F80C15" w:rsidRPr="005A06DA">
        <w:rPr>
          <w:rFonts w:cstheme="minorHAnsi"/>
        </w:rPr>
        <w:t xml:space="preserve"> influenced by the world’s standards of glory</w:t>
      </w:r>
      <w:r w:rsidR="00945376" w:rsidRPr="005A06DA">
        <w:rPr>
          <w:rFonts w:cstheme="minorHAnsi"/>
        </w:rPr>
        <w:t>, so we are often confused about what our</w:t>
      </w:r>
      <w:r w:rsidR="00AE560C" w:rsidRPr="005A06DA">
        <w:rPr>
          <w:rFonts w:cstheme="minorHAnsi"/>
        </w:rPr>
        <w:t xml:space="preserve"> true</w:t>
      </w:r>
      <w:r w:rsidR="00945376" w:rsidRPr="005A06DA">
        <w:rPr>
          <w:rFonts w:cstheme="minorHAnsi"/>
        </w:rPr>
        <w:t xml:space="preserve"> glory </w:t>
      </w:r>
      <w:r w:rsidR="00D15882" w:rsidRPr="005A06DA">
        <w:rPr>
          <w:rFonts w:cstheme="minorHAnsi"/>
        </w:rPr>
        <w:t>looks</w:t>
      </w:r>
      <w:r w:rsidR="00945376" w:rsidRPr="005A06DA">
        <w:rPr>
          <w:rFonts w:cstheme="minorHAnsi"/>
        </w:rPr>
        <w:t xml:space="preserve"> like</w:t>
      </w:r>
      <w:r w:rsidR="00F80C15" w:rsidRPr="005A06DA">
        <w:rPr>
          <w:rFonts w:cstheme="minorHAnsi"/>
        </w:rPr>
        <w:t>.</w:t>
      </w:r>
      <w:r w:rsidR="00D43E3C" w:rsidRPr="005A06DA">
        <w:rPr>
          <w:rFonts w:cstheme="minorHAnsi"/>
        </w:rPr>
        <w:t xml:space="preserve"> </w:t>
      </w:r>
      <w:r w:rsidR="00945376" w:rsidRPr="005A06DA">
        <w:rPr>
          <w:rFonts w:cstheme="minorHAnsi"/>
        </w:rPr>
        <w:t xml:space="preserve">We have </w:t>
      </w:r>
      <w:r w:rsidR="00945376" w:rsidRPr="005A06DA">
        <w:rPr>
          <w:rFonts w:cstheme="minorHAnsi"/>
        </w:rPr>
        <w:lastRenderedPageBreak/>
        <w:t>been created to</w:t>
      </w:r>
      <w:r w:rsidR="00DE518D" w:rsidRPr="005A06DA">
        <w:rPr>
          <w:rFonts w:cstheme="minorHAnsi"/>
        </w:rPr>
        <w:t xml:space="preserve"> </w:t>
      </w:r>
      <w:r w:rsidR="00945376" w:rsidRPr="005A06DA">
        <w:rPr>
          <w:rFonts w:cstheme="minorHAnsi"/>
        </w:rPr>
        <w:t>represent God and to reveal the glory of His character as we fulfill</w:t>
      </w:r>
      <w:r w:rsidR="00F80C15" w:rsidRPr="005A06DA">
        <w:rPr>
          <w:rFonts w:cstheme="minorHAnsi"/>
        </w:rPr>
        <w:t xml:space="preserve"> our design as creatures made in His image. </w:t>
      </w:r>
      <w:r w:rsidR="00945376" w:rsidRPr="005A06DA">
        <w:rPr>
          <w:rFonts w:cstheme="minorHAnsi"/>
        </w:rPr>
        <w:t xml:space="preserve">This is our glory. </w:t>
      </w:r>
      <w:r w:rsidR="00DE518D" w:rsidRPr="005A06DA">
        <w:rPr>
          <w:rFonts w:cstheme="minorHAnsi"/>
        </w:rPr>
        <w:t>As God’s children</w:t>
      </w:r>
      <w:r w:rsidR="007C6491" w:rsidRPr="005A06DA">
        <w:rPr>
          <w:rFonts w:cstheme="minorHAnsi"/>
        </w:rPr>
        <w:t>,</w:t>
      </w:r>
      <w:r w:rsidR="00DE518D" w:rsidRPr="005A06DA">
        <w:rPr>
          <w:rFonts w:cstheme="minorHAnsi"/>
        </w:rPr>
        <w:t xml:space="preserve"> </w:t>
      </w:r>
      <w:r w:rsidR="00945376" w:rsidRPr="005A06DA">
        <w:rPr>
          <w:rFonts w:cstheme="minorHAnsi"/>
        </w:rPr>
        <w:t xml:space="preserve">the </w:t>
      </w:r>
      <w:r w:rsidR="00DE518D" w:rsidRPr="005A06DA">
        <w:rPr>
          <w:rFonts w:cstheme="minorHAnsi"/>
        </w:rPr>
        <w:t xml:space="preserve">basic </w:t>
      </w:r>
      <w:r w:rsidR="006D3E60">
        <w:rPr>
          <w:rFonts w:cstheme="minorHAnsi"/>
        </w:rPr>
        <w:t>component</w:t>
      </w:r>
      <w:r w:rsidR="006D3E60" w:rsidRPr="005A06DA">
        <w:rPr>
          <w:rFonts w:cstheme="minorHAnsi"/>
        </w:rPr>
        <w:t xml:space="preserve"> </w:t>
      </w:r>
      <w:r w:rsidR="00945376" w:rsidRPr="005A06DA">
        <w:rPr>
          <w:rFonts w:cstheme="minorHAnsi"/>
        </w:rPr>
        <w:t xml:space="preserve">of our glory </w:t>
      </w:r>
      <w:r w:rsidR="00DE518D" w:rsidRPr="005A06DA">
        <w:rPr>
          <w:rFonts w:cstheme="minorHAnsi"/>
        </w:rPr>
        <w:t xml:space="preserve">is agape love, and out of that </w:t>
      </w:r>
      <w:r w:rsidR="00945376" w:rsidRPr="005A06DA">
        <w:rPr>
          <w:rFonts w:cstheme="minorHAnsi"/>
        </w:rPr>
        <w:t xml:space="preserve">love </w:t>
      </w:r>
      <w:r w:rsidR="00DE518D" w:rsidRPr="005A06DA">
        <w:rPr>
          <w:rFonts w:cstheme="minorHAnsi"/>
        </w:rPr>
        <w:t xml:space="preserve">we </w:t>
      </w:r>
      <w:r w:rsidR="00945376" w:rsidRPr="005A06DA">
        <w:rPr>
          <w:rFonts w:cstheme="minorHAnsi"/>
        </w:rPr>
        <w:t xml:space="preserve">can </w:t>
      </w:r>
      <w:r w:rsidR="00DE518D" w:rsidRPr="005A06DA">
        <w:rPr>
          <w:rFonts w:cstheme="minorHAnsi"/>
        </w:rPr>
        <w:t xml:space="preserve">do all kinds of amazing things. </w:t>
      </w:r>
    </w:p>
    <w:p w14:paraId="508CD94E" w14:textId="77777777" w:rsidR="00DE518D" w:rsidRPr="005A06DA" w:rsidRDefault="00DE518D" w:rsidP="00E75972">
      <w:pPr>
        <w:spacing w:after="0" w:line="240" w:lineRule="auto"/>
        <w:jc w:val="both"/>
        <w:rPr>
          <w:rFonts w:cstheme="minorHAnsi"/>
        </w:rPr>
      </w:pPr>
    </w:p>
    <w:p w14:paraId="467961DF" w14:textId="6978D55F" w:rsidR="00E1027A" w:rsidRPr="005A06DA" w:rsidRDefault="00DE518D" w:rsidP="00E75972">
      <w:pPr>
        <w:spacing w:after="0" w:line="240" w:lineRule="auto"/>
        <w:jc w:val="both"/>
        <w:rPr>
          <w:rFonts w:cstheme="minorHAnsi"/>
        </w:rPr>
      </w:pPr>
      <w:r w:rsidRPr="005A06DA">
        <w:rPr>
          <w:rFonts w:cstheme="minorHAnsi"/>
        </w:rPr>
        <w:t xml:space="preserve">How people feel </w:t>
      </w:r>
      <w:r w:rsidR="00902347" w:rsidRPr="005A06DA">
        <w:rPr>
          <w:rFonts w:cstheme="minorHAnsi"/>
        </w:rPr>
        <w:t>about money and how they handle</w:t>
      </w:r>
      <w:r w:rsidR="00E97FA9" w:rsidRPr="005A06DA">
        <w:rPr>
          <w:rFonts w:cstheme="minorHAnsi"/>
        </w:rPr>
        <w:t xml:space="preserve"> money is often</w:t>
      </w:r>
      <w:r w:rsidR="00CB0327" w:rsidRPr="005A06DA">
        <w:rPr>
          <w:rFonts w:cstheme="minorHAnsi"/>
        </w:rPr>
        <w:t xml:space="preserve"> a real puzzle, bu</w:t>
      </w:r>
      <w:r w:rsidRPr="005A06DA">
        <w:rPr>
          <w:rFonts w:cstheme="minorHAnsi"/>
        </w:rPr>
        <w:t>t if we think of money as energy in material for</w:t>
      </w:r>
      <w:r w:rsidR="00482B7B" w:rsidRPr="005A06DA">
        <w:rPr>
          <w:rFonts w:cstheme="minorHAnsi"/>
        </w:rPr>
        <w:t>m</w:t>
      </w:r>
      <w:r w:rsidR="007C6491" w:rsidRPr="005A06DA">
        <w:rPr>
          <w:rFonts w:cstheme="minorHAnsi"/>
        </w:rPr>
        <w:t>,</w:t>
      </w:r>
      <w:r w:rsidR="00482B7B" w:rsidRPr="005A06DA">
        <w:rPr>
          <w:rFonts w:cstheme="minorHAnsi"/>
        </w:rPr>
        <w:t xml:space="preserve"> we can also appreciate why </w:t>
      </w:r>
      <w:r w:rsidR="00E902A6" w:rsidRPr="005A06DA">
        <w:rPr>
          <w:rFonts w:cstheme="minorHAnsi"/>
        </w:rPr>
        <w:t xml:space="preserve">the subject of </w:t>
      </w:r>
      <w:r w:rsidR="00482B7B" w:rsidRPr="005A06DA">
        <w:rPr>
          <w:rFonts w:cstheme="minorHAnsi"/>
        </w:rPr>
        <w:t>money and how we use it is so puzzling</w:t>
      </w:r>
      <w:r w:rsidR="00913731" w:rsidRPr="005A06DA">
        <w:rPr>
          <w:rFonts w:cstheme="minorHAnsi"/>
        </w:rPr>
        <w:t xml:space="preserve">. </w:t>
      </w:r>
      <w:r w:rsidR="00E902A6" w:rsidRPr="005A06DA">
        <w:rPr>
          <w:rFonts w:cstheme="minorHAnsi"/>
        </w:rPr>
        <w:t xml:space="preserve">The flow of the Creation’s energy follows certain pathways, but that harmonious flow is </w:t>
      </w:r>
      <w:r w:rsidR="001F236C" w:rsidRPr="005A06DA">
        <w:rPr>
          <w:rFonts w:cstheme="minorHAnsi"/>
        </w:rPr>
        <w:t>often</w:t>
      </w:r>
      <w:r w:rsidR="00E902A6" w:rsidRPr="005A06DA">
        <w:rPr>
          <w:rFonts w:cstheme="minorHAnsi"/>
        </w:rPr>
        <w:t xml:space="preserve"> </w:t>
      </w:r>
      <w:r w:rsidR="0057224A" w:rsidRPr="005A06DA">
        <w:rPr>
          <w:rFonts w:cstheme="minorHAnsi"/>
        </w:rPr>
        <w:t>hindered</w:t>
      </w:r>
      <w:r w:rsidR="00E902A6" w:rsidRPr="005A06DA">
        <w:rPr>
          <w:rFonts w:cstheme="minorHAnsi"/>
        </w:rPr>
        <w:t xml:space="preserve"> </w:t>
      </w:r>
      <w:r w:rsidR="00482B7B" w:rsidRPr="005A06DA">
        <w:rPr>
          <w:rFonts w:cstheme="minorHAnsi"/>
        </w:rPr>
        <w:t xml:space="preserve">when it flows through people. </w:t>
      </w:r>
      <w:r w:rsidR="001F236C" w:rsidRPr="005A06DA">
        <w:rPr>
          <w:rFonts w:cstheme="minorHAnsi"/>
        </w:rPr>
        <w:t>In the same way</w:t>
      </w:r>
      <w:r w:rsidR="00F909BD" w:rsidRPr="005A06DA">
        <w:rPr>
          <w:rFonts w:cstheme="minorHAnsi"/>
        </w:rPr>
        <w:t xml:space="preserve">, </w:t>
      </w:r>
      <w:r w:rsidR="004B3215" w:rsidRPr="005A06DA">
        <w:rPr>
          <w:rFonts w:cstheme="minorHAnsi"/>
        </w:rPr>
        <w:t xml:space="preserve">the flow of money becomes distorted and </w:t>
      </w:r>
      <w:r w:rsidR="00B3244C" w:rsidRPr="005A06DA">
        <w:rPr>
          <w:rFonts w:cstheme="minorHAnsi"/>
        </w:rPr>
        <w:t xml:space="preserve">is </w:t>
      </w:r>
      <w:r w:rsidR="004B3215" w:rsidRPr="005A06DA">
        <w:rPr>
          <w:rFonts w:cstheme="minorHAnsi"/>
        </w:rPr>
        <w:t>aimlessly dissipate</w:t>
      </w:r>
      <w:r w:rsidR="00B732F0" w:rsidRPr="005A06DA">
        <w:rPr>
          <w:rFonts w:cstheme="minorHAnsi"/>
        </w:rPr>
        <w:t>d</w:t>
      </w:r>
      <w:r w:rsidR="004B3215" w:rsidRPr="005A06DA">
        <w:rPr>
          <w:rFonts w:cstheme="minorHAnsi"/>
        </w:rPr>
        <w:t xml:space="preserve"> </w:t>
      </w:r>
      <w:r w:rsidRPr="005A06DA">
        <w:rPr>
          <w:rFonts w:cstheme="minorHAnsi"/>
        </w:rPr>
        <w:t xml:space="preserve">when it passes through our misoriented hands. Let’s see </w:t>
      </w:r>
      <w:r w:rsidR="0064668C" w:rsidRPr="005A06DA">
        <w:rPr>
          <w:rFonts w:cstheme="minorHAnsi"/>
        </w:rPr>
        <w:t>what James says about the ATM</w:t>
      </w:r>
      <w:r w:rsidR="00CF15CE" w:rsidRPr="005A06DA">
        <w:rPr>
          <w:rFonts w:cstheme="minorHAnsi"/>
        </w:rPr>
        <w:t>.</w:t>
      </w:r>
      <w:r w:rsidRPr="005A06DA">
        <w:rPr>
          <w:rFonts w:cstheme="minorHAnsi"/>
        </w:rPr>
        <w:t xml:space="preserve"> </w:t>
      </w:r>
    </w:p>
    <w:p w14:paraId="39AC8E5D" w14:textId="77777777" w:rsidR="00FD29D2" w:rsidRPr="005A06DA" w:rsidRDefault="00FD29D2" w:rsidP="00E75972">
      <w:pPr>
        <w:spacing w:after="0" w:line="240" w:lineRule="auto"/>
        <w:jc w:val="both"/>
        <w:rPr>
          <w:rFonts w:cstheme="minorHAnsi"/>
        </w:rPr>
      </w:pPr>
    </w:p>
    <w:p w14:paraId="2BDE6445" w14:textId="77777777" w:rsidR="00DE518D" w:rsidRPr="005A06DA" w:rsidRDefault="00BC46B4" w:rsidP="00DD0A75">
      <w:pPr>
        <w:widowControl w:val="0"/>
        <w:spacing w:after="0" w:line="240" w:lineRule="auto"/>
        <w:jc w:val="both"/>
        <w:rPr>
          <w:rFonts w:cstheme="minorHAnsi"/>
          <w:bCs/>
        </w:rPr>
      </w:pPr>
      <w:r w:rsidRPr="005A06DA">
        <w:rPr>
          <w:rFonts w:cstheme="minorHAnsi"/>
          <w:bCs/>
        </w:rPr>
        <w:t xml:space="preserve">This is </w:t>
      </w:r>
      <w:r w:rsidR="0070634D" w:rsidRPr="005A06DA">
        <w:rPr>
          <w:rFonts w:cstheme="minorHAnsi"/>
          <w:bCs/>
        </w:rPr>
        <w:t xml:space="preserve">my </w:t>
      </w:r>
      <w:r w:rsidR="00DE518D" w:rsidRPr="005A06DA">
        <w:rPr>
          <w:rFonts w:cstheme="minorHAnsi"/>
          <w:bCs/>
        </w:rPr>
        <w:t>paraphrase</w:t>
      </w:r>
      <w:r w:rsidR="0064668C" w:rsidRPr="005A06DA">
        <w:rPr>
          <w:rFonts w:cstheme="minorHAnsi"/>
          <w:b/>
        </w:rPr>
        <w:t xml:space="preserve"> </w:t>
      </w:r>
      <w:r w:rsidR="0064668C" w:rsidRPr="005A06DA">
        <w:rPr>
          <w:rFonts w:cstheme="minorHAnsi"/>
        </w:rPr>
        <w:t xml:space="preserve">of </w:t>
      </w:r>
      <w:r w:rsidR="0064668C" w:rsidRPr="005A06DA">
        <w:rPr>
          <w:rFonts w:cstheme="minorHAnsi"/>
          <w:b/>
        </w:rPr>
        <w:t>James 2:1</w:t>
      </w:r>
      <w:r w:rsidR="00D15882" w:rsidRPr="005A06DA">
        <w:rPr>
          <w:rFonts w:cstheme="minorHAnsi"/>
          <w:b/>
        </w:rPr>
        <w:t>–</w:t>
      </w:r>
      <w:r w:rsidR="0064668C" w:rsidRPr="005A06DA">
        <w:rPr>
          <w:rFonts w:cstheme="minorHAnsi"/>
          <w:b/>
        </w:rPr>
        <w:t>17</w:t>
      </w:r>
      <w:r w:rsidR="00DE518D" w:rsidRPr="005A06DA">
        <w:rPr>
          <w:rFonts w:cstheme="minorHAnsi"/>
          <w:bCs/>
        </w:rPr>
        <w:t>.</w:t>
      </w:r>
    </w:p>
    <w:p w14:paraId="0DB986C8" w14:textId="77777777" w:rsidR="00FD29D2" w:rsidRPr="005A06DA" w:rsidRDefault="00FD29D2" w:rsidP="00DD0A75">
      <w:pPr>
        <w:widowControl w:val="0"/>
        <w:spacing w:after="0" w:line="240" w:lineRule="auto"/>
        <w:jc w:val="both"/>
        <w:rPr>
          <w:rFonts w:cstheme="minorHAnsi"/>
        </w:rPr>
      </w:pPr>
    </w:p>
    <w:p w14:paraId="588C7CAF" w14:textId="58E3B6B4" w:rsidR="00983F22" w:rsidRPr="005A06DA" w:rsidRDefault="00983F22" w:rsidP="00983F22">
      <w:pPr>
        <w:spacing w:after="0" w:line="240" w:lineRule="auto"/>
        <w:ind w:left="720" w:right="720"/>
        <w:jc w:val="both"/>
        <w:rPr>
          <w:rFonts w:cstheme="minorHAnsi"/>
          <w:bCs/>
        </w:rPr>
      </w:pPr>
      <w:bookmarkStart w:id="12" w:name="_Hlk492320694"/>
      <w:r w:rsidRPr="005A06DA">
        <w:rPr>
          <w:rFonts w:cstheme="minorHAnsi"/>
          <w:b/>
          <w:bCs/>
          <w:vertAlign w:val="superscript"/>
        </w:rPr>
        <w:t>1</w:t>
      </w:r>
      <w:r w:rsidRPr="005A06DA">
        <w:rPr>
          <w:rFonts w:cstheme="minorHAnsi"/>
          <w:bCs/>
        </w:rPr>
        <w:t xml:space="preserve">My siblings, do not abuse the trust of our Lord Jesus Christ—who is committed to real glory—by showing favoritism to others because of the false glory of material appearances. </w:t>
      </w:r>
      <w:r w:rsidRPr="005A06DA">
        <w:rPr>
          <w:rFonts w:cstheme="minorHAnsi"/>
          <w:b/>
          <w:bCs/>
          <w:vertAlign w:val="superscript"/>
        </w:rPr>
        <w:t>2</w:t>
      </w:r>
      <w:r w:rsidRPr="005A06DA">
        <w:rPr>
          <w:rFonts w:cstheme="minorHAnsi"/>
          <w:bCs/>
        </w:rPr>
        <w:t xml:space="preserve">Here is an example: If a gold-ringed man comes into your synagogue in splendid, bright clothing and, also, a beggar enters in filthy clothing, </w:t>
      </w:r>
      <w:r w:rsidRPr="005A06DA">
        <w:rPr>
          <w:rFonts w:cstheme="minorHAnsi"/>
          <w:b/>
          <w:bCs/>
          <w:vertAlign w:val="superscript"/>
        </w:rPr>
        <w:t>3</w:t>
      </w:r>
      <w:r w:rsidRPr="005A06DA">
        <w:rPr>
          <w:rFonts w:cstheme="minorHAnsi"/>
          <w:bCs/>
        </w:rPr>
        <w:t xml:space="preserve">and you gaze upon the one wearing the radiant clothes and say, “You sit here in the good place, a good place that carries with it the symbol of achieved virtue,” and then you say to the beggar, “You stand over there away from me because to be associated with you is social suicide,” or, perhaps, “Sit below my footstool to show that I am superior to you," </w:t>
      </w:r>
      <w:r w:rsidRPr="005A06DA">
        <w:rPr>
          <w:rFonts w:cstheme="minorHAnsi"/>
          <w:b/>
          <w:bCs/>
          <w:vertAlign w:val="superscript"/>
        </w:rPr>
        <w:t>4</w:t>
      </w:r>
      <w:r w:rsidRPr="005A06DA">
        <w:rPr>
          <w:rFonts w:cstheme="minorHAnsi"/>
          <w:bCs/>
        </w:rPr>
        <w:t xml:space="preserve">are you not distinguishing the rich man from the beggar by your choices and becoming judges using worthless and malicious calculations? </w:t>
      </w:r>
      <w:r w:rsidRPr="005A06DA">
        <w:rPr>
          <w:rFonts w:cstheme="minorHAnsi"/>
          <w:b/>
          <w:bCs/>
          <w:vertAlign w:val="superscript"/>
        </w:rPr>
        <w:t>5</w:t>
      </w:r>
      <w:r w:rsidRPr="005A06DA">
        <w:rPr>
          <w:rFonts w:cstheme="minorHAnsi"/>
          <w:bCs/>
        </w:rPr>
        <w:t xml:space="preserve">Listen, my beloved siblings. Did not God choose the beggars of the world to be rich in trusting God and to be heirs of the kingdom which He promised to anyone who loves Him? </w:t>
      </w:r>
      <w:r w:rsidRPr="005A06DA">
        <w:rPr>
          <w:rFonts w:cstheme="minorHAnsi"/>
          <w:bCs/>
          <w:vertAlign w:val="superscript"/>
        </w:rPr>
        <w:t>6</w:t>
      </w:r>
      <w:r w:rsidRPr="005A06DA">
        <w:rPr>
          <w:rFonts w:cstheme="minorHAnsi"/>
          <w:bCs/>
        </w:rPr>
        <w:t xml:space="preserve">But you have judged the beggar to be unworthy based solely on his poverty. </w:t>
      </w:r>
      <w:proofErr w:type="gramStart"/>
      <w:r w:rsidRPr="005A06DA">
        <w:rPr>
          <w:rFonts w:cstheme="minorHAnsi"/>
          <w:bCs/>
        </w:rPr>
        <w:t>Are</w:t>
      </w:r>
      <w:proofErr w:type="gramEnd"/>
      <w:r w:rsidRPr="005A06DA">
        <w:rPr>
          <w:rFonts w:cstheme="minorHAnsi"/>
          <w:bCs/>
        </w:rPr>
        <w:t xml:space="preserve"> not the rich gaining control over you and dragging you into court where people are judged by man-made laws, not by God’s laws? </w:t>
      </w:r>
      <w:r w:rsidRPr="005A06DA">
        <w:rPr>
          <w:rFonts w:cstheme="minorHAnsi"/>
          <w:b/>
          <w:bCs/>
          <w:vertAlign w:val="superscript"/>
        </w:rPr>
        <w:t>7</w:t>
      </w:r>
      <w:r w:rsidRPr="005A06DA">
        <w:rPr>
          <w:rFonts w:cstheme="minorHAnsi"/>
          <w:bCs/>
        </w:rPr>
        <w:t xml:space="preserve">You put the rich in a seat of virtue, yet do they not vilify and defame the virtuous name of Jesus for which you all have been summoned as witnesses? </w:t>
      </w:r>
      <w:r w:rsidRPr="005A06DA">
        <w:rPr>
          <w:rFonts w:cstheme="minorHAnsi"/>
          <w:b/>
          <w:bCs/>
          <w:vertAlign w:val="superscript"/>
        </w:rPr>
        <w:t>8</w:t>
      </w:r>
      <w:r w:rsidRPr="005A06DA">
        <w:rPr>
          <w:rFonts w:cstheme="minorHAnsi"/>
          <w:bCs/>
        </w:rPr>
        <w:t xml:space="preserve">If, however, you are fulfilling the kingdom law according to the Scripture </w:t>
      </w:r>
      <w:r w:rsidR="00D1270E">
        <w:rPr>
          <w:rFonts w:cstheme="minorHAnsi"/>
          <w:bCs/>
        </w:rPr>
        <w:t>“</w:t>
      </w:r>
      <w:r w:rsidRPr="005A06DA">
        <w:rPr>
          <w:rFonts w:cstheme="minorHAnsi"/>
          <w:bCs/>
        </w:rPr>
        <w:t xml:space="preserve">Love your neighbor as </w:t>
      </w:r>
      <w:r w:rsidRPr="00EF152D">
        <w:rPr>
          <w:rFonts w:cstheme="minorHAnsi"/>
          <w:bCs/>
        </w:rPr>
        <w:t>yourself</w:t>
      </w:r>
      <w:r w:rsidR="00D1270E">
        <w:rPr>
          <w:rFonts w:cstheme="minorHAnsi"/>
          <w:bCs/>
        </w:rPr>
        <w:t>”</w:t>
      </w:r>
      <w:r w:rsidRPr="00EF152D">
        <w:rPr>
          <w:rFonts w:cstheme="minorHAnsi"/>
          <w:bCs/>
        </w:rPr>
        <w:t>, you</w:t>
      </w:r>
      <w:r w:rsidRPr="005A06DA">
        <w:rPr>
          <w:rFonts w:cstheme="minorHAnsi"/>
          <w:bCs/>
        </w:rPr>
        <w:t xml:space="preserve"> are a doer of virtue. Doing virtue looks like this: If you are giving up the good place to a rich person of real virtue because he is your neighbor in a karis relationship, you are creating more virtue and orientation. </w:t>
      </w:r>
      <w:r w:rsidRPr="005A06DA">
        <w:rPr>
          <w:rFonts w:cstheme="minorHAnsi"/>
          <w:b/>
          <w:bCs/>
          <w:vertAlign w:val="superscript"/>
        </w:rPr>
        <w:t>9</w:t>
      </w:r>
      <w:r w:rsidRPr="005A06DA">
        <w:rPr>
          <w:rFonts w:cstheme="minorHAnsi"/>
          <w:bCs/>
        </w:rPr>
        <w:t xml:space="preserve">But if you are simply showing partiality based on outward appearances, you are working at misorientation and are in error, and under the kingdom law of God your choices are evidence that you have missed your way. </w:t>
      </w:r>
    </w:p>
    <w:bookmarkEnd w:id="12"/>
    <w:p w14:paraId="0995864D" w14:textId="77777777" w:rsidR="0045196B" w:rsidRPr="005A06DA" w:rsidRDefault="0045196B" w:rsidP="00E75972">
      <w:pPr>
        <w:spacing w:after="0" w:line="240" w:lineRule="auto"/>
        <w:jc w:val="both"/>
        <w:rPr>
          <w:rFonts w:cstheme="minorHAnsi"/>
          <w:bCs/>
        </w:rPr>
      </w:pPr>
    </w:p>
    <w:p w14:paraId="484DE933" w14:textId="77777777" w:rsidR="00FD29D2" w:rsidRPr="005A06DA" w:rsidRDefault="0045196B" w:rsidP="00E75972">
      <w:pPr>
        <w:spacing w:after="0" w:line="240" w:lineRule="auto"/>
        <w:jc w:val="both"/>
        <w:rPr>
          <w:rFonts w:cstheme="minorHAnsi"/>
          <w:bCs/>
        </w:rPr>
      </w:pPr>
      <w:r w:rsidRPr="005A06DA">
        <w:rPr>
          <w:rFonts w:cstheme="minorHAnsi"/>
          <w:bCs/>
        </w:rPr>
        <w:t>Take a deep breath.</w:t>
      </w:r>
    </w:p>
    <w:p w14:paraId="6FF83054" w14:textId="77777777" w:rsidR="0045196B" w:rsidRPr="005A06DA" w:rsidRDefault="0045196B" w:rsidP="00E75972">
      <w:pPr>
        <w:spacing w:after="0" w:line="240" w:lineRule="auto"/>
        <w:jc w:val="both"/>
        <w:rPr>
          <w:rFonts w:cstheme="minorHAnsi"/>
          <w:bCs/>
        </w:rPr>
      </w:pPr>
    </w:p>
    <w:p w14:paraId="1F62E873" w14:textId="32AFFB16" w:rsidR="00DE518D" w:rsidRPr="005A06DA" w:rsidRDefault="00DE518D" w:rsidP="00E75972">
      <w:pPr>
        <w:spacing w:after="0" w:line="240" w:lineRule="auto"/>
        <w:jc w:val="both"/>
        <w:rPr>
          <w:rFonts w:cstheme="minorHAnsi"/>
          <w:bCs/>
        </w:rPr>
      </w:pPr>
      <w:r w:rsidRPr="005A06DA">
        <w:rPr>
          <w:rFonts w:cstheme="minorHAnsi"/>
          <w:bCs/>
        </w:rPr>
        <w:t>In this passage</w:t>
      </w:r>
      <w:r w:rsidR="0070634D" w:rsidRPr="005A06DA">
        <w:rPr>
          <w:rFonts w:cstheme="minorHAnsi"/>
          <w:bCs/>
        </w:rPr>
        <w:t>,</w:t>
      </w:r>
      <w:r w:rsidRPr="005A06DA">
        <w:rPr>
          <w:rFonts w:cstheme="minorHAnsi"/>
          <w:bCs/>
        </w:rPr>
        <w:t xml:space="preserve"> James compare</w:t>
      </w:r>
      <w:r w:rsidR="00913731" w:rsidRPr="005A06DA">
        <w:rPr>
          <w:rFonts w:cstheme="minorHAnsi"/>
          <w:bCs/>
        </w:rPr>
        <w:t xml:space="preserve">s real glory with appearances. </w:t>
      </w:r>
      <w:r w:rsidR="005962B8" w:rsidRPr="005A06DA">
        <w:rPr>
          <w:rFonts w:cstheme="minorHAnsi"/>
          <w:bCs/>
        </w:rPr>
        <w:t>Real glory is virtuous action</w:t>
      </w:r>
      <w:r w:rsidR="0070634D" w:rsidRPr="005A06DA">
        <w:rPr>
          <w:rFonts w:cstheme="minorHAnsi"/>
          <w:bCs/>
        </w:rPr>
        <w:t>, whereas</w:t>
      </w:r>
      <w:r w:rsidR="005962B8" w:rsidRPr="005A06DA">
        <w:rPr>
          <w:rFonts w:cstheme="minorHAnsi"/>
          <w:bCs/>
        </w:rPr>
        <w:t xml:space="preserve"> false glory can be cheaply attributed to others based on no action at all. </w:t>
      </w:r>
      <w:r w:rsidR="00222817" w:rsidRPr="005A06DA">
        <w:rPr>
          <w:rFonts w:cstheme="minorHAnsi"/>
          <w:bCs/>
        </w:rPr>
        <w:t xml:space="preserve">That is called </w:t>
      </w:r>
      <w:r w:rsidR="00222817" w:rsidRPr="005A06DA">
        <w:rPr>
          <w:rFonts w:cstheme="minorHAnsi"/>
          <w:bCs/>
          <w:i/>
        </w:rPr>
        <w:t>partialit</w:t>
      </w:r>
      <w:r w:rsidR="00BF5D8E" w:rsidRPr="005A06DA">
        <w:rPr>
          <w:rFonts w:cstheme="minorHAnsi"/>
          <w:bCs/>
          <w:i/>
        </w:rPr>
        <w:t>y</w:t>
      </w:r>
      <w:r w:rsidR="00BF5D8E" w:rsidRPr="005A06DA">
        <w:rPr>
          <w:rFonts w:cstheme="minorHAnsi"/>
          <w:bCs/>
        </w:rPr>
        <w:t>:</w:t>
      </w:r>
      <w:r w:rsidR="00BF5D8E" w:rsidRPr="005A06DA">
        <w:rPr>
          <w:rFonts w:cstheme="minorHAnsi"/>
          <w:bCs/>
          <w:i/>
        </w:rPr>
        <w:t xml:space="preserve"> </w:t>
      </w:r>
      <w:r w:rsidR="00222817" w:rsidRPr="005A06DA">
        <w:rPr>
          <w:rFonts w:cstheme="minorHAnsi"/>
          <w:bCs/>
        </w:rPr>
        <w:t xml:space="preserve">offering honor to someone who has done nothing to deserve it. </w:t>
      </w:r>
      <w:r w:rsidR="00597BD4" w:rsidRPr="005A06DA">
        <w:rPr>
          <w:rFonts w:cstheme="minorHAnsi"/>
          <w:bCs/>
        </w:rPr>
        <w:t xml:space="preserve">We see how the </w:t>
      </w:r>
      <w:r w:rsidR="005A27AF" w:rsidRPr="005A06DA">
        <w:rPr>
          <w:rFonts w:cstheme="minorHAnsi"/>
          <w:bCs/>
        </w:rPr>
        <w:t>ATM</w:t>
      </w:r>
      <w:r w:rsidR="0070634D" w:rsidRPr="005A06DA">
        <w:rPr>
          <w:rFonts w:cstheme="minorHAnsi"/>
          <w:bCs/>
        </w:rPr>
        <w:t>—</w:t>
      </w:r>
      <w:r w:rsidR="005A27AF" w:rsidRPr="005A06DA">
        <w:rPr>
          <w:rFonts w:cstheme="minorHAnsi"/>
          <w:bCs/>
        </w:rPr>
        <w:t>appearance</w:t>
      </w:r>
      <w:r w:rsidR="0070634D" w:rsidRPr="005A06DA">
        <w:rPr>
          <w:rFonts w:cstheme="minorHAnsi"/>
          <w:bCs/>
        </w:rPr>
        <w:t>,</w:t>
      </w:r>
      <w:r w:rsidR="00EF067E" w:rsidRPr="005A06DA">
        <w:rPr>
          <w:rFonts w:cstheme="minorHAnsi"/>
          <w:bCs/>
        </w:rPr>
        <w:t xml:space="preserve"> talent, and </w:t>
      </w:r>
      <w:r w:rsidR="0070634D" w:rsidRPr="005A06DA">
        <w:rPr>
          <w:rFonts w:cstheme="minorHAnsi"/>
          <w:bCs/>
        </w:rPr>
        <w:t>money—</w:t>
      </w:r>
      <w:r w:rsidR="005A27AF" w:rsidRPr="005A06DA">
        <w:rPr>
          <w:rFonts w:cstheme="minorHAnsi"/>
          <w:bCs/>
        </w:rPr>
        <w:t>can</w:t>
      </w:r>
      <w:r w:rsidR="00EF067E" w:rsidRPr="005A06DA">
        <w:rPr>
          <w:rFonts w:cstheme="minorHAnsi"/>
          <w:bCs/>
        </w:rPr>
        <w:t xml:space="preserve"> make us partial to</w:t>
      </w:r>
      <w:r w:rsidR="00222817" w:rsidRPr="005A06DA">
        <w:rPr>
          <w:rFonts w:cstheme="minorHAnsi"/>
          <w:bCs/>
        </w:rPr>
        <w:t xml:space="preserve"> those who meet</w:t>
      </w:r>
      <w:r w:rsidR="00EF067E" w:rsidRPr="005A06DA">
        <w:rPr>
          <w:rFonts w:cstheme="minorHAnsi"/>
          <w:bCs/>
        </w:rPr>
        <w:t xml:space="preserve"> the world’s standards. We show partiality</w:t>
      </w:r>
      <w:r w:rsidR="005962B8" w:rsidRPr="005A06DA">
        <w:rPr>
          <w:rFonts w:cstheme="minorHAnsi"/>
          <w:bCs/>
        </w:rPr>
        <w:t xml:space="preserve"> because we hope to gain a feeling</w:t>
      </w:r>
      <w:r w:rsidR="00EF067E" w:rsidRPr="005A06DA">
        <w:rPr>
          <w:rFonts w:cstheme="minorHAnsi"/>
          <w:bCs/>
        </w:rPr>
        <w:t xml:space="preserve"> of </w:t>
      </w:r>
      <w:r w:rsidR="005962B8" w:rsidRPr="005A06DA">
        <w:rPr>
          <w:rFonts w:cstheme="minorHAnsi"/>
          <w:bCs/>
        </w:rPr>
        <w:t>self-</w:t>
      </w:r>
      <w:r w:rsidR="003D1A39" w:rsidRPr="005A06DA">
        <w:rPr>
          <w:rFonts w:cstheme="minorHAnsi"/>
          <w:bCs/>
        </w:rPr>
        <w:t xml:space="preserve">value </w:t>
      </w:r>
      <w:r w:rsidR="00BF5D8E" w:rsidRPr="005A06DA">
        <w:rPr>
          <w:rFonts w:cstheme="minorHAnsi"/>
          <w:bCs/>
        </w:rPr>
        <w:t>from our association with</w:t>
      </w:r>
      <w:r w:rsidR="003D1A39" w:rsidRPr="005A06DA">
        <w:rPr>
          <w:rFonts w:cstheme="minorHAnsi"/>
          <w:bCs/>
        </w:rPr>
        <w:t xml:space="preserve"> </w:t>
      </w:r>
      <w:r w:rsidR="00EF067E" w:rsidRPr="005A06DA">
        <w:rPr>
          <w:rFonts w:cstheme="minorHAnsi"/>
          <w:bCs/>
        </w:rPr>
        <w:t xml:space="preserve">those who look like they have value. </w:t>
      </w:r>
      <w:r w:rsidR="00222817" w:rsidRPr="005A06DA">
        <w:rPr>
          <w:rFonts w:cstheme="minorHAnsi"/>
          <w:bCs/>
        </w:rPr>
        <w:t xml:space="preserve">James exposes the illusion </w:t>
      </w:r>
      <w:r w:rsidR="00D43E3C" w:rsidRPr="005A06DA">
        <w:rPr>
          <w:rFonts w:cstheme="minorHAnsi"/>
          <w:bCs/>
        </w:rPr>
        <w:t xml:space="preserve">that </w:t>
      </w:r>
      <w:r w:rsidR="00222817" w:rsidRPr="005A06DA">
        <w:rPr>
          <w:rFonts w:cstheme="minorHAnsi"/>
          <w:bCs/>
        </w:rPr>
        <w:t>partiality</w:t>
      </w:r>
      <w:r w:rsidR="00D43E3C" w:rsidRPr="005A06DA">
        <w:rPr>
          <w:rFonts w:cstheme="minorHAnsi"/>
          <w:bCs/>
        </w:rPr>
        <w:t xml:space="preserve"> will benefit us in some way. The reality is, however, that when</w:t>
      </w:r>
      <w:r w:rsidR="00EF067E" w:rsidRPr="005A06DA">
        <w:rPr>
          <w:rFonts w:cstheme="minorHAnsi"/>
          <w:bCs/>
        </w:rPr>
        <w:t xml:space="preserve"> we </w:t>
      </w:r>
      <w:r w:rsidR="005962B8" w:rsidRPr="005A06DA">
        <w:rPr>
          <w:rFonts w:cstheme="minorHAnsi"/>
          <w:bCs/>
        </w:rPr>
        <w:t>try to gain self-value by showing partiality</w:t>
      </w:r>
      <w:r w:rsidR="00F22E48" w:rsidRPr="005A06DA">
        <w:rPr>
          <w:rFonts w:cstheme="minorHAnsi"/>
          <w:bCs/>
        </w:rPr>
        <w:t>,</w:t>
      </w:r>
      <w:r w:rsidR="005962B8" w:rsidRPr="005A06DA">
        <w:rPr>
          <w:rFonts w:cstheme="minorHAnsi"/>
          <w:bCs/>
        </w:rPr>
        <w:t xml:space="preserve"> we </w:t>
      </w:r>
      <w:r w:rsidR="00666DC5" w:rsidRPr="005A06DA">
        <w:rPr>
          <w:rFonts w:cstheme="minorHAnsi"/>
          <w:bCs/>
        </w:rPr>
        <w:t>attract</w:t>
      </w:r>
      <w:r w:rsidR="005962B8" w:rsidRPr="005A06DA">
        <w:rPr>
          <w:rFonts w:cstheme="minorHAnsi"/>
          <w:bCs/>
        </w:rPr>
        <w:t xml:space="preserve"> people</w:t>
      </w:r>
      <w:r w:rsidR="00222817" w:rsidRPr="005A06DA">
        <w:rPr>
          <w:rFonts w:cstheme="minorHAnsi"/>
          <w:bCs/>
        </w:rPr>
        <w:t xml:space="preserve"> who devalue us,</w:t>
      </w:r>
      <w:r w:rsidR="00EF067E" w:rsidRPr="005A06DA">
        <w:rPr>
          <w:rFonts w:cstheme="minorHAnsi"/>
          <w:bCs/>
        </w:rPr>
        <w:t xml:space="preserve"> </w:t>
      </w:r>
      <w:r w:rsidR="00222817" w:rsidRPr="005A06DA">
        <w:rPr>
          <w:rFonts w:cstheme="minorHAnsi"/>
          <w:bCs/>
        </w:rPr>
        <w:t xml:space="preserve">manipulate </w:t>
      </w:r>
      <w:r w:rsidR="00EF067E" w:rsidRPr="005A06DA">
        <w:rPr>
          <w:rFonts w:cstheme="minorHAnsi"/>
          <w:bCs/>
        </w:rPr>
        <w:t xml:space="preserve">us, and judge us based on man-made </w:t>
      </w:r>
      <w:r w:rsidR="00CB0327" w:rsidRPr="005A06DA">
        <w:rPr>
          <w:rFonts w:cstheme="minorHAnsi"/>
          <w:bCs/>
        </w:rPr>
        <w:t xml:space="preserve">or cultural </w:t>
      </w:r>
      <w:r w:rsidR="00EF067E" w:rsidRPr="005A06DA">
        <w:rPr>
          <w:rFonts w:cstheme="minorHAnsi"/>
          <w:bCs/>
        </w:rPr>
        <w:t xml:space="preserve">laws. </w:t>
      </w:r>
    </w:p>
    <w:p w14:paraId="307C46D7" w14:textId="77777777" w:rsidR="00CF15CE" w:rsidRPr="005A06DA" w:rsidRDefault="00CF15CE" w:rsidP="00E75972">
      <w:pPr>
        <w:spacing w:after="0" w:line="240" w:lineRule="auto"/>
        <w:jc w:val="both"/>
        <w:rPr>
          <w:rFonts w:cstheme="minorHAnsi"/>
          <w:bCs/>
        </w:rPr>
      </w:pPr>
    </w:p>
    <w:p w14:paraId="2AB66F63" w14:textId="610732F3" w:rsidR="00231B03" w:rsidRPr="005A06DA" w:rsidRDefault="00DE518D" w:rsidP="00E75972">
      <w:pPr>
        <w:spacing w:after="0" w:line="240" w:lineRule="auto"/>
        <w:jc w:val="both"/>
        <w:rPr>
          <w:rFonts w:cstheme="minorHAnsi"/>
        </w:rPr>
      </w:pPr>
      <w:r w:rsidRPr="005A06DA">
        <w:rPr>
          <w:rFonts w:cstheme="minorHAnsi"/>
        </w:rPr>
        <w:lastRenderedPageBreak/>
        <w:t xml:space="preserve">I once heard </w:t>
      </w:r>
      <w:r w:rsidR="00D15882" w:rsidRPr="005A06DA">
        <w:rPr>
          <w:rFonts w:cstheme="minorHAnsi"/>
        </w:rPr>
        <w:t>an</w:t>
      </w:r>
      <w:r w:rsidR="000E5BDB" w:rsidRPr="005A06DA">
        <w:rPr>
          <w:rFonts w:cstheme="minorHAnsi"/>
        </w:rPr>
        <w:t xml:space="preserve"> acclaimed expert on </w:t>
      </w:r>
      <w:r w:rsidRPr="005A06DA">
        <w:rPr>
          <w:rFonts w:cstheme="minorHAnsi"/>
        </w:rPr>
        <w:t>self-este</w:t>
      </w:r>
      <w:r w:rsidR="00144D56" w:rsidRPr="005A06DA">
        <w:rPr>
          <w:rFonts w:cstheme="minorHAnsi"/>
        </w:rPr>
        <w:t xml:space="preserve">em say that we </w:t>
      </w:r>
      <w:r w:rsidR="00222817" w:rsidRPr="005A06DA">
        <w:rPr>
          <w:rFonts w:cstheme="minorHAnsi"/>
        </w:rPr>
        <w:t xml:space="preserve">know something </w:t>
      </w:r>
      <w:r w:rsidR="00CB0327" w:rsidRPr="005A06DA">
        <w:rPr>
          <w:rFonts w:cstheme="minorHAnsi"/>
        </w:rPr>
        <w:t xml:space="preserve">is wrong </w:t>
      </w:r>
      <w:r w:rsidR="00222817" w:rsidRPr="005A06DA">
        <w:rPr>
          <w:rFonts w:cstheme="minorHAnsi"/>
        </w:rPr>
        <w:t xml:space="preserve">in our culture when </w:t>
      </w:r>
      <w:r w:rsidR="00EF067E" w:rsidRPr="005A06DA">
        <w:rPr>
          <w:rFonts w:cstheme="minorHAnsi"/>
        </w:rPr>
        <w:t xml:space="preserve">a child’s value is </w:t>
      </w:r>
      <w:r w:rsidR="00222817" w:rsidRPr="005A06DA">
        <w:rPr>
          <w:rFonts w:cstheme="minorHAnsi"/>
        </w:rPr>
        <w:t>determined</w:t>
      </w:r>
      <w:r w:rsidR="00EF067E" w:rsidRPr="005A06DA">
        <w:rPr>
          <w:rFonts w:cstheme="minorHAnsi"/>
        </w:rPr>
        <w:t xml:space="preserve"> by the</w:t>
      </w:r>
      <w:r w:rsidR="00BA1345" w:rsidRPr="005A06DA">
        <w:rPr>
          <w:rFonts w:cstheme="minorHAnsi"/>
        </w:rPr>
        <w:t xml:space="preserve"> </w:t>
      </w:r>
      <w:r w:rsidRPr="005A06DA">
        <w:rPr>
          <w:rFonts w:cstheme="minorHAnsi"/>
        </w:rPr>
        <w:t>word</w:t>
      </w:r>
      <w:r w:rsidR="00913731" w:rsidRPr="005A06DA">
        <w:rPr>
          <w:rFonts w:cstheme="minorHAnsi"/>
        </w:rPr>
        <w:t xml:space="preserve">s printed on </w:t>
      </w:r>
      <w:r w:rsidR="00140454" w:rsidRPr="005A06DA">
        <w:rPr>
          <w:rFonts w:cstheme="minorHAnsi"/>
        </w:rPr>
        <w:t xml:space="preserve">her </w:t>
      </w:r>
      <w:r w:rsidR="00913731" w:rsidRPr="005A06DA">
        <w:rPr>
          <w:rFonts w:cstheme="minorHAnsi"/>
        </w:rPr>
        <w:t xml:space="preserve">tennis shoes. </w:t>
      </w:r>
      <w:r w:rsidR="00666DC5" w:rsidRPr="005A06DA">
        <w:rPr>
          <w:rFonts w:cstheme="minorHAnsi"/>
        </w:rPr>
        <w:t>Many adults use the same criteria to determine how much they esteem both themselves and others.</w:t>
      </w:r>
      <w:r w:rsidR="00D43E3C" w:rsidRPr="005A06DA">
        <w:rPr>
          <w:rFonts w:cstheme="minorHAnsi"/>
        </w:rPr>
        <w:t xml:space="preserve"> </w:t>
      </w:r>
      <w:r w:rsidR="00140454" w:rsidRPr="005A06DA">
        <w:rPr>
          <w:rFonts w:cstheme="minorHAnsi"/>
        </w:rPr>
        <w:t>They are looking for an exceptional ATM</w:t>
      </w:r>
      <w:r w:rsidRPr="005A06DA">
        <w:rPr>
          <w:rFonts w:cstheme="minorHAnsi"/>
        </w:rPr>
        <w:t xml:space="preserve">. They are not looking </w:t>
      </w:r>
      <w:r w:rsidR="00140454" w:rsidRPr="005A06DA">
        <w:rPr>
          <w:rFonts w:cstheme="minorHAnsi"/>
        </w:rPr>
        <w:t xml:space="preserve">at </w:t>
      </w:r>
      <w:r w:rsidRPr="005A06DA">
        <w:rPr>
          <w:rFonts w:cstheme="minorHAnsi"/>
        </w:rPr>
        <w:t xml:space="preserve">a person’s effort to grow the Fruit of the Spirit in their </w:t>
      </w:r>
      <w:r w:rsidR="003005A2" w:rsidRPr="005A06DA">
        <w:rPr>
          <w:rFonts w:cstheme="minorHAnsi"/>
        </w:rPr>
        <w:t>life</w:t>
      </w:r>
      <w:r w:rsidRPr="005A06DA">
        <w:rPr>
          <w:rFonts w:cstheme="minorHAnsi"/>
        </w:rPr>
        <w:t>.</w:t>
      </w:r>
      <w:r w:rsidR="00E75972" w:rsidRPr="005A06DA">
        <w:rPr>
          <w:rFonts w:cstheme="minorHAnsi"/>
        </w:rPr>
        <w:t xml:space="preserve"> </w:t>
      </w:r>
    </w:p>
    <w:p w14:paraId="33DBF52B" w14:textId="77777777" w:rsidR="00DE518D" w:rsidRPr="005A06DA" w:rsidRDefault="00DE518D" w:rsidP="00E75972">
      <w:pPr>
        <w:spacing w:after="0" w:line="240" w:lineRule="auto"/>
        <w:jc w:val="both"/>
        <w:rPr>
          <w:rFonts w:cstheme="minorHAnsi"/>
        </w:rPr>
      </w:pPr>
    </w:p>
    <w:p w14:paraId="1859420C" w14:textId="7CE3926D" w:rsidR="00DE518D" w:rsidRPr="005A06DA" w:rsidRDefault="00DE518D" w:rsidP="00E75972">
      <w:pPr>
        <w:spacing w:after="0" w:line="240" w:lineRule="auto"/>
        <w:jc w:val="both"/>
        <w:rPr>
          <w:rFonts w:cstheme="minorHAnsi"/>
          <w:bCs/>
        </w:rPr>
      </w:pPr>
      <w:r w:rsidRPr="005A06DA">
        <w:rPr>
          <w:rFonts w:cstheme="minorHAnsi"/>
          <w:bCs/>
        </w:rPr>
        <w:t>Let’s skip down a bit</w:t>
      </w:r>
      <w:r w:rsidR="00231B03" w:rsidRPr="005A06DA">
        <w:rPr>
          <w:rFonts w:cstheme="minorHAnsi"/>
          <w:bCs/>
        </w:rPr>
        <w:t xml:space="preserve"> in</w:t>
      </w:r>
      <w:r w:rsidR="000E5BDB" w:rsidRPr="005A06DA">
        <w:rPr>
          <w:rFonts w:cstheme="minorHAnsi"/>
          <w:bCs/>
        </w:rPr>
        <w:t xml:space="preserve"> </w:t>
      </w:r>
      <w:r w:rsidR="00F36A22" w:rsidRPr="005A06DA">
        <w:rPr>
          <w:rFonts w:cstheme="minorHAnsi"/>
          <w:bCs/>
        </w:rPr>
        <w:t>this same chapter</w:t>
      </w:r>
      <w:r w:rsidR="00307E91" w:rsidRPr="005A06DA">
        <w:rPr>
          <w:rFonts w:cstheme="minorHAnsi"/>
          <w:bCs/>
        </w:rPr>
        <w:t xml:space="preserve"> to where James talks about faith</w:t>
      </w:r>
      <w:r w:rsidR="00983F22" w:rsidRPr="005A06DA">
        <w:rPr>
          <w:rFonts w:cstheme="minorHAnsi"/>
          <w:bCs/>
        </w:rPr>
        <w:t>, or trust,</w:t>
      </w:r>
      <w:r w:rsidR="00307E91" w:rsidRPr="005A06DA">
        <w:rPr>
          <w:rFonts w:cstheme="minorHAnsi"/>
          <w:bCs/>
        </w:rPr>
        <w:t xml:space="preserve"> and real virtue</w:t>
      </w:r>
      <w:r w:rsidRPr="005A06DA">
        <w:rPr>
          <w:rFonts w:cstheme="minorHAnsi"/>
          <w:bCs/>
        </w:rPr>
        <w:t>.</w:t>
      </w:r>
    </w:p>
    <w:p w14:paraId="33478E84" w14:textId="77777777" w:rsidR="00FD29D2" w:rsidRPr="005A06DA" w:rsidRDefault="00FD29D2" w:rsidP="00E75972">
      <w:pPr>
        <w:spacing w:after="0" w:line="240" w:lineRule="auto"/>
        <w:jc w:val="both"/>
        <w:rPr>
          <w:rFonts w:cstheme="minorHAnsi"/>
          <w:bCs/>
        </w:rPr>
      </w:pPr>
    </w:p>
    <w:p w14:paraId="32A44E55" w14:textId="77777777" w:rsidR="00720002" w:rsidRPr="005A06DA" w:rsidRDefault="00720002" w:rsidP="00720002">
      <w:pPr>
        <w:spacing w:after="0" w:line="240" w:lineRule="auto"/>
        <w:ind w:left="720" w:right="720"/>
        <w:jc w:val="both"/>
        <w:rPr>
          <w:rFonts w:cstheme="minorHAnsi"/>
        </w:rPr>
      </w:pPr>
      <w:bookmarkStart w:id="13" w:name="_Hlk492334655"/>
      <w:r w:rsidRPr="005A06DA">
        <w:rPr>
          <w:rFonts w:cstheme="minorHAnsi"/>
          <w:vertAlign w:val="superscript"/>
        </w:rPr>
        <w:t>14</w:t>
      </w:r>
      <w:r w:rsidRPr="005A06DA">
        <w:rPr>
          <w:rFonts w:cstheme="minorHAnsi"/>
        </w:rPr>
        <w:t xml:space="preserve">What use is it, my siblings, if someone says that he trusts God but makes no effort to contribute to the community? Can that trust save him? </w:t>
      </w:r>
      <w:r w:rsidRPr="005A06DA">
        <w:rPr>
          <w:rFonts w:cstheme="minorHAnsi"/>
          <w:vertAlign w:val="superscript"/>
        </w:rPr>
        <w:t>15</w:t>
      </w:r>
      <w:r w:rsidRPr="005A06DA">
        <w:rPr>
          <w:rFonts w:cstheme="minorHAnsi"/>
        </w:rPr>
        <w:t xml:space="preserve">If a brother or sister is without clothing and in need of daily food, </w:t>
      </w:r>
      <w:r w:rsidRPr="005A06DA">
        <w:rPr>
          <w:rFonts w:cstheme="minorHAnsi"/>
          <w:bCs/>
          <w:vertAlign w:val="superscript"/>
        </w:rPr>
        <w:t>16</w:t>
      </w:r>
      <w:r w:rsidRPr="005A06DA">
        <w:rPr>
          <w:rFonts w:cstheme="minorHAnsi"/>
        </w:rPr>
        <w:t xml:space="preserve">and one of you says to them, “Go in peace, be warmed and be filled,” and yet you do not give them what is necessary for their body, what use is that? </w:t>
      </w:r>
      <w:r w:rsidRPr="005A06DA">
        <w:rPr>
          <w:rFonts w:cstheme="minorHAnsi"/>
          <w:bCs/>
          <w:vertAlign w:val="superscript"/>
        </w:rPr>
        <w:t>17</w:t>
      </w:r>
      <w:r w:rsidRPr="005A06DA">
        <w:rPr>
          <w:rFonts w:cstheme="minorHAnsi"/>
        </w:rPr>
        <w:t>Even so, faith or trust, if we make no effort to help, is dead, being only words and illusions.</w:t>
      </w:r>
    </w:p>
    <w:p w14:paraId="567A5DB8" w14:textId="77777777" w:rsidR="00FD29D2" w:rsidRPr="005A06DA" w:rsidRDefault="00FD29D2" w:rsidP="00E75972">
      <w:pPr>
        <w:spacing w:after="0" w:line="240" w:lineRule="auto"/>
        <w:jc w:val="both"/>
        <w:rPr>
          <w:rFonts w:cstheme="minorHAnsi"/>
        </w:rPr>
      </w:pPr>
      <w:bookmarkStart w:id="14" w:name="26"/>
      <w:bookmarkStart w:id="15" w:name="28"/>
      <w:bookmarkEnd w:id="13"/>
      <w:bookmarkEnd w:id="14"/>
      <w:bookmarkEnd w:id="15"/>
    </w:p>
    <w:p w14:paraId="504C1911" w14:textId="084C3727" w:rsidR="008A58BD" w:rsidRPr="005A06DA" w:rsidRDefault="008A58BD" w:rsidP="00E75972">
      <w:pPr>
        <w:spacing w:after="0" w:line="240" w:lineRule="auto"/>
        <w:jc w:val="both"/>
        <w:rPr>
          <w:rFonts w:cstheme="minorHAnsi"/>
        </w:rPr>
      </w:pPr>
      <w:bookmarkStart w:id="16" w:name="OLE_LINK9"/>
      <w:r w:rsidRPr="005A06DA">
        <w:rPr>
          <w:rFonts w:cstheme="minorHAnsi"/>
        </w:rPr>
        <w:t>Take a deep breath.</w:t>
      </w:r>
    </w:p>
    <w:p w14:paraId="6EEC8059" w14:textId="77777777" w:rsidR="00044D0A" w:rsidRPr="005A06DA" w:rsidRDefault="00044D0A" w:rsidP="00E75972">
      <w:pPr>
        <w:spacing w:after="0" w:line="240" w:lineRule="auto"/>
        <w:jc w:val="both"/>
        <w:rPr>
          <w:rFonts w:cstheme="minorHAnsi"/>
        </w:rPr>
      </w:pPr>
    </w:p>
    <w:p w14:paraId="2F6A44BF" w14:textId="126A8C67" w:rsidR="004D2B2D" w:rsidRPr="005A06DA" w:rsidRDefault="00DE518D" w:rsidP="00E75972">
      <w:pPr>
        <w:spacing w:after="0" w:line="240" w:lineRule="auto"/>
        <w:jc w:val="both"/>
        <w:rPr>
          <w:rFonts w:cstheme="minorHAnsi"/>
        </w:rPr>
      </w:pPr>
      <w:r w:rsidRPr="005A06DA">
        <w:rPr>
          <w:rFonts w:cstheme="minorHAnsi"/>
        </w:rPr>
        <w:t>If we are deluded enough to trust money more than we trust God</w:t>
      </w:r>
      <w:r w:rsidR="00F407BD" w:rsidRPr="005A06DA">
        <w:rPr>
          <w:rFonts w:cstheme="minorHAnsi"/>
        </w:rPr>
        <w:t>,</w:t>
      </w:r>
      <w:r w:rsidRPr="005A06DA">
        <w:rPr>
          <w:rFonts w:cstheme="minorHAnsi"/>
        </w:rPr>
        <w:t xml:space="preserve"> we will fee</w:t>
      </w:r>
      <w:r w:rsidR="00222817" w:rsidRPr="005A06DA">
        <w:rPr>
          <w:rFonts w:cstheme="minorHAnsi"/>
        </w:rPr>
        <w:t xml:space="preserve">l insecure </w:t>
      </w:r>
      <w:bookmarkStart w:id="17" w:name="_Hlk17280702"/>
      <w:r w:rsidR="008A58BD" w:rsidRPr="005A06DA">
        <w:rPr>
          <w:rFonts w:cstheme="minorHAnsi"/>
        </w:rPr>
        <w:t>whether</w:t>
      </w:r>
      <w:r w:rsidR="00222817" w:rsidRPr="005A06DA">
        <w:rPr>
          <w:rFonts w:cstheme="minorHAnsi"/>
        </w:rPr>
        <w:t xml:space="preserve"> we have </w:t>
      </w:r>
      <w:r w:rsidR="0064668C" w:rsidRPr="005A06DA">
        <w:rPr>
          <w:rFonts w:cstheme="minorHAnsi"/>
        </w:rPr>
        <w:t>money</w:t>
      </w:r>
      <w:r w:rsidR="008A58BD" w:rsidRPr="005A06DA">
        <w:rPr>
          <w:rFonts w:cstheme="minorHAnsi"/>
        </w:rPr>
        <w:t xml:space="preserve"> or not</w:t>
      </w:r>
      <w:r w:rsidR="0064668C" w:rsidRPr="005A06DA">
        <w:rPr>
          <w:rFonts w:cstheme="minorHAnsi"/>
        </w:rPr>
        <w:t xml:space="preserve">. </w:t>
      </w:r>
      <w:bookmarkEnd w:id="17"/>
      <w:r w:rsidR="0064668C" w:rsidRPr="005A06DA">
        <w:rPr>
          <w:rFonts w:cstheme="minorHAnsi"/>
        </w:rPr>
        <w:t xml:space="preserve">We will </w:t>
      </w:r>
      <w:r w:rsidR="004D2B2D" w:rsidRPr="005A06DA">
        <w:rPr>
          <w:rFonts w:cstheme="minorHAnsi"/>
        </w:rPr>
        <w:t xml:space="preserve">therefore </w:t>
      </w:r>
      <w:r w:rsidR="0064668C" w:rsidRPr="005A06DA">
        <w:rPr>
          <w:rFonts w:cstheme="minorHAnsi"/>
        </w:rPr>
        <w:t>create virtue stories that justify our hoarding</w:t>
      </w:r>
      <w:r w:rsidR="00C24FF9" w:rsidRPr="005A06DA">
        <w:rPr>
          <w:rFonts w:cstheme="minorHAnsi"/>
        </w:rPr>
        <w:t xml:space="preserve"> and </w:t>
      </w:r>
      <w:r w:rsidR="004D2B2D" w:rsidRPr="005A06DA">
        <w:rPr>
          <w:rFonts w:cstheme="minorHAnsi"/>
        </w:rPr>
        <w:t xml:space="preserve">will reckon as virtue </w:t>
      </w:r>
      <w:r w:rsidR="0064668C" w:rsidRPr="005A06DA">
        <w:rPr>
          <w:rFonts w:cstheme="minorHAnsi"/>
        </w:rPr>
        <w:t>generous intentions that never translate into substantial action. E</w:t>
      </w:r>
      <w:r w:rsidR="007C422F" w:rsidRPr="005A06DA">
        <w:rPr>
          <w:rFonts w:cstheme="minorHAnsi"/>
        </w:rPr>
        <w:t xml:space="preserve">very kind of </w:t>
      </w:r>
      <w:r w:rsidR="0064668C" w:rsidRPr="005A06DA">
        <w:rPr>
          <w:rFonts w:cstheme="minorHAnsi"/>
        </w:rPr>
        <w:t xml:space="preserve">hoarding and </w:t>
      </w:r>
      <w:r w:rsidR="007C422F" w:rsidRPr="005A06DA">
        <w:rPr>
          <w:rFonts w:cstheme="minorHAnsi"/>
        </w:rPr>
        <w:t>greed</w:t>
      </w:r>
      <w:r w:rsidRPr="005A06DA">
        <w:rPr>
          <w:rFonts w:cstheme="minorHAnsi"/>
        </w:rPr>
        <w:t xml:space="preserve"> stifle</w:t>
      </w:r>
      <w:r w:rsidR="007C422F" w:rsidRPr="005A06DA">
        <w:rPr>
          <w:rFonts w:cstheme="minorHAnsi"/>
        </w:rPr>
        <w:t>s</w:t>
      </w:r>
      <w:r w:rsidR="00222817" w:rsidRPr="005A06DA">
        <w:rPr>
          <w:rFonts w:cstheme="minorHAnsi"/>
        </w:rPr>
        <w:t xml:space="preserve"> the</w:t>
      </w:r>
      <w:r w:rsidRPr="005A06DA">
        <w:rPr>
          <w:rFonts w:cstheme="minorHAnsi"/>
        </w:rPr>
        <w:t xml:space="preserve"> </w:t>
      </w:r>
      <w:r w:rsidR="00E1027A" w:rsidRPr="005A06DA">
        <w:rPr>
          <w:rFonts w:cstheme="minorHAnsi"/>
        </w:rPr>
        <w:t>karis</w:t>
      </w:r>
      <w:r w:rsidR="00E1027A" w:rsidRPr="005A06DA">
        <w:rPr>
          <w:rFonts w:cstheme="minorHAnsi"/>
          <w:i/>
        </w:rPr>
        <w:t xml:space="preserve"> </w:t>
      </w:r>
      <w:r w:rsidR="00DA5B5A" w:rsidRPr="005A06DA">
        <w:rPr>
          <w:rFonts w:cstheme="minorHAnsi"/>
        </w:rPr>
        <w:t>economy</w:t>
      </w:r>
      <w:r w:rsidR="00222817" w:rsidRPr="005A06DA">
        <w:rPr>
          <w:rFonts w:cstheme="minorHAnsi"/>
        </w:rPr>
        <w:t xml:space="preserve"> within our</w:t>
      </w:r>
      <w:r w:rsidR="00E1027A" w:rsidRPr="005A06DA">
        <w:rPr>
          <w:rFonts w:cstheme="minorHAnsi"/>
        </w:rPr>
        <w:t xml:space="preserve"> community. </w:t>
      </w:r>
    </w:p>
    <w:p w14:paraId="1ADC1241" w14:textId="77777777" w:rsidR="004D2B2D" w:rsidRPr="005A06DA" w:rsidRDefault="004D2B2D" w:rsidP="00E75972">
      <w:pPr>
        <w:spacing w:after="0" w:line="240" w:lineRule="auto"/>
        <w:jc w:val="both"/>
        <w:rPr>
          <w:rFonts w:cstheme="minorHAnsi"/>
        </w:rPr>
      </w:pPr>
    </w:p>
    <w:p w14:paraId="07B50A4E" w14:textId="77777777" w:rsidR="00BB714E" w:rsidRPr="005A06DA" w:rsidRDefault="004D2B2D" w:rsidP="00E75972">
      <w:pPr>
        <w:spacing w:after="0" w:line="240" w:lineRule="auto"/>
        <w:jc w:val="both"/>
        <w:rPr>
          <w:rFonts w:cstheme="minorHAnsi"/>
        </w:rPr>
      </w:pPr>
      <w:r w:rsidRPr="005A06DA">
        <w:rPr>
          <w:rFonts w:cstheme="minorHAnsi"/>
        </w:rPr>
        <w:t xml:space="preserve">When we claim to trust God but refuse to act on that trust, we are living in an illusion. James is telling us a simple truth: </w:t>
      </w:r>
      <w:r w:rsidRPr="005A06DA">
        <w:rPr>
          <w:rFonts w:cstheme="minorHAnsi"/>
          <w:i/>
        </w:rPr>
        <w:t>Only action is action (Repeat),</w:t>
      </w:r>
      <w:r w:rsidRPr="005A06DA">
        <w:rPr>
          <w:rFonts w:cstheme="minorHAnsi"/>
        </w:rPr>
        <w:t xml:space="preserve"> and our action reveals the quality of our faith, or trust. </w:t>
      </w:r>
      <w:r w:rsidR="00BB714E" w:rsidRPr="005A06DA">
        <w:rPr>
          <w:rFonts w:cstheme="minorHAnsi"/>
        </w:rPr>
        <w:t xml:space="preserve">God is not telling us to give to every poor person or to every cause. He is telling us to support the community of spiritually committed brothers and sisters with whom we </w:t>
      </w:r>
      <w:r w:rsidR="0064668C" w:rsidRPr="005A06DA">
        <w:rPr>
          <w:rFonts w:cstheme="minorHAnsi"/>
        </w:rPr>
        <w:t xml:space="preserve">experience </w:t>
      </w:r>
      <w:r w:rsidR="00BB714E" w:rsidRPr="005A06DA">
        <w:rPr>
          <w:rFonts w:cstheme="minorHAnsi"/>
        </w:rPr>
        <w:t xml:space="preserve">various levels of karis relationship. These are </w:t>
      </w:r>
      <w:r w:rsidRPr="005A06DA">
        <w:rPr>
          <w:rFonts w:cstheme="minorHAnsi"/>
        </w:rPr>
        <w:t xml:space="preserve">the </w:t>
      </w:r>
      <w:r w:rsidR="00BB714E" w:rsidRPr="005A06DA">
        <w:rPr>
          <w:rFonts w:cstheme="minorHAnsi"/>
        </w:rPr>
        <w:t xml:space="preserve">people who show by their choices that they trust God and are making real efforts to grow into the possibilities of that trust. </w:t>
      </w:r>
    </w:p>
    <w:bookmarkEnd w:id="16"/>
    <w:p w14:paraId="4758F8C6" w14:textId="77777777" w:rsidR="00FD29D2" w:rsidRPr="005A06DA" w:rsidRDefault="00FD29D2" w:rsidP="00E75972">
      <w:pPr>
        <w:spacing w:after="0" w:line="240" w:lineRule="auto"/>
        <w:jc w:val="both"/>
        <w:rPr>
          <w:rFonts w:cstheme="minorHAnsi"/>
        </w:rPr>
      </w:pPr>
    </w:p>
    <w:p w14:paraId="3B4CA4BD" w14:textId="77777777" w:rsidR="00FD29D2" w:rsidRPr="005A06DA" w:rsidRDefault="006F6106" w:rsidP="00E75972">
      <w:pPr>
        <w:spacing w:after="0" w:line="240" w:lineRule="auto"/>
        <w:jc w:val="both"/>
        <w:rPr>
          <w:rFonts w:cstheme="minorHAnsi"/>
        </w:rPr>
      </w:pPr>
      <w:r w:rsidRPr="005A06DA">
        <w:rPr>
          <w:rFonts w:cstheme="minorHAnsi"/>
        </w:rPr>
        <w:t>Our p</w:t>
      </w:r>
      <w:r w:rsidR="00D60177" w:rsidRPr="005A06DA">
        <w:rPr>
          <w:rFonts w:cstheme="minorHAnsi"/>
        </w:rPr>
        <w:t>rayer</w:t>
      </w:r>
      <w:r w:rsidR="00FD29D2" w:rsidRPr="005A06DA">
        <w:rPr>
          <w:rFonts w:cstheme="minorHAnsi"/>
        </w:rPr>
        <w:t xml:space="preserve"> might go something like this.</w:t>
      </w:r>
    </w:p>
    <w:p w14:paraId="0658B437" w14:textId="77777777" w:rsidR="00FD29D2" w:rsidRPr="005A06DA" w:rsidRDefault="00FD29D2" w:rsidP="00E75972">
      <w:pPr>
        <w:spacing w:after="0" w:line="240" w:lineRule="auto"/>
        <w:jc w:val="both"/>
        <w:rPr>
          <w:rFonts w:cstheme="minorHAnsi"/>
        </w:rPr>
      </w:pPr>
    </w:p>
    <w:p w14:paraId="14065562" w14:textId="77777777" w:rsidR="00DE518D" w:rsidRPr="005A06DA" w:rsidRDefault="00BA1345" w:rsidP="00CB6BA6">
      <w:pPr>
        <w:spacing w:after="0" w:line="240" w:lineRule="auto"/>
        <w:jc w:val="center"/>
        <w:rPr>
          <w:rFonts w:cstheme="minorHAnsi"/>
          <w:i/>
        </w:rPr>
      </w:pPr>
      <w:r w:rsidRPr="005A06DA">
        <w:rPr>
          <w:rFonts w:cstheme="minorHAnsi"/>
          <w:i/>
        </w:rPr>
        <w:t xml:space="preserve">Lord, </w:t>
      </w:r>
      <w:r w:rsidR="006F6106" w:rsidRPr="005A06DA">
        <w:rPr>
          <w:rFonts w:cstheme="minorHAnsi"/>
          <w:i/>
        </w:rPr>
        <w:t>t</w:t>
      </w:r>
      <w:r w:rsidR="00D60177" w:rsidRPr="005A06DA">
        <w:rPr>
          <w:rFonts w:cstheme="minorHAnsi"/>
          <w:i/>
        </w:rPr>
        <w:t>each me</w:t>
      </w:r>
      <w:r w:rsidR="0064668C" w:rsidRPr="005A06DA">
        <w:rPr>
          <w:rFonts w:cstheme="minorHAnsi"/>
          <w:i/>
        </w:rPr>
        <w:t xml:space="preserve"> </w:t>
      </w:r>
      <w:r w:rsidR="00644E9E" w:rsidRPr="005A06DA">
        <w:rPr>
          <w:rFonts w:cstheme="minorHAnsi"/>
          <w:i/>
        </w:rPr>
        <w:t>to take</w:t>
      </w:r>
      <w:r w:rsidR="00C24FF9" w:rsidRPr="005A06DA">
        <w:rPr>
          <w:rFonts w:cstheme="minorHAnsi"/>
          <w:i/>
        </w:rPr>
        <w:t xml:space="preserve"> real action</w:t>
      </w:r>
      <w:r w:rsidR="006F6106" w:rsidRPr="005A06DA">
        <w:rPr>
          <w:rFonts w:cstheme="minorHAnsi"/>
          <w:i/>
        </w:rPr>
        <w:t xml:space="preserve"> </w:t>
      </w:r>
      <w:r w:rsidR="00AC43FB" w:rsidRPr="005A06DA">
        <w:rPr>
          <w:rFonts w:cstheme="minorHAnsi"/>
          <w:i/>
        </w:rPr>
        <w:t xml:space="preserve">that </w:t>
      </w:r>
      <w:r w:rsidR="006F6106" w:rsidRPr="005A06DA">
        <w:rPr>
          <w:rFonts w:cstheme="minorHAnsi"/>
          <w:i/>
        </w:rPr>
        <w:t>reveals the quality of my trust</w:t>
      </w:r>
      <w:r w:rsidR="00086811" w:rsidRPr="005A06DA">
        <w:rPr>
          <w:rFonts w:cstheme="minorHAnsi"/>
          <w:i/>
        </w:rPr>
        <w:t xml:space="preserve"> in You</w:t>
      </w:r>
      <w:r w:rsidR="00D60177" w:rsidRPr="005A06DA">
        <w:rPr>
          <w:rFonts w:cstheme="minorHAnsi"/>
        </w:rPr>
        <w:t xml:space="preserve">. </w:t>
      </w:r>
      <w:r w:rsidR="006F6106" w:rsidRPr="005A06DA">
        <w:rPr>
          <w:rFonts w:cstheme="minorHAnsi"/>
          <w:i/>
        </w:rPr>
        <w:t>(Repeat)</w:t>
      </w:r>
    </w:p>
    <w:p w14:paraId="52065B4E" w14:textId="77777777" w:rsidR="009F06A2" w:rsidRPr="005A06DA" w:rsidRDefault="009F06A2" w:rsidP="00E75972">
      <w:pPr>
        <w:spacing w:after="0" w:line="240" w:lineRule="auto"/>
        <w:jc w:val="both"/>
        <w:rPr>
          <w:rFonts w:cstheme="minorHAnsi"/>
        </w:rPr>
      </w:pPr>
    </w:p>
    <w:p w14:paraId="58E99CD8" w14:textId="77777777" w:rsidR="009F06A2" w:rsidRPr="005A06DA" w:rsidRDefault="009F06A2" w:rsidP="00E75972">
      <w:pPr>
        <w:spacing w:after="0" w:line="240" w:lineRule="auto"/>
        <w:jc w:val="both"/>
        <w:rPr>
          <w:rFonts w:cstheme="minorHAnsi"/>
        </w:rPr>
      </w:pPr>
      <w:r w:rsidRPr="005A06DA">
        <w:rPr>
          <w:rFonts w:cstheme="minorHAnsi"/>
        </w:rPr>
        <w:t>Take a deep breath.</w:t>
      </w:r>
    </w:p>
    <w:p w14:paraId="1532FEAF" w14:textId="6C3A7322" w:rsidR="00D15882" w:rsidRPr="005A06DA" w:rsidRDefault="00D15882" w:rsidP="00D15882">
      <w:pPr>
        <w:spacing w:after="0" w:line="240" w:lineRule="auto"/>
        <w:jc w:val="both"/>
        <w:rPr>
          <w:rFonts w:cstheme="minorHAnsi"/>
          <w:i/>
          <w:iCs/>
        </w:rPr>
      </w:pPr>
      <w:r w:rsidRPr="005A06DA">
        <w:rPr>
          <w:rFonts w:cstheme="minorHAnsi"/>
          <w:i/>
          <w:iCs/>
        </w:rPr>
        <w:t xml:space="preserve">(If time permits, ask, “Does anyone have comments or questions about </w:t>
      </w:r>
      <w:r w:rsidR="004E2301" w:rsidRPr="005A06DA">
        <w:rPr>
          <w:rFonts w:cstheme="minorHAnsi"/>
          <w:i/>
          <w:iCs/>
        </w:rPr>
        <w:t xml:space="preserve">the </w:t>
      </w:r>
      <w:r w:rsidRPr="005A06DA">
        <w:rPr>
          <w:rFonts w:cstheme="minorHAnsi"/>
          <w:i/>
          <w:iCs/>
        </w:rPr>
        <w:t>Bible teaching?”)</w:t>
      </w:r>
    </w:p>
    <w:p w14:paraId="60614ED9" w14:textId="77777777" w:rsidR="00FD29D2" w:rsidRPr="005A06DA" w:rsidRDefault="00FD29D2" w:rsidP="00E75972">
      <w:pPr>
        <w:spacing w:after="0" w:line="240" w:lineRule="auto"/>
        <w:jc w:val="both"/>
        <w:rPr>
          <w:rFonts w:cstheme="minorHAnsi"/>
        </w:rPr>
      </w:pPr>
    </w:p>
    <w:p w14:paraId="101ABB6B" w14:textId="77777777" w:rsidR="00DE518D" w:rsidRPr="005A06DA" w:rsidRDefault="00FD29D2" w:rsidP="00E75972">
      <w:pPr>
        <w:spacing w:after="0" w:line="240" w:lineRule="auto"/>
        <w:jc w:val="both"/>
        <w:rPr>
          <w:rFonts w:cstheme="minorHAnsi"/>
          <w:b/>
        </w:rPr>
      </w:pPr>
      <w:r w:rsidRPr="005A06DA">
        <w:rPr>
          <w:rFonts w:cstheme="minorHAnsi"/>
          <w:b/>
        </w:rPr>
        <w:t>1:10</w:t>
      </w:r>
      <w:r w:rsidR="00285B9A" w:rsidRPr="005A06DA">
        <w:rPr>
          <w:rFonts w:cstheme="minorHAnsi"/>
          <w:b/>
        </w:rPr>
        <w:t xml:space="preserve"> </w:t>
      </w:r>
      <w:r w:rsidR="00285B9A" w:rsidRPr="005A06DA">
        <w:rPr>
          <w:rFonts w:cstheme="minorHAnsi"/>
          <w:b/>
        </w:rPr>
        <w:tab/>
        <w:t>INTEGRATI</w:t>
      </w:r>
      <w:r w:rsidR="00DE518D" w:rsidRPr="005A06DA">
        <w:rPr>
          <w:rFonts w:cstheme="minorHAnsi"/>
          <w:b/>
        </w:rPr>
        <w:t>ON</w:t>
      </w:r>
    </w:p>
    <w:p w14:paraId="6C94B084" w14:textId="77777777" w:rsidR="0078657F" w:rsidRPr="005A06DA" w:rsidRDefault="0078657F" w:rsidP="00E75972">
      <w:pPr>
        <w:spacing w:after="0" w:line="240" w:lineRule="auto"/>
        <w:jc w:val="both"/>
        <w:rPr>
          <w:rFonts w:cstheme="minorHAnsi"/>
          <w:b/>
        </w:rPr>
      </w:pPr>
    </w:p>
    <w:p w14:paraId="1F449E15" w14:textId="77777777" w:rsidR="0078657F" w:rsidRPr="005A06DA" w:rsidRDefault="0078657F" w:rsidP="00E75972">
      <w:pPr>
        <w:spacing w:after="0" w:line="240" w:lineRule="auto"/>
        <w:jc w:val="both"/>
        <w:rPr>
          <w:rFonts w:cstheme="minorHAnsi"/>
          <w:b/>
        </w:rPr>
      </w:pPr>
      <w:r w:rsidRPr="005A06DA">
        <w:rPr>
          <w:rFonts w:cstheme="minorHAnsi"/>
        </w:rPr>
        <w:t xml:space="preserve">Sip some </w:t>
      </w:r>
      <w:r w:rsidR="0064668C" w:rsidRPr="005A06DA">
        <w:rPr>
          <w:rFonts w:cstheme="minorHAnsi"/>
        </w:rPr>
        <w:t xml:space="preserve">purified </w:t>
      </w:r>
      <w:r w:rsidRPr="005A06DA">
        <w:rPr>
          <w:rFonts w:cstheme="minorHAnsi"/>
        </w:rPr>
        <w:t xml:space="preserve">water and prepare to take some notes. Assume a meditation posture, and breathe. </w:t>
      </w:r>
      <w:r w:rsidRPr="005A06DA">
        <w:rPr>
          <w:rFonts w:cstheme="minorHAnsi"/>
          <w:i/>
        </w:rPr>
        <w:t xml:space="preserve">(Pause </w:t>
      </w:r>
      <w:r w:rsidR="007C422F" w:rsidRPr="005A06DA">
        <w:rPr>
          <w:rFonts w:cstheme="minorHAnsi"/>
          <w:i/>
        </w:rPr>
        <w:t xml:space="preserve">for </w:t>
      </w:r>
      <w:r w:rsidR="00BB714E" w:rsidRPr="005A06DA">
        <w:rPr>
          <w:rFonts w:cstheme="minorHAnsi"/>
          <w:i/>
        </w:rPr>
        <w:t xml:space="preserve">10 </w:t>
      </w:r>
      <w:r w:rsidRPr="005A06DA">
        <w:rPr>
          <w:rFonts w:cstheme="minorHAnsi"/>
          <w:i/>
        </w:rPr>
        <w:t>seconds)</w:t>
      </w:r>
    </w:p>
    <w:p w14:paraId="26715549" w14:textId="77777777" w:rsidR="0078657F" w:rsidRPr="005A06DA" w:rsidRDefault="0078657F" w:rsidP="00E75972">
      <w:pPr>
        <w:spacing w:after="0" w:line="240" w:lineRule="auto"/>
        <w:jc w:val="both"/>
        <w:rPr>
          <w:rFonts w:cstheme="minorHAnsi"/>
        </w:rPr>
      </w:pPr>
    </w:p>
    <w:p w14:paraId="64E19A33" w14:textId="77777777" w:rsidR="0078657F" w:rsidRPr="005A06DA" w:rsidRDefault="00A01675" w:rsidP="00E75972">
      <w:pPr>
        <w:spacing w:after="0" w:line="240" w:lineRule="auto"/>
        <w:jc w:val="both"/>
        <w:rPr>
          <w:rFonts w:cstheme="minorHAnsi"/>
          <w:i/>
        </w:rPr>
      </w:pPr>
      <w:r w:rsidRPr="005A06DA">
        <w:rPr>
          <w:rFonts w:cstheme="minorHAnsi"/>
        </w:rPr>
        <w:t>Here is our integration focus</w:t>
      </w:r>
      <w:r w:rsidR="0078657F" w:rsidRPr="005A06DA">
        <w:rPr>
          <w:rFonts w:cstheme="minorHAnsi"/>
        </w:rPr>
        <w:t xml:space="preserve">: </w:t>
      </w:r>
      <w:r w:rsidR="0078657F" w:rsidRPr="005A06DA">
        <w:rPr>
          <w:rFonts w:cstheme="minorHAnsi"/>
          <w:i/>
        </w:rPr>
        <w:t>Consider revealing what you believe through your actions.</w:t>
      </w:r>
      <w:r w:rsidR="0078657F" w:rsidRPr="005A06DA">
        <w:rPr>
          <w:rFonts w:cstheme="minorHAnsi"/>
        </w:rPr>
        <w:t xml:space="preserve"> </w:t>
      </w:r>
      <w:r w:rsidR="0078657F" w:rsidRPr="005A06DA">
        <w:rPr>
          <w:rFonts w:cstheme="minorHAnsi"/>
          <w:i/>
        </w:rPr>
        <w:t>(Repeat) (Pause</w:t>
      </w:r>
      <w:r w:rsidR="00BB714E" w:rsidRPr="005A06DA">
        <w:rPr>
          <w:rFonts w:cstheme="minorHAnsi"/>
          <w:i/>
        </w:rPr>
        <w:t xml:space="preserve"> </w:t>
      </w:r>
      <w:r w:rsidR="007C422F" w:rsidRPr="005A06DA">
        <w:rPr>
          <w:rFonts w:cstheme="minorHAnsi"/>
          <w:i/>
        </w:rPr>
        <w:t xml:space="preserve">for </w:t>
      </w:r>
      <w:r w:rsidR="00BB714E" w:rsidRPr="005A06DA">
        <w:rPr>
          <w:rFonts w:cstheme="minorHAnsi"/>
          <w:i/>
        </w:rPr>
        <w:t>30 seconds</w:t>
      </w:r>
      <w:r w:rsidR="0078657F" w:rsidRPr="005A06DA">
        <w:rPr>
          <w:rFonts w:cstheme="minorHAnsi"/>
          <w:i/>
        </w:rPr>
        <w:t>)</w:t>
      </w:r>
    </w:p>
    <w:p w14:paraId="3DE577B6" w14:textId="77777777" w:rsidR="0078657F" w:rsidRPr="005A06DA" w:rsidRDefault="0078657F" w:rsidP="00E75972">
      <w:pPr>
        <w:spacing w:after="0" w:line="240" w:lineRule="auto"/>
        <w:jc w:val="both"/>
        <w:rPr>
          <w:rFonts w:cstheme="minorHAnsi"/>
        </w:rPr>
      </w:pPr>
    </w:p>
    <w:p w14:paraId="272E4B26" w14:textId="77777777" w:rsidR="0078657F" w:rsidRPr="005A06DA" w:rsidRDefault="0078657F" w:rsidP="00E75972">
      <w:pPr>
        <w:spacing w:after="0" w:line="240" w:lineRule="auto"/>
        <w:jc w:val="both"/>
        <w:rPr>
          <w:rFonts w:cstheme="minorHAnsi"/>
          <w:b/>
        </w:rPr>
      </w:pPr>
      <w:r w:rsidRPr="005A06DA">
        <w:rPr>
          <w:rFonts w:cstheme="minorHAnsi"/>
          <w:b/>
        </w:rPr>
        <w:t>The FAITH Process</w:t>
      </w:r>
    </w:p>
    <w:p w14:paraId="3605B5F7" w14:textId="77777777" w:rsidR="0078657F" w:rsidRPr="005A06DA" w:rsidRDefault="0078657F" w:rsidP="00E75972">
      <w:pPr>
        <w:spacing w:after="0" w:line="240" w:lineRule="auto"/>
        <w:jc w:val="both"/>
        <w:rPr>
          <w:rFonts w:cstheme="minorHAnsi"/>
          <w:i/>
        </w:rPr>
      </w:pPr>
      <w:r w:rsidRPr="005A06DA">
        <w:rPr>
          <w:rFonts w:cstheme="minorHAnsi"/>
          <w:i/>
        </w:rPr>
        <w:t xml:space="preserve">(Choose from each section </w:t>
      </w:r>
      <w:r w:rsidR="00A01675" w:rsidRPr="005A06DA">
        <w:rPr>
          <w:rFonts w:cstheme="minorHAnsi"/>
          <w:i/>
        </w:rPr>
        <w:t>a few sentences that are meaningful to you</w:t>
      </w:r>
      <w:r w:rsidRPr="005A06DA">
        <w:rPr>
          <w:rFonts w:cstheme="minorHAnsi"/>
          <w:i/>
        </w:rPr>
        <w:t>)</w:t>
      </w:r>
    </w:p>
    <w:p w14:paraId="1422914F" w14:textId="77777777" w:rsidR="0078657F" w:rsidRPr="005A06DA" w:rsidRDefault="0078657F" w:rsidP="00E75972">
      <w:pPr>
        <w:spacing w:after="0" w:line="240" w:lineRule="auto"/>
        <w:jc w:val="both"/>
        <w:rPr>
          <w:rFonts w:cstheme="minorHAnsi"/>
        </w:rPr>
      </w:pPr>
    </w:p>
    <w:p w14:paraId="0D2D4F9B" w14:textId="77777777" w:rsidR="0078657F" w:rsidRPr="005A06DA" w:rsidRDefault="0078657F" w:rsidP="00E75972">
      <w:pPr>
        <w:spacing w:after="0" w:line="240" w:lineRule="auto"/>
        <w:jc w:val="both"/>
        <w:rPr>
          <w:rFonts w:cstheme="minorHAnsi"/>
          <w:b/>
        </w:rPr>
      </w:pPr>
      <w:r w:rsidRPr="005A06DA">
        <w:rPr>
          <w:rFonts w:cstheme="minorHAnsi"/>
          <w:b/>
        </w:rPr>
        <w:t>Feelings</w:t>
      </w:r>
    </w:p>
    <w:p w14:paraId="1E53A0DD" w14:textId="77777777" w:rsidR="0078657F" w:rsidRPr="005A06DA" w:rsidRDefault="0078657F" w:rsidP="00E75972">
      <w:pPr>
        <w:spacing w:after="0" w:line="240" w:lineRule="auto"/>
        <w:jc w:val="both"/>
        <w:rPr>
          <w:rFonts w:cstheme="minorHAnsi"/>
          <w:i/>
        </w:rPr>
      </w:pPr>
      <w:r w:rsidRPr="005A06DA">
        <w:rPr>
          <w:rFonts w:cstheme="minorHAnsi"/>
        </w:rPr>
        <w:lastRenderedPageBreak/>
        <w:t xml:space="preserve">As you </w:t>
      </w:r>
      <w:r w:rsidRPr="005A06DA">
        <w:rPr>
          <w:rFonts w:cstheme="minorHAnsi"/>
          <w:i/>
        </w:rPr>
        <w:t>consider revealing what you believe through your actions</w:t>
      </w:r>
      <w:r w:rsidRPr="005A06DA">
        <w:rPr>
          <w:rFonts w:cstheme="minorHAnsi"/>
        </w:rPr>
        <w:t xml:space="preserve">, breathe and recognize any feelings </w:t>
      </w:r>
      <w:r w:rsidR="00623777" w:rsidRPr="005A06DA">
        <w:rPr>
          <w:rFonts w:cstheme="minorHAnsi"/>
        </w:rPr>
        <w:t xml:space="preserve">or </w:t>
      </w:r>
      <w:r w:rsidR="00BB714E" w:rsidRPr="005A06DA">
        <w:rPr>
          <w:rFonts w:cstheme="minorHAnsi"/>
        </w:rPr>
        <w:t xml:space="preserve">any </w:t>
      </w:r>
      <w:r w:rsidR="00623777" w:rsidRPr="005A06DA">
        <w:rPr>
          <w:rFonts w:cstheme="minorHAnsi"/>
        </w:rPr>
        <w:t>res</w:t>
      </w:r>
      <w:r w:rsidR="00BB714E" w:rsidRPr="005A06DA">
        <w:rPr>
          <w:rFonts w:cstheme="minorHAnsi"/>
        </w:rPr>
        <w:t>istance that may be present</w:t>
      </w:r>
      <w:r w:rsidRPr="005A06DA">
        <w:rPr>
          <w:rFonts w:cstheme="minorHAnsi"/>
        </w:rPr>
        <w:t xml:space="preserve">. </w:t>
      </w:r>
      <w:r w:rsidRPr="005A06DA">
        <w:rPr>
          <w:rFonts w:cstheme="minorHAnsi"/>
          <w:i/>
        </w:rPr>
        <w:t>(Pause) Y</w:t>
      </w:r>
      <w:r w:rsidRPr="005A06DA">
        <w:rPr>
          <w:rFonts w:cstheme="minorHAnsi"/>
        </w:rPr>
        <w:t xml:space="preserve">our feelings are yours to teach you about yourself, to guide you, and to train you. They can often be uncomfortable. </w:t>
      </w:r>
      <w:r w:rsidRPr="005A06DA">
        <w:rPr>
          <w:rFonts w:cstheme="minorHAnsi"/>
          <w:i/>
        </w:rPr>
        <w:t>(Pause)</w:t>
      </w:r>
      <w:r w:rsidRPr="005A06DA">
        <w:rPr>
          <w:rFonts w:cstheme="minorHAnsi"/>
        </w:rPr>
        <w:t xml:space="preserve"> You can learn to recognize and honor your feelings without allowing them to master you. Just observe your experience with compassion</w:t>
      </w:r>
      <w:r w:rsidR="00623777" w:rsidRPr="005A06DA">
        <w:rPr>
          <w:rFonts w:cstheme="minorHAnsi"/>
        </w:rPr>
        <w:t>,</w:t>
      </w:r>
      <w:r w:rsidRPr="005A06DA">
        <w:rPr>
          <w:rFonts w:cstheme="minorHAnsi"/>
        </w:rPr>
        <w:t xml:space="preserve"> and breathe. </w:t>
      </w:r>
      <w:r w:rsidRPr="005A06DA">
        <w:rPr>
          <w:rFonts w:cstheme="minorHAnsi"/>
          <w:i/>
        </w:rPr>
        <w:t xml:space="preserve">(Pause </w:t>
      </w:r>
      <w:r w:rsidR="007C422F" w:rsidRPr="005A06DA">
        <w:rPr>
          <w:rFonts w:cstheme="minorHAnsi"/>
          <w:i/>
        </w:rPr>
        <w:t xml:space="preserve">for </w:t>
      </w:r>
      <w:r w:rsidRPr="005A06DA">
        <w:rPr>
          <w:rFonts w:cstheme="minorHAnsi"/>
          <w:i/>
        </w:rPr>
        <w:t xml:space="preserve">30 seconds) </w:t>
      </w:r>
    </w:p>
    <w:p w14:paraId="094EF091" w14:textId="77777777" w:rsidR="0087293C" w:rsidRPr="005A06DA" w:rsidRDefault="0087293C" w:rsidP="00E75972">
      <w:pPr>
        <w:spacing w:after="0" w:line="240" w:lineRule="auto"/>
        <w:jc w:val="both"/>
        <w:rPr>
          <w:rFonts w:cstheme="minorHAnsi"/>
        </w:rPr>
      </w:pPr>
    </w:p>
    <w:p w14:paraId="346F9995" w14:textId="77777777" w:rsidR="0078657F" w:rsidRPr="005A06DA" w:rsidRDefault="0078657F" w:rsidP="00E75972">
      <w:pPr>
        <w:spacing w:after="0" w:line="240" w:lineRule="auto"/>
        <w:jc w:val="both"/>
        <w:rPr>
          <w:rFonts w:cstheme="minorHAnsi"/>
          <w:b/>
        </w:rPr>
      </w:pPr>
      <w:r w:rsidRPr="005A06DA">
        <w:rPr>
          <w:rFonts w:cstheme="minorHAnsi"/>
          <w:b/>
        </w:rPr>
        <w:t>Awareness without judgment</w:t>
      </w:r>
    </w:p>
    <w:p w14:paraId="3863B7BB" w14:textId="77777777" w:rsidR="0078657F" w:rsidRPr="005A06DA" w:rsidRDefault="0078657F" w:rsidP="00E75972">
      <w:pPr>
        <w:spacing w:after="0" w:line="240" w:lineRule="auto"/>
        <w:jc w:val="both"/>
        <w:rPr>
          <w:rFonts w:cstheme="minorHAnsi"/>
          <w:i/>
        </w:rPr>
      </w:pPr>
      <w:r w:rsidRPr="005A06DA">
        <w:rPr>
          <w:rFonts w:cstheme="minorHAnsi"/>
        </w:rPr>
        <w:t xml:space="preserve">Allow whatever you are experiencing to rest in your awareness. You might notice a compulsion to push thoughts or feelings away, </w:t>
      </w:r>
      <w:r w:rsidR="00623777" w:rsidRPr="005A06DA">
        <w:rPr>
          <w:rFonts w:cstheme="minorHAnsi"/>
        </w:rPr>
        <w:t xml:space="preserve">to </w:t>
      </w:r>
      <w:r w:rsidRPr="005A06DA">
        <w:rPr>
          <w:rFonts w:cstheme="minorHAnsi"/>
        </w:rPr>
        <w:t>judge them, or</w:t>
      </w:r>
      <w:r w:rsidR="00623777" w:rsidRPr="005A06DA">
        <w:rPr>
          <w:rFonts w:cstheme="minorHAnsi"/>
        </w:rPr>
        <w:t xml:space="preserve"> to</w:t>
      </w:r>
      <w:r w:rsidRPr="005A06DA">
        <w:rPr>
          <w:rFonts w:cstheme="minorHAnsi"/>
        </w:rPr>
        <w:t xml:space="preserve"> justify them. You might struggle with feeling anything at all. </w:t>
      </w:r>
      <w:r w:rsidR="000C64E7" w:rsidRPr="005A06DA">
        <w:rPr>
          <w:rFonts w:cstheme="minorHAnsi"/>
        </w:rPr>
        <w:t xml:space="preserve">Simply observe your experience as you </w:t>
      </w:r>
      <w:r w:rsidR="000C64E7" w:rsidRPr="005A06DA">
        <w:rPr>
          <w:rFonts w:cstheme="minorHAnsi"/>
          <w:i/>
        </w:rPr>
        <w:t>consider</w:t>
      </w:r>
      <w:r w:rsidRPr="005A06DA">
        <w:rPr>
          <w:rFonts w:cstheme="minorHAnsi"/>
        </w:rPr>
        <w:t xml:space="preserve"> </w:t>
      </w:r>
      <w:r w:rsidRPr="005A06DA">
        <w:rPr>
          <w:rFonts w:cstheme="minorHAnsi"/>
          <w:i/>
        </w:rPr>
        <w:t xml:space="preserve">revealing what you believe through your actions. (Pause) </w:t>
      </w:r>
      <w:r w:rsidRPr="005A06DA">
        <w:rPr>
          <w:rFonts w:cstheme="minorHAnsi"/>
        </w:rPr>
        <w:t>Feelings and passing thoughts are not right or wrong</w:t>
      </w:r>
      <w:r w:rsidR="007C422F" w:rsidRPr="005A06DA">
        <w:rPr>
          <w:rFonts w:cstheme="minorHAnsi"/>
        </w:rPr>
        <w:t>; they</w:t>
      </w:r>
      <w:r w:rsidRPr="005A06DA">
        <w:rPr>
          <w:rFonts w:cstheme="minorHAnsi"/>
        </w:rPr>
        <w:t xml:space="preserve"> just are. Give yourself permission now to explore them without judgment, and breathe. </w:t>
      </w:r>
      <w:r w:rsidRPr="005A06DA">
        <w:rPr>
          <w:rFonts w:cstheme="minorHAnsi"/>
          <w:i/>
        </w:rPr>
        <w:t xml:space="preserve">(Pause </w:t>
      </w:r>
      <w:r w:rsidR="007C422F" w:rsidRPr="005A06DA">
        <w:rPr>
          <w:rFonts w:cstheme="minorHAnsi"/>
          <w:i/>
        </w:rPr>
        <w:t xml:space="preserve">for </w:t>
      </w:r>
      <w:r w:rsidRPr="005A06DA">
        <w:rPr>
          <w:rFonts w:cstheme="minorHAnsi"/>
          <w:i/>
        </w:rPr>
        <w:t>30 seconds)</w:t>
      </w:r>
    </w:p>
    <w:p w14:paraId="648C492A" w14:textId="77777777" w:rsidR="0087293C" w:rsidRPr="005A06DA" w:rsidRDefault="0087293C" w:rsidP="00E75972">
      <w:pPr>
        <w:spacing w:after="0" w:line="240" w:lineRule="auto"/>
        <w:jc w:val="both"/>
        <w:rPr>
          <w:rFonts w:cstheme="minorHAnsi"/>
          <w:b/>
        </w:rPr>
      </w:pPr>
    </w:p>
    <w:p w14:paraId="74DFADFD" w14:textId="77777777" w:rsidR="0078657F" w:rsidRPr="005A06DA" w:rsidRDefault="0078657F" w:rsidP="00044D0A">
      <w:pPr>
        <w:widowControl w:val="0"/>
        <w:spacing w:after="0" w:line="240" w:lineRule="auto"/>
        <w:jc w:val="both"/>
        <w:rPr>
          <w:rFonts w:cstheme="minorHAnsi"/>
          <w:b/>
        </w:rPr>
      </w:pPr>
      <w:r w:rsidRPr="005A06DA">
        <w:rPr>
          <w:rFonts w:cstheme="minorHAnsi"/>
          <w:b/>
        </w:rPr>
        <w:t>Inquiry</w:t>
      </w:r>
      <w:r w:rsidR="00A01675" w:rsidRPr="005A06DA">
        <w:rPr>
          <w:rFonts w:cstheme="minorHAnsi"/>
          <w:b/>
        </w:rPr>
        <w:t>: What</w:t>
      </w:r>
      <w:r w:rsidRPr="005A06DA">
        <w:rPr>
          <w:rFonts w:cstheme="minorHAnsi"/>
          <w:b/>
        </w:rPr>
        <w:t xml:space="preserve"> is my body saying?</w:t>
      </w:r>
    </w:p>
    <w:p w14:paraId="4422CC07" w14:textId="77777777" w:rsidR="0078657F" w:rsidRPr="005A06DA" w:rsidRDefault="0078657F" w:rsidP="00044D0A">
      <w:pPr>
        <w:widowControl w:val="0"/>
        <w:spacing w:after="0" w:line="240" w:lineRule="auto"/>
        <w:jc w:val="both"/>
        <w:rPr>
          <w:rFonts w:cstheme="minorHAnsi"/>
          <w:i/>
        </w:rPr>
      </w:pPr>
      <w:r w:rsidRPr="005A06DA">
        <w:rPr>
          <w:rFonts w:cstheme="minorHAnsi"/>
        </w:rPr>
        <w:t xml:space="preserve">Bring your attention to your body and notice what it is doing when you </w:t>
      </w:r>
      <w:r w:rsidRPr="005A06DA">
        <w:rPr>
          <w:rFonts w:cstheme="minorHAnsi"/>
          <w:i/>
        </w:rPr>
        <w:t>consider revealing what you believe through your actions</w:t>
      </w:r>
      <w:r w:rsidRPr="005A06DA">
        <w:rPr>
          <w:rFonts w:cstheme="minorHAnsi"/>
        </w:rPr>
        <w:t xml:space="preserve">. </w:t>
      </w:r>
      <w:r w:rsidR="00BB714E" w:rsidRPr="005A06DA">
        <w:rPr>
          <w:rFonts w:cstheme="minorHAnsi"/>
          <w:i/>
        </w:rPr>
        <w:t xml:space="preserve">(Pause) </w:t>
      </w:r>
      <w:r w:rsidRPr="005A06DA">
        <w:rPr>
          <w:rFonts w:cstheme="minorHAnsi"/>
        </w:rPr>
        <w:t xml:space="preserve">Acknowledge </w:t>
      </w:r>
      <w:r w:rsidR="00307E91" w:rsidRPr="005A06DA">
        <w:rPr>
          <w:rFonts w:cstheme="minorHAnsi"/>
        </w:rPr>
        <w:t>any sensations you may feel</w:t>
      </w:r>
      <w:r w:rsidRPr="005A06DA">
        <w:rPr>
          <w:rFonts w:cstheme="minorHAnsi"/>
        </w:rPr>
        <w:t xml:space="preserve">. </w:t>
      </w:r>
      <w:r w:rsidRPr="005A06DA">
        <w:rPr>
          <w:rFonts w:cstheme="minorHAnsi"/>
          <w:i/>
        </w:rPr>
        <w:t>(Pause)</w:t>
      </w:r>
      <w:r w:rsidRPr="005A06DA">
        <w:rPr>
          <w:rFonts w:cstheme="minorHAnsi"/>
        </w:rPr>
        <w:t xml:space="preserve"> Observe and breathe. </w:t>
      </w:r>
      <w:r w:rsidRPr="005A06DA">
        <w:rPr>
          <w:rFonts w:cstheme="minorHAnsi"/>
          <w:i/>
        </w:rPr>
        <w:t>(Pause</w:t>
      </w:r>
      <w:r w:rsidR="007C422F" w:rsidRPr="005A06DA">
        <w:rPr>
          <w:rFonts w:cstheme="minorHAnsi"/>
          <w:i/>
        </w:rPr>
        <w:t xml:space="preserve"> for</w:t>
      </w:r>
      <w:r w:rsidRPr="005A06DA">
        <w:rPr>
          <w:rFonts w:cstheme="minorHAnsi"/>
          <w:i/>
        </w:rPr>
        <w:t xml:space="preserve"> 30 seconds)</w:t>
      </w:r>
    </w:p>
    <w:p w14:paraId="792ABB1B" w14:textId="77777777" w:rsidR="00044D0A" w:rsidRPr="005A06DA" w:rsidRDefault="00044D0A" w:rsidP="000B2C15">
      <w:pPr>
        <w:widowControl w:val="0"/>
        <w:spacing w:after="0" w:line="240" w:lineRule="auto"/>
        <w:jc w:val="both"/>
        <w:rPr>
          <w:rFonts w:cstheme="minorHAnsi"/>
          <w:b/>
        </w:rPr>
      </w:pPr>
    </w:p>
    <w:p w14:paraId="6590205F" w14:textId="72D89075" w:rsidR="0078657F" w:rsidRPr="005A06DA" w:rsidRDefault="0078657F" w:rsidP="000B2C15">
      <w:pPr>
        <w:widowControl w:val="0"/>
        <w:spacing w:after="0" w:line="240" w:lineRule="auto"/>
        <w:jc w:val="both"/>
        <w:rPr>
          <w:rFonts w:cstheme="minorHAnsi"/>
          <w:b/>
        </w:rPr>
      </w:pPr>
      <w:r w:rsidRPr="005A06DA">
        <w:rPr>
          <w:rFonts w:cstheme="minorHAnsi"/>
          <w:b/>
        </w:rPr>
        <w:t>Talk to Jesus</w:t>
      </w:r>
    </w:p>
    <w:p w14:paraId="6536CF13" w14:textId="77777777" w:rsidR="00623777" w:rsidRPr="005A06DA" w:rsidRDefault="0078657F" w:rsidP="000B2C15">
      <w:pPr>
        <w:widowControl w:val="0"/>
        <w:spacing w:after="0" w:line="240" w:lineRule="auto"/>
        <w:jc w:val="both"/>
        <w:rPr>
          <w:rFonts w:cstheme="minorHAnsi"/>
          <w:i/>
        </w:rPr>
      </w:pPr>
      <w:r w:rsidRPr="005A06DA">
        <w:rPr>
          <w:rFonts w:cstheme="minorHAnsi"/>
        </w:rPr>
        <w:t xml:space="preserve">You might imagine that you are leaning back in the </w:t>
      </w:r>
      <w:r w:rsidR="00D5528C" w:rsidRPr="005A06DA">
        <w:rPr>
          <w:rFonts w:cstheme="minorHAnsi"/>
        </w:rPr>
        <w:t xml:space="preserve">safe and loving </w:t>
      </w:r>
      <w:r w:rsidRPr="005A06DA">
        <w:rPr>
          <w:rFonts w:cstheme="minorHAnsi"/>
        </w:rPr>
        <w:t xml:space="preserve">arms of Jesus </w:t>
      </w:r>
      <w:r w:rsidR="00D5528C" w:rsidRPr="005A06DA">
        <w:rPr>
          <w:rFonts w:cstheme="minorHAnsi"/>
        </w:rPr>
        <w:t xml:space="preserve">as together you </w:t>
      </w:r>
      <w:r w:rsidR="00D5528C" w:rsidRPr="005A06DA">
        <w:rPr>
          <w:rFonts w:cstheme="minorHAnsi"/>
          <w:i/>
        </w:rPr>
        <w:t>consider</w:t>
      </w:r>
      <w:r w:rsidRPr="005A06DA">
        <w:rPr>
          <w:rFonts w:cstheme="minorHAnsi"/>
          <w:i/>
        </w:rPr>
        <w:t xml:space="preserve"> </w:t>
      </w:r>
      <w:r w:rsidR="00307E91" w:rsidRPr="005A06DA">
        <w:rPr>
          <w:rFonts w:cstheme="minorHAnsi"/>
          <w:i/>
        </w:rPr>
        <w:t xml:space="preserve">revealing </w:t>
      </w:r>
      <w:r w:rsidRPr="005A06DA">
        <w:rPr>
          <w:rFonts w:cstheme="minorHAnsi"/>
          <w:i/>
        </w:rPr>
        <w:t>what</w:t>
      </w:r>
      <w:r w:rsidRPr="005A06DA">
        <w:rPr>
          <w:rFonts w:cstheme="minorHAnsi"/>
        </w:rPr>
        <w:t xml:space="preserve"> </w:t>
      </w:r>
      <w:r w:rsidRPr="005A06DA">
        <w:rPr>
          <w:rFonts w:cstheme="minorHAnsi"/>
          <w:i/>
        </w:rPr>
        <w:t xml:space="preserve">you believe </w:t>
      </w:r>
      <w:r w:rsidR="00307E91" w:rsidRPr="005A06DA">
        <w:rPr>
          <w:rFonts w:cstheme="minorHAnsi"/>
          <w:i/>
        </w:rPr>
        <w:t>through</w:t>
      </w:r>
      <w:r w:rsidRPr="005A06DA">
        <w:rPr>
          <w:rFonts w:cstheme="minorHAnsi"/>
          <w:i/>
        </w:rPr>
        <w:t xml:space="preserve"> your actions</w:t>
      </w:r>
      <w:r w:rsidRPr="005A06DA">
        <w:rPr>
          <w:rFonts w:cstheme="minorHAnsi"/>
        </w:rPr>
        <w:t xml:space="preserve">. Do you feel comfortable, uncomfortable, or </w:t>
      </w:r>
      <w:r w:rsidR="00A01675" w:rsidRPr="005A06DA">
        <w:rPr>
          <w:rFonts w:cstheme="minorHAnsi"/>
        </w:rPr>
        <w:t xml:space="preserve">do you </w:t>
      </w:r>
      <w:r w:rsidRPr="005A06DA">
        <w:rPr>
          <w:rFonts w:cstheme="minorHAnsi"/>
        </w:rPr>
        <w:t xml:space="preserve">feel nothing at all? Just observe. </w:t>
      </w:r>
      <w:r w:rsidRPr="005A06DA">
        <w:rPr>
          <w:rFonts w:cstheme="minorHAnsi"/>
          <w:i/>
        </w:rPr>
        <w:t xml:space="preserve">(Pause) </w:t>
      </w:r>
      <w:r w:rsidRPr="005A06DA">
        <w:rPr>
          <w:rFonts w:cstheme="minorHAnsi"/>
        </w:rPr>
        <w:t xml:space="preserve">Do you feel compelled to judge </w:t>
      </w:r>
      <w:r w:rsidR="00D5528C" w:rsidRPr="005A06DA">
        <w:rPr>
          <w:rFonts w:cstheme="minorHAnsi"/>
        </w:rPr>
        <w:t>this revelation</w:t>
      </w:r>
      <w:r w:rsidRPr="005A06DA">
        <w:rPr>
          <w:rFonts w:cstheme="minorHAnsi"/>
        </w:rPr>
        <w:t xml:space="preserve"> as good or bad? </w:t>
      </w:r>
      <w:r w:rsidRPr="005A06DA">
        <w:rPr>
          <w:rFonts w:cstheme="minorHAnsi"/>
          <w:i/>
        </w:rPr>
        <w:t xml:space="preserve">(Pause) </w:t>
      </w:r>
      <w:r w:rsidR="00D5528C" w:rsidRPr="005A06DA">
        <w:rPr>
          <w:rFonts w:cstheme="minorHAnsi"/>
        </w:rPr>
        <w:t xml:space="preserve">Are you afraid of something? </w:t>
      </w:r>
      <w:r w:rsidRPr="005A06DA">
        <w:rPr>
          <w:rFonts w:cstheme="minorHAnsi"/>
        </w:rPr>
        <w:t xml:space="preserve">What story do you want to tell? </w:t>
      </w:r>
      <w:r w:rsidRPr="005A06DA">
        <w:rPr>
          <w:rFonts w:cstheme="minorHAnsi"/>
          <w:i/>
        </w:rPr>
        <w:t>(Pause)</w:t>
      </w:r>
      <w:r w:rsidRPr="005A06DA">
        <w:rPr>
          <w:rFonts w:cstheme="minorHAnsi"/>
        </w:rPr>
        <w:t xml:space="preserve"> Observe your experience as just information. You might process with </w:t>
      </w:r>
      <w:r w:rsidR="007C422F" w:rsidRPr="005A06DA">
        <w:rPr>
          <w:rFonts w:cstheme="minorHAnsi"/>
        </w:rPr>
        <w:t>a</w:t>
      </w:r>
      <w:r w:rsidRPr="005A06DA">
        <w:rPr>
          <w:rFonts w:cstheme="minorHAnsi"/>
        </w:rPr>
        <w:t xml:space="preserve"> long exhaling breath,</w:t>
      </w:r>
      <w:r w:rsidR="00623777" w:rsidRPr="005A06DA">
        <w:rPr>
          <w:rFonts w:cstheme="minorHAnsi"/>
        </w:rPr>
        <w:t xml:space="preserve"> or the Dragon B</w:t>
      </w:r>
      <w:r w:rsidRPr="005A06DA">
        <w:rPr>
          <w:rFonts w:cstheme="minorHAnsi"/>
        </w:rPr>
        <w:t>reath.</w:t>
      </w:r>
      <w:r w:rsidR="00307E91" w:rsidRPr="005A06DA">
        <w:rPr>
          <w:rStyle w:val="EndnoteReference"/>
          <w:rFonts w:cstheme="minorHAnsi"/>
        </w:rPr>
        <w:endnoteReference w:id="6"/>
      </w:r>
      <w:r w:rsidRPr="005A06DA">
        <w:rPr>
          <w:rFonts w:cstheme="minorHAnsi"/>
        </w:rPr>
        <w:t xml:space="preserve"> </w:t>
      </w:r>
      <w:r w:rsidRPr="005A06DA">
        <w:rPr>
          <w:rFonts w:cstheme="minorHAnsi"/>
          <w:i/>
        </w:rPr>
        <w:t xml:space="preserve">(Pause </w:t>
      </w:r>
      <w:r w:rsidR="007C422F" w:rsidRPr="005A06DA">
        <w:rPr>
          <w:rFonts w:cstheme="minorHAnsi"/>
          <w:i/>
        </w:rPr>
        <w:t xml:space="preserve">for </w:t>
      </w:r>
      <w:r w:rsidRPr="005A06DA">
        <w:rPr>
          <w:rFonts w:cstheme="minorHAnsi"/>
          <w:i/>
        </w:rPr>
        <w:t>30 seconds)</w:t>
      </w:r>
    </w:p>
    <w:p w14:paraId="02B301B2" w14:textId="77777777" w:rsidR="00623777" w:rsidRPr="005A06DA" w:rsidRDefault="00623777" w:rsidP="00E75972">
      <w:pPr>
        <w:spacing w:after="0" w:line="240" w:lineRule="auto"/>
        <w:jc w:val="both"/>
        <w:rPr>
          <w:rFonts w:cstheme="minorHAnsi"/>
          <w:b/>
        </w:rPr>
      </w:pPr>
    </w:p>
    <w:p w14:paraId="2854AB75" w14:textId="77777777" w:rsidR="00623777" w:rsidRPr="005A06DA" w:rsidRDefault="0078657F" w:rsidP="00E75972">
      <w:pPr>
        <w:spacing w:after="0" w:line="240" w:lineRule="auto"/>
        <w:jc w:val="both"/>
        <w:rPr>
          <w:rFonts w:cstheme="minorHAnsi"/>
        </w:rPr>
      </w:pPr>
      <w:r w:rsidRPr="005A06DA">
        <w:rPr>
          <w:rFonts w:cstheme="minorHAnsi"/>
          <w:b/>
        </w:rPr>
        <w:t>Heal</w:t>
      </w:r>
      <w:r w:rsidR="00623777" w:rsidRPr="005A06DA">
        <w:rPr>
          <w:rFonts w:cstheme="minorHAnsi"/>
        </w:rPr>
        <w:t xml:space="preserve"> </w:t>
      </w:r>
    </w:p>
    <w:p w14:paraId="53427E46" w14:textId="328CF27C" w:rsidR="0078657F" w:rsidRPr="005A06DA" w:rsidRDefault="0078657F" w:rsidP="00E75972">
      <w:pPr>
        <w:spacing w:after="0" w:line="240" w:lineRule="auto"/>
        <w:jc w:val="both"/>
        <w:rPr>
          <w:rFonts w:cstheme="minorHAnsi"/>
          <w:i/>
        </w:rPr>
      </w:pPr>
      <w:r w:rsidRPr="005A06DA">
        <w:rPr>
          <w:rFonts w:cstheme="minorHAnsi"/>
        </w:rPr>
        <w:t xml:space="preserve">God created human beings to have feelings about everything. Feelings are chemical reactions in our bodies bringing us information. </w:t>
      </w:r>
      <w:r w:rsidR="00D5528C" w:rsidRPr="005A06DA">
        <w:rPr>
          <w:rFonts w:cstheme="minorHAnsi"/>
        </w:rPr>
        <w:t>You</w:t>
      </w:r>
      <w:r w:rsidRPr="005A06DA">
        <w:rPr>
          <w:rFonts w:cstheme="minorHAnsi"/>
        </w:rPr>
        <w:t xml:space="preserve"> can choose to honor and observe </w:t>
      </w:r>
      <w:r w:rsidR="00D5528C" w:rsidRPr="005A06DA">
        <w:rPr>
          <w:rFonts w:cstheme="minorHAnsi"/>
        </w:rPr>
        <w:t>your feelings</w:t>
      </w:r>
      <w:r w:rsidRPr="005A06DA">
        <w:rPr>
          <w:rFonts w:cstheme="minorHAnsi"/>
        </w:rPr>
        <w:t xml:space="preserve"> without reacting</w:t>
      </w:r>
      <w:r w:rsidR="00CA501F" w:rsidRPr="005A06DA">
        <w:rPr>
          <w:rFonts w:cstheme="minorHAnsi"/>
        </w:rPr>
        <w:t xml:space="preserve"> to them</w:t>
      </w:r>
      <w:r w:rsidR="00AE560C" w:rsidRPr="005A06DA">
        <w:rPr>
          <w:rFonts w:cstheme="minorHAnsi"/>
        </w:rPr>
        <w:t>.</w:t>
      </w:r>
      <w:r w:rsidR="00D15882" w:rsidRPr="005A06DA">
        <w:rPr>
          <w:rFonts w:cstheme="minorHAnsi"/>
        </w:rPr>
        <w:t xml:space="preserve"> </w:t>
      </w:r>
      <w:bookmarkStart w:id="18" w:name="_Hlk177567132"/>
      <w:r w:rsidR="00D15882" w:rsidRPr="005A06DA">
        <w:rPr>
          <w:rFonts w:cstheme="minorHAnsi"/>
        </w:rPr>
        <w:t>We all have to learn to experience our feelings and, at the same time, choose to live oriented lives.</w:t>
      </w:r>
      <w:r w:rsidRPr="005A06DA">
        <w:rPr>
          <w:rFonts w:cstheme="minorHAnsi"/>
        </w:rPr>
        <w:t xml:space="preserve"> </w:t>
      </w:r>
      <w:bookmarkEnd w:id="18"/>
      <w:r w:rsidR="00BB714E" w:rsidRPr="005A06DA">
        <w:rPr>
          <w:rFonts w:cstheme="minorHAnsi"/>
          <w:i/>
        </w:rPr>
        <w:t xml:space="preserve">(Pause) </w:t>
      </w:r>
      <w:r w:rsidRPr="005A06DA">
        <w:rPr>
          <w:rFonts w:cstheme="minorHAnsi"/>
        </w:rPr>
        <w:t xml:space="preserve">The fact that you can step back and observe your experience lets you know that </w:t>
      </w:r>
      <w:r w:rsidR="0064668C" w:rsidRPr="005A06DA">
        <w:rPr>
          <w:rFonts w:cstheme="minorHAnsi"/>
        </w:rPr>
        <w:t>your experience does not define you</w:t>
      </w:r>
      <w:r w:rsidR="00BE618D" w:rsidRPr="005A06DA">
        <w:rPr>
          <w:rFonts w:cstheme="minorHAnsi"/>
        </w:rPr>
        <w:t>; you are separate from your experience</w:t>
      </w:r>
      <w:r w:rsidRPr="005A06DA">
        <w:rPr>
          <w:rFonts w:cstheme="minorHAnsi"/>
        </w:rPr>
        <w:t xml:space="preserve">. </w:t>
      </w:r>
      <w:r w:rsidR="00BB714E" w:rsidRPr="005A06DA">
        <w:rPr>
          <w:rFonts w:cstheme="minorHAnsi"/>
          <w:i/>
        </w:rPr>
        <w:t xml:space="preserve">(Pause) </w:t>
      </w:r>
      <w:r w:rsidRPr="005A06DA">
        <w:rPr>
          <w:rFonts w:cstheme="minorHAnsi"/>
        </w:rPr>
        <w:t xml:space="preserve">When </w:t>
      </w:r>
      <w:r w:rsidR="007C422F" w:rsidRPr="005A06DA">
        <w:rPr>
          <w:rFonts w:cstheme="minorHAnsi"/>
        </w:rPr>
        <w:t xml:space="preserve">a </w:t>
      </w:r>
      <w:r w:rsidRPr="005A06DA">
        <w:rPr>
          <w:rFonts w:cstheme="minorHAnsi"/>
        </w:rPr>
        <w:t>feeling signals you through the body</w:t>
      </w:r>
      <w:r w:rsidR="00A01675" w:rsidRPr="005A06DA">
        <w:rPr>
          <w:rFonts w:cstheme="minorHAnsi"/>
        </w:rPr>
        <w:t>,</w:t>
      </w:r>
      <w:r w:rsidRPr="005A06DA">
        <w:rPr>
          <w:rFonts w:cstheme="minorHAnsi"/>
        </w:rPr>
        <w:t xml:space="preserve"> you can focus on your body and your breath rather than reacting and getting caught up in a story. Breathe with compassion for </w:t>
      </w:r>
      <w:r w:rsidR="00D5528C" w:rsidRPr="005A06DA">
        <w:rPr>
          <w:rFonts w:cstheme="minorHAnsi"/>
        </w:rPr>
        <w:t>everyone who is learning to deal with what is revealed about their beliefs. Help your body</w:t>
      </w:r>
      <w:r w:rsidRPr="005A06DA">
        <w:rPr>
          <w:rFonts w:cstheme="minorHAnsi"/>
        </w:rPr>
        <w:t xml:space="preserve"> process with </w:t>
      </w:r>
      <w:r w:rsidR="0070634D" w:rsidRPr="005A06DA">
        <w:rPr>
          <w:rFonts w:cstheme="minorHAnsi"/>
        </w:rPr>
        <w:t>a</w:t>
      </w:r>
      <w:r w:rsidRPr="005A06DA">
        <w:rPr>
          <w:rFonts w:cstheme="minorHAnsi"/>
        </w:rPr>
        <w:t xml:space="preserve"> long exhaling breath.</w:t>
      </w:r>
      <w:r w:rsidR="00E75972" w:rsidRPr="005A06DA">
        <w:rPr>
          <w:rFonts w:cstheme="minorHAnsi"/>
        </w:rPr>
        <w:t xml:space="preserve"> </w:t>
      </w:r>
      <w:r w:rsidRPr="005A06DA">
        <w:rPr>
          <w:rFonts w:cstheme="minorHAnsi"/>
          <w:i/>
        </w:rPr>
        <w:t>(Pause</w:t>
      </w:r>
      <w:r w:rsidR="007C422F" w:rsidRPr="005A06DA">
        <w:rPr>
          <w:rFonts w:cstheme="minorHAnsi"/>
          <w:i/>
        </w:rPr>
        <w:t xml:space="preserve"> for</w:t>
      </w:r>
      <w:r w:rsidRPr="005A06DA">
        <w:rPr>
          <w:rFonts w:cstheme="minorHAnsi"/>
          <w:i/>
        </w:rPr>
        <w:t xml:space="preserve"> 30 seconds)</w:t>
      </w:r>
    </w:p>
    <w:p w14:paraId="38F31AF2" w14:textId="77777777" w:rsidR="00CB0327" w:rsidRPr="005A06DA" w:rsidRDefault="00CB0327" w:rsidP="00E75972">
      <w:pPr>
        <w:spacing w:after="0" w:line="240" w:lineRule="auto"/>
        <w:jc w:val="both"/>
        <w:rPr>
          <w:rFonts w:cstheme="minorHAnsi"/>
        </w:rPr>
      </w:pPr>
    </w:p>
    <w:p w14:paraId="615D95BF" w14:textId="77777777" w:rsidR="0078657F" w:rsidRPr="005A06DA" w:rsidRDefault="00CB0327" w:rsidP="00E75972">
      <w:pPr>
        <w:spacing w:after="0" w:line="240" w:lineRule="auto"/>
        <w:jc w:val="both"/>
        <w:rPr>
          <w:rFonts w:cstheme="minorHAnsi"/>
        </w:rPr>
      </w:pPr>
      <w:r w:rsidRPr="005A06DA">
        <w:rPr>
          <w:rFonts w:cstheme="minorHAnsi"/>
        </w:rPr>
        <w:t>Take a deep breath</w:t>
      </w:r>
    </w:p>
    <w:p w14:paraId="5E46A670" w14:textId="210EAFA5" w:rsidR="00D15882" w:rsidRPr="005A06DA" w:rsidRDefault="00D15882" w:rsidP="00D15882">
      <w:pPr>
        <w:spacing w:after="0" w:line="240" w:lineRule="auto"/>
        <w:jc w:val="both"/>
        <w:rPr>
          <w:rFonts w:cstheme="minorHAnsi"/>
          <w:i/>
          <w:iCs/>
        </w:rPr>
      </w:pPr>
      <w:r w:rsidRPr="005A06DA">
        <w:rPr>
          <w:rFonts w:cstheme="minorHAnsi"/>
          <w:i/>
          <w:iCs/>
        </w:rPr>
        <w:t xml:space="preserve">(If time permits, ask, “Does anyone have comments or questions about </w:t>
      </w:r>
      <w:r w:rsidR="004E2301" w:rsidRPr="005A06DA">
        <w:rPr>
          <w:rFonts w:cstheme="minorHAnsi"/>
          <w:i/>
          <w:iCs/>
        </w:rPr>
        <w:t xml:space="preserve">the </w:t>
      </w:r>
      <w:r w:rsidRPr="005A06DA">
        <w:rPr>
          <w:rFonts w:cstheme="minorHAnsi"/>
          <w:i/>
          <w:iCs/>
        </w:rPr>
        <w:t>integration?”)</w:t>
      </w:r>
    </w:p>
    <w:p w14:paraId="576BFFA9" w14:textId="77777777" w:rsidR="0078657F" w:rsidRPr="005A06DA" w:rsidRDefault="0078657F" w:rsidP="00E75972">
      <w:pPr>
        <w:spacing w:after="0" w:line="240" w:lineRule="auto"/>
        <w:jc w:val="both"/>
        <w:rPr>
          <w:rFonts w:cstheme="minorHAnsi"/>
        </w:rPr>
      </w:pPr>
    </w:p>
    <w:p w14:paraId="653BE297" w14:textId="77777777" w:rsidR="0078657F" w:rsidRPr="005A06DA" w:rsidRDefault="0078657F" w:rsidP="00E75972">
      <w:pPr>
        <w:spacing w:after="0" w:line="240" w:lineRule="auto"/>
        <w:jc w:val="both"/>
        <w:rPr>
          <w:rFonts w:cstheme="minorHAnsi"/>
          <w:b/>
        </w:rPr>
      </w:pPr>
      <w:r w:rsidRPr="005A06DA">
        <w:rPr>
          <w:rFonts w:cstheme="minorHAnsi"/>
          <w:b/>
        </w:rPr>
        <w:t>1:28</w:t>
      </w:r>
      <w:r w:rsidRPr="005A06DA">
        <w:rPr>
          <w:rFonts w:cstheme="minorHAnsi"/>
          <w:b/>
        </w:rPr>
        <w:tab/>
        <w:t>ENDING PRAYER</w:t>
      </w:r>
    </w:p>
    <w:p w14:paraId="45709FC9" w14:textId="77777777" w:rsidR="0078657F" w:rsidRPr="005A06DA" w:rsidRDefault="0078657F" w:rsidP="00E75972">
      <w:pPr>
        <w:spacing w:after="0" w:line="240" w:lineRule="auto"/>
        <w:jc w:val="both"/>
        <w:rPr>
          <w:rFonts w:cstheme="minorHAnsi"/>
          <w:b/>
          <w:color w:val="000000"/>
        </w:rPr>
      </w:pPr>
    </w:p>
    <w:p w14:paraId="0CAEAF33" w14:textId="77777777" w:rsidR="00BB714E" w:rsidRPr="005A06DA" w:rsidRDefault="00BB714E" w:rsidP="00E75972">
      <w:pPr>
        <w:spacing w:after="0" w:line="240" w:lineRule="auto"/>
        <w:jc w:val="both"/>
        <w:rPr>
          <w:rFonts w:cstheme="minorHAnsi"/>
        </w:rPr>
      </w:pPr>
      <w:bookmarkStart w:id="19" w:name="_Hlk492553029"/>
      <w:r w:rsidRPr="005A06DA">
        <w:rPr>
          <w:rFonts w:cstheme="minorHAnsi"/>
        </w:rPr>
        <w:t>Dear Father and Creator,</w:t>
      </w:r>
    </w:p>
    <w:p w14:paraId="2483EE74" w14:textId="36E7372D" w:rsidR="00BB714E" w:rsidRPr="005A06DA" w:rsidRDefault="00BB714E" w:rsidP="00E75972">
      <w:pPr>
        <w:spacing w:after="0" w:line="240" w:lineRule="auto"/>
        <w:jc w:val="both"/>
        <w:rPr>
          <w:rFonts w:cstheme="minorHAnsi"/>
        </w:rPr>
      </w:pPr>
      <w:r w:rsidRPr="005A06DA">
        <w:rPr>
          <w:rFonts w:cstheme="minorHAnsi"/>
        </w:rPr>
        <w:t xml:space="preserve">We are grateful for this time to heal and train together. Hold us in the power of this new understanding as You continue to show us the truth about ourselves. </w:t>
      </w:r>
      <w:r w:rsidR="00044D0A" w:rsidRPr="005A06DA">
        <w:rPr>
          <w:rFonts w:cstheme="minorHAnsi"/>
        </w:rPr>
        <w:t>Help us learn to trust You as we use our real resources to serve.</w:t>
      </w:r>
      <w:r w:rsidRPr="005A06DA">
        <w:rPr>
          <w:rFonts w:cstheme="minorHAnsi"/>
        </w:rPr>
        <w:t xml:space="preserve"> Lead us to the next step in our healing this week as we co-labor with You to reorient our lives </w:t>
      </w:r>
      <w:r w:rsidR="007C422F" w:rsidRPr="005A06DA">
        <w:rPr>
          <w:rFonts w:cstheme="minorHAnsi"/>
        </w:rPr>
        <w:t xml:space="preserve">for </w:t>
      </w:r>
      <w:r w:rsidRPr="005A06DA">
        <w:rPr>
          <w:rFonts w:cstheme="minorHAnsi"/>
        </w:rPr>
        <w:t>a more effective flow and to flourish in our connection with our True Self and mission, with the Creation, and with You, for the glory and honor of our Lord Jesus. Amen.</w:t>
      </w:r>
    </w:p>
    <w:bookmarkEnd w:id="19"/>
    <w:p w14:paraId="745F9115" w14:textId="77777777" w:rsidR="0078657F" w:rsidRPr="005A06DA" w:rsidRDefault="0078657F" w:rsidP="00E75972">
      <w:pPr>
        <w:spacing w:after="0" w:line="240" w:lineRule="auto"/>
        <w:jc w:val="both"/>
        <w:rPr>
          <w:rFonts w:cstheme="minorHAnsi"/>
        </w:rPr>
      </w:pPr>
    </w:p>
    <w:p w14:paraId="114DD4A2" w14:textId="77777777" w:rsidR="0078657F" w:rsidRPr="005A06DA" w:rsidRDefault="0078657F" w:rsidP="00E75972">
      <w:pPr>
        <w:spacing w:after="0" w:line="240" w:lineRule="auto"/>
        <w:jc w:val="both"/>
        <w:rPr>
          <w:rFonts w:cstheme="minorHAnsi"/>
        </w:rPr>
      </w:pPr>
      <w:r w:rsidRPr="005A06DA">
        <w:rPr>
          <w:rFonts w:cstheme="minorHAnsi"/>
        </w:rPr>
        <w:t>Take a deep breath.</w:t>
      </w:r>
    </w:p>
    <w:p w14:paraId="71E30405" w14:textId="77777777" w:rsidR="00D15882" w:rsidRPr="005A06DA" w:rsidRDefault="00D15882" w:rsidP="00D15882">
      <w:pPr>
        <w:spacing w:after="0" w:line="240" w:lineRule="auto"/>
        <w:jc w:val="both"/>
        <w:rPr>
          <w:rFonts w:cstheme="minorHAnsi"/>
          <w:i/>
          <w:iCs/>
        </w:rPr>
      </w:pPr>
      <w:r w:rsidRPr="005A06DA">
        <w:rPr>
          <w:rFonts w:cstheme="minorHAnsi"/>
          <w:i/>
          <w:iCs/>
        </w:rPr>
        <w:lastRenderedPageBreak/>
        <w:t>(If time permits, ask, “Does anyone have comments or questions about this meeting?”)</w:t>
      </w:r>
    </w:p>
    <w:p w14:paraId="2D1E245C" w14:textId="77777777" w:rsidR="0078657F" w:rsidRPr="005A06DA" w:rsidRDefault="0078657F" w:rsidP="00E75972">
      <w:pPr>
        <w:spacing w:after="0" w:line="240" w:lineRule="auto"/>
        <w:jc w:val="both"/>
        <w:rPr>
          <w:rFonts w:cstheme="minorHAnsi"/>
        </w:rPr>
      </w:pPr>
    </w:p>
    <w:p w14:paraId="7865B0AA" w14:textId="77777777" w:rsidR="00364554" w:rsidRDefault="00FD29D2" w:rsidP="00E75972">
      <w:pPr>
        <w:spacing w:after="0" w:line="240" w:lineRule="auto"/>
        <w:jc w:val="both"/>
        <w:rPr>
          <w:rFonts w:cstheme="minorHAnsi"/>
          <w:b/>
        </w:rPr>
      </w:pPr>
      <w:r w:rsidRPr="005A06DA">
        <w:rPr>
          <w:rFonts w:cstheme="minorHAnsi"/>
          <w:b/>
        </w:rPr>
        <w:t>1:29</w:t>
      </w:r>
      <w:r w:rsidR="00364554" w:rsidRPr="005A06DA">
        <w:rPr>
          <w:rFonts w:cstheme="minorHAnsi"/>
          <w:b/>
        </w:rPr>
        <w:tab/>
        <w:t>ANNOUNCEMENTS</w:t>
      </w:r>
    </w:p>
    <w:p w14:paraId="76A7AAA1" w14:textId="77777777" w:rsidR="00D1270E" w:rsidRDefault="00D1270E" w:rsidP="00E75972">
      <w:pPr>
        <w:spacing w:after="0" w:line="240" w:lineRule="auto"/>
        <w:jc w:val="both"/>
        <w:rPr>
          <w:rFonts w:cstheme="minorHAnsi"/>
          <w:b/>
        </w:rPr>
      </w:pPr>
    </w:p>
    <w:bookmarkEnd w:id="0"/>
    <w:p w14:paraId="01396CE8" w14:textId="77777777" w:rsidR="006F3F7F" w:rsidRDefault="006F3F7F" w:rsidP="006F3F7F">
      <w:pPr>
        <w:spacing w:after="0" w:line="240" w:lineRule="auto"/>
        <w:jc w:val="both"/>
      </w:pPr>
      <w:r>
        <w:t>*</w:t>
      </w:r>
      <w:r w:rsidRPr="00046FEC">
        <w:t>This is the time in our KF training cycle to consider whether we, as KF members, have the MATH to offer the next NHG book study to our wider community. All current members are invited to participate in offering this gift by signing up on the spreadsheet in the recent email sent from admin.</w:t>
      </w:r>
      <w:r>
        <w:t xml:space="preserve"> </w:t>
      </w:r>
    </w:p>
    <w:p w14:paraId="1313C0A6" w14:textId="77777777" w:rsidR="006F3F7F" w:rsidRDefault="006F3F7F" w:rsidP="006F3F7F">
      <w:pPr>
        <w:spacing w:after="0" w:line="240" w:lineRule="auto"/>
        <w:jc w:val="both"/>
      </w:pPr>
    </w:p>
    <w:p w14:paraId="77D254E7" w14:textId="77777777" w:rsidR="006F3F7F" w:rsidRDefault="006F3F7F" w:rsidP="006F3F7F">
      <w:pPr>
        <w:spacing w:after="0" w:line="240" w:lineRule="auto"/>
        <w:jc w:val="both"/>
      </w:pPr>
      <w:r>
        <w:t>(*Except when preparing for the Jubilee year)</w:t>
      </w:r>
    </w:p>
    <w:p w14:paraId="70376264" w14:textId="77777777" w:rsidR="00285B9A" w:rsidRDefault="00285B9A" w:rsidP="0087293C">
      <w:pPr>
        <w:spacing w:after="0" w:line="240" w:lineRule="auto"/>
      </w:pPr>
    </w:p>
    <w:sectPr w:rsidR="00285B9A" w:rsidSect="00F1462B">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5F901" w14:textId="77777777" w:rsidR="0002780E" w:rsidRDefault="0002780E" w:rsidP="00285B9A">
      <w:pPr>
        <w:spacing w:after="0" w:line="240" w:lineRule="auto"/>
      </w:pPr>
      <w:r>
        <w:separator/>
      </w:r>
    </w:p>
  </w:endnote>
  <w:endnote w:type="continuationSeparator" w:id="0">
    <w:p w14:paraId="13CFD61F" w14:textId="77777777" w:rsidR="0002780E" w:rsidRDefault="0002780E" w:rsidP="00285B9A">
      <w:pPr>
        <w:spacing w:after="0" w:line="240" w:lineRule="auto"/>
      </w:pPr>
      <w:r>
        <w:continuationSeparator/>
      </w:r>
    </w:p>
  </w:endnote>
  <w:endnote w:id="1">
    <w:p w14:paraId="1596831F" w14:textId="77777777" w:rsidR="001171A8" w:rsidRPr="003A1B6D" w:rsidRDefault="001171A8">
      <w:pPr>
        <w:pStyle w:val="EndnoteText"/>
        <w:rPr>
          <w:lang w:val="en-GB"/>
        </w:rPr>
      </w:pPr>
      <w:r>
        <w:rPr>
          <w:rStyle w:val="EndnoteReference"/>
        </w:rPr>
        <w:endnoteRef/>
      </w:r>
      <w:r>
        <w:t xml:space="preserve"> </w:t>
      </w:r>
      <w:hyperlink r:id="rId1" w:history="1">
        <w:r w:rsidR="002F36F0">
          <w:rPr>
            <w:rStyle w:val="Hyperlink"/>
          </w:rPr>
          <w:t>nutritiousmovement.com</w:t>
        </w:r>
      </w:hyperlink>
      <w:r w:rsidR="00BB714E">
        <w:t>.</w:t>
      </w:r>
    </w:p>
  </w:endnote>
  <w:endnote w:id="2">
    <w:p w14:paraId="4A30F1D6" w14:textId="77777777" w:rsidR="001171A8" w:rsidRPr="003A1B6D" w:rsidRDefault="001171A8">
      <w:pPr>
        <w:pStyle w:val="EndnoteText"/>
        <w:rPr>
          <w:lang w:val="en-GB"/>
        </w:rPr>
      </w:pPr>
      <w:r>
        <w:rPr>
          <w:rStyle w:val="EndnoteReference"/>
        </w:rPr>
        <w:endnoteRef/>
      </w:r>
      <w:r>
        <w:t xml:space="preserve"> </w:t>
      </w:r>
      <w:hyperlink r:id="rId2" w:history="1">
        <w:r w:rsidR="002F36F0">
          <w:rPr>
            <w:rStyle w:val="Hyperlink"/>
          </w:rPr>
          <w:t>www.centeringprayer.com</w:t>
        </w:r>
      </w:hyperlink>
      <w:r>
        <w:t>.</w:t>
      </w:r>
    </w:p>
  </w:endnote>
  <w:endnote w:id="3">
    <w:p w14:paraId="6438B40C" w14:textId="77777777" w:rsidR="0035036D" w:rsidRDefault="0035036D" w:rsidP="0035036D">
      <w:pPr>
        <w:pStyle w:val="EndnoteText"/>
      </w:pPr>
      <w:r>
        <w:rPr>
          <w:rStyle w:val="EndnoteReference"/>
        </w:rPr>
        <w:endnoteRef/>
      </w:r>
      <w:r>
        <w:t xml:space="preserve"> Eph. 4:28.</w:t>
      </w:r>
    </w:p>
  </w:endnote>
  <w:endnote w:id="4">
    <w:p w14:paraId="55F5E635" w14:textId="77777777" w:rsidR="00482D16" w:rsidRPr="008A58BD" w:rsidRDefault="00482D16">
      <w:pPr>
        <w:pStyle w:val="EndnoteText"/>
        <w:rPr>
          <w:lang w:val="fr-FR"/>
        </w:rPr>
      </w:pPr>
      <w:r>
        <w:rPr>
          <w:rStyle w:val="EndnoteReference"/>
        </w:rPr>
        <w:endnoteRef/>
      </w:r>
      <w:r w:rsidRPr="008A58BD">
        <w:rPr>
          <w:lang w:val="fr-FR"/>
        </w:rPr>
        <w:t xml:space="preserve"> </w:t>
      </w:r>
      <w:hyperlink r:id="rId3" w:history="1">
        <w:r w:rsidR="002F36F0" w:rsidRPr="008A58BD">
          <w:rPr>
            <w:rStyle w:val="Hyperlink"/>
            <w:lang w:val="fr-FR"/>
          </w:rPr>
          <w:t>en.wikipedia.org/wiki/</w:t>
        </w:r>
        <w:proofErr w:type="spellStart"/>
        <w:r w:rsidR="002F36F0" w:rsidRPr="008A58BD">
          <w:rPr>
            <w:rStyle w:val="Hyperlink"/>
            <w:lang w:val="fr-FR"/>
          </w:rPr>
          <w:t>Tapas_Acupressure_Technique</w:t>
        </w:r>
        <w:proofErr w:type="spellEnd"/>
      </w:hyperlink>
      <w:r w:rsidRPr="008A58BD">
        <w:rPr>
          <w:rStyle w:val="Hyperlink"/>
          <w:color w:val="auto"/>
          <w:u w:val="none"/>
          <w:lang w:val="fr-FR"/>
        </w:rPr>
        <w:t>.</w:t>
      </w:r>
    </w:p>
  </w:endnote>
  <w:endnote w:id="5">
    <w:p w14:paraId="558D57F8" w14:textId="77777777" w:rsidR="00F07437" w:rsidRPr="008A58BD" w:rsidRDefault="00F07437" w:rsidP="00F07437">
      <w:pPr>
        <w:pStyle w:val="EndnoteText"/>
        <w:rPr>
          <w:lang w:val="fr-FR"/>
        </w:rPr>
      </w:pPr>
      <w:r>
        <w:rPr>
          <w:rStyle w:val="EndnoteReference"/>
        </w:rPr>
        <w:endnoteRef/>
      </w:r>
      <w:r w:rsidRPr="008A58BD">
        <w:rPr>
          <w:lang w:val="fr-FR"/>
        </w:rPr>
        <w:t xml:space="preserve"> James 1:17.</w:t>
      </w:r>
    </w:p>
  </w:endnote>
  <w:endnote w:id="6">
    <w:p w14:paraId="2A74A155" w14:textId="77777777" w:rsidR="00307E91" w:rsidRDefault="00307E91">
      <w:pPr>
        <w:pStyle w:val="EndnoteText"/>
      </w:pPr>
      <w:r>
        <w:rPr>
          <w:rStyle w:val="EndnoteReference"/>
        </w:rPr>
        <w:endnoteRef/>
      </w:r>
      <w:r>
        <w:t xml:space="preserve"> See KF12.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E92D2" w14:textId="470C68C8" w:rsidR="001171A8" w:rsidRDefault="001171A8">
    <w:pPr>
      <w:pStyle w:val="Footer"/>
    </w:pPr>
    <w:r>
      <w:t>karisfellowships.com</w:t>
    </w:r>
    <w:r>
      <w:tab/>
      <w:t>KF26-E</w:t>
    </w:r>
    <w:r>
      <w:tab/>
    </w:r>
    <w:r>
      <w:rPr>
        <w:rFonts w:cstheme="minorHAnsi"/>
      </w:rPr>
      <w:t>©</w:t>
    </w:r>
    <w:r>
      <w:t>20</w:t>
    </w:r>
    <w:r w:rsidR="006D0D7D">
      <w:t>21</w:t>
    </w:r>
    <w:r w:rsidR="00BB714E">
      <w:t xml:space="preserve"> </w:t>
    </w:r>
    <w:r>
      <w:t>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7F13BA" w14:textId="700A3982" w:rsidR="001171A8" w:rsidRDefault="001171A8">
    <w:pPr>
      <w:pStyle w:val="Footer"/>
    </w:pPr>
    <w:r>
      <w:t>karisfellowships.com</w:t>
    </w:r>
    <w:r>
      <w:tab/>
      <w:t>KF26-E</w:t>
    </w:r>
    <w:r>
      <w:tab/>
    </w:r>
    <w:r>
      <w:rPr>
        <w:rFonts w:cstheme="minorHAnsi"/>
      </w:rPr>
      <w:t>©</w:t>
    </w:r>
    <w:r>
      <w:t>20</w:t>
    </w:r>
    <w:r w:rsidR="006D0D7D">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C82B2" w14:textId="77777777" w:rsidR="0002780E" w:rsidRDefault="0002780E" w:rsidP="00285B9A">
      <w:pPr>
        <w:spacing w:after="0" w:line="240" w:lineRule="auto"/>
      </w:pPr>
      <w:r>
        <w:separator/>
      </w:r>
    </w:p>
  </w:footnote>
  <w:footnote w:type="continuationSeparator" w:id="0">
    <w:p w14:paraId="5856B80D" w14:textId="77777777" w:rsidR="0002780E" w:rsidRDefault="0002780E"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7081582F" w14:textId="77777777" w:rsidR="001171A8" w:rsidRDefault="001171A8">
        <w:pPr>
          <w:pStyle w:val="Header"/>
          <w:jc w:val="right"/>
        </w:pPr>
        <w:r>
          <w:fldChar w:fldCharType="begin"/>
        </w:r>
        <w:r>
          <w:instrText xml:space="preserve"> PAGE   \* MERGEFORMAT </w:instrText>
        </w:r>
        <w:r>
          <w:fldChar w:fldCharType="separate"/>
        </w:r>
        <w:r w:rsidR="00895425">
          <w:rPr>
            <w:noProof/>
          </w:rPr>
          <w:t>9</w:t>
        </w:r>
        <w:r>
          <w:rPr>
            <w:noProof/>
          </w:rPr>
          <w:fldChar w:fldCharType="end"/>
        </w:r>
      </w:p>
    </w:sdtContent>
  </w:sdt>
  <w:p w14:paraId="2D20F411" w14:textId="77777777" w:rsidR="001171A8" w:rsidRDefault="00117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B86B78"/>
    <w:multiLevelType w:val="hybridMultilevel"/>
    <w:tmpl w:val="6FE06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1F08D4"/>
    <w:multiLevelType w:val="hybridMultilevel"/>
    <w:tmpl w:val="62DC1542"/>
    <w:lvl w:ilvl="0" w:tplc="DFDA3D5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65A303B"/>
    <w:multiLevelType w:val="hybridMultilevel"/>
    <w:tmpl w:val="E8B4EE0E"/>
    <w:lvl w:ilvl="0" w:tplc="C7F24550">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93152997">
    <w:abstractNumId w:val="0"/>
  </w:num>
  <w:num w:numId="2" w16cid:durableId="376516371">
    <w:abstractNumId w:val="2"/>
  </w:num>
  <w:num w:numId="3" w16cid:durableId="71776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7405"/>
    <w:rsid w:val="00010CCC"/>
    <w:rsid w:val="00013244"/>
    <w:rsid w:val="00013954"/>
    <w:rsid w:val="000205D7"/>
    <w:rsid w:val="00025CF4"/>
    <w:rsid w:val="0002780E"/>
    <w:rsid w:val="00044D0A"/>
    <w:rsid w:val="00061D9B"/>
    <w:rsid w:val="00072D30"/>
    <w:rsid w:val="00086811"/>
    <w:rsid w:val="00090F93"/>
    <w:rsid w:val="000A788D"/>
    <w:rsid w:val="000B2C15"/>
    <w:rsid w:val="000C64E7"/>
    <w:rsid w:val="000E5BDB"/>
    <w:rsid w:val="000F571C"/>
    <w:rsid w:val="000F5F13"/>
    <w:rsid w:val="000F7C5A"/>
    <w:rsid w:val="00101CC0"/>
    <w:rsid w:val="00103BBB"/>
    <w:rsid w:val="001171A8"/>
    <w:rsid w:val="00117278"/>
    <w:rsid w:val="00120235"/>
    <w:rsid w:val="00127658"/>
    <w:rsid w:val="00132AAB"/>
    <w:rsid w:val="00140454"/>
    <w:rsid w:val="00144D56"/>
    <w:rsid w:val="001523D6"/>
    <w:rsid w:val="001543C5"/>
    <w:rsid w:val="00154928"/>
    <w:rsid w:val="00156375"/>
    <w:rsid w:val="0016168B"/>
    <w:rsid w:val="00165643"/>
    <w:rsid w:val="00174C3D"/>
    <w:rsid w:val="001905EE"/>
    <w:rsid w:val="001A3810"/>
    <w:rsid w:val="001A7711"/>
    <w:rsid w:val="001B3252"/>
    <w:rsid w:val="001B7107"/>
    <w:rsid w:val="001C5DE8"/>
    <w:rsid w:val="001D2FA9"/>
    <w:rsid w:val="001E0F20"/>
    <w:rsid w:val="001E473D"/>
    <w:rsid w:val="001F01C7"/>
    <w:rsid w:val="001F236C"/>
    <w:rsid w:val="00202A47"/>
    <w:rsid w:val="002118FD"/>
    <w:rsid w:val="00213D64"/>
    <w:rsid w:val="0021573F"/>
    <w:rsid w:val="00222739"/>
    <w:rsid w:val="00222817"/>
    <w:rsid w:val="00222F41"/>
    <w:rsid w:val="00222F52"/>
    <w:rsid w:val="00231B03"/>
    <w:rsid w:val="0024604C"/>
    <w:rsid w:val="00253C0F"/>
    <w:rsid w:val="00253F40"/>
    <w:rsid w:val="002567A8"/>
    <w:rsid w:val="00256C0E"/>
    <w:rsid w:val="002605D1"/>
    <w:rsid w:val="002700C5"/>
    <w:rsid w:val="00273006"/>
    <w:rsid w:val="002743B5"/>
    <w:rsid w:val="00276DAE"/>
    <w:rsid w:val="00285039"/>
    <w:rsid w:val="00285B9A"/>
    <w:rsid w:val="00292A1D"/>
    <w:rsid w:val="00295689"/>
    <w:rsid w:val="002A38DD"/>
    <w:rsid w:val="002A38FD"/>
    <w:rsid w:val="002A5922"/>
    <w:rsid w:val="002B32E3"/>
    <w:rsid w:val="002B772F"/>
    <w:rsid w:val="002C2742"/>
    <w:rsid w:val="002C504F"/>
    <w:rsid w:val="002E38E6"/>
    <w:rsid w:val="002E5391"/>
    <w:rsid w:val="002F36F0"/>
    <w:rsid w:val="002F5BEE"/>
    <w:rsid w:val="003005A2"/>
    <w:rsid w:val="00302030"/>
    <w:rsid w:val="003041B8"/>
    <w:rsid w:val="003047FE"/>
    <w:rsid w:val="003072BD"/>
    <w:rsid w:val="00307E91"/>
    <w:rsid w:val="00313119"/>
    <w:rsid w:val="00321BDB"/>
    <w:rsid w:val="003430A9"/>
    <w:rsid w:val="0035036D"/>
    <w:rsid w:val="003510EA"/>
    <w:rsid w:val="0035304B"/>
    <w:rsid w:val="00356175"/>
    <w:rsid w:val="003604B0"/>
    <w:rsid w:val="003614CB"/>
    <w:rsid w:val="00364554"/>
    <w:rsid w:val="003717F3"/>
    <w:rsid w:val="00384FBA"/>
    <w:rsid w:val="00390126"/>
    <w:rsid w:val="0039713C"/>
    <w:rsid w:val="003A1B6D"/>
    <w:rsid w:val="003C3ED6"/>
    <w:rsid w:val="003D1A39"/>
    <w:rsid w:val="003D5E24"/>
    <w:rsid w:val="003F18D6"/>
    <w:rsid w:val="003F2829"/>
    <w:rsid w:val="00425398"/>
    <w:rsid w:val="004336A0"/>
    <w:rsid w:val="00445FAA"/>
    <w:rsid w:val="00450802"/>
    <w:rsid w:val="0045196B"/>
    <w:rsid w:val="00473B30"/>
    <w:rsid w:val="00476CEF"/>
    <w:rsid w:val="004820F2"/>
    <w:rsid w:val="00482B7B"/>
    <w:rsid w:val="00482D16"/>
    <w:rsid w:val="004838C2"/>
    <w:rsid w:val="00485D3F"/>
    <w:rsid w:val="00486ADA"/>
    <w:rsid w:val="00491848"/>
    <w:rsid w:val="00491CD0"/>
    <w:rsid w:val="00491F58"/>
    <w:rsid w:val="004A3777"/>
    <w:rsid w:val="004B3215"/>
    <w:rsid w:val="004C08A9"/>
    <w:rsid w:val="004C11BE"/>
    <w:rsid w:val="004C34E9"/>
    <w:rsid w:val="004C7F79"/>
    <w:rsid w:val="004D03A4"/>
    <w:rsid w:val="004D2B2D"/>
    <w:rsid w:val="004E16FA"/>
    <w:rsid w:val="004E2301"/>
    <w:rsid w:val="004E4160"/>
    <w:rsid w:val="004F10BB"/>
    <w:rsid w:val="004F7591"/>
    <w:rsid w:val="005034CA"/>
    <w:rsid w:val="0050404E"/>
    <w:rsid w:val="00517C58"/>
    <w:rsid w:val="005207AD"/>
    <w:rsid w:val="0052104B"/>
    <w:rsid w:val="00524898"/>
    <w:rsid w:val="005309D6"/>
    <w:rsid w:val="005331D3"/>
    <w:rsid w:val="00544F03"/>
    <w:rsid w:val="00551EA2"/>
    <w:rsid w:val="00555799"/>
    <w:rsid w:val="00556EA5"/>
    <w:rsid w:val="0057224A"/>
    <w:rsid w:val="005750BA"/>
    <w:rsid w:val="00585D46"/>
    <w:rsid w:val="00587D56"/>
    <w:rsid w:val="00591A5D"/>
    <w:rsid w:val="00595193"/>
    <w:rsid w:val="005962B8"/>
    <w:rsid w:val="005976D8"/>
    <w:rsid w:val="00597BD4"/>
    <w:rsid w:val="005A06DA"/>
    <w:rsid w:val="005A27AF"/>
    <w:rsid w:val="005B0315"/>
    <w:rsid w:val="005B0CF5"/>
    <w:rsid w:val="005C5493"/>
    <w:rsid w:val="005C732B"/>
    <w:rsid w:val="005D61C8"/>
    <w:rsid w:val="005E2673"/>
    <w:rsid w:val="005E3912"/>
    <w:rsid w:val="005E3A6A"/>
    <w:rsid w:val="005E4CCD"/>
    <w:rsid w:val="005F286D"/>
    <w:rsid w:val="00607031"/>
    <w:rsid w:val="0061117B"/>
    <w:rsid w:val="00623777"/>
    <w:rsid w:val="00624493"/>
    <w:rsid w:val="006336DA"/>
    <w:rsid w:val="00635D73"/>
    <w:rsid w:val="00641C64"/>
    <w:rsid w:val="006436D8"/>
    <w:rsid w:val="00644E9E"/>
    <w:rsid w:val="0064668C"/>
    <w:rsid w:val="0064785D"/>
    <w:rsid w:val="00652D0B"/>
    <w:rsid w:val="00661029"/>
    <w:rsid w:val="006622FD"/>
    <w:rsid w:val="006645DD"/>
    <w:rsid w:val="00665CB1"/>
    <w:rsid w:val="00666DC5"/>
    <w:rsid w:val="00684A52"/>
    <w:rsid w:val="006953FB"/>
    <w:rsid w:val="006A19D0"/>
    <w:rsid w:val="006A251E"/>
    <w:rsid w:val="006A5EE9"/>
    <w:rsid w:val="006B5E23"/>
    <w:rsid w:val="006C4679"/>
    <w:rsid w:val="006C4FAD"/>
    <w:rsid w:val="006D0D7D"/>
    <w:rsid w:val="006D3E60"/>
    <w:rsid w:val="006E23D5"/>
    <w:rsid w:val="006F0795"/>
    <w:rsid w:val="006F3F7F"/>
    <w:rsid w:val="006F5079"/>
    <w:rsid w:val="006F6106"/>
    <w:rsid w:val="006F6B49"/>
    <w:rsid w:val="00704A66"/>
    <w:rsid w:val="0070634D"/>
    <w:rsid w:val="0070747F"/>
    <w:rsid w:val="00714841"/>
    <w:rsid w:val="00720002"/>
    <w:rsid w:val="00731B84"/>
    <w:rsid w:val="00735FEE"/>
    <w:rsid w:val="00742710"/>
    <w:rsid w:val="007605BF"/>
    <w:rsid w:val="007619EE"/>
    <w:rsid w:val="007700FE"/>
    <w:rsid w:val="007729AD"/>
    <w:rsid w:val="00774287"/>
    <w:rsid w:val="007806BA"/>
    <w:rsid w:val="00781B18"/>
    <w:rsid w:val="00783EB7"/>
    <w:rsid w:val="0078657F"/>
    <w:rsid w:val="007967A4"/>
    <w:rsid w:val="007A413B"/>
    <w:rsid w:val="007A4E6E"/>
    <w:rsid w:val="007A5812"/>
    <w:rsid w:val="007B23AF"/>
    <w:rsid w:val="007B4AF8"/>
    <w:rsid w:val="007C1669"/>
    <w:rsid w:val="007C422F"/>
    <w:rsid w:val="007C6491"/>
    <w:rsid w:val="007C6DC1"/>
    <w:rsid w:val="007D71F8"/>
    <w:rsid w:val="007E0321"/>
    <w:rsid w:val="007E79AA"/>
    <w:rsid w:val="007F67CA"/>
    <w:rsid w:val="00807F1F"/>
    <w:rsid w:val="0082745E"/>
    <w:rsid w:val="008316E3"/>
    <w:rsid w:val="008329CC"/>
    <w:rsid w:val="0083432F"/>
    <w:rsid w:val="0083470B"/>
    <w:rsid w:val="00843DEE"/>
    <w:rsid w:val="0084468D"/>
    <w:rsid w:val="008575AA"/>
    <w:rsid w:val="008616E8"/>
    <w:rsid w:val="008631AD"/>
    <w:rsid w:val="00866008"/>
    <w:rsid w:val="00867CE6"/>
    <w:rsid w:val="0087293C"/>
    <w:rsid w:val="008825A9"/>
    <w:rsid w:val="008941A8"/>
    <w:rsid w:val="00895425"/>
    <w:rsid w:val="008A58BD"/>
    <w:rsid w:val="008B0C44"/>
    <w:rsid w:val="008B63ED"/>
    <w:rsid w:val="008C5D7D"/>
    <w:rsid w:val="008E3F71"/>
    <w:rsid w:val="008E5837"/>
    <w:rsid w:val="008F6E1E"/>
    <w:rsid w:val="0090151D"/>
    <w:rsid w:val="00902347"/>
    <w:rsid w:val="00913731"/>
    <w:rsid w:val="00914A76"/>
    <w:rsid w:val="00921834"/>
    <w:rsid w:val="00945376"/>
    <w:rsid w:val="00945FAC"/>
    <w:rsid w:val="00957BB5"/>
    <w:rsid w:val="00964D35"/>
    <w:rsid w:val="00970E74"/>
    <w:rsid w:val="00972787"/>
    <w:rsid w:val="00983F22"/>
    <w:rsid w:val="00986D30"/>
    <w:rsid w:val="00992D48"/>
    <w:rsid w:val="009932A6"/>
    <w:rsid w:val="00993820"/>
    <w:rsid w:val="009A3F1F"/>
    <w:rsid w:val="009A43CD"/>
    <w:rsid w:val="009D5CFA"/>
    <w:rsid w:val="009D5EB8"/>
    <w:rsid w:val="009E6E6C"/>
    <w:rsid w:val="009F06A2"/>
    <w:rsid w:val="009F32F6"/>
    <w:rsid w:val="00A00993"/>
    <w:rsid w:val="00A01675"/>
    <w:rsid w:val="00A14AA6"/>
    <w:rsid w:val="00A2226A"/>
    <w:rsid w:val="00A30640"/>
    <w:rsid w:val="00A42DB2"/>
    <w:rsid w:val="00A445B5"/>
    <w:rsid w:val="00A44F3F"/>
    <w:rsid w:val="00A54AE9"/>
    <w:rsid w:val="00A66D25"/>
    <w:rsid w:val="00A70530"/>
    <w:rsid w:val="00A76B03"/>
    <w:rsid w:val="00AB199A"/>
    <w:rsid w:val="00AB3098"/>
    <w:rsid w:val="00AB3A7D"/>
    <w:rsid w:val="00AC43FB"/>
    <w:rsid w:val="00AC5883"/>
    <w:rsid w:val="00AC6A28"/>
    <w:rsid w:val="00AD0FD6"/>
    <w:rsid w:val="00AD6BFB"/>
    <w:rsid w:val="00AE3A12"/>
    <w:rsid w:val="00AE560C"/>
    <w:rsid w:val="00AF05DD"/>
    <w:rsid w:val="00AF286C"/>
    <w:rsid w:val="00B017E3"/>
    <w:rsid w:val="00B0533A"/>
    <w:rsid w:val="00B12BB5"/>
    <w:rsid w:val="00B16C55"/>
    <w:rsid w:val="00B3142D"/>
    <w:rsid w:val="00B31742"/>
    <w:rsid w:val="00B3244C"/>
    <w:rsid w:val="00B53851"/>
    <w:rsid w:val="00B732F0"/>
    <w:rsid w:val="00B844AA"/>
    <w:rsid w:val="00B931AC"/>
    <w:rsid w:val="00B94237"/>
    <w:rsid w:val="00BA1345"/>
    <w:rsid w:val="00BA77E2"/>
    <w:rsid w:val="00BB1CD5"/>
    <w:rsid w:val="00BB714E"/>
    <w:rsid w:val="00BC46B4"/>
    <w:rsid w:val="00BE618D"/>
    <w:rsid w:val="00BE7DE1"/>
    <w:rsid w:val="00BF477E"/>
    <w:rsid w:val="00BF5D8E"/>
    <w:rsid w:val="00BF73E4"/>
    <w:rsid w:val="00C17C40"/>
    <w:rsid w:val="00C20044"/>
    <w:rsid w:val="00C24FF9"/>
    <w:rsid w:val="00C31E5B"/>
    <w:rsid w:val="00C31F73"/>
    <w:rsid w:val="00C33372"/>
    <w:rsid w:val="00C47D1B"/>
    <w:rsid w:val="00C624EC"/>
    <w:rsid w:val="00C62CEC"/>
    <w:rsid w:val="00C6503F"/>
    <w:rsid w:val="00C707B2"/>
    <w:rsid w:val="00C8049C"/>
    <w:rsid w:val="00C82F1E"/>
    <w:rsid w:val="00C93FAC"/>
    <w:rsid w:val="00CA501F"/>
    <w:rsid w:val="00CA7151"/>
    <w:rsid w:val="00CB0327"/>
    <w:rsid w:val="00CB6BA6"/>
    <w:rsid w:val="00CB6CB1"/>
    <w:rsid w:val="00CC113B"/>
    <w:rsid w:val="00CC2F9C"/>
    <w:rsid w:val="00CD08B9"/>
    <w:rsid w:val="00CD65D4"/>
    <w:rsid w:val="00CE0B6C"/>
    <w:rsid w:val="00CF15CE"/>
    <w:rsid w:val="00CF52F1"/>
    <w:rsid w:val="00D0196C"/>
    <w:rsid w:val="00D1270E"/>
    <w:rsid w:val="00D13F70"/>
    <w:rsid w:val="00D15882"/>
    <w:rsid w:val="00D237A5"/>
    <w:rsid w:val="00D2412D"/>
    <w:rsid w:val="00D3570F"/>
    <w:rsid w:val="00D37F1D"/>
    <w:rsid w:val="00D43E3C"/>
    <w:rsid w:val="00D458D2"/>
    <w:rsid w:val="00D46190"/>
    <w:rsid w:val="00D5528C"/>
    <w:rsid w:val="00D60177"/>
    <w:rsid w:val="00D70EEF"/>
    <w:rsid w:val="00D8156A"/>
    <w:rsid w:val="00D842C3"/>
    <w:rsid w:val="00D8707D"/>
    <w:rsid w:val="00D9290E"/>
    <w:rsid w:val="00D94D26"/>
    <w:rsid w:val="00DA0573"/>
    <w:rsid w:val="00DA5B5A"/>
    <w:rsid w:val="00DD0A75"/>
    <w:rsid w:val="00DD0D1D"/>
    <w:rsid w:val="00DD6618"/>
    <w:rsid w:val="00DE1BFC"/>
    <w:rsid w:val="00DE518D"/>
    <w:rsid w:val="00E04F50"/>
    <w:rsid w:val="00E05122"/>
    <w:rsid w:val="00E05D29"/>
    <w:rsid w:val="00E1027A"/>
    <w:rsid w:val="00E17A5B"/>
    <w:rsid w:val="00E20123"/>
    <w:rsid w:val="00E25F99"/>
    <w:rsid w:val="00E3541A"/>
    <w:rsid w:val="00E43324"/>
    <w:rsid w:val="00E7074B"/>
    <w:rsid w:val="00E744AB"/>
    <w:rsid w:val="00E75972"/>
    <w:rsid w:val="00E8006C"/>
    <w:rsid w:val="00E83761"/>
    <w:rsid w:val="00E841B6"/>
    <w:rsid w:val="00E84B43"/>
    <w:rsid w:val="00E902A6"/>
    <w:rsid w:val="00E96E2B"/>
    <w:rsid w:val="00E97FA9"/>
    <w:rsid w:val="00EA289F"/>
    <w:rsid w:val="00EB69BF"/>
    <w:rsid w:val="00EC3D5E"/>
    <w:rsid w:val="00EC3DA1"/>
    <w:rsid w:val="00ED0A8C"/>
    <w:rsid w:val="00ED542C"/>
    <w:rsid w:val="00EE2031"/>
    <w:rsid w:val="00EE5685"/>
    <w:rsid w:val="00EE6F0A"/>
    <w:rsid w:val="00EE7ADC"/>
    <w:rsid w:val="00EF067E"/>
    <w:rsid w:val="00EF152D"/>
    <w:rsid w:val="00F02BB2"/>
    <w:rsid w:val="00F07437"/>
    <w:rsid w:val="00F1462B"/>
    <w:rsid w:val="00F16AFA"/>
    <w:rsid w:val="00F208E7"/>
    <w:rsid w:val="00F22E48"/>
    <w:rsid w:val="00F25BCB"/>
    <w:rsid w:val="00F27E59"/>
    <w:rsid w:val="00F33DA4"/>
    <w:rsid w:val="00F36A22"/>
    <w:rsid w:val="00F37731"/>
    <w:rsid w:val="00F407BD"/>
    <w:rsid w:val="00F4538D"/>
    <w:rsid w:val="00F46E09"/>
    <w:rsid w:val="00F607A1"/>
    <w:rsid w:val="00F64F32"/>
    <w:rsid w:val="00F74F9F"/>
    <w:rsid w:val="00F80C15"/>
    <w:rsid w:val="00F83D4B"/>
    <w:rsid w:val="00F84F21"/>
    <w:rsid w:val="00F909BD"/>
    <w:rsid w:val="00F95972"/>
    <w:rsid w:val="00FA2E83"/>
    <w:rsid w:val="00FB2404"/>
    <w:rsid w:val="00FB54A7"/>
    <w:rsid w:val="00FB76B7"/>
    <w:rsid w:val="00FC330E"/>
    <w:rsid w:val="00FC5319"/>
    <w:rsid w:val="00FD2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614C1"/>
  <w15:docId w15:val="{89FDD390-843F-4E4F-ABE8-BD744CBC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D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D08B9"/>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D08B9"/>
    <w:rPr>
      <w:rFonts w:ascii="Lucida Grande" w:hAnsi="Lucida Grande"/>
      <w:sz w:val="18"/>
      <w:szCs w:val="18"/>
    </w:rPr>
  </w:style>
  <w:style w:type="paragraph" w:styleId="ListParagraph">
    <w:name w:val="List Paragraph"/>
    <w:basedOn w:val="Normal"/>
    <w:uiPriority w:val="34"/>
    <w:qFormat/>
    <w:rsid w:val="006C4679"/>
    <w:pPr>
      <w:ind w:left="720"/>
      <w:contextualSpacing/>
    </w:pPr>
  </w:style>
  <w:style w:type="character" w:styleId="Hyperlink">
    <w:name w:val="Hyperlink"/>
    <w:basedOn w:val="DefaultParagraphFont"/>
    <w:uiPriority w:val="99"/>
    <w:unhideWhenUsed/>
    <w:rsid w:val="00591A5D"/>
    <w:rPr>
      <w:color w:val="0000FF" w:themeColor="hyperlink"/>
      <w:u w:val="single"/>
    </w:rPr>
  </w:style>
  <w:style w:type="paragraph" w:styleId="EndnoteText">
    <w:name w:val="endnote text"/>
    <w:basedOn w:val="Normal"/>
    <w:link w:val="EndnoteTextChar"/>
    <w:uiPriority w:val="99"/>
    <w:unhideWhenUsed/>
    <w:rsid w:val="00CF52F1"/>
    <w:pPr>
      <w:spacing w:after="0" w:line="240" w:lineRule="auto"/>
    </w:pPr>
    <w:rPr>
      <w:sz w:val="20"/>
      <w:szCs w:val="20"/>
    </w:rPr>
  </w:style>
  <w:style w:type="character" w:customStyle="1" w:styleId="EndnoteTextChar">
    <w:name w:val="Endnote Text Char"/>
    <w:basedOn w:val="DefaultParagraphFont"/>
    <w:link w:val="EndnoteText"/>
    <w:uiPriority w:val="99"/>
    <w:rsid w:val="00CF52F1"/>
    <w:rPr>
      <w:sz w:val="20"/>
      <w:szCs w:val="20"/>
    </w:rPr>
  </w:style>
  <w:style w:type="character" w:styleId="EndnoteReference">
    <w:name w:val="endnote reference"/>
    <w:basedOn w:val="DefaultParagraphFont"/>
    <w:uiPriority w:val="99"/>
    <w:semiHidden/>
    <w:unhideWhenUsed/>
    <w:rsid w:val="00CF52F1"/>
    <w:rPr>
      <w:vertAlign w:val="superscript"/>
    </w:rPr>
  </w:style>
  <w:style w:type="character" w:styleId="UnresolvedMention">
    <w:name w:val="Unresolved Mention"/>
    <w:basedOn w:val="DefaultParagraphFont"/>
    <w:uiPriority w:val="99"/>
    <w:semiHidden/>
    <w:unhideWhenUsed/>
    <w:rsid w:val="00FC5319"/>
    <w:rPr>
      <w:color w:val="808080"/>
      <w:shd w:val="clear" w:color="auto" w:fill="E6E6E6"/>
    </w:rPr>
  </w:style>
  <w:style w:type="character" w:styleId="FollowedHyperlink">
    <w:name w:val="FollowedHyperlink"/>
    <w:basedOn w:val="DefaultParagraphFont"/>
    <w:uiPriority w:val="99"/>
    <w:semiHidden/>
    <w:unhideWhenUsed/>
    <w:rsid w:val="00482D16"/>
    <w:rPr>
      <w:color w:val="800080" w:themeColor="followedHyperlink"/>
      <w:u w:val="single"/>
    </w:rPr>
  </w:style>
  <w:style w:type="paragraph" w:styleId="Revision">
    <w:name w:val="Revision"/>
    <w:hidden/>
    <w:uiPriority w:val="99"/>
    <w:semiHidden/>
    <w:rsid w:val="008616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030206">
      <w:bodyDiv w:val="1"/>
      <w:marLeft w:val="0"/>
      <w:marRight w:val="0"/>
      <w:marTop w:val="0"/>
      <w:marBottom w:val="0"/>
      <w:divBdr>
        <w:top w:val="none" w:sz="0" w:space="0" w:color="auto"/>
        <w:left w:val="none" w:sz="0" w:space="0" w:color="auto"/>
        <w:bottom w:val="none" w:sz="0" w:space="0" w:color="auto"/>
        <w:right w:val="none" w:sz="0" w:space="0" w:color="auto"/>
      </w:divBdr>
    </w:div>
    <w:div w:id="730349595">
      <w:bodyDiv w:val="1"/>
      <w:marLeft w:val="0"/>
      <w:marRight w:val="0"/>
      <w:marTop w:val="0"/>
      <w:marBottom w:val="0"/>
      <w:divBdr>
        <w:top w:val="none" w:sz="0" w:space="0" w:color="auto"/>
        <w:left w:val="none" w:sz="0" w:space="0" w:color="auto"/>
        <w:bottom w:val="none" w:sz="0" w:space="0" w:color="auto"/>
        <w:right w:val="none" w:sz="0" w:space="0" w:color="auto"/>
      </w:divBdr>
    </w:div>
    <w:div w:id="1844003898">
      <w:bodyDiv w:val="1"/>
      <w:marLeft w:val="0"/>
      <w:marRight w:val="0"/>
      <w:marTop w:val="0"/>
      <w:marBottom w:val="0"/>
      <w:divBdr>
        <w:top w:val="none" w:sz="0" w:space="0" w:color="auto"/>
        <w:left w:val="none" w:sz="0" w:space="0" w:color="auto"/>
        <w:bottom w:val="none" w:sz="0" w:space="0" w:color="auto"/>
        <w:right w:val="none" w:sz="0" w:space="0" w:color="auto"/>
      </w:divBdr>
    </w:div>
    <w:div w:id="209443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www.centeringprayer.com/" TargetMode="External"/><Relationship Id="rId1" Type="http://schemas.openxmlformats.org/officeDocument/2006/relationships/hyperlink" Target="https://nutritiousmovemen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CDCDE-8C5F-4808-A374-7F7749C37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4</TotalTime>
  <Pages>9</Pages>
  <Words>3565</Words>
  <Characters>20326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2020-09-11T17:14:00Z</cp:lastPrinted>
  <dcterms:created xsi:type="dcterms:W3CDTF">2024-09-18T16:22:00Z</dcterms:created>
  <dcterms:modified xsi:type="dcterms:W3CDTF">2024-09-18T16:32:00Z</dcterms:modified>
</cp:coreProperties>
</file>