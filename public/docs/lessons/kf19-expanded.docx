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4E7531" w14:textId="77777777" w:rsidR="00260C54" w:rsidRPr="00570BDA" w:rsidRDefault="00260C54" w:rsidP="00EC2E4B">
      <w:pPr>
        <w:pStyle w:val="Title"/>
      </w:pPr>
      <w:r w:rsidRPr="00570BDA">
        <w:t>KF19 Expanded Version of Teachings</w:t>
      </w:r>
    </w:p>
    <w:p w14:paraId="14341BC8" w14:textId="77777777" w:rsidR="00285B9A" w:rsidRPr="00570BDA" w:rsidRDefault="00285B9A" w:rsidP="00061EFD">
      <w:pPr>
        <w:spacing w:after="0" w:line="240" w:lineRule="auto"/>
        <w:jc w:val="both"/>
        <w:rPr>
          <w:rFonts w:cstheme="minorHAnsi"/>
        </w:rPr>
      </w:pPr>
      <w:r w:rsidRPr="00570BDA">
        <w:rPr>
          <w:rFonts w:cstheme="minorHAnsi"/>
        </w:rPr>
        <w:t>Karis is an invitation to a relationship based on mutual generosity.</w:t>
      </w:r>
    </w:p>
    <w:p w14:paraId="2E1A8420" w14:textId="77777777" w:rsidR="00165F40" w:rsidRPr="00570BDA" w:rsidRDefault="00165F40" w:rsidP="00061EFD">
      <w:pPr>
        <w:spacing w:after="0" w:line="240" w:lineRule="auto"/>
        <w:jc w:val="both"/>
        <w:rPr>
          <w:rFonts w:cstheme="minorHAnsi"/>
        </w:rPr>
      </w:pPr>
    </w:p>
    <w:p w14:paraId="4A4B8981" w14:textId="77777777" w:rsidR="001862D3" w:rsidRPr="00570BDA" w:rsidRDefault="001862D3" w:rsidP="00061EFD">
      <w:pPr>
        <w:spacing w:after="0" w:line="240" w:lineRule="auto"/>
        <w:jc w:val="both"/>
        <w:rPr>
          <w:rFonts w:cstheme="minorHAnsi"/>
        </w:rPr>
      </w:pPr>
      <w:r w:rsidRPr="00570BDA">
        <w:rPr>
          <w:rFonts w:cstheme="minorHAnsi"/>
        </w:rPr>
        <w:t>“Search me, O God, and know my heart. Examine me and know my thoughts. See if there is any way in me that causes pain, and lead me in the ways of eternity.” (Psalm 139:23</w:t>
      </w:r>
      <w:r w:rsidR="00873429" w:rsidRPr="00570BDA">
        <w:rPr>
          <w:rFonts w:cstheme="minorHAnsi"/>
        </w:rPr>
        <w:t>–</w:t>
      </w:r>
      <w:r w:rsidRPr="00570BDA">
        <w:rPr>
          <w:rFonts w:cstheme="minorHAnsi"/>
        </w:rPr>
        <w:t>24)</w:t>
      </w:r>
    </w:p>
    <w:p w14:paraId="4EE6F773" w14:textId="77777777" w:rsidR="00165F40" w:rsidRPr="00570BDA" w:rsidRDefault="00165F40" w:rsidP="00061EFD">
      <w:pPr>
        <w:spacing w:after="0" w:line="240" w:lineRule="auto"/>
        <w:jc w:val="both"/>
        <w:rPr>
          <w:rFonts w:cstheme="minorHAnsi"/>
        </w:rPr>
      </w:pPr>
    </w:p>
    <w:p w14:paraId="0DAFCB99" w14:textId="77777777" w:rsidR="00285B9A" w:rsidRPr="00570BDA" w:rsidRDefault="00165F40" w:rsidP="00061EFD">
      <w:pPr>
        <w:spacing w:after="0" w:line="240" w:lineRule="auto"/>
        <w:jc w:val="both"/>
        <w:rPr>
          <w:rFonts w:cstheme="minorHAnsi"/>
          <w:b/>
        </w:rPr>
      </w:pPr>
      <w:r w:rsidRPr="00570BDA">
        <w:rPr>
          <w:rFonts w:cstheme="minorHAnsi"/>
          <w:b/>
        </w:rPr>
        <w:t>0:0</w:t>
      </w:r>
      <w:r w:rsidR="00D30CE9" w:rsidRPr="00570BDA">
        <w:rPr>
          <w:rFonts w:cstheme="minorHAnsi"/>
          <w:b/>
        </w:rPr>
        <w:t>1</w:t>
      </w:r>
      <w:r w:rsidR="00285B9A" w:rsidRPr="00570BDA">
        <w:rPr>
          <w:rFonts w:cstheme="minorHAnsi"/>
          <w:b/>
        </w:rPr>
        <w:tab/>
        <w:t>OPENING</w:t>
      </w:r>
    </w:p>
    <w:p w14:paraId="2C2277BD" w14:textId="77777777" w:rsidR="00165F40" w:rsidRPr="00570BDA" w:rsidRDefault="00165F40" w:rsidP="00061EFD">
      <w:pPr>
        <w:spacing w:after="0" w:line="240" w:lineRule="auto"/>
        <w:jc w:val="both"/>
        <w:rPr>
          <w:rFonts w:cstheme="minorHAnsi"/>
          <w:b/>
        </w:rPr>
      </w:pPr>
    </w:p>
    <w:p w14:paraId="41584841" w14:textId="77777777" w:rsidR="00285B9A" w:rsidRPr="00570BDA" w:rsidRDefault="00165F40" w:rsidP="00061EFD">
      <w:pPr>
        <w:spacing w:after="0" w:line="240" w:lineRule="auto"/>
        <w:jc w:val="both"/>
        <w:rPr>
          <w:rFonts w:cstheme="minorHAnsi"/>
          <w:b/>
        </w:rPr>
      </w:pPr>
      <w:r w:rsidRPr="00570BDA">
        <w:rPr>
          <w:rFonts w:cstheme="minorHAnsi"/>
          <w:b/>
        </w:rPr>
        <w:t>0:0</w:t>
      </w:r>
      <w:r w:rsidR="00D30CE9" w:rsidRPr="00570BDA">
        <w:rPr>
          <w:rFonts w:cstheme="minorHAnsi"/>
          <w:b/>
        </w:rPr>
        <w:t>2</w:t>
      </w:r>
      <w:r w:rsidR="00285B9A" w:rsidRPr="00570BDA">
        <w:rPr>
          <w:rFonts w:cstheme="minorHAnsi"/>
          <w:b/>
        </w:rPr>
        <w:tab/>
        <w:t>PRESENTING</w:t>
      </w:r>
    </w:p>
    <w:p w14:paraId="72D8C119" w14:textId="77777777" w:rsidR="00165F40" w:rsidRPr="00570BDA" w:rsidRDefault="00165F40" w:rsidP="00061EFD">
      <w:pPr>
        <w:spacing w:after="0" w:line="240" w:lineRule="auto"/>
        <w:jc w:val="both"/>
        <w:rPr>
          <w:rFonts w:cstheme="minorHAnsi"/>
          <w:b/>
        </w:rPr>
      </w:pPr>
    </w:p>
    <w:p w14:paraId="0074D3F9" w14:textId="77777777" w:rsidR="00285B9A" w:rsidRPr="00570BDA" w:rsidRDefault="00165F40" w:rsidP="00061EFD">
      <w:pPr>
        <w:spacing w:after="0" w:line="240" w:lineRule="auto"/>
        <w:jc w:val="both"/>
        <w:rPr>
          <w:rFonts w:cstheme="minorHAnsi"/>
          <w:b/>
        </w:rPr>
      </w:pPr>
      <w:r w:rsidRPr="00570BDA">
        <w:rPr>
          <w:rFonts w:cstheme="minorHAnsi"/>
          <w:b/>
        </w:rPr>
        <w:t>0:06</w:t>
      </w:r>
      <w:r w:rsidR="00285B9A" w:rsidRPr="00570BDA">
        <w:rPr>
          <w:rFonts w:cstheme="minorHAnsi"/>
          <w:b/>
        </w:rPr>
        <w:tab/>
      </w:r>
      <w:r w:rsidR="002C00A1" w:rsidRPr="00570BDA">
        <w:rPr>
          <w:rFonts w:cstheme="minorHAnsi"/>
          <w:b/>
        </w:rPr>
        <w:t>KARIS CIRCULATION</w:t>
      </w:r>
    </w:p>
    <w:p w14:paraId="1CF49C8D" w14:textId="77777777" w:rsidR="00165F40" w:rsidRPr="00570BDA" w:rsidRDefault="00165F40" w:rsidP="00061EFD">
      <w:pPr>
        <w:spacing w:after="0" w:line="240" w:lineRule="auto"/>
        <w:jc w:val="both"/>
        <w:rPr>
          <w:rFonts w:cstheme="minorHAnsi"/>
          <w:b/>
        </w:rPr>
      </w:pPr>
    </w:p>
    <w:p w14:paraId="6F267D53" w14:textId="77777777" w:rsidR="00285B9A" w:rsidRPr="00570BDA" w:rsidRDefault="00165F40" w:rsidP="00061EFD">
      <w:pPr>
        <w:spacing w:after="0" w:line="240" w:lineRule="auto"/>
        <w:jc w:val="both"/>
        <w:rPr>
          <w:rFonts w:cstheme="minorHAnsi"/>
          <w:b/>
        </w:rPr>
      </w:pPr>
      <w:r w:rsidRPr="00570BDA">
        <w:rPr>
          <w:rFonts w:cstheme="minorHAnsi"/>
          <w:b/>
        </w:rPr>
        <w:t>0:07</w:t>
      </w:r>
      <w:r w:rsidR="00285B9A" w:rsidRPr="00570BDA">
        <w:rPr>
          <w:rFonts w:cstheme="minorHAnsi"/>
          <w:b/>
        </w:rPr>
        <w:tab/>
        <w:t>GUIDELINES &amp; LIMITATIONS</w:t>
      </w:r>
    </w:p>
    <w:p w14:paraId="32A2D606" w14:textId="77777777" w:rsidR="00165F40" w:rsidRPr="00570BDA" w:rsidRDefault="00165F40" w:rsidP="00061EFD">
      <w:pPr>
        <w:spacing w:after="0" w:line="240" w:lineRule="auto"/>
        <w:jc w:val="both"/>
        <w:rPr>
          <w:rFonts w:cstheme="minorHAnsi"/>
          <w:b/>
        </w:rPr>
      </w:pPr>
    </w:p>
    <w:p w14:paraId="2BF95F99" w14:textId="77777777" w:rsidR="00285B9A" w:rsidRPr="00570BDA" w:rsidRDefault="00165F40" w:rsidP="00061EFD">
      <w:pPr>
        <w:spacing w:after="0" w:line="240" w:lineRule="auto"/>
        <w:jc w:val="both"/>
        <w:rPr>
          <w:rFonts w:cstheme="minorHAnsi"/>
          <w:b/>
        </w:rPr>
      </w:pPr>
      <w:r w:rsidRPr="00570BDA">
        <w:rPr>
          <w:rFonts w:cstheme="minorHAnsi"/>
          <w:b/>
        </w:rPr>
        <w:t>0:08</w:t>
      </w:r>
      <w:r w:rsidR="00285B9A" w:rsidRPr="00570BDA">
        <w:rPr>
          <w:rFonts w:cstheme="minorHAnsi"/>
          <w:b/>
        </w:rPr>
        <w:tab/>
        <w:t>MINDFULNESS &amp; MEDITATION TRAINING</w:t>
      </w:r>
    </w:p>
    <w:p w14:paraId="18D54BFF" w14:textId="77777777" w:rsidR="001862D3" w:rsidRPr="00570BDA" w:rsidRDefault="001862D3" w:rsidP="00061EFD">
      <w:pPr>
        <w:spacing w:after="0" w:line="240" w:lineRule="auto"/>
        <w:jc w:val="both"/>
        <w:rPr>
          <w:rFonts w:cstheme="minorHAnsi"/>
        </w:rPr>
      </w:pPr>
    </w:p>
    <w:p w14:paraId="49D14031" w14:textId="0222F399" w:rsidR="00114E3E" w:rsidRPr="00570BDA" w:rsidRDefault="001C44E8" w:rsidP="00114E3E">
      <w:pPr>
        <w:spacing w:after="0" w:line="240" w:lineRule="auto"/>
        <w:jc w:val="both"/>
        <w:rPr>
          <w:rFonts w:cstheme="minorHAnsi"/>
        </w:rPr>
      </w:pPr>
      <w:bookmarkStart w:id="0" w:name="OLE_LINK18"/>
      <w:bookmarkStart w:id="1" w:name="OLE_LINK19"/>
      <w:bookmarkStart w:id="2" w:name="OLE_LINK20"/>
      <w:r w:rsidRPr="00570BDA">
        <w:rPr>
          <w:rFonts w:cstheme="minorHAnsi"/>
        </w:rPr>
        <w:t>In our last lesson,</w:t>
      </w:r>
      <w:r w:rsidR="00114E3E" w:rsidRPr="00570BDA">
        <w:rPr>
          <w:rFonts w:cstheme="minorHAnsi"/>
        </w:rPr>
        <w:t xml:space="preserve"> </w:t>
      </w:r>
      <w:r w:rsidR="00EC1758" w:rsidRPr="00570BDA">
        <w:rPr>
          <w:rFonts w:cstheme="minorHAnsi"/>
        </w:rPr>
        <w:t>I</w:t>
      </w:r>
      <w:r w:rsidR="00114E3E" w:rsidRPr="00570BDA">
        <w:rPr>
          <w:rFonts w:cstheme="minorHAnsi"/>
        </w:rPr>
        <w:t xml:space="preserve"> suggested a plan for a twenty-minute meditation spending five minutes on each of the following </w:t>
      </w:r>
      <w:r w:rsidR="00290958" w:rsidRPr="00570BDA">
        <w:rPr>
          <w:rFonts w:cstheme="minorHAnsi"/>
        </w:rPr>
        <w:t xml:space="preserve">four </w:t>
      </w:r>
      <w:r w:rsidR="00114E3E" w:rsidRPr="00570BDA">
        <w:rPr>
          <w:rFonts w:cstheme="minorHAnsi"/>
        </w:rPr>
        <w:t xml:space="preserve">exercises: </w:t>
      </w:r>
    </w:p>
    <w:bookmarkEnd w:id="0"/>
    <w:bookmarkEnd w:id="1"/>
    <w:bookmarkEnd w:id="2"/>
    <w:p w14:paraId="7B98675F" w14:textId="77777777" w:rsidR="001862D3" w:rsidRPr="00570BDA" w:rsidRDefault="001862D3" w:rsidP="00114E3E">
      <w:pPr>
        <w:spacing w:after="0" w:line="240" w:lineRule="auto"/>
        <w:jc w:val="both"/>
        <w:rPr>
          <w:rFonts w:cstheme="minorHAnsi"/>
        </w:rPr>
      </w:pPr>
    </w:p>
    <w:p w14:paraId="20C2A3F8" w14:textId="77777777" w:rsidR="00290958" w:rsidRPr="00570BDA" w:rsidRDefault="001862D3" w:rsidP="00290958">
      <w:pPr>
        <w:pStyle w:val="ListParagraph"/>
        <w:numPr>
          <w:ilvl w:val="0"/>
          <w:numId w:val="7"/>
        </w:numPr>
        <w:spacing w:after="0" w:line="240" w:lineRule="auto"/>
        <w:jc w:val="both"/>
        <w:rPr>
          <w:rFonts w:cstheme="minorHAnsi"/>
        </w:rPr>
      </w:pPr>
      <w:bookmarkStart w:id="3" w:name="_Hlk488330683"/>
      <w:r w:rsidRPr="00570BDA">
        <w:rPr>
          <w:rFonts w:cstheme="minorHAnsi"/>
        </w:rPr>
        <w:t>W</w:t>
      </w:r>
      <w:r w:rsidR="00290958" w:rsidRPr="00570BDA">
        <w:rPr>
          <w:rFonts w:cstheme="minorHAnsi"/>
        </w:rPr>
        <w:t xml:space="preserve">rite down what is bothering you today or what you are thankful for and tell God about it. Then practice the </w:t>
      </w:r>
      <w:r w:rsidR="00290958" w:rsidRPr="00570BDA">
        <w:rPr>
          <w:rFonts w:cstheme="minorHAnsi"/>
          <w:b/>
        </w:rPr>
        <w:t>3-Minute Breathing Space</w:t>
      </w:r>
      <w:r w:rsidR="00290958" w:rsidRPr="00570BDA">
        <w:rPr>
          <w:rFonts w:cstheme="minorHAnsi"/>
        </w:rPr>
        <w:t>.</w:t>
      </w:r>
      <w:r w:rsidR="00290958" w:rsidRPr="00570BDA">
        <w:rPr>
          <w:rStyle w:val="EndnoteReference"/>
          <w:rFonts w:cstheme="minorHAnsi"/>
        </w:rPr>
        <w:endnoteReference w:id="1"/>
      </w:r>
      <w:r w:rsidR="00290958" w:rsidRPr="00570BDA">
        <w:rPr>
          <w:rFonts w:cstheme="minorHAnsi"/>
        </w:rPr>
        <w:t xml:space="preserve"> </w:t>
      </w:r>
    </w:p>
    <w:p w14:paraId="66192FB1" w14:textId="77777777" w:rsidR="00290958" w:rsidRPr="00003C45" w:rsidRDefault="00290958" w:rsidP="00290958">
      <w:pPr>
        <w:pStyle w:val="ListParagraph"/>
        <w:numPr>
          <w:ilvl w:val="0"/>
          <w:numId w:val="7"/>
        </w:numPr>
        <w:spacing w:after="0" w:line="240" w:lineRule="auto"/>
        <w:jc w:val="both"/>
        <w:rPr>
          <w:rFonts w:cstheme="minorHAnsi"/>
        </w:rPr>
      </w:pPr>
      <w:r w:rsidRPr="00570BDA">
        <w:rPr>
          <w:rFonts w:cstheme="minorHAnsi"/>
        </w:rPr>
        <w:t xml:space="preserve">Practice the </w:t>
      </w:r>
      <w:r w:rsidRPr="00003C45">
        <w:rPr>
          <w:rFonts w:cstheme="minorHAnsi"/>
          <w:b/>
        </w:rPr>
        <w:t>Maranatha Meditation</w:t>
      </w:r>
      <w:r w:rsidRPr="00003C45">
        <w:rPr>
          <w:rFonts w:cstheme="minorHAnsi"/>
        </w:rPr>
        <w:t>.</w:t>
      </w:r>
      <w:r w:rsidRPr="00003C45">
        <w:rPr>
          <w:rStyle w:val="EndnoteReference"/>
          <w:rFonts w:cstheme="minorHAnsi"/>
        </w:rPr>
        <w:endnoteReference w:id="2"/>
      </w:r>
    </w:p>
    <w:p w14:paraId="6F4787E4" w14:textId="7940F3E4" w:rsidR="00290958" w:rsidRPr="00570BDA" w:rsidRDefault="00290958" w:rsidP="00290958">
      <w:pPr>
        <w:pStyle w:val="ListParagraph"/>
        <w:numPr>
          <w:ilvl w:val="0"/>
          <w:numId w:val="7"/>
        </w:numPr>
        <w:spacing w:after="0" w:line="240" w:lineRule="auto"/>
        <w:jc w:val="both"/>
        <w:rPr>
          <w:rFonts w:cstheme="minorHAnsi"/>
        </w:rPr>
      </w:pPr>
      <w:r w:rsidRPr="00003C45">
        <w:rPr>
          <w:rFonts w:cstheme="minorHAnsi"/>
        </w:rPr>
        <w:t>Practice the</w:t>
      </w:r>
      <w:r w:rsidRPr="00003C45">
        <w:rPr>
          <w:rFonts w:cstheme="minorHAnsi"/>
          <w:b/>
        </w:rPr>
        <w:t xml:space="preserve"> SALT</w:t>
      </w:r>
      <w:r w:rsidRPr="00003C45">
        <w:rPr>
          <w:rFonts w:cstheme="minorHAnsi"/>
        </w:rPr>
        <w:t xml:space="preserve"> </w:t>
      </w:r>
      <w:r w:rsidR="00003C45" w:rsidRPr="00003C45">
        <w:rPr>
          <w:rFonts w:cstheme="minorHAnsi"/>
          <w:b/>
        </w:rPr>
        <w:t>Process</w:t>
      </w:r>
      <w:r w:rsidR="00003C45" w:rsidRPr="00003C45">
        <w:rPr>
          <w:rFonts w:cstheme="minorHAnsi"/>
        </w:rPr>
        <w:t>.</w:t>
      </w:r>
      <w:r w:rsidR="00003C45" w:rsidRPr="00003C45">
        <w:rPr>
          <w:rStyle w:val="EndnoteReference"/>
          <w:rFonts w:cstheme="minorHAnsi"/>
        </w:rPr>
        <w:endnoteReference w:id="3"/>
      </w:r>
      <w:r w:rsidR="00003C45" w:rsidRPr="00003C45">
        <w:rPr>
          <w:rFonts w:cstheme="minorHAnsi"/>
        </w:rPr>
        <w:t xml:space="preserve"> </w:t>
      </w:r>
      <w:r w:rsidRPr="00003C45">
        <w:rPr>
          <w:rFonts w:cstheme="minorHAnsi"/>
        </w:rPr>
        <w:t>This</w:t>
      </w:r>
      <w:r w:rsidRPr="00570BDA">
        <w:rPr>
          <w:rFonts w:cstheme="minorHAnsi"/>
        </w:rPr>
        <w:t xml:space="preserve"> is where you explore your business.</w:t>
      </w:r>
    </w:p>
    <w:p w14:paraId="263539EE" w14:textId="3044FEB3" w:rsidR="00290958" w:rsidRPr="00570BDA" w:rsidRDefault="00290958" w:rsidP="00290958">
      <w:pPr>
        <w:pStyle w:val="ListParagraph"/>
        <w:numPr>
          <w:ilvl w:val="0"/>
          <w:numId w:val="7"/>
        </w:numPr>
        <w:spacing w:after="0" w:line="240" w:lineRule="auto"/>
        <w:jc w:val="both"/>
        <w:rPr>
          <w:rFonts w:cstheme="minorHAnsi"/>
        </w:rPr>
      </w:pPr>
      <w:r w:rsidRPr="00570BDA">
        <w:rPr>
          <w:rFonts w:cstheme="minorHAnsi"/>
        </w:rPr>
        <w:t xml:space="preserve">Practice the </w:t>
      </w:r>
      <w:r w:rsidRPr="00570BDA">
        <w:rPr>
          <w:rFonts w:cstheme="minorHAnsi"/>
          <w:b/>
        </w:rPr>
        <w:t xml:space="preserve">Mercy Meditation </w:t>
      </w:r>
      <w:r w:rsidRPr="00570BDA">
        <w:rPr>
          <w:rFonts w:cstheme="minorHAnsi"/>
        </w:rPr>
        <w:t>focusing on</w:t>
      </w:r>
      <w:r w:rsidRPr="00570BDA">
        <w:rPr>
          <w:rFonts w:cstheme="minorHAnsi"/>
          <w:b/>
        </w:rPr>
        <w:t xml:space="preserve"> </w:t>
      </w:r>
      <w:r w:rsidRPr="00570BDA">
        <w:rPr>
          <w:rFonts w:cstheme="minorHAnsi"/>
        </w:rPr>
        <w:t xml:space="preserve">either yourself or </w:t>
      </w:r>
      <w:r w:rsidR="00E75934" w:rsidRPr="00570BDA">
        <w:rPr>
          <w:rFonts w:cstheme="minorHAnsi"/>
        </w:rPr>
        <w:t>another person</w:t>
      </w:r>
      <w:r w:rsidRPr="00570BDA">
        <w:rPr>
          <w:rFonts w:cstheme="minorHAnsi"/>
        </w:rPr>
        <w:t>.</w:t>
      </w:r>
      <w:r w:rsidRPr="00570BDA">
        <w:rPr>
          <w:rStyle w:val="EndnoteReference"/>
          <w:rFonts w:cstheme="minorHAnsi"/>
        </w:rPr>
        <w:endnoteReference w:id="4"/>
      </w:r>
      <w:r w:rsidRPr="00570BDA">
        <w:rPr>
          <w:rFonts w:cstheme="minorHAnsi"/>
        </w:rPr>
        <w:t xml:space="preserve"> </w:t>
      </w:r>
    </w:p>
    <w:bookmarkEnd w:id="3"/>
    <w:p w14:paraId="62FC1BED" w14:textId="77777777" w:rsidR="00A46FDC" w:rsidRPr="00570BDA" w:rsidRDefault="00A46FDC" w:rsidP="00061EFD">
      <w:pPr>
        <w:spacing w:after="0" w:line="240" w:lineRule="auto"/>
        <w:jc w:val="both"/>
        <w:rPr>
          <w:rFonts w:cstheme="minorHAnsi"/>
        </w:rPr>
      </w:pPr>
    </w:p>
    <w:p w14:paraId="0054CC38" w14:textId="6AE29AC9" w:rsidR="00413267" w:rsidRPr="00570BDA" w:rsidRDefault="00413267" w:rsidP="00413267">
      <w:pPr>
        <w:spacing w:after="0" w:line="240" w:lineRule="auto"/>
        <w:jc w:val="both"/>
        <w:rPr>
          <w:rFonts w:cstheme="minorHAnsi"/>
        </w:rPr>
      </w:pPr>
      <w:bookmarkStart w:id="4" w:name="_Hlk519932467"/>
      <w:bookmarkStart w:id="5" w:name="_Hlk488330789"/>
      <w:r w:rsidRPr="00570BDA">
        <w:rPr>
          <w:rFonts w:cstheme="minorHAnsi"/>
        </w:rPr>
        <w:t xml:space="preserve">Print out the mindfulness and meditation exercises that you have learned and keep copies handy for easy review. If it works better for you, practice in five-minute segments at different times during the day. You might set up a reminder on your phone. Your goal is to meditate for twenty minutes twice a day, once in the morning and then again later in the day. Take small steps and see what happens. </w:t>
      </w:r>
    </w:p>
    <w:bookmarkEnd w:id="4"/>
    <w:p w14:paraId="29CC3E31" w14:textId="77777777" w:rsidR="005D72E5" w:rsidRPr="00570BDA" w:rsidRDefault="005D72E5" w:rsidP="005D72E5">
      <w:pPr>
        <w:spacing w:after="0" w:line="240" w:lineRule="auto"/>
        <w:jc w:val="both"/>
        <w:rPr>
          <w:rFonts w:cstheme="minorHAnsi"/>
        </w:rPr>
      </w:pPr>
    </w:p>
    <w:p w14:paraId="53E7ACFE" w14:textId="74986CB3" w:rsidR="00413267" w:rsidRPr="00570BDA" w:rsidRDefault="005D72E5" w:rsidP="00413267">
      <w:pPr>
        <w:spacing w:after="0" w:line="240" w:lineRule="auto"/>
        <w:jc w:val="both"/>
        <w:rPr>
          <w:rFonts w:cstheme="minorHAnsi"/>
        </w:rPr>
      </w:pPr>
      <w:r w:rsidRPr="00570BDA">
        <w:rPr>
          <w:rFonts w:cstheme="minorHAnsi"/>
        </w:rPr>
        <w:t xml:space="preserve">You might also revisit the </w:t>
      </w:r>
      <w:r w:rsidRPr="00570BDA">
        <w:rPr>
          <w:rFonts w:cstheme="minorHAnsi"/>
          <w:b/>
        </w:rPr>
        <w:t>FAITH Process</w:t>
      </w:r>
      <w:r w:rsidRPr="00570BDA">
        <w:rPr>
          <w:rFonts w:cstheme="minorHAnsi"/>
        </w:rPr>
        <w:t xml:space="preserve"> integration that you practiced </w:t>
      </w:r>
      <w:r w:rsidR="00CD414D" w:rsidRPr="00570BDA">
        <w:rPr>
          <w:rFonts w:cstheme="minorHAnsi"/>
        </w:rPr>
        <w:t xml:space="preserve">in </w:t>
      </w:r>
      <w:r w:rsidR="00413267" w:rsidRPr="00570BDA">
        <w:rPr>
          <w:rFonts w:cstheme="minorHAnsi"/>
        </w:rPr>
        <w:t>the</w:t>
      </w:r>
      <w:r w:rsidR="00CD414D" w:rsidRPr="00570BDA">
        <w:rPr>
          <w:rFonts w:cstheme="minorHAnsi"/>
        </w:rPr>
        <w:t xml:space="preserve"> last</w:t>
      </w:r>
      <w:r w:rsidRPr="00570BDA">
        <w:rPr>
          <w:rFonts w:cstheme="minorHAnsi"/>
        </w:rPr>
        <w:t xml:space="preserve"> meeting. Review the KF teaching notes and choose an area of your life that you would like to explore.</w:t>
      </w:r>
      <w:r w:rsidR="00413267" w:rsidRPr="00570BDA">
        <w:rPr>
          <w:rFonts w:cstheme="minorHAnsi"/>
        </w:rPr>
        <w:t xml:space="preserve"> </w:t>
      </w:r>
      <w:r w:rsidR="00003C45">
        <w:rPr>
          <w:rFonts w:cstheme="minorHAnsi"/>
        </w:rPr>
        <w:t>You could also sign up for the</w:t>
      </w:r>
      <w:r w:rsidR="00003C45" w:rsidRPr="00F5434C">
        <w:rPr>
          <w:rFonts w:cstheme="minorHAnsi"/>
        </w:rPr>
        <w:t xml:space="preserve"> </w:t>
      </w:r>
      <w:r w:rsidR="00003C45" w:rsidRPr="00F5434C">
        <w:rPr>
          <w:rFonts w:cstheme="minorHAnsi"/>
          <w:b/>
          <w:bCs/>
        </w:rPr>
        <w:t>KF Compass</w:t>
      </w:r>
      <w:r w:rsidR="00003C45">
        <w:rPr>
          <w:rFonts w:cstheme="minorHAnsi"/>
        </w:rPr>
        <w:t xml:space="preserve"> to help</w:t>
      </w:r>
      <w:r w:rsidR="00003C45" w:rsidRPr="00F5434C">
        <w:rPr>
          <w:rFonts w:cstheme="minorHAnsi"/>
        </w:rPr>
        <w:t xml:space="preserve"> you review the week’s teachings.</w:t>
      </w:r>
    </w:p>
    <w:p w14:paraId="4D2628C9" w14:textId="77777777" w:rsidR="005D72E5" w:rsidRPr="00570BDA" w:rsidRDefault="005D72E5" w:rsidP="005D72E5">
      <w:pPr>
        <w:spacing w:after="0" w:line="240" w:lineRule="auto"/>
        <w:jc w:val="both"/>
        <w:rPr>
          <w:rFonts w:cstheme="minorHAnsi"/>
        </w:rPr>
      </w:pPr>
    </w:p>
    <w:p w14:paraId="4BF783DB" w14:textId="3311927E" w:rsidR="00260C54" w:rsidRPr="00570BDA" w:rsidRDefault="00260C54" w:rsidP="00061EFD">
      <w:pPr>
        <w:spacing w:after="0" w:line="240" w:lineRule="auto"/>
        <w:jc w:val="both"/>
        <w:rPr>
          <w:rFonts w:cstheme="minorHAnsi"/>
        </w:rPr>
      </w:pPr>
      <w:r w:rsidRPr="00570BDA">
        <w:rPr>
          <w:rFonts w:cstheme="minorHAnsi"/>
        </w:rPr>
        <w:t xml:space="preserve">Let’s continue to </w:t>
      </w:r>
      <w:r w:rsidR="00E75934" w:rsidRPr="00570BDA">
        <w:rPr>
          <w:rFonts w:cstheme="minorHAnsi"/>
        </w:rPr>
        <w:t>practice</w:t>
      </w:r>
      <w:r w:rsidRPr="00570BDA">
        <w:rPr>
          <w:rFonts w:cstheme="minorHAnsi"/>
        </w:rPr>
        <w:t xml:space="preserve"> the </w:t>
      </w:r>
      <w:r w:rsidRPr="00570BDA">
        <w:rPr>
          <w:rFonts w:cstheme="minorHAnsi"/>
          <w:b/>
        </w:rPr>
        <w:t xml:space="preserve">Mercy Meditation </w:t>
      </w:r>
      <w:r w:rsidR="00E75934" w:rsidRPr="00570BDA">
        <w:rPr>
          <w:rFonts w:cstheme="minorHAnsi"/>
          <w:bCs/>
        </w:rPr>
        <w:t xml:space="preserve">and apply it </w:t>
      </w:r>
      <w:r w:rsidRPr="00570BDA">
        <w:rPr>
          <w:rFonts w:cstheme="minorHAnsi"/>
        </w:rPr>
        <w:t xml:space="preserve">to </w:t>
      </w:r>
      <w:r w:rsidR="00E75934" w:rsidRPr="00570BDA">
        <w:rPr>
          <w:rFonts w:cstheme="minorHAnsi"/>
        </w:rPr>
        <w:t>another person</w:t>
      </w:r>
      <w:r w:rsidR="00003C45">
        <w:rPr>
          <w:rFonts w:cstheme="minorHAnsi"/>
        </w:rPr>
        <w:t>, or you might imagine a situation in which you often find it difficult to offer mercy.</w:t>
      </w:r>
    </w:p>
    <w:bookmarkEnd w:id="5"/>
    <w:p w14:paraId="718A446B" w14:textId="77777777" w:rsidR="001862D3" w:rsidRPr="00570BDA" w:rsidRDefault="001862D3" w:rsidP="00061EFD">
      <w:pPr>
        <w:spacing w:after="0" w:line="240" w:lineRule="auto"/>
        <w:jc w:val="both"/>
        <w:rPr>
          <w:rFonts w:cstheme="minorHAnsi"/>
        </w:rPr>
      </w:pPr>
    </w:p>
    <w:p w14:paraId="606FB13C" w14:textId="77777777" w:rsidR="002E093B" w:rsidRPr="00570BDA" w:rsidRDefault="002E093B" w:rsidP="00061EFD">
      <w:pPr>
        <w:spacing w:after="0" w:line="240" w:lineRule="auto"/>
        <w:jc w:val="both"/>
        <w:rPr>
          <w:rFonts w:cstheme="minorHAnsi"/>
          <w:color w:val="000000"/>
        </w:rPr>
      </w:pPr>
      <w:r w:rsidRPr="00570BDA">
        <w:rPr>
          <w:rFonts w:cstheme="minorHAnsi"/>
          <w:color w:val="000000"/>
        </w:rPr>
        <w:t xml:space="preserve">Sit quietly for a few moments. Notice your environment as you breathe. </w:t>
      </w:r>
      <w:r w:rsidRPr="00570BDA">
        <w:rPr>
          <w:rFonts w:cstheme="minorHAnsi"/>
          <w:i/>
          <w:color w:val="000000"/>
        </w:rPr>
        <w:t xml:space="preserve">(Pause </w:t>
      </w:r>
      <w:r w:rsidR="00873429" w:rsidRPr="00570BDA">
        <w:rPr>
          <w:rFonts w:cstheme="minorHAnsi"/>
          <w:i/>
          <w:color w:val="000000"/>
        </w:rPr>
        <w:t xml:space="preserve">for </w:t>
      </w:r>
      <w:r w:rsidRPr="00570BDA">
        <w:rPr>
          <w:rFonts w:cstheme="minorHAnsi"/>
          <w:i/>
          <w:color w:val="000000"/>
        </w:rPr>
        <w:t>10 seconds)</w:t>
      </w:r>
      <w:r w:rsidRPr="00570BDA">
        <w:rPr>
          <w:rFonts w:cstheme="minorHAnsi"/>
          <w:color w:val="000000"/>
        </w:rPr>
        <w:t xml:space="preserve"> Draw your mind away from the events of the day, from other people’s business,</w:t>
      </w:r>
      <w:r w:rsidR="00C75A55" w:rsidRPr="00570BDA">
        <w:rPr>
          <w:rFonts w:cstheme="minorHAnsi"/>
          <w:color w:val="000000"/>
        </w:rPr>
        <w:t xml:space="preserve"> and </w:t>
      </w:r>
      <w:r w:rsidRPr="00570BDA">
        <w:rPr>
          <w:rFonts w:cstheme="minorHAnsi"/>
          <w:color w:val="000000"/>
        </w:rPr>
        <w:t xml:space="preserve">from the past or the future, and </w:t>
      </w:r>
      <w:r w:rsidR="00882EFE" w:rsidRPr="00570BDA">
        <w:rPr>
          <w:rFonts w:cstheme="minorHAnsi"/>
          <w:color w:val="000000"/>
        </w:rPr>
        <w:t xml:space="preserve">just </w:t>
      </w:r>
      <w:r w:rsidRPr="00570BDA">
        <w:rPr>
          <w:rFonts w:cstheme="minorHAnsi"/>
          <w:color w:val="000000"/>
        </w:rPr>
        <w:t xml:space="preserve">focus on what is happening inside your own skin right now. Breathe. </w:t>
      </w:r>
      <w:r w:rsidRPr="00570BDA">
        <w:rPr>
          <w:rFonts w:cstheme="minorHAnsi"/>
          <w:i/>
          <w:color w:val="000000"/>
        </w:rPr>
        <w:t xml:space="preserve">(Pause </w:t>
      </w:r>
      <w:r w:rsidR="00873429" w:rsidRPr="00570BDA">
        <w:rPr>
          <w:rFonts w:cstheme="minorHAnsi"/>
          <w:i/>
          <w:color w:val="000000"/>
        </w:rPr>
        <w:t xml:space="preserve">for </w:t>
      </w:r>
      <w:r w:rsidRPr="00570BDA">
        <w:rPr>
          <w:rFonts w:cstheme="minorHAnsi"/>
          <w:i/>
          <w:color w:val="000000"/>
        </w:rPr>
        <w:t>10 seconds)</w:t>
      </w:r>
      <w:r w:rsidRPr="00570BDA">
        <w:rPr>
          <w:rFonts w:cstheme="minorHAnsi"/>
          <w:color w:val="000000"/>
        </w:rPr>
        <w:t xml:space="preserve"> How do you feel? Do you notice your thoughts wandering? Where do they go? Just notice and breathe. </w:t>
      </w:r>
      <w:r w:rsidRPr="00570BDA">
        <w:rPr>
          <w:rFonts w:cstheme="minorHAnsi"/>
          <w:i/>
          <w:color w:val="000000"/>
        </w:rPr>
        <w:t xml:space="preserve">(Pause </w:t>
      </w:r>
      <w:r w:rsidR="00873429" w:rsidRPr="00570BDA">
        <w:rPr>
          <w:rFonts w:cstheme="minorHAnsi"/>
          <w:i/>
          <w:color w:val="000000"/>
        </w:rPr>
        <w:t xml:space="preserve">for </w:t>
      </w:r>
      <w:r w:rsidRPr="00570BDA">
        <w:rPr>
          <w:rFonts w:cstheme="minorHAnsi"/>
          <w:i/>
          <w:color w:val="000000"/>
        </w:rPr>
        <w:t>30 seconds)</w:t>
      </w:r>
    </w:p>
    <w:p w14:paraId="37EF2815" w14:textId="77777777" w:rsidR="001862D3" w:rsidRPr="00570BDA" w:rsidRDefault="001862D3" w:rsidP="00061EFD">
      <w:pPr>
        <w:spacing w:after="0" w:line="240" w:lineRule="auto"/>
        <w:jc w:val="both"/>
        <w:rPr>
          <w:rFonts w:cstheme="minorHAnsi"/>
          <w:color w:val="000000"/>
        </w:rPr>
      </w:pPr>
    </w:p>
    <w:p w14:paraId="6CE18CEF" w14:textId="77777777" w:rsidR="001862D3" w:rsidRPr="00570BDA" w:rsidRDefault="001862D3" w:rsidP="00061EFD">
      <w:pPr>
        <w:spacing w:after="0" w:line="240" w:lineRule="auto"/>
        <w:jc w:val="both"/>
        <w:rPr>
          <w:rFonts w:cstheme="minorHAnsi"/>
        </w:rPr>
      </w:pPr>
      <w:r w:rsidRPr="00570BDA">
        <w:rPr>
          <w:rFonts w:cstheme="minorHAnsi"/>
          <w:color w:val="000000"/>
        </w:rPr>
        <w:t xml:space="preserve">Now, engage your mind to respond to each of </w:t>
      </w:r>
      <w:r w:rsidR="00882EFE" w:rsidRPr="00570BDA">
        <w:rPr>
          <w:rFonts w:cstheme="minorHAnsi"/>
          <w:color w:val="000000"/>
        </w:rPr>
        <w:t xml:space="preserve">the following three </w:t>
      </w:r>
      <w:r w:rsidRPr="00570BDA">
        <w:rPr>
          <w:rFonts w:cstheme="minorHAnsi"/>
          <w:color w:val="000000"/>
        </w:rPr>
        <w:t xml:space="preserve">questions for </w:t>
      </w:r>
      <w:r w:rsidR="000C2907" w:rsidRPr="00570BDA">
        <w:rPr>
          <w:rFonts w:cstheme="minorHAnsi"/>
          <w:color w:val="000000"/>
        </w:rPr>
        <w:t xml:space="preserve">thirty </w:t>
      </w:r>
      <w:r w:rsidR="0041323E" w:rsidRPr="00570BDA">
        <w:rPr>
          <w:rFonts w:cstheme="minorHAnsi"/>
          <w:color w:val="000000"/>
        </w:rPr>
        <w:t>seconds</w:t>
      </w:r>
      <w:r w:rsidRPr="00570BDA">
        <w:rPr>
          <w:rFonts w:cstheme="minorHAnsi"/>
          <w:color w:val="000000"/>
        </w:rPr>
        <w:t>:</w:t>
      </w:r>
      <w:r w:rsidR="007B3020" w:rsidRPr="00570BDA">
        <w:rPr>
          <w:rFonts w:cstheme="minorHAnsi"/>
          <w:color w:val="000000"/>
        </w:rPr>
        <w:t xml:space="preserve"> </w:t>
      </w:r>
    </w:p>
    <w:p w14:paraId="23E8AED4" w14:textId="77777777" w:rsidR="000C2907" w:rsidRPr="00570BDA" w:rsidRDefault="000C2907" w:rsidP="00061EFD">
      <w:pPr>
        <w:spacing w:after="0" w:line="240" w:lineRule="auto"/>
        <w:jc w:val="both"/>
        <w:rPr>
          <w:rFonts w:cstheme="minorHAnsi"/>
          <w:color w:val="000000"/>
        </w:rPr>
      </w:pPr>
    </w:p>
    <w:p w14:paraId="3087B430" w14:textId="64D019C4" w:rsidR="00873429" w:rsidRPr="00570BDA" w:rsidRDefault="00873429" w:rsidP="00873429">
      <w:pPr>
        <w:pStyle w:val="ListParagraph"/>
        <w:numPr>
          <w:ilvl w:val="0"/>
          <w:numId w:val="6"/>
        </w:numPr>
        <w:spacing w:after="0" w:line="240" w:lineRule="auto"/>
        <w:jc w:val="both"/>
        <w:rPr>
          <w:rFonts w:cstheme="minorHAnsi"/>
          <w:i/>
          <w:color w:val="000000"/>
        </w:rPr>
      </w:pPr>
      <w:r w:rsidRPr="00570BDA">
        <w:rPr>
          <w:rFonts w:cstheme="minorHAnsi"/>
          <w:b/>
          <w:color w:val="000000"/>
        </w:rPr>
        <w:lastRenderedPageBreak/>
        <w:t>In what areas am I most critical of another person?</w:t>
      </w:r>
      <w:r w:rsidRPr="00570BDA">
        <w:rPr>
          <w:rFonts w:cstheme="minorHAnsi"/>
          <w:color w:val="000000"/>
        </w:rPr>
        <w:t xml:space="preserve"> </w:t>
      </w:r>
      <w:r w:rsidRPr="00570BDA">
        <w:rPr>
          <w:rFonts w:cstheme="minorHAnsi"/>
          <w:b/>
          <w:i/>
          <w:color w:val="000000"/>
        </w:rPr>
        <w:t xml:space="preserve">(Repeat) (Pause for </w:t>
      </w:r>
      <w:r w:rsidR="00413267" w:rsidRPr="00570BDA">
        <w:rPr>
          <w:rFonts w:cstheme="minorHAnsi"/>
          <w:b/>
          <w:i/>
          <w:color w:val="000000"/>
        </w:rPr>
        <w:t>1 minute</w:t>
      </w:r>
      <w:r w:rsidRPr="00570BDA">
        <w:rPr>
          <w:rFonts w:cstheme="minorHAnsi"/>
          <w:b/>
          <w:i/>
          <w:color w:val="000000"/>
        </w:rPr>
        <w:t>)</w:t>
      </w:r>
      <w:r w:rsidRPr="00570BDA">
        <w:rPr>
          <w:rFonts w:cstheme="minorHAnsi"/>
          <w:color w:val="000000"/>
        </w:rPr>
        <w:t xml:space="preserve"> </w:t>
      </w:r>
    </w:p>
    <w:p w14:paraId="61185F9D" w14:textId="3237A536" w:rsidR="00873429" w:rsidRPr="00570BDA" w:rsidRDefault="00873429" w:rsidP="00873429">
      <w:pPr>
        <w:spacing w:after="0" w:line="240" w:lineRule="auto"/>
        <w:ind w:left="360"/>
        <w:jc w:val="both"/>
        <w:rPr>
          <w:rFonts w:cstheme="minorHAnsi"/>
          <w:i/>
          <w:color w:val="000000"/>
        </w:rPr>
      </w:pPr>
      <w:r w:rsidRPr="00570BDA">
        <w:rPr>
          <w:rFonts w:cstheme="minorHAnsi"/>
          <w:color w:val="000000"/>
        </w:rPr>
        <w:t xml:space="preserve">Pause, and if you haven’t </w:t>
      </w:r>
      <w:r w:rsidR="00E75934" w:rsidRPr="00570BDA">
        <w:rPr>
          <w:rFonts w:cstheme="minorHAnsi"/>
          <w:color w:val="000000"/>
        </w:rPr>
        <w:t xml:space="preserve">already </w:t>
      </w:r>
      <w:r w:rsidRPr="00570BDA">
        <w:rPr>
          <w:rFonts w:cstheme="minorHAnsi"/>
          <w:color w:val="000000"/>
        </w:rPr>
        <w:t xml:space="preserve">done so, take a moment to jot down what came to mind. </w:t>
      </w:r>
      <w:r w:rsidRPr="00570BDA">
        <w:rPr>
          <w:rFonts w:cstheme="minorHAnsi"/>
          <w:i/>
          <w:color w:val="000000"/>
        </w:rPr>
        <w:t xml:space="preserve">(Pause for 30 seconds) </w:t>
      </w:r>
    </w:p>
    <w:p w14:paraId="7F19037E" w14:textId="77777777" w:rsidR="00873429" w:rsidRPr="00570BDA" w:rsidRDefault="00873429" w:rsidP="00873429">
      <w:pPr>
        <w:spacing w:after="0" w:line="240" w:lineRule="auto"/>
        <w:jc w:val="both"/>
        <w:rPr>
          <w:rFonts w:cstheme="minorHAnsi"/>
          <w:color w:val="000000"/>
        </w:rPr>
      </w:pPr>
    </w:p>
    <w:p w14:paraId="7DA7E378" w14:textId="1F8C6189" w:rsidR="00873429" w:rsidRPr="00570BDA" w:rsidRDefault="00873429" w:rsidP="00873429">
      <w:pPr>
        <w:pStyle w:val="ListParagraph"/>
        <w:numPr>
          <w:ilvl w:val="0"/>
          <w:numId w:val="6"/>
        </w:numPr>
        <w:spacing w:after="0" w:line="240" w:lineRule="auto"/>
        <w:jc w:val="both"/>
        <w:rPr>
          <w:rFonts w:cstheme="minorHAnsi"/>
          <w:color w:val="000000"/>
        </w:rPr>
      </w:pPr>
      <w:r w:rsidRPr="00570BDA">
        <w:rPr>
          <w:rFonts w:cstheme="minorHAnsi"/>
          <w:b/>
          <w:color w:val="000000"/>
        </w:rPr>
        <w:t>For what do I need to forgive this person?</w:t>
      </w:r>
      <w:r w:rsidRPr="00570BDA">
        <w:rPr>
          <w:rFonts w:cstheme="minorHAnsi"/>
          <w:color w:val="000000"/>
        </w:rPr>
        <w:t xml:space="preserve"> </w:t>
      </w:r>
      <w:r w:rsidRPr="00570BDA">
        <w:rPr>
          <w:rFonts w:cstheme="minorHAnsi"/>
          <w:b/>
          <w:i/>
          <w:color w:val="000000"/>
        </w:rPr>
        <w:t xml:space="preserve">(Repeat) (Pause for </w:t>
      </w:r>
      <w:r w:rsidR="00413267" w:rsidRPr="00570BDA">
        <w:rPr>
          <w:rFonts w:cstheme="minorHAnsi"/>
          <w:b/>
          <w:i/>
          <w:color w:val="000000"/>
        </w:rPr>
        <w:t>1 minute</w:t>
      </w:r>
      <w:r w:rsidRPr="00570BDA">
        <w:rPr>
          <w:rFonts w:cstheme="minorHAnsi"/>
          <w:b/>
          <w:i/>
          <w:color w:val="000000"/>
        </w:rPr>
        <w:t>)</w:t>
      </w:r>
      <w:r w:rsidRPr="00570BDA">
        <w:rPr>
          <w:rFonts w:cstheme="minorHAnsi"/>
          <w:color w:val="000000"/>
        </w:rPr>
        <w:t xml:space="preserve"> </w:t>
      </w:r>
    </w:p>
    <w:p w14:paraId="2CCE659C" w14:textId="77777777" w:rsidR="00873429" w:rsidRPr="00570BDA" w:rsidRDefault="00873429" w:rsidP="00873429">
      <w:pPr>
        <w:spacing w:after="0" w:line="240" w:lineRule="auto"/>
        <w:ind w:left="360"/>
        <w:jc w:val="both"/>
        <w:rPr>
          <w:rFonts w:cstheme="minorHAnsi"/>
          <w:color w:val="000000"/>
        </w:rPr>
      </w:pPr>
      <w:r w:rsidRPr="00570BDA">
        <w:rPr>
          <w:rFonts w:cstheme="minorHAnsi"/>
          <w:color w:val="000000"/>
        </w:rPr>
        <w:t xml:space="preserve">Pause. Write down what came to mind. </w:t>
      </w:r>
      <w:r w:rsidRPr="00570BDA">
        <w:rPr>
          <w:rFonts w:cstheme="minorHAnsi"/>
          <w:i/>
          <w:color w:val="000000"/>
        </w:rPr>
        <w:t>(Pause for 30 seconds)</w:t>
      </w:r>
      <w:r w:rsidRPr="00570BDA">
        <w:rPr>
          <w:rFonts w:cstheme="minorHAnsi"/>
          <w:color w:val="000000"/>
        </w:rPr>
        <w:t xml:space="preserve"> </w:t>
      </w:r>
    </w:p>
    <w:p w14:paraId="051CE49F" w14:textId="77777777" w:rsidR="00873429" w:rsidRPr="00570BDA" w:rsidRDefault="00873429" w:rsidP="00873429">
      <w:pPr>
        <w:spacing w:after="0" w:line="240" w:lineRule="auto"/>
        <w:jc w:val="both"/>
        <w:rPr>
          <w:rFonts w:cstheme="minorHAnsi"/>
          <w:color w:val="000000"/>
        </w:rPr>
      </w:pPr>
    </w:p>
    <w:p w14:paraId="407B5E29" w14:textId="6A8857AD" w:rsidR="00873429" w:rsidRPr="00570BDA" w:rsidRDefault="00873429" w:rsidP="00873429">
      <w:pPr>
        <w:pStyle w:val="ListParagraph"/>
        <w:numPr>
          <w:ilvl w:val="0"/>
          <w:numId w:val="6"/>
        </w:numPr>
        <w:spacing w:after="0" w:line="240" w:lineRule="auto"/>
        <w:jc w:val="both"/>
        <w:rPr>
          <w:rFonts w:cstheme="minorHAnsi"/>
          <w:color w:val="000000"/>
        </w:rPr>
      </w:pPr>
      <w:r w:rsidRPr="00570BDA">
        <w:rPr>
          <w:rFonts w:cstheme="minorHAnsi"/>
          <w:b/>
          <w:color w:val="000000"/>
        </w:rPr>
        <w:t>How do I treat this person when he or she violates my claims</w:t>
      </w:r>
      <w:r w:rsidR="00E75934" w:rsidRPr="00570BDA">
        <w:rPr>
          <w:rFonts w:cstheme="minorHAnsi"/>
          <w:b/>
          <w:color w:val="000000"/>
        </w:rPr>
        <w:t xml:space="preserve"> and shoulds</w:t>
      </w:r>
      <w:r w:rsidRPr="00570BDA">
        <w:rPr>
          <w:rFonts w:cstheme="minorHAnsi"/>
          <w:b/>
          <w:color w:val="000000"/>
        </w:rPr>
        <w:t>?</w:t>
      </w:r>
      <w:r w:rsidRPr="00570BDA">
        <w:rPr>
          <w:rFonts w:cstheme="minorHAnsi"/>
          <w:color w:val="000000"/>
        </w:rPr>
        <w:t xml:space="preserve"> </w:t>
      </w:r>
      <w:r w:rsidRPr="00570BDA">
        <w:rPr>
          <w:rFonts w:cstheme="minorHAnsi"/>
          <w:b/>
          <w:i/>
          <w:color w:val="000000"/>
        </w:rPr>
        <w:t xml:space="preserve">(Repeat) (Pause for </w:t>
      </w:r>
      <w:r w:rsidR="00413267" w:rsidRPr="00570BDA">
        <w:rPr>
          <w:rFonts w:cstheme="minorHAnsi"/>
          <w:b/>
          <w:i/>
          <w:color w:val="000000"/>
        </w:rPr>
        <w:t>1 minute</w:t>
      </w:r>
      <w:r w:rsidRPr="00570BDA">
        <w:rPr>
          <w:rFonts w:cstheme="minorHAnsi"/>
          <w:b/>
          <w:i/>
          <w:color w:val="000000"/>
        </w:rPr>
        <w:t>)</w:t>
      </w:r>
      <w:r w:rsidRPr="00570BDA">
        <w:rPr>
          <w:rFonts w:cstheme="minorHAnsi"/>
          <w:b/>
          <w:color w:val="000000"/>
        </w:rPr>
        <w:t xml:space="preserve"> </w:t>
      </w:r>
    </w:p>
    <w:p w14:paraId="57D81FCA" w14:textId="77777777" w:rsidR="00873429" w:rsidRPr="00570BDA" w:rsidRDefault="00873429" w:rsidP="00873429">
      <w:pPr>
        <w:spacing w:after="0" w:line="240" w:lineRule="auto"/>
        <w:ind w:left="360"/>
        <w:jc w:val="both"/>
        <w:rPr>
          <w:rFonts w:cstheme="minorHAnsi"/>
          <w:color w:val="000000"/>
        </w:rPr>
      </w:pPr>
      <w:r w:rsidRPr="00570BDA">
        <w:rPr>
          <w:rFonts w:cstheme="minorHAnsi"/>
          <w:color w:val="000000"/>
        </w:rPr>
        <w:t xml:space="preserve">Pause. What came to mind? You might write that down. </w:t>
      </w:r>
      <w:r w:rsidRPr="00570BDA">
        <w:rPr>
          <w:rFonts w:cstheme="minorHAnsi"/>
          <w:i/>
          <w:color w:val="000000"/>
        </w:rPr>
        <w:t>(Pause for 30 seconds)</w:t>
      </w:r>
    </w:p>
    <w:p w14:paraId="19485A82" w14:textId="77777777" w:rsidR="007B3020" w:rsidRPr="00570BDA" w:rsidRDefault="007B3020" w:rsidP="00061EFD">
      <w:pPr>
        <w:spacing w:after="0" w:line="240" w:lineRule="auto"/>
        <w:jc w:val="both"/>
        <w:rPr>
          <w:rFonts w:cstheme="minorHAnsi"/>
          <w:color w:val="000000"/>
        </w:rPr>
      </w:pPr>
    </w:p>
    <w:p w14:paraId="07C4E3B4" w14:textId="77777777" w:rsidR="002E093B" w:rsidRPr="00570BDA" w:rsidRDefault="002E093B" w:rsidP="00061EFD">
      <w:pPr>
        <w:spacing w:after="0" w:line="240" w:lineRule="auto"/>
        <w:jc w:val="both"/>
        <w:rPr>
          <w:rFonts w:cstheme="minorHAnsi"/>
          <w:color w:val="000000"/>
        </w:rPr>
      </w:pPr>
      <w:r w:rsidRPr="00570BDA">
        <w:rPr>
          <w:rFonts w:cstheme="minorHAnsi"/>
          <w:color w:val="000000"/>
        </w:rPr>
        <w:t xml:space="preserve">Now experiment with bringing compassion to this person. Use your imagination in a healthy way to call to mind someone who loves that person as </w:t>
      </w:r>
      <w:r w:rsidR="00260C54" w:rsidRPr="00570BDA">
        <w:rPr>
          <w:rFonts w:cstheme="minorHAnsi"/>
          <w:color w:val="000000"/>
        </w:rPr>
        <w:t>he or she is</w:t>
      </w:r>
      <w:r w:rsidRPr="00570BDA">
        <w:rPr>
          <w:rFonts w:cstheme="minorHAnsi"/>
          <w:color w:val="000000"/>
        </w:rPr>
        <w:t xml:space="preserve"> today. Imagine seeing your chosen person through the eyes of that love. Observe whatever comes to mind</w:t>
      </w:r>
      <w:r w:rsidR="00D753A9" w:rsidRPr="00570BDA">
        <w:rPr>
          <w:rFonts w:cstheme="minorHAnsi"/>
          <w:color w:val="000000"/>
        </w:rPr>
        <w:t>,</w:t>
      </w:r>
      <w:r w:rsidRPr="00570BDA">
        <w:rPr>
          <w:rFonts w:cstheme="minorHAnsi"/>
          <w:color w:val="000000"/>
        </w:rPr>
        <w:t xml:space="preserve"> and breathe. As you exhale, practice letting go of your claims and shoulds. </w:t>
      </w:r>
      <w:r w:rsidRPr="00570BDA">
        <w:rPr>
          <w:rFonts w:cstheme="minorHAnsi"/>
          <w:i/>
          <w:color w:val="000000"/>
        </w:rPr>
        <w:t xml:space="preserve">(Pause </w:t>
      </w:r>
      <w:r w:rsidR="00F73763" w:rsidRPr="00570BDA">
        <w:rPr>
          <w:rFonts w:cstheme="minorHAnsi"/>
          <w:i/>
          <w:color w:val="000000"/>
        </w:rPr>
        <w:t xml:space="preserve">for </w:t>
      </w:r>
      <w:r w:rsidRPr="00570BDA">
        <w:rPr>
          <w:rFonts w:cstheme="minorHAnsi"/>
          <w:i/>
          <w:color w:val="000000"/>
        </w:rPr>
        <w:t>30 seconds)</w:t>
      </w:r>
      <w:r w:rsidRPr="00570BDA">
        <w:rPr>
          <w:rFonts w:cstheme="minorHAnsi"/>
          <w:color w:val="000000"/>
        </w:rPr>
        <w:t xml:space="preserve"> </w:t>
      </w:r>
    </w:p>
    <w:p w14:paraId="276025E4" w14:textId="77777777" w:rsidR="00061EFD" w:rsidRPr="00570BDA" w:rsidRDefault="00061EFD" w:rsidP="00061EFD">
      <w:pPr>
        <w:spacing w:after="0" w:line="240" w:lineRule="auto"/>
        <w:jc w:val="both"/>
        <w:rPr>
          <w:rFonts w:cstheme="minorHAnsi"/>
          <w:color w:val="000000"/>
        </w:rPr>
      </w:pPr>
    </w:p>
    <w:p w14:paraId="2E9A69D4" w14:textId="77777777" w:rsidR="001862D3" w:rsidRPr="00570BDA" w:rsidRDefault="001862D3" w:rsidP="00061EFD">
      <w:pPr>
        <w:spacing w:after="0" w:line="240" w:lineRule="auto"/>
        <w:jc w:val="both"/>
        <w:rPr>
          <w:rFonts w:cstheme="minorHAnsi"/>
          <w:color w:val="000000"/>
        </w:rPr>
      </w:pPr>
      <w:r w:rsidRPr="00570BDA">
        <w:rPr>
          <w:rFonts w:cstheme="minorHAnsi"/>
          <w:color w:val="000000"/>
        </w:rPr>
        <w:t xml:space="preserve">Pause. </w:t>
      </w:r>
      <w:r w:rsidR="00882EFE" w:rsidRPr="00570BDA">
        <w:rPr>
          <w:rFonts w:cstheme="minorHAnsi"/>
          <w:color w:val="000000"/>
        </w:rPr>
        <w:t>When you practice this meditation, you are</w:t>
      </w:r>
      <w:r w:rsidRPr="00570BDA">
        <w:rPr>
          <w:rFonts w:cstheme="minorHAnsi"/>
          <w:color w:val="000000"/>
        </w:rPr>
        <w:t xml:space="preserve"> planting seeds of mercy, not only for others, but </w:t>
      </w:r>
      <w:r w:rsidR="00882EFE" w:rsidRPr="00570BDA">
        <w:rPr>
          <w:rFonts w:cstheme="minorHAnsi"/>
          <w:color w:val="000000"/>
        </w:rPr>
        <w:t xml:space="preserve">also </w:t>
      </w:r>
      <w:r w:rsidRPr="00570BDA">
        <w:rPr>
          <w:rFonts w:cstheme="minorHAnsi"/>
          <w:color w:val="000000"/>
        </w:rPr>
        <w:t>for yourself.</w:t>
      </w:r>
    </w:p>
    <w:p w14:paraId="74DAC739" w14:textId="77777777" w:rsidR="001862D3" w:rsidRPr="00570BDA" w:rsidRDefault="001862D3" w:rsidP="00061EFD">
      <w:pPr>
        <w:spacing w:after="0" w:line="240" w:lineRule="auto"/>
        <w:jc w:val="both"/>
        <w:rPr>
          <w:rFonts w:cstheme="minorHAnsi"/>
          <w:color w:val="000000"/>
        </w:rPr>
      </w:pPr>
    </w:p>
    <w:p w14:paraId="0819D46A" w14:textId="06729CFD" w:rsidR="00873429" w:rsidRPr="00570BDA" w:rsidRDefault="00873429" w:rsidP="00873429">
      <w:pPr>
        <w:spacing w:after="0" w:line="240" w:lineRule="auto"/>
        <w:jc w:val="both"/>
        <w:rPr>
          <w:rFonts w:cstheme="minorHAnsi"/>
        </w:rPr>
      </w:pPr>
      <w:r w:rsidRPr="00570BDA">
        <w:rPr>
          <w:rFonts w:cstheme="minorHAnsi"/>
        </w:rPr>
        <w:t xml:space="preserve">Our hymn for our next </w:t>
      </w:r>
      <w:r w:rsidR="00E75934" w:rsidRPr="00570BDA">
        <w:rPr>
          <w:rFonts w:cstheme="minorHAnsi"/>
        </w:rPr>
        <w:t xml:space="preserve">KF </w:t>
      </w:r>
      <w:r w:rsidRPr="00570BDA">
        <w:rPr>
          <w:rFonts w:cstheme="minorHAnsi"/>
        </w:rPr>
        <w:t xml:space="preserve">Confession is </w:t>
      </w:r>
      <w:r w:rsidRPr="00570BDA">
        <w:rPr>
          <w:rFonts w:cstheme="minorHAnsi"/>
          <w:i/>
        </w:rPr>
        <w:t>My Faith Looks Up to Thee</w:t>
      </w:r>
      <w:r w:rsidRPr="00570BDA">
        <w:rPr>
          <w:rFonts w:cstheme="minorHAnsi"/>
        </w:rPr>
        <w:t xml:space="preserve">. Ray Palmer wrote these words </w:t>
      </w:r>
      <w:r w:rsidR="007C79BF" w:rsidRPr="00570BDA">
        <w:rPr>
          <w:rFonts w:cstheme="minorHAnsi"/>
        </w:rPr>
        <w:t xml:space="preserve">in 1830 after seeing Jesus </w:t>
      </w:r>
      <w:r w:rsidRPr="00570BDA">
        <w:rPr>
          <w:rFonts w:cstheme="minorHAnsi"/>
        </w:rPr>
        <w:t xml:space="preserve">in a vision. You might wish to read the story surrounding this hymn at </w:t>
      </w:r>
      <w:hyperlink r:id="rId8" w:history="1">
        <w:r w:rsidRPr="00570BDA">
          <w:rPr>
            <w:rStyle w:val="Hyperlink"/>
            <w:rFonts w:cstheme="minorHAnsi"/>
          </w:rPr>
          <w:t>cyberhymnal.org</w:t>
        </w:r>
      </w:hyperlink>
      <w:r w:rsidRPr="00570BDA">
        <w:rPr>
          <w:rFonts w:cstheme="minorHAnsi"/>
        </w:rPr>
        <w:t>.</w:t>
      </w:r>
    </w:p>
    <w:p w14:paraId="61F69FFA" w14:textId="77777777" w:rsidR="001862D3" w:rsidRPr="00570BDA" w:rsidRDefault="001862D3" w:rsidP="00061EFD">
      <w:pPr>
        <w:spacing w:after="0" w:line="240" w:lineRule="auto"/>
        <w:jc w:val="both"/>
        <w:rPr>
          <w:rFonts w:cstheme="minorHAnsi"/>
          <w:color w:val="000000"/>
        </w:rPr>
      </w:pPr>
    </w:p>
    <w:p w14:paraId="4D641FDF" w14:textId="77777777" w:rsidR="00882EFE" w:rsidRPr="00570BDA" w:rsidRDefault="00882EFE" w:rsidP="00882EFE">
      <w:pPr>
        <w:spacing w:after="0" w:line="240" w:lineRule="auto"/>
        <w:jc w:val="center"/>
        <w:rPr>
          <w:rFonts w:cstheme="minorHAnsi"/>
          <w:color w:val="000000"/>
        </w:rPr>
      </w:pPr>
      <w:r w:rsidRPr="00570BDA">
        <w:rPr>
          <w:rFonts w:cstheme="minorHAnsi"/>
          <w:color w:val="000000"/>
        </w:rPr>
        <w:t>My faith looks up to Thee,</w:t>
      </w:r>
    </w:p>
    <w:p w14:paraId="152796FD" w14:textId="77777777" w:rsidR="00882EFE" w:rsidRPr="00570BDA" w:rsidRDefault="00882EFE" w:rsidP="00882EFE">
      <w:pPr>
        <w:spacing w:after="0" w:line="240" w:lineRule="auto"/>
        <w:jc w:val="center"/>
        <w:rPr>
          <w:rFonts w:cstheme="minorHAnsi"/>
          <w:color w:val="000000"/>
        </w:rPr>
      </w:pPr>
      <w:r w:rsidRPr="00570BDA">
        <w:rPr>
          <w:rFonts w:cstheme="minorHAnsi"/>
          <w:color w:val="000000"/>
        </w:rPr>
        <w:t>Thou Lamb of Calvary,</w:t>
      </w:r>
    </w:p>
    <w:p w14:paraId="2AD82DBF" w14:textId="77777777" w:rsidR="00882EFE" w:rsidRPr="00570BDA" w:rsidRDefault="00882EFE" w:rsidP="00882EFE">
      <w:pPr>
        <w:spacing w:after="0" w:line="240" w:lineRule="auto"/>
        <w:jc w:val="center"/>
        <w:rPr>
          <w:rFonts w:cstheme="minorHAnsi"/>
          <w:color w:val="000000"/>
        </w:rPr>
      </w:pPr>
      <w:r w:rsidRPr="00570BDA">
        <w:rPr>
          <w:rFonts w:cstheme="minorHAnsi"/>
          <w:color w:val="000000"/>
        </w:rPr>
        <w:t>Savior divine!</w:t>
      </w:r>
    </w:p>
    <w:p w14:paraId="425FB6F4" w14:textId="77777777" w:rsidR="00882EFE" w:rsidRPr="00570BDA" w:rsidRDefault="00882EFE" w:rsidP="00882EFE">
      <w:pPr>
        <w:spacing w:after="0" w:line="240" w:lineRule="auto"/>
        <w:jc w:val="center"/>
        <w:rPr>
          <w:rFonts w:cstheme="minorHAnsi"/>
          <w:color w:val="000000"/>
        </w:rPr>
      </w:pPr>
      <w:r w:rsidRPr="00570BDA">
        <w:rPr>
          <w:rFonts w:cstheme="minorHAnsi"/>
          <w:color w:val="000000"/>
        </w:rPr>
        <w:t>Now hear me while I pray,</w:t>
      </w:r>
    </w:p>
    <w:p w14:paraId="6CFA7BD0" w14:textId="77777777" w:rsidR="00882EFE" w:rsidRPr="00570BDA" w:rsidRDefault="00882EFE" w:rsidP="00882EFE">
      <w:pPr>
        <w:spacing w:after="0" w:line="240" w:lineRule="auto"/>
        <w:jc w:val="center"/>
        <w:rPr>
          <w:rFonts w:cstheme="minorHAnsi"/>
          <w:color w:val="000000"/>
        </w:rPr>
      </w:pPr>
      <w:r w:rsidRPr="00570BDA">
        <w:rPr>
          <w:rFonts w:cstheme="minorHAnsi"/>
          <w:color w:val="000000"/>
        </w:rPr>
        <w:t>Take all my guilt away,</w:t>
      </w:r>
    </w:p>
    <w:p w14:paraId="606CDE36" w14:textId="77777777" w:rsidR="00882EFE" w:rsidRPr="00570BDA" w:rsidRDefault="00882EFE" w:rsidP="00882EFE">
      <w:pPr>
        <w:spacing w:after="0" w:line="240" w:lineRule="auto"/>
        <w:jc w:val="center"/>
        <w:rPr>
          <w:rFonts w:cstheme="minorHAnsi"/>
          <w:color w:val="000000"/>
        </w:rPr>
      </w:pPr>
      <w:r w:rsidRPr="00570BDA">
        <w:rPr>
          <w:rFonts w:cstheme="minorHAnsi"/>
          <w:color w:val="000000"/>
        </w:rPr>
        <w:t>Oh, let me from this day</w:t>
      </w:r>
    </w:p>
    <w:p w14:paraId="4B959D00" w14:textId="77777777" w:rsidR="00882EFE" w:rsidRPr="00570BDA" w:rsidRDefault="00882EFE" w:rsidP="00882EFE">
      <w:pPr>
        <w:spacing w:after="0" w:line="240" w:lineRule="auto"/>
        <w:jc w:val="center"/>
        <w:rPr>
          <w:rFonts w:cstheme="minorHAnsi"/>
          <w:color w:val="000000"/>
        </w:rPr>
      </w:pPr>
      <w:r w:rsidRPr="00570BDA">
        <w:rPr>
          <w:rFonts w:cstheme="minorHAnsi"/>
          <w:color w:val="000000"/>
        </w:rPr>
        <w:t>Be wholly Thine!</w:t>
      </w:r>
      <w:r w:rsidRPr="00570BDA">
        <w:rPr>
          <w:rStyle w:val="EndnoteReference"/>
          <w:rFonts w:cstheme="minorHAnsi"/>
        </w:rPr>
        <w:endnoteReference w:id="5"/>
      </w:r>
    </w:p>
    <w:p w14:paraId="45B4EB9B" w14:textId="77777777" w:rsidR="001862D3" w:rsidRPr="00570BDA" w:rsidRDefault="001862D3" w:rsidP="00061EFD">
      <w:pPr>
        <w:spacing w:after="0" w:line="240" w:lineRule="auto"/>
        <w:jc w:val="both"/>
        <w:rPr>
          <w:rFonts w:cstheme="minorHAnsi"/>
          <w:color w:val="000000"/>
        </w:rPr>
      </w:pPr>
    </w:p>
    <w:p w14:paraId="48BF74A5" w14:textId="77777777" w:rsidR="001862D3" w:rsidRPr="00570BDA" w:rsidRDefault="001862D3" w:rsidP="00061EFD">
      <w:pPr>
        <w:spacing w:after="0" w:line="240" w:lineRule="auto"/>
        <w:jc w:val="both"/>
        <w:rPr>
          <w:rFonts w:cstheme="minorHAnsi"/>
          <w:color w:val="000000"/>
        </w:rPr>
      </w:pPr>
      <w:r w:rsidRPr="00570BDA">
        <w:rPr>
          <w:rFonts w:cstheme="minorHAnsi"/>
          <w:color w:val="000000"/>
        </w:rPr>
        <w:t>Take a deep breath.</w:t>
      </w:r>
    </w:p>
    <w:p w14:paraId="73EAC7E3" w14:textId="77777777" w:rsidR="001862D3" w:rsidRPr="00570BDA" w:rsidRDefault="001862D3" w:rsidP="00061EFD">
      <w:pPr>
        <w:spacing w:after="0" w:line="240" w:lineRule="auto"/>
        <w:jc w:val="both"/>
        <w:rPr>
          <w:rFonts w:cstheme="minorHAnsi"/>
          <w:i/>
          <w:color w:val="000000"/>
        </w:rPr>
      </w:pPr>
      <w:bookmarkStart w:id="6" w:name="_Hlk8917978"/>
      <w:r w:rsidRPr="00570BDA">
        <w:rPr>
          <w:rFonts w:cstheme="minorHAnsi"/>
          <w:i/>
          <w:color w:val="000000"/>
        </w:rPr>
        <w:t xml:space="preserve">(If time permits, </w:t>
      </w:r>
      <w:r w:rsidR="0050654C" w:rsidRPr="00570BDA">
        <w:rPr>
          <w:rFonts w:cstheme="minorHAnsi"/>
          <w:i/>
          <w:color w:val="000000"/>
        </w:rPr>
        <w:t>ask, “Does anyone have comments or questions about this training?”)</w:t>
      </w:r>
    </w:p>
    <w:bookmarkEnd w:id="6"/>
    <w:p w14:paraId="11034987" w14:textId="77777777" w:rsidR="00061EFD" w:rsidRPr="00570BDA" w:rsidRDefault="00061EFD" w:rsidP="00061EFD">
      <w:pPr>
        <w:spacing w:after="0" w:line="240" w:lineRule="auto"/>
        <w:jc w:val="both"/>
        <w:rPr>
          <w:rFonts w:cstheme="minorHAnsi"/>
          <w:color w:val="000000"/>
        </w:rPr>
      </w:pPr>
    </w:p>
    <w:p w14:paraId="46286F79" w14:textId="77777777" w:rsidR="00285B9A" w:rsidRPr="00570BDA" w:rsidRDefault="005F0809" w:rsidP="00061EFD">
      <w:pPr>
        <w:spacing w:after="0" w:line="240" w:lineRule="auto"/>
        <w:jc w:val="both"/>
        <w:rPr>
          <w:rFonts w:cstheme="minorHAnsi"/>
          <w:b/>
        </w:rPr>
      </w:pPr>
      <w:r w:rsidRPr="00570BDA">
        <w:rPr>
          <w:rFonts w:cstheme="minorHAnsi"/>
          <w:b/>
        </w:rPr>
        <w:t>0:20</w:t>
      </w:r>
      <w:r w:rsidR="00285B9A" w:rsidRPr="00570BDA">
        <w:rPr>
          <w:rFonts w:cstheme="minorHAnsi"/>
          <w:b/>
        </w:rPr>
        <w:tab/>
        <w:t>KARIS CONFESSION</w:t>
      </w:r>
    </w:p>
    <w:p w14:paraId="18494DF9" w14:textId="77777777" w:rsidR="003578BC" w:rsidRPr="00570BDA" w:rsidRDefault="003578BC" w:rsidP="00061EFD">
      <w:pPr>
        <w:spacing w:after="0" w:line="240" w:lineRule="auto"/>
        <w:jc w:val="both"/>
        <w:rPr>
          <w:rFonts w:cstheme="minorHAnsi"/>
          <w:b/>
        </w:rPr>
      </w:pPr>
    </w:p>
    <w:p w14:paraId="4F411B34" w14:textId="77777777" w:rsidR="00285B9A" w:rsidRPr="00570BDA" w:rsidRDefault="005F0809" w:rsidP="00061EFD">
      <w:pPr>
        <w:spacing w:after="0" w:line="240" w:lineRule="auto"/>
        <w:jc w:val="both"/>
        <w:rPr>
          <w:rFonts w:cstheme="minorHAnsi"/>
          <w:b/>
        </w:rPr>
      </w:pPr>
      <w:r w:rsidRPr="00570BDA">
        <w:rPr>
          <w:rFonts w:cstheme="minorHAnsi"/>
          <w:b/>
        </w:rPr>
        <w:t>0:21</w:t>
      </w:r>
      <w:r w:rsidR="00285B9A" w:rsidRPr="00570BDA">
        <w:rPr>
          <w:rFonts w:cstheme="minorHAnsi"/>
          <w:b/>
        </w:rPr>
        <w:tab/>
        <w:t>TOOLBOX</w:t>
      </w:r>
    </w:p>
    <w:p w14:paraId="0FBD7A40" w14:textId="77777777" w:rsidR="003578BC" w:rsidRPr="00570BDA" w:rsidRDefault="003578BC" w:rsidP="00061EFD">
      <w:pPr>
        <w:spacing w:after="0" w:line="240" w:lineRule="auto"/>
        <w:jc w:val="both"/>
        <w:rPr>
          <w:rFonts w:cstheme="minorHAnsi"/>
        </w:rPr>
      </w:pPr>
    </w:p>
    <w:p w14:paraId="7307B35A" w14:textId="77777777" w:rsidR="00560A9B" w:rsidRPr="00570BDA" w:rsidRDefault="003A60A5" w:rsidP="00061EFD">
      <w:pPr>
        <w:spacing w:after="0" w:line="240" w:lineRule="auto"/>
        <w:jc w:val="both"/>
        <w:rPr>
          <w:rFonts w:cstheme="minorHAnsi"/>
        </w:rPr>
      </w:pPr>
      <w:r w:rsidRPr="00570BDA">
        <w:rPr>
          <w:rFonts w:cstheme="minorHAnsi"/>
        </w:rPr>
        <w:t>This month we are learning about</w:t>
      </w:r>
      <w:r w:rsidR="00560A9B" w:rsidRPr="00570BDA">
        <w:rPr>
          <w:rFonts w:cstheme="minorHAnsi"/>
        </w:rPr>
        <w:t xml:space="preserve"> KF Confession 4:</w:t>
      </w:r>
    </w:p>
    <w:p w14:paraId="09787630" w14:textId="77777777" w:rsidR="00560A9B" w:rsidRPr="00570BDA" w:rsidRDefault="00560A9B" w:rsidP="00061EFD">
      <w:pPr>
        <w:spacing w:after="0" w:line="240" w:lineRule="auto"/>
        <w:jc w:val="both"/>
        <w:rPr>
          <w:rFonts w:cstheme="minorHAnsi"/>
        </w:rPr>
      </w:pPr>
    </w:p>
    <w:p w14:paraId="6D5AD7E4" w14:textId="77777777" w:rsidR="00BD4B94" w:rsidRPr="00570BDA" w:rsidRDefault="00BD4B94" w:rsidP="00061EFD">
      <w:pPr>
        <w:spacing w:after="0" w:line="240" w:lineRule="auto"/>
        <w:jc w:val="center"/>
        <w:rPr>
          <w:rFonts w:cstheme="minorHAnsi"/>
        </w:rPr>
      </w:pPr>
      <w:r w:rsidRPr="00570BDA">
        <w:rPr>
          <w:rFonts w:cstheme="minorHAnsi"/>
        </w:rPr>
        <w:t>We judged ourselves and others with contempt</w:t>
      </w:r>
      <w:r w:rsidR="00DD1FD5" w:rsidRPr="00570BDA">
        <w:rPr>
          <w:rFonts w:cstheme="minorHAnsi"/>
        </w:rPr>
        <w:t xml:space="preserve"> </w:t>
      </w:r>
      <w:r w:rsidRPr="00570BDA">
        <w:rPr>
          <w:rFonts w:cstheme="minorHAnsi"/>
        </w:rPr>
        <w:t>and felt justified in our wrath.</w:t>
      </w:r>
    </w:p>
    <w:p w14:paraId="51193878" w14:textId="77777777" w:rsidR="00873429" w:rsidRPr="00570BDA" w:rsidRDefault="00873429" w:rsidP="00061EFD">
      <w:pPr>
        <w:spacing w:after="0" w:line="240" w:lineRule="auto"/>
        <w:jc w:val="center"/>
        <w:rPr>
          <w:rFonts w:cstheme="minorHAnsi"/>
        </w:rPr>
      </w:pPr>
    </w:p>
    <w:p w14:paraId="4F982A23" w14:textId="77777777" w:rsidR="00242CFB" w:rsidRPr="00570BDA" w:rsidRDefault="00242CFB" w:rsidP="00242CFB">
      <w:pPr>
        <w:spacing w:after="0" w:line="240" w:lineRule="auto"/>
        <w:jc w:val="both"/>
        <w:rPr>
          <w:rFonts w:cstheme="minorHAnsi"/>
        </w:rPr>
      </w:pPr>
      <w:bookmarkStart w:id="7" w:name="OLE_LINK11"/>
      <w:bookmarkStart w:id="8" w:name="OLE_LINK12"/>
      <w:bookmarkStart w:id="9" w:name="OLE_LINK13"/>
      <w:bookmarkStart w:id="10" w:name="OLE_LINK32"/>
      <w:bookmarkStart w:id="11" w:name="OLE_LINK33"/>
      <w:bookmarkStart w:id="12" w:name="OLE_LINK34"/>
      <w:r w:rsidRPr="00570BDA">
        <w:rPr>
          <w:rFonts w:cstheme="minorHAnsi"/>
        </w:rPr>
        <w:t xml:space="preserve">Our claims and shoulds form a kind of psychic structure—a legal system that </w:t>
      </w:r>
      <w:r w:rsidR="00235ECD" w:rsidRPr="00570BDA">
        <w:rPr>
          <w:rFonts w:cstheme="minorHAnsi"/>
        </w:rPr>
        <w:t>provides</w:t>
      </w:r>
      <w:r w:rsidRPr="00570BDA">
        <w:rPr>
          <w:rFonts w:cstheme="minorHAnsi"/>
        </w:rPr>
        <w:t xml:space="preserve"> a framework for making decisions. This framework supports the Idol Self and creates an artificial sense of self-confidence and congruence. </w:t>
      </w:r>
      <w:r w:rsidR="007950AA" w:rsidRPr="00570BDA">
        <w:rPr>
          <w:rFonts w:cstheme="minorHAnsi"/>
        </w:rPr>
        <w:t>Living by</w:t>
      </w:r>
      <w:r w:rsidRPr="00570BDA">
        <w:rPr>
          <w:rFonts w:cstheme="minorHAnsi"/>
        </w:rPr>
        <w:t xml:space="preserve"> </w:t>
      </w:r>
      <w:bookmarkStart w:id="13" w:name="OLE_LINK4"/>
      <w:bookmarkStart w:id="14" w:name="OLE_LINK5"/>
      <w:bookmarkStart w:id="15" w:name="OLE_LINK6"/>
      <w:bookmarkStart w:id="16" w:name="OLE_LINK7"/>
      <w:r w:rsidR="00ED3947" w:rsidRPr="00570BDA">
        <w:rPr>
          <w:rFonts w:cstheme="minorHAnsi"/>
        </w:rPr>
        <w:t xml:space="preserve">the </w:t>
      </w:r>
      <w:r w:rsidRPr="00570BDA">
        <w:rPr>
          <w:rFonts w:cstheme="minorHAnsi"/>
        </w:rPr>
        <w:t xml:space="preserve">legal system of </w:t>
      </w:r>
      <w:r w:rsidR="00ED3947" w:rsidRPr="00570BDA">
        <w:rPr>
          <w:rFonts w:cstheme="minorHAnsi"/>
        </w:rPr>
        <w:t xml:space="preserve">our </w:t>
      </w:r>
      <w:bookmarkEnd w:id="13"/>
      <w:bookmarkEnd w:id="14"/>
      <w:bookmarkEnd w:id="15"/>
      <w:bookmarkEnd w:id="16"/>
      <w:r w:rsidR="00F73763" w:rsidRPr="00570BDA">
        <w:rPr>
          <w:rFonts w:cstheme="minorHAnsi"/>
        </w:rPr>
        <w:t>shoulds and claims</w:t>
      </w:r>
      <w:r w:rsidR="00235ECD" w:rsidRPr="00570BDA">
        <w:rPr>
          <w:rFonts w:cstheme="minorHAnsi"/>
        </w:rPr>
        <w:t xml:space="preserve"> is a way of escaping</w:t>
      </w:r>
      <w:r w:rsidRPr="00570BDA">
        <w:rPr>
          <w:rFonts w:cstheme="minorHAnsi"/>
        </w:rPr>
        <w:t xml:space="preserve"> the laborious effort required to build a skilled, mindful, and meaningful life.</w:t>
      </w:r>
    </w:p>
    <w:bookmarkEnd w:id="7"/>
    <w:bookmarkEnd w:id="8"/>
    <w:bookmarkEnd w:id="9"/>
    <w:p w14:paraId="1B9552B0" w14:textId="77777777" w:rsidR="00827A45" w:rsidRPr="00570BDA" w:rsidRDefault="00827A45" w:rsidP="00061EFD">
      <w:pPr>
        <w:spacing w:after="0" w:line="240" w:lineRule="auto"/>
        <w:jc w:val="both"/>
        <w:rPr>
          <w:rFonts w:cstheme="minorHAnsi"/>
        </w:rPr>
      </w:pPr>
    </w:p>
    <w:p w14:paraId="4A91F8D6" w14:textId="77777777" w:rsidR="00512CBD" w:rsidRPr="00570BDA" w:rsidRDefault="00242CFB" w:rsidP="00242CFB">
      <w:pPr>
        <w:spacing w:after="0" w:line="240" w:lineRule="auto"/>
        <w:jc w:val="both"/>
        <w:rPr>
          <w:rFonts w:cstheme="minorHAnsi"/>
        </w:rPr>
      </w:pPr>
      <w:r w:rsidRPr="00570BDA">
        <w:rPr>
          <w:rFonts w:cstheme="minorHAnsi"/>
        </w:rPr>
        <w:t xml:space="preserve">In nearly every area of our society, we are invited to make judgments based on </w:t>
      </w:r>
      <w:r w:rsidR="007A4AAD" w:rsidRPr="00570BDA">
        <w:rPr>
          <w:rFonts w:cstheme="minorHAnsi"/>
        </w:rPr>
        <w:t>shoulds and claims</w:t>
      </w:r>
      <w:r w:rsidRPr="00570BDA">
        <w:rPr>
          <w:rFonts w:cstheme="minorHAnsi"/>
        </w:rPr>
        <w:t>. Legal systems dictate what should or should</w:t>
      </w:r>
      <w:r w:rsidR="00507869" w:rsidRPr="00570BDA">
        <w:rPr>
          <w:rFonts w:cstheme="minorHAnsi"/>
        </w:rPr>
        <w:t xml:space="preserve"> not be</w:t>
      </w:r>
      <w:r w:rsidRPr="00570BDA">
        <w:rPr>
          <w:rFonts w:cstheme="minorHAnsi"/>
        </w:rPr>
        <w:t xml:space="preserve"> </w:t>
      </w:r>
      <w:r w:rsidR="00235ECD" w:rsidRPr="00570BDA">
        <w:rPr>
          <w:rFonts w:cstheme="minorHAnsi"/>
        </w:rPr>
        <w:t xml:space="preserve">and motivate </w:t>
      </w:r>
      <w:r w:rsidR="0044090C" w:rsidRPr="00570BDA">
        <w:rPr>
          <w:rFonts w:cstheme="minorHAnsi"/>
        </w:rPr>
        <w:t>nearly</w:t>
      </w:r>
      <w:r w:rsidR="007A4AAD" w:rsidRPr="00570BDA">
        <w:rPr>
          <w:rFonts w:cstheme="minorHAnsi"/>
        </w:rPr>
        <w:t xml:space="preserve"> </w:t>
      </w:r>
      <w:r w:rsidR="00235ECD" w:rsidRPr="00570BDA">
        <w:rPr>
          <w:rFonts w:cstheme="minorHAnsi"/>
        </w:rPr>
        <w:t>everything we</w:t>
      </w:r>
      <w:r w:rsidR="006631EC" w:rsidRPr="00570BDA">
        <w:rPr>
          <w:rFonts w:cstheme="minorHAnsi"/>
        </w:rPr>
        <w:t>,</w:t>
      </w:r>
      <w:r w:rsidR="00235ECD" w:rsidRPr="00570BDA">
        <w:rPr>
          <w:rFonts w:cstheme="minorHAnsi"/>
        </w:rPr>
        <w:t xml:space="preserve"> </w:t>
      </w:r>
      <w:r w:rsidR="0044090C" w:rsidRPr="00570BDA">
        <w:rPr>
          <w:rFonts w:cstheme="minorHAnsi"/>
        </w:rPr>
        <w:t>as a society</w:t>
      </w:r>
      <w:r w:rsidR="006631EC" w:rsidRPr="00570BDA">
        <w:rPr>
          <w:rFonts w:cstheme="minorHAnsi"/>
        </w:rPr>
        <w:t>,</w:t>
      </w:r>
      <w:r w:rsidR="0044090C" w:rsidRPr="00570BDA">
        <w:rPr>
          <w:rFonts w:cstheme="minorHAnsi"/>
        </w:rPr>
        <w:t xml:space="preserve"> do</w:t>
      </w:r>
      <w:r w:rsidR="00235ECD" w:rsidRPr="00570BDA">
        <w:rPr>
          <w:rFonts w:cstheme="minorHAnsi"/>
        </w:rPr>
        <w:t xml:space="preserve">, think, </w:t>
      </w:r>
      <w:r w:rsidR="00235ECD" w:rsidRPr="00570BDA">
        <w:rPr>
          <w:rFonts w:cstheme="minorHAnsi"/>
        </w:rPr>
        <w:lastRenderedPageBreak/>
        <w:t xml:space="preserve">and feel. </w:t>
      </w:r>
      <w:r w:rsidR="0044090C" w:rsidRPr="00570BDA">
        <w:rPr>
          <w:rFonts w:cstheme="minorHAnsi"/>
        </w:rPr>
        <w:t xml:space="preserve">Our own </w:t>
      </w:r>
      <w:r w:rsidR="007A4AAD" w:rsidRPr="00570BDA">
        <w:rPr>
          <w:rFonts w:cstheme="minorHAnsi"/>
        </w:rPr>
        <w:t>legal systems</w:t>
      </w:r>
      <w:r w:rsidR="00235ECD" w:rsidRPr="00570BDA">
        <w:rPr>
          <w:rFonts w:cstheme="minorHAnsi"/>
        </w:rPr>
        <w:t xml:space="preserve"> </w:t>
      </w:r>
      <w:r w:rsidRPr="00570BDA">
        <w:rPr>
          <w:rFonts w:cstheme="minorHAnsi"/>
        </w:rPr>
        <w:t xml:space="preserve">provide a cozy cage that </w:t>
      </w:r>
      <w:r w:rsidR="00346569" w:rsidRPr="00570BDA">
        <w:rPr>
          <w:rFonts w:cstheme="minorHAnsi"/>
        </w:rPr>
        <w:t xml:space="preserve">confines our minds, restricts </w:t>
      </w:r>
      <w:r w:rsidR="00235ECD" w:rsidRPr="00570BDA">
        <w:rPr>
          <w:rFonts w:cstheme="minorHAnsi"/>
        </w:rPr>
        <w:t>our choices</w:t>
      </w:r>
      <w:r w:rsidR="00346569" w:rsidRPr="00570BDA">
        <w:rPr>
          <w:rFonts w:cstheme="minorHAnsi"/>
        </w:rPr>
        <w:t>, and narrows our perspective</w:t>
      </w:r>
      <w:r w:rsidRPr="00570BDA">
        <w:rPr>
          <w:rFonts w:cstheme="minorHAnsi"/>
        </w:rPr>
        <w:t xml:space="preserve">. </w:t>
      </w:r>
      <w:r w:rsidR="00346569" w:rsidRPr="00570BDA">
        <w:rPr>
          <w:rFonts w:cstheme="minorHAnsi"/>
        </w:rPr>
        <w:t xml:space="preserve">If we have </w:t>
      </w:r>
      <w:r w:rsidRPr="00570BDA">
        <w:rPr>
          <w:rFonts w:cstheme="minorHAnsi"/>
        </w:rPr>
        <w:t xml:space="preserve">already </w:t>
      </w:r>
      <w:r w:rsidR="00346569" w:rsidRPr="00570BDA">
        <w:rPr>
          <w:rFonts w:cstheme="minorHAnsi"/>
        </w:rPr>
        <w:t xml:space="preserve">judged </w:t>
      </w:r>
      <w:r w:rsidRPr="00570BDA">
        <w:rPr>
          <w:rFonts w:cstheme="minorHAnsi"/>
        </w:rPr>
        <w:t>what is right or wrong</w:t>
      </w:r>
      <w:r w:rsidR="00346569" w:rsidRPr="00570BDA">
        <w:rPr>
          <w:rFonts w:cstheme="minorHAnsi"/>
        </w:rPr>
        <w:t>,</w:t>
      </w:r>
      <w:r w:rsidRPr="00570BDA">
        <w:rPr>
          <w:rFonts w:cstheme="minorHAnsi"/>
        </w:rPr>
        <w:t xml:space="preserve"> </w:t>
      </w:r>
      <w:r w:rsidR="00346569" w:rsidRPr="00570BDA">
        <w:rPr>
          <w:rFonts w:cstheme="minorHAnsi"/>
        </w:rPr>
        <w:t>we feel secure</w:t>
      </w:r>
      <w:r w:rsidRPr="00570BDA">
        <w:rPr>
          <w:rFonts w:cstheme="minorHAnsi"/>
        </w:rPr>
        <w:t xml:space="preserve"> </w:t>
      </w:r>
      <w:r w:rsidR="00BE4D6C" w:rsidRPr="00570BDA">
        <w:rPr>
          <w:rFonts w:cstheme="minorHAnsi"/>
        </w:rPr>
        <w:t xml:space="preserve">even </w:t>
      </w:r>
      <w:r w:rsidR="00346569" w:rsidRPr="00570BDA">
        <w:rPr>
          <w:rFonts w:cstheme="minorHAnsi"/>
        </w:rPr>
        <w:t>when our reactions are</w:t>
      </w:r>
      <w:r w:rsidRPr="00570BDA">
        <w:rPr>
          <w:rFonts w:cstheme="minorHAnsi"/>
        </w:rPr>
        <w:t xml:space="preserve"> misoriented</w:t>
      </w:r>
      <w:r w:rsidR="007950AA" w:rsidRPr="00570BDA">
        <w:rPr>
          <w:rFonts w:cstheme="minorHAnsi"/>
        </w:rPr>
        <w:t>, and</w:t>
      </w:r>
      <w:r w:rsidR="00BE4D6C" w:rsidRPr="00570BDA">
        <w:rPr>
          <w:rFonts w:cstheme="minorHAnsi"/>
        </w:rPr>
        <w:t xml:space="preserve"> we feel right, alive, and busy </w:t>
      </w:r>
      <w:r w:rsidR="009D6D0E" w:rsidRPr="00570BDA">
        <w:rPr>
          <w:rFonts w:cstheme="minorHAnsi"/>
        </w:rPr>
        <w:t xml:space="preserve">even </w:t>
      </w:r>
      <w:r w:rsidR="00BE4D6C" w:rsidRPr="00570BDA">
        <w:rPr>
          <w:rFonts w:cstheme="minorHAnsi"/>
        </w:rPr>
        <w:t>in the midst of</w:t>
      </w:r>
      <w:r w:rsidRPr="00570BDA">
        <w:rPr>
          <w:rFonts w:cstheme="minorHAnsi"/>
        </w:rPr>
        <w:t xml:space="preserve"> unhealthy or destructive</w:t>
      </w:r>
      <w:r w:rsidR="00BE4D6C" w:rsidRPr="00570BDA">
        <w:rPr>
          <w:rFonts w:cstheme="minorHAnsi"/>
        </w:rPr>
        <w:t xml:space="preserve"> outcomes. </w:t>
      </w:r>
      <w:r w:rsidRPr="00570BDA">
        <w:rPr>
          <w:rFonts w:cstheme="minorHAnsi"/>
        </w:rPr>
        <w:t xml:space="preserve">Our strong reactions to </w:t>
      </w:r>
      <w:r w:rsidR="00BE4D6C" w:rsidRPr="00570BDA">
        <w:rPr>
          <w:rFonts w:cstheme="minorHAnsi"/>
        </w:rPr>
        <w:t xml:space="preserve">the violation of our </w:t>
      </w:r>
      <w:r w:rsidRPr="00570BDA">
        <w:rPr>
          <w:rFonts w:cstheme="minorHAnsi"/>
        </w:rPr>
        <w:t xml:space="preserve">legal systems validate our </w:t>
      </w:r>
      <w:r w:rsidR="0044090C" w:rsidRPr="00570BDA">
        <w:rPr>
          <w:rFonts w:cstheme="minorHAnsi"/>
        </w:rPr>
        <w:t xml:space="preserve">egocentric </w:t>
      </w:r>
      <w:r w:rsidRPr="00570BDA">
        <w:rPr>
          <w:rFonts w:cstheme="minorHAnsi"/>
        </w:rPr>
        <w:t xml:space="preserve">choices and give us the strength to </w:t>
      </w:r>
      <w:r w:rsidR="00BE4D6C" w:rsidRPr="00570BDA">
        <w:rPr>
          <w:rFonts w:cstheme="minorHAnsi"/>
        </w:rPr>
        <w:t xml:space="preserve">keep insisting </w:t>
      </w:r>
      <w:r w:rsidRPr="00570BDA">
        <w:rPr>
          <w:rFonts w:cstheme="minorHAnsi"/>
        </w:rPr>
        <w:t xml:space="preserve">on our own way. </w:t>
      </w:r>
      <w:r w:rsidR="00507869" w:rsidRPr="00570BDA">
        <w:rPr>
          <w:rFonts w:cstheme="minorHAnsi"/>
        </w:rPr>
        <w:t xml:space="preserve">Legal systems are the misoriented substitute for the laborious effort that healthy people invest in </w:t>
      </w:r>
      <w:r w:rsidR="00BA3100" w:rsidRPr="00570BDA">
        <w:rPr>
          <w:rFonts w:cstheme="minorHAnsi"/>
        </w:rPr>
        <w:t>developing</w:t>
      </w:r>
      <w:r w:rsidR="00507869" w:rsidRPr="00570BDA">
        <w:rPr>
          <w:rFonts w:cstheme="minorHAnsi"/>
        </w:rPr>
        <w:t xml:space="preserve"> the </w:t>
      </w:r>
      <w:r w:rsidR="00A179C4" w:rsidRPr="00570BDA">
        <w:rPr>
          <w:rFonts w:cstheme="minorHAnsi"/>
        </w:rPr>
        <w:t xml:space="preserve">quiet </w:t>
      </w:r>
      <w:r w:rsidR="00507869" w:rsidRPr="00570BDA">
        <w:rPr>
          <w:rFonts w:cstheme="minorHAnsi"/>
        </w:rPr>
        <w:t xml:space="preserve">self-confidence </w:t>
      </w:r>
      <w:r w:rsidR="00512CBD" w:rsidRPr="00570BDA">
        <w:rPr>
          <w:rFonts w:cstheme="minorHAnsi"/>
        </w:rPr>
        <w:t xml:space="preserve">that springs from </w:t>
      </w:r>
      <w:r w:rsidR="00A179C4" w:rsidRPr="00570BDA">
        <w:rPr>
          <w:rFonts w:cstheme="minorHAnsi"/>
        </w:rPr>
        <w:t>a</w:t>
      </w:r>
      <w:r w:rsidR="00507869" w:rsidRPr="00570BDA">
        <w:rPr>
          <w:rFonts w:cstheme="minorHAnsi"/>
        </w:rPr>
        <w:t xml:space="preserve"> skilled, mindful, and meaningful li</w:t>
      </w:r>
      <w:r w:rsidR="00A179C4" w:rsidRPr="00570BDA">
        <w:rPr>
          <w:rFonts w:cstheme="minorHAnsi"/>
        </w:rPr>
        <w:t>fe</w:t>
      </w:r>
      <w:r w:rsidR="00512CBD" w:rsidRPr="00570BDA">
        <w:rPr>
          <w:rFonts w:cstheme="minorHAnsi"/>
        </w:rPr>
        <w:t>.</w:t>
      </w:r>
      <w:r w:rsidR="00512CBD" w:rsidRPr="00570BDA">
        <w:rPr>
          <w:rStyle w:val="EndnoteReference"/>
          <w:rFonts w:cstheme="minorHAnsi"/>
        </w:rPr>
        <w:endnoteReference w:id="6"/>
      </w:r>
      <w:r w:rsidR="00400090" w:rsidRPr="00570BDA">
        <w:rPr>
          <w:rFonts w:cstheme="minorHAnsi"/>
        </w:rPr>
        <w:t xml:space="preserve"> </w:t>
      </w:r>
    </w:p>
    <w:p w14:paraId="5D040DD8" w14:textId="77777777" w:rsidR="00C60D02" w:rsidRPr="00570BDA" w:rsidRDefault="00C60D02" w:rsidP="00242CFB">
      <w:pPr>
        <w:spacing w:after="0" w:line="240" w:lineRule="auto"/>
        <w:jc w:val="both"/>
        <w:rPr>
          <w:rFonts w:cstheme="minorHAnsi"/>
        </w:rPr>
      </w:pPr>
    </w:p>
    <w:p w14:paraId="7F940B14" w14:textId="7F055260" w:rsidR="00242CFB" w:rsidRPr="00570BDA" w:rsidRDefault="00242CFB" w:rsidP="00242CFB">
      <w:pPr>
        <w:spacing w:after="0" w:line="240" w:lineRule="auto"/>
        <w:jc w:val="both"/>
        <w:rPr>
          <w:rFonts w:cstheme="minorHAnsi"/>
        </w:rPr>
      </w:pPr>
      <w:r w:rsidRPr="00570BDA">
        <w:rPr>
          <w:rFonts w:cstheme="minorHAnsi"/>
        </w:rPr>
        <w:t xml:space="preserve">We may </w:t>
      </w:r>
      <w:r w:rsidR="009D6D0E" w:rsidRPr="00570BDA">
        <w:rPr>
          <w:rFonts w:cstheme="minorHAnsi"/>
        </w:rPr>
        <w:t xml:space="preserve">fear </w:t>
      </w:r>
      <w:r w:rsidRPr="00570BDA">
        <w:rPr>
          <w:rFonts w:cstheme="minorHAnsi"/>
        </w:rPr>
        <w:t xml:space="preserve">that without our shoulds and claims we would have no motivation at </w:t>
      </w:r>
      <w:r w:rsidR="00BA3100" w:rsidRPr="00570BDA">
        <w:rPr>
          <w:rFonts w:cstheme="minorHAnsi"/>
        </w:rPr>
        <w:t>all and</w:t>
      </w:r>
      <w:r w:rsidR="009D6D0E" w:rsidRPr="00570BDA">
        <w:rPr>
          <w:rFonts w:cstheme="minorHAnsi"/>
        </w:rPr>
        <w:t xml:space="preserve"> </w:t>
      </w:r>
      <w:r w:rsidRPr="00570BDA">
        <w:rPr>
          <w:rFonts w:cstheme="minorHAnsi"/>
        </w:rPr>
        <w:t xml:space="preserve">would simply drift through life. That </w:t>
      </w:r>
      <w:r w:rsidR="009D6D0E" w:rsidRPr="00570BDA">
        <w:rPr>
          <w:rFonts w:cstheme="minorHAnsi"/>
        </w:rPr>
        <w:t xml:space="preserve">possibility </w:t>
      </w:r>
      <w:r w:rsidRPr="00570BDA">
        <w:rPr>
          <w:rFonts w:cstheme="minorHAnsi"/>
        </w:rPr>
        <w:t>is too disturbing to consider</w:t>
      </w:r>
      <w:r w:rsidR="009D6D0E" w:rsidRPr="00570BDA">
        <w:rPr>
          <w:rFonts w:cstheme="minorHAnsi"/>
        </w:rPr>
        <w:t>,</w:t>
      </w:r>
      <w:r w:rsidRPr="00570BDA">
        <w:rPr>
          <w:rFonts w:cstheme="minorHAnsi"/>
        </w:rPr>
        <w:t xml:space="preserve"> so we cling to our legal system</w:t>
      </w:r>
      <w:r w:rsidR="0044090C" w:rsidRPr="00570BDA">
        <w:rPr>
          <w:rFonts w:cstheme="minorHAnsi"/>
        </w:rPr>
        <w:t>s</w:t>
      </w:r>
      <w:r w:rsidRPr="00570BDA">
        <w:rPr>
          <w:rFonts w:cstheme="minorHAnsi"/>
        </w:rPr>
        <w:t xml:space="preserve"> </w:t>
      </w:r>
      <w:r w:rsidR="00EC1758" w:rsidRPr="00570BDA">
        <w:rPr>
          <w:rFonts w:cstheme="minorHAnsi"/>
        </w:rPr>
        <w:t xml:space="preserve">in order </w:t>
      </w:r>
      <w:r w:rsidRPr="00570BDA">
        <w:rPr>
          <w:rFonts w:cstheme="minorHAnsi"/>
        </w:rPr>
        <w:t xml:space="preserve">to avoid the imagined shame or humiliation of </w:t>
      </w:r>
      <w:r w:rsidR="009D6D0E" w:rsidRPr="00570BDA">
        <w:rPr>
          <w:rFonts w:cstheme="minorHAnsi"/>
        </w:rPr>
        <w:t xml:space="preserve">living </w:t>
      </w:r>
      <w:r w:rsidR="00082443" w:rsidRPr="00570BDA">
        <w:rPr>
          <w:rFonts w:cstheme="minorHAnsi"/>
        </w:rPr>
        <w:t xml:space="preserve">unproductively or </w:t>
      </w:r>
      <w:r w:rsidR="00E52862" w:rsidRPr="00570BDA">
        <w:rPr>
          <w:rFonts w:cstheme="minorHAnsi"/>
        </w:rPr>
        <w:t>being at the mercy of</w:t>
      </w:r>
      <w:r w:rsidR="009D6D0E" w:rsidRPr="00570BDA">
        <w:rPr>
          <w:rFonts w:cstheme="minorHAnsi"/>
        </w:rPr>
        <w:t xml:space="preserve"> others or circumstances.</w:t>
      </w:r>
      <w:r w:rsidRPr="00570BDA">
        <w:rPr>
          <w:rFonts w:cstheme="minorHAnsi"/>
        </w:rPr>
        <w:t xml:space="preserve"> We fear </w:t>
      </w:r>
      <w:r w:rsidR="006204E9" w:rsidRPr="00570BDA">
        <w:rPr>
          <w:rFonts w:cstheme="minorHAnsi"/>
        </w:rPr>
        <w:t xml:space="preserve">that </w:t>
      </w:r>
      <w:r w:rsidR="00E52862" w:rsidRPr="00570BDA">
        <w:rPr>
          <w:rFonts w:cstheme="minorHAnsi"/>
        </w:rPr>
        <w:t xml:space="preserve">without the guidance of our legal systems </w:t>
      </w:r>
      <w:r w:rsidR="006204E9" w:rsidRPr="00570BDA">
        <w:rPr>
          <w:rFonts w:cstheme="minorHAnsi"/>
        </w:rPr>
        <w:t>we will</w:t>
      </w:r>
      <w:r w:rsidRPr="00570BDA">
        <w:rPr>
          <w:rFonts w:cstheme="minorHAnsi"/>
        </w:rPr>
        <w:t xml:space="preserve"> </w:t>
      </w:r>
      <w:r w:rsidR="006204E9" w:rsidRPr="00570BDA">
        <w:rPr>
          <w:rFonts w:cstheme="minorHAnsi"/>
        </w:rPr>
        <w:t xml:space="preserve">feel </w:t>
      </w:r>
      <w:r w:rsidRPr="00570BDA">
        <w:rPr>
          <w:rFonts w:cstheme="minorHAnsi"/>
        </w:rPr>
        <w:t xml:space="preserve">confused, thwarted, or out of control </w:t>
      </w:r>
      <w:r w:rsidR="006204E9" w:rsidRPr="00570BDA">
        <w:rPr>
          <w:rFonts w:cstheme="minorHAnsi"/>
        </w:rPr>
        <w:t>and punish ourselves with self-hate.</w:t>
      </w:r>
      <w:r w:rsidRPr="00570BDA">
        <w:rPr>
          <w:rFonts w:cstheme="minorHAnsi"/>
        </w:rPr>
        <w:t xml:space="preserve"> We are terrified of making mistakes that would bring us face to face with the truth of our limitations. These fears become our excuse for avoiding the difficult work of developing a</w:t>
      </w:r>
      <w:r w:rsidR="001B02D6" w:rsidRPr="00570BDA">
        <w:rPr>
          <w:rFonts w:cstheme="minorHAnsi"/>
        </w:rPr>
        <w:t xml:space="preserve">n inner operating system </w:t>
      </w:r>
      <w:r w:rsidRPr="00570BDA">
        <w:rPr>
          <w:rFonts w:cstheme="minorHAnsi"/>
        </w:rPr>
        <w:t xml:space="preserve">based on love and applying </w:t>
      </w:r>
      <w:r w:rsidR="006204E9" w:rsidRPr="00570BDA">
        <w:rPr>
          <w:rFonts w:cstheme="minorHAnsi"/>
        </w:rPr>
        <w:t xml:space="preserve">the wisdom of </w:t>
      </w:r>
      <w:r w:rsidR="001B02D6" w:rsidRPr="00570BDA">
        <w:rPr>
          <w:rFonts w:cstheme="minorHAnsi"/>
        </w:rPr>
        <w:t xml:space="preserve">that system </w:t>
      </w:r>
      <w:r w:rsidRPr="00570BDA">
        <w:rPr>
          <w:rFonts w:cstheme="minorHAnsi"/>
        </w:rPr>
        <w:t xml:space="preserve">to our lives. </w:t>
      </w:r>
    </w:p>
    <w:bookmarkEnd w:id="10"/>
    <w:bookmarkEnd w:id="11"/>
    <w:bookmarkEnd w:id="12"/>
    <w:p w14:paraId="6D7A08E1" w14:textId="77777777" w:rsidR="00BD4B94" w:rsidRPr="00570BDA" w:rsidRDefault="00BD4B94" w:rsidP="00061EFD">
      <w:pPr>
        <w:spacing w:after="0" w:line="240" w:lineRule="auto"/>
        <w:jc w:val="both"/>
        <w:rPr>
          <w:rFonts w:cstheme="minorHAnsi"/>
        </w:rPr>
      </w:pPr>
    </w:p>
    <w:p w14:paraId="7DB3A170" w14:textId="77777777" w:rsidR="0001193D" w:rsidRPr="00570BDA" w:rsidRDefault="00E52862" w:rsidP="0001193D">
      <w:pPr>
        <w:spacing w:after="0" w:line="240" w:lineRule="auto"/>
        <w:jc w:val="both"/>
        <w:rPr>
          <w:rFonts w:cstheme="minorHAnsi"/>
        </w:rPr>
      </w:pPr>
      <w:r w:rsidRPr="00570BDA">
        <w:rPr>
          <w:rFonts w:cstheme="minorHAnsi"/>
        </w:rPr>
        <w:t>I know a self-effacing woman who</w:t>
      </w:r>
      <w:r w:rsidR="007874CB" w:rsidRPr="00570BDA">
        <w:rPr>
          <w:rFonts w:cstheme="minorHAnsi"/>
        </w:rPr>
        <w:t xml:space="preserve"> started the difficult work of investing in her True Self because she wanted emotional and physical healing more than she wanted to satisfy the compulsive demands of her Idol Self</w:t>
      </w:r>
      <w:r w:rsidR="0001193D" w:rsidRPr="00570BDA">
        <w:rPr>
          <w:rFonts w:cstheme="minorHAnsi"/>
        </w:rPr>
        <w:t xml:space="preserve">. Within a few months, she became strong enough to confront a dominating friend and set some boundaries. The </w:t>
      </w:r>
      <w:r w:rsidR="00150A8E" w:rsidRPr="00570BDA">
        <w:rPr>
          <w:rFonts w:cstheme="minorHAnsi"/>
        </w:rPr>
        <w:t xml:space="preserve">friend’s </w:t>
      </w:r>
      <w:r w:rsidR="0001193D" w:rsidRPr="00570BDA">
        <w:rPr>
          <w:rFonts w:cstheme="minorHAnsi"/>
        </w:rPr>
        <w:t>reaction was explosive</w:t>
      </w:r>
      <w:r w:rsidR="001B02D6" w:rsidRPr="00570BDA">
        <w:rPr>
          <w:rFonts w:cstheme="minorHAnsi"/>
        </w:rPr>
        <w:t>,</w:t>
      </w:r>
      <w:r w:rsidR="00B41429" w:rsidRPr="00570BDA">
        <w:rPr>
          <w:rFonts w:cstheme="minorHAnsi"/>
        </w:rPr>
        <w:t xml:space="preserve"> and </w:t>
      </w:r>
      <w:r w:rsidR="001B02D6" w:rsidRPr="00570BDA">
        <w:rPr>
          <w:rFonts w:cstheme="minorHAnsi"/>
        </w:rPr>
        <w:t xml:space="preserve">the self-effacing woman endured </w:t>
      </w:r>
      <w:r w:rsidR="00150A8E" w:rsidRPr="00570BDA">
        <w:rPr>
          <w:rFonts w:cstheme="minorHAnsi"/>
        </w:rPr>
        <w:t>a vicious attack follow</w:t>
      </w:r>
      <w:r w:rsidR="00953A76" w:rsidRPr="00570BDA">
        <w:rPr>
          <w:rFonts w:cstheme="minorHAnsi"/>
        </w:rPr>
        <w:t>ed by</w:t>
      </w:r>
      <w:r w:rsidR="00150A8E" w:rsidRPr="00570BDA">
        <w:rPr>
          <w:rFonts w:cstheme="minorHAnsi"/>
        </w:rPr>
        <w:t xml:space="preserve"> weeks of</w:t>
      </w:r>
      <w:r w:rsidR="0001193D" w:rsidRPr="00570BDA">
        <w:rPr>
          <w:rFonts w:cstheme="minorHAnsi"/>
        </w:rPr>
        <w:t xml:space="preserve"> hostile silence</w:t>
      </w:r>
      <w:r w:rsidR="00B41429" w:rsidRPr="00570BDA">
        <w:rPr>
          <w:rFonts w:cstheme="minorHAnsi"/>
        </w:rPr>
        <w:t xml:space="preserve">. </w:t>
      </w:r>
      <w:r w:rsidR="001B02D6" w:rsidRPr="00570BDA">
        <w:rPr>
          <w:rFonts w:cstheme="minorHAnsi"/>
        </w:rPr>
        <w:t>The woman</w:t>
      </w:r>
      <w:r w:rsidR="0001193D" w:rsidRPr="00570BDA">
        <w:rPr>
          <w:rFonts w:cstheme="minorHAnsi"/>
        </w:rPr>
        <w:t xml:space="preserve"> became so uncomfortable </w:t>
      </w:r>
      <w:r w:rsidR="001B02D6" w:rsidRPr="00570BDA">
        <w:rPr>
          <w:rFonts w:cstheme="minorHAnsi"/>
        </w:rPr>
        <w:t>with the strained relationship</w:t>
      </w:r>
      <w:r w:rsidR="0001193D" w:rsidRPr="00570BDA">
        <w:rPr>
          <w:rFonts w:cstheme="minorHAnsi"/>
        </w:rPr>
        <w:t xml:space="preserve"> that she began to plan </w:t>
      </w:r>
      <w:r w:rsidR="00150A8E" w:rsidRPr="00570BDA">
        <w:rPr>
          <w:rFonts w:cstheme="minorHAnsi"/>
        </w:rPr>
        <w:t>how she might reconcile</w:t>
      </w:r>
      <w:r w:rsidR="0001193D" w:rsidRPr="00570BDA">
        <w:rPr>
          <w:rFonts w:cstheme="minorHAnsi"/>
        </w:rPr>
        <w:t xml:space="preserve"> with </w:t>
      </w:r>
      <w:r w:rsidR="00150A8E" w:rsidRPr="00570BDA">
        <w:rPr>
          <w:rFonts w:cstheme="minorHAnsi"/>
        </w:rPr>
        <w:t xml:space="preserve">her </w:t>
      </w:r>
      <w:r w:rsidR="0001193D" w:rsidRPr="00570BDA">
        <w:rPr>
          <w:rFonts w:cstheme="minorHAnsi"/>
        </w:rPr>
        <w:t>dominating friend. The dictates of her Idol Self were telling her that in order to be loving she should appease and comply</w:t>
      </w:r>
      <w:r w:rsidR="00150A8E" w:rsidRPr="00570BDA">
        <w:rPr>
          <w:rFonts w:cstheme="minorHAnsi"/>
        </w:rPr>
        <w:t xml:space="preserve">. </w:t>
      </w:r>
      <w:r w:rsidR="00400090" w:rsidRPr="00570BDA">
        <w:rPr>
          <w:rFonts w:cstheme="minorHAnsi"/>
        </w:rPr>
        <w:t>Under relentless pressure from her Idol</w:t>
      </w:r>
      <w:r w:rsidR="00DA5DD4" w:rsidRPr="00570BDA">
        <w:rPr>
          <w:rFonts w:cstheme="minorHAnsi"/>
        </w:rPr>
        <w:t>,</w:t>
      </w:r>
      <w:r w:rsidR="00150A8E" w:rsidRPr="00570BDA">
        <w:rPr>
          <w:rFonts w:cstheme="minorHAnsi"/>
        </w:rPr>
        <w:t xml:space="preserve"> </w:t>
      </w:r>
      <w:r w:rsidR="0001193D" w:rsidRPr="00570BDA">
        <w:rPr>
          <w:rFonts w:cstheme="minorHAnsi"/>
        </w:rPr>
        <w:t xml:space="preserve">she </w:t>
      </w:r>
      <w:r w:rsidR="00150A8E" w:rsidRPr="00570BDA">
        <w:rPr>
          <w:rFonts w:cstheme="minorHAnsi"/>
        </w:rPr>
        <w:t>decided</w:t>
      </w:r>
      <w:r w:rsidR="0001193D" w:rsidRPr="00570BDA">
        <w:rPr>
          <w:rFonts w:cstheme="minorHAnsi"/>
        </w:rPr>
        <w:t xml:space="preserve"> to sacrifice her real development </w:t>
      </w:r>
      <w:r w:rsidR="00B41429" w:rsidRPr="00570BDA">
        <w:rPr>
          <w:rFonts w:cstheme="minorHAnsi"/>
        </w:rPr>
        <w:t xml:space="preserve">and satisfy </w:t>
      </w:r>
      <w:r w:rsidR="0001193D" w:rsidRPr="00570BDA">
        <w:rPr>
          <w:rFonts w:cstheme="minorHAnsi"/>
        </w:rPr>
        <w:t xml:space="preserve">her self-effacing shoulds. As she prepared to write a card of reconciliation, the Holy Spirit </w:t>
      </w:r>
      <w:r w:rsidR="0056330D" w:rsidRPr="00570BDA">
        <w:rPr>
          <w:rFonts w:cstheme="minorHAnsi"/>
        </w:rPr>
        <w:t xml:space="preserve">plainly </w:t>
      </w:r>
      <w:r w:rsidR="0001193D" w:rsidRPr="00570BDA">
        <w:rPr>
          <w:rFonts w:cstheme="minorHAnsi"/>
        </w:rPr>
        <w:t xml:space="preserve">spoke to her. He said, “If you do that, you will not be healed,” and because physical healing was more important to this woman than meeting the demands of her Idol, she was able to lay down her pen and wait. A few months later, she was miraculously healed. </w:t>
      </w:r>
      <w:r w:rsidR="0056330D" w:rsidRPr="00570BDA">
        <w:rPr>
          <w:rFonts w:cstheme="minorHAnsi"/>
        </w:rPr>
        <w:t xml:space="preserve">Her choice to follow the dictates of her self-effacing Idol </w:t>
      </w:r>
      <w:r w:rsidR="00DA5DD4" w:rsidRPr="00570BDA">
        <w:rPr>
          <w:rFonts w:cstheme="minorHAnsi"/>
        </w:rPr>
        <w:t>had been blocking</w:t>
      </w:r>
      <w:r w:rsidR="0056330D" w:rsidRPr="00570BDA">
        <w:rPr>
          <w:rFonts w:cstheme="minorHAnsi"/>
        </w:rPr>
        <w:t xml:space="preserve"> her healing</w:t>
      </w:r>
      <w:r w:rsidR="00DA5DD4" w:rsidRPr="00570BDA">
        <w:rPr>
          <w:rFonts w:cstheme="minorHAnsi"/>
        </w:rPr>
        <w:t xml:space="preserve">. </w:t>
      </w:r>
      <w:r w:rsidR="00B41429" w:rsidRPr="00570BDA">
        <w:rPr>
          <w:rFonts w:cstheme="minorHAnsi"/>
        </w:rPr>
        <w:t>Since a</w:t>
      </w:r>
      <w:r w:rsidR="0056330D" w:rsidRPr="00570BDA">
        <w:rPr>
          <w:rFonts w:cstheme="minorHAnsi"/>
        </w:rPr>
        <w:t xml:space="preserve"> healthy life </w:t>
      </w:r>
      <w:r w:rsidR="00DA5DD4" w:rsidRPr="00570BDA">
        <w:rPr>
          <w:rFonts w:cstheme="minorHAnsi"/>
        </w:rPr>
        <w:t>invites</w:t>
      </w:r>
      <w:r w:rsidR="0001193D" w:rsidRPr="00570BDA">
        <w:rPr>
          <w:rFonts w:cstheme="minorHAnsi"/>
        </w:rPr>
        <w:t xml:space="preserve"> expansive development, </w:t>
      </w:r>
      <w:r w:rsidR="0060372C" w:rsidRPr="00570BDA">
        <w:rPr>
          <w:rFonts w:cstheme="minorHAnsi"/>
        </w:rPr>
        <w:t xml:space="preserve">the woman’s </w:t>
      </w:r>
      <w:r w:rsidR="00B41429" w:rsidRPr="00570BDA">
        <w:rPr>
          <w:rFonts w:cstheme="minorHAnsi"/>
        </w:rPr>
        <w:t>sel</w:t>
      </w:r>
      <w:r w:rsidR="00A32926" w:rsidRPr="00570BDA">
        <w:rPr>
          <w:rFonts w:cstheme="minorHAnsi"/>
        </w:rPr>
        <w:t>f</w:t>
      </w:r>
      <w:r w:rsidR="00B41429" w:rsidRPr="00570BDA">
        <w:rPr>
          <w:rFonts w:cstheme="minorHAnsi"/>
        </w:rPr>
        <w:t>-effa</w:t>
      </w:r>
      <w:r w:rsidR="00A32926" w:rsidRPr="00570BDA">
        <w:rPr>
          <w:rFonts w:cstheme="minorHAnsi"/>
        </w:rPr>
        <w:t xml:space="preserve">cing </w:t>
      </w:r>
      <w:r w:rsidR="0001193D" w:rsidRPr="00570BDA">
        <w:rPr>
          <w:rFonts w:cstheme="minorHAnsi"/>
        </w:rPr>
        <w:t xml:space="preserve">Idol </w:t>
      </w:r>
      <w:r w:rsidR="00953A76" w:rsidRPr="00570BDA">
        <w:rPr>
          <w:rFonts w:cstheme="minorHAnsi"/>
        </w:rPr>
        <w:t>had been resisting</w:t>
      </w:r>
      <w:r w:rsidR="0001193D" w:rsidRPr="00570BDA">
        <w:rPr>
          <w:rFonts w:cstheme="minorHAnsi"/>
        </w:rPr>
        <w:t xml:space="preserve"> </w:t>
      </w:r>
      <w:r w:rsidR="00953A76" w:rsidRPr="00570BDA">
        <w:rPr>
          <w:rFonts w:cstheme="minorHAnsi"/>
        </w:rPr>
        <w:t xml:space="preserve">every </w:t>
      </w:r>
      <w:r w:rsidR="00843B21" w:rsidRPr="00570BDA">
        <w:rPr>
          <w:rFonts w:cstheme="minorHAnsi"/>
        </w:rPr>
        <w:t>effort she made</w:t>
      </w:r>
      <w:r w:rsidR="0056330D" w:rsidRPr="00570BDA">
        <w:rPr>
          <w:rFonts w:cstheme="minorHAnsi"/>
        </w:rPr>
        <w:t xml:space="preserve"> to </w:t>
      </w:r>
      <w:r w:rsidR="00843B21" w:rsidRPr="00570BDA">
        <w:rPr>
          <w:rFonts w:cstheme="minorHAnsi"/>
        </w:rPr>
        <w:t>improve her health</w:t>
      </w:r>
      <w:r w:rsidR="0001193D" w:rsidRPr="00570BDA">
        <w:rPr>
          <w:rFonts w:cstheme="minorHAnsi"/>
        </w:rPr>
        <w:t xml:space="preserve">. When she chose </w:t>
      </w:r>
      <w:r w:rsidR="0056330D" w:rsidRPr="00570BDA">
        <w:rPr>
          <w:rFonts w:cstheme="minorHAnsi"/>
        </w:rPr>
        <w:t>to abandon her pride system and defy her Idol Self</w:t>
      </w:r>
      <w:r w:rsidR="0001193D" w:rsidRPr="00570BDA">
        <w:rPr>
          <w:rFonts w:cstheme="minorHAnsi"/>
        </w:rPr>
        <w:t xml:space="preserve">, she showed God </w:t>
      </w:r>
      <w:r w:rsidR="00CD2C5B" w:rsidRPr="00570BDA">
        <w:rPr>
          <w:rFonts w:cstheme="minorHAnsi"/>
        </w:rPr>
        <w:t xml:space="preserve">her willingness to cooperate with Him in the development of her True Self. </w:t>
      </w:r>
      <w:r w:rsidR="0001193D" w:rsidRPr="00570BDA">
        <w:rPr>
          <w:rFonts w:cstheme="minorHAnsi"/>
        </w:rPr>
        <w:t xml:space="preserve">The arrogant-vindictive friend </w:t>
      </w:r>
      <w:r w:rsidR="00A9281A" w:rsidRPr="00570BDA">
        <w:rPr>
          <w:rFonts w:cstheme="minorHAnsi"/>
        </w:rPr>
        <w:t xml:space="preserve">soon </w:t>
      </w:r>
      <w:r w:rsidR="0001193D" w:rsidRPr="00570BDA">
        <w:rPr>
          <w:rFonts w:cstheme="minorHAnsi"/>
        </w:rPr>
        <w:t>found people who were willing to comply and appease</w:t>
      </w:r>
      <w:r w:rsidR="00302EC2" w:rsidRPr="00570BDA">
        <w:rPr>
          <w:rFonts w:cstheme="minorHAnsi"/>
        </w:rPr>
        <w:t xml:space="preserve"> in morbid dependency</w:t>
      </w:r>
      <w:r w:rsidR="0001193D" w:rsidRPr="00570BDA">
        <w:rPr>
          <w:rFonts w:cstheme="minorHAnsi"/>
        </w:rPr>
        <w:t xml:space="preserve">, and the friendship gradually dissolved. </w:t>
      </w:r>
    </w:p>
    <w:p w14:paraId="6F452FB5" w14:textId="77777777" w:rsidR="0001193D" w:rsidRPr="00570BDA" w:rsidRDefault="0001193D" w:rsidP="00061EFD">
      <w:pPr>
        <w:spacing w:after="0" w:line="240" w:lineRule="auto"/>
        <w:jc w:val="both"/>
        <w:rPr>
          <w:rFonts w:cstheme="minorHAnsi"/>
        </w:rPr>
      </w:pPr>
    </w:p>
    <w:p w14:paraId="4C4433DB" w14:textId="5553728E" w:rsidR="00BD4B94" w:rsidRPr="00570BDA" w:rsidRDefault="00BD4B94" w:rsidP="00061EFD">
      <w:pPr>
        <w:spacing w:after="0" w:line="240" w:lineRule="auto"/>
        <w:jc w:val="both"/>
        <w:rPr>
          <w:rFonts w:cstheme="minorHAnsi"/>
        </w:rPr>
      </w:pPr>
      <w:r w:rsidRPr="00570BDA">
        <w:rPr>
          <w:rFonts w:cstheme="minorHAnsi"/>
        </w:rPr>
        <w:t>This woman did not have worksheets, but you do. You may</w:t>
      </w:r>
      <w:r w:rsidR="00A351E3" w:rsidRPr="00570BDA">
        <w:rPr>
          <w:rFonts w:cstheme="minorHAnsi"/>
        </w:rPr>
        <w:t>, however,</w:t>
      </w:r>
      <w:r w:rsidRPr="00570BDA">
        <w:rPr>
          <w:rFonts w:cstheme="minorHAnsi"/>
        </w:rPr>
        <w:t xml:space="preserve"> feel sleepy or resistant while doing them. </w:t>
      </w:r>
      <w:r w:rsidR="00FC4E8F" w:rsidRPr="00570BDA">
        <w:rPr>
          <w:rFonts w:cstheme="minorHAnsi"/>
        </w:rPr>
        <w:t>You</w:t>
      </w:r>
      <w:r w:rsidRPr="00570BDA">
        <w:rPr>
          <w:rFonts w:cstheme="minorHAnsi"/>
        </w:rPr>
        <w:t xml:space="preserve"> may </w:t>
      </w:r>
      <w:r w:rsidR="00CD2C5B" w:rsidRPr="00570BDA">
        <w:rPr>
          <w:rFonts w:cstheme="minorHAnsi"/>
        </w:rPr>
        <w:t xml:space="preserve">even </w:t>
      </w:r>
      <w:r w:rsidRPr="00570BDA">
        <w:rPr>
          <w:rFonts w:cstheme="minorHAnsi"/>
        </w:rPr>
        <w:t xml:space="preserve">feel like you are undergoing major surgery and </w:t>
      </w:r>
      <w:r w:rsidR="00EC1758" w:rsidRPr="00570BDA">
        <w:rPr>
          <w:rFonts w:cstheme="minorHAnsi"/>
        </w:rPr>
        <w:t>struggling</w:t>
      </w:r>
      <w:r w:rsidRPr="00570BDA">
        <w:rPr>
          <w:rFonts w:cstheme="minorHAnsi"/>
        </w:rPr>
        <w:t xml:space="preserve"> to resist the knife. </w:t>
      </w:r>
      <w:r w:rsidR="00FC4E8F" w:rsidRPr="00570BDA">
        <w:rPr>
          <w:rFonts w:cstheme="minorHAnsi"/>
        </w:rPr>
        <w:t>That’s</w:t>
      </w:r>
      <w:r w:rsidRPr="00570BDA">
        <w:rPr>
          <w:rFonts w:cstheme="minorHAnsi"/>
        </w:rPr>
        <w:t xml:space="preserve"> because your Idol Self and demonic forces do not want you to </w:t>
      </w:r>
      <w:r w:rsidR="002001CF" w:rsidRPr="00570BDA">
        <w:rPr>
          <w:rFonts w:cstheme="minorHAnsi"/>
        </w:rPr>
        <w:t>break their hold on your life</w:t>
      </w:r>
      <w:r w:rsidR="00FC4E8F" w:rsidRPr="00570BDA">
        <w:rPr>
          <w:rFonts w:cstheme="minorHAnsi"/>
        </w:rPr>
        <w:t>; you</w:t>
      </w:r>
      <w:r w:rsidRPr="00570BDA">
        <w:rPr>
          <w:rFonts w:cstheme="minorHAnsi"/>
        </w:rPr>
        <w:t xml:space="preserve"> are undermining their survival. </w:t>
      </w:r>
      <w:r w:rsidR="00FC4E8F" w:rsidRPr="00570BDA">
        <w:rPr>
          <w:rFonts w:cstheme="minorHAnsi"/>
        </w:rPr>
        <w:t>So</w:t>
      </w:r>
      <w:r w:rsidR="002001CF" w:rsidRPr="00570BDA">
        <w:rPr>
          <w:rFonts w:cstheme="minorHAnsi"/>
        </w:rPr>
        <w:t>,</w:t>
      </w:r>
      <w:r w:rsidR="00FC4E8F" w:rsidRPr="00570BDA">
        <w:rPr>
          <w:rFonts w:cstheme="minorHAnsi"/>
        </w:rPr>
        <w:t xml:space="preserve"> </w:t>
      </w:r>
      <w:r w:rsidR="00602B9B" w:rsidRPr="00570BDA">
        <w:rPr>
          <w:rFonts w:cstheme="minorHAnsi"/>
        </w:rPr>
        <w:t>don’t</w:t>
      </w:r>
      <w:r w:rsidR="002001CF" w:rsidRPr="00570BDA">
        <w:rPr>
          <w:rFonts w:cstheme="minorHAnsi"/>
        </w:rPr>
        <w:t xml:space="preserve"> </w:t>
      </w:r>
      <w:r w:rsidR="00FC4E8F" w:rsidRPr="00570BDA">
        <w:rPr>
          <w:rFonts w:cstheme="minorHAnsi"/>
        </w:rPr>
        <w:t>rely on your feelings</w:t>
      </w:r>
      <w:r w:rsidR="00FF4D0B" w:rsidRPr="00570BDA">
        <w:rPr>
          <w:rFonts w:cstheme="minorHAnsi"/>
        </w:rPr>
        <w:t xml:space="preserve"> while you do your KF work</w:t>
      </w:r>
      <w:r w:rsidR="00CD2C5B" w:rsidRPr="00570BDA">
        <w:rPr>
          <w:rFonts w:cstheme="minorHAnsi"/>
        </w:rPr>
        <w:t>.</w:t>
      </w:r>
      <w:r w:rsidRPr="00570BDA">
        <w:rPr>
          <w:rFonts w:cstheme="minorHAnsi"/>
        </w:rPr>
        <w:t xml:space="preserve"> </w:t>
      </w:r>
      <w:r w:rsidR="00FC4E8F" w:rsidRPr="00570BDA">
        <w:rPr>
          <w:rFonts w:cstheme="minorHAnsi"/>
        </w:rPr>
        <w:t xml:space="preserve">KF training </w:t>
      </w:r>
      <w:r w:rsidRPr="00570BDA">
        <w:rPr>
          <w:rFonts w:cstheme="minorHAnsi"/>
        </w:rPr>
        <w:t xml:space="preserve">is exactly like a workout at the gym. </w:t>
      </w:r>
      <w:r w:rsidR="00EC1758" w:rsidRPr="00570BDA">
        <w:rPr>
          <w:rFonts w:cstheme="minorHAnsi"/>
        </w:rPr>
        <w:t>You</w:t>
      </w:r>
      <w:r w:rsidRPr="00570BDA">
        <w:rPr>
          <w:rFonts w:cstheme="minorHAnsi"/>
        </w:rPr>
        <w:t xml:space="preserve"> do the work regularly </w:t>
      </w:r>
      <w:r w:rsidR="00FB598E" w:rsidRPr="00570BDA">
        <w:rPr>
          <w:rFonts w:cstheme="minorHAnsi"/>
        </w:rPr>
        <w:t xml:space="preserve">in </w:t>
      </w:r>
      <w:r w:rsidR="00560A9B" w:rsidRPr="00570BDA">
        <w:rPr>
          <w:rFonts w:cstheme="minorHAnsi"/>
        </w:rPr>
        <w:t xml:space="preserve">the hope that </w:t>
      </w:r>
      <w:r w:rsidR="00EC1758" w:rsidRPr="00570BDA">
        <w:rPr>
          <w:rFonts w:cstheme="minorHAnsi"/>
        </w:rPr>
        <w:t>you</w:t>
      </w:r>
      <w:r w:rsidR="00560A9B" w:rsidRPr="00570BDA">
        <w:rPr>
          <w:rFonts w:cstheme="minorHAnsi"/>
        </w:rPr>
        <w:t xml:space="preserve"> will</w:t>
      </w:r>
      <w:r w:rsidR="00BF07E3" w:rsidRPr="00570BDA">
        <w:rPr>
          <w:rFonts w:cstheme="minorHAnsi"/>
        </w:rPr>
        <w:t xml:space="preserve"> see results over time. In any workout, </w:t>
      </w:r>
      <w:r w:rsidR="00EC1758" w:rsidRPr="00570BDA">
        <w:rPr>
          <w:rFonts w:cstheme="minorHAnsi"/>
        </w:rPr>
        <w:t>you must</w:t>
      </w:r>
      <w:r w:rsidRPr="00570BDA">
        <w:rPr>
          <w:rFonts w:cstheme="minorHAnsi"/>
        </w:rPr>
        <w:t xml:space="preserve"> move against resistance</w:t>
      </w:r>
      <w:r w:rsidR="00BF07E3" w:rsidRPr="00570BDA">
        <w:rPr>
          <w:rFonts w:cstheme="minorHAnsi"/>
        </w:rPr>
        <w:t xml:space="preserve"> </w:t>
      </w:r>
      <w:r w:rsidR="00F4599A" w:rsidRPr="00570BDA">
        <w:rPr>
          <w:rFonts w:cstheme="minorHAnsi"/>
        </w:rPr>
        <w:t xml:space="preserve">in order </w:t>
      </w:r>
      <w:r w:rsidR="00BF07E3" w:rsidRPr="00570BDA">
        <w:rPr>
          <w:rFonts w:cstheme="minorHAnsi"/>
        </w:rPr>
        <w:t xml:space="preserve">to get strong. </w:t>
      </w:r>
      <w:r w:rsidR="00260C54" w:rsidRPr="00570BDA">
        <w:rPr>
          <w:rFonts w:cstheme="minorHAnsi"/>
        </w:rPr>
        <w:t xml:space="preserve">This </w:t>
      </w:r>
      <w:r w:rsidR="00BF07E3" w:rsidRPr="00570BDA">
        <w:rPr>
          <w:rFonts w:cstheme="minorHAnsi"/>
        </w:rPr>
        <w:t>is true in the gym</w:t>
      </w:r>
      <w:r w:rsidR="00560A9B" w:rsidRPr="00570BDA">
        <w:rPr>
          <w:rFonts w:cstheme="minorHAnsi"/>
        </w:rPr>
        <w:t>,</w:t>
      </w:r>
      <w:r w:rsidR="00BF07E3" w:rsidRPr="00570BDA">
        <w:rPr>
          <w:rFonts w:cstheme="minorHAnsi"/>
        </w:rPr>
        <w:t xml:space="preserve"> and</w:t>
      </w:r>
      <w:r w:rsidR="00560A9B" w:rsidRPr="00570BDA">
        <w:rPr>
          <w:rFonts w:cstheme="minorHAnsi"/>
        </w:rPr>
        <w:t xml:space="preserve"> it</w:t>
      </w:r>
      <w:r w:rsidR="00EC2E4B" w:rsidRPr="00570BDA">
        <w:rPr>
          <w:rFonts w:cstheme="minorHAnsi"/>
        </w:rPr>
        <w:t>’</w:t>
      </w:r>
      <w:r w:rsidR="00560A9B" w:rsidRPr="00570BDA">
        <w:rPr>
          <w:rFonts w:cstheme="minorHAnsi"/>
        </w:rPr>
        <w:t xml:space="preserve">s also true </w:t>
      </w:r>
      <w:r w:rsidR="00260C54" w:rsidRPr="00570BDA">
        <w:rPr>
          <w:rFonts w:cstheme="minorHAnsi"/>
        </w:rPr>
        <w:t>in KF</w:t>
      </w:r>
      <w:r w:rsidR="00F33E36" w:rsidRPr="00570BDA">
        <w:rPr>
          <w:rFonts w:cstheme="minorHAnsi"/>
        </w:rPr>
        <w:t>.</w:t>
      </w:r>
      <w:r w:rsidRPr="00570BDA">
        <w:rPr>
          <w:rFonts w:cstheme="minorHAnsi"/>
        </w:rPr>
        <w:t xml:space="preserve"> If you do not exercise</w:t>
      </w:r>
      <w:r w:rsidR="00BD31B0" w:rsidRPr="00570BDA">
        <w:rPr>
          <w:rFonts w:cstheme="minorHAnsi"/>
        </w:rPr>
        <w:t>,</w:t>
      </w:r>
      <w:r w:rsidRPr="00570BDA">
        <w:rPr>
          <w:rFonts w:cstheme="minorHAnsi"/>
        </w:rPr>
        <w:t xml:space="preserve"> you will not get strong. </w:t>
      </w:r>
      <w:r w:rsidR="00F33E36" w:rsidRPr="00570BDA">
        <w:rPr>
          <w:rFonts w:cstheme="minorHAnsi"/>
        </w:rPr>
        <w:t xml:space="preserve">Remember our motto: </w:t>
      </w:r>
      <w:r w:rsidR="00BF07E3" w:rsidRPr="00570BDA">
        <w:rPr>
          <w:rFonts w:cstheme="minorHAnsi"/>
          <w:i/>
        </w:rPr>
        <w:t>Train hard. Fight easy</w:t>
      </w:r>
      <w:r w:rsidR="00BF07E3" w:rsidRPr="00570BDA">
        <w:rPr>
          <w:rFonts w:cstheme="minorHAnsi"/>
        </w:rPr>
        <w:t>.</w:t>
      </w:r>
    </w:p>
    <w:p w14:paraId="6F863132" w14:textId="77777777" w:rsidR="00BF07E3" w:rsidRPr="00570BDA" w:rsidRDefault="00BF07E3" w:rsidP="00061EFD">
      <w:pPr>
        <w:spacing w:after="0" w:line="240" w:lineRule="auto"/>
        <w:jc w:val="both"/>
        <w:rPr>
          <w:rFonts w:cstheme="minorHAnsi"/>
        </w:rPr>
      </w:pPr>
    </w:p>
    <w:p w14:paraId="0A1A46CD" w14:textId="621C1BF4" w:rsidR="00BD4B94" w:rsidRPr="00570BDA" w:rsidRDefault="00BD4B94" w:rsidP="00061EFD">
      <w:pPr>
        <w:spacing w:after="0" w:line="240" w:lineRule="auto"/>
        <w:jc w:val="both"/>
        <w:rPr>
          <w:rFonts w:cstheme="minorHAnsi"/>
        </w:rPr>
      </w:pPr>
      <w:r w:rsidRPr="00570BDA">
        <w:rPr>
          <w:rFonts w:cstheme="minorHAnsi"/>
        </w:rPr>
        <w:t xml:space="preserve">When </w:t>
      </w:r>
      <w:r w:rsidR="00BF07E3" w:rsidRPr="00570BDA">
        <w:rPr>
          <w:rFonts w:cstheme="minorHAnsi"/>
        </w:rPr>
        <w:t>we</w:t>
      </w:r>
      <w:r w:rsidRPr="00570BDA">
        <w:rPr>
          <w:rFonts w:cstheme="minorHAnsi"/>
        </w:rPr>
        <w:t xml:space="preserve"> exerc</w:t>
      </w:r>
      <w:r w:rsidR="00BF07E3" w:rsidRPr="00570BDA">
        <w:rPr>
          <w:rFonts w:cstheme="minorHAnsi"/>
        </w:rPr>
        <w:t>ise at the gym</w:t>
      </w:r>
      <w:r w:rsidR="00F4599A" w:rsidRPr="00570BDA">
        <w:rPr>
          <w:rFonts w:cstheme="minorHAnsi"/>
        </w:rPr>
        <w:t>,</w:t>
      </w:r>
      <w:r w:rsidR="00BF07E3" w:rsidRPr="00570BDA">
        <w:rPr>
          <w:rFonts w:cstheme="minorHAnsi"/>
        </w:rPr>
        <w:t xml:space="preserve"> we</w:t>
      </w:r>
      <w:r w:rsidRPr="00570BDA">
        <w:rPr>
          <w:rFonts w:cstheme="minorHAnsi"/>
        </w:rPr>
        <w:t xml:space="preserve"> </w:t>
      </w:r>
      <w:r w:rsidR="00F613E6" w:rsidRPr="00570BDA">
        <w:rPr>
          <w:rFonts w:cstheme="minorHAnsi"/>
        </w:rPr>
        <w:t>don’t</w:t>
      </w:r>
      <w:r w:rsidRPr="00570BDA">
        <w:rPr>
          <w:rFonts w:cstheme="minorHAnsi"/>
        </w:rPr>
        <w:t xml:space="preserve"> do all the </w:t>
      </w:r>
      <w:r w:rsidR="00F613E6" w:rsidRPr="00570BDA">
        <w:rPr>
          <w:rFonts w:cstheme="minorHAnsi"/>
        </w:rPr>
        <w:t>possible</w:t>
      </w:r>
      <w:r w:rsidR="00BF07E3" w:rsidRPr="00570BDA">
        <w:rPr>
          <w:rFonts w:cstheme="minorHAnsi"/>
        </w:rPr>
        <w:t xml:space="preserve"> exercises at once. We do a few here and there </w:t>
      </w:r>
      <w:r w:rsidR="00F613E6" w:rsidRPr="00570BDA">
        <w:rPr>
          <w:rFonts w:cstheme="minorHAnsi"/>
        </w:rPr>
        <w:t>according to what we need</w:t>
      </w:r>
      <w:r w:rsidRPr="00570BDA">
        <w:rPr>
          <w:rFonts w:cstheme="minorHAnsi"/>
        </w:rPr>
        <w:t xml:space="preserve">. </w:t>
      </w:r>
      <w:r w:rsidR="00ED3947" w:rsidRPr="00570BDA">
        <w:rPr>
          <w:rFonts w:cstheme="minorHAnsi"/>
        </w:rPr>
        <w:t>You can use the same strategy for your work</w:t>
      </w:r>
      <w:r w:rsidR="00901828" w:rsidRPr="00570BDA">
        <w:rPr>
          <w:rFonts w:cstheme="minorHAnsi"/>
        </w:rPr>
        <w:t xml:space="preserve"> in Karis Fellowships</w:t>
      </w:r>
      <w:r w:rsidR="00BF07E3" w:rsidRPr="00570BDA">
        <w:rPr>
          <w:rFonts w:cstheme="minorHAnsi"/>
        </w:rPr>
        <w:t>. Your basic exercise</w:t>
      </w:r>
      <w:r w:rsidRPr="00570BDA">
        <w:rPr>
          <w:rFonts w:cstheme="minorHAnsi"/>
        </w:rPr>
        <w:t xml:space="preserve"> is the KF meeting</w:t>
      </w:r>
      <w:r w:rsidR="00760848" w:rsidRPr="00570BDA">
        <w:rPr>
          <w:rFonts w:cstheme="minorHAnsi"/>
        </w:rPr>
        <w:t xml:space="preserve">, </w:t>
      </w:r>
      <w:r w:rsidR="00203190" w:rsidRPr="00570BDA">
        <w:rPr>
          <w:rFonts w:cstheme="minorHAnsi"/>
        </w:rPr>
        <w:t xml:space="preserve">so a KF </w:t>
      </w:r>
      <w:r w:rsidRPr="00570BDA">
        <w:rPr>
          <w:rFonts w:cstheme="minorHAnsi"/>
        </w:rPr>
        <w:t>workout</w:t>
      </w:r>
      <w:r w:rsidR="001C5882" w:rsidRPr="00570BDA">
        <w:rPr>
          <w:rFonts w:cstheme="minorHAnsi"/>
        </w:rPr>
        <w:t xml:space="preserve"> starts</w:t>
      </w:r>
      <w:r w:rsidRPr="00570BDA">
        <w:rPr>
          <w:rFonts w:cstheme="minorHAnsi"/>
        </w:rPr>
        <w:t xml:space="preserve"> w</w:t>
      </w:r>
      <w:r w:rsidR="002260E5" w:rsidRPr="00570BDA">
        <w:rPr>
          <w:rFonts w:cstheme="minorHAnsi"/>
        </w:rPr>
        <w:t>ith meeting attendance</w:t>
      </w:r>
      <w:r w:rsidR="00203190" w:rsidRPr="00570BDA">
        <w:rPr>
          <w:rFonts w:cstheme="minorHAnsi"/>
        </w:rPr>
        <w:t>. If</w:t>
      </w:r>
      <w:r w:rsidRPr="00570BDA">
        <w:rPr>
          <w:rFonts w:cstheme="minorHAnsi"/>
        </w:rPr>
        <w:t xml:space="preserve"> you cannot attend</w:t>
      </w:r>
      <w:r w:rsidR="00203190" w:rsidRPr="00570BDA">
        <w:rPr>
          <w:rFonts w:cstheme="minorHAnsi"/>
        </w:rPr>
        <w:t xml:space="preserve"> a meeting</w:t>
      </w:r>
      <w:r w:rsidRPr="00570BDA">
        <w:rPr>
          <w:rFonts w:cstheme="minorHAnsi"/>
        </w:rPr>
        <w:t xml:space="preserve">, </w:t>
      </w:r>
      <w:r w:rsidR="00203190" w:rsidRPr="00570BDA">
        <w:rPr>
          <w:rFonts w:cstheme="minorHAnsi"/>
        </w:rPr>
        <w:t xml:space="preserve">however, </w:t>
      </w:r>
      <w:r w:rsidRPr="00570BDA">
        <w:rPr>
          <w:rFonts w:cstheme="minorHAnsi"/>
        </w:rPr>
        <w:t xml:space="preserve">schedule time to listen to the recording or read the teaching notes. Try to answer a few questions on your </w:t>
      </w:r>
      <w:r w:rsidRPr="00570BDA">
        <w:rPr>
          <w:rFonts w:cstheme="minorHAnsi"/>
          <w:b/>
        </w:rPr>
        <w:t>Meeting Preparation Guide</w:t>
      </w:r>
      <w:r w:rsidRPr="00570BDA">
        <w:rPr>
          <w:rFonts w:cstheme="minorHAnsi"/>
        </w:rPr>
        <w:t xml:space="preserve">. </w:t>
      </w:r>
      <w:r w:rsidR="00203190" w:rsidRPr="00570BDA">
        <w:rPr>
          <w:rFonts w:cstheme="minorHAnsi"/>
        </w:rPr>
        <w:t>That</w:t>
      </w:r>
      <w:r w:rsidRPr="00570BDA">
        <w:rPr>
          <w:rFonts w:cstheme="minorHAnsi"/>
        </w:rPr>
        <w:t xml:space="preserve"> </w:t>
      </w:r>
      <w:r w:rsidR="00003C45" w:rsidRPr="00570BDA">
        <w:rPr>
          <w:rFonts w:cstheme="minorHAnsi"/>
        </w:rPr>
        <w:t>in it</w:t>
      </w:r>
      <w:r w:rsidR="00003C45">
        <w:rPr>
          <w:rFonts w:cstheme="minorHAnsi"/>
        </w:rPr>
        <w:t>self i</w:t>
      </w:r>
      <w:r w:rsidR="00D1250A">
        <w:rPr>
          <w:rFonts w:cstheme="minorHAnsi"/>
        </w:rPr>
        <w:t>s</w:t>
      </w:r>
      <w:r w:rsidR="00003C45">
        <w:rPr>
          <w:rFonts w:cstheme="minorHAnsi"/>
        </w:rPr>
        <w:t xml:space="preserve"> </w:t>
      </w:r>
      <w:r w:rsidRPr="00570BDA">
        <w:rPr>
          <w:rFonts w:cstheme="minorHAnsi"/>
        </w:rPr>
        <w:t>healing</w:t>
      </w:r>
      <w:r w:rsidR="00003C45">
        <w:rPr>
          <w:rFonts w:cstheme="minorHAnsi"/>
        </w:rPr>
        <w:t>.</w:t>
      </w:r>
      <w:r w:rsidRPr="00570BDA">
        <w:rPr>
          <w:rFonts w:cstheme="minorHAnsi"/>
        </w:rPr>
        <w:t xml:space="preserve"> During the week</w:t>
      </w:r>
      <w:r w:rsidR="000858FF" w:rsidRPr="00570BDA">
        <w:rPr>
          <w:rFonts w:cstheme="minorHAnsi"/>
        </w:rPr>
        <w:t>,</w:t>
      </w:r>
      <w:r w:rsidRPr="00570BDA">
        <w:rPr>
          <w:rFonts w:cstheme="minorHAnsi"/>
        </w:rPr>
        <w:t xml:space="preserve"> </w:t>
      </w:r>
      <w:r w:rsidR="00760848" w:rsidRPr="00570BDA">
        <w:rPr>
          <w:rFonts w:cstheme="minorHAnsi"/>
        </w:rPr>
        <w:t xml:space="preserve">set aside </w:t>
      </w:r>
      <w:r w:rsidR="00760848" w:rsidRPr="00570BDA">
        <w:rPr>
          <w:rFonts w:cstheme="minorHAnsi"/>
        </w:rPr>
        <w:lastRenderedPageBreak/>
        <w:t xml:space="preserve">time to </w:t>
      </w:r>
      <w:r w:rsidRPr="00570BDA">
        <w:rPr>
          <w:rFonts w:cstheme="minorHAnsi"/>
        </w:rPr>
        <w:t xml:space="preserve">practice some form of meditation. As you learn the different KF tools, use </w:t>
      </w:r>
      <w:r w:rsidR="001C5882" w:rsidRPr="00570BDA">
        <w:rPr>
          <w:rFonts w:cstheme="minorHAnsi"/>
        </w:rPr>
        <w:t>the</w:t>
      </w:r>
      <w:r w:rsidRPr="00570BDA">
        <w:rPr>
          <w:rFonts w:cstheme="minorHAnsi"/>
        </w:rPr>
        <w:t xml:space="preserve"> </w:t>
      </w:r>
      <w:r w:rsidR="00F4599A" w:rsidRPr="00570BDA">
        <w:rPr>
          <w:rFonts w:cstheme="minorHAnsi"/>
        </w:rPr>
        <w:t>one</w:t>
      </w:r>
      <w:r w:rsidR="00F613E6" w:rsidRPr="00570BDA">
        <w:rPr>
          <w:rFonts w:cstheme="minorHAnsi"/>
        </w:rPr>
        <w:t>s</w:t>
      </w:r>
      <w:r w:rsidR="00F4599A" w:rsidRPr="00570BDA">
        <w:rPr>
          <w:rFonts w:cstheme="minorHAnsi"/>
        </w:rPr>
        <w:t xml:space="preserve"> </w:t>
      </w:r>
      <w:r w:rsidR="001C5882" w:rsidRPr="00570BDA">
        <w:rPr>
          <w:rFonts w:cstheme="minorHAnsi"/>
        </w:rPr>
        <w:t xml:space="preserve">that </w:t>
      </w:r>
      <w:r w:rsidRPr="00570BDA">
        <w:rPr>
          <w:rFonts w:cstheme="minorHAnsi"/>
        </w:rPr>
        <w:t xml:space="preserve">seem to fit your </w:t>
      </w:r>
      <w:r w:rsidR="00EC2E4B" w:rsidRPr="00570BDA">
        <w:rPr>
          <w:rFonts w:cstheme="minorHAnsi"/>
        </w:rPr>
        <w:t xml:space="preserve">present </w:t>
      </w:r>
      <w:r w:rsidRPr="00570BDA">
        <w:rPr>
          <w:rFonts w:cstheme="minorHAnsi"/>
        </w:rPr>
        <w:t xml:space="preserve">need. Ask your Karis Link to help you. </w:t>
      </w:r>
    </w:p>
    <w:p w14:paraId="2D1ACEDC" w14:textId="77777777" w:rsidR="00BD4B94" w:rsidRPr="00570BDA" w:rsidRDefault="00BD4B94" w:rsidP="00061EFD">
      <w:pPr>
        <w:spacing w:after="0" w:line="240" w:lineRule="auto"/>
        <w:jc w:val="both"/>
        <w:rPr>
          <w:rFonts w:cstheme="minorHAnsi"/>
        </w:rPr>
      </w:pPr>
    </w:p>
    <w:p w14:paraId="787EA416" w14:textId="0AA9CAF5" w:rsidR="00F613E6" w:rsidRPr="00570BDA" w:rsidRDefault="00E92AC4" w:rsidP="00061EFD">
      <w:pPr>
        <w:spacing w:after="0" w:line="240" w:lineRule="auto"/>
        <w:jc w:val="both"/>
        <w:rPr>
          <w:rFonts w:cstheme="minorHAnsi"/>
        </w:rPr>
      </w:pPr>
      <w:r w:rsidRPr="00570BDA">
        <w:rPr>
          <w:rFonts w:cstheme="minorHAnsi"/>
          <w:i/>
        </w:rPr>
        <w:t>Replace the thought, “I should do my KF work,” with the question, “What outcome do I want</w:t>
      </w:r>
      <w:r w:rsidRPr="00570BDA">
        <w:rPr>
          <w:rFonts w:cstheme="minorHAnsi"/>
        </w:rPr>
        <w:t xml:space="preserve">?” </w:t>
      </w:r>
      <w:r w:rsidRPr="00570BDA">
        <w:rPr>
          <w:rFonts w:cstheme="minorHAnsi"/>
          <w:i/>
        </w:rPr>
        <w:t>(Repeat)</w:t>
      </w:r>
      <w:r w:rsidRPr="00570BDA">
        <w:rPr>
          <w:rFonts w:cstheme="minorHAnsi"/>
        </w:rPr>
        <w:t xml:space="preserve"> </w:t>
      </w:r>
      <w:r w:rsidR="00F613E6" w:rsidRPr="00570BDA">
        <w:rPr>
          <w:rFonts w:cstheme="minorHAnsi"/>
        </w:rPr>
        <w:t xml:space="preserve">Look at the list of Beatitudes that Jesus </w:t>
      </w:r>
      <w:bookmarkStart w:id="17" w:name="_Hlk16766981"/>
      <w:r w:rsidR="00EC2E4B" w:rsidRPr="00570BDA">
        <w:rPr>
          <w:rFonts w:cstheme="minorHAnsi"/>
        </w:rPr>
        <w:t>has given you</w:t>
      </w:r>
      <w:r w:rsidR="00F613E6" w:rsidRPr="00570BDA">
        <w:rPr>
          <w:rFonts w:cstheme="minorHAnsi"/>
        </w:rPr>
        <w:t>.</w:t>
      </w:r>
      <w:r w:rsidR="00952CD7" w:rsidRPr="00570BDA">
        <w:rPr>
          <w:rStyle w:val="EndnoteReference"/>
          <w:rFonts w:cstheme="minorHAnsi"/>
        </w:rPr>
        <w:endnoteReference w:id="7"/>
      </w:r>
      <w:r w:rsidR="00952CD7" w:rsidRPr="00570BDA">
        <w:rPr>
          <w:rFonts w:cstheme="minorHAnsi"/>
        </w:rPr>
        <w:t xml:space="preserve"> </w:t>
      </w:r>
      <w:r w:rsidR="00F613E6" w:rsidRPr="00570BDA">
        <w:rPr>
          <w:rFonts w:cstheme="minorHAnsi"/>
        </w:rPr>
        <w:t xml:space="preserve">Do </w:t>
      </w:r>
      <w:bookmarkEnd w:id="17"/>
      <w:r w:rsidR="00F613E6" w:rsidRPr="00570BDA">
        <w:rPr>
          <w:rFonts w:cstheme="minorHAnsi"/>
        </w:rPr>
        <w:t xml:space="preserve">you want the outcomes that </w:t>
      </w:r>
      <w:r w:rsidR="00EC2E4B" w:rsidRPr="00570BDA">
        <w:rPr>
          <w:rFonts w:cstheme="minorHAnsi"/>
        </w:rPr>
        <w:t>He</w:t>
      </w:r>
      <w:r w:rsidR="00F613E6" w:rsidRPr="00570BDA">
        <w:rPr>
          <w:rFonts w:cstheme="minorHAnsi"/>
        </w:rPr>
        <w:t xml:space="preserve"> tells you will make you favored and happy? What outcomes in your life do you really want? Let’s get real. Your choices tell you what you really want. </w:t>
      </w:r>
    </w:p>
    <w:p w14:paraId="2D69DBDA" w14:textId="77777777" w:rsidR="00A679DD" w:rsidRPr="00570BDA" w:rsidRDefault="00A679DD" w:rsidP="00061EFD">
      <w:pPr>
        <w:spacing w:after="0" w:line="240" w:lineRule="auto"/>
        <w:jc w:val="both"/>
        <w:rPr>
          <w:rFonts w:cstheme="minorHAnsi"/>
        </w:rPr>
      </w:pPr>
    </w:p>
    <w:p w14:paraId="5123F769" w14:textId="45C69B6A" w:rsidR="00BD4B94" w:rsidRPr="00570BDA" w:rsidRDefault="002260E5" w:rsidP="00061EFD">
      <w:pPr>
        <w:spacing w:after="0" w:line="240" w:lineRule="auto"/>
        <w:jc w:val="both"/>
        <w:rPr>
          <w:rFonts w:cstheme="minorHAnsi"/>
        </w:rPr>
      </w:pPr>
      <w:r w:rsidRPr="00570BDA">
        <w:rPr>
          <w:rFonts w:cstheme="minorHAnsi"/>
        </w:rPr>
        <w:t xml:space="preserve">If </w:t>
      </w:r>
      <w:r w:rsidR="007C55B3" w:rsidRPr="00570BDA">
        <w:rPr>
          <w:rFonts w:cstheme="minorHAnsi"/>
        </w:rPr>
        <w:t>you</w:t>
      </w:r>
      <w:r w:rsidR="00BD4B94" w:rsidRPr="00570BDA">
        <w:rPr>
          <w:rFonts w:cstheme="minorHAnsi"/>
        </w:rPr>
        <w:t xml:space="preserve"> </w:t>
      </w:r>
      <w:r w:rsidR="001C5882" w:rsidRPr="00570BDA">
        <w:rPr>
          <w:rFonts w:cstheme="minorHAnsi"/>
        </w:rPr>
        <w:t xml:space="preserve">are willing to </w:t>
      </w:r>
      <w:r w:rsidR="00BD4B94" w:rsidRPr="00570BDA">
        <w:rPr>
          <w:rFonts w:cstheme="minorHAnsi"/>
        </w:rPr>
        <w:t>work toward th</w:t>
      </w:r>
      <w:r w:rsidR="008A0295" w:rsidRPr="00570BDA">
        <w:rPr>
          <w:rFonts w:cstheme="minorHAnsi"/>
        </w:rPr>
        <w:t>e</w:t>
      </w:r>
      <w:r w:rsidR="00BD4B94" w:rsidRPr="00570BDA">
        <w:rPr>
          <w:rFonts w:cstheme="minorHAnsi"/>
        </w:rPr>
        <w:t xml:space="preserve"> outcome</w:t>
      </w:r>
      <w:r w:rsidR="007C55B3" w:rsidRPr="00570BDA">
        <w:rPr>
          <w:rFonts w:cstheme="minorHAnsi"/>
        </w:rPr>
        <w:t xml:space="preserve">s that Jesus </w:t>
      </w:r>
      <w:r w:rsidR="00BC0C90" w:rsidRPr="00570BDA">
        <w:rPr>
          <w:rFonts w:cstheme="minorHAnsi"/>
        </w:rPr>
        <w:t>describes</w:t>
      </w:r>
      <w:r w:rsidR="00BD31B0" w:rsidRPr="00570BDA">
        <w:rPr>
          <w:rFonts w:cstheme="minorHAnsi"/>
        </w:rPr>
        <w:t>,</w:t>
      </w:r>
      <w:r w:rsidR="007C55B3" w:rsidRPr="00570BDA">
        <w:rPr>
          <w:rFonts w:cstheme="minorHAnsi"/>
        </w:rPr>
        <w:t xml:space="preserve"> you will</w:t>
      </w:r>
      <w:r w:rsidR="00BD4B94" w:rsidRPr="00570BDA">
        <w:rPr>
          <w:rFonts w:cstheme="minorHAnsi"/>
        </w:rPr>
        <w:t xml:space="preserve"> </w:t>
      </w:r>
      <w:r w:rsidR="00ED3947" w:rsidRPr="00570BDA">
        <w:rPr>
          <w:rFonts w:cstheme="minorHAnsi"/>
        </w:rPr>
        <w:t>experience</w:t>
      </w:r>
      <w:r w:rsidR="00BD4B94" w:rsidRPr="00570BDA">
        <w:rPr>
          <w:rFonts w:cstheme="minorHAnsi"/>
        </w:rPr>
        <w:t xml:space="preserve"> all </w:t>
      </w:r>
      <w:r w:rsidR="00ED3947" w:rsidRPr="00570BDA">
        <w:rPr>
          <w:rFonts w:cstheme="minorHAnsi"/>
        </w:rPr>
        <w:t xml:space="preserve">kinds of rewards along the way, like increasing trust, joy, and the pleasures of gratitude. </w:t>
      </w:r>
      <w:r w:rsidR="00413267" w:rsidRPr="00570BDA">
        <w:rPr>
          <w:rFonts w:cstheme="minorHAnsi"/>
        </w:rPr>
        <w:t>Each</w:t>
      </w:r>
      <w:r w:rsidR="00BF07E3" w:rsidRPr="00570BDA">
        <w:rPr>
          <w:rFonts w:cstheme="minorHAnsi"/>
        </w:rPr>
        <w:t xml:space="preserve"> step forward is success. Remind yourself that p</w:t>
      </w:r>
      <w:r w:rsidR="00BD4B94" w:rsidRPr="00570BDA">
        <w:rPr>
          <w:rFonts w:cstheme="minorHAnsi"/>
        </w:rPr>
        <w:t>erfection i</w:t>
      </w:r>
      <w:r w:rsidR="005C66F4" w:rsidRPr="00570BDA">
        <w:rPr>
          <w:rFonts w:cstheme="minorHAnsi"/>
        </w:rPr>
        <w:t xml:space="preserve">s not </w:t>
      </w:r>
      <w:r w:rsidR="00E76447" w:rsidRPr="00570BDA">
        <w:rPr>
          <w:rFonts w:cstheme="minorHAnsi"/>
        </w:rPr>
        <w:t>y</w:t>
      </w:r>
      <w:r w:rsidR="005C66F4" w:rsidRPr="00570BDA">
        <w:rPr>
          <w:rFonts w:cstheme="minorHAnsi"/>
        </w:rPr>
        <w:t>our goal</w:t>
      </w:r>
      <w:r w:rsidR="00BD4B94" w:rsidRPr="00570BDA">
        <w:rPr>
          <w:rFonts w:cstheme="minorHAnsi"/>
        </w:rPr>
        <w:t xml:space="preserve">. </w:t>
      </w:r>
      <w:r w:rsidR="00E76447" w:rsidRPr="00570BDA">
        <w:rPr>
          <w:rFonts w:cstheme="minorHAnsi"/>
        </w:rPr>
        <w:t xml:space="preserve">Instead, teach </w:t>
      </w:r>
      <w:r w:rsidR="008A0295" w:rsidRPr="00570BDA">
        <w:rPr>
          <w:rFonts w:cstheme="minorHAnsi"/>
        </w:rPr>
        <w:t>yourself this affirmation</w:t>
      </w:r>
      <w:r w:rsidR="00E76447" w:rsidRPr="00570BDA">
        <w:rPr>
          <w:rFonts w:cstheme="minorHAnsi"/>
        </w:rPr>
        <w:t>:</w:t>
      </w:r>
      <w:r w:rsidR="00BF07E3" w:rsidRPr="00570BDA">
        <w:rPr>
          <w:rFonts w:cstheme="minorHAnsi"/>
        </w:rPr>
        <w:t xml:space="preserve"> </w:t>
      </w:r>
      <w:r w:rsidR="00413267" w:rsidRPr="00570BDA">
        <w:rPr>
          <w:rFonts w:cstheme="minorHAnsi"/>
          <w:i/>
        </w:rPr>
        <w:t>Every</w:t>
      </w:r>
      <w:r w:rsidR="00BC0C90" w:rsidRPr="00570BDA">
        <w:rPr>
          <w:rFonts w:cstheme="minorHAnsi"/>
          <w:i/>
        </w:rPr>
        <w:t xml:space="preserve"> e</w:t>
      </w:r>
      <w:r w:rsidR="00BF07E3" w:rsidRPr="00570BDA">
        <w:rPr>
          <w:rFonts w:cstheme="minorHAnsi"/>
          <w:i/>
        </w:rPr>
        <w:t xml:space="preserve">ffort is </w:t>
      </w:r>
      <w:r w:rsidR="00BC0C90" w:rsidRPr="00570BDA">
        <w:rPr>
          <w:rFonts w:cstheme="minorHAnsi"/>
          <w:i/>
        </w:rPr>
        <w:t>s</w:t>
      </w:r>
      <w:r w:rsidR="00BD4B94" w:rsidRPr="00570BDA">
        <w:rPr>
          <w:rFonts w:cstheme="minorHAnsi"/>
          <w:i/>
        </w:rPr>
        <w:t>uccess</w:t>
      </w:r>
      <w:r w:rsidR="007C55B3" w:rsidRPr="00570BDA">
        <w:rPr>
          <w:rFonts w:cstheme="minorHAnsi"/>
          <w:i/>
        </w:rPr>
        <w:t>.</w:t>
      </w:r>
      <w:r w:rsidR="00861E9C" w:rsidRPr="00570BDA">
        <w:rPr>
          <w:rFonts w:cstheme="minorHAnsi"/>
          <w:i/>
        </w:rPr>
        <w:t xml:space="preserve"> (Repeat)</w:t>
      </w:r>
      <w:r w:rsidR="00BD4B94" w:rsidRPr="00570BDA">
        <w:rPr>
          <w:rFonts w:cstheme="minorHAnsi"/>
        </w:rPr>
        <w:t xml:space="preserve"> </w:t>
      </w:r>
      <w:r w:rsidR="002A771F" w:rsidRPr="00570BDA">
        <w:rPr>
          <w:rFonts w:cstheme="minorHAnsi"/>
        </w:rPr>
        <w:t>You are successful w</w:t>
      </w:r>
      <w:r w:rsidR="00BD4B94" w:rsidRPr="00570BDA">
        <w:rPr>
          <w:rFonts w:cstheme="minorHAnsi"/>
        </w:rPr>
        <w:t xml:space="preserve">henever you </w:t>
      </w:r>
      <w:r w:rsidR="002A771F" w:rsidRPr="00570BDA">
        <w:rPr>
          <w:rFonts w:cstheme="minorHAnsi"/>
        </w:rPr>
        <w:t xml:space="preserve">attend a meeting, </w:t>
      </w:r>
      <w:r w:rsidR="00BD4B94" w:rsidRPr="00570BDA">
        <w:rPr>
          <w:rFonts w:cstheme="minorHAnsi"/>
        </w:rPr>
        <w:t xml:space="preserve">do </w:t>
      </w:r>
      <w:r w:rsidR="002A771F" w:rsidRPr="00570BDA">
        <w:rPr>
          <w:rFonts w:cstheme="minorHAnsi"/>
        </w:rPr>
        <w:t xml:space="preserve">a </w:t>
      </w:r>
      <w:r w:rsidR="00BD4B94" w:rsidRPr="00570BDA">
        <w:rPr>
          <w:rFonts w:cstheme="minorHAnsi"/>
        </w:rPr>
        <w:t xml:space="preserve">worksheet, read </w:t>
      </w:r>
      <w:r w:rsidR="00F613E6" w:rsidRPr="00570BDA">
        <w:rPr>
          <w:rFonts w:cstheme="minorHAnsi"/>
        </w:rPr>
        <w:t xml:space="preserve">Dr. Horney’s </w:t>
      </w:r>
      <w:r w:rsidR="00BF07E3" w:rsidRPr="00570BDA">
        <w:rPr>
          <w:rFonts w:cstheme="minorHAnsi"/>
        </w:rPr>
        <w:t xml:space="preserve">book, practice meditation, </w:t>
      </w:r>
      <w:r w:rsidR="00A679DD" w:rsidRPr="00570BDA">
        <w:rPr>
          <w:rFonts w:cstheme="minorHAnsi"/>
        </w:rPr>
        <w:t xml:space="preserve">review </w:t>
      </w:r>
      <w:r w:rsidR="00E76447" w:rsidRPr="00570BDA">
        <w:rPr>
          <w:rFonts w:cstheme="minorHAnsi"/>
        </w:rPr>
        <w:t>the teaching notes, or</w:t>
      </w:r>
      <w:r w:rsidR="00BD4B94" w:rsidRPr="00570BDA">
        <w:rPr>
          <w:rFonts w:cstheme="minorHAnsi"/>
        </w:rPr>
        <w:t xml:space="preserve"> fill out your </w:t>
      </w:r>
      <w:r w:rsidR="00BC0C90" w:rsidRPr="00570BDA">
        <w:rPr>
          <w:rFonts w:cstheme="minorHAnsi"/>
          <w:b/>
        </w:rPr>
        <w:t>Meeting Preparation Guide</w:t>
      </w:r>
      <w:r w:rsidR="00BD4B94" w:rsidRPr="00570BDA">
        <w:rPr>
          <w:rFonts w:cstheme="minorHAnsi"/>
        </w:rPr>
        <w:t>. Little by little</w:t>
      </w:r>
      <w:r w:rsidR="000F37A7" w:rsidRPr="00570BDA">
        <w:rPr>
          <w:rFonts w:cstheme="minorHAnsi"/>
        </w:rPr>
        <w:t>,</w:t>
      </w:r>
      <w:r w:rsidR="00BD4B94" w:rsidRPr="00570BDA">
        <w:rPr>
          <w:rFonts w:cstheme="minorHAnsi"/>
        </w:rPr>
        <w:t xml:space="preserve"> you gain </w:t>
      </w:r>
      <w:r w:rsidR="00CB2305" w:rsidRPr="00570BDA">
        <w:rPr>
          <w:rFonts w:cstheme="minorHAnsi"/>
        </w:rPr>
        <w:t xml:space="preserve">a new </w:t>
      </w:r>
      <w:r w:rsidR="00BD4B94" w:rsidRPr="00570BDA">
        <w:rPr>
          <w:rFonts w:cstheme="minorHAnsi"/>
        </w:rPr>
        <w:t>vi</w:t>
      </w:r>
      <w:r w:rsidRPr="00570BDA">
        <w:rPr>
          <w:rFonts w:cstheme="minorHAnsi"/>
        </w:rPr>
        <w:t>sion for your life</w:t>
      </w:r>
      <w:r w:rsidR="00FA602C" w:rsidRPr="00570BDA">
        <w:rPr>
          <w:rFonts w:cstheme="minorHAnsi"/>
        </w:rPr>
        <w:t xml:space="preserve"> that reflects the </w:t>
      </w:r>
      <w:r w:rsidR="00BD4B94" w:rsidRPr="00570BDA">
        <w:rPr>
          <w:rFonts w:cstheme="minorHAnsi"/>
        </w:rPr>
        <w:t>Beatit</w:t>
      </w:r>
      <w:r w:rsidR="00E76447" w:rsidRPr="00570BDA">
        <w:rPr>
          <w:rFonts w:cstheme="minorHAnsi"/>
        </w:rPr>
        <w:t>udes</w:t>
      </w:r>
      <w:r w:rsidR="00FA602C" w:rsidRPr="00570BDA">
        <w:rPr>
          <w:rFonts w:cstheme="minorHAnsi"/>
        </w:rPr>
        <w:t>—a vision</w:t>
      </w:r>
      <w:r w:rsidR="00E76447" w:rsidRPr="00570BDA">
        <w:rPr>
          <w:rFonts w:cstheme="minorHAnsi"/>
        </w:rPr>
        <w:t xml:space="preserve"> of inheritance, authority, harmony</w:t>
      </w:r>
      <w:r w:rsidR="00BD4B94" w:rsidRPr="00570BDA">
        <w:rPr>
          <w:rFonts w:cstheme="minorHAnsi"/>
        </w:rPr>
        <w:t xml:space="preserve"> with the Creation and with others, compassion, gentleness, </w:t>
      </w:r>
      <w:r w:rsidR="001C5882" w:rsidRPr="00570BDA">
        <w:rPr>
          <w:rFonts w:cstheme="minorHAnsi"/>
        </w:rPr>
        <w:t xml:space="preserve">real </w:t>
      </w:r>
      <w:r w:rsidR="00BD4B94" w:rsidRPr="00570BDA">
        <w:rPr>
          <w:rFonts w:cstheme="minorHAnsi"/>
        </w:rPr>
        <w:t xml:space="preserve">satisfaction </w:t>
      </w:r>
      <w:r w:rsidR="00215053" w:rsidRPr="00570BDA">
        <w:rPr>
          <w:rFonts w:cstheme="minorHAnsi"/>
        </w:rPr>
        <w:t xml:space="preserve">and </w:t>
      </w:r>
      <w:r w:rsidR="00BD4B94" w:rsidRPr="00570BDA">
        <w:rPr>
          <w:rFonts w:cstheme="minorHAnsi"/>
        </w:rPr>
        <w:t xml:space="preserve">fulfillment, peace, and the </w:t>
      </w:r>
      <w:r w:rsidR="001C5882" w:rsidRPr="00570BDA">
        <w:rPr>
          <w:rFonts w:cstheme="minorHAnsi"/>
        </w:rPr>
        <w:t xml:space="preserve">increasing ability to see </w:t>
      </w:r>
      <w:r w:rsidR="00FA602C" w:rsidRPr="00570BDA">
        <w:rPr>
          <w:rFonts w:cstheme="minorHAnsi"/>
        </w:rPr>
        <w:t xml:space="preserve">who </w:t>
      </w:r>
      <w:r w:rsidR="00BD4B94" w:rsidRPr="00570BDA">
        <w:rPr>
          <w:rFonts w:cstheme="minorHAnsi"/>
        </w:rPr>
        <w:t>God</w:t>
      </w:r>
      <w:r w:rsidR="00FA602C" w:rsidRPr="00570BDA">
        <w:rPr>
          <w:rFonts w:cstheme="minorHAnsi"/>
        </w:rPr>
        <w:t xml:space="preserve"> is and </w:t>
      </w:r>
      <w:r w:rsidR="001C5882" w:rsidRPr="00570BDA">
        <w:rPr>
          <w:rFonts w:cstheme="minorHAnsi"/>
        </w:rPr>
        <w:t>what He can do</w:t>
      </w:r>
      <w:r w:rsidR="00BD4B94" w:rsidRPr="00570BDA">
        <w:rPr>
          <w:rFonts w:cstheme="minorHAnsi"/>
        </w:rPr>
        <w:t>. Tell God and others what you want. Seek</w:t>
      </w:r>
      <w:r w:rsidR="00D753A9" w:rsidRPr="00570BDA">
        <w:rPr>
          <w:rFonts w:cstheme="minorHAnsi"/>
        </w:rPr>
        <w:t>,</w:t>
      </w:r>
      <w:r w:rsidR="00BD4B94" w:rsidRPr="00570BDA">
        <w:rPr>
          <w:rFonts w:cstheme="minorHAnsi"/>
        </w:rPr>
        <w:t xml:space="preserve"> </w:t>
      </w:r>
      <w:r w:rsidR="00C43A57" w:rsidRPr="00570BDA">
        <w:rPr>
          <w:rFonts w:cstheme="minorHAnsi"/>
        </w:rPr>
        <w:t xml:space="preserve">using </w:t>
      </w:r>
      <w:r w:rsidR="00BD4B94" w:rsidRPr="00570BDA">
        <w:rPr>
          <w:rFonts w:cstheme="minorHAnsi"/>
        </w:rPr>
        <w:t xml:space="preserve">all </w:t>
      </w:r>
      <w:r w:rsidR="00CD414D" w:rsidRPr="00570BDA">
        <w:rPr>
          <w:rFonts w:cstheme="minorHAnsi"/>
        </w:rPr>
        <w:t>the support and tools</w:t>
      </w:r>
      <w:r w:rsidR="00BD4B94" w:rsidRPr="00570BDA">
        <w:rPr>
          <w:rFonts w:cstheme="minorHAnsi"/>
        </w:rPr>
        <w:t xml:space="preserve"> offered to you. Knock when the opportunity to explore presents itself.</w:t>
      </w:r>
    </w:p>
    <w:p w14:paraId="6BD76057" w14:textId="77777777" w:rsidR="00BD4B94" w:rsidRPr="00570BDA" w:rsidRDefault="00BD4B94" w:rsidP="00061EFD">
      <w:pPr>
        <w:spacing w:after="0" w:line="240" w:lineRule="auto"/>
        <w:jc w:val="both"/>
        <w:rPr>
          <w:rFonts w:cstheme="minorHAnsi"/>
        </w:rPr>
      </w:pPr>
    </w:p>
    <w:p w14:paraId="4097EAB5" w14:textId="41D5DD2C" w:rsidR="00ED3947" w:rsidRPr="00570BDA" w:rsidRDefault="00ED3947" w:rsidP="00ED3947">
      <w:pPr>
        <w:spacing w:after="0" w:line="240" w:lineRule="auto"/>
        <w:jc w:val="both"/>
        <w:rPr>
          <w:rFonts w:cstheme="minorHAnsi"/>
        </w:rPr>
      </w:pPr>
      <w:bookmarkStart w:id="18" w:name="OLE_LINK27"/>
      <w:bookmarkStart w:id="19" w:name="OLE_LINK28"/>
      <w:bookmarkStart w:id="20" w:name="_Hlk519681377"/>
      <w:bookmarkStart w:id="21" w:name="OLE_LINK8"/>
      <w:bookmarkStart w:id="22" w:name="_Hlk519941950"/>
      <w:r w:rsidRPr="00570BDA">
        <w:rPr>
          <w:rFonts w:cstheme="minorHAnsi"/>
        </w:rPr>
        <w:t>When you unload your shoulds and claims, you are investing in your True Self</w:t>
      </w:r>
      <w:r w:rsidR="00413267" w:rsidRPr="00570BDA">
        <w:rPr>
          <w:rFonts w:cstheme="minorHAnsi"/>
        </w:rPr>
        <w:t>,</w:t>
      </w:r>
      <w:r w:rsidR="00EC1758" w:rsidRPr="00570BDA">
        <w:rPr>
          <w:rFonts w:cstheme="minorHAnsi"/>
        </w:rPr>
        <w:t xml:space="preserve"> and</w:t>
      </w:r>
      <w:r w:rsidR="00A3187F" w:rsidRPr="00570BDA">
        <w:rPr>
          <w:rFonts w:cstheme="minorHAnsi"/>
        </w:rPr>
        <w:t xml:space="preserve"> you</w:t>
      </w:r>
      <w:r w:rsidRPr="00570BDA">
        <w:rPr>
          <w:rFonts w:cstheme="minorHAnsi"/>
        </w:rPr>
        <w:t xml:space="preserve"> become authentic enough to explore what you really want. Untrammeled by compelling needs, </w:t>
      </w:r>
      <w:r w:rsidR="00413267" w:rsidRPr="00570BDA">
        <w:rPr>
          <w:rFonts w:cstheme="minorHAnsi"/>
        </w:rPr>
        <w:t>you are able to access and explore your free will</w:t>
      </w:r>
      <w:r w:rsidRPr="00570BDA">
        <w:rPr>
          <w:rFonts w:cstheme="minorHAnsi"/>
        </w:rPr>
        <w:t xml:space="preserve">, perhaps for the first time in your life. You can learn to distinguish between the compelling needs of the Idol and your real wants, and you can grow into the kind of person who is able to freely enjoy the fulfillment of those wants. </w:t>
      </w:r>
      <w:r w:rsidR="00EC2E4B" w:rsidRPr="00570BDA">
        <w:rPr>
          <w:rFonts w:cstheme="minorHAnsi"/>
        </w:rPr>
        <w:t>Personal development</w:t>
      </w:r>
      <w:r w:rsidRPr="00570BDA">
        <w:rPr>
          <w:rFonts w:cstheme="minorHAnsi"/>
        </w:rPr>
        <w:t xml:space="preserve"> takes time and training, </w:t>
      </w:r>
      <w:r w:rsidR="00EC2E4B" w:rsidRPr="00570BDA">
        <w:rPr>
          <w:rFonts w:cstheme="minorHAnsi"/>
        </w:rPr>
        <w:t>and</w:t>
      </w:r>
      <w:r w:rsidRPr="00570BDA">
        <w:rPr>
          <w:rFonts w:cstheme="minorHAnsi"/>
        </w:rPr>
        <w:t xml:space="preserve"> when you pursue your real wants </w:t>
      </w:r>
      <w:r w:rsidR="00EC2E4B" w:rsidRPr="00570BDA">
        <w:rPr>
          <w:rFonts w:cstheme="minorHAnsi"/>
        </w:rPr>
        <w:t>out of</w:t>
      </w:r>
      <w:r w:rsidRPr="00570BDA">
        <w:rPr>
          <w:rFonts w:cstheme="minorHAnsi"/>
        </w:rPr>
        <w:t xml:space="preserve"> your True Self, you will have the endurance to go through the process. </w:t>
      </w:r>
    </w:p>
    <w:bookmarkEnd w:id="18"/>
    <w:bookmarkEnd w:id="19"/>
    <w:bookmarkEnd w:id="20"/>
    <w:bookmarkEnd w:id="21"/>
    <w:bookmarkEnd w:id="22"/>
    <w:p w14:paraId="1F13FA65" w14:textId="77777777" w:rsidR="001C5882" w:rsidRPr="00570BDA" w:rsidRDefault="001C5882" w:rsidP="00061EFD">
      <w:pPr>
        <w:spacing w:after="0" w:line="240" w:lineRule="auto"/>
        <w:jc w:val="both"/>
        <w:rPr>
          <w:rFonts w:cstheme="minorHAnsi"/>
        </w:rPr>
      </w:pPr>
    </w:p>
    <w:p w14:paraId="5C79C9F5" w14:textId="77777777" w:rsidR="00BD4B94" w:rsidRPr="00570BDA" w:rsidRDefault="00BD4B94" w:rsidP="00061EFD">
      <w:pPr>
        <w:spacing w:after="0" w:line="240" w:lineRule="auto"/>
        <w:jc w:val="both"/>
        <w:rPr>
          <w:rFonts w:cstheme="minorHAnsi"/>
        </w:rPr>
      </w:pPr>
      <w:r w:rsidRPr="00570BDA">
        <w:rPr>
          <w:rFonts w:cstheme="minorHAnsi"/>
        </w:rPr>
        <w:t xml:space="preserve">Use </w:t>
      </w:r>
      <w:r w:rsidR="00BC0C90" w:rsidRPr="00570BDA">
        <w:rPr>
          <w:rFonts w:cstheme="minorHAnsi"/>
        </w:rPr>
        <w:t>the</w:t>
      </w:r>
      <w:r w:rsidRPr="00570BDA">
        <w:rPr>
          <w:rFonts w:cstheme="minorHAnsi"/>
          <w:b/>
        </w:rPr>
        <w:t xml:space="preserve"> </w:t>
      </w:r>
      <w:r w:rsidR="00A679DD" w:rsidRPr="00570BDA">
        <w:rPr>
          <w:rFonts w:cstheme="minorHAnsi"/>
          <w:b/>
        </w:rPr>
        <w:t>Claim and Blame</w:t>
      </w:r>
      <w:r w:rsidR="00BC0C90" w:rsidRPr="00570BDA">
        <w:rPr>
          <w:rFonts w:cstheme="minorHAnsi"/>
          <w:b/>
        </w:rPr>
        <w:t xml:space="preserve"> W</w:t>
      </w:r>
      <w:r w:rsidRPr="00570BDA">
        <w:rPr>
          <w:rFonts w:cstheme="minorHAnsi"/>
          <w:b/>
        </w:rPr>
        <w:t>orksheet</w:t>
      </w:r>
      <w:r w:rsidRPr="00570BDA">
        <w:rPr>
          <w:rFonts w:cstheme="minorHAnsi"/>
        </w:rPr>
        <w:t xml:space="preserve"> when you feel entitled to be treated in a certain way by others, by life, or by God. Use the </w:t>
      </w:r>
      <w:r w:rsidRPr="00570BDA">
        <w:rPr>
          <w:rFonts w:cstheme="minorHAnsi"/>
          <w:b/>
        </w:rPr>
        <w:t>Shoulds Sheet</w:t>
      </w:r>
      <w:r w:rsidRPr="00570BDA">
        <w:rPr>
          <w:rFonts w:cstheme="minorHAnsi"/>
        </w:rPr>
        <w:t xml:space="preserve"> when you feel gripped by self-hate. </w:t>
      </w:r>
      <w:r w:rsidR="000E03A4" w:rsidRPr="00570BDA">
        <w:rPr>
          <w:rFonts w:cstheme="minorHAnsi"/>
        </w:rPr>
        <w:t>Practice</w:t>
      </w:r>
      <w:r w:rsidRPr="00570BDA">
        <w:rPr>
          <w:rFonts w:cstheme="minorHAnsi"/>
        </w:rPr>
        <w:t xml:space="preserve"> the interventions suggested at the end of the worksheet</w:t>
      </w:r>
      <w:r w:rsidR="00861E9C" w:rsidRPr="00570BDA">
        <w:rPr>
          <w:rFonts w:cstheme="minorHAnsi"/>
        </w:rPr>
        <w:t>s</w:t>
      </w:r>
      <w:r w:rsidRPr="00570BDA">
        <w:rPr>
          <w:rFonts w:cstheme="minorHAnsi"/>
        </w:rPr>
        <w:t xml:space="preserve">. By doing so, you are lifting the weights that will strengthen your soul. </w:t>
      </w:r>
    </w:p>
    <w:p w14:paraId="4745B0F8" w14:textId="77777777" w:rsidR="00BD4B94" w:rsidRPr="00570BDA" w:rsidRDefault="00BD4B94" w:rsidP="00061EFD">
      <w:pPr>
        <w:spacing w:after="0" w:line="240" w:lineRule="auto"/>
        <w:jc w:val="both"/>
        <w:rPr>
          <w:rFonts w:cstheme="minorHAnsi"/>
        </w:rPr>
      </w:pPr>
    </w:p>
    <w:p w14:paraId="57A2E253" w14:textId="77777777" w:rsidR="00317117" w:rsidRPr="00570BDA" w:rsidRDefault="00BD4B94" w:rsidP="00061EFD">
      <w:pPr>
        <w:spacing w:after="0" w:line="240" w:lineRule="auto"/>
        <w:jc w:val="both"/>
        <w:rPr>
          <w:rFonts w:cstheme="minorHAnsi"/>
        </w:rPr>
      </w:pPr>
      <w:r w:rsidRPr="00570BDA">
        <w:rPr>
          <w:rFonts w:cstheme="minorHAnsi"/>
        </w:rPr>
        <w:t xml:space="preserve">Our prayer might go something like this: </w:t>
      </w:r>
    </w:p>
    <w:p w14:paraId="1ED167E4" w14:textId="77777777" w:rsidR="003D531D" w:rsidRPr="00570BDA" w:rsidRDefault="003D531D" w:rsidP="00061EFD">
      <w:pPr>
        <w:spacing w:after="0" w:line="240" w:lineRule="auto"/>
        <w:jc w:val="both"/>
        <w:rPr>
          <w:rFonts w:cstheme="minorHAnsi"/>
        </w:rPr>
      </w:pPr>
    </w:p>
    <w:p w14:paraId="628B5238" w14:textId="5F9D3101" w:rsidR="00BD4B94" w:rsidRPr="00570BDA" w:rsidRDefault="002B52AD" w:rsidP="00061EFD">
      <w:pPr>
        <w:spacing w:after="0" w:line="240" w:lineRule="auto"/>
        <w:jc w:val="center"/>
        <w:rPr>
          <w:rFonts w:cstheme="minorHAnsi"/>
        </w:rPr>
      </w:pPr>
      <w:r w:rsidRPr="00570BDA">
        <w:rPr>
          <w:rFonts w:cstheme="minorHAnsi"/>
          <w:i/>
        </w:rPr>
        <w:t>Lord</w:t>
      </w:r>
      <w:r w:rsidR="00EC1758" w:rsidRPr="00570BDA">
        <w:rPr>
          <w:rFonts w:cstheme="minorHAnsi"/>
          <w:i/>
        </w:rPr>
        <w:t xml:space="preserve"> Jesus</w:t>
      </w:r>
      <w:r w:rsidRPr="00570BDA">
        <w:rPr>
          <w:rFonts w:cstheme="minorHAnsi"/>
          <w:i/>
        </w:rPr>
        <w:t>, help me develop</w:t>
      </w:r>
      <w:r w:rsidR="00BD4B94" w:rsidRPr="00570BDA">
        <w:rPr>
          <w:rFonts w:cstheme="minorHAnsi"/>
          <w:i/>
        </w:rPr>
        <w:t xml:space="preserve"> </w:t>
      </w:r>
      <w:r w:rsidR="005A2631" w:rsidRPr="00570BDA">
        <w:rPr>
          <w:rFonts w:cstheme="minorHAnsi"/>
          <w:i/>
        </w:rPr>
        <w:t>healthy</w:t>
      </w:r>
      <w:r w:rsidR="00BD4B94" w:rsidRPr="00570BDA">
        <w:rPr>
          <w:rFonts w:cstheme="minorHAnsi"/>
          <w:i/>
        </w:rPr>
        <w:t xml:space="preserve"> free will</w:t>
      </w:r>
      <w:r w:rsidR="00D753A9" w:rsidRPr="00570BDA">
        <w:rPr>
          <w:rFonts w:cstheme="minorHAnsi"/>
          <w:i/>
        </w:rPr>
        <w:t xml:space="preserve"> so that I can explore</w:t>
      </w:r>
      <w:r w:rsidR="00381B6A" w:rsidRPr="00570BDA">
        <w:rPr>
          <w:rFonts w:cstheme="minorHAnsi"/>
          <w:i/>
        </w:rPr>
        <w:t xml:space="preserve"> my real wants</w:t>
      </w:r>
      <w:r w:rsidR="00BD4B94" w:rsidRPr="00570BDA">
        <w:rPr>
          <w:rFonts w:cstheme="minorHAnsi"/>
          <w:i/>
        </w:rPr>
        <w:t>. (Repeat)</w:t>
      </w:r>
    </w:p>
    <w:p w14:paraId="15DE179F" w14:textId="77777777" w:rsidR="00861E9C" w:rsidRPr="00570BDA" w:rsidRDefault="00861E9C" w:rsidP="00061EFD">
      <w:pPr>
        <w:spacing w:after="0" w:line="240" w:lineRule="auto"/>
        <w:jc w:val="both"/>
        <w:rPr>
          <w:rFonts w:cstheme="minorHAnsi"/>
        </w:rPr>
      </w:pPr>
    </w:p>
    <w:p w14:paraId="043CEA1C" w14:textId="77777777" w:rsidR="00E76447" w:rsidRPr="00570BDA" w:rsidRDefault="00E76447" w:rsidP="00061EFD">
      <w:pPr>
        <w:spacing w:after="0" w:line="240" w:lineRule="auto"/>
        <w:jc w:val="both"/>
        <w:rPr>
          <w:rFonts w:cstheme="minorHAnsi"/>
        </w:rPr>
      </w:pPr>
      <w:r w:rsidRPr="00570BDA">
        <w:rPr>
          <w:rFonts w:cstheme="minorHAnsi"/>
        </w:rPr>
        <w:t>Take a deep breath.</w:t>
      </w:r>
    </w:p>
    <w:p w14:paraId="2FEDE241" w14:textId="566BE476" w:rsidR="0050654C" w:rsidRPr="00570BDA" w:rsidRDefault="0050654C" w:rsidP="0050654C">
      <w:pPr>
        <w:spacing w:after="0" w:line="240" w:lineRule="auto"/>
        <w:jc w:val="both"/>
        <w:rPr>
          <w:rFonts w:cstheme="minorHAnsi"/>
          <w:i/>
          <w:color w:val="000000"/>
        </w:rPr>
      </w:pPr>
      <w:r w:rsidRPr="00570BDA">
        <w:rPr>
          <w:rFonts w:cstheme="minorHAnsi"/>
          <w:i/>
          <w:color w:val="000000"/>
        </w:rPr>
        <w:t xml:space="preserve">(If time permits, ask, “Does anyone have comments or questions about </w:t>
      </w:r>
      <w:r w:rsidR="000F0910" w:rsidRPr="00570BDA">
        <w:rPr>
          <w:rFonts w:cstheme="minorHAnsi"/>
          <w:i/>
          <w:color w:val="000000"/>
        </w:rPr>
        <w:t>the</w:t>
      </w:r>
      <w:r w:rsidRPr="00570BDA">
        <w:rPr>
          <w:rFonts w:cstheme="minorHAnsi"/>
          <w:i/>
          <w:color w:val="000000"/>
        </w:rPr>
        <w:t xml:space="preserve"> </w:t>
      </w:r>
      <w:r w:rsidR="009F4B56" w:rsidRPr="00570BDA">
        <w:rPr>
          <w:rFonts w:cstheme="minorHAnsi"/>
          <w:i/>
          <w:color w:val="000000"/>
        </w:rPr>
        <w:t>Toolbox</w:t>
      </w:r>
      <w:r w:rsidRPr="00570BDA">
        <w:rPr>
          <w:rFonts w:cstheme="minorHAnsi"/>
          <w:i/>
          <w:color w:val="000000"/>
        </w:rPr>
        <w:t>?”)</w:t>
      </w:r>
    </w:p>
    <w:p w14:paraId="540DA649" w14:textId="77777777" w:rsidR="00B03CC1" w:rsidRPr="00570BDA" w:rsidRDefault="00B03CC1" w:rsidP="00061EFD">
      <w:pPr>
        <w:spacing w:after="0" w:line="240" w:lineRule="auto"/>
        <w:jc w:val="both"/>
        <w:rPr>
          <w:rFonts w:cstheme="minorHAnsi"/>
        </w:rPr>
      </w:pPr>
    </w:p>
    <w:p w14:paraId="2AB13415" w14:textId="77777777" w:rsidR="00285B9A" w:rsidRPr="00570BDA" w:rsidRDefault="00B03CC1" w:rsidP="00061EFD">
      <w:pPr>
        <w:spacing w:after="0" w:line="240" w:lineRule="auto"/>
        <w:jc w:val="both"/>
        <w:rPr>
          <w:rFonts w:cstheme="minorHAnsi"/>
          <w:b/>
        </w:rPr>
      </w:pPr>
      <w:r w:rsidRPr="00570BDA">
        <w:rPr>
          <w:rFonts w:cstheme="minorHAnsi"/>
          <w:b/>
        </w:rPr>
        <w:t>0:30</w:t>
      </w:r>
      <w:r w:rsidR="00285B9A" w:rsidRPr="00570BDA">
        <w:rPr>
          <w:rFonts w:cstheme="minorHAnsi"/>
          <w:b/>
        </w:rPr>
        <w:tab/>
        <w:t>SHARING</w:t>
      </w:r>
    </w:p>
    <w:p w14:paraId="6B27E33E" w14:textId="77777777" w:rsidR="00B03CC1" w:rsidRPr="00570BDA" w:rsidRDefault="00B03CC1" w:rsidP="00061EFD">
      <w:pPr>
        <w:spacing w:after="0" w:line="240" w:lineRule="auto"/>
        <w:jc w:val="both"/>
        <w:rPr>
          <w:rFonts w:cstheme="minorHAnsi"/>
          <w:b/>
        </w:rPr>
      </w:pPr>
    </w:p>
    <w:p w14:paraId="7445A4A7" w14:textId="77777777" w:rsidR="002831CB" w:rsidRPr="00570BDA" w:rsidRDefault="002831CB" w:rsidP="00061EFD">
      <w:pPr>
        <w:spacing w:after="0" w:line="240" w:lineRule="auto"/>
        <w:jc w:val="both"/>
        <w:rPr>
          <w:rFonts w:cstheme="minorHAnsi"/>
          <w:b/>
        </w:rPr>
      </w:pPr>
      <w:r w:rsidRPr="00570BDA">
        <w:rPr>
          <w:rFonts w:cstheme="minorHAnsi"/>
          <w:b/>
        </w:rPr>
        <w:t>1:00</w:t>
      </w:r>
      <w:r w:rsidRPr="00570BDA">
        <w:rPr>
          <w:rFonts w:cstheme="minorHAnsi"/>
          <w:b/>
        </w:rPr>
        <w:tab/>
        <w:t>BIBLE TEACHING</w:t>
      </w:r>
    </w:p>
    <w:p w14:paraId="2ECA807F" w14:textId="77777777" w:rsidR="00680751" w:rsidRPr="00570BDA" w:rsidRDefault="00680751" w:rsidP="00061EFD">
      <w:pPr>
        <w:spacing w:after="0" w:line="240" w:lineRule="auto"/>
        <w:jc w:val="both"/>
        <w:rPr>
          <w:rFonts w:cstheme="minorHAnsi"/>
          <w:b/>
        </w:rPr>
      </w:pPr>
    </w:p>
    <w:p w14:paraId="29B05C48" w14:textId="77777777" w:rsidR="00873429" w:rsidRPr="00570BDA" w:rsidRDefault="00873429" w:rsidP="00873429">
      <w:pPr>
        <w:spacing w:after="0" w:line="240" w:lineRule="auto"/>
        <w:jc w:val="both"/>
        <w:rPr>
          <w:rFonts w:cstheme="minorHAnsi"/>
        </w:rPr>
      </w:pPr>
      <w:r w:rsidRPr="00570BDA">
        <w:rPr>
          <w:rFonts w:cstheme="minorHAnsi"/>
        </w:rPr>
        <w:t>This month we are learning about KF Confession 4:</w:t>
      </w:r>
    </w:p>
    <w:p w14:paraId="6DD10F52" w14:textId="77777777" w:rsidR="00680751" w:rsidRPr="00570BDA" w:rsidRDefault="00680751" w:rsidP="00061EFD">
      <w:pPr>
        <w:spacing w:after="0" w:line="240" w:lineRule="auto"/>
        <w:jc w:val="both"/>
        <w:rPr>
          <w:rFonts w:cstheme="minorHAnsi"/>
          <w:b/>
        </w:rPr>
      </w:pPr>
    </w:p>
    <w:p w14:paraId="08459C7A" w14:textId="77777777" w:rsidR="002831CB" w:rsidRPr="00570BDA" w:rsidRDefault="002831CB" w:rsidP="00061EFD">
      <w:pPr>
        <w:spacing w:after="0" w:line="240" w:lineRule="auto"/>
        <w:jc w:val="center"/>
        <w:rPr>
          <w:rFonts w:cstheme="minorHAnsi"/>
        </w:rPr>
      </w:pPr>
      <w:r w:rsidRPr="00570BDA">
        <w:rPr>
          <w:rFonts w:cstheme="minorHAnsi"/>
        </w:rPr>
        <w:t>We judged ourselves and others with contempt and felt justified in our wrath.</w:t>
      </w:r>
    </w:p>
    <w:p w14:paraId="7190A625" w14:textId="77777777" w:rsidR="00260C54" w:rsidRPr="00570BDA" w:rsidRDefault="00260C54" w:rsidP="00061EFD">
      <w:pPr>
        <w:spacing w:after="0" w:line="240" w:lineRule="auto"/>
        <w:jc w:val="both"/>
        <w:rPr>
          <w:rFonts w:cstheme="minorHAnsi"/>
        </w:rPr>
      </w:pPr>
    </w:p>
    <w:p w14:paraId="5542D1A0" w14:textId="33958BA9" w:rsidR="00680751" w:rsidRPr="00570BDA" w:rsidRDefault="001C44E8" w:rsidP="00061EFD">
      <w:pPr>
        <w:spacing w:after="0" w:line="240" w:lineRule="auto"/>
        <w:jc w:val="both"/>
        <w:rPr>
          <w:rFonts w:cstheme="minorHAnsi"/>
        </w:rPr>
      </w:pPr>
      <w:r w:rsidRPr="00570BDA">
        <w:rPr>
          <w:rFonts w:cstheme="minorHAnsi"/>
        </w:rPr>
        <w:t>In our last Bible lesson,</w:t>
      </w:r>
      <w:r w:rsidR="00680751" w:rsidRPr="00570BDA">
        <w:rPr>
          <w:rFonts w:cstheme="minorHAnsi"/>
        </w:rPr>
        <w:t xml:space="preserve"> we looked at the Beatitudes in </w:t>
      </w:r>
      <w:r w:rsidR="00827367" w:rsidRPr="00570BDA">
        <w:rPr>
          <w:rFonts w:cstheme="minorHAnsi"/>
        </w:rPr>
        <w:t xml:space="preserve">the </w:t>
      </w:r>
      <w:r w:rsidR="00260C54" w:rsidRPr="00570BDA">
        <w:rPr>
          <w:rFonts w:cstheme="minorHAnsi"/>
        </w:rPr>
        <w:t xml:space="preserve">Gospel of </w:t>
      </w:r>
      <w:r w:rsidR="00680751" w:rsidRPr="00570BDA">
        <w:rPr>
          <w:rFonts w:cstheme="minorHAnsi"/>
        </w:rPr>
        <w:t xml:space="preserve">Matthew, chapter 5. We learned that it is much healthier to be motivated by the desire for real happiness than to be driven by the taskmasters </w:t>
      </w:r>
      <w:r w:rsidR="00680751" w:rsidRPr="00570BDA">
        <w:rPr>
          <w:rFonts w:cstheme="minorHAnsi"/>
        </w:rPr>
        <w:lastRenderedPageBreak/>
        <w:t xml:space="preserve">of our legal systems. Do you believe what Jesus says about happiness? Do you want the outcomes that Jesus </w:t>
      </w:r>
      <w:r w:rsidR="00873429" w:rsidRPr="00570BDA">
        <w:rPr>
          <w:rFonts w:cstheme="minorHAnsi"/>
        </w:rPr>
        <w:t>promises</w:t>
      </w:r>
      <w:r w:rsidR="00680751" w:rsidRPr="00570BDA">
        <w:rPr>
          <w:rFonts w:cstheme="minorHAnsi"/>
        </w:rPr>
        <w:t xml:space="preserve"> you, or do you really want something else? Your choices will reveal the truth about what you want. </w:t>
      </w:r>
      <w:r w:rsidR="00A86872" w:rsidRPr="00570BDA">
        <w:rPr>
          <w:rFonts w:cstheme="minorHAnsi"/>
        </w:rPr>
        <w:t xml:space="preserve">For example, your choice to do your KF work reveals your intention to grow and your desire to cooperate with </w:t>
      </w:r>
      <w:r w:rsidR="00863504" w:rsidRPr="00570BDA">
        <w:rPr>
          <w:rFonts w:cstheme="minorHAnsi"/>
        </w:rPr>
        <w:t>God</w:t>
      </w:r>
      <w:r w:rsidR="00A86872" w:rsidRPr="00570BDA">
        <w:rPr>
          <w:rFonts w:cstheme="minorHAnsi"/>
        </w:rPr>
        <w:t xml:space="preserve">. Your efforts show Him that you mean business about being happy and </w:t>
      </w:r>
      <w:r w:rsidR="00ED3947" w:rsidRPr="00570BDA">
        <w:rPr>
          <w:rFonts w:cstheme="minorHAnsi"/>
        </w:rPr>
        <w:t>gaining His promised rewards.</w:t>
      </w:r>
    </w:p>
    <w:p w14:paraId="7F70CE73" w14:textId="77777777" w:rsidR="00A46FDC" w:rsidRPr="00570BDA" w:rsidRDefault="00A46FDC" w:rsidP="00061EFD">
      <w:pPr>
        <w:spacing w:after="0" w:line="240" w:lineRule="auto"/>
        <w:jc w:val="both"/>
        <w:rPr>
          <w:rFonts w:cstheme="minorHAnsi"/>
        </w:rPr>
      </w:pPr>
    </w:p>
    <w:p w14:paraId="25ACFE20" w14:textId="6384772E" w:rsidR="00680751" w:rsidRPr="00570BDA" w:rsidRDefault="00680751" w:rsidP="00061EFD">
      <w:pPr>
        <w:spacing w:after="0" w:line="240" w:lineRule="auto"/>
        <w:jc w:val="both"/>
        <w:rPr>
          <w:rFonts w:cstheme="minorHAnsi"/>
        </w:rPr>
      </w:pPr>
      <w:r w:rsidRPr="00570BDA">
        <w:rPr>
          <w:rFonts w:cstheme="minorHAnsi"/>
        </w:rPr>
        <w:t xml:space="preserve">Let’s look at another passage that encourages us to make choices about what we want. This is </w:t>
      </w:r>
      <w:r w:rsidR="00324925" w:rsidRPr="00570BDA">
        <w:rPr>
          <w:rFonts w:cstheme="minorHAnsi"/>
        </w:rPr>
        <w:t>my</w:t>
      </w:r>
      <w:r w:rsidRPr="00570BDA">
        <w:rPr>
          <w:rFonts w:cstheme="minorHAnsi"/>
        </w:rPr>
        <w:t xml:space="preserve"> paraphrase of </w:t>
      </w:r>
      <w:r w:rsidRPr="00570BDA">
        <w:rPr>
          <w:rFonts w:cstheme="minorHAnsi"/>
          <w:b/>
        </w:rPr>
        <w:t>First Peter 3:8–12</w:t>
      </w:r>
      <w:r w:rsidRPr="00570BDA">
        <w:rPr>
          <w:rFonts w:cstheme="minorHAnsi"/>
        </w:rPr>
        <w:t>.</w:t>
      </w:r>
    </w:p>
    <w:p w14:paraId="789DDE46" w14:textId="77777777" w:rsidR="009C479C" w:rsidRPr="00570BDA" w:rsidRDefault="009C479C" w:rsidP="00061EFD">
      <w:pPr>
        <w:spacing w:after="0" w:line="240" w:lineRule="auto"/>
        <w:jc w:val="both"/>
        <w:rPr>
          <w:rFonts w:cstheme="minorHAnsi"/>
        </w:rPr>
      </w:pPr>
    </w:p>
    <w:p w14:paraId="2FACCCA7" w14:textId="77777777" w:rsidR="00687A28" w:rsidRPr="00570BDA" w:rsidRDefault="00687A28" w:rsidP="00687A28">
      <w:pPr>
        <w:spacing w:after="0" w:line="240" w:lineRule="auto"/>
        <w:ind w:left="720" w:right="720"/>
        <w:jc w:val="both"/>
        <w:rPr>
          <w:rFonts w:cstheme="minorHAnsi"/>
        </w:rPr>
      </w:pPr>
      <w:bookmarkStart w:id="23" w:name="_Hlk488333347"/>
      <w:r w:rsidRPr="00570BDA">
        <w:rPr>
          <w:rFonts w:cstheme="minorHAnsi"/>
          <w:vertAlign w:val="superscript"/>
        </w:rPr>
        <w:t>8</w:t>
      </w:r>
      <w:r w:rsidRPr="00570BDA">
        <w:rPr>
          <w:rFonts w:cstheme="minorHAnsi"/>
        </w:rPr>
        <w:t xml:space="preserve">My purpose in teaching you about husbands and wives is to train the whole community to be harmonious and compassionate, having the same mutual commitment toward one another, to be like loving siblings, to have healthy bowels and the ability to stay inside your own skin; </w:t>
      </w:r>
      <w:r w:rsidRPr="00570BDA">
        <w:rPr>
          <w:rFonts w:cstheme="minorHAnsi"/>
          <w:vertAlign w:val="superscript"/>
        </w:rPr>
        <w:t>9</w:t>
      </w:r>
      <w:r w:rsidRPr="00570BDA">
        <w:rPr>
          <w:rFonts w:cstheme="minorHAnsi"/>
        </w:rPr>
        <w:t xml:space="preserve">not returning hurt for hurt, or insult for insult, but doing just the opposite. Bless each other by speaking well and resist any vindictive triumph for this reason: you were called into blessing and praise so that you might inherit blessing and praise. </w:t>
      </w:r>
      <w:r w:rsidRPr="00570BDA">
        <w:rPr>
          <w:rFonts w:cstheme="minorHAnsi"/>
          <w:vertAlign w:val="superscript"/>
        </w:rPr>
        <w:t>10</w:t>
      </w:r>
      <w:r w:rsidRPr="00570BDA">
        <w:rPr>
          <w:rFonts w:cstheme="minorHAnsi"/>
        </w:rPr>
        <w:t xml:space="preserve">Let me quote this proverb: “Those who desire to live well—to love and experience good days—reveal that intention by refusing to give voice to the pride system of the Idol Self and speak the harm on the tip of their tongues. </w:t>
      </w:r>
      <w:r w:rsidRPr="00570BDA">
        <w:rPr>
          <w:rFonts w:cstheme="minorHAnsi"/>
          <w:vertAlign w:val="superscript"/>
        </w:rPr>
        <w:t>11</w:t>
      </w:r>
      <w:r w:rsidRPr="00570BDA">
        <w:rPr>
          <w:rFonts w:cstheme="minorHAnsi"/>
        </w:rPr>
        <w:t xml:space="preserve">They must turn away from misorientation and do good. They must seek peace and pursue it.” </w:t>
      </w:r>
      <w:r w:rsidRPr="00570BDA">
        <w:rPr>
          <w:rFonts w:cstheme="minorHAnsi"/>
          <w:vertAlign w:val="superscript"/>
        </w:rPr>
        <w:t>12</w:t>
      </w:r>
      <w:r w:rsidRPr="00570BDA">
        <w:rPr>
          <w:rFonts w:cstheme="minorHAnsi"/>
        </w:rPr>
        <w:t>Why is this proverb famous? Because the eyes of the Lord are upon oriented people and His ears hear them express their needs and wants, but the face of the Lord is against those who choose misorientation and do harm.</w:t>
      </w:r>
    </w:p>
    <w:bookmarkEnd w:id="23"/>
    <w:p w14:paraId="51097BB3" w14:textId="77777777" w:rsidR="002831CB" w:rsidRPr="00570BDA" w:rsidRDefault="002831CB" w:rsidP="00061EFD">
      <w:pPr>
        <w:spacing w:after="0" w:line="240" w:lineRule="auto"/>
        <w:jc w:val="both"/>
        <w:rPr>
          <w:rFonts w:cstheme="minorHAnsi"/>
        </w:rPr>
      </w:pPr>
    </w:p>
    <w:p w14:paraId="73DB68FA" w14:textId="77777777" w:rsidR="00BC0C90" w:rsidRPr="00570BDA" w:rsidRDefault="00BC0C90" w:rsidP="00061EFD">
      <w:pPr>
        <w:spacing w:after="0" w:line="240" w:lineRule="auto"/>
        <w:jc w:val="both"/>
        <w:rPr>
          <w:rFonts w:cstheme="minorHAnsi"/>
        </w:rPr>
      </w:pPr>
      <w:r w:rsidRPr="00570BDA">
        <w:rPr>
          <w:rFonts w:cstheme="minorHAnsi"/>
        </w:rPr>
        <w:t>Take a deep breath.</w:t>
      </w:r>
    </w:p>
    <w:p w14:paraId="43572EB0" w14:textId="77777777" w:rsidR="00BC0C90" w:rsidRPr="00570BDA" w:rsidRDefault="00BC0C90" w:rsidP="00061EFD">
      <w:pPr>
        <w:spacing w:after="0" w:line="240" w:lineRule="auto"/>
        <w:jc w:val="both"/>
        <w:rPr>
          <w:rFonts w:cstheme="minorHAnsi"/>
        </w:rPr>
      </w:pPr>
    </w:p>
    <w:p w14:paraId="02A6F720" w14:textId="77777777" w:rsidR="00680751" w:rsidRPr="00570BDA" w:rsidRDefault="00873429" w:rsidP="00061EFD">
      <w:pPr>
        <w:spacing w:after="0" w:line="240" w:lineRule="auto"/>
        <w:jc w:val="both"/>
        <w:rPr>
          <w:rFonts w:cstheme="minorHAnsi"/>
        </w:rPr>
      </w:pPr>
      <w:r w:rsidRPr="00570BDA">
        <w:rPr>
          <w:rFonts w:cstheme="minorHAnsi"/>
        </w:rPr>
        <w:t xml:space="preserve">Just before this passage, Peter has been teaching about the relationship of marriage. </w:t>
      </w:r>
      <w:r w:rsidR="00680751" w:rsidRPr="00570BDA">
        <w:rPr>
          <w:rFonts w:cstheme="minorHAnsi"/>
        </w:rPr>
        <w:t xml:space="preserve">Did you know that even though marriage is a legal contract, it is also a karis relationship? </w:t>
      </w:r>
      <w:r w:rsidR="005726D6" w:rsidRPr="00570BDA">
        <w:rPr>
          <w:rFonts w:cstheme="minorHAnsi"/>
        </w:rPr>
        <w:t xml:space="preserve">In his book </w:t>
      </w:r>
      <w:r w:rsidR="005726D6" w:rsidRPr="00570BDA">
        <w:rPr>
          <w:rFonts w:cstheme="minorHAnsi"/>
          <w:i/>
        </w:rPr>
        <w:t>Getting the Love You Want</w:t>
      </w:r>
      <w:r w:rsidR="005726D6" w:rsidRPr="00570BDA">
        <w:rPr>
          <w:rFonts w:cstheme="minorHAnsi"/>
        </w:rPr>
        <w:t>, Dr. Hendrix</w:t>
      </w:r>
      <w:r w:rsidR="00B83188" w:rsidRPr="00570BDA">
        <w:rPr>
          <w:rFonts w:cstheme="minorHAnsi"/>
        </w:rPr>
        <w:t xml:space="preserve"> </w:t>
      </w:r>
      <w:r w:rsidR="00FB598E" w:rsidRPr="00570BDA">
        <w:rPr>
          <w:rFonts w:cstheme="minorHAnsi"/>
        </w:rPr>
        <w:t xml:space="preserve">explains why </w:t>
      </w:r>
      <w:r w:rsidR="00680751" w:rsidRPr="00570BDA">
        <w:rPr>
          <w:rFonts w:cstheme="minorHAnsi"/>
        </w:rPr>
        <w:t xml:space="preserve">marriages built on legal systems are full of conflict, while marriages based on positive mutual exchange grow in love. The purpose of Peter’s teaching is to guide us in all our relationships, both in the intense laboratory of marriage and in our interactions with our community. </w:t>
      </w:r>
    </w:p>
    <w:p w14:paraId="5A632A4A" w14:textId="77777777" w:rsidR="002831CB" w:rsidRPr="00570BDA" w:rsidRDefault="002831CB" w:rsidP="00061EFD">
      <w:pPr>
        <w:spacing w:after="0" w:line="240" w:lineRule="auto"/>
        <w:jc w:val="both"/>
        <w:rPr>
          <w:rFonts w:cstheme="minorHAnsi"/>
        </w:rPr>
      </w:pPr>
    </w:p>
    <w:p w14:paraId="295A4469" w14:textId="1A6818A5" w:rsidR="00680751" w:rsidRPr="00570BDA" w:rsidRDefault="00474D13" w:rsidP="006631EC">
      <w:pPr>
        <w:widowControl w:val="0"/>
        <w:spacing w:after="0" w:line="240" w:lineRule="auto"/>
        <w:jc w:val="both"/>
        <w:rPr>
          <w:rFonts w:cstheme="minorHAnsi"/>
        </w:rPr>
      </w:pPr>
      <w:r w:rsidRPr="00570BDA">
        <w:rPr>
          <w:rFonts w:cstheme="minorHAnsi"/>
        </w:rPr>
        <w:t>The</w:t>
      </w:r>
      <w:r w:rsidR="00680751" w:rsidRPr="00570BDA">
        <w:rPr>
          <w:rFonts w:cstheme="minorHAnsi"/>
        </w:rPr>
        <w:t xml:space="preserve"> success of a relationship is directly </w:t>
      </w:r>
      <w:r w:rsidR="00CD414D" w:rsidRPr="00570BDA">
        <w:rPr>
          <w:rFonts w:cstheme="minorHAnsi"/>
        </w:rPr>
        <w:t xml:space="preserve">related </w:t>
      </w:r>
      <w:r w:rsidR="00680751" w:rsidRPr="00570BDA">
        <w:rPr>
          <w:rFonts w:cstheme="minorHAnsi"/>
        </w:rPr>
        <w:t>to the number of positive interactions between the people involved.</w:t>
      </w:r>
      <w:r w:rsidRPr="00570BDA">
        <w:rPr>
          <w:rStyle w:val="EndnoteReference"/>
          <w:rFonts w:cstheme="minorHAnsi"/>
        </w:rPr>
        <w:endnoteReference w:id="8"/>
      </w:r>
      <w:r w:rsidR="00680751" w:rsidRPr="00570BDA">
        <w:rPr>
          <w:rFonts w:cstheme="minorHAnsi"/>
        </w:rPr>
        <w:t xml:space="preserve"> Both giving and </w:t>
      </w:r>
      <w:r w:rsidR="005726D6" w:rsidRPr="00570BDA">
        <w:rPr>
          <w:rFonts w:cstheme="minorHAnsi"/>
        </w:rPr>
        <w:t xml:space="preserve">expressing </w:t>
      </w:r>
      <w:r w:rsidR="00680751" w:rsidRPr="00570BDA">
        <w:rPr>
          <w:rFonts w:cstheme="minorHAnsi"/>
        </w:rPr>
        <w:t xml:space="preserve">gratitude are positive interactions. </w:t>
      </w:r>
      <w:r w:rsidR="00FC2986" w:rsidRPr="00570BDA">
        <w:rPr>
          <w:rFonts w:cstheme="minorHAnsi"/>
        </w:rPr>
        <w:t>This is</w:t>
      </w:r>
      <w:r w:rsidR="00680751" w:rsidRPr="00570BDA">
        <w:rPr>
          <w:rFonts w:cstheme="minorHAnsi"/>
        </w:rPr>
        <w:t xml:space="preserve"> why cultures develop systems of etiquette and good manners. </w:t>
      </w:r>
      <w:r w:rsidR="00A35B0C" w:rsidRPr="00570BDA">
        <w:rPr>
          <w:rFonts w:cstheme="minorHAnsi"/>
        </w:rPr>
        <w:t>No matter how you feel, you can choose to act and react with good manners</w:t>
      </w:r>
      <w:r w:rsidR="00680751" w:rsidRPr="00570BDA">
        <w:rPr>
          <w:rFonts w:cstheme="minorHAnsi"/>
        </w:rPr>
        <w:t xml:space="preserve">. </w:t>
      </w:r>
      <w:r w:rsidR="00873429" w:rsidRPr="00570BDA">
        <w:rPr>
          <w:rFonts w:cstheme="minorHAnsi"/>
        </w:rPr>
        <w:t>Good manners provide beneficial limitations or boundaries that maintain a positive quality of engagement and protect the trust necessary for healthy growing relationship</w:t>
      </w:r>
      <w:r w:rsidR="00A05102" w:rsidRPr="00570BDA">
        <w:rPr>
          <w:rFonts w:cstheme="minorHAnsi"/>
        </w:rPr>
        <w:t>s</w:t>
      </w:r>
      <w:r w:rsidR="00873429" w:rsidRPr="00570BDA">
        <w:rPr>
          <w:rFonts w:cstheme="minorHAnsi"/>
        </w:rPr>
        <w:t xml:space="preserve">. These manners rein us in when we feel compelled by volatile moods or egocentric pride to choose misorientation. </w:t>
      </w:r>
    </w:p>
    <w:p w14:paraId="06FF2D5D" w14:textId="77777777" w:rsidR="002260E5" w:rsidRPr="00570BDA" w:rsidRDefault="002260E5" w:rsidP="006631EC">
      <w:pPr>
        <w:widowControl w:val="0"/>
        <w:spacing w:after="0" w:line="240" w:lineRule="auto"/>
        <w:jc w:val="both"/>
        <w:rPr>
          <w:rFonts w:cstheme="minorHAnsi"/>
        </w:rPr>
      </w:pPr>
    </w:p>
    <w:p w14:paraId="1029E406" w14:textId="4194159C" w:rsidR="00324925" w:rsidRPr="00570BDA" w:rsidRDefault="00324925" w:rsidP="00324925">
      <w:pPr>
        <w:widowControl w:val="0"/>
        <w:spacing w:after="0" w:line="240" w:lineRule="auto"/>
        <w:jc w:val="both"/>
        <w:rPr>
          <w:rFonts w:cstheme="minorHAnsi"/>
        </w:rPr>
      </w:pPr>
      <w:bookmarkStart w:id="24" w:name="_Hlk13230573"/>
      <w:r w:rsidRPr="00570BDA">
        <w:rPr>
          <w:rFonts w:cstheme="minorHAnsi"/>
        </w:rPr>
        <w:t xml:space="preserve">The basic Greek word that I’ve translated as </w:t>
      </w:r>
      <w:r w:rsidRPr="00570BDA">
        <w:rPr>
          <w:rFonts w:cstheme="minorHAnsi"/>
          <w:i/>
          <w:iCs/>
        </w:rPr>
        <w:t>speak</w:t>
      </w:r>
      <w:r w:rsidR="00687A28" w:rsidRPr="00570BDA">
        <w:rPr>
          <w:rFonts w:cstheme="minorHAnsi"/>
          <w:i/>
          <w:iCs/>
        </w:rPr>
        <w:t>ing</w:t>
      </w:r>
      <w:r w:rsidRPr="00570BDA">
        <w:rPr>
          <w:rFonts w:cstheme="minorHAnsi"/>
          <w:i/>
          <w:iCs/>
        </w:rPr>
        <w:t xml:space="preserve"> well </w:t>
      </w:r>
      <w:r w:rsidRPr="00570BDA">
        <w:rPr>
          <w:rFonts w:cstheme="minorHAnsi"/>
        </w:rPr>
        <w:t>and</w:t>
      </w:r>
      <w:r w:rsidR="008333A2" w:rsidRPr="00570BDA">
        <w:rPr>
          <w:rFonts w:cstheme="minorHAnsi"/>
        </w:rPr>
        <w:t xml:space="preserve"> as</w:t>
      </w:r>
      <w:r w:rsidRPr="00570BDA">
        <w:rPr>
          <w:rFonts w:cstheme="minorHAnsi"/>
        </w:rPr>
        <w:t xml:space="preserve"> </w:t>
      </w:r>
      <w:r w:rsidRPr="00570BDA">
        <w:rPr>
          <w:rFonts w:cstheme="minorHAnsi"/>
          <w:i/>
          <w:iCs/>
        </w:rPr>
        <w:t>blessing and praise</w:t>
      </w:r>
      <w:r w:rsidRPr="00570BDA">
        <w:rPr>
          <w:rFonts w:cstheme="minorHAnsi"/>
        </w:rPr>
        <w:t xml:space="preserve"> has entered into the English language as the word </w:t>
      </w:r>
      <w:r w:rsidRPr="00570BDA">
        <w:rPr>
          <w:rFonts w:cstheme="minorHAnsi"/>
          <w:i/>
          <w:iCs/>
        </w:rPr>
        <w:t>eulogy</w:t>
      </w:r>
      <w:r w:rsidRPr="00570BDA">
        <w:rPr>
          <w:rFonts w:cstheme="minorHAnsi"/>
        </w:rPr>
        <w:t xml:space="preserve">. We often think of a eulogy as a funeral speech extolling the qualities of a person who has died, but here Peter is saying that </w:t>
      </w:r>
      <w:r w:rsidR="008333A2" w:rsidRPr="00570BDA">
        <w:rPr>
          <w:rFonts w:cstheme="minorHAnsi"/>
        </w:rPr>
        <w:t xml:space="preserve">receiving </w:t>
      </w:r>
      <w:r w:rsidR="00687A28" w:rsidRPr="00570BDA">
        <w:rPr>
          <w:rFonts w:cstheme="minorHAnsi"/>
        </w:rPr>
        <w:t>blessing and praise</w:t>
      </w:r>
      <w:r w:rsidRPr="00570BDA">
        <w:rPr>
          <w:rFonts w:cstheme="minorHAnsi"/>
        </w:rPr>
        <w:t xml:space="preserve"> in our lifetime is </w:t>
      </w:r>
      <w:r w:rsidR="00687A28" w:rsidRPr="00570BDA">
        <w:rPr>
          <w:rFonts w:cstheme="minorHAnsi"/>
        </w:rPr>
        <w:t>the inheritanc</w:t>
      </w:r>
      <w:r w:rsidRPr="00570BDA">
        <w:rPr>
          <w:rFonts w:cstheme="minorHAnsi"/>
        </w:rPr>
        <w:t xml:space="preserve">e of oriented living. </w:t>
      </w:r>
    </w:p>
    <w:p w14:paraId="206130E6" w14:textId="77777777" w:rsidR="00324925" w:rsidRPr="00570BDA" w:rsidRDefault="00324925" w:rsidP="00324925">
      <w:pPr>
        <w:widowControl w:val="0"/>
        <w:spacing w:after="0" w:line="240" w:lineRule="auto"/>
        <w:jc w:val="both"/>
        <w:rPr>
          <w:rFonts w:cstheme="minorHAnsi"/>
        </w:rPr>
      </w:pPr>
    </w:p>
    <w:p w14:paraId="067C0BA0" w14:textId="20848717" w:rsidR="009D780F" w:rsidRPr="00570BDA" w:rsidRDefault="002831CB" w:rsidP="006631EC">
      <w:pPr>
        <w:widowControl w:val="0"/>
        <w:spacing w:after="0" w:line="240" w:lineRule="auto"/>
        <w:jc w:val="both"/>
        <w:rPr>
          <w:rFonts w:cstheme="minorHAnsi"/>
        </w:rPr>
      </w:pPr>
      <w:bookmarkStart w:id="25" w:name="_Hlk34981660"/>
      <w:bookmarkEnd w:id="24"/>
      <w:r w:rsidRPr="00570BDA">
        <w:rPr>
          <w:rFonts w:cstheme="minorHAnsi"/>
        </w:rPr>
        <w:t>The reference to bowels</w:t>
      </w:r>
      <w:r w:rsidR="001C2B4D" w:rsidRPr="00570BDA">
        <w:rPr>
          <w:rFonts w:cstheme="minorHAnsi"/>
        </w:rPr>
        <w:t xml:space="preserve"> in this passage</w:t>
      </w:r>
      <w:r w:rsidRPr="00570BDA">
        <w:rPr>
          <w:rFonts w:cstheme="minorHAnsi"/>
        </w:rPr>
        <w:t xml:space="preserve"> seems archaic, but Peter knew what he was talking about. </w:t>
      </w:r>
      <w:r w:rsidR="001C2B4D" w:rsidRPr="00570BDA">
        <w:rPr>
          <w:rFonts w:cstheme="minorHAnsi"/>
        </w:rPr>
        <w:t>Medical researchers</w:t>
      </w:r>
      <w:r w:rsidRPr="00570BDA">
        <w:rPr>
          <w:rFonts w:cstheme="minorHAnsi"/>
        </w:rPr>
        <w:t xml:space="preserve"> now </w:t>
      </w:r>
      <w:r w:rsidR="00BF44FE" w:rsidRPr="00570BDA">
        <w:rPr>
          <w:rFonts w:cstheme="minorHAnsi"/>
        </w:rPr>
        <w:t>know that the gut holds an enormous number of neuroreceptors and functions as a “second brain”.</w:t>
      </w:r>
      <w:r w:rsidR="00BF44FE" w:rsidRPr="00570BDA">
        <w:rPr>
          <w:rStyle w:val="EndnoteReference"/>
          <w:rFonts w:cstheme="minorHAnsi"/>
        </w:rPr>
        <w:endnoteReference w:id="9"/>
      </w:r>
      <w:r w:rsidR="007D10E1" w:rsidRPr="00570BDA">
        <w:rPr>
          <w:rFonts w:cstheme="minorHAnsi"/>
        </w:rPr>
        <w:t xml:space="preserve"> </w:t>
      </w:r>
      <w:r w:rsidRPr="00570BDA">
        <w:rPr>
          <w:rFonts w:cstheme="minorHAnsi"/>
        </w:rPr>
        <w:t xml:space="preserve">These receptors actually store and release the </w:t>
      </w:r>
      <w:r w:rsidR="000E03A4" w:rsidRPr="00570BDA">
        <w:rPr>
          <w:rFonts w:cstheme="minorHAnsi"/>
        </w:rPr>
        <w:t xml:space="preserve">chemicals </w:t>
      </w:r>
      <w:r w:rsidRPr="00570BDA">
        <w:rPr>
          <w:rFonts w:cstheme="minorHAnsi"/>
        </w:rPr>
        <w:t>of</w:t>
      </w:r>
      <w:r w:rsidR="001C2B4D" w:rsidRPr="00570BDA">
        <w:rPr>
          <w:rFonts w:cstheme="minorHAnsi"/>
        </w:rPr>
        <w:t xml:space="preserve"> emotion</w:t>
      </w:r>
      <w:r w:rsidR="000E03A4" w:rsidRPr="00570BDA">
        <w:rPr>
          <w:rFonts w:cstheme="minorHAnsi"/>
        </w:rPr>
        <w:t xml:space="preserve">, and the </w:t>
      </w:r>
      <w:r w:rsidR="00A86872" w:rsidRPr="00570BDA">
        <w:rPr>
          <w:rFonts w:cstheme="minorHAnsi"/>
        </w:rPr>
        <w:t xml:space="preserve">chemistry of </w:t>
      </w:r>
      <w:r w:rsidR="000E03A4" w:rsidRPr="00570BDA">
        <w:rPr>
          <w:rFonts w:cstheme="minorHAnsi"/>
        </w:rPr>
        <w:t>our emotions often</w:t>
      </w:r>
      <w:r w:rsidR="00532BC4" w:rsidRPr="00570BDA">
        <w:rPr>
          <w:rFonts w:cstheme="minorHAnsi"/>
        </w:rPr>
        <w:t xml:space="preserve"> determine</w:t>
      </w:r>
      <w:r w:rsidR="000E03A4" w:rsidRPr="00570BDA">
        <w:rPr>
          <w:rFonts w:cstheme="minorHAnsi"/>
        </w:rPr>
        <w:t>s</w:t>
      </w:r>
      <w:r w:rsidR="00532BC4" w:rsidRPr="00570BDA">
        <w:rPr>
          <w:rFonts w:cstheme="minorHAnsi"/>
        </w:rPr>
        <w:t xml:space="preserve"> our choices.</w:t>
      </w:r>
      <w:r w:rsidR="00061EFD" w:rsidRPr="00570BDA">
        <w:rPr>
          <w:rFonts w:cstheme="minorHAnsi"/>
        </w:rPr>
        <w:t xml:space="preserve"> </w:t>
      </w:r>
      <w:r w:rsidR="002001CF" w:rsidRPr="00570BDA">
        <w:rPr>
          <w:rFonts w:cstheme="minorHAnsi"/>
        </w:rPr>
        <w:t>We</w:t>
      </w:r>
      <w:r w:rsidR="00532BC4" w:rsidRPr="00570BDA">
        <w:rPr>
          <w:rFonts w:cstheme="minorHAnsi"/>
        </w:rPr>
        <w:t xml:space="preserve"> want </w:t>
      </w:r>
      <w:r w:rsidR="00A86872" w:rsidRPr="00570BDA">
        <w:rPr>
          <w:rFonts w:cstheme="minorHAnsi"/>
        </w:rPr>
        <w:t>our</w:t>
      </w:r>
      <w:r w:rsidR="00532BC4" w:rsidRPr="00570BDA">
        <w:rPr>
          <w:rFonts w:cstheme="minorHAnsi"/>
        </w:rPr>
        <w:t xml:space="preserve"> neuroreceptors to store the most positive emotions possible so that we can </w:t>
      </w:r>
      <w:r w:rsidR="00B33008" w:rsidRPr="00570BDA">
        <w:rPr>
          <w:rFonts w:cstheme="minorHAnsi"/>
        </w:rPr>
        <w:t>love life and enjoy good days</w:t>
      </w:r>
      <w:r w:rsidR="002A3335" w:rsidRPr="00570BDA">
        <w:rPr>
          <w:rFonts w:cstheme="minorHAnsi"/>
        </w:rPr>
        <w:t>.</w:t>
      </w:r>
    </w:p>
    <w:bookmarkEnd w:id="25"/>
    <w:p w14:paraId="49CAE011" w14:textId="60C2D698" w:rsidR="00EE202A" w:rsidRPr="00570BDA" w:rsidRDefault="002831CB" w:rsidP="00061EFD">
      <w:pPr>
        <w:spacing w:after="0" w:line="240" w:lineRule="auto"/>
        <w:jc w:val="both"/>
        <w:rPr>
          <w:rFonts w:cstheme="minorHAnsi"/>
        </w:rPr>
      </w:pPr>
      <w:r w:rsidRPr="00570BDA">
        <w:rPr>
          <w:rFonts w:cstheme="minorHAnsi"/>
        </w:rPr>
        <w:lastRenderedPageBreak/>
        <w:t xml:space="preserve">When we respond to life with blessing </w:t>
      </w:r>
      <w:r w:rsidR="001C2B4D" w:rsidRPr="00570BDA">
        <w:rPr>
          <w:rFonts w:cstheme="minorHAnsi"/>
        </w:rPr>
        <w:t>and praise</w:t>
      </w:r>
      <w:r w:rsidR="009D780F" w:rsidRPr="00570BDA">
        <w:rPr>
          <w:rFonts w:cstheme="minorHAnsi"/>
        </w:rPr>
        <w:t>,</w:t>
      </w:r>
      <w:r w:rsidR="001C2B4D" w:rsidRPr="00570BDA">
        <w:rPr>
          <w:rFonts w:cstheme="minorHAnsi"/>
        </w:rPr>
        <w:t xml:space="preserve"> we</w:t>
      </w:r>
      <w:r w:rsidR="00F7380D" w:rsidRPr="00570BDA">
        <w:rPr>
          <w:rFonts w:cstheme="minorHAnsi"/>
        </w:rPr>
        <w:t xml:space="preserve"> invite healthy relationships</w:t>
      </w:r>
      <w:r w:rsidRPr="00570BDA">
        <w:rPr>
          <w:rFonts w:cstheme="minorHAnsi"/>
        </w:rPr>
        <w:t xml:space="preserve">. Scientists say that they can determine the health and longevity of a relationship in about fifteen </w:t>
      </w:r>
      <w:r w:rsidR="00244082" w:rsidRPr="00570BDA">
        <w:rPr>
          <w:rFonts w:cstheme="minorHAnsi"/>
        </w:rPr>
        <w:t>minutes</w:t>
      </w:r>
      <w:r w:rsidRPr="00570BDA">
        <w:rPr>
          <w:rFonts w:cstheme="minorHAnsi"/>
        </w:rPr>
        <w:t xml:space="preserve"> of observation</w:t>
      </w:r>
      <w:r w:rsidR="00244082" w:rsidRPr="00570BDA">
        <w:rPr>
          <w:rFonts w:cstheme="minorHAnsi"/>
        </w:rPr>
        <w:t xml:space="preserve">. </w:t>
      </w:r>
      <w:r w:rsidR="00244082" w:rsidRPr="00570BDA">
        <w:rPr>
          <w:rStyle w:val="EndnoteReference"/>
          <w:rFonts w:cstheme="minorHAnsi"/>
        </w:rPr>
        <w:endnoteReference w:id="10"/>
      </w:r>
      <w:r w:rsidR="00244082" w:rsidRPr="00570BDA">
        <w:rPr>
          <w:rFonts w:cstheme="minorHAnsi"/>
        </w:rPr>
        <w:t xml:space="preserve"> </w:t>
      </w:r>
      <w:r w:rsidRPr="00570BDA">
        <w:rPr>
          <w:rFonts w:cstheme="minorHAnsi"/>
        </w:rPr>
        <w:t>What are they seeing? If we could look in a mirror</w:t>
      </w:r>
      <w:r w:rsidR="002001CF" w:rsidRPr="00570BDA">
        <w:rPr>
          <w:rFonts w:cstheme="minorHAnsi"/>
        </w:rPr>
        <w:t>,</w:t>
      </w:r>
      <w:r w:rsidRPr="00570BDA">
        <w:rPr>
          <w:rFonts w:cstheme="minorHAnsi"/>
        </w:rPr>
        <w:t xml:space="preserve"> we might see what they see. </w:t>
      </w:r>
      <w:r w:rsidR="00F7380D" w:rsidRPr="00570BDA">
        <w:rPr>
          <w:rFonts w:cstheme="minorHAnsi"/>
        </w:rPr>
        <w:t>We might see how inauthentic and reactive</w:t>
      </w:r>
      <w:r w:rsidR="00794AD2" w:rsidRPr="00570BDA">
        <w:rPr>
          <w:rFonts w:cstheme="minorHAnsi"/>
        </w:rPr>
        <w:t xml:space="preserve"> we </w:t>
      </w:r>
      <w:r w:rsidR="00400090" w:rsidRPr="00570BDA">
        <w:rPr>
          <w:rFonts w:cstheme="minorHAnsi"/>
        </w:rPr>
        <w:t xml:space="preserve">are. </w:t>
      </w:r>
      <w:r w:rsidR="002001CF" w:rsidRPr="00570BDA">
        <w:rPr>
          <w:rFonts w:cstheme="minorHAnsi"/>
        </w:rPr>
        <w:t xml:space="preserve">We </w:t>
      </w:r>
      <w:r w:rsidR="00B33008" w:rsidRPr="00570BDA">
        <w:rPr>
          <w:rFonts w:cstheme="minorHAnsi"/>
        </w:rPr>
        <w:t>adhere to legal systems</w:t>
      </w:r>
      <w:r w:rsidR="00400090" w:rsidRPr="00570BDA">
        <w:rPr>
          <w:rFonts w:cstheme="minorHAnsi"/>
        </w:rPr>
        <w:t xml:space="preserve"> because </w:t>
      </w:r>
      <w:r w:rsidR="00B33008" w:rsidRPr="00570BDA">
        <w:rPr>
          <w:rFonts w:cstheme="minorHAnsi"/>
        </w:rPr>
        <w:t>we do not trust ourselves</w:t>
      </w:r>
      <w:r w:rsidR="00201EE7" w:rsidRPr="00570BDA">
        <w:rPr>
          <w:rFonts w:ascii="Calibri" w:hAnsi="Calibri" w:cs="Calibri"/>
        </w:rPr>
        <w:t>—</w:t>
      </w:r>
      <w:r w:rsidR="00201EE7" w:rsidRPr="00570BDA">
        <w:rPr>
          <w:rFonts w:cstheme="minorHAnsi"/>
        </w:rPr>
        <w:t>and</w:t>
      </w:r>
      <w:r w:rsidR="00400090" w:rsidRPr="00570BDA">
        <w:rPr>
          <w:rFonts w:cstheme="minorHAnsi"/>
        </w:rPr>
        <w:t xml:space="preserve"> because we do not trust ourselves</w:t>
      </w:r>
      <w:r w:rsidR="00B33008" w:rsidRPr="00570BDA">
        <w:rPr>
          <w:rFonts w:cstheme="minorHAnsi"/>
        </w:rPr>
        <w:t>, we cannot trust others</w:t>
      </w:r>
      <w:r w:rsidR="002001CF" w:rsidRPr="00570BDA">
        <w:rPr>
          <w:rFonts w:cstheme="minorHAnsi"/>
        </w:rPr>
        <w:t xml:space="preserve">. If we do not trust others, we impose law on them </w:t>
      </w:r>
      <w:r w:rsidR="00033951" w:rsidRPr="00570BDA">
        <w:rPr>
          <w:rFonts w:cstheme="minorHAnsi"/>
        </w:rPr>
        <w:t xml:space="preserve">in an attempt </w:t>
      </w:r>
      <w:r w:rsidR="002001CF" w:rsidRPr="00570BDA">
        <w:rPr>
          <w:rFonts w:cstheme="minorHAnsi"/>
        </w:rPr>
        <w:t>to control them</w:t>
      </w:r>
      <w:r w:rsidR="00033951" w:rsidRPr="00570BDA">
        <w:rPr>
          <w:rFonts w:cstheme="minorHAnsi"/>
        </w:rPr>
        <w:t>.</w:t>
      </w:r>
      <w:r w:rsidR="00033951" w:rsidRPr="00570BDA" w:rsidDel="00033951">
        <w:rPr>
          <w:rFonts w:cstheme="minorHAnsi"/>
        </w:rPr>
        <w:t xml:space="preserve"> </w:t>
      </w:r>
      <w:bookmarkStart w:id="26" w:name="_Hlk109141376"/>
      <w:r w:rsidR="00AF6B12" w:rsidRPr="00570BDA">
        <w:rPr>
          <w:rFonts w:cstheme="minorHAnsi"/>
        </w:rPr>
        <w:t>This</w:t>
      </w:r>
      <w:r w:rsidR="007F46E1" w:rsidRPr="00570BDA">
        <w:rPr>
          <w:rFonts w:cstheme="minorHAnsi"/>
        </w:rPr>
        <w:t xml:space="preserve"> desire to impose law and control others may be </w:t>
      </w:r>
      <w:r w:rsidR="00033951" w:rsidRPr="00570BDA">
        <w:rPr>
          <w:rFonts w:cstheme="minorHAnsi"/>
        </w:rPr>
        <w:t>motivated by t</w:t>
      </w:r>
      <w:r w:rsidR="00AF6B12" w:rsidRPr="00570BDA">
        <w:rPr>
          <w:rFonts w:cstheme="minorHAnsi"/>
        </w:rPr>
        <w:t>he</w:t>
      </w:r>
      <w:r w:rsidR="007F46E1" w:rsidRPr="00570BDA">
        <w:rPr>
          <w:rFonts w:cstheme="minorHAnsi"/>
        </w:rPr>
        <w:t xml:space="preserve"> fear of losing control of ourselves.</w:t>
      </w:r>
      <w:bookmarkEnd w:id="26"/>
    </w:p>
    <w:p w14:paraId="0702BA7B" w14:textId="77777777" w:rsidR="00EE202A" w:rsidRPr="00570BDA" w:rsidRDefault="00EE202A" w:rsidP="00061EFD">
      <w:pPr>
        <w:spacing w:after="0" w:line="240" w:lineRule="auto"/>
        <w:jc w:val="both"/>
        <w:rPr>
          <w:rFonts w:cstheme="minorHAnsi"/>
        </w:rPr>
      </w:pPr>
    </w:p>
    <w:p w14:paraId="0EB8AD0B" w14:textId="77777777" w:rsidR="00EE202A" w:rsidRPr="00570BDA" w:rsidRDefault="009D780F" w:rsidP="00061EFD">
      <w:pPr>
        <w:spacing w:after="0" w:line="240" w:lineRule="auto"/>
        <w:jc w:val="both"/>
        <w:rPr>
          <w:rFonts w:cstheme="minorHAnsi"/>
        </w:rPr>
      </w:pPr>
      <w:r w:rsidRPr="00570BDA">
        <w:rPr>
          <w:rFonts w:cstheme="minorHAnsi"/>
        </w:rPr>
        <w:t>Just like every other system in this material world, r</w:t>
      </w:r>
      <w:r w:rsidR="00D23E6E" w:rsidRPr="00570BDA">
        <w:rPr>
          <w:rFonts w:cstheme="minorHAnsi"/>
        </w:rPr>
        <w:t xml:space="preserve">elationships are subject to real cause and effect. </w:t>
      </w:r>
      <w:r w:rsidR="00EE202A" w:rsidRPr="00570BDA" w:rsidDel="00F00469">
        <w:rPr>
          <w:rFonts w:cstheme="minorHAnsi"/>
        </w:rPr>
        <w:t xml:space="preserve">Misoriented behavior pushes all relationships into further distrust and fear. </w:t>
      </w:r>
      <w:r w:rsidR="003874FA" w:rsidRPr="00570BDA">
        <w:rPr>
          <w:rFonts w:cstheme="minorHAnsi"/>
        </w:rPr>
        <w:t xml:space="preserve">When </w:t>
      </w:r>
      <w:r w:rsidR="003E4136" w:rsidRPr="00570BDA">
        <w:rPr>
          <w:rFonts w:cstheme="minorHAnsi"/>
        </w:rPr>
        <w:t xml:space="preserve">we </w:t>
      </w:r>
      <w:r w:rsidR="003874FA" w:rsidRPr="00570BDA">
        <w:rPr>
          <w:rFonts w:cstheme="minorHAnsi"/>
        </w:rPr>
        <w:t xml:space="preserve">react with the bad manners of </w:t>
      </w:r>
      <w:r w:rsidR="00474D13" w:rsidRPr="00570BDA">
        <w:rPr>
          <w:rFonts w:cstheme="minorHAnsi"/>
        </w:rPr>
        <w:t xml:space="preserve">imposing, manipulating, or withholding, </w:t>
      </w:r>
      <w:r w:rsidR="003E4136" w:rsidRPr="00570BDA">
        <w:rPr>
          <w:rFonts w:cstheme="minorHAnsi"/>
        </w:rPr>
        <w:t xml:space="preserve">we </w:t>
      </w:r>
      <w:r w:rsidR="00474D13" w:rsidRPr="00570BDA">
        <w:rPr>
          <w:rFonts w:cstheme="minorHAnsi"/>
        </w:rPr>
        <w:t xml:space="preserve">block a future inheritance of blessing for </w:t>
      </w:r>
      <w:r w:rsidR="003E4136" w:rsidRPr="00570BDA">
        <w:rPr>
          <w:rFonts w:cstheme="minorHAnsi"/>
        </w:rPr>
        <w:t xml:space="preserve">ourselves </w:t>
      </w:r>
      <w:r w:rsidR="00474D13" w:rsidRPr="00570BDA">
        <w:rPr>
          <w:rFonts w:cstheme="minorHAnsi"/>
        </w:rPr>
        <w:t xml:space="preserve">and </w:t>
      </w:r>
      <w:r w:rsidR="00873429" w:rsidRPr="00570BDA">
        <w:rPr>
          <w:rFonts w:cstheme="minorHAnsi"/>
        </w:rPr>
        <w:t xml:space="preserve">for </w:t>
      </w:r>
      <w:r w:rsidR="00474D13" w:rsidRPr="00570BDA">
        <w:rPr>
          <w:rFonts w:cstheme="minorHAnsi"/>
        </w:rPr>
        <w:t>others</w:t>
      </w:r>
      <w:r w:rsidR="003E4136" w:rsidRPr="00570BDA">
        <w:rPr>
          <w:rFonts w:cstheme="minorHAnsi"/>
        </w:rPr>
        <w:t>. We</w:t>
      </w:r>
      <w:r w:rsidR="00EE202A" w:rsidRPr="00570BDA">
        <w:rPr>
          <w:rFonts w:cstheme="minorHAnsi"/>
        </w:rPr>
        <w:t xml:space="preserve"> might tell ourselves the story that we can treat others </w:t>
      </w:r>
      <w:r w:rsidR="00A05102" w:rsidRPr="00570BDA">
        <w:rPr>
          <w:rFonts w:cstheme="minorHAnsi"/>
        </w:rPr>
        <w:t>badly</w:t>
      </w:r>
      <w:r w:rsidR="002001CF" w:rsidRPr="00570BDA">
        <w:rPr>
          <w:rFonts w:cstheme="minorHAnsi"/>
        </w:rPr>
        <w:t xml:space="preserve"> and then</w:t>
      </w:r>
      <w:r w:rsidR="00CC0EC1" w:rsidRPr="00570BDA">
        <w:rPr>
          <w:rFonts w:cstheme="minorHAnsi"/>
        </w:rPr>
        <w:t xml:space="preserve">, with a simple apology, </w:t>
      </w:r>
      <w:r w:rsidR="00EE202A" w:rsidRPr="00570BDA">
        <w:rPr>
          <w:rFonts w:cstheme="minorHAnsi"/>
        </w:rPr>
        <w:t>reset the relationship to its former comfort and trust, but that is not true</w:t>
      </w:r>
      <w:r w:rsidR="00236041" w:rsidRPr="00570BDA">
        <w:rPr>
          <w:rFonts w:cstheme="minorHAnsi"/>
        </w:rPr>
        <w:t>; it</w:t>
      </w:r>
      <w:r w:rsidR="00CC0EC1" w:rsidRPr="00570BDA">
        <w:rPr>
          <w:rFonts w:cstheme="minorHAnsi"/>
        </w:rPr>
        <w:t xml:space="preserve"> </w:t>
      </w:r>
      <w:r w:rsidR="00EE202A" w:rsidRPr="00570BDA">
        <w:rPr>
          <w:rFonts w:cstheme="minorHAnsi"/>
        </w:rPr>
        <w:t xml:space="preserve">is an illusion. </w:t>
      </w:r>
    </w:p>
    <w:p w14:paraId="5DD346DA" w14:textId="77777777" w:rsidR="00EE202A" w:rsidRPr="00570BDA" w:rsidRDefault="00EE202A" w:rsidP="00061EFD">
      <w:pPr>
        <w:spacing w:after="0" w:line="240" w:lineRule="auto"/>
        <w:jc w:val="both"/>
        <w:rPr>
          <w:rFonts w:cstheme="minorHAnsi"/>
        </w:rPr>
      </w:pPr>
    </w:p>
    <w:p w14:paraId="0D51FA75" w14:textId="07BB8AC3" w:rsidR="002831CB" w:rsidRPr="00570BDA" w:rsidRDefault="002831CB" w:rsidP="00061EFD">
      <w:pPr>
        <w:spacing w:after="0" w:line="240" w:lineRule="auto"/>
        <w:jc w:val="both"/>
        <w:rPr>
          <w:rFonts w:cstheme="minorHAnsi"/>
        </w:rPr>
      </w:pPr>
      <w:r w:rsidRPr="00570BDA">
        <w:rPr>
          <w:rFonts w:cstheme="minorHAnsi"/>
        </w:rPr>
        <w:t xml:space="preserve">When my husband and I are at </w:t>
      </w:r>
      <w:r w:rsidR="00CC0EC1" w:rsidRPr="00570BDA">
        <w:rPr>
          <w:rFonts w:cstheme="minorHAnsi"/>
        </w:rPr>
        <w:t xml:space="preserve">odds with each other, </w:t>
      </w:r>
      <w:r w:rsidRPr="00570BDA">
        <w:rPr>
          <w:rFonts w:cstheme="minorHAnsi"/>
        </w:rPr>
        <w:t xml:space="preserve">we </w:t>
      </w:r>
      <w:r w:rsidR="003E4136" w:rsidRPr="00570BDA">
        <w:rPr>
          <w:rFonts w:cstheme="minorHAnsi"/>
        </w:rPr>
        <w:t xml:space="preserve">can </w:t>
      </w:r>
      <w:r w:rsidR="002A3335" w:rsidRPr="00570BDA">
        <w:rPr>
          <w:rFonts w:cstheme="minorHAnsi"/>
        </w:rPr>
        <w:t xml:space="preserve">now </w:t>
      </w:r>
      <w:r w:rsidRPr="00570BDA">
        <w:rPr>
          <w:rFonts w:cstheme="minorHAnsi"/>
        </w:rPr>
        <w:t>quickly recognize the misorientation</w:t>
      </w:r>
      <w:r w:rsidR="00400090" w:rsidRPr="00570BDA">
        <w:rPr>
          <w:rFonts w:cstheme="minorHAnsi"/>
        </w:rPr>
        <w:t xml:space="preserve">; </w:t>
      </w:r>
      <w:r w:rsidR="006631EC" w:rsidRPr="00570BDA">
        <w:rPr>
          <w:rFonts w:cstheme="minorHAnsi"/>
        </w:rPr>
        <w:t>we know that</w:t>
      </w:r>
      <w:r w:rsidR="00A05102" w:rsidRPr="00570BDA">
        <w:rPr>
          <w:rFonts w:cstheme="minorHAnsi"/>
        </w:rPr>
        <w:t xml:space="preserve"> </w:t>
      </w:r>
      <w:r w:rsidR="00400090" w:rsidRPr="00570BDA">
        <w:rPr>
          <w:rFonts w:cstheme="minorHAnsi"/>
        </w:rPr>
        <w:t>either</w:t>
      </w:r>
      <w:r w:rsidR="00CC0EC1" w:rsidRPr="00570BDA">
        <w:rPr>
          <w:rFonts w:cstheme="minorHAnsi"/>
        </w:rPr>
        <w:t xml:space="preserve"> both or one of us is misoriented</w:t>
      </w:r>
      <w:r w:rsidR="00E026C1" w:rsidRPr="00570BDA">
        <w:rPr>
          <w:rFonts w:cstheme="minorHAnsi"/>
        </w:rPr>
        <w:t xml:space="preserve">. </w:t>
      </w:r>
      <w:r w:rsidRPr="00570BDA">
        <w:rPr>
          <w:rFonts w:cstheme="minorHAnsi"/>
        </w:rPr>
        <w:t>We have trained ourselves over the years to refuse to react</w:t>
      </w:r>
      <w:r w:rsidR="00EE202A" w:rsidRPr="00570BDA">
        <w:rPr>
          <w:rFonts w:cstheme="minorHAnsi"/>
        </w:rPr>
        <w:t xml:space="preserve"> out of our feelings</w:t>
      </w:r>
      <w:r w:rsidR="00201EE7" w:rsidRPr="00570BDA">
        <w:rPr>
          <w:rFonts w:cstheme="minorHAnsi"/>
        </w:rPr>
        <w:t>. Instead,</w:t>
      </w:r>
      <w:r w:rsidR="009F20FC" w:rsidRPr="00570BDA">
        <w:rPr>
          <w:rFonts w:cstheme="minorHAnsi"/>
        </w:rPr>
        <w:t xml:space="preserve"> </w:t>
      </w:r>
      <w:r w:rsidR="00325F95" w:rsidRPr="00570BDA">
        <w:rPr>
          <w:rFonts w:cstheme="minorHAnsi"/>
        </w:rPr>
        <w:t>we</w:t>
      </w:r>
      <w:r w:rsidR="00EE202A" w:rsidRPr="00570BDA">
        <w:rPr>
          <w:rFonts w:cstheme="minorHAnsi"/>
        </w:rPr>
        <w:t xml:space="preserve"> express</w:t>
      </w:r>
      <w:r w:rsidRPr="00570BDA">
        <w:rPr>
          <w:rFonts w:cstheme="minorHAnsi"/>
        </w:rPr>
        <w:t xml:space="preserve"> gratitude and admiration until we can get to a worksheet and resolve </w:t>
      </w:r>
      <w:r w:rsidR="009F20FC" w:rsidRPr="00570BDA">
        <w:rPr>
          <w:rFonts w:cstheme="minorHAnsi"/>
        </w:rPr>
        <w:t>those</w:t>
      </w:r>
      <w:r w:rsidRPr="00570BDA">
        <w:rPr>
          <w:rFonts w:cstheme="minorHAnsi"/>
        </w:rPr>
        <w:t xml:space="preserve"> feelings. No matter who is right or wrong, our feelings and our reactions are our business. When we are in our right minds</w:t>
      </w:r>
      <w:r w:rsidR="00CC0EC1" w:rsidRPr="00570BDA">
        <w:rPr>
          <w:rFonts w:cstheme="minorHAnsi"/>
        </w:rPr>
        <w:t>,</w:t>
      </w:r>
      <w:r w:rsidR="00EE202A" w:rsidRPr="00570BDA">
        <w:rPr>
          <w:rFonts w:cstheme="minorHAnsi"/>
        </w:rPr>
        <w:t xml:space="preserve"> we </w:t>
      </w:r>
      <w:r w:rsidRPr="00570BDA">
        <w:rPr>
          <w:rFonts w:cstheme="minorHAnsi"/>
        </w:rPr>
        <w:t>revisit the problem</w:t>
      </w:r>
      <w:r w:rsidR="003E4136" w:rsidRPr="00570BDA">
        <w:rPr>
          <w:rFonts w:cstheme="minorHAnsi"/>
        </w:rPr>
        <w:t xml:space="preserve"> together</w:t>
      </w:r>
      <w:r w:rsidRPr="00570BDA">
        <w:rPr>
          <w:rFonts w:cstheme="minorHAnsi"/>
        </w:rPr>
        <w:t xml:space="preserve">. </w:t>
      </w:r>
      <w:r w:rsidR="001F00A8" w:rsidRPr="00570BDA">
        <w:rPr>
          <w:rFonts w:cstheme="minorHAnsi"/>
        </w:rPr>
        <w:t>We train hard</w:t>
      </w:r>
      <w:r w:rsidR="00A05102" w:rsidRPr="00570BDA">
        <w:rPr>
          <w:rFonts w:cstheme="minorHAnsi"/>
        </w:rPr>
        <w:t>,</w:t>
      </w:r>
      <w:r w:rsidR="001F00A8" w:rsidRPr="00570BDA">
        <w:rPr>
          <w:rFonts w:cstheme="minorHAnsi"/>
        </w:rPr>
        <w:t xml:space="preserve"> and b</w:t>
      </w:r>
      <w:r w:rsidR="00E026C1" w:rsidRPr="00570BDA">
        <w:rPr>
          <w:rFonts w:cstheme="minorHAnsi"/>
        </w:rPr>
        <w:t>y</w:t>
      </w:r>
      <w:r w:rsidR="00EE202A" w:rsidRPr="00570BDA">
        <w:rPr>
          <w:rFonts w:cstheme="minorHAnsi"/>
        </w:rPr>
        <w:t xml:space="preserve"> doing so we protect our relationship from further ravages of</w:t>
      </w:r>
      <w:r w:rsidRPr="00570BDA">
        <w:rPr>
          <w:rFonts w:cstheme="minorHAnsi"/>
        </w:rPr>
        <w:t xml:space="preserve"> self</w:t>
      </w:r>
      <w:r w:rsidR="00EE202A" w:rsidRPr="00570BDA">
        <w:rPr>
          <w:rFonts w:cstheme="minorHAnsi"/>
        </w:rPr>
        <w:t>-hate</w:t>
      </w:r>
      <w:r w:rsidRPr="00570BDA">
        <w:rPr>
          <w:rFonts w:cstheme="minorHAnsi"/>
        </w:rPr>
        <w:t xml:space="preserve">. </w:t>
      </w:r>
    </w:p>
    <w:p w14:paraId="1D020524" w14:textId="77777777" w:rsidR="00CB2305" w:rsidRPr="00570BDA" w:rsidRDefault="00CB2305" w:rsidP="00061EFD">
      <w:pPr>
        <w:shd w:val="clear" w:color="auto" w:fill="FFFFFF"/>
        <w:spacing w:after="0" w:line="240" w:lineRule="auto"/>
        <w:jc w:val="both"/>
        <w:rPr>
          <w:rFonts w:cstheme="minorHAnsi"/>
        </w:rPr>
      </w:pPr>
    </w:p>
    <w:p w14:paraId="718BF71D" w14:textId="64FF197E" w:rsidR="00A179C4" w:rsidRPr="00570BDA" w:rsidRDefault="00A179C4" w:rsidP="00061EFD">
      <w:pPr>
        <w:shd w:val="clear" w:color="auto" w:fill="FFFFFF"/>
        <w:spacing w:after="0" w:line="240" w:lineRule="auto"/>
        <w:jc w:val="both"/>
        <w:rPr>
          <w:rFonts w:eastAsia="Times New Roman" w:cstheme="minorHAnsi"/>
        </w:rPr>
      </w:pPr>
      <w:r w:rsidRPr="00570BDA">
        <w:rPr>
          <w:rFonts w:eastAsia="Times New Roman" w:cstheme="minorHAnsi"/>
          <w:color w:val="222222"/>
        </w:rPr>
        <w:t xml:space="preserve">In our passage from </w:t>
      </w:r>
      <w:r w:rsidR="00A35B0C" w:rsidRPr="00570BDA">
        <w:rPr>
          <w:rFonts w:eastAsia="Times New Roman" w:cstheme="minorHAnsi"/>
          <w:color w:val="222222"/>
        </w:rPr>
        <w:t xml:space="preserve">First </w:t>
      </w:r>
      <w:r w:rsidRPr="00570BDA">
        <w:rPr>
          <w:rFonts w:eastAsia="Times New Roman" w:cstheme="minorHAnsi"/>
          <w:color w:val="222222"/>
        </w:rPr>
        <w:t xml:space="preserve">Peter, we see some very clear </w:t>
      </w:r>
      <w:proofErr w:type="gramStart"/>
      <w:r w:rsidRPr="00570BDA">
        <w:rPr>
          <w:rFonts w:eastAsia="Times New Roman" w:cstheme="minorHAnsi"/>
          <w:i/>
          <w:iCs/>
          <w:color w:val="222222"/>
        </w:rPr>
        <w:t>do’s</w:t>
      </w:r>
      <w:proofErr w:type="gramEnd"/>
      <w:r w:rsidRPr="00570BDA">
        <w:rPr>
          <w:rFonts w:eastAsia="Times New Roman" w:cstheme="minorHAnsi"/>
          <w:color w:val="222222"/>
        </w:rPr>
        <w:t xml:space="preserve"> and </w:t>
      </w:r>
      <w:r w:rsidRPr="00570BDA">
        <w:rPr>
          <w:rFonts w:eastAsia="Times New Roman" w:cstheme="minorHAnsi"/>
          <w:i/>
          <w:iCs/>
          <w:color w:val="222222"/>
        </w:rPr>
        <w:t>don’ts</w:t>
      </w:r>
      <w:r w:rsidRPr="00570BDA">
        <w:rPr>
          <w:rFonts w:eastAsia="Times New Roman" w:cstheme="minorHAnsi"/>
          <w:color w:val="222222"/>
        </w:rPr>
        <w:t xml:space="preserve">. </w:t>
      </w:r>
      <w:proofErr w:type="gramStart"/>
      <w:r w:rsidRPr="00570BDA">
        <w:rPr>
          <w:rFonts w:eastAsia="Times New Roman" w:cstheme="minorHAnsi"/>
          <w:i/>
          <w:iCs/>
          <w:color w:val="222222"/>
        </w:rPr>
        <w:t>Do’s</w:t>
      </w:r>
      <w:proofErr w:type="gramEnd"/>
      <w:r w:rsidRPr="00570BDA">
        <w:rPr>
          <w:rFonts w:eastAsia="Times New Roman" w:cstheme="minorHAnsi"/>
          <w:color w:val="222222"/>
        </w:rPr>
        <w:t xml:space="preserve"> and </w:t>
      </w:r>
      <w:r w:rsidRPr="00570BDA">
        <w:rPr>
          <w:rFonts w:eastAsia="Times New Roman" w:cstheme="minorHAnsi"/>
          <w:i/>
          <w:iCs/>
          <w:color w:val="222222"/>
        </w:rPr>
        <w:t>don’ts</w:t>
      </w:r>
      <w:r w:rsidRPr="00570BDA">
        <w:rPr>
          <w:rFonts w:eastAsia="Times New Roman" w:cstheme="minorHAnsi"/>
          <w:color w:val="222222"/>
        </w:rPr>
        <w:t xml:space="preserve"> are necessary. They show us how to get what we want. Peter teaches that if we desire</w:t>
      </w:r>
      <w:r w:rsidRPr="00570BDA">
        <w:rPr>
          <w:rFonts w:eastAsia="Times New Roman" w:cstheme="minorHAnsi"/>
          <w:color w:val="222222"/>
          <w:shd w:val="clear" w:color="auto" w:fill="FFFFFF"/>
        </w:rPr>
        <w:t xml:space="preserve"> life, love, and the Lord’s favor, </w:t>
      </w:r>
      <w:r w:rsidRPr="00570BDA">
        <w:rPr>
          <w:rFonts w:eastAsia="Times New Roman" w:cstheme="minorHAnsi"/>
          <w:color w:val="222222"/>
        </w:rPr>
        <w:t xml:space="preserve">we </w:t>
      </w:r>
      <w:r w:rsidR="00ED3947" w:rsidRPr="00570BDA">
        <w:rPr>
          <w:rFonts w:eastAsia="Times New Roman" w:cstheme="minorHAnsi"/>
          <w:color w:val="222222"/>
        </w:rPr>
        <w:t xml:space="preserve">first </w:t>
      </w:r>
      <w:r w:rsidRPr="00570BDA">
        <w:rPr>
          <w:rFonts w:eastAsia="Times New Roman" w:cstheme="minorHAnsi"/>
          <w:color w:val="222222"/>
        </w:rPr>
        <w:t xml:space="preserve">must pay attention to our words. </w:t>
      </w:r>
      <w:r w:rsidR="00660254" w:rsidRPr="00570BDA">
        <w:rPr>
          <w:rFonts w:cstheme="minorHAnsi"/>
        </w:rPr>
        <w:t xml:space="preserve">Do your words </w:t>
      </w:r>
      <w:r w:rsidR="00324925" w:rsidRPr="00570BDA">
        <w:rPr>
          <w:rFonts w:cstheme="minorHAnsi"/>
        </w:rPr>
        <w:t>offer</w:t>
      </w:r>
      <w:r w:rsidR="00660254" w:rsidRPr="00570BDA">
        <w:rPr>
          <w:rFonts w:cstheme="minorHAnsi"/>
        </w:rPr>
        <w:t xml:space="preserve"> grace</w:t>
      </w:r>
      <w:r w:rsidR="00A05102" w:rsidRPr="00570BDA">
        <w:rPr>
          <w:rFonts w:cstheme="minorHAnsi"/>
        </w:rPr>
        <w:t>,</w:t>
      </w:r>
      <w:r w:rsidR="00660254" w:rsidRPr="00570BDA">
        <w:rPr>
          <w:rFonts w:cstheme="minorHAnsi"/>
        </w:rPr>
        <w:t xml:space="preserve"> or do they impose your claims and shoulds?</w:t>
      </w:r>
      <w:r w:rsidR="00660254" w:rsidRPr="00570BDA">
        <w:rPr>
          <w:rStyle w:val="EndnoteReference"/>
          <w:rFonts w:cstheme="minorHAnsi"/>
        </w:rPr>
        <w:endnoteReference w:id="11"/>
      </w:r>
      <w:r w:rsidR="00660254" w:rsidRPr="00570BDA">
        <w:rPr>
          <w:rFonts w:cstheme="minorHAnsi"/>
        </w:rPr>
        <w:t xml:space="preserve"> </w:t>
      </w:r>
      <w:r w:rsidRPr="00570BDA">
        <w:rPr>
          <w:rFonts w:eastAsia="Times New Roman" w:cstheme="minorHAnsi"/>
          <w:color w:val="222222"/>
        </w:rPr>
        <w:t xml:space="preserve">Our words tell us a lot about who we are, and who we are produces the outcomes of our lives. Next, we must identify our misoriented behavior. Are you aware of unproductive patterns that you repeat </w:t>
      </w:r>
      <w:r w:rsidR="00660254" w:rsidRPr="00570BDA">
        <w:rPr>
          <w:rFonts w:eastAsia="Times New Roman" w:cstheme="minorHAnsi"/>
          <w:color w:val="222222"/>
        </w:rPr>
        <w:t>over and over</w:t>
      </w:r>
      <w:r w:rsidRPr="00570BDA">
        <w:rPr>
          <w:rFonts w:eastAsia="Times New Roman" w:cstheme="minorHAnsi"/>
          <w:color w:val="222222"/>
        </w:rPr>
        <w:t xml:space="preserve"> again? </w:t>
      </w:r>
      <w:r w:rsidR="00EC2E4B" w:rsidRPr="00570BDA">
        <w:rPr>
          <w:rFonts w:eastAsia="Times New Roman" w:cstheme="minorHAnsi"/>
          <w:color w:val="222222"/>
        </w:rPr>
        <w:t>Unhealthy repetitive patterns</w:t>
      </w:r>
      <w:r w:rsidRPr="00570BDA">
        <w:rPr>
          <w:rFonts w:eastAsia="Times New Roman" w:cstheme="minorHAnsi"/>
          <w:color w:val="222222"/>
        </w:rPr>
        <w:t xml:space="preserve"> are probably compulsive. Have some compassion on yourself, </w:t>
      </w:r>
      <w:r w:rsidR="00660254" w:rsidRPr="00570BDA">
        <w:rPr>
          <w:rFonts w:eastAsia="Times New Roman" w:cstheme="minorHAnsi"/>
          <w:color w:val="222222"/>
        </w:rPr>
        <w:t>but get real! If you want the kind of life and love that Peter is talking about, you will have to loosen the deadly grip that the Idol has on you—and to do that</w:t>
      </w:r>
      <w:r w:rsidR="00A05102" w:rsidRPr="00570BDA">
        <w:rPr>
          <w:rFonts w:eastAsia="Times New Roman" w:cstheme="minorHAnsi"/>
          <w:color w:val="222222"/>
        </w:rPr>
        <w:t>,</w:t>
      </w:r>
      <w:r w:rsidR="00660254" w:rsidRPr="00570BDA">
        <w:rPr>
          <w:rFonts w:eastAsia="Times New Roman" w:cstheme="minorHAnsi"/>
          <w:color w:val="222222"/>
        </w:rPr>
        <w:t xml:space="preserve"> you will need God’s help.</w:t>
      </w:r>
      <w:r w:rsidR="00ED3947" w:rsidRPr="00570BDA">
        <w:rPr>
          <w:rFonts w:eastAsia="Times New Roman" w:cstheme="minorHAnsi"/>
          <w:color w:val="222222"/>
        </w:rPr>
        <w:t xml:space="preserve"> </w:t>
      </w:r>
      <w:r w:rsidRPr="00570BDA">
        <w:rPr>
          <w:rFonts w:eastAsia="Times New Roman" w:cstheme="minorHAnsi"/>
          <w:color w:val="222222"/>
        </w:rPr>
        <w:t xml:space="preserve">Do you want God’s help? If you do, you can prove it to Him by your choices. </w:t>
      </w:r>
      <w:bookmarkStart w:id="27" w:name="_Hlk519721284"/>
      <w:r w:rsidRPr="00570BDA">
        <w:rPr>
          <w:rFonts w:eastAsia="Times New Roman" w:cstheme="minorHAnsi"/>
          <w:color w:val="222222"/>
        </w:rPr>
        <w:t xml:space="preserve">Train hard with your KF tools. Refuse to do damage. Choose good and avoid harm. Do whatever it takes to learn to live in peace with others and within yourself. You cannot get God’s substantial help in any other </w:t>
      </w:r>
      <w:r w:rsidRPr="00570BDA">
        <w:rPr>
          <w:rFonts w:eastAsia="Times New Roman" w:cstheme="minorHAnsi"/>
        </w:rPr>
        <w:t>way.</w:t>
      </w:r>
      <w:bookmarkEnd w:id="27"/>
    </w:p>
    <w:p w14:paraId="219406DA" w14:textId="77777777" w:rsidR="002831CB" w:rsidRPr="00570BDA" w:rsidRDefault="002831CB" w:rsidP="00061EFD">
      <w:pPr>
        <w:spacing w:after="0" w:line="240" w:lineRule="auto"/>
        <w:jc w:val="both"/>
        <w:rPr>
          <w:rFonts w:cstheme="minorHAnsi"/>
        </w:rPr>
      </w:pPr>
    </w:p>
    <w:p w14:paraId="6E9BF003" w14:textId="6CAE01AA" w:rsidR="004D1641" w:rsidRPr="00570BDA" w:rsidRDefault="0098714F" w:rsidP="00850B50">
      <w:pPr>
        <w:spacing w:after="0" w:line="240" w:lineRule="auto"/>
        <w:jc w:val="both"/>
        <w:rPr>
          <w:rFonts w:cstheme="minorHAnsi"/>
        </w:rPr>
      </w:pPr>
      <w:bookmarkStart w:id="28" w:name="_Hlk109300082"/>
      <w:r w:rsidRPr="00570BDA">
        <w:rPr>
          <w:rFonts w:cstheme="minorHAnsi"/>
        </w:rPr>
        <w:t xml:space="preserve">By offering positive interactions in any situation, you give a karis gift—a gift that invites communion in a safe environment. </w:t>
      </w:r>
      <w:r w:rsidR="00B340D1" w:rsidRPr="00570BDA">
        <w:rPr>
          <w:rFonts w:cstheme="minorHAnsi"/>
        </w:rPr>
        <w:t xml:space="preserve">Every </w:t>
      </w:r>
      <w:r w:rsidRPr="00570BDA">
        <w:rPr>
          <w:rFonts w:cstheme="minorHAnsi"/>
        </w:rPr>
        <w:t xml:space="preserve">positive effort you make to build </w:t>
      </w:r>
      <w:r w:rsidR="00915683" w:rsidRPr="00570BDA">
        <w:rPr>
          <w:rFonts w:cstheme="minorHAnsi"/>
        </w:rPr>
        <w:t xml:space="preserve">human </w:t>
      </w:r>
      <w:r w:rsidRPr="00570BDA">
        <w:rPr>
          <w:rFonts w:cstheme="minorHAnsi"/>
        </w:rPr>
        <w:t>relationships</w:t>
      </w:r>
      <w:r w:rsidR="003C3495" w:rsidRPr="00570BDA">
        <w:rPr>
          <w:rFonts w:cstheme="minorHAnsi"/>
        </w:rPr>
        <w:t xml:space="preserve"> fulfill</w:t>
      </w:r>
      <w:r w:rsidR="00B340D1" w:rsidRPr="00570BDA">
        <w:rPr>
          <w:rFonts w:cstheme="minorHAnsi"/>
        </w:rPr>
        <w:t>s</w:t>
      </w:r>
      <w:r w:rsidR="003C3495" w:rsidRPr="00570BDA">
        <w:rPr>
          <w:rFonts w:cstheme="minorHAnsi"/>
        </w:rPr>
        <w:t xml:space="preserve"> the logos, God’s way of doing things, and </w:t>
      </w:r>
      <w:r w:rsidRPr="00570BDA">
        <w:rPr>
          <w:rFonts w:cstheme="minorHAnsi"/>
        </w:rPr>
        <w:t>strengthen</w:t>
      </w:r>
      <w:r w:rsidR="00B340D1" w:rsidRPr="00570BDA">
        <w:rPr>
          <w:rFonts w:cstheme="minorHAnsi"/>
        </w:rPr>
        <w:t>s</w:t>
      </w:r>
      <w:r w:rsidRPr="00570BDA">
        <w:rPr>
          <w:rFonts w:cstheme="minorHAnsi"/>
        </w:rPr>
        <w:t xml:space="preserve"> your personal relationship with </w:t>
      </w:r>
      <w:r w:rsidR="00B340D1" w:rsidRPr="00570BDA">
        <w:rPr>
          <w:rFonts w:cstheme="minorHAnsi"/>
        </w:rPr>
        <w:t>God</w:t>
      </w:r>
      <w:r w:rsidRPr="00570BDA">
        <w:rPr>
          <w:rFonts w:cstheme="minorHAnsi"/>
        </w:rPr>
        <w:t xml:space="preserve">. </w:t>
      </w:r>
    </w:p>
    <w:bookmarkEnd w:id="28"/>
    <w:p w14:paraId="59614FF2" w14:textId="77777777" w:rsidR="002831CB" w:rsidRPr="00570BDA" w:rsidRDefault="002831CB" w:rsidP="00562919">
      <w:pPr>
        <w:widowControl w:val="0"/>
        <w:spacing w:after="0" w:line="240" w:lineRule="auto"/>
        <w:jc w:val="both"/>
        <w:rPr>
          <w:rFonts w:cstheme="minorHAnsi"/>
        </w:rPr>
      </w:pPr>
    </w:p>
    <w:p w14:paraId="0544CD4F" w14:textId="5AB517D6" w:rsidR="005C50E6" w:rsidRPr="00570BDA" w:rsidRDefault="002831CB" w:rsidP="00562919">
      <w:pPr>
        <w:widowControl w:val="0"/>
        <w:spacing w:after="0" w:line="240" w:lineRule="auto"/>
        <w:jc w:val="both"/>
        <w:rPr>
          <w:rFonts w:cstheme="minorHAnsi"/>
        </w:rPr>
      </w:pPr>
      <w:r w:rsidRPr="00570BDA">
        <w:rPr>
          <w:rFonts w:cstheme="minorHAnsi"/>
          <w:iCs/>
        </w:rPr>
        <w:t xml:space="preserve">You will always get what you’ve always got if you always think what you’ve always thought. Let me repeat </w:t>
      </w:r>
      <w:r w:rsidR="007776B8" w:rsidRPr="00570BDA">
        <w:rPr>
          <w:rFonts w:cstheme="minorHAnsi"/>
          <w:iCs/>
        </w:rPr>
        <w:t>that:</w:t>
      </w:r>
      <w:r w:rsidRPr="00570BDA">
        <w:rPr>
          <w:rFonts w:cstheme="minorHAnsi"/>
          <w:iCs/>
        </w:rPr>
        <w:t xml:space="preserve"> You will always get what you’ve always got if you always think what you’ve always thought. Our</w:t>
      </w:r>
      <w:r w:rsidRPr="00570BDA">
        <w:rPr>
          <w:rFonts w:cstheme="minorHAnsi"/>
        </w:rPr>
        <w:t xml:space="preserve"> job in Karis Fellowships is to change our thinking. Changing our thinking changes our choices</w:t>
      </w:r>
      <w:r w:rsidR="00915683" w:rsidRPr="00570BDA">
        <w:rPr>
          <w:rFonts w:cstheme="minorHAnsi"/>
        </w:rPr>
        <w:t>, and c</w:t>
      </w:r>
      <w:r w:rsidRPr="00570BDA">
        <w:rPr>
          <w:rFonts w:cstheme="minorHAnsi"/>
        </w:rPr>
        <w:t>hanging our choices changes our outcomes. You are here to change what you think in order to get something new. Paul teaches</w:t>
      </w:r>
      <w:r w:rsidR="00B83188" w:rsidRPr="00570BDA">
        <w:rPr>
          <w:rFonts w:cstheme="minorHAnsi"/>
        </w:rPr>
        <w:t xml:space="preserve"> </w:t>
      </w:r>
      <w:r w:rsidRPr="00570BDA">
        <w:rPr>
          <w:rFonts w:cstheme="minorHAnsi"/>
        </w:rPr>
        <w:t xml:space="preserve">in </w:t>
      </w:r>
      <w:r w:rsidR="00172DFC" w:rsidRPr="00570BDA">
        <w:rPr>
          <w:rFonts w:cstheme="minorHAnsi"/>
        </w:rPr>
        <w:t>Second</w:t>
      </w:r>
      <w:r w:rsidRPr="00570BDA">
        <w:rPr>
          <w:rFonts w:cstheme="minorHAnsi"/>
        </w:rPr>
        <w:t xml:space="preserve"> Corinthians that in Christ you are a new </w:t>
      </w:r>
      <w:r w:rsidR="00201EE7" w:rsidRPr="00570BDA">
        <w:rPr>
          <w:rFonts w:cstheme="minorHAnsi"/>
        </w:rPr>
        <w:t>creation. Old</w:t>
      </w:r>
      <w:r w:rsidRPr="00570BDA">
        <w:rPr>
          <w:rFonts w:cstheme="minorHAnsi"/>
        </w:rPr>
        <w:t xml:space="preserve"> things </w:t>
      </w:r>
      <w:r w:rsidR="003E54DA" w:rsidRPr="00570BDA">
        <w:rPr>
          <w:rFonts w:cstheme="minorHAnsi"/>
        </w:rPr>
        <w:t>and old thinking</w:t>
      </w:r>
      <w:r w:rsidR="006C142F" w:rsidRPr="00570BDA">
        <w:rPr>
          <w:rFonts w:cstheme="minorHAnsi"/>
          <w:color w:val="FF0000"/>
        </w:rPr>
        <w:t xml:space="preserve"> </w:t>
      </w:r>
      <w:r w:rsidR="003E54DA" w:rsidRPr="00570BDA">
        <w:rPr>
          <w:rFonts w:cstheme="minorHAnsi"/>
        </w:rPr>
        <w:t>have passed away;</w:t>
      </w:r>
      <w:r w:rsidRPr="00570BDA">
        <w:rPr>
          <w:rFonts w:cstheme="minorHAnsi"/>
        </w:rPr>
        <w:t xml:space="preserve"> and</w:t>
      </w:r>
      <w:r w:rsidR="007776B8" w:rsidRPr="00570BDA">
        <w:rPr>
          <w:rFonts w:cstheme="minorHAnsi"/>
        </w:rPr>
        <w:t xml:space="preserve"> </w:t>
      </w:r>
      <w:proofErr w:type="gramStart"/>
      <w:r w:rsidR="006C142F" w:rsidRPr="00570BDA">
        <w:rPr>
          <w:rFonts w:cstheme="minorHAnsi"/>
        </w:rPr>
        <w:t>look!</w:t>
      </w:r>
      <w:r w:rsidR="00786729" w:rsidRPr="00570BDA">
        <w:rPr>
          <w:rFonts w:cstheme="minorHAnsi"/>
        </w:rPr>
        <w:t>—</w:t>
      </w:r>
      <w:proofErr w:type="gramEnd"/>
      <w:r w:rsidR="006C142F" w:rsidRPr="00570BDA">
        <w:rPr>
          <w:rFonts w:cstheme="minorHAnsi"/>
        </w:rPr>
        <w:t>all things are becoming new</w:t>
      </w:r>
      <w:r w:rsidR="00786729" w:rsidRPr="00570BDA">
        <w:rPr>
          <w:rFonts w:cstheme="minorHAnsi"/>
        </w:rPr>
        <w:t>.</w:t>
      </w:r>
      <w:r w:rsidR="00FB598E" w:rsidRPr="00570BDA">
        <w:rPr>
          <w:rStyle w:val="EndnoteReference"/>
          <w:rFonts w:cstheme="minorHAnsi"/>
        </w:rPr>
        <w:endnoteReference w:id="12"/>
      </w:r>
      <w:r w:rsidR="001A4757" w:rsidRPr="00570BDA">
        <w:rPr>
          <w:rFonts w:cstheme="minorHAnsi"/>
        </w:rPr>
        <w:t xml:space="preserve"> </w:t>
      </w:r>
    </w:p>
    <w:p w14:paraId="3B8513BC" w14:textId="77777777" w:rsidR="005C50E6" w:rsidRPr="00570BDA" w:rsidRDefault="005C50E6" w:rsidP="00061EFD">
      <w:pPr>
        <w:spacing w:after="0" w:line="240" w:lineRule="auto"/>
        <w:jc w:val="both"/>
        <w:rPr>
          <w:rFonts w:cstheme="minorHAnsi"/>
        </w:rPr>
      </w:pPr>
    </w:p>
    <w:p w14:paraId="7B52EA6F" w14:textId="77777777" w:rsidR="002831CB" w:rsidRPr="00570BDA" w:rsidRDefault="002831CB" w:rsidP="00061EFD">
      <w:pPr>
        <w:spacing w:after="0" w:line="240" w:lineRule="auto"/>
        <w:jc w:val="both"/>
        <w:rPr>
          <w:rFonts w:cstheme="minorHAnsi"/>
        </w:rPr>
      </w:pPr>
      <w:r w:rsidRPr="00570BDA">
        <w:rPr>
          <w:rFonts w:cstheme="minorHAnsi"/>
        </w:rPr>
        <w:t>Our prayer might go something like this:</w:t>
      </w:r>
    </w:p>
    <w:p w14:paraId="36F8AE0B" w14:textId="77777777" w:rsidR="002831CB" w:rsidRPr="00570BDA" w:rsidRDefault="002831CB" w:rsidP="00061EFD">
      <w:pPr>
        <w:spacing w:after="0" w:line="240" w:lineRule="auto"/>
        <w:jc w:val="both"/>
        <w:rPr>
          <w:rFonts w:cstheme="minorHAnsi"/>
        </w:rPr>
      </w:pPr>
    </w:p>
    <w:p w14:paraId="7D39B070" w14:textId="5724FE0B" w:rsidR="004754B2" w:rsidRPr="00570BDA" w:rsidRDefault="002831CB" w:rsidP="00061EFD">
      <w:pPr>
        <w:spacing w:after="0" w:line="240" w:lineRule="auto"/>
        <w:jc w:val="center"/>
        <w:rPr>
          <w:rFonts w:cstheme="minorHAnsi"/>
          <w:i/>
        </w:rPr>
      </w:pPr>
      <w:r w:rsidRPr="00570BDA">
        <w:rPr>
          <w:rFonts w:cstheme="minorHAnsi"/>
          <w:i/>
        </w:rPr>
        <w:t xml:space="preserve">Lord, </w:t>
      </w:r>
      <w:r w:rsidR="003E54DA" w:rsidRPr="00570BDA">
        <w:rPr>
          <w:rFonts w:cstheme="minorHAnsi"/>
          <w:i/>
        </w:rPr>
        <w:t>help</w:t>
      </w:r>
      <w:r w:rsidR="00CD5081" w:rsidRPr="00570BDA">
        <w:rPr>
          <w:rFonts w:cstheme="minorHAnsi"/>
          <w:i/>
        </w:rPr>
        <w:t xml:space="preserve"> me </w:t>
      </w:r>
      <w:r w:rsidRPr="00570BDA">
        <w:rPr>
          <w:rFonts w:cstheme="minorHAnsi"/>
          <w:i/>
        </w:rPr>
        <w:t>change my</w:t>
      </w:r>
      <w:r w:rsidR="00DC339E" w:rsidRPr="00570BDA">
        <w:rPr>
          <w:rFonts w:cstheme="minorHAnsi"/>
          <w:i/>
        </w:rPr>
        <w:t xml:space="preserve"> </w:t>
      </w:r>
      <w:r w:rsidR="00F00469" w:rsidRPr="00570BDA">
        <w:rPr>
          <w:rFonts w:cstheme="minorHAnsi"/>
          <w:i/>
        </w:rPr>
        <w:t xml:space="preserve">choices </w:t>
      </w:r>
      <w:r w:rsidR="00DC339E" w:rsidRPr="00570BDA">
        <w:rPr>
          <w:rFonts w:cstheme="minorHAnsi"/>
          <w:i/>
        </w:rPr>
        <w:t>and create</w:t>
      </w:r>
      <w:r w:rsidRPr="00570BDA">
        <w:rPr>
          <w:rFonts w:cstheme="minorHAnsi"/>
          <w:i/>
        </w:rPr>
        <w:t xml:space="preserve"> new outcomes. (Repeat)</w:t>
      </w:r>
    </w:p>
    <w:p w14:paraId="4132C9F5" w14:textId="77777777" w:rsidR="008E6CE4" w:rsidRPr="00570BDA" w:rsidRDefault="008E6CE4" w:rsidP="00061EFD">
      <w:pPr>
        <w:spacing w:after="0" w:line="240" w:lineRule="auto"/>
        <w:jc w:val="center"/>
        <w:rPr>
          <w:rFonts w:cstheme="minorHAnsi"/>
          <w:i/>
        </w:rPr>
      </w:pPr>
    </w:p>
    <w:p w14:paraId="183F87EC" w14:textId="77777777" w:rsidR="003E54DA" w:rsidRPr="00570BDA" w:rsidRDefault="003E54DA" w:rsidP="00061EFD">
      <w:pPr>
        <w:spacing w:after="0" w:line="240" w:lineRule="auto"/>
        <w:jc w:val="both"/>
        <w:rPr>
          <w:rFonts w:cstheme="minorHAnsi"/>
        </w:rPr>
      </w:pPr>
      <w:r w:rsidRPr="00570BDA">
        <w:rPr>
          <w:rFonts w:cstheme="minorHAnsi"/>
        </w:rPr>
        <w:lastRenderedPageBreak/>
        <w:t>Take a deep breath.</w:t>
      </w:r>
    </w:p>
    <w:p w14:paraId="584E29EC" w14:textId="32E0586D" w:rsidR="0050654C" w:rsidRPr="00570BDA" w:rsidRDefault="0050654C" w:rsidP="0050654C">
      <w:pPr>
        <w:spacing w:after="0" w:line="240" w:lineRule="auto"/>
        <w:jc w:val="both"/>
        <w:rPr>
          <w:rFonts w:cstheme="minorHAnsi"/>
          <w:i/>
          <w:color w:val="000000"/>
        </w:rPr>
      </w:pPr>
      <w:r w:rsidRPr="00570BDA">
        <w:rPr>
          <w:rFonts w:cstheme="minorHAnsi"/>
          <w:i/>
          <w:color w:val="000000"/>
        </w:rPr>
        <w:t xml:space="preserve">(If time permits, ask, “Does anyone have comments or questions about </w:t>
      </w:r>
      <w:r w:rsidR="000F0910" w:rsidRPr="00570BDA">
        <w:rPr>
          <w:rFonts w:cstheme="minorHAnsi"/>
          <w:i/>
          <w:color w:val="000000"/>
        </w:rPr>
        <w:t>the</w:t>
      </w:r>
      <w:r w:rsidRPr="00570BDA">
        <w:rPr>
          <w:rFonts w:cstheme="minorHAnsi"/>
          <w:i/>
          <w:color w:val="000000"/>
        </w:rPr>
        <w:t xml:space="preserve"> Bible teaching?”)</w:t>
      </w:r>
    </w:p>
    <w:p w14:paraId="49AB1D9F" w14:textId="77777777" w:rsidR="00FF4D0B" w:rsidRPr="00570BDA" w:rsidRDefault="00FF4D0B" w:rsidP="00061EFD">
      <w:pPr>
        <w:spacing w:after="0" w:line="240" w:lineRule="auto"/>
        <w:jc w:val="both"/>
        <w:rPr>
          <w:rFonts w:cstheme="minorHAnsi"/>
          <w:b/>
        </w:rPr>
      </w:pPr>
    </w:p>
    <w:p w14:paraId="449C4343" w14:textId="77777777" w:rsidR="00285B9A" w:rsidRPr="00570BDA" w:rsidRDefault="00DC339E" w:rsidP="00061EFD">
      <w:pPr>
        <w:spacing w:after="0" w:line="240" w:lineRule="auto"/>
        <w:jc w:val="both"/>
        <w:rPr>
          <w:rFonts w:cstheme="minorHAnsi"/>
          <w:b/>
        </w:rPr>
      </w:pPr>
      <w:r w:rsidRPr="00570BDA">
        <w:rPr>
          <w:rFonts w:cstheme="minorHAnsi"/>
          <w:b/>
        </w:rPr>
        <w:t>1:10</w:t>
      </w:r>
      <w:r w:rsidR="00285B9A" w:rsidRPr="00570BDA">
        <w:rPr>
          <w:rFonts w:cstheme="minorHAnsi"/>
          <w:b/>
        </w:rPr>
        <w:t xml:space="preserve"> </w:t>
      </w:r>
      <w:r w:rsidR="00285B9A" w:rsidRPr="00570BDA">
        <w:rPr>
          <w:rFonts w:cstheme="minorHAnsi"/>
          <w:b/>
        </w:rPr>
        <w:tab/>
        <w:t>INTEGRATION</w:t>
      </w:r>
    </w:p>
    <w:p w14:paraId="39CD4DC3" w14:textId="77777777" w:rsidR="00F44D3D" w:rsidRPr="00570BDA" w:rsidRDefault="00F44D3D" w:rsidP="00061EFD">
      <w:pPr>
        <w:spacing w:after="0" w:line="240" w:lineRule="auto"/>
        <w:jc w:val="both"/>
        <w:rPr>
          <w:rFonts w:cstheme="minorHAnsi"/>
          <w:i/>
        </w:rPr>
      </w:pPr>
      <w:r w:rsidRPr="00570BDA">
        <w:rPr>
          <w:rFonts w:cstheme="minorHAnsi"/>
        </w:rPr>
        <w:t xml:space="preserve">Sip some </w:t>
      </w:r>
      <w:r w:rsidR="00F00469" w:rsidRPr="00570BDA">
        <w:rPr>
          <w:rFonts w:cstheme="minorHAnsi"/>
        </w:rPr>
        <w:t xml:space="preserve">purified </w:t>
      </w:r>
      <w:r w:rsidRPr="00570BDA">
        <w:rPr>
          <w:rFonts w:cstheme="minorHAnsi"/>
        </w:rPr>
        <w:t>water</w:t>
      </w:r>
      <w:r w:rsidR="00915683" w:rsidRPr="00570BDA">
        <w:rPr>
          <w:rFonts w:cstheme="minorHAnsi"/>
        </w:rPr>
        <w:t xml:space="preserve"> </w:t>
      </w:r>
      <w:r w:rsidRPr="00570BDA">
        <w:rPr>
          <w:rFonts w:cstheme="minorHAnsi"/>
        </w:rPr>
        <w:t xml:space="preserve">and prepare to take some notes. Assume a </w:t>
      </w:r>
      <w:r w:rsidR="00F00469" w:rsidRPr="00570BDA">
        <w:rPr>
          <w:rFonts w:cstheme="minorHAnsi"/>
        </w:rPr>
        <w:t xml:space="preserve">mindfulness </w:t>
      </w:r>
      <w:r w:rsidRPr="00570BDA">
        <w:rPr>
          <w:rFonts w:cstheme="minorHAnsi"/>
        </w:rPr>
        <w:t xml:space="preserve">posture, and breathe. </w:t>
      </w:r>
      <w:r w:rsidRPr="00570BDA">
        <w:rPr>
          <w:rFonts w:cstheme="minorHAnsi"/>
          <w:i/>
        </w:rPr>
        <w:t xml:space="preserve">(Pause </w:t>
      </w:r>
      <w:r w:rsidR="00915683" w:rsidRPr="00570BDA">
        <w:rPr>
          <w:rFonts w:cstheme="minorHAnsi"/>
          <w:i/>
        </w:rPr>
        <w:t xml:space="preserve">for </w:t>
      </w:r>
      <w:r w:rsidR="00F00469" w:rsidRPr="00570BDA">
        <w:rPr>
          <w:rFonts w:cstheme="minorHAnsi"/>
          <w:i/>
        </w:rPr>
        <w:t xml:space="preserve">10 </w:t>
      </w:r>
      <w:r w:rsidRPr="00570BDA">
        <w:rPr>
          <w:rFonts w:cstheme="minorHAnsi"/>
          <w:i/>
        </w:rPr>
        <w:t>seconds)</w:t>
      </w:r>
    </w:p>
    <w:p w14:paraId="142D0550" w14:textId="77777777" w:rsidR="00F44D3D" w:rsidRPr="00570BDA" w:rsidRDefault="00F44D3D" w:rsidP="00061EFD">
      <w:pPr>
        <w:spacing w:after="0" w:line="240" w:lineRule="auto"/>
        <w:jc w:val="both"/>
        <w:rPr>
          <w:rFonts w:cstheme="minorHAnsi"/>
        </w:rPr>
      </w:pPr>
    </w:p>
    <w:p w14:paraId="1E318EE1" w14:textId="77777777" w:rsidR="00F44D3D" w:rsidRPr="00570BDA" w:rsidRDefault="00B61DE8" w:rsidP="00061EFD">
      <w:pPr>
        <w:spacing w:after="0" w:line="240" w:lineRule="auto"/>
        <w:jc w:val="both"/>
        <w:rPr>
          <w:rFonts w:cstheme="minorHAnsi"/>
          <w:i/>
        </w:rPr>
      </w:pPr>
      <w:r w:rsidRPr="00570BDA">
        <w:rPr>
          <w:rFonts w:cstheme="minorHAnsi"/>
        </w:rPr>
        <w:t xml:space="preserve">Here is our </w:t>
      </w:r>
      <w:r w:rsidR="00F44D3D" w:rsidRPr="00570BDA">
        <w:rPr>
          <w:rFonts w:cstheme="minorHAnsi"/>
        </w:rPr>
        <w:t xml:space="preserve">integration focus: </w:t>
      </w:r>
      <w:r w:rsidR="00F44D3D" w:rsidRPr="00570BDA">
        <w:rPr>
          <w:rFonts w:cstheme="minorHAnsi"/>
          <w:i/>
        </w:rPr>
        <w:t>Consider telling God what you really want. (Repeat) (Pause</w:t>
      </w:r>
      <w:r w:rsidR="00F00469" w:rsidRPr="00570BDA">
        <w:rPr>
          <w:rFonts w:cstheme="minorHAnsi"/>
          <w:i/>
        </w:rPr>
        <w:t xml:space="preserve"> </w:t>
      </w:r>
      <w:r w:rsidR="00915683" w:rsidRPr="00570BDA">
        <w:rPr>
          <w:rFonts w:cstheme="minorHAnsi"/>
          <w:i/>
        </w:rPr>
        <w:t xml:space="preserve">for </w:t>
      </w:r>
      <w:r w:rsidR="00F00469" w:rsidRPr="00570BDA">
        <w:rPr>
          <w:rFonts w:cstheme="minorHAnsi"/>
          <w:i/>
        </w:rPr>
        <w:t>30 seconds</w:t>
      </w:r>
      <w:r w:rsidR="00F44D3D" w:rsidRPr="00570BDA">
        <w:rPr>
          <w:rFonts w:cstheme="minorHAnsi"/>
          <w:i/>
        </w:rPr>
        <w:t>)</w:t>
      </w:r>
    </w:p>
    <w:p w14:paraId="6E4305C8" w14:textId="77777777" w:rsidR="00F44D3D" w:rsidRPr="00570BDA" w:rsidRDefault="00F44D3D" w:rsidP="00061EFD">
      <w:pPr>
        <w:spacing w:after="0" w:line="240" w:lineRule="auto"/>
        <w:jc w:val="both"/>
        <w:rPr>
          <w:rFonts w:cstheme="minorHAnsi"/>
        </w:rPr>
      </w:pPr>
    </w:p>
    <w:p w14:paraId="1C41C4C4" w14:textId="77777777" w:rsidR="00F44D3D" w:rsidRPr="00570BDA" w:rsidRDefault="00F44D3D" w:rsidP="00061EFD">
      <w:pPr>
        <w:spacing w:after="0" w:line="240" w:lineRule="auto"/>
        <w:jc w:val="both"/>
        <w:rPr>
          <w:rFonts w:cstheme="minorHAnsi"/>
        </w:rPr>
      </w:pPr>
      <w:r w:rsidRPr="00570BDA">
        <w:rPr>
          <w:rFonts w:cstheme="minorHAnsi"/>
          <w:b/>
        </w:rPr>
        <w:t>The</w:t>
      </w:r>
      <w:r w:rsidRPr="00570BDA">
        <w:rPr>
          <w:rFonts w:cstheme="minorHAnsi"/>
        </w:rPr>
        <w:t xml:space="preserve"> </w:t>
      </w:r>
      <w:r w:rsidRPr="00570BDA">
        <w:rPr>
          <w:rFonts w:cstheme="minorHAnsi"/>
          <w:b/>
        </w:rPr>
        <w:t>FAITH</w:t>
      </w:r>
      <w:r w:rsidRPr="00570BDA">
        <w:rPr>
          <w:rFonts w:cstheme="minorHAnsi"/>
        </w:rPr>
        <w:t xml:space="preserve"> </w:t>
      </w:r>
      <w:r w:rsidRPr="00570BDA">
        <w:rPr>
          <w:rFonts w:cstheme="minorHAnsi"/>
          <w:b/>
        </w:rPr>
        <w:t>Process</w:t>
      </w:r>
    </w:p>
    <w:p w14:paraId="22265777" w14:textId="77777777" w:rsidR="00F44D3D" w:rsidRPr="00570BDA" w:rsidRDefault="00F44D3D" w:rsidP="00061EFD">
      <w:pPr>
        <w:spacing w:after="0" w:line="240" w:lineRule="auto"/>
        <w:jc w:val="both"/>
        <w:rPr>
          <w:rFonts w:cstheme="minorHAnsi"/>
          <w:i/>
        </w:rPr>
      </w:pPr>
      <w:r w:rsidRPr="00570BDA">
        <w:rPr>
          <w:rFonts w:cstheme="minorHAnsi"/>
          <w:i/>
        </w:rPr>
        <w:t xml:space="preserve">(Choose </w:t>
      </w:r>
      <w:r w:rsidR="00B61DE8" w:rsidRPr="00570BDA">
        <w:rPr>
          <w:rFonts w:cstheme="minorHAnsi"/>
          <w:i/>
        </w:rPr>
        <w:t xml:space="preserve">from each section </w:t>
      </w:r>
      <w:r w:rsidRPr="00570BDA">
        <w:rPr>
          <w:rFonts w:cstheme="minorHAnsi"/>
          <w:i/>
        </w:rPr>
        <w:t>a few phrases</w:t>
      </w:r>
      <w:r w:rsidR="00B61DE8" w:rsidRPr="00570BDA">
        <w:rPr>
          <w:rFonts w:cstheme="minorHAnsi"/>
          <w:i/>
        </w:rPr>
        <w:t xml:space="preserve"> that are meaningful to you</w:t>
      </w:r>
      <w:r w:rsidRPr="00570BDA">
        <w:rPr>
          <w:rFonts w:cstheme="minorHAnsi"/>
          <w:i/>
        </w:rPr>
        <w:t>)</w:t>
      </w:r>
    </w:p>
    <w:p w14:paraId="33F635EA" w14:textId="77777777" w:rsidR="00F44D3D" w:rsidRPr="00570BDA" w:rsidRDefault="00F44D3D" w:rsidP="00061EFD">
      <w:pPr>
        <w:spacing w:after="0" w:line="240" w:lineRule="auto"/>
        <w:jc w:val="both"/>
        <w:rPr>
          <w:rFonts w:cstheme="minorHAnsi"/>
        </w:rPr>
      </w:pPr>
    </w:p>
    <w:p w14:paraId="077F2901" w14:textId="77777777" w:rsidR="00F44D3D" w:rsidRPr="00570BDA" w:rsidRDefault="00F44D3D" w:rsidP="00061EFD">
      <w:pPr>
        <w:spacing w:after="0" w:line="240" w:lineRule="auto"/>
        <w:jc w:val="both"/>
        <w:rPr>
          <w:rFonts w:cstheme="minorHAnsi"/>
          <w:b/>
        </w:rPr>
      </w:pPr>
      <w:r w:rsidRPr="00570BDA">
        <w:rPr>
          <w:rFonts w:cstheme="minorHAnsi"/>
          <w:b/>
        </w:rPr>
        <w:t>Feelings</w:t>
      </w:r>
    </w:p>
    <w:p w14:paraId="3454BA6B" w14:textId="77777777" w:rsidR="00F44D3D" w:rsidRPr="00570BDA" w:rsidRDefault="00F44D3D" w:rsidP="00061EFD">
      <w:pPr>
        <w:spacing w:after="0" w:line="240" w:lineRule="auto"/>
        <w:jc w:val="both"/>
        <w:rPr>
          <w:rFonts w:cstheme="minorHAnsi"/>
          <w:i/>
        </w:rPr>
      </w:pPr>
      <w:r w:rsidRPr="00570BDA">
        <w:rPr>
          <w:rFonts w:cstheme="minorHAnsi"/>
        </w:rPr>
        <w:t xml:space="preserve">As you </w:t>
      </w:r>
      <w:r w:rsidRPr="00570BDA">
        <w:rPr>
          <w:rFonts w:cstheme="minorHAnsi"/>
          <w:i/>
        </w:rPr>
        <w:t>consider telling God what you really want,</w:t>
      </w:r>
      <w:r w:rsidRPr="00570BDA">
        <w:rPr>
          <w:rFonts w:cstheme="minorHAnsi"/>
        </w:rPr>
        <w:t xml:space="preserve"> how does it feel? </w:t>
      </w:r>
      <w:r w:rsidRPr="00570BDA">
        <w:rPr>
          <w:rFonts w:cstheme="minorHAnsi"/>
          <w:i/>
        </w:rPr>
        <w:t xml:space="preserve">(Pause) </w:t>
      </w:r>
      <w:r w:rsidRPr="00570BDA">
        <w:rPr>
          <w:rFonts w:cstheme="minorHAnsi"/>
        </w:rPr>
        <w:t xml:space="preserve">Your feelings are yours to teach you about yourself, to guide you, and to train you. They can often be uncomfortable. </w:t>
      </w:r>
      <w:r w:rsidR="00786729" w:rsidRPr="00570BDA">
        <w:rPr>
          <w:rFonts w:cstheme="minorHAnsi"/>
          <w:i/>
        </w:rPr>
        <w:t>(</w:t>
      </w:r>
      <w:r w:rsidRPr="00570BDA">
        <w:rPr>
          <w:rFonts w:cstheme="minorHAnsi"/>
          <w:i/>
        </w:rPr>
        <w:t>Pause)</w:t>
      </w:r>
      <w:r w:rsidRPr="00570BDA">
        <w:rPr>
          <w:rFonts w:cstheme="minorHAnsi"/>
        </w:rPr>
        <w:t xml:space="preserve"> Recognize with compassion whatever you </w:t>
      </w:r>
      <w:r w:rsidR="00CB2305" w:rsidRPr="00570BDA">
        <w:rPr>
          <w:rFonts w:cstheme="minorHAnsi"/>
        </w:rPr>
        <w:t>are</w:t>
      </w:r>
      <w:r w:rsidRPr="00570BDA">
        <w:rPr>
          <w:rFonts w:cstheme="minorHAnsi"/>
        </w:rPr>
        <w:t xml:space="preserve"> experiencing, and breathe. </w:t>
      </w:r>
      <w:r w:rsidRPr="00570BDA">
        <w:rPr>
          <w:rFonts w:cstheme="minorHAnsi"/>
          <w:i/>
        </w:rPr>
        <w:t xml:space="preserve">(Pause </w:t>
      </w:r>
      <w:r w:rsidR="00915683" w:rsidRPr="00570BDA">
        <w:rPr>
          <w:rFonts w:cstheme="minorHAnsi"/>
          <w:i/>
        </w:rPr>
        <w:t xml:space="preserve">for </w:t>
      </w:r>
      <w:r w:rsidRPr="00570BDA">
        <w:rPr>
          <w:rFonts w:cstheme="minorHAnsi"/>
          <w:i/>
        </w:rPr>
        <w:t xml:space="preserve">30 seconds) </w:t>
      </w:r>
    </w:p>
    <w:p w14:paraId="31807769" w14:textId="77777777" w:rsidR="00F44D3D" w:rsidRPr="00570BDA" w:rsidRDefault="00F44D3D" w:rsidP="00061EFD">
      <w:pPr>
        <w:spacing w:after="0" w:line="240" w:lineRule="auto"/>
        <w:jc w:val="both"/>
        <w:rPr>
          <w:rFonts w:cstheme="minorHAnsi"/>
        </w:rPr>
      </w:pPr>
    </w:p>
    <w:p w14:paraId="2871B723" w14:textId="77777777" w:rsidR="00F44D3D" w:rsidRPr="00570BDA" w:rsidRDefault="00F44D3D" w:rsidP="00061EFD">
      <w:pPr>
        <w:spacing w:after="0" w:line="240" w:lineRule="auto"/>
        <w:jc w:val="both"/>
        <w:rPr>
          <w:rFonts w:cstheme="minorHAnsi"/>
          <w:b/>
        </w:rPr>
      </w:pPr>
      <w:r w:rsidRPr="00570BDA">
        <w:rPr>
          <w:rFonts w:cstheme="minorHAnsi"/>
          <w:b/>
        </w:rPr>
        <w:t>Awareness without judgment</w:t>
      </w:r>
    </w:p>
    <w:p w14:paraId="2D8B71D6" w14:textId="5686CF1F" w:rsidR="00F44D3D" w:rsidRPr="00570BDA" w:rsidRDefault="00F44D3D" w:rsidP="00061EFD">
      <w:pPr>
        <w:spacing w:after="0" w:line="240" w:lineRule="auto"/>
        <w:jc w:val="both"/>
        <w:rPr>
          <w:rFonts w:cstheme="minorHAnsi"/>
          <w:i/>
        </w:rPr>
      </w:pPr>
      <w:r w:rsidRPr="00570BDA">
        <w:rPr>
          <w:rFonts w:cstheme="minorHAnsi"/>
        </w:rPr>
        <w:t xml:space="preserve">Allow </w:t>
      </w:r>
      <w:r w:rsidR="00CB2305" w:rsidRPr="00570BDA">
        <w:rPr>
          <w:rFonts w:cstheme="minorHAnsi"/>
        </w:rPr>
        <w:t>what</w:t>
      </w:r>
      <w:r w:rsidRPr="00570BDA">
        <w:rPr>
          <w:rFonts w:cstheme="minorHAnsi"/>
        </w:rPr>
        <w:t xml:space="preserve"> </w:t>
      </w:r>
      <w:r w:rsidR="00952CD7" w:rsidRPr="00570BDA">
        <w:rPr>
          <w:rFonts w:cstheme="minorHAnsi"/>
        </w:rPr>
        <w:t xml:space="preserve">you </w:t>
      </w:r>
      <w:r w:rsidR="00F00469" w:rsidRPr="00570BDA">
        <w:rPr>
          <w:rFonts w:cstheme="minorHAnsi"/>
        </w:rPr>
        <w:t>are</w:t>
      </w:r>
      <w:r w:rsidRPr="00570BDA">
        <w:rPr>
          <w:rFonts w:cstheme="minorHAnsi"/>
        </w:rPr>
        <w:t xml:space="preserve"> experiencing to rest in your awareness</w:t>
      </w:r>
      <w:r w:rsidRPr="00570BDA">
        <w:rPr>
          <w:rFonts w:cstheme="minorHAnsi"/>
          <w:i/>
        </w:rPr>
        <w:t>.</w:t>
      </w:r>
      <w:r w:rsidRPr="00570BDA">
        <w:rPr>
          <w:rFonts w:cstheme="minorHAnsi"/>
        </w:rPr>
        <w:t xml:space="preserve"> Observe whatever tension you may be feeling as you</w:t>
      </w:r>
      <w:r w:rsidRPr="00570BDA">
        <w:rPr>
          <w:rFonts w:cstheme="minorHAnsi"/>
          <w:i/>
        </w:rPr>
        <w:t xml:space="preserve"> consider telling God what you really want</w:t>
      </w:r>
      <w:r w:rsidRPr="00570BDA">
        <w:rPr>
          <w:rFonts w:cstheme="minorHAnsi"/>
        </w:rPr>
        <w:t xml:space="preserve">. </w:t>
      </w:r>
      <w:r w:rsidRPr="00570BDA">
        <w:rPr>
          <w:rFonts w:cstheme="minorHAnsi"/>
          <w:i/>
        </w:rPr>
        <w:t xml:space="preserve">(Pause) </w:t>
      </w:r>
      <w:r w:rsidRPr="00570BDA">
        <w:rPr>
          <w:rFonts w:cstheme="minorHAnsi"/>
        </w:rPr>
        <w:t xml:space="preserve">Your wants at this time are probably misoriented, but that doesn’t matter. Give yourself permission now to explore your wants without judgment, and breathe. </w:t>
      </w:r>
      <w:r w:rsidRPr="00570BDA">
        <w:rPr>
          <w:rFonts w:cstheme="minorHAnsi"/>
          <w:i/>
        </w:rPr>
        <w:t xml:space="preserve">(Pause </w:t>
      </w:r>
      <w:r w:rsidR="00915683" w:rsidRPr="00570BDA">
        <w:rPr>
          <w:rFonts w:cstheme="minorHAnsi"/>
          <w:i/>
        </w:rPr>
        <w:t xml:space="preserve">for </w:t>
      </w:r>
      <w:r w:rsidRPr="00570BDA">
        <w:rPr>
          <w:rFonts w:cstheme="minorHAnsi"/>
          <w:i/>
        </w:rPr>
        <w:t>30 seconds)</w:t>
      </w:r>
    </w:p>
    <w:p w14:paraId="599AFA74" w14:textId="77777777" w:rsidR="00F44D3D" w:rsidRPr="00570BDA" w:rsidRDefault="00F44D3D" w:rsidP="00061EFD">
      <w:pPr>
        <w:spacing w:after="0" w:line="240" w:lineRule="auto"/>
        <w:jc w:val="both"/>
        <w:rPr>
          <w:rFonts w:cstheme="minorHAnsi"/>
        </w:rPr>
      </w:pPr>
    </w:p>
    <w:p w14:paraId="29871A92" w14:textId="77777777" w:rsidR="00F44D3D" w:rsidRPr="00570BDA" w:rsidRDefault="00F44D3D" w:rsidP="00061EFD">
      <w:pPr>
        <w:spacing w:after="0" w:line="240" w:lineRule="auto"/>
        <w:jc w:val="both"/>
        <w:rPr>
          <w:rFonts w:cstheme="minorHAnsi"/>
          <w:b/>
        </w:rPr>
      </w:pPr>
      <w:r w:rsidRPr="00570BDA">
        <w:rPr>
          <w:rFonts w:cstheme="minorHAnsi"/>
          <w:b/>
        </w:rPr>
        <w:t>Inquiry</w:t>
      </w:r>
      <w:r w:rsidR="00B61DE8" w:rsidRPr="00570BDA">
        <w:rPr>
          <w:rFonts w:cstheme="minorHAnsi"/>
          <w:b/>
        </w:rPr>
        <w:t xml:space="preserve">: What </w:t>
      </w:r>
      <w:r w:rsidRPr="00570BDA">
        <w:rPr>
          <w:rFonts w:cstheme="minorHAnsi"/>
          <w:b/>
        </w:rPr>
        <w:t>is my body saying?</w:t>
      </w:r>
    </w:p>
    <w:p w14:paraId="3F131221" w14:textId="77777777" w:rsidR="00F44D3D" w:rsidRPr="00570BDA" w:rsidRDefault="00F44D3D" w:rsidP="00061EFD">
      <w:pPr>
        <w:spacing w:after="0" w:line="240" w:lineRule="auto"/>
        <w:jc w:val="both"/>
        <w:rPr>
          <w:rFonts w:cstheme="minorHAnsi"/>
          <w:i/>
        </w:rPr>
      </w:pPr>
      <w:r w:rsidRPr="00570BDA">
        <w:rPr>
          <w:rFonts w:cstheme="minorHAnsi"/>
        </w:rPr>
        <w:t xml:space="preserve">Bring your attention to your body and notice what it is doing as you </w:t>
      </w:r>
      <w:r w:rsidRPr="00570BDA">
        <w:rPr>
          <w:rFonts w:cstheme="minorHAnsi"/>
          <w:i/>
        </w:rPr>
        <w:t>consider telling God what you really want.</w:t>
      </w:r>
      <w:r w:rsidRPr="00570BDA">
        <w:rPr>
          <w:rFonts w:cstheme="minorHAnsi"/>
        </w:rPr>
        <w:t xml:space="preserve"> What sensations are there? </w:t>
      </w:r>
      <w:r w:rsidRPr="00570BDA">
        <w:rPr>
          <w:rFonts w:cstheme="minorHAnsi"/>
          <w:i/>
        </w:rPr>
        <w:t xml:space="preserve">(Pause) </w:t>
      </w:r>
      <w:r w:rsidRPr="00570BDA">
        <w:rPr>
          <w:rFonts w:cstheme="minorHAnsi"/>
        </w:rPr>
        <w:t xml:space="preserve">Your body is always talking to you. You may not understand its language right now, but you can observe. For example, you might recognize what futility, shame, or perhaps wonder feels like in your body. Breathe. </w:t>
      </w:r>
      <w:r w:rsidRPr="00570BDA">
        <w:rPr>
          <w:rFonts w:cstheme="minorHAnsi"/>
          <w:i/>
        </w:rPr>
        <w:t xml:space="preserve">(Pause </w:t>
      </w:r>
      <w:r w:rsidR="00915683" w:rsidRPr="00570BDA">
        <w:rPr>
          <w:rFonts w:cstheme="minorHAnsi"/>
          <w:i/>
        </w:rPr>
        <w:t xml:space="preserve">for </w:t>
      </w:r>
      <w:r w:rsidRPr="00570BDA">
        <w:rPr>
          <w:rFonts w:cstheme="minorHAnsi"/>
          <w:i/>
        </w:rPr>
        <w:t>30 seconds)</w:t>
      </w:r>
    </w:p>
    <w:p w14:paraId="59AB5394" w14:textId="77777777" w:rsidR="00F44D3D" w:rsidRPr="00570BDA" w:rsidRDefault="00F44D3D" w:rsidP="00061EFD">
      <w:pPr>
        <w:spacing w:after="0" w:line="240" w:lineRule="auto"/>
        <w:jc w:val="both"/>
        <w:rPr>
          <w:rFonts w:cstheme="minorHAnsi"/>
        </w:rPr>
      </w:pPr>
    </w:p>
    <w:p w14:paraId="1CB23B92" w14:textId="77777777" w:rsidR="00F44D3D" w:rsidRPr="00570BDA" w:rsidRDefault="00F44D3D" w:rsidP="00061EFD">
      <w:pPr>
        <w:spacing w:after="0" w:line="240" w:lineRule="auto"/>
        <w:jc w:val="both"/>
        <w:rPr>
          <w:rFonts w:cstheme="minorHAnsi"/>
          <w:b/>
        </w:rPr>
      </w:pPr>
      <w:r w:rsidRPr="00570BDA">
        <w:rPr>
          <w:rFonts w:cstheme="minorHAnsi"/>
          <w:b/>
        </w:rPr>
        <w:t>Talk to Jesus</w:t>
      </w:r>
    </w:p>
    <w:p w14:paraId="7CA40B9B" w14:textId="77777777" w:rsidR="00F44D3D" w:rsidRPr="00570BDA" w:rsidRDefault="00F44D3D" w:rsidP="00061EFD">
      <w:pPr>
        <w:spacing w:after="0" w:line="240" w:lineRule="auto"/>
        <w:jc w:val="both"/>
        <w:rPr>
          <w:rFonts w:cstheme="minorHAnsi"/>
          <w:i/>
        </w:rPr>
      </w:pPr>
      <w:r w:rsidRPr="00570BDA">
        <w:rPr>
          <w:rFonts w:cstheme="minorHAnsi"/>
        </w:rPr>
        <w:t>You might imagine that you are leaning back in the</w:t>
      </w:r>
      <w:r w:rsidR="00DE3287" w:rsidRPr="00570BDA">
        <w:rPr>
          <w:rFonts w:cstheme="minorHAnsi"/>
        </w:rPr>
        <w:t xml:space="preserve"> safe and loving</w:t>
      </w:r>
      <w:r w:rsidRPr="00570BDA">
        <w:rPr>
          <w:rFonts w:cstheme="minorHAnsi"/>
        </w:rPr>
        <w:t xml:space="preserve"> arms of Jesus as together you </w:t>
      </w:r>
      <w:r w:rsidRPr="00570BDA">
        <w:rPr>
          <w:rFonts w:cstheme="minorHAnsi"/>
          <w:i/>
        </w:rPr>
        <w:t xml:space="preserve">consider what you really want </w:t>
      </w:r>
      <w:r w:rsidRPr="00570BDA">
        <w:rPr>
          <w:rFonts w:cstheme="minorHAnsi"/>
        </w:rPr>
        <w:t>today</w:t>
      </w:r>
      <w:r w:rsidRPr="00570BDA">
        <w:rPr>
          <w:rFonts w:cstheme="minorHAnsi"/>
          <w:i/>
        </w:rPr>
        <w:t>.</w:t>
      </w:r>
      <w:r w:rsidRPr="00570BDA">
        <w:rPr>
          <w:rFonts w:cstheme="minorHAnsi"/>
        </w:rPr>
        <w:t xml:space="preserve"> Does that feel comfortable, uncomfortable, or are you shutting down? Just observe. </w:t>
      </w:r>
      <w:r w:rsidRPr="00570BDA">
        <w:rPr>
          <w:rFonts w:cstheme="minorHAnsi"/>
          <w:i/>
        </w:rPr>
        <w:t>(Pause)</w:t>
      </w:r>
      <w:r w:rsidRPr="00570BDA">
        <w:rPr>
          <w:rFonts w:cstheme="minorHAnsi"/>
        </w:rPr>
        <w:t xml:space="preserve"> What do you believe about your wants? </w:t>
      </w:r>
      <w:r w:rsidRPr="00570BDA">
        <w:rPr>
          <w:rFonts w:cstheme="minorHAnsi"/>
          <w:i/>
        </w:rPr>
        <w:t>(Pause)</w:t>
      </w:r>
      <w:r w:rsidRPr="00570BDA">
        <w:rPr>
          <w:rFonts w:cstheme="minorHAnsi"/>
        </w:rPr>
        <w:t xml:space="preserve"> Are your desires based on past experiences or family systems? Do your desires support your real</w:t>
      </w:r>
      <w:r w:rsidR="00CB2305" w:rsidRPr="00570BDA">
        <w:rPr>
          <w:rFonts w:cstheme="minorHAnsi"/>
        </w:rPr>
        <w:t>,</w:t>
      </w:r>
      <w:r w:rsidRPr="00570BDA">
        <w:rPr>
          <w:rFonts w:cstheme="minorHAnsi"/>
        </w:rPr>
        <w:t xml:space="preserve"> designed glory or do they support your pride system</w:t>
      </w:r>
      <w:r w:rsidR="00D753A9" w:rsidRPr="00570BDA">
        <w:rPr>
          <w:rFonts w:cstheme="minorHAnsi"/>
        </w:rPr>
        <w:t xml:space="preserve">? </w:t>
      </w:r>
      <w:r w:rsidR="00D753A9" w:rsidRPr="00570BDA">
        <w:rPr>
          <w:rFonts w:cstheme="minorHAnsi"/>
          <w:i/>
        </w:rPr>
        <w:t>(Pause)</w:t>
      </w:r>
      <w:r w:rsidR="00D753A9" w:rsidRPr="00570BDA">
        <w:rPr>
          <w:rFonts w:cstheme="minorHAnsi"/>
        </w:rPr>
        <w:t xml:space="preserve"> Observe</w:t>
      </w:r>
      <w:r w:rsidRPr="00570BDA">
        <w:rPr>
          <w:rFonts w:cstheme="minorHAnsi"/>
        </w:rPr>
        <w:t xml:space="preserve"> your responses as just information, and breathe with the long exhaling breath. </w:t>
      </w:r>
      <w:r w:rsidRPr="00570BDA">
        <w:rPr>
          <w:rFonts w:cstheme="minorHAnsi"/>
          <w:i/>
        </w:rPr>
        <w:t>(Pause</w:t>
      </w:r>
      <w:r w:rsidR="00915683" w:rsidRPr="00570BDA">
        <w:rPr>
          <w:rFonts w:cstheme="minorHAnsi"/>
          <w:i/>
        </w:rPr>
        <w:t xml:space="preserve"> for</w:t>
      </w:r>
      <w:r w:rsidRPr="00570BDA">
        <w:rPr>
          <w:rFonts w:cstheme="minorHAnsi"/>
          <w:i/>
        </w:rPr>
        <w:t xml:space="preserve"> 30 seconds)</w:t>
      </w:r>
    </w:p>
    <w:p w14:paraId="3C5E22A9" w14:textId="77777777" w:rsidR="00F44D3D" w:rsidRPr="00570BDA" w:rsidRDefault="00F44D3D" w:rsidP="00061EFD">
      <w:pPr>
        <w:spacing w:after="0" w:line="240" w:lineRule="auto"/>
        <w:jc w:val="both"/>
        <w:rPr>
          <w:rFonts w:cstheme="minorHAnsi"/>
        </w:rPr>
      </w:pPr>
    </w:p>
    <w:p w14:paraId="02646FDC" w14:textId="77777777" w:rsidR="00F44D3D" w:rsidRPr="00570BDA" w:rsidRDefault="00F44D3D" w:rsidP="006631EC">
      <w:pPr>
        <w:widowControl w:val="0"/>
        <w:spacing w:after="0" w:line="240" w:lineRule="auto"/>
        <w:jc w:val="both"/>
        <w:rPr>
          <w:rFonts w:cstheme="minorHAnsi"/>
          <w:b/>
        </w:rPr>
      </w:pPr>
      <w:r w:rsidRPr="00570BDA">
        <w:rPr>
          <w:rFonts w:cstheme="minorHAnsi"/>
          <w:b/>
        </w:rPr>
        <w:t>Heal</w:t>
      </w:r>
    </w:p>
    <w:p w14:paraId="622402D1" w14:textId="77777777" w:rsidR="00F44D3D" w:rsidRPr="00570BDA" w:rsidRDefault="0049735D" w:rsidP="006631EC">
      <w:pPr>
        <w:widowControl w:val="0"/>
        <w:spacing w:after="0" w:line="240" w:lineRule="auto"/>
        <w:jc w:val="both"/>
        <w:rPr>
          <w:rFonts w:cstheme="minorHAnsi"/>
        </w:rPr>
      </w:pPr>
      <w:r w:rsidRPr="00570BDA">
        <w:rPr>
          <w:rFonts w:cstheme="minorHAnsi"/>
        </w:rPr>
        <w:t xml:space="preserve">As you inhale, think: </w:t>
      </w:r>
      <w:r w:rsidRPr="00570BDA">
        <w:rPr>
          <w:rFonts w:cstheme="minorHAnsi"/>
          <w:i/>
        </w:rPr>
        <w:t>Welcome</w:t>
      </w:r>
      <w:r w:rsidRPr="00570BDA">
        <w:rPr>
          <w:rFonts w:cstheme="minorHAnsi"/>
        </w:rPr>
        <w:t xml:space="preserve">. </w:t>
      </w:r>
      <w:r w:rsidR="00D753A9" w:rsidRPr="00570BDA">
        <w:rPr>
          <w:rFonts w:cstheme="minorHAnsi"/>
          <w:i/>
        </w:rPr>
        <w:t xml:space="preserve">(Pause) </w:t>
      </w:r>
      <w:r w:rsidR="00F44D3D" w:rsidRPr="00570BDA">
        <w:rPr>
          <w:rFonts w:cstheme="minorHAnsi"/>
        </w:rPr>
        <w:t>Invite your desire into your space, not to be judged</w:t>
      </w:r>
      <w:r w:rsidR="001D4041" w:rsidRPr="00570BDA">
        <w:rPr>
          <w:rFonts w:cstheme="minorHAnsi"/>
        </w:rPr>
        <w:t xml:space="preserve"> as either good or bad</w:t>
      </w:r>
      <w:r w:rsidR="00F44D3D" w:rsidRPr="00570BDA">
        <w:rPr>
          <w:rFonts w:cstheme="minorHAnsi"/>
        </w:rPr>
        <w:t xml:space="preserve"> but to be blessed as your want. It doesn’t matter whether the want is oriented or misoriented right now. Welcome your want in for a chat and a cup of tea. Breathe. </w:t>
      </w:r>
      <w:r w:rsidR="00F44D3D" w:rsidRPr="00570BDA">
        <w:rPr>
          <w:rFonts w:cstheme="minorHAnsi"/>
          <w:i/>
        </w:rPr>
        <w:t xml:space="preserve">(Pause </w:t>
      </w:r>
      <w:r w:rsidR="00915683" w:rsidRPr="00570BDA">
        <w:rPr>
          <w:rFonts w:cstheme="minorHAnsi"/>
          <w:i/>
        </w:rPr>
        <w:t xml:space="preserve">for </w:t>
      </w:r>
      <w:r w:rsidR="00F44D3D" w:rsidRPr="00570BDA">
        <w:rPr>
          <w:rFonts w:cstheme="minorHAnsi"/>
          <w:i/>
        </w:rPr>
        <w:t>10 seconds)</w:t>
      </w:r>
      <w:r w:rsidR="00F44D3D" w:rsidRPr="00570BDA">
        <w:rPr>
          <w:rFonts w:cstheme="minorHAnsi"/>
        </w:rPr>
        <w:t xml:space="preserve"> </w:t>
      </w:r>
    </w:p>
    <w:p w14:paraId="1A8CF91A" w14:textId="77777777" w:rsidR="00F44D3D" w:rsidRPr="00570BDA" w:rsidRDefault="00F44D3D" w:rsidP="00061EFD">
      <w:pPr>
        <w:spacing w:after="0" w:line="240" w:lineRule="auto"/>
        <w:jc w:val="both"/>
        <w:rPr>
          <w:rFonts w:cstheme="minorHAnsi"/>
        </w:rPr>
      </w:pPr>
    </w:p>
    <w:p w14:paraId="2D3D1783" w14:textId="77777777" w:rsidR="00F44D3D" w:rsidRPr="00570BDA" w:rsidRDefault="00F44D3D" w:rsidP="00061EFD">
      <w:pPr>
        <w:spacing w:after="0" w:line="240" w:lineRule="auto"/>
        <w:jc w:val="both"/>
        <w:rPr>
          <w:rFonts w:cstheme="minorHAnsi"/>
          <w:i/>
        </w:rPr>
      </w:pPr>
      <w:r w:rsidRPr="00570BDA">
        <w:rPr>
          <w:rFonts w:cstheme="minorHAnsi"/>
        </w:rPr>
        <w:t xml:space="preserve">Now, welcome the Holy Spirit into the conversation and give Him permission to explore your desire. </w:t>
      </w:r>
      <w:r w:rsidRPr="00570BDA">
        <w:rPr>
          <w:rFonts w:cstheme="minorHAnsi"/>
          <w:i/>
        </w:rPr>
        <w:t>(Pause</w:t>
      </w:r>
      <w:r w:rsidR="00915683" w:rsidRPr="00570BDA">
        <w:rPr>
          <w:rFonts w:cstheme="minorHAnsi"/>
          <w:i/>
        </w:rPr>
        <w:t xml:space="preserve"> for</w:t>
      </w:r>
      <w:r w:rsidRPr="00570BDA">
        <w:rPr>
          <w:rFonts w:cstheme="minorHAnsi"/>
          <w:i/>
        </w:rPr>
        <w:t xml:space="preserve"> 10 seconds) </w:t>
      </w:r>
      <w:r w:rsidRPr="00570BDA">
        <w:rPr>
          <w:rFonts w:cstheme="minorHAnsi"/>
        </w:rPr>
        <w:t>If you learn something, welcome what you learn. You might wish to jot it down.</w:t>
      </w:r>
      <w:r w:rsidR="0086628B" w:rsidRPr="00570BDA">
        <w:rPr>
          <w:rFonts w:cstheme="minorHAnsi"/>
        </w:rPr>
        <w:t xml:space="preserve"> </w:t>
      </w:r>
      <w:r w:rsidRPr="00570BDA">
        <w:rPr>
          <w:rFonts w:cstheme="minorHAnsi"/>
          <w:i/>
        </w:rPr>
        <w:t xml:space="preserve">(Pause </w:t>
      </w:r>
      <w:r w:rsidR="00915683" w:rsidRPr="00570BDA">
        <w:rPr>
          <w:rFonts w:cstheme="minorHAnsi"/>
          <w:i/>
        </w:rPr>
        <w:t xml:space="preserve">for </w:t>
      </w:r>
      <w:r w:rsidRPr="00570BDA">
        <w:rPr>
          <w:rFonts w:cstheme="minorHAnsi"/>
          <w:i/>
        </w:rPr>
        <w:t>30 seconds)</w:t>
      </w:r>
    </w:p>
    <w:p w14:paraId="1BBBD7DB" w14:textId="77777777" w:rsidR="00F44D3D" w:rsidRPr="00570BDA" w:rsidRDefault="00F44D3D" w:rsidP="00061EFD">
      <w:pPr>
        <w:spacing w:after="0" w:line="240" w:lineRule="auto"/>
        <w:jc w:val="both"/>
        <w:rPr>
          <w:rFonts w:cstheme="minorHAnsi"/>
          <w:b/>
        </w:rPr>
      </w:pPr>
    </w:p>
    <w:p w14:paraId="1054A92E" w14:textId="4B4F4E94" w:rsidR="0086628B" w:rsidRPr="00570BDA" w:rsidRDefault="0086628B" w:rsidP="00061EFD">
      <w:pPr>
        <w:spacing w:after="0" w:line="240" w:lineRule="auto"/>
        <w:jc w:val="both"/>
        <w:rPr>
          <w:rFonts w:cstheme="minorHAnsi"/>
        </w:rPr>
      </w:pPr>
      <w:r w:rsidRPr="00570BDA">
        <w:rPr>
          <w:rFonts w:cstheme="minorHAnsi"/>
        </w:rPr>
        <w:t xml:space="preserve">As you breathe, hold your desire in a tender place of compassion and listen to the following statements. On the exhale, let go of </w:t>
      </w:r>
      <w:r w:rsidR="009B2B35" w:rsidRPr="00570BDA">
        <w:rPr>
          <w:rFonts w:cstheme="minorHAnsi"/>
        </w:rPr>
        <w:t>any</w:t>
      </w:r>
      <w:r w:rsidRPr="00570BDA">
        <w:rPr>
          <w:rFonts w:cstheme="minorHAnsi"/>
        </w:rPr>
        <w:t xml:space="preserve"> compulsive need that may surround this desire. </w:t>
      </w:r>
    </w:p>
    <w:p w14:paraId="43B24F9A" w14:textId="77777777" w:rsidR="00915683" w:rsidRPr="00570BDA" w:rsidRDefault="00915683" w:rsidP="00915683">
      <w:pPr>
        <w:spacing w:after="0" w:line="240" w:lineRule="auto"/>
        <w:jc w:val="both"/>
        <w:rPr>
          <w:rFonts w:cstheme="minorHAnsi"/>
          <w:i/>
        </w:rPr>
      </w:pPr>
      <w:r w:rsidRPr="00570BDA">
        <w:rPr>
          <w:rFonts w:cstheme="minorHAnsi"/>
          <w:i/>
        </w:rPr>
        <w:lastRenderedPageBreak/>
        <w:t>(Pause for 5 seconds after each statement)</w:t>
      </w:r>
    </w:p>
    <w:p w14:paraId="2AA49C84" w14:textId="77777777" w:rsidR="00915683" w:rsidRPr="00570BDA" w:rsidRDefault="00915683" w:rsidP="00915683">
      <w:pPr>
        <w:pStyle w:val="ListParagraph"/>
        <w:numPr>
          <w:ilvl w:val="0"/>
          <w:numId w:val="5"/>
        </w:numPr>
        <w:spacing w:after="0" w:line="240" w:lineRule="auto"/>
        <w:jc w:val="both"/>
        <w:rPr>
          <w:rFonts w:cstheme="minorHAnsi"/>
        </w:rPr>
      </w:pPr>
      <w:r w:rsidRPr="00570BDA">
        <w:rPr>
          <w:rFonts w:cstheme="minorHAnsi"/>
        </w:rPr>
        <w:t>Although I want this thing, I let go of my longing for power and control.</w:t>
      </w:r>
    </w:p>
    <w:p w14:paraId="08153811" w14:textId="77777777" w:rsidR="00915683" w:rsidRPr="00570BDA" w:rsidRDefault="00915683" w:rsidP="00915683">
      <w:pPr>
        <w:pStyle w:val="ListParagraph"/>
        <w:numPr>
          <w:ilvl w:val="0"/>
          <w:numId w:val="5"/>
        </w:numPr>
        <w:spacing w:after="0" w:line="240" w:lineRule="auto"/>
        <w:jc w:val="both"/>
        <w:rPr>
          <w:rFonts w:cstheme="minorHAnsi"/>
        </w:rPr>
      </w:pPr>
      <w:r w:rsidRPr="00570BDA">
        <w:rPr>
          <w:rFonts w:cstheme="minorHAnsi"/>
        </w:rPr>
        <w:t>Although I want this thing, I let go of my longing for esteem and affection.</w:t>
      </w:r>
    </w:p>
    <w:p w14:paraId="31149BEC" w14:textId="77777777" w:rsidR="00915683" w:rsidRPr="00570BDA" w:rsidRDefault="00915683" w:rsidP="00915683">
      <w:pPr>
        <w:pStyle w:val="ListParagraph"/>
        <w:numPr>
          <w:ilvl w:val="0"/>
          <w:numId w:val="5"/>
        </w:numPr>
        <w:spacing w:after="0" w:line="240" w:lineRule="auto"/>
        <w:jc w:val="both"/>
        <w:rPr>
          <w:rFonts w:cstheme="minorHAnsi"/>
        </w:rPr>
      </w:pPr>
      <w:r w:rsidRPr="00570BDA">
        <w:rPr>
          <w:rFonts w:cstheme="minorHAnsi"/>
        </w:rPr>
        <w:t>Although I want this thing, I let go of my longing for security and comfort.</w:t>
      </w:r>
    </w:p>
    <w:p w14:paraId="7EAE8BF7" w14:textId="77777777" w:rsidR="00915683" w:rsidRPr="00570BDA" w:rsidRDefault="00915683" w:rsidP="00915683">
      <w:pPr>
        <w:pStyle w:val="ListParagraph"/>
        <w:numPr>
          <w:ilvl w:val="0"/>
          <w:numId w:val="5"/>
        </w:numPr>
        <w:spacing w:after="0" w:line="240" w:lineRule="auto"/>
        <w:jc w:val="both"/>
        <w:rPr>
          <w:rFonts w:cstheme="minorHAnsi"/>
          <w:i/>
        </w:rPr>
      </w:pPr>
      <w:r w:rsidRPr="00570BDA">
        <w:rPr>
          <w:rFonts w:cstheme="minorHAnsi"/>
        </w:rPr>
        <w:t xml:space="preserve">Although I want this thing, I let go of my longing for perfection. </w:t>
      </w:r>
      <w:r w:rsidRPr="00570BDA">
        <w:rPr>
          <w:rFonts w:cstheme="minorHAnsi"/>
          <w:i/>
        </w:rPr>
        <w:t>(Pause for 30 seconds)</w:t>
      </w:r>
    </w:p>
    <w:p w14:paraId="093C7DC4" w14:textId="77777777" w:rsidR="00F44D3D" w:rsidRPr="00570BDA" w:rsidRDefault="00F44D3D" w:rsidP="00061EFD">
      <w:pPr>
        <w:spacing w:after="0" w:line="240" w:lineRule="auto"/>
        <w:jc w:val="both"/>
        <w:rPr>
          <w:rFonts w:cstheme="minorHAnsi"/>
        </w:rPr>
      </w:pPr>
    </w:p>
    <w:p w14:paraId="70B18591" w14:textId="77777777" w:rsidR="00F44D3D" w:rsidRPr="00570BDA" w:rsidRDefault="00F44D3D" w:rsidP="00061EFD">
      <w:pPr>
        <w:spacing w:after="0" w:line="240" w:lineRule="auto"/>
        <w:jc w:val="both"/>
        <w:rPr>
          <w:rFonts w:cstheme="minorHAnsi"/>
        </w:rPr>
      </w:pPr>
      <w:r w:rsidRPr="00570BDA">
        <w:rPr>
          <w:rFonts w:cstheme="minorHAnsi"/>
        </w:rPr>
        <w:t>Pause. Take a deep breath.</w:t>
      </w:r>
    </w:p>
    <w:p w14:paraId="655E02CF" w14:textId="46C9902E" w:rsidR="0050654C" w:rsidRPr="00570BDA" w:rsidRDefault="0050654C" w:rsidP="0050654C">
      <w:pPr>
        <w:spacing w:after="0" w:line="240" w:lineRule="auto"/>
        <w:jc w:val="both"/>
        <w:rPr>
          <w:rFonts w:cstheme="minorHAnsi"/>
          <w:i/>
          <w:color w:val="000000"/>
        </w:rPr>
      </w:pPr>
      <w:r w:rsidRPr="00570BDA">
        <w:rPr>
          <w:rFonts w:cstheme="minorHAnsi"/>
          <w:i/>
          <w:color w:val="000000"/>
        </w:rPr>
        <w:t xml:space="preserve">(If time permits, ask, “Does anyone have comments or questions about </w:t>
      </w:r>
      <w:r w:rsidR="000F0910" w:rsidRPr="00570BDA">
        <w:rPr>
          <w:rFonts w:cstheme="minorHAnsi"/>
          <w:i/>
          <w:color w:val="000000"/>
        </w:rPr>
        <w:t>the</w:t>
      </w:r>
      <w:r w:rsidRPr="00570BDA">
        <w:rPr>
          <w:rFonts w:cstheme="minorHAnsi"/>
          <w:i/>
          <w:color w:val="000000"/>
        </w:rPr>
        <w:t xml:space="preserve"> integration?”)</w:t>
      </w:r>
    </w:p>
    <w:p w14:paraId="629EB835" w14:textId="77777777" w:rsidR="0086628B" w:rsidRPr="00570BDA" w:rsidRDefault="0086628B" w:rsidP="00061EFD">
      <w:pPr>
        <w:spacing w:after="0" w:line="240" w:lineRule="auto"/>
        <w:jc w:val="both"/>
        <w:rPr>
          <w:rFonts w:cstheme="minorHAnsi"/>
        </w:rPr>
      </w:pPr>
    </w:p>
    <w:p w14:paraId="7E0DB080" w14:textId="77777777" w:rsidR="00F44D3D" w:rsidRPr="00570BDA" w:rsidRDefault="00F44D3D" w:rsidP="00061EFD">
      <w:pPr>
        <w:spacing w:after="0" w:line="240" w:lineRule="auto"/>
        <w:jc w:val="both"/>
        <w:rPr>
          <w:rFonts w:cstheme="minorHAnsi"/>
          <w:b/>
        </w:rPr>
      </w:pPr>
      <w:r w:rsidRPr="00570BDA">
        <w:rPr>
          <w:rFonts w:cstheme="minorHAnsi"/>
          <w:b/>
        </w:rPr>
        <w:t>1:28</w:t>
      </w:r>
      <w:r w:rsidRPr="00570BDA">
        <w:rPr>
          <w:rFonts w:cstheme="minorHAnsi"/>
          <w:b/>
        </w:rPr>
        <w:tab/>
        <w:t>ENDING PRAYER</w:t>
      </w:r>
    </w:p>
    <w:p w14:paraId="6E392A3D" w14:textId="77777777" w:rsidR="00F44D3D" w:rsidRPr="00570BDA" w:rsidRDefault="00F44D3D" w:rsidP="00061EFD">
      <w:pPr>
        <w:spacing w:after="0" w:line="240" w:lineRule="auto"/>
        <w:jc w:val="both"/>
        <w:rPr>
          <w:rFonts w:cstheme="minorHAnsi"/>
        </w:rPr>
      </w:pPr>
    </w:p>
    <w:p w14:paraId="22165D39" w14:textId="77777777" w:rsidR="00F44D3D" w:rsidRPr="00570BDA" w:rsidRDefault="00F44D3D" w:rsidP="00061EFD">
      <w:pPr>
        <w:spacing w:after="0" w:line="240" w:lineRule="auto"/>
        <w:jc w:val="both"/>
        <w:rPr>
          <w:rFonts w:cstheme="minorHAnsi"/>
        </w:rPr>
      </w:pPr>
      <w:r w:rsidRPr="00570BDA">
        <w:rPr>
          <w:rFonts w:cstheme="minorHAnsi"/>
        </w:rPr>
        <w:t>Dear Father and Creator,</w:t>
      </w:r>
    </w:p>
    <w:p w14:paraId="4F031F4F" w14:textId="59B3DE1B" w:rsidR="00F44D3D" w:rsidRPr="00570BDA" w:rsidRDefault="00F44D3D" w:rsidP="00061EFD">
      <w:pPr>
        <w:spacing w:after="0" w:line="240" w:lineRule="auto"/>
        <w:jc w:val="both"/>
        <w:rPr>
          <w:rFonts w:cstheme="minorHAnsi"/>
        </w:rPr>
      </w:pPr>
      <w:r w:rsidRPr="00570BDA">
        <w:rPr>
          <w:rFonts w:cstheme="minorHAnsi"/>
        </w:rPr>
        <w:t xml:space="preserve">Thank You for this time together of healing and training. Hold us in the power of this new </w:t>
      </w:r>
      <w:r w:rsidR="0086628B" w:rsidRPr="00570BDA">
        <w:rPr>
          <w:rFonts w:cstheme="minorHAnsi"/>
        </w:rPr>
        <w:t>direction</w:t>
      </w:r>
      <w:r w:rsidRPr="00570BDA">
        <w:rPr>
          <w:rFonts w:cstheme="minorHAnsi"/>
        </w:rPr>
        <w:t xml:space="preserve"> as You guide us to our real glory and to living a life of truth. Lead us to the next step in our healing this week as we co-labor with You to reorient our lives </w:t>
      </w:r>
      <w:r w:rsidR="00325F95" w:rsidRPr="00570BDA">
        <w:rPr>
          <w:rFonts w:cstheme="minorHAnsi"/>
        </w:rPr>
        <w:t xml:space="preserve">for </w:t>
      </w:r>
      <w:r w:rsidRPr="00570BDA">
        <w:rPr>
          <w:rFonts w:cstheme="minorHAnsi"/>
        </w:rPr>
        <w:t xml:space="preserve">a more effective flow and to </w:t>
      </w:r>
      <w:r w:rsidR="0049735D" w:rsidRPr="00570BDA">
        <w:rPr>
          <w:rFonts w:cstheme="minorHAnsi"/>
        </w:rPr>
        <w:t xml:space="preserve">flourish in our </w:t>
      </w:r>
      <w:r w:rsidRPr="00570BDA">
        <w:rPr>
          <w:rFonts w:cstheme="minorHAnsi"/>
        </w:rPr>
        <w:t>connection with our True Self and mission, with our community and the rest of Creation, and with You, for the glory and honor of our Lord Jesus. Amen.</w:t>
      </w:r>
    </w:p>
    <w:p w14:paraId="45D4FE1A" w14:textId="77777777" w:rsidR="00F44D3D" w:rsidRPr="00570BDA" w:rsidRDefault="00F44D3D" w:rsidP="00061EFD">
      <w:pPr>
        <w:spacing w:after="0" w:line="240" w:lineRule="auto"/>
        <w:jc w:val="both"/>
        <w:rPr>
          <w:rFonts w:cstheme="minorHAnsi"/>
        </w:rPr>
      </w:pPr>
    </w:p>
    <w:p w14:paraId="17251493" w14:textId="77777777" w:rsidR="00F44D3D" w:rsidRPr="00570BDA" w:rsidRDefault="00F44D3D" w:rsidP="00061EFD">
      <w:pPr>
        <w:spacing w:after="0" w:line="240" w:lineRule="auto"/>
        <w:jc w:val="both"/>
        <w:rPr>
          <w:rFonts w:cstheme="minorHAnsi"/>
        </w:rPr>
      </w:pPr>
      <w:r w:rsidRPr="00570BDA">
        <w:rPr>
          <w:rFonts w:cstheme="minorHAnsi"/>
        </w:rPr>
        <w:t>Take a deep breath.</w:t>
      </w:r>
    </w:p>
    <w:p w14:paraId="0492F8D0" w14:textId="77777777" w:rsidR="0050654C" w:rsidRPr="00570BDA" w:rsidRDefault="0050654C" w:rsidP="0050654C">
      <w:pPr>
        <w:spacing w:after="0" w:line="240" w:lineRule="auto"/>
        <w:jc w:val="both"/>
        <w:rPr>
          <w:rFonts w:cstheme="minorHAnsi"/>
          <w:i/>
          <w:color w:val="000000"/>
        </w:rPr>
      </w:pPr>
      <w:r w:rsidRPr="00570BDA">
        <w:rPr>
          <w:rFonts w:cstheme="minorHAnsi"/>
          <w:i/>
          <w:color w:val="000000"/>
        </w:rPr>
        <w:t>(If time permits, ask, “Does anyone have comments or questions about this meeting?”)</w:t>
      </w:r>
    </w:p>
    <w:p w14:paraId="155FF9E3" w14:textId="77777777" w:rsidR="00F44D3D" w:rsidRPr="00570BDA" w:rsidRDefault="00F44D3D" w:rsidP="00061EFD">
      <w:pPr>
        <w:spacing w:after="0" w:line="240" w:lineRule="auto"/>
        <w:jc w:val="both"/>
        <w:rPr>
          <w:rFonts w:cstheme="minorHAnsi"/>
        </w:rPr>
      </w:pPr>
    </w:p>
    <w:p w14:paraId="1E024765" w14:textId="77777777" w:rsidR="00285B9A" w:rsidRPr="00570BDA" w:rsidRDefault="00F44D3D" w:rsidP="00061EFD">
      <w:pPr>
        <w:spacing w:after="0" w:line="240" w:lineRule="auto"/>
        <w:jc w:val="both"/>
        <w:rPr>
          <w:rFonts w:cstheme="minorHAnsi"/>
          <w:b/>
        </w:rPr>
      </w:pPr>
      <w:r w:rsidRPr="00570BDA">
        <w:rPr>
          <w:rFonts w:cstheme="minorHAnsi"/>
          <w:b/>
        </w:rPr>
        <w:t>1:29</w:t>
      </w:r>
      <w:r w:rsidRPr="00570BDA">
        <w:rPr>
          <w:rFonts w:cstheme="minorHAnsi"/>
          <w:b/>
        </w:rPr>
        <w:tab/>
        <w:t>ANNOUNCEMENTS</w:t>
      </w:r>
    </w:p>
    <w:p w14:paraId="7B555034" w14:textId="77777777" w:rsidR="007F340F" w:rsidRDefault="007F340F" w:rsidP="00F44D3D">
      <w:pPr>
        <w:spacing w:after="0" w:line="240" w:lineRule="auto"/>
      </w:pPr>
    </w:p>
    <w:sectPr w:rsidR="007F340F" w:rsidSect="006F3A48">
      <w:headerReference w:type="default" r:id="rId9"/>
      <w:footerReference w:type="default" r:id="rId10"/>
      <w:footerReference w:type="first" r:id="rId11"/>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52E9B5" w14:textId="77777777" w:rsidR="005F69C5" w:rsidRDefault="005F69C5" w:rsidP="00285B9A">
      <w:pPr>
        <w:spacing w:after="0" w:line="240" w:lineRule="auto"/>
      </w:pPr>
      <w:r>
        <w:separator/>
      </w:r>
    </w:p>
  </w:endnote>
  <w:endnote w:type="continuationSeparator" w:id="0">
    <w:p w14:paraId="6215985A" w14:textId="77777777" w:rsidR="005F69C5" w:rsidRDefault="005F69C5" w:rsidP="00285B9A">
      <w:pPr>
        <w:spacing w:after="0" w:line="240" w:lineRule="auto"/>
      </w:pPr>
      <w:r>
        <w:continuationSeparator/>
      </w:r>
    </w:p>
  </w:endnote>
  <w:endnote w:id="1">
    <w:p w14:paraId="6F3809C3" w14:textId="77777777" w:rsidR="00290958" w:rsidRPr="00FB72CE" w:rsidRDefault="00290958" w:rsidP="00290958">
      <w:pPr>
        <w:pStyle w:val="EndnoteText"/>
        <w:rPr>
          <w:lang w:val="en-GB"/>
        </w:rPr>
      </w:pPr>
      <w:r>
        <w:rPr>
          <w:rStyle w:val="EndnoteReference"/>
        </w:rPr>
        <w:endnoteRef/>
      </w:r>
      <w:r>
        <w:t xml:space="preserve"> </w:t>
      </w:r>
      <w:r w:rsidRPr="001C6B95">
        <w:t>Zindel Segal, J. Mark G</w:t>
      </w:r>
      <w:r>
        <w:t>.</w:t>
      </w:r>
      <w:r w:rsidRPr="001C6B95">
        <w:t xml:space="preserve"> Williams</w:t>
      </w:r>
      <w:r>
        <w:t>,</w:t>
      </w:r>
      <w:r w:rsidRPr="001C6B95">
        <w:t xml:space="preserve"> and John D</w:t>
      </w:r>
      <w:r>
        <w:t>.</w:t>
      </w:r>
      <w:r w:rsidRPr="001C6B95">
        <w:t xml:space="preserve"> Teasdale, </w:t>
      </w:r>
      <w:r w:rsidRPr="001C6B95">
        <w:rPr>
          <w:i/>
        </w:rPr>
        <w:t>Mindfulness-Based Cognitive Therapy for Depression</w:t>
      </w:r>
      <w:r w:rsidRPr="001C6B95">
        <w:t xml:space="preserve"> (New York: Guilford Press, 2013), 208</w:t>
      </w:r>
      <w:r>
        <w:t>. Adapted</w:t>
      </w:r>
      <w:r w:rsidRPr="00D126FE">
        <w:t xml:space="preserve"> for Karis Fellowships by Nancy Diven.</w:t>
      </w:r>
    </w:p>
  </w:endnote>
  <w:endnote w:id="2">
    <w:p w14:paraId="53DB82E9" w14:textId="77777777" w:rsidR="00290958" w:rsidRPr="00FB72CE" w:rsidRDefault="00290958" w:rsidP="00290958">
      <w:pPr>
        <w:pStyle w:val="EndnoteText"/>
        <w:rPr>
          <w:lang w:val="en-GB"/>
        </w:rPr>
      </w:pPr>
      <w:r>
        <w:rPr>
          <w:rStyle w:val="EndnoteReference"/>
        </w:rPr>
        <w:endnoteRef/>
      </w:r>
      <w:r>
        <w:t xml:space="preserve"> John Main,</w:t>
      </w:r>
      <w:r w:rsidRPr="00BF4644">
        <w:t xml:space="preserve"> </w:t>
      </w:r>
      <w:r w:rsidRPr="001B292D">
        <w:rPr>
          <w:i/>
        </w:rPr>
        <w:t>Monastery without Walls: The Spiritual Letters of John Main</w:t>
      </w:r>
      <w:r>
        <w:t>,</w:t>
      </w:r>
      <w:r>
        <w:rPr>
          <w:i/>
        </w:rPr>
        <w:t xml:space="preserve"> </w:t>
      </w:r>
      <w:r>
        <w:t>ed. Laurence Freeman</w:t>
      </w:r>
      <w:r w:rsidRPr="00BF4644">
        <w:t xml:space="preserve"> (London: Canterbury Press Norwich, 2006), 32.</w:t>
      </w:r>
    </w:p>
  </w:endnote>
  <w:endnote w:id="3">
    <w:p w14:paraId="489F2772" w14:textId="77777777" w:rsidR="00003C45" w:rsidRDefault="00003C45" w:rsidP="00003C45">
      <w:pPr>
        <w:pStyle w:val="EndnoteText"/>
      </w:pPr>
      <w:r>
        <w:rPr>
          <w:rStyle w:val="EndnoteReference"/>
        </w:rPr>
        <w:endnoteRef/>
      </w:r>
      <w:r>
        <w:t xml:space="preserve">See KF11. </w:t>
      </w:r>
    </w:p>
  </w:endnote>
  <w:endnote w:id="4">
    <w:p w14:paraId="273A1543" w14:textId="77777777" w:rsidR="00290958" w:rsidRPr="00FB72CE" w:rsidRDefault="00290958" w:rsidP="00290958">
      <w:pPr>
        <w:pStyle w:val="EndnoteText"/>
        <w:rPr>
          <w:lang w:val="en-GB"/>
        </w:rPr>
      </w:pPr>
      <w:r>
        <w:rPr>
          <w:rStyle w:val="EndnoteReference"/>
        </w:rPr>
        <w:endnoteRef/>
      </w:r>
      <w:r>
        <w:t xml:space="preserve"> </w:t>
      </w:r>
      <w:hyperlink r:id="rId1" w:history="1">
        <w:r w:rsidR="00FF4D0B">
          <w:rPr>
            <w:rStyle w:val="Hyperlink"/>
          </w:rPr>
          <w:t>www.livingmindfully.org</w:t>
        </w:r>
      </w:hyperlink>
      <w:r w:rsidRPr="00B3234A">
        <w:t>. Adapted</w:t>
      </w:r>
      <w:r>
        <w:t xml:space="preserve"> for Karis Fellowships by Nancy Diven.</w:t>
      </w:r>
    </w:p>
  </w:endnote>
  <w:endnote w:id="5">
    <w:p w14:paraId="7A4E8567" w14:textId="77777777" w:rsidR="00882EFE" w:rsidRPr="00A0074F" w:rsidRDefault="00882EFE" w:rsidP="00882EFE">
      <w:pPr>
        <w:pStyle w:val="EndnoteText"/>
        <w:rPr>
          <w:lang w:val="en-GB"/>
        </w:rPr>
      </w:pPr>
      <w:r>
        <w:rPr>
          <w:rStyle w:val="EndnoteReference"/>
        </w:rPr>
        <w:endnoteRef/>
      </w:r>
      <w:r>
        <w:t xml:space="preserve"> </w:t>
      </w:r>
      <w:r w:rsidRPr="001675C4">
        <w:rPr>
          <w:i/>
        </w:rPr>
        <w:t>My Faith Looks Up to Thee</w:t>
      </w:r>
      <w:r>
        <w:t xml:space="preserve"> by Ray Palmer (1808</w:t>
      </w:r>
      <w:r w:rsidR="0077589A">
        <w:t>–</w:t>
      </w:r>
      <w:r>
        <w:t xml:space="preserve">1887), </w:t>
      </w:r>
      <w:hyperlink r:id="rId2" w:tgtFrame="_blank" w:history="1">
        <w:r>
          <w:rPr>
            <w:rStyle w:val="Hyperlink"/>
          </w:rPr>
          <w:t>youtu.be/X5g-Att0bmE</w:t>
        </w:r>
      </w:hyperlink>
      <w:r w:rsidRPr="006631EC">
        <w:rPr>
          <w:rStyle w:val="Hyperlink"/>
          <w:color w:val="auto"/>
          <w:u w:val="none"/>
        </w:rPr>
        <w:t>.</w:t>
      </w:r>
    </w:p>
  </w:endnote>
  <w:endnote w:id="6">
    <w:p w14:paraId="3160A6FF" w14:textId="77777777" w:rsidR="00512CBD" w:rsidRDefault="00512CBD">
      <w:pPr>
        <w:pStyle w:val="EndnoteText"/>
      </w:pPr>
      <w:r>
        <w:rPr>
          <w:rStyle w:val="EndnoteReference"/>
        </w:rPr>
        <w:endnoteRef/>
      </w:r>
      <w:r>
        <w:t xml:space="preserve"> Isaiah 32:17.</w:t>
      </w:r>
    </w:p>
  </w:endnote>
  <w:endnote w:id="7">
    <w:p w14:paraId="5DE9128D" w14:textId="7036D9C4" w:rsidR="00952CD7" w:rsidRDefault="00952CD7" w:rsidP="00952CD7">
      <w:pPr>
        <w:pStyle w:val="EndnoteText"/>
      </w:pPr>
      <w:r>
        <w:rPr>
          <w:rStyle w:val="EndnoteReference"/>
        </w:rPr>
        <w:endnoteRef/>
      </w:r>
      <w:r>
        <w:t xml:space="preserve"> Matt. 5:3</w:t>
      </w:r>
      <w:r w:rsidR="00EC2E4B">
        <w:t>–</w:t>
      </w:r>
      <w:r>
        <w:t>10, KF18.</w:t>
      </w:r>
    </w:p>
  </w:endnote>
  <w:endnote w:id="8">
    <w:p w14:paraId="63F351BC" w14:textId="1B4BAAE8" w:rsidR="00D753A9" w:rsidRPr="0058407B" w:rsidRDefault="00D753A9">
      <w:pPr>
        <w:pStyle w:val="EndnoteText"/>
        <w:rPr>
          <w:b/>
        </w:rPr>
      </w:pPr>
      <w:r w:rsidRPr="00B83188">
        <w:rPr>
          <w:rStyle w:val="EndnoteReference"/>
        </w:rPr>
        <w:endnoteRef/>
      </w:r>
      <w:r w:rsidRPr="00B83188">
        <w:t xml:space="preserve"> </w:t>
      </w:r>
      <w:r w:rsidRPr="00B83188">
        <w:rPr>
          <w:rFonts w:cstheme="minorHAnsi"/>
          <w:color w:val="222222"/>
          <w:shd w:val="clear" w:color="auto" w:fill="FFFFFF"/>
        </w:rPr>
        <w:t xml:space="preserve">Divorce Predictors Negative </w:t>
      </w:r>
      <w:r w:rsidRPr="00ED77D5">
        <w:rPr>
          <w:rFonts w:cstheme="minorHAnsi"/>
          <w:color w:val="222222"/>
          <w:shd w:val="clear" w:color="auto" w:fill="FFFFFF"/>
        </w:rPr>
        <w:t>Relationships: Couples Retreats: Relationships Marriage: Gottman,</w:t>
      </w:r>
      <w:r w:rsidR="00ED3947" w:rsidRPr="00ED77D5">
        <w:rPr>
          <w:rFonts w:cstheme="minorHAnsi"/>
          <w:color w:val="222222"/>
          <w:shd w:val="clear" w:color="auto" w:fill="FFFFFF"/>
        </w:rPr>
        <w:t xml:space="preserve"> </w:t>
      </w:r>
      <w:hyperlink r:id="rId3" w:history="1">
        <w:r w:rsidR="00ED77D5" w:rsidRPr="00570BDA">
          <w:rPr>
            <w:rStyle w:val="Hyperlink"/>
            <w:lang w:val="en-GB" w:eastAsia="en-GB"/>
          </w:rPr>
          <w:t>gottmancouplesretreats.com/about/research-findings</w:t>
        </w:r>
      </w:hyperlink>
      <w:r w:rsidRPr="00570BDA">
        <w:rPr>
          <w:rStyle w:val="Hyperlink"/>
          <w:rFonts w:cstheme="minorHAnsi"/>
          <w:color w:val="auto"/>
          <w:u w:val="none"/>
          <w:shd w:val="clear" w:color="auto" w:fill="FFFFFF"/>
        </w:rPr>
        <w:t>.</w:t>
      </w:r>
    </w:p>
  </w:endnote>
  <w:endnote w:id="9">
    <w:p w14:paraId="535E1148" w14:textId="496DB9B0" w:rsidR="00E81556" w:rsidRDefault="00BF44FE">
      <w:pPr>
        <w:pStyle w:val="EndnoteText"/>
      </w:pPr>
      <w:r>
        <w:rPr>
          <w:rStyle w:val="EndnoteReference"/>
        </w:rPr>
        <w:endnoteRef/>
      </w:r>
      <w:r>
        <w:t xml:space="preserve"> </w:t>
      </w:r>
      <w:hyperlink r:id="rId4" w:history="1">
        <w:r w:rsidR="00ED77D5">
          <w:rPr>
            <w:rStyle w:val="Hyperlink"/>
          </w:rPr>
          <w:t>www.scientificamerican.com/article/gut-feelings-the-second-brain</w:t>
        </w:r>
      </w:hyperlink>
      <w:r w:rsidR="00E81556" w:rsidRPr="00570BDA">
        <w:t>.</w:t>
      </w:r>
    </w:p>
  </w:endnote>
  <w:endnote w:id="10">
    <w:p w14:paraId="209FF3AB" w14:textId="677DFDF5" w:rsidR="00244082" w:rsidRDefault="00244082" w:rsidP="00244082">
      <w:pPr>
        <w:pStyle w:val="EndnoteText"/>
      </w:pPr>
      <w:r>
        <w:rPr>
          <w:rStyle w:val="EndnoteReference"/>
        </w:rPr>
        <w:endnoteRef/>
      </w:r>
      <w:r>
        <w:t xml:space="preserve"> </w:t>
      </w:r>
      <w:hyperlink r:id="rId5" w:history="1">
        <w:r w:rsidR="00ED77D5">
          <w:rPr>
            <w:rStyle w:val="Hyperlink"/>
          </w:rPr>
          <w:t>www.gottman.com/blog/this-one-thing-is-the-biggest-predictor-of-divorce</w:t>
        </w:r>
      </w:hyperlink>
      <w:r>
        <w:t>.</w:t>
      </w:r>
    </w:p>
  </w:endnote>
  <w:endnote w:id="11">
    <w:p w14:paraId="089395FB" w14:textId="77777777" w:rsidR="00660254" w:rsidRPr="00327062" w:rsidRDefault="00660254" w:rsidP="00660254">
      <w:pPr>
        <w:pStyle w:val="EndnoteText"/>
        <w:rPr>
          <w:lang w:val="en-GB"/>
        </w:rPr>
      </w:pPr>
      <w:r w:rsidRPr="00675F91">
        <w:rPr>
          <w:rStyle w:val="EndnoteReference"/>
        </w:rPr>
        <w:endnoteRef/>
      </w:r>
      <w:r w:rsidRPr="00675F91">
        <w:t xml:space="preserve"> Eph. 4:29.</w:t>
      </w:r>
    </w:p>
  </w:endnote>
  <w:endnote w:id="12">
    <w:p w14:paraId="20ED7B41" w14:textId="77777777" w:rsidR="00D753A9" w:rsidRPr="009B41D1" w:rsidRDefault="00D753A9">
      <w:pPr>
        <w:pStyle w:val="EndnoteText"/>
        <w:rPr>
          <w:lang w:val="en-GB"/>
        </w:rPr>
      </w:pPr>
      <w:r w:rsidRPr="00B83188">
        <w:rPr>
          <w:rStyle w:val="EndnoteReference"/>
        </w:rPr>
        <w:endnoteRef/>
      </w:r>
      <w:r w:rsidRPr="00B83188">
        <w:t xml:space="preserve"> </w:t>
      </w:r>
      <w:r w:rsidRPr="00B83188">
        <w:rPr>
          <w:lang w:val="en-GB"/>
        </w:rPr>
        <w:t>2 Cor. 5:17.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42035E" w14:textId="221CD053" w:rsidR="00D753A9" w:rsidRDefault="00D753A9" w:rsidP="00C67CE7">
    <w:pPr>
      <w:pStyle w:val="Footer"/>
      <w:tabs>
        <w:tab w:val="left" w:pos="4220"/>
      </w:tabs>
    </w:pPr>
    <w:r>
      <w:t>karisfellowships.com</w:t>
    </w:r>
    <w:r>
      <w:tab/>
      <w:t>KF19-E</w:t>
    </w:r>
    <w:r>
      <w:tab/>
    </w:r>
    <w:r>
      <w:rPr>
        <w:rFonts w:cstheme="minorHAnsi"/>
      </w:rPr>
      <w:t>©</w:t>
    </w:r>
    <w:r>
      <w:t>20</w:t>
    </w:r>
    <w:r w:rsidR="00EC2E4B">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F240FB" w14:textId="644652A3" w:rsidR="00D753A9" w:rsidRDefault="00D753A9" w:rsidP="00E75934">
    <w:pPr>
      <w:pStyle w:val="Footer"/>
      <w:tabs>
        <w:tab w:val="left" w:pos="4220"/>
      </w:tabs>
    </w:pPr>
    <w:r>
      <w:t>karisfellowships.com</w:t>
    </w:r>
    <w:r>
      <w:tab/>
      <w:t>KF19-E</w:t>
    </w:r>
    <w:r>
      <w:tab/>
    </w:r>
    <w:r>
      <w:rPr>
        <w:rFonts w:cstheme="minorHAnsi"/>
      </w:rPr>
      <w:t>©</w:t>
    </w:r>
    <w:r>
      <w:t>20</w:t>
    </w:r>
    <w:r w:rsidR="00EC2E4B">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41EE7A" w14:textId="77777777" w:rsidR="005F69C5" w:rsidRDefault="005F69C5" w:rsidP="00285B9A">
      <w:pPr>
        <w:spacing w:after="0" w:line="240" w:lineRule="auto"/>
      </w:pPr>
      <w:r>
        <w:separator/>
      </w:r>
    </w:p>
  </w:footnote>
  <w:footnote w:type="continuationSeparator" w:id="0">
    <w:p w14:paraId="15198EE7" w14:textId="77777777" w:rsidR="005F69C5" w:rsidRDefault="005F69C5"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Content>
      <w:p w14:paraId="32F87E23" w14:textId="77777777" w:rsidR="00D753A9" w:rsidRDefault="00D753A9">
        <w:pPr>
          <w:pStyle w:val="Header"/>
          <w:jc w:val="right"/>
        </w:pPr>
        <w:r>
          <w:fldChar w:fldCharType="begin"/>
        </w:r>
        <w:r>
          <w:instrText xml:space="preserve"> PAGE   \* MERGEFORMAT </w:instrText>
        </w:r>
        <w:r>
          <w:fldChar w:fldCharType="separate"/>
        </w:r>
        <w:r w:rsidR="00256265">
          <w:rPr>
            <w:noProof/>
          </w:rPr>
          <w:t>6</w:t>
        </w:r>
        <w:r>
          <w:rPr>
            <w:noProof/>
          </w:rPr>
          <w:fldChar w:fldCharType="end"/>
        </w:r>
      </w:p>
    </w:sdtContent>
  </w:sdt>
  <w:p w14:paraId="020BC276" w14:textId="77777777" w:rsidR="00D753A9" w:rsidRDefault="00D753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E76F1D"/>
    <w:multiLevelType w:val="hybridMultilevel"/>
    <w:tmpl w:val="11486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1321D7"/>
    <w:multiLevelType w:val="hybridMultilevel"/>
    <w:tmpl w:val="525AA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75676E"/>
    <w:multiLevelType w:val="hybridMultilevel"/>
    <w:tmpl w:val="6E10F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AB7760"/>
    <w:multiLevelType w:val="hybridMultilevel"/>
    <w:tmpl w:val="133A039C"/>
    <w:lvl w:ilvl="0" w:tplc="2EB08168">
      <w:start w:val="1"/>
      <w:numFmt w:val="decimal"/>
      <w:lvlText w:val="%1."/>
      <w:lvlJc w:val="left"/>
      <w:pPr>
        <w:ind w:left="360" w:hanging="360"/>
      </w:pPr>
      <w:rPr>
        <w:rFonts w:hint="default"/>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5D30562C"/>
    <w:multiLevelType w:val="hybridMultilevel"/>
    <w:tmpl w:val="C1D23AA0"/>
    <w:lvl w:ilvl="0" w:tplc="4C4093D6">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D9F6E8D"/>
    <w:multiLevelType w:val="hybridMultilevel"/>
    <w:tmpl w:val="C92048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A4B5F3B"/>
    <w:multiLevelType w:val="hybridMultilevel"/>
    <w:tmpl w:val="64CC7532"/>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563296475">
    <w:abstractNumId w:val="1"/>
  </w:num>
  <w:num w:numId="2" w16cid:durableId="1088891411">
    <w:abstractNumId w:val="5"/>
  </w:num>
  <w:num w:numId="3" w16cid:durableId="1378433884">
    <w:abstractNumId w:val="4"/>
  </w:num>
  <w:num w:numId="4" w16cid:durableId="1231307750">
    <w:abstractNumId w:val="2"/>
  </w:num>
  <w:num w:numId="5" w16cid:durableId="779687167">
    <w:abstractNumId w:val="0"/>
  </w:num>
  <w:num w:numId="6" w16cid:durableId="1797019095">
    <w:abstractNumId w:val="3"/>
  </w:num>
  <w:num w:numId="7" w16cid:durableId="1214343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063D"/>
    <w:rsid w:val="00003C45"/>
    <w:rsid w:val="0000472F"/>
    <w:rsid w:val="0001193D"/>
    <w:rsid w:val="000272C6"/>
    <w:rsid w:val="00033951"/>
    <w:rsid w:val="0003550A"/>
    <w:rsid w:val="0003590B"/>
    <w:rsid w:val="000362B7"/>
    <w:rsid w:val="00036DB8"/>
    <w:rsid w:val="00045B9E"/>
    <w:rsid w:val="000470B2"/>
    <w:rsid w:val="00061EFD"/>
    <w:rsid w:val="0006479F"/>
    <w:rsid w:val="00077692"/>
    <w:rsid w:val="00082443"/>
    <w:rsid w:val="000858FF"/>
    <w:rsid w:val="00085FAF"/>
    <w:rsid w:val="00097D02"/>
    <w:rsid w:val="000B2406"/>
    <w:rsid w:val="000C2907"/>
    <w:rsid w:val="000C700A"/>
    <w:rsid w:val="000D07E0"/>
    <w:rsid w:val="000D5916"/>
    <w:rsid w:val="000E03A4"/>
    <w:rsid w:val="000E4359"/>
    <w:rsid w:val="000E6B1A"/>
    <w:rsid w:val="000F0910"/>
    <w:rsid w:val="000F37A7"/>
    <w:rsid w:val="000F4F00"/>
    <w:rsid w:val="000F6BB2"/>
    <w:rsid w:val="000F71E2"/>
    <w:rsid w:val="00107FC1"/>
    <w:rsid w:val="00114E3E"/>
    <w:rsid w:val="00120918"/>
    <w:rsid w:val="00130EFE"/>
    <w:rsid w:val="00132AAB"/>
    <w:rsid w:val="0013373F"/>
    <w:rsid w:val="00150A8E"/>
    <w:rsid w:val="0015453D"/>
    <w:rsid w:val="00154928"/>
    <w:rsid w:val="00164A9C"/>
    <w:rsid w:val="00165F40"/>
    <w:rsid w:val="00172DFC"/>
    <w:rsid w:val="00173599"/>
    <w:rsid w:val="00182272"/>
    <w:rsid w:val="00184D1E"/>
    <w:rsid w:val="001862D3"/>
    <w:rsid w:val="00187F85"/>
    <w:rsid w:val="0019112D"/>
    <w:rsid w:val="001A1CB3"/>
    <w:rsid w:val="001A4757"/>
    <w:rsid w:val="001B02D6"/>
    <w:rsid w:val="001B2446"/>
    <w:rsid w:val="001C00F1"/>
    <w:rsid w:val="001C2B4D"/>
    <w:rsid w:val="001C37EE"/>
    <w:rsid w:val="001C44E8"/>
    <w:rsid w:val="001C513D"/>
    <w:rsid w:val="001C5882"/>
    <w:rsid w:val="001D2ACD"/>
    <w:rsid w:val="001D4041"/>
    <w:rsid w:val="001E6B4F"/>
    <w:rsid w:val="001F00A8"/>
    <w:rsid w:val="001F1312"/>
    <w:rsid w:val="001F23D1"/>
    <w:rsid w:val="002001CF"/>
    <w:rsid w:val="00201EE7"/>
    <w:rsid w:val="00203190"/>
    <w:rsid w:val="00203E60"/>
    <w:rsid w:val="00213D64"/>
    <w:rsid w:val="00215053"/>
    <w:rsid w:val="00215289"/>
    <w:rsid w:val="00215C67"/>
    <w:rsid w:val="00222F52"/>
    <w:rsid w:val="002258B8"/>
    <w:rsid w:val="002260E5"/>
    <w:rsid w:val="00231B65"/>
    <w:rsid w:val="00235ECD"/>
    <w:rsid w:val="00236041"/>
    <w:rsid w:val="00236500"/>
    <w:rsid w:val="00237092"/>
    <w:rsid w:val="00242CFB"/>
    <w:rsid w:val="00244082"/>
    <w:rsid w:val="00256265"/>
    <w:rsid w:val="00260C54"/>
    <w:rsid w:val="002743B5"/>
    <w:rsid w:val="002753C4"/>
    <w:rsid w:val="00275515"/>
    <w:rsid w:val="00276DAE"/>
    <w:rsid w:val="002831CB"/>
    <w:rsid w:val="00285B9A"/>
    <w:rsid w:val="00290958"/>
    <w:rsid w:val="002A3335"/>
    <w:rsid w:val="002A38FD"/>
    <w:rsid w:val="002A4557"/>
    <w:rsid w:val="002A771F"/>
    <w:rsid w:val="002B52AD"/>
    <w:rsid w:val="002C00A1"/>
    <w:rsid w:val="002C2742"/>
    <w:rsid w:val="002E093B"/>
    <w:rsid w:val="00302030"/>
    <w:rsid w:val="00302EC2"/>
    <w:rsid w:val="00303F8E"/>
    <w:rsid w:val="00313079"/>
    <w:rsid w:val="00313119"/>
    <w:rsid w:val="00317117"/>
    <w:rsid w:val="00321BDB"/>
    <w:rsid w:val="00324925"/>
    <w:rsid w:val="0032587D"/>
    <w:rsid w:val="00325F95"/>
    <w:rsid w:val="003317C0"/>
    <w:rsid w:val="00340F6D"/>
    <w:rsid w:val="00344C1B"/>
    <w:rsid w:val="00345585"/>
    <w:rsid w:val="00346569"/>
    <w:rsid w:val="00350E97"/>
    <w:rsid w:val="00353566"/>
    <w:rsid w:val="003537BD"/>
    <w:rsid w:val="00355249"/>
    <w:rsid w:val="00356175"/>
    <w:rsid w:val="003578BC"/>
    <w:rsid w:val="00364554"/>
    <w:rsid w:val="00373343"/>
    <w:rsid w:val="00376BC3"/>
    <w:rsid w:val="003777B0"/>
    <w:rsid w:val="00381B6A"/>
    <w:rsid w:val="00381D16"/>
    <w:rsid w:val="003874FA"/>
    <w:rsid w:val="003947F2"/>
    <w:rsid w:val="003A1F73"/>
    <w:rsid w:val="003A2192"/>
    <w:rsid w:val="003A60A5"/>
    <w:rsid w:val="003C1F4C"/>
    <w:rsid w:val="003C3495"/>
    <w:rsid w:val="003C46D9"/>
    <w:rsid w:val="003D43BB"/>
    <w:rsid w:val="003D531D"/>
    <w:rsid w:val="003D76BE"/>
    <w:rsid w:val="003E4136"/>
    <w:rsid w:val="003E54DA"/>
    <w:rsid w:val="003E6D91"/>
    <w:rsid w:val="003F6BF1"/>
    <w:rsid w:val="00400090"/>
    <w:rsid w:val="00400E1C"/>
    <w:rsid w:val="00403CC4"/>
    <w:rsid w:val="00405AF5"/>
    <w:rsid w:val="0041323E"/>
    <w:rsid w:val="00413267"/>
    <w:rsid w:val="00413611"/>
    <w:rsid w:val="004148B5"/>
    <w:rsid w:val="00415F70"/>
    <w:rsid w:val="00435BC9"/>
    <w:rsid w:val="0044090C"/>
    <w:rsid w:val="00443A70"/>
    <w:rsid w:val="00444DD6"/>
    <w:rsid w:val="00450802"/>
    <w:rsid w:val="00466E5D"/>
    <w:rsid w:val="0047059A"/>
    <w:rsid w:val="00474D13"/>
    <w:rsid w:val="004754B2"/>
    <w:rsid w:val="00485D3F"/>
    <w:rsid w:val="00486228"/>
    <w:rsid w:val="00491848"/>
    <w:rsid w:val="00494251"/>
    <w:rsid w:val="0049735D"/>
    <w:rsid w:val="004A3777"/>
    <w:rsid w:val="004B2C5B"/>
    <w:rsid w:val="004C321F"/>
    <w:rsid w:val="004C3B62"/>
    <w:rsid w:val="004C7670"/>
    <w:rsid w:val="004C7813"/>
    <w:rsid w:val="004D1641"/>
    <w:rsid w:val="004D58AD"/>
    <w:rsid w:val="004E7833"/>
    <w:rsid w:val="005043C2"/>
    <w:rsid w:val="0050654C"/>
    <w:rsid w:val="00507869"/>
    <w:rsid w:val="00512CBD"/>
    <w:rsid w:val="00523002"/>
    <w:rsid w:val="00523855"/>
    <w:rsid w:val="00532BC4"/>
    <w:rsid w:val="00547CF8"/>
    <w:rsid w:val="005515FC"/>
    <w:rsid w:val="00560A9B"/>
    <w:rsid w:val="00562919"/>
    <w:rsid w:val="0056330D"/>
    <w:rsid w:val="00570BDA"/>
    <w:rsid w:val="005726D6"/>
    <w:rsid w:val="005747CD"/>
    <w:rsid w:val="0058407B"/>
    <w:rsid w:val="00586A0F"/>
    <w:rsid w:val="00592888"/>
    <w:rsid w:val="005A2631"/>
    <w:rsid w:val="005A3F3F"/>
    <w:rsid w:val="005A6A62"/>
    <w:rsid w:val="005B2B96"/>
    <w:rsid w:val="005C0A74"/>
    <w:rsid w:val="005C50E6"/>
    <w:rsid w:val="005C5858"/>
    <w:rsid w:val="005C66F4"/>
    <w:rsid w:val="005D1B42"/>
    <w:rsid w:val="005D72E5"/>
    <w:rsid w:val="005E5360"/>
    <w:rsid w:val="005F0809"/>
    <w:rsid w:val="005F286D"/>
    <w:rsid w:val="005F69C5"/>
    <w:rsid w:val="00602B9B"/>
    <w:rsid w:val="0060353C"/>
    <w:rsid w:val="0060372C"/>
    <w:rsid w:val="0061117B"/>
    <w:rsid w:val="00617C84"/>
    <w:rsid w:val="006204E9"/>
    <w:rsid w:val="00621439"/>
    <w:rsid w:val="00624493"/>
    <w:rsid w:val="00632C00"/>
    <w:rsid w:val="00640649"/>
    <w:rsid w:val="00643CD6"/>
    <w:rsid w:val="00644CC8"/>
    <w:rsid w:val="0064785D"/>
    <w:rsid w:val="00653EB0"/>
    <w:rsid w:val="006556A2"/>
    <w:rsid w:val="00660254"/>
    <w:rsid w:val="00660D4D"/>
    <w:rsid w:val="006631EC"/>
    <w:rsid w:val="00665CB1"/>
    <w:rsid w:val="00680751"/>
    <w:rsid w:val="00680855"/>
    <w:rsid w:val="006866DB"/>
    <w:rsid w:val="00687A28"/>
    <w:rsid w:val="0069293A"/>
    <w:rsid w:val="00693BC3"/>
    <w:rsid w:val="006A611D"/>
    <w:rsid w:val="006A682B"/>
    <w:rsid w:val="006A6A0A"/>
    <w:rsid w:val="006B359C"/>
    <w:rsid w:val="006C142F"/>
    <w:rsid w:val="006C4597"/>
    <w:rsid w:val="006D27C5"/>
    <w:rsid w:val="006D5C47"/>
    <w:rsid w:val="006F2878"/>
    <w:rsid w:val="006F3A48"/>
    <w:rsid w:val="00705439"/>
    <w:rsid w:val="00706C82"/>
    <w:rsid w:val="00721089"/>
    <w:rsid w:val="00724767"/>
    <w:rsid w:val="00724B5A"/>
    <w:rsid w:val="00724C95"/>
    <w:rsid w:val="00724D02"/>
    <w:rsid w:val="00725212"/>
    <w:rsid w:val="00732A94"/>
    <w:rsid w:val="00735FEE"/>
    <w:rsid w:val="00742710"/>
    <w:rsid w:val="0075286F"/>
    <w:rsid w:val="00760848"/>
    <w:rsid w:val="00761CCB"/>
    <w:rsid w:val="007755D1"/>
    <w:rsid w:val="0077589A"/>
    <w:rsid w:val="007776B8"/>
    <w:rsid w:val="00786729"/>
    <w:rsid w:val="007874CB"/>
    <w:rsid w:val="00794AD2"/>
    <w:rsid w:val="007950AA"/>
    <w:rsid w:val="0079709E"/>
    <w:rsid w:val="007A4AAD"/>
    <w:rsid w:val="007A7D94"/>
    <w:rsid w:val="007B3020"/>
    <w:rsid w:val="007B3DB0"/>
    <w:rsid w:val="007C55B3"/>
    <w:rsid w:val="007C79BF"/>
    <w:rsid w:val="007D10E1"/>
    <w:rsid w:val="007E4217"/>
    <w:rsid w:val="007F2BDA"/>
    <w:rsid w:val="007F340F"/>
    <w:rsid w:val="007F46E1"/>
    <w:rsid w:val="007F67CA"/>
    <w:rsid w:val="00800731"/>
    <w:rsid w:val="00800C14"/>
    <w:rsid w:val="00803398"/>
    <w:rsid w:val="00811842"/>
    <w:rsid w:val="008163F5"/>
    <w:rsid w:val="008164BC"/>
    <w:rsid w:val="00827367"/>
    <w:rsid w:val="00827A45"/>
    <w:rsid w:val="008333A2"/>
    <w:rsid w:val="00843B21"/>
    <w:rsid w:val="00843BAA"/>
    <w:rsid w:val="00850B50"/>
    <w:rsid w:val="00850FB8"/>
    <w:rsid w:val="008537B6"/>
    <w:rsid w:val="00861E9C"/>
    <w:rsid w:val="00863504"/>
    <w:rsid w:val="0086628B"/>
    <w:rsid w:val="00870C65"/>
    <w:rsid w:val="00873429"/>
    <w:rsid w:val="00880768"/>
    <w:rsid w:val="00882EFE"/>
    <w:rsid w:val="0088390B"/>
    <w:rsid w:val="0088419F"/>
    <w:rsid w:val="008A0295"/>
    <w:rsid w:val="008A2513"/>
    <w:rsid w:val="008A3C98"/>
    <w:rsid w:val="008A6D42"/>
    <w:rsid w:val="008B022B"/>
    <w:rsid w:val="008B1749"/>
    <w:rsid w:val="008B6C32"/>
    <w:rsid w:val="008D59A5"/>
    <w:rsid w:val="008E4C7E"/>
    <w:rsid w:val="008E6CE4"/>
    <w:rsid w:val="0090151D"/>
    <w:rsid w:val="00901828"/>
    <w:rsid w:val="00915683"/>
    <w:rsid w:val="00927BF2"/>
    <w:rsid w:val="00931E01"/>
    <w:rsid w:val="00932267"/>
    <w:rsid w:val="0094612D"/>
    <w:rsid w:val="00952CD7"/>
    <w:rsid w:val="00953A76"/>
    <w:rsid w:val="009749D2"/>
    <w:rsid w:val="0097719E"/>
    <w:rsid w:val="00984132"/>
    <w:rsid w:val="009863FF"/>
    <w:rsid w:val="0098714F"/>
    <w:rsid w:val="009932A6"/>
    <w:rsid w:val="00996187"/>
    <w:rsid w:val="009A3F1F"/>
    <w:rsid w:val="009A757E"/>
    <w:rsid w:val="009B030D"/>
    <w:rsid w:val="009B2B35"/>
    <w:rsid w:val="009B3EAA"/>
    <w:rsid w:val="009B41D1"/>
    <w:rsid w:val="009C0EF6"/>
    <w:rsid w:val="009C30E1"/>
    <w:rsid w:val="009C479C"/>
    <w:rsid w:val="009D25F5"/>
    <w:rsid w:val="009D6D0E"/>
    <w:rsid w:val="009D780F"/>
    <w:rsid w:val="009F20FC"/>
    <w:rsid w:val="009F4B56"/>
    <w:rsid w:val="00A04AA9"/>
    <w:rsid w:val="00A05102"/>
    <w:rsid w:val="00A07B35"/>
    <w:rsid w:val="00A139F5"/>
    <w:rsid w:val="00A179C4"/>
    <w:rsid w:val="00A3187F"/>
    <w:rsid w:val="00A32926"/>
    <w:rsid w:val="00A351E3"/>
    <w:rsid w:val="00A35B0C"/>
    <w:rsid w:val="00A42DB2"/>
    <w:rsid w:val="00A43CE5"/>
    <w:rsid w:val="00A4465D"/>
    <w:rsid w:val="00A44A66"/>
    <w:rsid w:val="00A44F3F"/>
    <w:rsid w:val="00A46FDC"/>
    <w:rsid w:val="00A531AC"/>
    <w:rsid w:val="00A54FB1"/>
    <w:rsid w:val="00A62F25"/>
    <w:rsid w:val="00A679DD"/>
    <w:rsid w:val="00A744A3"/>
    <w:rsid w:val="00A7456C"/>
    <w:rsid w:val="00A86872"/>
    <w:rsid w:val="00A9281A"/>
    <w:rsid w:val="00AA4029"/>
    <w:rsid w:val="00AA42F7"/>
    <w:rsid w:val="00AB22FE"/>
    <w:rsid w:val="00AB3A7D"/>
    <w:rsid w:val="00AD4A1A"/>
    <w:rsid w:val="00AE14B8"/>
    <w:rsid w:val="00AF286C"/>
    <w:rsid w:val="00AF6B12"/>
    <w:rsid w:val="00B00C80"/>
    <w:rsid w:val="00B03CC1"/>
    <w:rsid w:val="00B104D1"/>
    <w:rsid w:val="00B12E10"/>
    <w:rsid w:val="00B14577"/>
    <w:rsid w:val="00B33008"/>
    <w:rsid w:val="00B33772"/>
    <w:rsid w:val="00B340D1"/>
    <w:rsid w:val="00B36549"/>
    <w:rsid w:val="00B41429"/>
    <w:rsid w:val="00B417E6"/>
    <w:rsid w:val="00B61DE8"/>
    <w:rsid w:val="00B64E5C"/>
    <w:rsid w:val="00B6604B"/>
    <w:rsid w:val="00B83188"/>
    <w:rsid w:val="00BA3100"/>
    <w:rsid w:val="00BB1CD5"/>
    <w:rsid w:val="00BC0C90"/>
    <w:rsid w:val="00BD31B0"/>
    <w:rsid w:val="00BD4B94"/>
    <w:rsid w:val="00BD5955"/>
    <w:rsid w:val="00BD5C73"/>
    <w:rsid w:val="00BD6A23"/>
    <w:rsid w:val="00BE3D88"/>
    <w:rsid w:val="00BE4D6C"/>
    <w:rsid w:val="00BE6531"/>
    <w:rsid w:val="00BE7DE1"/>
    <w:rsid w:val="00BF07E3"/>
    <w:rsid w:val="00BF1673"/>
    <w:rsid w:val="00BF26B5"/>
    <w:rsid w:val="00BF44FE"/>
    <w:rsid w:val="00BF477E"/>
    <w:rsid w:val="00C21AB7"/>
    <w:rsid w:val="00C22E57"/>
    <w:rsid w:val="00C25FD6"/>
    <w:rsid w:val="00C31B81"/>
    <w:rsid w:val="00C43976"/>
    <w:rsid w:val="00C43A57"/>
    <w:rsid w:val="00C60D02"/>
    <w:rsid w:val="00C67C93"/>
    <w:rsid w:val="00C67CE7"/>
    <w:rsid w:val="00C701DE"/>
    <w:rsid w:val="00C75A55"/>
    <w:rsid w:val="00C908F8"/>
    <w:rsid w:val="00CB2305"/>
    <w:rsid w:val="00CC0EC1"/>
    <w:rsid w:val="00CC36DD"/>
    <w:rsid w:val="00CD2C5B"/>
    <w:rsid w:val="00CD414D"/>
    <w:rsid w:val="00CD5081"/>
    <w:rsid w:val="00CE6B9B"/>
    <w:rsid w:val="00D05B82"/>
    <w:rsid w:val="00D1250A"/>
    <w:rsid w:val="00D13F70"/>
    <w:rsid w:val="00D23E6E"/>
    <w:rsid w:val="00D30CE9"/>
    <w:rsid w:val="00D44AD4"/>
    <w:rsid w:val="00D458D2"/>
    <w:rsid w:val="00D47727"/>
    <w:rsid w:val="00D517E9"/>
    <w:rsid w:val="00D556FA"/>
    <w:rsid w:val="00D57F0D"/>
    <w:rsid w:val="00D631B5"/>
    <w:rsid w:val="00D64222"/>
    <w:rsid w:val="00D64F6F"/>
    <w:rsid w:val="00D6540E"/>
    <w:rsid w:val="00D753A9"/>
    <w:rsid w:val="00D812CE"/>
    <w:rsid w:val="00DA5DD4"/>
    <w:rsid w:val="00DB25B1"/>
    <w:rsid w:val="00DC339E"/>
    <w:rsid w:val="00DC37D9"/>
    <w:rsid w:val="00DC42A8"/>
    <w:rsid w:val="00DC43D2"/>
    <w:rsid w:val="00DC725F"/>
    <w:rsid w:val="00DD0A73"/>
    <w:rsid w:val="00DD1FD5"/>
    <w:rsid w:val="00DE3287"/>
    <w:rsid w:val="00DF72AF"/>
    <w:rsid w:val="00E026C1"/>
    <w:rsid w:val="00E1197E"/>
    <w:rsid w:val="00E2687E"/>
    <w:rsid w:val="00E46D72"/>
    <w:rsid w:val="00E46F98"/>
    <w:rsid w:val="00E52862"/>
    <w:rsid w:val="00E54154"/>
    <w:rsid w:val="00E70729"/>
    <w:rsid w:val="00E735A4"/>
    <w:rsid w:val="00E75934"/>
    <w:rsid w:val="00E76447"/>
    <w:rsid w:val="00E81556"/>
    <w:rsid w:val="00E85889"/>
    <w:rsid w:val="00E928B9"/>
    <w:rsid w:val="00E92AC4"/>
    <w:rsid w:val="00E92AE5"/>
    <w:rsid w:val="00E92D79"/>
    <w:rsid w:val="00EA4A0C"/>
    <w:rsid w:val="00EB44D5"/>
    <w:rsid w:val="00EB7E7A"/>
    <w:rsid w:val="00EC1758"/>
    <w:rsid w:val="00EC2554"/>
    <w:rsid w:val="00EC2E4B"/>
    <w:rsid w:val="00ED3132"/>
    <w:rsid w:val="00ED3947"/>
    <w:rsid w:val="00ED77D5"/>
    <w:rsid w:val="00EE202A"/>
    <w:rsid w:val="00EF56C6"/>
    <w:rsid w:val="00F00469"/>
    <w:rsid w:val="00F0247E"/>
    <w:rsid w:val="00F050AD"/>
    <w:rsid w:val="00F05DDF"/>
    <w:rsid w:val="00F07F88"/>
    <w:rsid w:val="00F111C5"/>
    <w:rsid w:val="00F15B07"/>
    <w:rsid w:val="00F15F07"/>
    <w:rsid w:val="00F16E13"/>
    <w:rsid w:val="00F2154B"/>
    <w:rsid w:val="00F33E36"/>
    <w:rsid w:val="00F34512"/>
    <w:rsid w:val="00F34873"/>
    <w:rsid w:val="00F41C0C"/>
    <w:rsid w:val="00F44D3D"/>
    <w:rsid w:val="00F4599A"/>
    <w:rsid w:val="00F613E6"/>
    <w:rsid w:val="00F70D38"/>
    <w:rsid w:val="00F70D60"/>
    <w:rsid w:val="00F72DA2"/>
    <w:rsid w:val="00F73763"/>
    <w:rsid w:val="00F7380D"/>
    <w:rsid w:val="00F96064"/>
    <w:rsid w:val="00FA3767"/>
    <w:rsid w:val="00FA602C"/>
    <w:rsid w:val="00FB07C6"/>
    <w:rsid w:val="00FB54A7"/>
    <w:rsid w:val="00FB598E"/>
    <w:rsid w:val="00FB69E0"/>
    <w:rsid w:val="00FC2986"/>
    <w:rsid w:val="00FC4E8F"/>
    <w:rsid w:val="00FD0E25"/>
    <w:rsid w:val="00FF4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0F95DB"/>
  <w15:docId w15:val="{CC261328-E9FE-491D-9328-984C1321E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4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68085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80855"/>
    <w:rPr>
      <w:rFonts w:ascii="Lucida Grande" w:hAnsi="Lucida Grande" w:cs="Lucida Grande"/>
      <w:sz w:val="18"/>
      <w:szCs w:val="18"/>
    </w:rPr>
  </w:style>
  <w:style w:type="paragraph" w:styleId="ListParagraph">
    <w:name w:val="List Paragraph"/>
    <w:basedOn w:val="Normal"/>
    <w:uiPriority w:val="34"/>
    <w:qFormat/>
    <w:rsid w:val="001862D3"/>
    <w:pPr>
      <w:ind w:left="720"/>
      <w:contextualSpacing/>
    </w:pPr>
  </w:style>
  <w:style w:type="paragraph" w:styleId="EndnoteText">
    <w:name w:val="endnote text"/>
    <w:basedOn w:val="Normal"/>
    <w:link w:val="EndnoteTextChar"/>
    <w:uiPriority w:val="99"/>
    <w:semiHidden/>
    <w:unhideWhenUsed/>
    <w:rsid w:val="004132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1323E"/>
    <w:rPr>
      <w:sz w:val="20"/>
      <w:szCs w:val="20"/>
    </w:rPr>
  </w:style>
  <w:style w:type="character" w:styleId="EndnoteReference">
    <w:name w:val="endnote reference"/>
    <w:basedOn w:val="DefaultParagraphFont"/>
    <w:uiPriority w:val="99"/>
    <w:semiHidden/>
    <w:unhideWhenUsed/>
    <w:rsid w:val="0041323E"/>
    <w:rPr>
      <w:vertAlign w:val="superscript"/>
    </w:rPr>
  </w:style>
  <w:style w:type="character" w:styleId="CommentReference">
    <w:name w:val="annotation reference"/>
    <w:basedOn w:val="DefaultParagraphFont"/>
    <w:uiPriority w:val="99"/>
    <w:semiHidden/>
    <w:unhideWhenUsed/>
    <w:rsid w:val="0049735D"/>
    <w:rPr>
      <w:sz w:val="16"/>
      <w:szCs w:val="16"/>
    </w:rPr>
  </w:style>
  <w:style w:type="paragraph" w:styleId="CommentText">
    <w:name w:val="annotation text"/>
    <w:basedOn w:val="Normal"/>
    <w:link w:val="CommentTextChar"/>
    <w:uiPriority w:val="99"/>
    <w:semiHidden/>
    <w:unhideWhenUsed/>
    <w:rsid w:val="0049735D"/>
    <w:pPr>
      <w:spacing w:line="240" w:lineRule="auto"/>
    </w:pPr>
    <w:rPr>
      <w:sz w:val="20"/>
      <w:szCs w:val="20"/>
    </w:rPr>
  </w:style>
  <w:style w:type="character" w:customStyle="1" w:styleId="CommentTextChar">
    <w:name w:val="Comment Text Char"/>
    <w:basedOn w:val="DefaultParagraphFont"/>
    <w:link w:val="CommentText"/>
    <w:uiPriority w:val="99"/>
    <w:semiHidden/>
    <w:rsid w:val="0049735D"/>
    <w:rPr>
      <w:sz w:val="20"/>
      <w:szCs w:val="20"/>
    </w:rPr>
  </w:style>
  <w:style w:type="paragraph" w:styleId="CommentSubject">
    <w:name w:val="annotation subject"/>
    <w:basedOn w:val="CommentText"/>
    <w:next w:val="CommentText"/>
    <w:link w:val="CommentSubjectChar"/>
    <w:uiPriority w:val="99"/>
    <w:semiHidden/>
    <w:unhideWhenUsed/>
    <w:rsid w:val="0049735D"/>
    <w:rPr>
      <w:b/>
      <w:bCs/>
    </w:rPr>
  </w:style>
  <w:style w:type="character" w:customStyle="1" w:styleId="CommentSubjectChar">
    <w:name w:val="Comment Subject Char"/>
    <w:basedOn w:val="CommentTextChar"/>
    <w:link w:val="CommentSubject"/>
    <w:uiPriority w:val="99"/>
    <w:semiHidden/>
    <w:rsid w:val="0049735D"/>
    <w:rPr>
      <w:b/>
      <w:bCs/>
      <w:sz w:val="20"/>
      <w:szCs w:val="20"/>
    </w:rPr>
  </w:style>
  <w:style w:type="character" w:styleId="Hyperlink">
    <w:name w:val="Hyperlink"/>
    <w:basedOn w:val="DefaultParagraphFont"/>
    <w:uiPriority w:val="99"/>
    <w:unhideWhenUsed/>
    <w:rsid w:val="00A07B35"/>
    <w:rPr>
      <w:color w:val="0000FF"/>
      <w:u w:val="single"/>
    </w:rPr>
  </w:style>
  <w:style w:type="character" w:styleId="UnresolvedMention">
    <w:name w:val="Unresolved Mention"/>
    <w:basedOn w:val="DefaultParagraphFont"/>
    <w:uiPriority w:val="99"/>
    <w:semiHidden/>
    <w:unhideWhenUsed/>
    <w:rsid w:val="00DD1FD5"/>
    <w:rPr>
      <w:color w:val="808080"/>
      <w:shd w:val="clear" w:color="auto" w:fill="E6E6E6"/>
    </w:rPr>
  </w:style>
  <w:style w:type="character" w:styleId="FollowedHyperlink">
    <w:name w:val="FollowedHyperlink"/>
    <w:basedOn w:val="DefaultParagraphFont"/>
    <w:uiPriority w:val="99"/>
    <w:semiHidden/>
    <w:unhideWhenUsed/>
    <w:rsid w:val="00DC43D2"/>
    <w:rPr>
      <w:color w:val="800080" w:themeColor="followedHyperlink"/>
      <w:u w:val="single"/>
    </w:rPr>
  </w:style>
  <w:style w:type="paragraph" w:styleId="NoSpacing">
    <w:name w:val="No Spacing"/>
    <w:uiPriority w:val="1"/>
    <w:qFormat/>
    <w:rsid w:val="00260C54"/>
    <w:pPr>
      <w:spacing w:after="0" w:line="240" w:lineRule="auto"/>
    </w:pPr>
  </w:style>
  <w:style w:type="paragraph" w:styleId="Revision">
    <w:name w:val="Revision"/>
    <w:hidden/>
    <w:uiPriority w:val="99"/>
    <w:semiHidden/>
    <w:rsid w:val="00A318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1007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cyberhymnal.org/htm/m/y/myfluptt.ht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endnotes.xml.rels><?xml version="1.0" encoding="UTF-8" standalone="yes"?>
<Relationships xmlns="http://schemas.openxmlformats.org/package/2006/relationships"><Relationship Id="rId3" Type="http://schemas.openxmlformats.org/officeDocument/2006/relationships/hyperlink" Target="http://gottmancouplesretreats.com/about/research-findings/" TargetMode="External"/><Relationship Id="rId2" Type="http://schemas.openxmlformats.org/officeDocument/2006/relationships/hyperlink" Target="https://youtu.be/X5g-Att0bmE" TargetMode="External"/><Relationship Id="rId1" Type="http://schemas.openxmlformats.org/officeDocument/2006/relationships/hyperlink" Target="https://www.livingmindfully.org/" TargetMode="External"/><Relationship Id="rId5" Type="http://schemas.openxmlformats.org/officeDocument/2006/relationships/hyperlink" Target="https://www.gottman.com/blog/this-one-thing-is-the-biggest-predictor-of-divorce/" TargetMode="External"/><Relationship Id="rId4" Type="http://schemas.openxmlformats.org/officeDocument/2006/relationships/hyperlink" Target="https://www.scientificamerican.com/article/gut-feelings-the-second-brain-in-our-gastrointestinal-systems-excer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1C011-AE87-4D3F-9E7D-CDD201C19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18</TotalTime>
  <Pages>8</Pages>
  <Words>3474</Words>
  <Characters>19805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5</cp:revision>
  <cp:lastPrinted>2018-07-23T12:50:00Z</cp:lastPrinted>
  <dcterms:created xsi:type="dcterms:W3CDTF">2023-08-02T15:26:00Z</dcterms:created>
  <dcterms:modified xsi:type="dcterms:W3CDTF">2024-07-31T16:26:00Z</dcterms:modified>
</cp:coreProperties>
</file>