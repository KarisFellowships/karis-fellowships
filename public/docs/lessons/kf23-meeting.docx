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881D" w14:textId="77777777" w:rsidR="00AB3A7D" w:rsidRPr="004914E0" w:rsidRDefault="00285B9A" w:rsidP="008E5883">
      <w:pPr>
        <w:pStyle w:val="Title"/>
        <w:tabs>
          <w:tab w:val="left" w:pos="1418"/>
        </w:tabs>
        <w:jc w:val="both"/>
      </w:pPr>
      <w:r w:rsidRPr="004914E0">
        <w:t>KF</w:t>
      </w:r>
      <w:r w:rsidR="003A3FD2" w:rsidRPr="004914E0">
        <w:t>23</w:t>
      </w:r>
      <w:r w:rsidRPr="004914E0">
        <w:t xml:space="preserve"> </w:t>
      </w:r>
      <w:r w:rsidR="00347E44" w:rsidRPr="004914E0">
        <w:t>Meeting</w:t>
      </w:r>
      <w:r w:rsidR="00CA76AE" w:rsidRPr="004914E0">
        <w:t xml:space="preserve"> Version of</w:t>
      </w:r>
      <w:r w:rsidRPr="004914E0">
        <w:t xml:space="preserve"> Teachings</w:t>
      </w:r>
    </w:p>
    <w:p w14:paraId="52EA068C" w14:textId="77777777" w:rsidR="00285B9A" w:rsidRPr="004914E0" w:rsidRDefault="00285B9A" w:rsidP="00D801FA">
      <w:pPr>
        <w:tabs>
          <w:tab w:val="left" w:pos="1418"/>
        </w:tabs>
        <w:spacing w:after="0" w:line="240" w:lineRule="auto"/>
        <w:jc w:val="both"/>
        <w:rPr>
          <w:rFonts w:cstheme="minorHAnsi"/>
        </w:rPr>
      </w:pPr>
      <w:r w:rsidRPr="004914E0">
        <w:rPr>
          <w:rFonts w:cstheme="minorHAnsi"/>
        </w:rPr>
        <w:t>Karis is an invitation to a relationship based on mutual generosity.</w:t>
      </w:r>
    </w:p>
    <w:p w14:paraId="770A1700" w14:textId="77777777" w:rsidR="000D2311" w:rsidRPr="004914E0" w:rsidRDefault="000D2311" w:rsidP="00D801FA">
      <w:pPr>
        <w:tabs>
          <w:tab w:val="left" w:pos="1418"/>
        </w:tabs>
        <w:spacing w:after="0" w:line="240" w:lineRule="auto"/>
        <w:jc w:val="both"/>
        <w:rPr>
          <w:rFonts w:cstheme="minorHAnsi"/>
        </w:rPr>
      </w:pPr>
    </w:p>
    <w:p w14:paraId="59215BA7" w14:textId="77777777" w:rsidR="007F4D16" w:rsidRPr="004914E0" w:rsidRDefault="00E02CC2" w:rsidP="00D801FA">
      <w:pPr>
        <w:tabs>
          <w:tab w:val="left" w:pos="1418"/>
        </w:tabs>
        <w:spacing w:after="0" w:line="240" w:lineRule="auto"/>
        <w:jc w:val="both"/>
        <w:rPr>
          <w:rFonts w:cstheme="minorHAnsi"/>
        </w:rPr>
      </w:pPr>
      <w:r w:rsidRPr="004914E0">
        <w:rPr>
          <w:rFonts w:cstheme="minorHAnsi"/>
        </w:rPr>
        <w:t>“Search me, O God, and know my heart. Examine me and know my thoughts. See if there is any way in me that causes pain, and lead me in the ways of eternity.” (Psalm 139:23</w:t>
      </w:r>
      <w:r w:rsidR="00D801FA" w:rsidRPr="004914E0">
        <w:rPr>
          <w:rFonts w:cstheme="minorHAnsi"/>
        </w:rPr>
        <w:t>–</w:t>
      </w:r>
      <w:r w:rsidRPr="004914E0">
        <w:rPr>
          <w:rFonts w:cstheme="minorHAnsi"/>
        </w:rPr>
        <w:t>24)</w:t>
      </w:r>
    </w:p>
    <w:p w14:paraId="6FC5EADC" w14:textId="77777777" w:rsidR="000D2311" w:rsidRPr="004914E0" w:rsidRDefault="000D2311" w:rsidP="00D801FA">
      <w:pPr>
        <w:tabs>
          <w:tab w:val="left" w:pos="1418"/>
        </w:tabs>
        <w:spacing w:after="0" w:line="240" w:lineRule="auto"/>
        <w:jc w:val="both"/>
        <w:rPr>
          <w:rFonts w:cstheme="minorHAnsi"/>
        </w:rPr>
      </w:pPr>
    </w:p>
    <w:p w14:paraId="16CFE7EB" w14:textId="77777777" w:rsidR="003342E5" w:rsidRPr="004914E0" w:rsidRDefault="00C84E13" w:rsidP="00D801FA">
      <w:pPr>
        <w:tabs>
          <w:tab w:val="left" w:pos="0"/>
        </w:tabs>
        <w:spacing w:after="0" w:line="240" w:lineRule="auto"/>
        <w:jc w:val="both"/>
        <w:rPr>
          <w:rFonts w:cstheme="minorHAnsi"/>
          <w:b/>
        </w:rPr>
      </w:pPr>
      <w:r w:rsidRPr="004914E0">
        <w:rPr>
          <w:rFonts w:cstheme="minorHAnsi"/>
          <w:b/>
        </w:rPr>
        <w:t>0:02</w:t>
      </w:r>
      <w:r w:rsidR="00D801FA" w:rsidRPr="004914E0">
        <w:rPr>
          <w:rFonts w:cstheme="minorHAnsi"/>
          <w:b/>
        </w:rPr>
        <w:tab/>
      </w:r>
      <w:r w:rsidR="00285B9A" w:rsidRPr="004914E0">
        <w:rPr>
          <w:rFonts w:cstheme="minorHAnsi"/>
          <w:b/>
        </w:rPr>
        <w:t>OPENING</w:t>
      </w:r>
    </w:p>
    <w:p w14:paraId="4100EEB9" w14:textId="77777777" w:rsidR="00E02CC2" w:rsidRPr="004914E0" w:rsidRDefault="00E02CC2" w:rsidP="00D801FA">
      <w:pPr>
        <w:tabs>
          <w:tab w:val="left" w:pos="1418"/>
        </w:tabs>
        <w:spacing w:after="0" w:line="240" w:lineRule="auto"/>
        <w:jc w:val="both"/>
        <w:rPr>
          <w:rFonts w:cstheme="minorHAnsi"/>
          <w:b/>
        </w:rPr>
      </w:pPr>
    </w:p>
    <w:p w14:paraId="5BD30C91" w14:textId="77777777" w:rsidR="00285B9A" w:rsidRPr="004914E0" w:rsidRDefault="00C84E13" w:rsidP="00D801FA">
      <w:pPr>
        <w:tabs>
          <w:tab w:val="left" w:pos="0"/>
        </w:tabs>
        <w:spacing w:after="0" w:line="240" w:lineRule="auto"/>
        <w:jc w:val="both"/>
        <w:rPr>
          <w:rFonts w:cstheme="minorHAnsi"/>
          <w:b/>
        </w:rPr>
      </w:pPr>
      <w:r w:rsidRPr="004914E0">
        <w:rPr>
          <w:rFonts w:cstheme="minorHAnsi"/>
          <w:b/>
        </w:rPr>
        <w:t>0:03</w:t>
      </w:r>
      <w:r w:rsidR="00285B9A" w:rsidRPr="004914E0">
        <w:rPr>
          <w:rFonts w:cstheme="minorHAnsi"/>
          <w:b/>
        </w:rPr>
        <w:tab/>
        <w:t>PRESENTING</w:t>
      </w:r>
    </w:p>
    <w:p w14:paraId="4A95FCF4" w14:textId="77777777" w:rsidR="003342E5" w:rsidRPr="004914E0" w:rsidRDefault="003342E5" w:rsidP="00D801FA">
      <w:pPr>
        <w:tabs>
          <w:tab w:val="left" w:pos="1418"/>
        </w:tabs>
        <w:spacing w:after="0" w:line="240" w:lineRule="auto"/>
        <w:jc w:val="both"/>
        <w:rPr>
          <w:rFonts w:cstheme="minorHAnsi"/>
          <w:b/>
        </w:rPr>
      </w:pPr>
    </w:p>
    <w:p w14:paraId="7715F427" w14:textId="77777777" w:rsidR="00285B9A" w:rsidRPr="004914E0" w:rsidRDefault="00C84E13" w:rsidP="00D801FA">
      <w:pPr>
        <w:spacing w:after="0" w:line="240" w:lineRule="auto"/>
        <w:jc w:val="both"/>
        <w:rPr>
          <w:rFonts w:cstheme="minorHAnsi"/>
          <w:b/>
        </w:rPr>
      </w:pPr>
      <w:r w:rsidRPr="004914E0">
        <w:rPr>
          <w:rFonts w:cstheme="minorHAnsi"/>
          <w:b/>
        </w:rPr>
        <w:t>0:0</w:t>
      </w:r>
      <w:r w:rsidR="001E6E29" w:rsidRPr="004914E0">
        <w:rPr>
          <w:rFonts w:cstheme="minorHAnsi"/>
          <w:b/>
        </w:rPr>
        <w:t>6</w:t>
      </w:r>
      <w:r w:rsidR="00285B9A" w:rsidRPr="004914E0">
        <w:rPr>
          <w:rFonts w:cstheme="minorHAnsi"/>
          <w:b/>
        </w:rPr>
        <w:tab/>
      </w:r>
      <w:r w:rsidR="00043836" w:rsidRPr="004914E0">
        <w:rPr>
          <w:rFonts w:cstheme="minorHAnsi"/>
          <w:b/>
        </w:rPr>
        <w:t>KARIS CIRCULATION</w:t>
      </w:r>
    </w:p>
    <w:p w14:paraId="2044825E" w14:textId="77777777" w:rsidR="003342E5" w:rsidRPr="004914E0" w:rsidRDefault="003342E5" w:rsidP="00D801FA">
      <w:pPr>
        <w:tabs>
          <w:tab w:val="left" w:pos="1418"/>
        </w:tabs>
        <w:spacing w:after="0" w:line="240" w:lineRule="auto"/>
        <w:jc w:val="both"/>
        <w:rPr>
          <w:rFonts w:cstheme="minorHAnsi"/>
          <w:b/>
        </w:rPr>
      </w:pPr>
    </w:p>
    <w:p w14:paraId="7F4A0FE9" w14:textId="77777777" w:rsidR="00285B9A" w:rsidRPr="004914E0" w:rsidRDefault="00C84E13" w:rsidP="00D801FA">
      <w:pPr>
        <w:tabs>
          <w:tab w:val="left" w:pos="0"/>
        </w:tabs>
        <w:spacing w:after="0" w:line="240" w:lineRule="auto"/>
        <w:jc w:val="both"/>
        <w:rPr>
          <w:rFonts w:cstheme="minorHAnsi"/>
          <w:b/>
        </w:rPr>
      </w:pPr>
      <w:r w:rsidRPr="004914E0">
        <w:rPr>
          <w:rFonts w:cstheme="minorHAnsi"/>
          <w:b/>
        </w:rPr>
        <w:t>0:0</w:t>
      </w:r>
      <w:r w:rsidR="001E6E29" w:rsidRPr="004914E0">
        <w:rPr>
          <w:rFonts w:cstheme="minorHAnsi"/>
          <w:b/>
        </w:rPr>
        <w:t>7</w:t>
      </w:r>
      <w:r w:rsidR="00285B9A" w:rsidRPr="004914E0">
        <w:rPr>
          <w:rFonts w:cstheme="minorHAnsi"/>
          <w:b/>
        </w:rPr>
        <w:tab/>
        <w:t>GUIDELINES &amp; LIMITATIONS</w:t>
      </w:r>
    </w:p>
    <w:p w14:paraId="57514D96" w14:textId="77777777" w:rsidR="003342E5" w:rsidRPr="004914E0" w:rsidRDefault="003342E5" w:rsidP="00D801FA">
      <w:pPr>
        <w:tabs>
          <w:tab w:val="left" w:pos="1418"/>
        </w:tabs>
        <w:spacing w:after="0" w:line="240" w:lineRule="auto"/>
        <w:jc w:val="both"/>
        <w:rPr>
          <w:rFonts w:cstheme="minorHAnsi"/>
          <w:b/>
        </w:rPr>
      </w:pPr>
    </w:p>
    <w:p w14:paraId="651A5BB7" w14:textId="77777777" w:rsidR="0045511F" w:rsidRPr="004914E0" w:rsidRDefault="001E6E29" w:rsidP="00D801FA">
      <w:pPr>
        <w:spacing w:after="0" w:line="240" w:lineRule="auto"/>
        <w:jc w:val="both"/>
        <w:rPr>
          <w:rFonts w:cstheme="minorHAnsi"/>
          <w:b/>
        </w:rPr>
      </w:pPr>
      <w:r w:rsidRPr="004914E0">
        <w:rPr>
          <w:rFonts w:cstheme="minorHAnsi"/>
          <w:b/>
        </w:rPr>
        <w:t>0:08</w:t>
      </w:r>
      <w:r w:rsidR="00285B9A" w:rsidRPr="004914E0">
        <w:rPr>
          <w:rFonts w:cstheme="minorHAnsi"/>
          <w:b/>
        </w:rPr>
        <w:tab/>
        <w:t>MINDFULNESS &amp; MEDITATION TRAINING</w:t>
      </w:r>
    </w:p>
    <w:p w14:paraId="3F3D6EB8" w14:textId="77777777" w:rsidR="003342E5" w:rsidRPr="004914E0" w:rsidRDefault="003342E5" w:rsidP="00D801FA">
      <w:pPr>
        <w:tabs>
          <w:tab w:val="left" w:pos="1418"/>
        </w:tabs>
        <w:spacing w:after="0" w:line="240" w:lineRule="auto"/>
        <w:jc w:val="both"/>
        <w:rPr>
          <w:rFonts w:cstheme="minorHAnsi"/>
          <w:b/>
        </w:rPr>
      </w:pPr>
    </w:p>
    <w:p w14:paraId="32CD709F" w14:textId="77777777" w:rsidR="00C84E13" w:rsidRPr="004914E0" w:rsidRDefault="000D2311" w:rsidP="00D801FA">
      <w:pPr>
        <w:tabs>
          <w:tab w:val="left" w:pos="1418"/>
        </w:tabs>
        <w:spacing w:after="0" w:line="240" w:lineRule="auto"/>
        <w:jc w:val="both"/>
        <w:rPr>
          <w:rFonts w:cstheme="minorHAnsi"/>
        </w:rPr>
      </w:pPr>
      <w:r w:rsidRPr="004914E0">
        <w:rPr>
          <w:rFonts w:cstheme="minorHAnsi"/>
        </w:rPr>
        <w:t xml:space="preserve">We sometimes </w:t>
      </w:r>
      <w:r w:rsidR="00E02CC2" w:rsidRPr="004914E0">
        <w:rPr>
          <w:rFonts w:cstheme="minorHAnsi"/>
        </w:rPr>
        <w:t xml:space="preserve">want to avoid the sad truth of </w:t>
      </w:r>
      <w:r w:rsidR="00304A05" w:rsidRPr="004914E0">
        <w:rPr>
          <w:rFonts w:cstheme="minorHAnsi"/>
        </w:rPr>
        <w:t>KF Confession 5:</w:t>
      </w:r>
    </w:p>
    <w:p w14:paraId="024FDC5F" w14:textId="77777777" w:rsidR="00C51C14" w:rsidRPr="004914E0" w:rsidRDefault="00C51C14" w:rsidP="00C51C14">
      <w:pPr>
        <w:tabs>
          <w:tab w:val="left" w:pos="1418"/>
        </w:tabs>
        <w:spacing w:after="0" w:line="240" w:lineRule="auto"/>
        <w:rPr>
          <w:rFonts w:cstheme="minorHAnsi"/>
        </w:rPr>
      </w:pPr>
    </w:p>
    <w:p w14:paraId="05AC2AF2" w14:textId="4CC5E521" w:rsidR="00C84E13" w:rsidRPr="004914E0" w:rsidRDefault="0045511F" w:rsidP="00895C28">
      <w:pPr>
        <w:tabs>
          <w:tab w:val="left" w:pos="1418"/>
        </w:tabs>
        <w:spacing w:after="0" w:line="240" w:lineRule="auto"/>
        <w:jc w:val="center"/>
        <w:rPr>
          <w:rFonts w:cstheme="minorHAnsi"/>
        </w:rPr>
      </w:pPr>
      <w:r w:rsidRPr="004914E0">
        <w:rPr>
          <w:rFonts w:cstheme="minorHAnsi"/>
        </w:rPr>
        <w:t>We attacked and cruelly suppressed our Tr</w:t>
      </w:r>
      <w:r w:rsidR="00E02CC2" w:rsidRPr="004914E0">
        <w:rPr>
          <w:rFonts w:cstheme="minorHAnsi"/>
        </w:rPr>
        <w:t xml:space="preserve">ue Self and lost our </w:t>
      </w:r>
      <w:r w:rsidR="00E27AEE" w:rsidRPr="004914E0">
        <w:rPr>
          <w:rFonts w:cstheme="minorHAnsi"/>
        </w:rPr>
        <w:t>true life</w:t>
      </w:r>
      <w:r w:rsidR="00E02CC2" w:rsidRPr="004914E0">
        <w:rPr>
          <w:rFonts w:cstheme="minorHAnsi"/>
        </w:rPr>
        <w:t>.</w:t>
      </w:r>
    </w:p>
    <w:p w14:paraId="38F826BC" w14:textId="77777777" w:rsidR="00B24E43" w:rsidRPr="004914E0" w:rsidRDefault="00B24E43" w:rsidP="00D801FA">
      <w:pPr>
        <w:tabs>
          <w:tab w:val="left" w:pos="1418"/>
        </w:tabs>
        <w:spacing w:after="0" w:line="240" w:lineRule="auto"/>
        <w:jc w:val="both"/>
        <w:rPr>
          <w:rFonts w:cstheme="minorHAnsi"/>
        </w:rPr>
      </w:pPr>
    </w:p>
    <w:p w14:paraId="22F2C334" w14:textId="77777777" w:rsidR="00E02CC2" w:rsidRPr="004914E0" w:rsidRDefault="00E02CC2" w:rsidP="00D801FA">
      <w:pPr>
        <w:tabs>
          <w:tab w:val="left" w:pos="1418"/>
        </w:tabs>
        <w:spacing w:after="0" w:line="240" w:lineRule="auto"/>
        <w:jc w:val="both"/>
        <w:rPr>
          <w:rFonts w:cstheme="minorHAnsi"/>
          <w:b/>
        </w:rPr>
      </w:pPr>
      <w:r w:rsidRPr="004914E0">
        <w:rPr>
          <w:rFonts w:cstheme="minorHAnsi"/>
          <w:b/>
        </w:rPr>
        <w:t>The Self-</w:t>
      </w:r>
      <w:r w:rsidR="00304A05" w:rsidRPr="004914E0">
        <w:rPr>
          <w:rFonts w:cstheme="minorHAnsi"/>
          <w:b/>
        </w:rPr>
        <w:t>H</w:t>
      </w:r>
      <w:r w:rsidRPr="004914E0">
        <w:rPr>
          <w:rFonts w:cstheme="minorHAnsi"/>
          <w:b/>
        </w:rPr>
        <w:t>ate Massage</w:t>
      </w:r>
    </w:p>
    <w:p w14:paraId="5637719D" w14:textId="77777777" w:rsidR="00E02CC2" w:rsidRPr="004914E0" w:rsidRDefault="00E02CC2" w:rsidP="00D801FA">
      <w:pPr>
        <w:tabs>
          <w:tab w:val="left" w:pos="1418"/>
        </w:tabs>
        <w:spacing w:after="0" w:line="240" w:lineRule="auto"/>
        <w:jc w:val="both"/>
        <w:rPr>
          <w:rFonts w:cstheme="minorHAnsi"/>
          <w:b/>
        </w:rPr>
      </w:pPr>
    </w:p>
    <w:p w14:paraId="50634653" w14:textId="6CBBDF4E" w:rsidR="0070405A" w:rsidRPr="004914E0" w:rsidRDefault="0070405A" w:rsidP="0070405A">
      <w:pPr>
        <w:spacing w:after="0" w:line="240" w:lineRule="auto"/>
        <w:jc w:val="both"/>
        <w:rPr>
          <w:iCs/>
        </w:rPr>
      </w:pPr>
      <w:r w:rsidRPr="004914E0">
        <w:rPr>
          <w:rFonts w:cstheme="minorHAnsi"/>
        </w:rPr>
        <w:t xml:space="preserve">Assume a mindfulness posture, and breathe. </w:t>
      </w:r>
      <w:r w:rsidRPr="004914E0">
        <w:rPr>
          <w:rFonts w:cstheme="minorHAnsi"/>
          <w:i/>
        </w:rPr>
        <w:t xml:space="preserve">(Pause) </w:t>
      </w:r>
      <w:r w:rsidRPr="004914E0">
        <w:rPr>
          <w:rFonts w:cstheme="minorHAnsi"/>
        </w:rPr>
        <w:t xml:space="preserve">Bring to mind an area of your life that stirs up chronic self-hate for you. Perhaps you cannot please others, or perhaps you cannot please yourself. Perhaps your limitations are interfering with the achievement of your dreams. You may be experiencing self-hate because you have begun to break out of your Idol’s pride system or, perhaps, because you are still stuck in it. </w:t>
      </w:r>
      <w:r w:rsidRPr="004914E0">
        <w:t>If you cannot identify the cause of your self-hate, you might be able to focus on the symptoms. We will bring our hurt and fear into this meditation and get acquainted with it using our</w:t>
      </w:r>
      <w:r w:rsidR="00C27546" w:rsidRPr="004914E0">
        <w:t xml:space="preserve"> KF</w:t>
      </w:r>
      <w:r w:rsidRPr="004914E0">
        <w:t xml:space="preserve"> tools.</w:t>
      </w:r>
      <w:r w:rsidRPr="004914E0">
        <w:rPr>
          <w:i/>
        </w:rPr>
        <w:t xml:space="preserve"> </w:t>
      </w:r>
      <w:r w:rsidR="00884CA6" w:rsidRPr="004914E0">
        <w:rPr>
          <w:i/>
        </w:rPr>
        <w:t>(Pause for 10 seconds)</w:t>
      </w:r>
    </w:p>
    <w:p w14:paraId="4E20EA75" w14:textId="6DD646B4" w:rsidR="00555452" w:rsidRPr="004914E0" w:rsidRDefault="00555452" w:rsidP="0070405A">
      <w:pPr>
        <w:spacing w:after="0" w:line="240" w:lineRule="auto"/>
        <w:jc w:val="both"/>
        <w:rPr>
          <w:rFonts w:cstheme="minorHAnsi"/>
          <w:b/>
        </w:rPr>
      </w:pPr>
    </w:p>
    <w:p w14:paraId="5FCF72E1" w14:textId="47920438" w:rsidR="00E937AE" w:rsidRPr="004914E0" w:rsidRDefault="00E937AE" w:rsidP="00D801FA">
      <w:pPr>
        <w:tabs>
          <w:tab w:val="left" w:pos="1418"/>
        </w:tabs>
        <w:spacing w:after="0" w:line="240" w:lineRule="auto"/>
        <w:jc w:val="both"/>
        <w:rPr>
          <w:rFonts w:cstheme="minorHAnsi"/>
          <w:b/>
        </w:rPr>
      </w:pPr>
      <w:r w:rsidRPr="004914E0">
        <w:rPr>
          <w:rFonts w:cstheme="minorHAnsi"/>
          <w:b/>
        </w:rPr>
        <w:t>CONSIDER</w:t>
      </w:r>
    </w:p>
    <w:p w14:paraId="3476FC8D" w14:textId="00828B0F" w:rsidR="00352B1B" w:rsidRPr="004914E0" w:rsidRDefault="00352B1B" w:rsidP="00D801FA">
      <w:pPr>
        <w:tabs>
          <w:tab w:val="left" w:pos="1418"/>
        </w:tabs>
        <w:spacing w:after="0" w:line="240" w:lineRule="auto"/>
        <w:jc w:val="both"/>
        <w:rPr>
          <w:rFonts w:cstheme="minorHAnsi"/>
        </w:rPr>
      </w:pPr>
      <w:r w:rsidRPr="004914E0">
        <w:rPr>
          <w:rFonts w:cstheme="minorHAnsi"/>
        </w:rPr>
        <w:t>Take a moment to collect yourself</w:t>
      </w:r>
      <w:r w:rsidR="00A82D4A" w:rsidRPr="004914E0">
        <w:rPr>
          <w:rFonts w:cstheme="minorHAnsi"/>
        </w:rPr>
        <w:t xml:space="preserve"> within this present space.</w:t>
      </w:r>
      <w:r w:rsidRPr="004914E0">
        <w:rPr>
          <w:rFonts w:cstheme="minorHAnsi"/>
        </w:rPr>
        <w:t xml:space="preserve"> </w:t>
      </w:r>
      <w:r w:rsidR="00884CA6" w:rsidRPr="004914E0">
        <w:rPr>
          <w:rFonts w:cstheme="minorHAnsi"/>
        </w:rPr>
        <w:t xml:space="preserve">Feel the air and </w:t>
      </w:r>
      <w:r w:rsidR="004734B0" w:rsidRPr="004914E0">
        <w:rPr>
          <w:rFonts w:cstheme="minorHAnsi"/>
        </w:rPr>
        <w:t>the clothing on your body</w:t>
      </w:r>
      <w:r w:rsidR="00884CA6" w:rsidRPr="004914E0">
        <w:rPr>
          <w:rFonts w:cstheme="minorHAnsi"/>
        </w:rPr>
        <w:t>. Notice any noises</w:t>
      </w:r>
      <w:r w:rsidR="00A82D4A" w:rsidRPr="004914E0">
        <w:rPr>
          <w:rFonts w:cstheme="minorHAnsi"/>
        </w:rPr>
        <w:t xml:space="preserve">. </w:t>
      </w:r>
      <w:r w:rsidRPr="004914E0">
        <w:rPr>
          <w:rFonts w:cstheme="minorHAnsi"/>
        </w:rPr>
        <w:t xml:space="preserve">What is going on inside your skin? </w:t>
      </w:r>
      <w:r w:rsidR="00884CA6" w:rsidRPr="004914E0">
        <w:rPr>
          <w:rFonts w:cstheme="minorHAnsi"/>
          <w:i/>
        </w:rPr>
        <w:t xml:space="preserve">(Pause for 30 seconds) </w:t>
      </w:r>
      <w:r w:rsidRPr="004914E0">
        <w:rPr>
          <w:rFonts w:cstheme="minorHAnsi"/>
        </w:rPr>
        <w:t>Now</w:t>
      </w:r>
      <w:r w:rsidR="00135CE9" w:rsidRPr="004914E0">
        <w:rPr>
          <w:rFonts w:cstheme="minorHAnsi"/>
        </w:rPr>
        <w:t>,</w:t>
      </w:r>
      <w:r w:rsidRPr="004914E0">
        <w:rPr>
          <w:rFonts w:cstheme="minorHAnsi"/>
        </w:rPr>
        <w:t xml:space="preserve"> consider this area of self-hate. Notice the discomfort you feel when you think of it. Even though you hate this thing, allow it to rest inside your skin for one minute, without judgment, and breathe. </w:t>
      </w:r>
      <w:r w:rsidRPr="004914E0">
        <w:rPr>
          <w:rFonts w:cstheme="minorHAnsi"/>
          <w:i/>
        </w:rPr>
        <w:t xml:space="preserve">(Pause </w:t>
      </w:r>
      <w:r w:rsidR="0062361B" w:rsidRPr="004914E0">
        <w:rPr>
          <w:rFonts w:cstheme="minorHAnsi"/>
          <w:i/>
        </w:rPr>
        <w:t xml:space="preserve">for </w:t>
      </w:r>
      <w:r w:rsidRPr="004914E0">
        <w:rPr>
          <w:rFonts w:cstheme="minorHAnsi"/>
          <w:i/>
        </w:rPr>
        <w:t xml:space="preserve">1 minute) </w:t>
      </w:r>
    </w:p>
    <w:p w14:paraId="53C38CC1" w14:textId="77777777" w:rsidR="00E937AE" w:rsidRPr="004914E0" w:rsidRDefault="00E937AE" w:rsidP="00D801FA">
      <w:pPr>
        <w:tabs>
          <w:tab w:val="left" w:pos="1418"/>
        </w:tabs>
        <w:spacing w:after="0" w:line="240" w:lineRule="auto"/>
        <w:jc w:val="both"/>
        <w:rPr>
          <w:rFonts w:cstheme="minorHAnsi"/>
        </w:rPr>
      </w:pPr>
    </w:p>
    <w:p w14:paraId="0FFBB8A9" w14:textId="77777777" w:rsidR="00BD2E3E" w:rsidRPr="004914E0" w:rsidRDefault="00E937AE" w:rsidP="00D801FA">
      <w:pPr>
        <w:tabs>
          <w:tab w:val="left" w:pos="1418"/>
        </w:tabs>
        <w:spacing w:after="0" w:line="240" w:lineRule="auto"/>
        <w:jc w:val="both"/>
        <w:rPr>
          <w:rFonts w:cstheme="minorHAnsi"/>
          <w:b/>
        </w:rPr>
      </w:pPr>
      <w:r w:rsidRPr="004914E0">
        <w:rPr>
          <w:rFonts w:cstheme="minorHAnsi"/>
          <w:b/>
        </w:rPr>
        <w:t>COMPASSION</w:t>
      </w:r>
    </w:p>
    <w:p w14:paraId="46E7D820" w14:textId="2EB68369" w:rsidR="00E937AE" w:rsidRPr="004914E0" w:rsidRDefault="00E937AE" w:rsidP="00D801FA">
      <w:pPr>
        <w:tabs>
          <w:tab w:val="left" w:pos="1418"/>
        </w:tabs>
        <w:spacing w:after="0" w:line="240" w:lineRule="auto"/>
        <w:jc w:val="both"/>
        <w:rPr>
          <w:rFonts w:cstheme="minorHAnsi"/>
          <w:i/>
        </w:rPr>
      </w:pPr>
      <w:bookmarkStart w:id="0" w:name="_Hlk48728619"/>
      <w:r w:rsidRPr="004914E0">
        <w:rPr>
          <w:rFonts w:cstheme="minorHAnsi"/>
        </w:rPr>
        <w:t>As you breathe</w:t>
      </w:r>
      <w:r w:rsidR="00352B1B" w:rsidRPr="004914E0">
        <w:rPr>
          <w:rFonts w:cstheme="minorHAnsi"/>
        </w:rPr>
        <w:t>,</w:t>
      </w:r>
      <w:r w:rsidRPr="004914E0">
        <w:rPr>
          <w:rFonts w:cstheme="minorHAnsi"/>
        </w:rPr>
        <w:t xml:space="preserve"> experience yourself as a creature with limitations breathing in a material world. </w:t>
      </w:r>
      <w:r w:rsidRPr="004914E0">
        <w:rPr>
          <w:rFonts w:cstheme="minorHAnsi"/>
          <w:i/>
        </w:rPr>
        <w:t>(Pause)</w:t>
      </w:r>
      <w:r w:rsidRPr="004914E0">
        <w:rPr>
          <w:rFonts w:cstheme="minorHAnsi"/>
        </w:rPr>
        <w:t xml:space="preserve"> You are not a god. </w:t>
      </w:r>
      <w:r w:rsidRPr="004914E0">
        <w:rPr>
          <w:rFonts w:cstheme="minorHAnsi"/>
          <w:i/>
        </w:rPr>
        <w:t xml:space="preserve">(Pause) </w:t>
      </w:r>
      <w:r w:rsidR="00E7433D" w:rsidRPr="004914E0">
        <w:t>As you breathe in and out, imagine your area of self-hate moving in and out with the breath</w:t>
      </w:r>
      <w:r w:rsidR="00D86268" w:rsidRPr="004914E0">
        <w:t xml:space="preserve">, </w:t>
      </w:r>
      <w:r w:rsidR="00E7433D" w:rsidRPr="004914E0">
        <w:t>massaging th</w:t>
      </w:r>
      <w:r w:rsidR="0028471C" w:rsidRPr="004914E0">
        <w:t>is</w:t>
      </w:r>
      <w:r w:rsidR="00E7433D" w:rsidRPr="004914E0">
        <w:t xml:space="preserve"> place in your soul that is stuck or cramped. </w:t>
      </w:r>
      <w:r w:rsidRPr="004914E0">
        <w:rPr>
          <w:rFonts w:cstheme="minorHAnsi"/>
        </w:rPr>
        <w:t xml:space="preserve">For one minute, give it and receive it with compassion. </w:t>
      </w:r>
      <w:r w:rsidRPr="004914E0">
        <w:rPr>
          <w:rFonts w:cstheme="minorHAnsi"/>
          <w:i/>
        </w:rPr>
        <w:t xml:space="preserve">(Pause </w:t>
      </w:r>
      <w:r w:rsidR="0062361B" w:rsidRPr="004914E0">
        <w:rPr>
          <w:rFonts w:cstheme="minorHAnsi"/>
          <w:i/>
        </w:rPr>
        <w:t xml:space="preserve">for </w:t>
      </w:r>
      <w:r w:rsidRPr="004914E0">
        <w:rPr>
          <w:rFonts w:cstheme="minorHAnsi"/>
          <w:i/>
        </w:rPr>
        <w:t xml:space="preserve">1 minute) </w:t>
      </w:r>
    </w:p>
    <w:bookmarkEnd w:id="0"/>
    <w:p w14:paraId="475B2E53" w14:textId="77777777" w:rsidR="00E937AE" w:rsidRPr="004914E0" w:rsidRDefault="00E937AE" w:rsidP="00D801FA">
      <w:pPr>
        <w:tabs>
          <w:tab w:val="left" w:pos="1418"/>
        </w:tabs>
        <w:spacing w:after="0" w:line="240" w:lineRule="auto"/>
        <w:jc w:val="both"/>
        <w:rPr>
          <w:rFonts w:cstheme="minorHAnsi"/>
        </w:rPr>
      </w:pPr>
    </w:p>
    <w:p w14:paraId="100CF2CF" w14:textId="77777777" w:rsidR="00E937AE" w:rsidRPr="004914E0" w:rsidRDefault="00E937AE" w:rsidP="00D801FA">
      <w:pPr>
        <w:widowControl w:val="0"/>
        <w:tabs>
          <w:tab w:val="left" w:pos="1418"/>
        </w:tabs>
        <w:spacing w:after="0" w:line="240" w:lineRule="auto"/>
        <w:jc w:val="both"/>
        <w:rPr>
          <w:rFonts w:cstheme="minorHAnsi"/>
          <w:b/>
        </w:rPr>
      </w:pPr>
      <w:r w:rsidRPr="004914E0">
        <w:rPr>
          <w:rFonts w:cstheme="minorHAnsi"/>
          <w:b/>
        </w:rPr>
        <w:t>CLEANSE</w:t>
      </w:r>
    </w:p>
    <w:p w14:paraId="5BCB9BB5" w14:textId="3C40179C" w:rsidR="00E937AE" w:rsidRPr="004914E0" w:rsidRDefault="00E937AE" w:rsidP="00D801FA">
      <w:pPr>
        <w:widowControl w:val="0"/>
        <w:tabs>
          <w:tab w:val="left" w:pos="1418"/>
        </w:tabs>
        <w:spacing w:after="0" w:line="240" w:lineRule="auto"/>
        <w:jc w:val="both"/>
        <w:rPr>
          <w:rFonts w:cstheme="minorHAnsi"/>
        </w:rPr>
      </w:pPr>
      <w:r w:rsidRPr="004914E0">
        <w:rPr>
          <w:rFonts w:cstheme="minorHAnsi"/>
        </w:rPr>
        <w:t xml:space="preserve">Notice your entire body as it breathes. </w:t>
      </w:r>
      <w:r w:rsidRPr="004914E0">
        <w:rPr>
          <w:rFonts w:cstheme="minorHAnsi"/>
          <w:i/>
        </w:rPr>
        <w:t>(Pause)</w:t>
      </w:r>
      <w:r w:rsidRPr="004914E0">
        <w:rPr>
          <w:rFonts w:cstheme="minorHAnsi"/>
        </w:rPr>
        <w:t xml:space="preserve"> Breathe with your mind, body, and soul</w:t>
      </w:r>
      <w:r w:rsidR="005C15EB">
        <w:rPr>
          <w:rFonts w:cstheme="minorHAnsi"/>
        </w:rPr>
        <w:t xml:space="preserve"> as you open </w:t>
      </w:r>
      <w:r w:rsidR="00861BF4">
        <w:rPr>
          <w:rFonts w:cstheme="minorHAnsi"/>
        </w:rPr>
        <w:t>the</w:t>
      </w:r>
      <w:r w:rsidR="00861BF4" w:rsidRPr="00861BF4">
        <w:rPr>
          <w:rFonts w:cstheme="minorHAnsi"/>
          <w:highlight w:val="yellow"/>
        </w:rPr>
        <w:t xml:space="preserve"> </w:t>
      </w:r>
      <w:r w:rsidR="00861BF4" w:rsidRPr="00861BF4">
        <w:rPr>
          <w:rFonts w:cstheme="minorHAnsi"/>
        </w:rPr>
        <w:t>doors</w:t>
      </w:r>
      <w:r w:rsidRPr="00861BF4">
        <w:rPr>
          <w:rFonts w:cstheme="minorHAnsi"/>
        </w:rPr>
        <w:t xml:space="preserve"> </w:t>
      </w:r>
      <w:r w:rsidR="00996FCC" w:rsidRPr="00861BF4">
        <w:rPr>
          <w:rFonts w:cstheme="minorHAnsi"/>
        </w:rPr>
        <w:t xml:space="preserve">of </w:t>
      </w:r>
      <w:r w:rsidRPr="00861BF4">
        <w:rPr>
          <w:rFonts w:cstheme="minorHAnsi"/>
        </w:rPr>
        <w:t>the prison cells of your</w:t>
      </w:r>
      <w:r w:rsidRPr="004914E0">
        <w:rPr>
          <w:rFonts w:cstheme="minorHAnsi"/>
        </w:rPr>
        <w:t xml:space="preserve"> shame, </w:t>
      </w:r>
      <w:r w:rsidR="00803C60" w:rsidRPr="004914E0">
        <w:rPr>
          <w:rFonts w:cstheme="minorHAnsi"/>
        </w:rPr>
        <w:t>regrets</w:t>
      </w:r>
      <w:r w:rsidRPr="004914E0">
        <w:rPr>
          <w:rFonts w:cstheme="minorHAnsi"/>
        </w:rPr>
        <w:t xml:space="preserve">, </w:t>
      </w:r>
      <w:r w:rsidR="001966C0">
        <w:rPr>
          <w:rFonts w:cstheme="minorHAnsi"/>
        </w:rPr>
        <w:t>hurt</w:t>
      </w:r>
      <w:r w:rsidRPr="004914E0">
        <w:rPr>
          <w:rFonts w:cstheme="minorHAnsi"/>
        </w:rPr>
        <w:t xml:space="preserve">, and guilt. </w:t>
      </w:r>
      <w:r w:rsidRPr="004914E0">
        <w:rPr>
          <w:rFonts w:cstheme="minorHAnsi"/>
          <w:i/>
        </w:rPr>
        <w:t xml:space="preserve">(Pause) </w:t>
      </w:r>
      <w:r w:rsidRPr="004914E0">
        <w:rPr>
          <w:rFonts w:cstheme="minorHAnsi"/>
        </w:rPr>
        <w:t xml:space="preserve">Allow the clean air to sweep </w:t>
      </w:r>
      <w:r w:rsidRPr="004914E0">
        <w:rPr>
          <w:rFonts w:cstheme="minorHAnsi"/>
        </w:rPr>
        <w:lastRenderedPageBreak/>
        <w:t xml:space="preserve">through those dark, stagnant places for one minute. </w:t>
      </w:r>
      <w:r w:rsidRPr="004914E0">
        <w:rPr>
          <w:rFonts w:cstheme="minorHAnsi"/>
          <w:i/>
        </w:rPr>
        <w:t xml:space="preserve">(Pause </w:t>
      </w:r>
      <w:r w:rsidR="0062361B" w:rsidRPr="004914E0">
        <w:rPr>
          <w:rFonts w:cstheme="minorHAnsi"/>
          <w:i/>
        </w:rPr>
        <w:t xml:space="preserve">for </w:t>
      </w:r>
      <w:r w:rsidRPr="004914E0">
        <w:rPr>
          <w:rFonts w:cstheme="minorHAnsi"/>
          <w:i/>
        </w:rPr>
        <w:t>1 minute)</w:t>
      </w:r>
      <w:r w:rsidRPr="004914E0">
        <w:rPr>
          <w:rFonts w:cstheme="minorHAnsi"/>
        </w:rPr>
        <w:t xml:space="preserve"> </w:t>
      </w:r>
    </w:p>
    <w:p w14:paraId="2D21448C" w14:textId="77777777" w:rsidR="00B24E43" w:rsidRPr="004914E0" w:rsidRDefault="00B24E43" w:rsidP="00D801FA">
      <w:pPr>
        <w:tabs>
          <w:tab w:val="left" w:pos="1418"/>
        </w:tabs>
        <w:spacing w:after="0" w:line="240" w:lineRule="auto"/>
        <w:jc w:val="both"/>
        <w:rPr>
          <w:rFonts w:cstheme="minorHAnsi"/>
        </w:rPr>
      </w:pPr>
    </w:p>
    <w:p w14:paraId="704F87DF" w14:textId="77777777" w:rsidR="003B4A98" w:rsidRPr="004914E0" w:rsidRDefault="003B4A98" w:rsidP="00D801FA">
      <w:pPr>
        <w:tabs>
          <w:tab w:val="left" w:pos="1418"/>
        </w:tabs>
        <w:spacing w:after="0" w:line="240" w:lineRule="auto"/>
        <w:jc w:val="both"/>
        <w:rPr>
          <w:rFonts w:cstheme="minorHAnsi"/>
        </w:rPr>
      </w:pPr>
      <w:bookmarkStart w:id="1" w:name="_Hlk490323236"/>
      <w:r w:rsidRPr="004914E0">
        <w:rPr>
          <w:rFonts w:cstheme="minorHAnsi"/>
        </w:rPr>
        <w:t xml:space="preserve">And pause. </w:t>
      </w:r>
    </w:p>
    <w:p w14:paraId="361C6E1F" w14:textId="77777777" w:rsidR="003B4A98" w:rsidRPr="004914E0" w:rsidRDefault="003B4A98" w:rsidP="00D801FA">
      <w:pPr>
        <w:tabs>
          <w:tab w:val="left" w:pos="1418"/>
        </w:tabs>
        <w:spacing w:after="0" w:line="240" w:lineRule="auto"/>
        <w:jc w:val="both"/>
        <w:rPr>
          <w:rFonts w:cstheme="minorHAnsi"/>
        </w:rPr>
      </w:pPr>
    </w:p>
    <w:p w14:paraId="7BB97BB1" w14:textId="7873BFDE" w:rsidR="00F63F57" w:rsidRPr="004914E0" w:rsidRDefault="00FF1F54" w:rsidP="00D801FA">
      <w:pPr>
        <w:tabs>
          <w:tab w:val="left" w:pos="1418"/>
        </w:tabs>
        <w:spacing w:after="0" w:line="240" w:lineRule="auto"/>
        <w:jc w:val="both"/>
        <w:rPr>
          <w:rFonts w:cstheme="minorHAnsi"/>
        </w:rPr>
      </w:pPr>
      <w:r w:rsidRPr="004914E0">
        <w:rPr>
          <w:rFonts w:cstheme="minorHAnsi"/>
        </w:rPr>
        <w:t xml:space="preserve">Jesus </w:t>
      </w:r>
      <w:r w:rsidR="006E7503" w:rsidRPr="004914E0">
        <w:rPr>
          <w:rFonts w:cstheme="minorHAnsi"/>
        </w:rPr>
        <w:t>sees our efforts and</w:t>
      </w:r>
      <w:r w:rsidR="00753ECA" w:rsidRPr="004914E0">
        <w:rPr>
          <w:rFonts w:cstheme="minorHAnsi"/>
        </w:rPr>
        <w:t xml:space="preserve"> </w:t>
      </w:r>
      <w:r w:rsidR="00165DBB" w:rsidRPr="004914E0">
        <w:rPr>
          <w:rFonts w:cstheme="minorHAnsi"/>
        </w:rPr>
        <w:t>o</w:t>
      </w:r>
      <w:r w:rsidRPr="004914E0">
        <w:rPr>
          <w:rFonts w:cstheme="minorHAnsi"/>
        </w:rPr>
        <w:t xml:space="preserve">ffers </w:t>
      </w:r>
      <w:r w:rsidR="00753ECA" w:rsidRPr="004914E0">
        <w:rPr>
          <w:rFonts w:cstheme="minorHAnsi"/>
        </w:rPr>
        <w:t xml:space="preserve">us </w:t>
      </w:r>
      <w:r w:rsidRPr="004914E0">
        <w:rPr>
          <w:rFonts w:cstheme="minorHAnsi"/>
        </w:rPr>
        <w:t>the gift of an open door</w:t>
      </w:r>
      <w:r w:rsidR="00E477F6" w:rsidRPr="004914E0">
        <w:rPr>
          <w:rFonts w:cstheme="minorHAnsi"/>
        </w:rPr>
        <w:t xml:space="preserve"> to more training and opportunities. He invites us to respond with the karis gift of allowing Him to </w:t>
      </w:r>
      <w:r w:rsidR="007C004E" w:rsidRPr="004914E0">
        <w:rPr>
          <w:rFonts w:cstheme="minorHAnsi"/>
        </w:rPr>
        <w:t xml:space="preserve">train and purify </w:t>
      </w:r>
      <w:r w:rsidR="0062361B" w:rsidRPr="004914E0">
        <w:rPr>
          <w:rFonts w:cstheme="minorHAnsi"/>
        </w:rPr>
        <w:t xml:space="preserve">us </w:t>
      </w:r>
      <w:r w:rsidR="00E477F6" w:rsidRPr="004914E0">
        <w:rPr>
          <w:rFonts w:cstheme="minorHAnsi"/>
        </w:rPr>
        <w:t>so that we can enter into the joy of fulfilling our potential</w:t>
      </w:r>
      <w:r w:rsidR="00803C60" w:rsidRPr="004914E0">
        <w:rPr>
          <w:rFonts w:cstheme="minorHAnsi"/>
        </w:rPr>
        <w:t xml:space="preserve"> in karis relationship with Him</w:t>
      </w:r>
      <w:r w:rsidR="00E477F6" w:rsidRPr="004914E0">
        <w:rPr>
          <w:rFonts w:cstheme="minorHAnsi"/>
        </w:rPr>
        <w:t xml:space="preserve">. </w:t>
      </w:r>
    </w:p>
    <w:p w14:paraId="15CB2CBD" w14:textId="77777777" w:rsidR="00F63F57" w:rsidRPr="004914E0" w:rsidRDefault="00F63F57" w:rsidP="00D801FA">
      <w:pPr>
        <w:tabs>
          <w:tab w:val="left" w:pos="1418"/>
        </w:tabs>
        <w:spacing w:after="0" w:line="240" w:lineRule="auto"/>
        <w:jc w:val="both"/>
        <w:rPr>
          <w:rFonts w:cstheme="minorHAnsi"/>
        </w:rPr>
      </w:pPr>
    </w:p>
    <w:p w14:paraId="2E8016D1" w14:textId="77777777" w:rsidR="00352B1B" w:rsidRPr="004914E0" w:rsidRDefault="00E477F6" w:rsidP="00D801FA">
      <w:pPr>
        <w:tabs>
          <w:tab w:val="left" w:pos="1418"/>
        </w:tabs>
        <w:spacing w:after="0" w:line="240" w:lineRule="auto"/>
        <w:jc w:val="both"/>
        <w:rPr>
          <w:rFonts w:cstheme="minorHAnsi"/>
        </w:rPr>
      </w:pPr>
      <w:r w:rsidRPr="004914E0">
        <w:rPr>
          <w:rFonts w:cstheme="minorHAnsi"/>
        </w:rPr>
        <w:t xml:space="preserve">Continue to breathe while I read Nancy’s translation </w:t>
      </w:r>
      <w:r w:rsidR="0013679F" w:rsidRPr="004914E0">
        <w:rPr>
          <w:rFonts w:cstheme="minorHAnsi"/>
        </w:rPr>
        <w:t xml:space="preserve">of </w:t>
      </w:r>
      <w:r w:rsidRPr="004914E0">
        <w:rPr>
          <w:rFonts w:cstheme="minorHAnsi"/>
        </w:rPr>
        <w:t>Revelation 3:8.</w:t>
      </w:r>
    </w:p>
    <w:bookmarkEnd w:id="1"/>
    <w:p w14:paraId="02F826B2" w14:textId="77777777" w:rsidR="004171E9" w:rsidRPr="004914E0" w:rsidRDefault="004171E9" w:rsidP="00D801FA">
      <w:pPr>
        <w:tabs>
          <w:tab w:val="left" w:pos="1418"/>
        </w:tabs>
        <w:spacing w:after="0" w:line="240" w:lineRule="auto"/>
        <w:jc w:val="both"/>
        <w:rPr>
          <w:rFonts w:cstheme="minorHAnsi"/>
        </w:rPr>
      </w:pPr>
    </w:p>
    <w:p w14:paraId="04F13B2E" w14:textId="10A69C6C" w:rsidR="00217320" w:rsidRPr="004914E0" w:rsidRDefault="00352B1B" w:rsidP="00D801FA">
      <w:pPr>
        <w:tabs>
          <w:tab w:val="left" w:pos="1418"/>
        </w:tabs>
        <w:spacing w:after="0" w:line="240" w:lineRule="auto"/>
        <w:ind w:left="720" w:right="720"/>
        <w:jc w:val="both"/>
        <w:rPr>
          <w:rFonts w:cstheme="minorHAnsi"/>
        </w:rPr>
      </w:pPr>
      <w:bookmarkStart w:id="2" w:name="_Hlk489444744"/>
      <w:r w:rsidRPr="004914E0">
        <w:rPr>
          <w:rFonts w:cstheme="minorHAnsi"/>
          <w:vertAlign w:val="superscript"/>
        </w:rPr>
        <w:t>8</w:t>
      </w:r>
      <w:r w:rsidR="00396A81" w:rsidRPr="004914E0">
        <w:rPr>
          <w:rFonts w:cstheme="minorHAnsi"/>
        </w:rPr>
        <w:t>Jesus says, “</w:t>
      </w:r>
      <w:r w:rsidR="00214916" w:rsidRPr="004914E0">
        <w:rPr>
          <w:rFonts w:cstheme="minorHAnsi"/>
        </w:rPr>
        <w:t xml:space="preserve">I know your efforts. Look at what is in front of you! I grant to you this open door, a </w:t>
      </w:r>
      <w:r w:rsidR="00D3599D" w:rsidRPr="004914E0">
        <w:rPr>
          <w:rFonts w:cstheme="minorHAnsi"/>
        </w:rPr>
        <w:t>door that</w:t>
      </w:r>
      <w:r w:rsidRPr="004914E0">
        <w:rPr>
          <w:rFonts w:cstheme="minorHAnsi"/>
        </w:rPr>
        <w:t xml:space="preserve"> </w:t>
      </w:r>
      <w:r w:rsidR="00BD2871" w:rsidRPr="004914E0">
        <w:rPr>
          <w:rFonts w:cstheme="minorHAnsi"/>
        </w:rPr>
        <w:t>no one</w:t>
      </w:r>
      <w:r w:rsidR="00214916" w:rsidRPr="004914E0">
        <w:rPr>
          <w:rFonts w:cstheme="minorHAnsi"/>
        </w:rPr>
        <w:t xml:space="preserve"> is</w:t>
      </w:r>
      <w:r w:rsidR="00C03ED0" w:rsidRPr="004914E0">
        <w:rPr>
          <w:rFonts w:cstheme="minorHAnsi"/>
        </w:rPr>
        <w:t xml:space="preserve"> able to shut</w:t>
      </w:r>
      <w:r w:rsidR="0062361B" w:rsidRPr="004914E0">
        <w:rPr>
          <w:rFonts w:cstheme="minorHAnsi"/>
        </w:rPr>
        <w:t>—</w:t>
      </w:r>
      <w:r w:rsidR="006862D3" w:rsidRPr="004914E0">
        <w:rPr>
          <w:rFonts w:cstheme="minorHAnsi"/>
        </w:rPr>
        <w:t>not even you. T</w:t>
      </w:r>
      <w:r w:rsidR="000D2311" w:rsidRPr="004914E0">
        <w:rPr>
          <w:rFonts w:cstheme="minorHAnsi"/>
        </w:rPr>
        <w:t>here is evidence that</w:t>
      </w:r>
      <w:r w:rsidR="00214916" w:rsidRPr="004914E0">
        <w:rPr>
          <w:rFonts w:cstheme="minorHAnsi"/>
        </w:rPr>
        <w:t xml:space="preserve"> </w:t>
      </w:r>
      <w:r w:rsidR="008E60FD" w:rsidRPr="004914E0">
        <w:rPr>
          <w:rFonts w:cstheme="minorHAnsi"/>
        </w:rPr>
        <w:t>you do have a little strength, for y</w:t>
      </w:r>
      <w:r w:rsidR="00214916" w:rsidRPr="004914E0">
        <w:rPr>
          <w:rFonts w:cstheme="minorHAnsi"/>
        </w:rPr>
        <w:t>ou have guarded My way of doing things and have not rejected My character and authority</w:t>
      </w:r>
      <w:r w:rsidR="00A15EAA" w:rsidRPr="004914E0">
        <w:rPr>
          <w:rFonts w:cstheme="minorHAnsi"/>
        </w:rPr>
        <w:t xml:space="preserve"> in your life</w:t>
      </w:r>
      <w:r w:rsidR="00214916" w:rsidRPr="004914E0">
        <w:rPr>
          <w:rFonts w:cstheme="minorHAnsi"/>
        </w:rPr>
        <w:t xml:space="preserve">.” </w:t>
      </w:r>
    </w:p>
    <w:bookmarkEnd w:id="2"/>
    <w:p w14:paraId="35781640" w14:textId="77777777" w:rsidR="00217320" w:rsidRPr="004914E0" w:rsidRDefault="00217320" w:rsidP="00D801FA">
      <w:pPr>
        <w:tabs>
          <w:tab w:val="left" w:pos="1418"/>
        </w:tabs>
        <w:spacing w:after="0" w:line="240" w:lineRule="auto"/>
        <w:jc w:val="both"/>
        <w:rPr>
          <w:rFonts w:cstheme="minorHAnsi"/>
        </w:rPr>
      </w:pPr>
    </w:p>
    <w:p w14:paraId="5AFA6B1B" w14:textId="77777777" w:rsidR="00266D19" w:rsidRPr="004914E0" w:rsidRDefault="00217320" w:rsidP="00D801FA">
      <w:pPr>
        <w:tabs>
          <w:tab w:val="left" w:pos="1418"/>
        </w:tabs>
        <w:spacing w:after="0" w:line="240" w:lineRule="auto"/>
        <w:jc w:val="both"/>
        <w:rPr>
          <w:rFonts w:cstheme="minorHAnsi"/>
        </w:rPr>
      </w:pPr>
      <w:r w:rsidRPr="004914E0">
        <w:rPr>
          <w:rFonts w:cstheme="minorHAnsi"/>
        </w:rPr>
        <w:t>Take a deep br</w:t>
      </w:r>
      <w:r w:rsidR="00157734" w:rsidRPr="004914E0">
        <w:rPr>
          <w:rFonts w:cstheme="minorHAnsi"/>
        </w:rPr>
        <w:t>eath.</w:t>
      </w:r>
    </w:p>
    <w:p w14:paraId="53EBE1DE" w14:textId="77777777" w:rsidR="00D93625" w:rsidRPr="004914E0" w:rsidRDefault="00D93625" w:rsidP="00D93625">
      <w:pPr>
        <w:spacing w:after="0" w:line="240" w:lineRule="auto"/>
        <w:jc w:val="both"/>
        <w:rPr>
          <w:rFonts w:cstheme="minorHAnsi"/>
          <w:i/>
          <w:color w:val="000000"/>
        </w:rPr>
      </w:pPr>
      <w:r w:rsidRPr="004914E0">
        <w:rPr>
          <w:rFonts w:cstheme="minorHAnsi"/>
          <w:i/>
          <w:color w:val="000000"/>
        </w:rPr>
        <w:t>(If time permits, ask, “Does anyone have comments or questions about this training?”)</w:t>
      </w:r>
    </w:p>
    <w:p w14:paraId="1B44F38B" w14:textId="77777777" w:rsidR="000D2311" w:rsidRPr="004914E0" w:rsidRDefault="000D2311" w:rsidP="00D801FA">
      <w:pPr>
        <w:tabs>
          <w:tab w:val="left" w:pos="1418"/>
        </w:tabs>
        <w:spacing w:after="0" w:line="240" w:lineRule="auto"/>
        <w:jc w:val="both"/>
        <w:rPr>
          <w:rFonts w:cstheme="minorHAnsi"/>
        </w:rPr>
      </w:pPr>
    </w:p>
    <w:p w14:paraId="3F3FD292" w14:textId="77777777" w:rsidR="00285B9A" w:rsidRPr="004914E0" w:rsidRDefault="003365D2" w:rsidP="00D801FA">
      <w:pPr>
        <w:tabs>
          <w:tab w:val="left" w:pos="0"/>
        </w:tabs>
        <w:spacing w:after="0" w:line="240" w:lineRule="auto"/>
        <w:jc w:val="both"/>
        <w:rPr>
          <w:rFonts w:cstheme="minorHAnsi"/>
          <w:b/>
        </w:rPr>
      </w:pPr>
      <w:r w:rsidRPr="004914E0">
        <w:rPr>
          <w:rFonts w:cstheme="minorHAnsi"/>
          <w:b/>
        </w:rPr>
        <w:t>0:</w:t>
      </w:r>
      <w:r w:rsidR="000812F8" w:rsidRPr="004914E0">
        <w:rPr>
          <w:rFonts w:cstheme="minorHAnsi"/>
          <w:b/>
        </w:rPr>
        <w:t>20</w:t>
      </w:r>
      <w:r w:rsidR="00285B9A" w:rsidRPr="004914E0">
        <w:rPr>
          <w:rFonts w:cstheme="minorHAnsi"/>
          <w:b/>
        </w:rPr>
        <w:tab/>
        <w:t>KARIS CONFESSION</w:t>
      </w:r>
    </w:p>
    <w:p w14:paraId="0E7DF1ED" w14:textId="77777777" w:rsidR="003342E5" w:rsidRPr="004914E0" w:rsidRDefault="003342E5" w:rsidP="00D801FA">
      <w:pPr>
        <w:tabs>
          <w:tab w:val="left" w:pos="1418"/>
        </w:tabs>
        <w:spacing w:after="0" w:line="240" w:lineRule="auto"/>
        <w:jc w:val="both"/>
        <w:rPr>
          <w:rFonts w:cstheme="minorHAnsi"/>
          <w:b/>
        </w:rPr>
      </w:pPr>
    </w:p>
    <w:p w14:paraId="10B6BE22" w14:textId="77777777" w:rsidR="00285B9A" w:rsidRPr="004914E0" w:rsidRDefault="003365D2" w:rsidP="00D801FA">
      <w:pPr>
        <w:tabs>
          <w:tab w:val="left" w:pos="0"/>
        </w:tabs>
        <w:spacing w:after="0" w:line="240" w:lineRule="auto"/>
        <w:jc w:val="both"/>
        <w:rPr>
          <w:rFonts w:cstheme="minorHAnsi"/>
          <w:b/>
        </w:rPr>
      </w:pPr>
      <w:r w:rsidRPr="004914E0">
        <w:rPr>
          <w:rFonts w:cstheme="minorHAnsi"/>
          <w:b/>
        </w:rPr>
        <w:t>0:</w:t>
      </w:r>
      <w:r w:rsidR="000812F8" w:rsidRPr="004914E0">
        <w:rPr>
          <w:rFonts w:cstheme="minorHAnsi"/>
          <w:b/>
        </w:rPr>
        <w:t>21</w:t>
      </w:r>
      <w:r w:rsidR="00285B9A" w:rsidRPr="004914E0">
        <w:rPr>
          <w:rFonts w:cstheme="minorHAnsi"/>
          <w:b/>
        </w:rPr>
        <w:tab/>
        <w:t>TOOLBOX</w:t>
      </w:r>
    </w:p>
    <w:p w14:paraId="4DA8D832" w14:textId="77777777" w:rsidR="0045511F" w:rsidRPr="004914E0" w:rsidRDefault="0045511F" w:rsidP="00D801FA">
      <w:pPr>
        <w:tabs>
          <w:tab w:val="left" w:pos="1418"/>
        </w:tabs>
        <w:spacing w:after="0" w:line="240" w:lineRule="auto"/>
        <w:jc w:val="both"/>
        <w:rPr>
          <w:rFonts w:cstheme="minorHAnsi"/>
        </w:rPr>
      </w:pPr>
    </w:p>
    <w:p w14:paraId="40D7F909" w14:textId="498EDD4E" w:rsidR="0045511F" w:rsidRPr="004914E0" w:rsidRDefault="0045511F" w:rsidP="00D801FA">
      <w:pPr>
        <w:tabs>
          <w:tab w:val="left" w:pos="1418"/>
        </w:tabs>
        <w:spacing w:after="0" w:line="240" w:lineRule="auto"/>
        <w:jc w:val="both"/>
        <w:rPr>
          <w:rFonts w:cstheme="minorHAnsi"/>
        </w:rPr>
      </w:pPr>
      <w:bookmarkStart w:id="3" w:name="OLE_LINK3"/>
      <w:bookmarkStart w:id="4" w:name="_Hlk490323345"/>
      <w:r w:rsidRPr="004914E0">
        <w:rPr>
          <w:rFonts w:cstheme="minorHAnsi"/>
        </w:rPr>
        <w:t xml:space="preserve">All Idol types feel </w:t>
      </w:r>
      <w:r w:rsidR="00A15EAA" w:rsidRPr="004914E0">
        <w:rPr>
          <w:rFonts w:cstheme="minorHAnsi"/>
        </w:rPr>
        <w:t>a compulsive need</w:t>
      </w:r>
      <w:r w:rsidR="00CC7342" w:rsidRPr="004914E0">
        <w:rPr>
          <w:rFonts w:cstheme="minorHAnsi"/>
        </w:rPr>
        <w:t xml:space="preserve"> to terminate the</w:t>
      </w:r>
      <w:r w:rsidRPr="004914E0">
        <w:rPr>
          <w:rFonts w:cstheme="minorHAnsi"/>
        </w:rPr>
        <w:t xml:space="preserve"> tension</w:t>
      </w:r>
      <w:r w:rsidR="003F21D8" w:rsidRPr="004914E0">
        <w:rPr>
          <w:rFonts w:cstheme="minorHAnsi"/>
        </w:rPr>
        <w:t xml:space="preserve"> </w:t>
      </w:r>
      <w:r w:rsidR="00E46EB4" w:rsidRPr="004914E0">
        <w:rPr>
          <w:rFonts w:cstheme="minorHAnsi"/>
        </w:rPr>
        <w:t xml:space="preserve">that comes </w:t>
      </w:r>
      <w:r w:rsidR="001571DF" w:rsidRPr="004914E0">
        <w:rPr>
          <w:rFonts w:cstheme="minorHAnsi"/>
        </w:rPr>
        <w:t>with</w:t>
      </w:r>
      <w:r w:rsidR="00E46EB4" w:rsidRPr="004914E0">
        <w:rPr>
          <w:rFonts w:cstheme="minorHAnsi"/>
        </w:rPr>
        <w:t xml:space="preserve"> making changes in their lives</w:t>
      </w:r>
      <w:bookmarkStart w:id="5" w:name="OLE_LINK2"/>
      <w:r w:rsidR="00C70A7F" w:rsidRPr="004914E0">
        <w:rPr>
          <w:rFonts w:cstheme="minorHAnsi"/>
        </w:rPr>
        <w:t>,</w:t>
      </w:r>
      <w:r w:rsidR="00135CE9" w:rsidRPr="004914E0">
        <w:rPr>
          <w:rFonts w:cstheme="minorHAnsi"/>
        </w:rPr>
        <w:t xml:space="preserve"> and they</w:t>
      </w:r>
      <w:r w:rsidR="00B4213A" w:rsidRPr="004914E0">
        <w:rPr>
          <w:rFonts w:cstheme="minorHAnsi"/>
        </w:rPr>
        <w:t xml:space="preserve"> terminate </w:t>
      </w:r>
      <w:r w:rsidR="00135CE9" w:rsidRPr="004914E0">
        <w:rPr>
          <w:rFonts w:cstheme="minorHAnsi"/>
        </w:rPr>
        <w:t>that</w:t>
      </w:r>
      <w:r w:rsidR="00B4213A" w:rsidRPr="004914E0">
        <w:rPr>
          <w:rFonts w:cstheme="minorHAnsi"/>
        </w:rPr>
        <w:t xml:space="preserve"> tension</w:t>
      </w:r>
      <w:r w:rsidR="00E46EB4" w:rsidRPr="004914E0">
        <w:rPr>
          <w:rFonts w:cstheme="minorHAnsi"/>
        </w:rPr>
        <w:t xml:space="preserve"> </w:t>
      </w:r>
      <w:r w:rsidR="003F21D8" w:rsidRPr="004914E0">
        <w:rPr>
          <w:rFonts w:cstheme="minorHAnsi"/>
        </w:rPr>
        <w:t>by returning to</w:t>
      </w:r>
      <w:r w:rsidR="00D03C25" w:rsidRPr="004914E0">
        <w:rPr>
          <w:rFonts w:cstheme="minorHAnsi"/>
        </w:rPr>
        <w:t xml:space="preserve"> </w:t>
      </w:r>
      <w:r w:rsidR="00E46EB4" w:rsidRPr="004914E0">
        <w:rPr>
          <w:rFonts w:cstheme="minorHAnsi"/>
        </w:rPr>
        <w:t xml:space="preserve">old </w:t>
      </w:r>
      <w:r w:rsidR="00D03C25" w:rsidRPr="004914E0">
        <w:rPr>
          <w:rFonts w:cstheme="minorHAnsi"/>
        </w:rPr>
        <w:t>habitual patterns</w:t>
      </w:r>
      <w:bookmarkStart w:id="6" w:name="_Hlk524104000"/>
      <w:r w:rsidR="00D03C25" w:rsidRPr="004914E0">
        <w:rPr>
          <w:rFonts w:cstheme="minorHAnsi"/>
        </w:rPr>
        <w:t>.</w:t>
      </w:r>
      <w:r w:rsidRPr="004914E0">
        <w:rPr>
          <w:rFonts w:cstheme="minorHAnsi"/>
        </w:rPr>
        <w:t xml:space="preserve"> </w:t>
      </w:r>
      <w:bookmarkEnd w:id="5"/>
      <w:bookmarkEnd w:id="6"/>
      <w:r w:rsidR="00146444" w:rsidRPr="004914E0">
        <w:rPr>
          <w:rFonts w:cstheme="minorHAnsi"/>
        </w:rPr>
        <w:t>Although</w:t>
      </w:r>
      <w:r w:rsidR="00F63F57" w:rsidRPr="004914E0">
        <w:rPr>
          <w:rFonts w:cstheme="minorHAnsi"/>
        </w:rPr>
        <w:t xml:space="preserve"> e</w:t>
      </w:r>
      <w:r w:rsidR="00D03C25" w:rsidRPr="004914E0">
        <w:rPr>
          <w:rFonts w:cstheme="minorHAnsi"/>
        </w:rPr>
        <w:t>ach type</w:t>
      </w:r>
      <w:r w:rsidR="00F63F57" w:rsidRPr="004914E0">
        <w:rPr>
          <w:rFonts w:cstheme="minorHAnsi"/>
        </w:rPr>
        <w:t xml:space="preserve"> </w:t>
      </w:r>
      <w:r w:rsidR="00D03C25" w:rsidRPr="004914E0">
        <w:rPr>
          <w:rFonts w:cstheme="minorHAnsi"/>
        </w:rPr>
        <w:t>experiences and releases</w:t>
      </w:r>
      <w:r w:rsidR="00753ECA" w:rsidRPr="004914E0">
        <w:rPr>
          <w:rFonts w:cstheme="minorHAnsi"/>
        </w:rPr>
        <w:t xml:space="preserve"> </w:t>
      </w:r>
      <w:r w:rsidR="003A117E" w:rsidRPr="004914E0">
        <w:rPr>
          <w:rFonts w:cstheme="minorHAnsi"/>
        </w:rPr>
        <w:t>their</w:t>
      </w:r>
      <w:r w:rsidR="00D03C25" w:rsidRPr="004914E0">
        <w:rPr>
          <w:rFonts w:cstheme="minorHAnsi"/>
        </w:rPr>
        <w:t xml:space="preserve"> tension in different ways</w:t>
      </w:r>
      <w:r w:rsidR="00F63F57" w:rsidRPr="004914E0">
        <w:rPr>
          <w:rFonts w:cstheme="minorHAnsi"/>
        </w:rPr>
        <w:t xml:space="preserve">, </w:t>
      </w:r>
      <w:r w:rsidRPr="004914E0">
        <w:rPr>
          <w:rFonts w:cstheme="minorHAnsi"/>
        </w:rPr>
        <w:t xml:space="preserve">the </w:t>
      </w:r>
      <w:r w:rsidR="00043836" w:rsidRPr="004914E0">
        <w:rPr>
          <w:rFonts w:cstheme="minorHAnsi"/>
        </w:rPr>
        <w:t xml:space="preserve">driving </w:t>
      </w:r>
      <w:r w:rsidRPr="004914E0">
        <w:rPr>
          <w:rFonts w:cstheme="minorHAnsi"/>
        </w:rPr>
        <w:t>f</w:t>
      </w:r>
      <w:r w:rsidR="00157734" w:rsidRPr="004914E0">
        <w:rPr>
          <w:rFonts w:cstheme="minorHAnsi"/>
        </w:rPr>
        <w:t>orces are the same. All types are driven by</w:t>
      </w:r>
      <w:r w:rsidR="003F21D8" w:rsidRPr="004914E0">
        <w:rPr>
          <w:rFonts w:cstheme="minorHAnsi"/>
        </w:rPr>
        <w:t xml:space="preserve"> </w:t>
      </w:r>
      <w:r w:rsidR="00CC7342" w:rsidRPr="004914E0">
        <w:rPr>
          <w:rFonts w:cstheme="minorHAnsi"/>
        </w:rPr>
        <w:t>the fear of</w:t>
      </w:r>
      <w:r w:rsidR="00157734" w:rsidRPr="004914E0">
        <w:rPr>
          <w:rFonts w:cstheme="minorHAnsi"/>
        </w:rPr>
        <w:t xml:space="preserve"> self-hate and the </w:t>
      </w:r>
      <w:r w:rsidR="00E46EB4" w:rsidRPr="004914E0">
        <w:rPr>
          <w:rFonts w:cstheme="minorHAnsi"/>
        </w:rPr>
        <w:t>fear of their inability to fulfill their</w:t>
      </w:r>
      <w:r w:rsidR="00CC7342" w:rsidRPr="004914E0">
        <w:rPr>
          <w:rFonts w:cstheme="minorHAnsi"/>
        </w:rPr>
        <w:t xml:space="preserve"> idealized dreams.</w:t>
      </w:r>
      <w:r w:rsidR="006862D3" w:rsidRPr="004914E0">
        <w:rPr>
          <w:rFonts w:cstheme="minorHAnsi"/>
        </w:rPr>
        <w:t xml:space="preserve"> </w:t>
      </w:r>
      <w:r w:rsidR="00B77A86" w:rsidRPr="004914E0">
        <w:rPr>
          <w:rFonts w:cstheme="minorHAnsi"/>
        </w:rPr>
        <w:t>Nancy’s</w:t>
      </w:r>
      <w:r w:rsidRPr="004914E0">
        <w:rPr>
          <w:rFonts w:cstheme="minorHAnsi"/>
        </w:rPr>
        <w:t xml:space="preserve"> son</w:t>
      </w:r>
      <w:r w:rsidR="005E6070" w:rsidRPr="004914E0">
        <w:rPr>
          <w:rFonts w:cstheme="minorHAnsi"/>
        </w:rPr>
        <w:t xml:space="preserve"> once</w:t>
      </w:r>
      <w:r w:rsidR="00B77A86" w:rsidRPr="004914E0">
        <w:rPr>
          <w:rFonts w:cstheme="minorHAnsi"/>
        </w:rPr>
        <w:t xml:space="preserve"> told her</w:t>
      </w:r>
      <w:r w:rsidRPr="004914E0">
        <w:rPr>
          <w:rFonts w:cstheme="minorHAnsi"/>
        </w:rPr>
        <w:t xml:space="preserve"> abo</w:t>
      </w:r>
      <w:r w:rsidR="00EE4CA5" w:rsidRPr="004914E0">
        <w:rPr>
          <w:rFonts w:cstheme="minorHAnsi"/>
        </w:rPr>
        <w:t xml:space="preserve">ut a French </w:t>
      </w:r>
      <w:r w:rsidR="00C31745" w:rsidRPr="004914E0">
        <w:rPr>
          <w:rFonts w:cstheme="minorHAnsi"/>
        </w:rPr>
        <w:t>novelist</w:t>
      </w:r>
      <w:r w:rsidR="00EE4CA5" w:rsidRPr="004914E0">
        <w:rPr>
          <w:rFonts w:cstheme="minorHAnsi"/>
        </w:rPr>
        <w:t xml:space="preserve"> who described this </w:t>
      </w:r>
      <w:r w:rsidR="00E46EB4" w:rsidRPr="004914E0">
        <w:rPr>
          <w:rFonts w:cstheme="minorHAnsi"/>
        </w:rPr>
        <w:t xml:space="preserve">compulsive need to </w:t>
      </w:r>
      <w:r w:rsidR="006E7503" w:rsidRPr="004914E0">
        <w:rPr>
          <w:rFonts w:cstheme="minorHAnsi"/>
        </w:rPr>
        <w:t>silence</w:t>
      </w:r>
      <w:r w:rsidR="00E46EB4" w:rsidRPr="004914E0">
        <w:rPr>
          <w:rFonts w:cstheme="minorHAnsi"/>
        </w:rPr>
        <w:t xml:space="preserve"> these </w:t>
      </w:r>
      <w:r w:rsidR="00B4213A" w:rsidRPr="004914E0">
        <w:rPr>
          <w:rFonts w:cstheme="minorHAnsi"/>
        </w:rPr>
        <w:t>fears as</w:t>
      </w:r>
      <w:r w:rsidR="00EE4CA5" w:rsidRPr="004914E0">
        <w:rPr>
          <w:rFonts w:cstheme="minorHAnsi"/>
        </w:rPr>
        <w:t xml:space="preserve"> the </w:t>
      </w:r>
      <w:bookmarkStart w:id="7" w:name="_Hlk112406779"/>
      <w:r w:rsidR="00794880" w:rsidRPr="004914E0">
        <w:rPr>
          <w:rFonts w:cstheme="minorHAnsi"/>
          <w:i/>
        </w:rPr>
        <w:t>rage to conclude</w:t>
      </w:r>
      <w:r w:rsidR="00E477F6" w:rsidRPr="004914E0">
        <w:rPr>
          <w:rFonts w:cstheme="minorHAnsi"/>
        </w:rPr>
        <w:t>.</w:t>
      </w:r>
      <w:r w:rsidR="00C31745" w:rsidRPr="004914E0">
        <w:rPr>
          <w:rStyle w:val="EndnoteReference"/>
          <w:rFonts w:cstheme="minorHAnsi"/>
        </w:rPr>
        <w:endnoteReference w:id="1"/>
      </w:r>
      <w:r w:rsidR="00F60264" w:rsidRPr="004914E0">
        <w:rPr>
          <w:rFonts w:cstheme="minorHAnsi"/>
        </w:rPr>
        <w:t xml:space="preserve"> </w:t>
      </w:r>
      <w:bookmarkEnd w:id="7"/>
      <w:r w:rsidR="00D86268" w:rsidRPr="004914E0">
        <w:rPr>
          <w:rFonts w:cstheme="minorHAnsi"/>
        </w:rPr>
        <w:t>The</w:t>
      </w:r>
      <w:r w:rsidR="00B4213A" w:rsidRPr="004914E0">
        <w:rPr>
          <w:rFonts w:cstheme="minorHAnsi"/>
        </w:rPr>
        <w:t xml:space="preserve"> rage to conclude </w:t>
      </w:r>
      <w:r w:rsidR="00D86268" w:rsidRPr="004914E0">
        <w:rPr>
          <w:rFonts w:cstheme="minorHAnsi"/>
        </w:rPr>
        <w:t>is</w:t>
      </w:r>
      <w:r w:rsidR="00B4213A" w:rsidRPr="004914E0">
        <w:rPr>
          <w:rFonts w:cstheme="minorHAnsi"/>
        </w:rPr>
        <w:t xml:space="preserve"> </w:t>
      </w:r>
      <w:r w:rsidR="003A117E" w:rsidRPr="004914E0">
        <w:rPr>
          <w:rFonts w:cstheme="minorHAnsi"/>
        </w:rPr>
        <w:t xml:space="preserve">the </w:t>
      </w:r>
      <w:r w:rsidR="00135CE9" w:rsidRPr="004914E0">
        <w:rPr>
          <w:rFonts w:cstheme="minorHAnsi"/>
        </w:rPr>
        <w:t>discomfort we feel</w:t>
      </w:r>
      <w:r w:rsidR="00B4213A" w:rsidRPr="004914E0">
        <w:rPr>
          <w:rFonts w:cstheme="minorHAnsi"/>
        </w:rPr>
        <w:t xml:space="preserve"> when we are enduring our craving to return to old habitual patterns. </w:t>
      </w:r>
      <w:bookmarkEnd w:id="3"/>
      <w:bookmarkEnd w:id="4"/>
      <w:r w:rsidR="00012B8B" w:rsidRPr="004914E0">
        <w:rPr>
          <w:rFonts w:cstheme="minorHAnsi"/>
        </w:rPr>
        <w:t>We want to conclude the tension of going into the not knowing, of changing course, and of taking responsibility for the quality of our own lives, so we give in to the compelling needs of our fear and pride.</w:t>
      </w:r>
    </w:p>
    <w:p w14:paraId="4AAC0B3A" w14:textId="77777777" w:rsidR="00012B8B" w:rsidRPr="004914E0" w:rsidRDefault="00012B8B" w:rsidP="00D801FA">
      <w:pPr>
        <w:tabs>
          <w:tab w:val="left" w:pos="1418"/>
        </w:tabs>
        <w:spacing w:after="0" w:line="240" w:lineRule="auto"/>
        <w:jc w:val="both"/>
        <w:rPr>
          <w:rFonts w:cstheme="minorHAnsi"/>
        </w:rPr>
      </w:pPr>
    </w:p>
    <w:p w14:paraId="387995FA" w14:textId="5E7BBFCC" w:rsidR="0045511F" w:rsidRPr="004914E0" w:rsidRDefault="00822658" w:rsidP="00D801FA">
      <w:pPr>
        <w:tabs>
          <w:tab w:val="left" w:pos="1418"/>
        </w:tabs>
        <w:spacing w:after="0" w:line="240" w:lineRule="auto"/>
        <w:jc w:val="both"/>
        <w:rPr>
          <w:rFonts w:cstheme="minorHAnsi"/>
        </w:rPr>
      </w:pPr>
      <w:bookmarkStart w:id="8" w:name="_Hlk522285584"/>
      <w:r w:rsidRPr="004914E0">
        <w:rPr>
          <w:rFonts w:cstheme="minorHAnsi"/>
        </w:rPr>
        <w:t>As</w:t>
      </w:r>
      <w:r w:rsidR="0045511F" w:rsidRPr="004914E0">
        <w:rPr>
          <w:rFonts w:cstheme="minorHAnsi"/>
        </w:rPr>
        <w:t xml:space="preserve"> you begin to turn toward your True Self</w:t>
      </w:r>
      <w:r w:rsidR="00245890" w:rsidRPr="004914E0">
        <w:rPr>
          <w:rFonts w:cstheme="minorHAnsi"/>
        </w:rPr>
        <w:t>,</w:t>
      </w:r>
      <w:r w:rsidR="0045511F" w:rsidRPr="004914E0">
        <w:rPr>
          <w:rFonts w:cstheme="minorHAnsi"/>
        </w:rPr>
        <w:t xml:space="preserve"> you will regularly feel uneasy and confused abo</w:t>
      </w:r>
      <w:r w:rsidR="003342E5" w:rsidRPr="004914E0">
        <w:rPr>
          <w:rFonts w:cstheme="minorHAnsi"/>
        </w:rPr>
        <w:t xml:space="preserve">ut </w:t>
      </w:r>
      <w:r w:rsidR="00A2313B" w:rsidRPr="004914E0">
        <w:rPr>
          <w:rFonts w:cstheme="minorHAnsi"/>
        </w:rPr>
        <w:t xml:space="preserve">what </w:t>
      </w:r>
      <w:r w:rsidR="0072140C" w:rsidRPr="004914E0">
        <w:rPr>
          <w:rFonts w:cstheme="minorHAnsi"/>
        </w:rPr>
        <w:t>you should do</w:t>
      </w:r>
      <w:r w:rsidR="00441918" w:rsidRPr="004914E0">
        <w:rPr>
          <w:rFonts w:cstheme="minorHAnsi"/>
        </w:rPr>
        <w:t>. That’s because</w:t>
      </w:r>
      <w:r w:rsidRPr="004914E0">
        <w:rPr>
          <w:rFonts w:cstheme="minorHAnsi"/>
        </w:rPr>
        <w:t xml:space="preserve"> you </w:t>
      </w:r>
      <w:r w:rsidR="00940F44" w:rsidRPr="004914E0">
        <w:rPr>
          <w:rFonts w:cstheme="minorHAnsi"/>
        </w:rPr>
        <w:t>are disengaging</w:t>
      </w:r>
      <w:r w:rsidRPr="004914E0">
        <w:rPr>
          <w:rFonts w:cstheme="minorHAnsi"/>
        </w:rPr>
        <w:t xml:space="preserve"> from </w:t>
      </w:r>
      <w:r w:rsidR="00441918" w:rsidRPr="004914E0">
        <w:rPr>
          <w:rFonts w:cstheme="minorHAnsi"/>
        </w:rPr>
        <w:t xml:space="preserve">your Idol’s </w:t>
      </w:r>
      <w:r w:rsidRPr="004914E0">
        <w:rPr>
          <w:rFonts w:cstheme="minorHAnsi"/>
        </w:rPr>
        <w:t>autopilot</w:t>
      </w:r>
      <w:r w:rsidR="0070405A" w:rsidRPr="004914E0">
        <w:rPr>
          <w:rFonts w:cstheme="minorHAnsi"/>
        </w:rPr>
        <w:t>,</w:t>
      </w:r>
      <w:r w:rsidRPr="004914E0">
        <w:rPr>
          <w:rFonts w:cstheme="minorHAnsi"/>
        </w:rPr>
        <w:t xml:space="preserve"> and </w:t>
      </w:r>
      <w:r w:rsidR="00B23082" w:rsidRPr="004914E0">
        <w:rPr>
          <w:rFonts w:cstheme="minorHAnsi"/>
        </w:rPr>
        <w:t xml:space="preserve">your </w:t>
      </w:r>
      <w:r w:rsidR="0070405A" w:rsidRPr="004914E0">
        <w:rPr>
          <w:rFonts w:cstheme="minorHAnsi"/>
        </w:rPr>
        <w:t xml:space="preserve">claims and </w:t>
      </w:r>
      <w:r w:rsidR="00B23082" w:rsidRPr="004914E0">
        <w:rPr>
          <w:rFonts w:cstheme="minorHAnsi"/>
        </w:rPr>
        <w:t>shoulds are no longer in charge.</w:t>
      </w:r>
      <w:r w:rsidR="003F21D8" w:rsidRPr="004914E0">
        <w:rPr>
          <w:rFonts w:cstheme="minorHAnsi"/>
        </w:rPr>
        <w:t xml:space="preserve"> </w:t>
      </w:r>
      <w:r w:rsidRPr="004914E0">
        <w:rPr>
          <w:rFonts w:cstheme="minorHAnsi"/>
        </w:rPr>
        <w:t>The Idol Self won’t give up easily, so you may have chaotic feelings</w:t>
      </w:r>
      <w:r w:rsidR="003F21D8" w:rsidRPr="004914E0">
        <w:rPr>
          <w:rFonts w:cstheme="minorHAnsi"/>
        </w:rPr>
        <w:t xml:space="preserve"> and </w:t>
      </w:r>
      <w:r w:rsidRPr="004914E0">
        <w:rPr>
          <w:rFonts w:cstheme="minorHAnsi"/>
        </w:rPr>
        <w:t xml:space="preserve">strong </w:t>
      </w:r>
      <w:r w:rsidR="003F21D8" w:rsidRPr="004914E0">
        <w:rPr>
          <w:rFonts w:cstheme="minorHAnsi"/>
        </w:rPr>
        <w:t>compulsions</w:t>
      </w:r>
      <w:r w:rsidRPr="004914E0">
        <w:rPr>
          <w:rFonts w:cstheme="minorHAnsi"/>
        </w:rPr>
        <w:t xml:space="preserve"> that you can’t explain</w:t>
      </w:r>
      <w:r w:rsidR="003F21D8" w:rsidRPr="004914E0">
        <w:rPr>
          <w:rFonts w:cstheme="minorHAnsi"/>
        </w:rPr>
        <w:t>.</w:t>
      </w:r>
      <w:r w:rsidR="00F51A7D" w:rsidRPr="004914E0">
        <w:rPr>
          <w:rFonts w:cstheme="minorHAnsi"/>
        </w:rPr>
        <w:t xml:space="preserve"> </w:t>
      </w:r>
      <w:r w:rsidR="00157734" w:rsidRPr="004914E0">
        <w:rPr>
          <w:rFonts w:cstheme="minorHAnsi"/>
        </w:rPr>
        <w:t xml:space="preserve">Things may feel worse before they </w:t>
      </w:r>
      <w:r w:rsidR="00317222" w:rsidRPr="004914E0">
        <w:rPr>
          <w:rFonts w:cstheme="minorHAnsi"/>
        </w:rPr>
        <w:t>get</w:t>
      </w:r>
      <w:r w:rsidR="00157734" w:rsidRPr="004914E0">
        <w:rPr>
          <w:rFonts w:cstheme="minorHAnsi"/>
        </w:rPr>
        <w:t xml:space="preserve"> better even though you are experiencing more stability in your life.</w:t>
      </w:r>
    </w:p>
    <w:bookmarkEnd w:id="8"/>
    <w:p w14:paraId="2B7B6B24" w14:textId="77777777" w:rsidR="006862D3" w:rsidRPr="004914E0" w:rsidRDefault="006862D3" w:rsidP="00D801FA">
      <w:pPr>
        <w:tabs>
          <w:tab w:val="left" w:pos="1418"/>
        </w:tabs>
        <w:spacing w:after="0" w:line="240" w:lineRule="auto"/>
        <w:jc w:val="both"/>
        <w:rPr>
          <w:rFonts w:cstheme="minorHAnsi"/>
        </w:rPr>
      </w:pPr>
    </w:p>
    <w:p w14:paraId="38CA1D52" w14:textId="7A3B5878" w:rsidR="0045511F" w:rsidRPr="004914E0" w:rsidRDefault="00666DA5" w:rsidP="00D801FA">
      <w:pPr>
        <w:tabs>
          <w:tab w:val="left" w:pos="1418"/>
        </w:tabs>
        <w:spacing w:after="0" w:line="240" w:lineRule="auto"/>
        <w:jc w:val="both"/>
        <w:rPr>
          <w:rFonts w:cstheme="minorHAnsi"/>
        </w:rPr>
      </w:pPr>
      <w:bookmarkStart w:id="9" w:name="OLE_LINK8"/>
      <w:bookmarkStart w:id="10" w:name="_Hlk490740857"/>
      <w:bookmarkStart w:id="11" w:name="OLE_LINK9"/>
      <w:r w:rsidRPr="004914E0">
        <w:rPr>
          <w:rFonts w:cstheme="minorHAnsi"/>
        </w:rPr>
        <w:t>If you are a mastery type and seeking to recover your True Self</w:t>
      </w:r>
      <w:r w:rsidR="00794880" w:rsidRPr="004914E0">
        <w:rPr>
          <w:rFonts w:cstheme="minorHAnsi"/>
        </w:rPr>
        <w:t xml:space="preserve">, </w:t>
      </w:r>
      <w:bookmarkEnd w:id="9"/>
      <w:r w:rsidR="008954D7" w:rsidRPr="004914E0">
        <w:rPr>
          <w:rFonts w:cstheme="minorHAnsi"/>
        </w:rPr>
        <w:t>you will practice</w:t>
      </w:r>
      <w:r w:rsidR="00794880" w:rsidRPr="004914E0">
        <w:rPr>
          <w:rFonts w:cstheme="minorHAnsi"/>
        </w:rPr>
        <w:t xml:space="preserve"> letting go of control</w:t>
      </w:r>
      <w:r w:rsidR="001B6220" w:rsidRPr="004914E0">
        <w:rPr>
          <w:rFonts w:cstheme="minorHAnsi"/>
        </w:rPr>
        <w:t xml:space="preserve"> and </w:t>
      </w:r>
      <w:r w:rsidR="00940F44" w:rsidRPr="004914E0">
        <w:rPr>
          <w:rFonts w:cstheme="minorHAnsi"/>
        </w:rPr>
        <w:t xml:space="preserve">begin </w:t>
      </w:r>
      <w:r w:rsidR="008954D7" w:rsidRPr="004914E0">
        <w:rPr>
          <w:rFonts w:cstheme="minorHAnsi"/>
        </w:rPr>
        <w:t>resisting</w:t>
      </w:r>
      <w:r w:rsidR="001B6220" w:rsidRPr="004914E0">
        <w:rPr>
          <w:rFonts w:cstheme="minorHAnsi"/>
        </w:rPr>
        <w:t xml:space="preserve"> the temptation to assert yourself; you will let go of forcing others to comply, to admire, or to meet </w:t>
      </w:r>
      <w:r w:rsidR="0072140C" w:rsidRPr="004914E0">
        <w:rPr>
          <w:rFonts w:cstheme="minorHAnsi"/>
        </w:rPr>
        <w:t xml:space="preserve">your </w:t>
      </w:r>
      <w:r w:rsidR="001B6220" w:rsidRPr="004914E0">
        <w:rPr>
          <w:rFonts w:cstheme="minorHAnsi"/>
        </w:rPr>
        <w:t xml:space="preserve">standards. You will learn to value understanding others more than being understood. </w:t>
      </w:r>
      <w:r w:rsidR="0045511F" w:rsidRPr="004914E0">
        <w:rPr>
          <w:rFonts w:cstheme="minorHAnsi"/>
        </w:rPr>
        <w:t xml:space="preserve">You will </w:t>
      </w:r>
      <w:r w:rsidR="00491DA6" w:rsidRPr="004914E0">
        <w:rPr>
          <w:rFonts w:cstheme="minorHAnsi"/>
        </w:rPr>
        <w:t>come to</w:t>
      </w:r>
      <w:r w:rsidR="00D616FC" w:rsidRPr="004914E0">
        <w:rPr>
          <w:rFonts w:cstheme="minorHAnsi"/>
        </w:rPr>
        <w:t xml:space="preserve"> recognize your own limitations</w:t>
      </w:r>
      <w:r w:rsidR="00491DA6" w:rsidRPr="004914E0">
        <w:rPr>
          <w:rFonts w:cstheme="minorHAnsi"/>
        </w:rPr>
        <w:t>. Ev</w:t>
      </w:r>
      <w:r w:rsidR="0072140C" w:rsidRPr="004914E0">
        <w:rPr>
          <w:rFonts w:cstheme="minorHAnsi"/>
        </w:rPr>
        <w:t xml:space="preserve">en though you may long to be the hero, the punisher, or the Standards and Evaluations Officer, </w:t>
      </w:r>
      <w:r w:rsidR="00491DA6" w:rsidRPr="004914E0">
        <w:rPr>
          <w:rFonts w:cstheme="minorHAnsi"/>
        </w:rPr>
        <w:t>you will</w:t>
      </w:r>
      <w:r w:rsidR="00884D1C" w:rsidRPr="004914E0">
        <w:rPr>
          <w:rFonts w:cstheme="minorHAnsi"/>
        </w:rPr>
        <w:t xml:space="preserve"> </w:t>
      </w:r>
      <w:r w:rsidR="00940F44" w:rsidRPr="004914E0">
        <w:rPr>
          <w:rFonts w:cstheme="minorHAnsi"/>
        </w:rPr>
        <w:t xml:space="preserve">start </w:t>
      </w:r>
      <w:r w:rsidR="0045511F" w:rsidRPr="004914E0">
        <w:rPr>
          <w:rFonts w:cstheme="minorHAnsi"/>
        </w:rPr>
        <w:t>admit</w:t>
      </w:r>
      <w:r w:rsidR="0032057C" w:rsidRPr="004914E0">
        <w:rPr>
          <w:rFonts w:cstheme="minorHAnsi"/>
        </w:rPr>
        <w:t>ting</w:t>
      </w:r>
      <w:r w:rsidR="00F51A7D" w:rsidRPr="004914E0">
        <w:rPr>
          <w:rFonts w:cstheme="minorHAnsi"/>
        </w:rPr>
        <w:t xml:space="preserve"> that you </w:t>
      </w:r>
      <w:r w:rsidR="001B6220" w:rsidRPr="004914E0">
        <w:rPr>
          <w:rFonts w:cstheme="minorHAnsi"/>
        </w:rPr>
        <w:t xml:space="preserve">are </w:t>
      </w:r>
      <w:r w:rsidR="00F51A7D" w:rsidRPr="004914E0">
        <w:rPr>
          <w:rFonts w:cstheme="minorHAnsi"/>
        </w:rPr>
        <w:t xml:space="preserve">often </w:t>
      </w:r>
      <w:r w:rsidR="006862D3" w:rsidRPr="004914E0">
        <w:rPr>
          <w:rFonts w:cstheme="minorHAnsi"/>
        </w:rPr>
        <w:t>helpless</w:t>
      </w:r>
      <w:r w:rsidR="0045511F" w:rsidRPr="004914E0">
        <w:rPr>
          <w:rFonts w:cstheme="minorHAnsi"/>
        </w:rPr>
        <w:t xml:space="preserve"> </w:t>
      </w:r>
      <w:r w:rsidR="00BF6C5F" w:rsidRPr="004914E0">
        <w:rPr>
          <w:rFonts w:cstheme="minorHAnsi"/>
        </w:rPr>
        <w:t xml:space="preserve">and </w:t>
      </w:r>
      <w:r w:rsidR="0045511F" w:rsidRPr="004914E0">
        <w:rPr>
          <w:rFonts w:cstheme="minorHAnsi"/>
        </w:rPr>
        <w:t>vulnerable</w:t>
      </w:r>
      <w:r w:rsidR="009C796A" w:rsidRPr="004914E0">
        <w:rPr>
          <w:rFonts w:cstheme="minorHAnsi"/>
        </w:rPr>
        <w:t xml:space="preserve">. </w:t>
      </w:r>
      <w:bookmarkEnd w:id="10"/>
      <w:r w:rsidR="00884D1C" w:rsidRPr="004914E0">
        <w:rPr>
          <w:rFonts w:cstheme="minorHAnsi"/>
        </w:rPr>
        <w:t>Of course,</w:t>
      </w:r>
      <w:r w:rsidR="00794880" w:rsidRPr="004914E0">
        <w:rPr>
          <w:rFonts w:cstheme="minorHAnsi"/>
        </w:rPr>
        <w:t xml:space="preserve"> </w:t>
      </w:r>
      <w:r w:rsidR="0045511F" w:rsidRPr="004914E0">
        <w:rPr>
          <w:rFonts w:cstheme="minorHAnsi"/>
        </w:rPr>
        <w:t>your Idol Self is not</w:t>
      </w:r>
      <w:r w:rsidR="00C42C1B" w:rsidRPr="004914E0">
        <w:rPr>
          <w:rFonts w:cstheme="minorHAnsi"/>
        </w:rPr>
        <w:t xml:space="preserve"> i</w:t>
      </w:r>
      <w:r w:rsidR="00157734" w:rsidRPr="004914E0">
        <w:rPr>
          <w:rFonts w:cstheme="minorHAnsi"/>
        </w:rPr>
        <w:t>nterested in becoming a</w:t>
      </w:r>
      <w:r w:rsidR="0041023F" w:rsidRPr="004914E0">
        <w:rPr>
          <w:rFonts w:cstheme="minorHAnsi"/>
        </w:rPr>
        <w:t xml:space="preserve"> humble beginner who needs to</w:t>
      </w:r>
      <w:r w:rsidR="00157734" w:rsidRPr="004914E0">
        <w:rPr>
          <w:rFonts w:cstheme="minorHAnsi"/>
        </w:rPr>
        <w:t xml:space="preserve"> learn </w:t>
      </w:r>
      <w:r w:rsidR="00C42C1B" w:rsidRPr="004914E0">
        <w:rPr>
          <w:rFonts w:cstheme="minorHAnsi"/>
        </w:rPr>
        <w:t>new skill</w:t>
      </w:r>
      <w:r w:rsidR="00157734" w:rsidRPr="004914E0">
        <w:rPr>
          <w:rFonts w:cstheme="minorHAnsi"/>
        </w:rPr>
        <w:t>s</w:t>
      </w:r>
      <w:r w:rsidR="00AD60A2" w:rsidRPr="004914E0">
        <w:rPr>
          <w:rFonts w:cstheme="minorHAnsi"/>
        </w:rPr>
        <w:t>, so</w:t>
      </w:r>
      <w:r w:rsidR="00794880" w:rsidRPr="004914E0">
        <w:rPr>
          <w:rFonts w:cstheme="minorHAnsi"/>
        </w:rPr>
        <w:t xml:space="preserve"> every</w:t>
      </w:r>
      <w:r w:rsidR="0045511F" w:rsidRPr="004914E0">
        <w:rPr>
          <w:rFonts w:cstheme="minorHAnsi"/>
        </w:rPr>
        <w:t xml:space="preserve"> time you </w:t>
      </w:r>
      <w:r w:rsidR="00A2313B" w:rsidRPr="004914E0">
        <w:rPr>
          <w:rFonts w:cstheme="minorHAnsi"/>
        </w:rPr>
        <w:t>practice these skills</w:t>
      </w:r>
      <w:r w:rsidR="00794880" w:rsidRPr="004914E0">
        <w:rPr>
          <w:rFonts w:cstheme="minorHAnsi"/>
        </w:rPr>
        <w:t>,</w:t>
      </w:r>
      <w:r w:rsidR="00EA2BE6" w:rsidRPr="004914E0">
        <w:rPr>
          <w:rFonts w:cstheme="minorHAnsi"/>
        </w:rPr>
        <w:t xml:space="preserve"> you will feel quite</w:t>
      </w:r>
      <w:r w:rsidR="00AB1184" w:rsidRPr="004914E0">
        <w:rPr>
          <w:rFonts w:cstheme="minorHAnsi"/>
        </w:rPr>
        <w:t xml:space="preserve"> uncomfortable. </w:t>
      </w:r>
    </w:p>
    <w:bookmarkEnd w:id="11"/>
    <w:p w14:paraId="3CD39314" w14:textId="77777777" w:rsidR="005007C6" w:rsidRPr="004914E0" w:rsidRDefault="005007C6" w:rsidP="00D801FA">
      <w:pPr>
        <w:tabs>
          <w:tab w:val="left" w:pos="1418"/>
        </w:tabs>
        <w:spacing w:after="0" w:line="240" w:lineRule="auto"/>
        <w:jc w:val="both"/>
        <w:rPr>
          <w:rFonts w:cstheme="minorHAnsi"/>
        </w:rPr>
      </w:pPr>
    </w:p>
    <w:p w14:paraId="1BBE3A43" w14:textId="487094D8" w:rsidR="00D507E3" w:rsidRPr="004914E0" w:rsidRDefault="00D507E3" w:rsidP="00F35551">
      <w:pPr>
        <w:tabs>
          <w:tab w:val="left" w:pos="1418"/>
        </w:tabs>
        <w:spacing w:after="0" w:line="240" w:lineRule="auto"/>
        <w:jc w:val="both"/>
        <w:rPr>
          <w:rFonts w:cstheme="minorHAnsi"/>
        </w:rPr>
      </w:pPr>
      <w:bookmarkStart w:id="12" w:name="_Hlk490742512"/>
      <w:r w:rsidRPr="004914E0">
        <w:rPr>
          <w:rFonts w:cstheme="minorHAnsi"/>
        </w:rPr>
        <w:t>Mastery types have a difficult time attendi</w:t>
      </w:r>
      <w:r w:rsidR="00807439" w:rsidRPr="004914E0">
        <w:rPr>
          <w:rFonts w:cstheme="minorHAnsi"/>
        </w:rPr>
        <w:t xml:space="preserve">ng </w:t>
      </w:r>
      <w:r w:rsidR="00D84DDD" w:rsidRPr="004914E0">
        <w:rPr>
          <w:rFonts w:cstheme="minorHAnsi"/>
        </w:rPr>
        <w:t>Karis</w:t>
      </w:r>
      <w:r w:rsidR="00807439" w:rsidRPr="004914E0">
        <w:rPr>
          <w:rFonts w:cstheme="minorHAnsi"/>
        </w:rPr>
        <w:t xml:space="preserve"> </w:t>
      </w:r>
      <w:r w:rsidR="00D84DDD" w:rsidRPr="004914E0">
        <w:rPr>
          <w:rFonts w:cstheme="minorHAnsi"/>
        </w:rPr>
        <w:t>F</w:t>
      </w:r>
      <w:r w:rsidR="00807439" w:rsidRPr="004914E0">
        <w:rPr>
          <w:rFonts w:cstheme="minorHAnsi"/>
        </w:rPr>
        <w:t>ellowship</w:t>
      </w:r>
      <w:r w:rsidR="00D84DDD" w:rsidRPr="004914E0">
        <w:rPr>
          <w:rFonts w:cstheme="minorHAnsi"/>
        </w:rPr>
        <w:t>s</w:t>
      </w:r>
      <w:r w:rsidR="00807439" w:rsidRPr="004914E0">
        <w:rPr>
          <w:rFonts w:cstheme="minorHAnsi"/>
        </w:rPr>
        <w:t xml:space="preserve">. </w:t>
      </w:r>
      <w:r w:rsidR="00D84DDD" w:rsidRPr="004914E0">
        <w:rPr>
          <w:rFonts w:cstheme="minorHAnsi"/>
        </w:rPr>
        <w:t>Showing up</w:t>
      </w:r>
      <w:r w:rsidR="00807439" w:rsidRPr="004914E0">
        <w:rPr>
          <w:rFonts w:cstheme="minorHAnsi"/>
        </w:rPr>
        <w:t xml:space="preserve"> </w:t>
      </w:r>
      <w:r w:rsidR="009E54D2" w:rsidRPr="004914E0">
        <w:rPr>
          <w:rFonts w:cstheme="minorHAnsi"/>
        </w:rPr>
        <w:t xml:space="preserve">regularly </w:t>
      </w:r>
      <w:r w:rsidR="00807439" w:rsidRPr="004914E0">
        <w:rPr>
          <w:rFonts w:cstheme="minorHAnsi"/>
        </w:rPr>
        <w:t>mean</w:t>
      </w:r>
      <w:r w:rsidR="00D84DDD" w:rsidRPr="004914E0">
        <w:rPr>
          <w:rFonts w:cstheme="minorHAnsi"/>
        </w:rPr>
        <w:t>s</w:t>
      </w:r>
      <w:r w:rsidR="003342E5" w:rsidRPr="004914E0">
        <w:rPr>
          <w:rFonts w:cstheme="minorHAnsi"/>
        </w:rPr>
        <w:t xml:space="preserve"> that they need help, </w:t>
      </w:r>
      <w:r w:rsidRPr="004914E0">
        <w:rPr>
          <w:rFonts w:cstheme="minorHAnsi"/>
        </w:rPr>
        <w:t>have messed up,</w:t>
      </w:r>
      <w:r w:rsidR="0041023F" w:rsidRPr="004914E0">
        <w:rPr>
          <w:rFonts w:cstheme="minorHAnsi"/>
        </w:rPr>
        <w:t xml:space="preserve"> and</w:t>
      </w:r>
      <w:r w:rsidRPr="004914E0">
        <w:rPr>
          <w:rFonts w:cstheme="minorHAnsi"/>
        </w:rPr>
        <w:t xml:space="preserve"> can’t </w:t>
      </w:r>
      <w:r w:rsidR="0021175F" w:rsidRPr="004914E0">
        <w:rPr>
          <w:rFonts w:cstheme="minorHAnsi"/>
        </w:rPr>
        <w:t>figure it all</w:t>
      </w:r>
      <w:r w:rsidR="005007C6" w:rsidRPr="004914E0">
        <w:rPr>
          <w:rFonts w:cstheme="minorHAnsi"/>
        </w:rPr>
        <w:t xml:space="preserve"> out </w:t>
      </w:r>
      <w:r w:rsidR="009E54D2" w:rsidRPr="004914E0">
        <w:rPr>
          <w:rFonts w:cstheme="minorHAnsi"/>
        </w:rPr>
        <w:t xml:space="preserve">in </w:t>
      </w:r>
      <w:r w:rsidR="005007C6" w:rsidRPr="004914E0">
        <w:rPr>
          <w:rFonts w:cstheme="minorHAnsi"/>
        </w:rPr>
        <w:t>a week</w:t>
      </w:r>
      <w:r w:rsidR="00C42C1B" w:rsidRPr="004914E0">
        <w:rPr>
          <w:rFonts w:cstheme="minorHAnsi"/>
        </w:rPr>
        <w:t>.</w:t>
      </w:r>
      <w:r w:rsidR="00F0246D" w:rsidRPr="004914E0">
        <w:rPr>
          <w:rFonts w:cstheme="minorHAnsi"/>
        </w:rPr>
        <w:t xml:space="preserve"> O</w:t>
      </w:r>
      <w:r w:rsidR="0041023F" w:rsidRPr="004914E0">
        <w:rPr>
          <w:rFonts w:cstheme="minorHAnsi"/>
        </w:rPr>
        <w:t>h,</w:t>
      </w:r>
      <w:r w:rsidR="00C42C1B" w:rsidRPr="004914E0">
        <w:rPr>
          <w:rFonts w:cstheme="minorHAnsi"/>
        </w:rPr>
        <w:t xml:space="preserve"> the multitude of</w:t>
      </w:r>
      <w:r w:rsidR="0041023F" w:rsidRPr="004914E0">
        <w:rPr>
          <w:rFonts w:cstheme="minorHAnsi"/>
        </w:rPr>
        <w:t xml:space="preserve"> horrors they endure! </w:t>
      </w:r>
      <w:r w:rsidR="0041023F" w:rsidRPr="004914E0">
        <w:rPr>
          <w:rFonts w:cstheme="minorHAnsi"/>
        </w:rPr>
        <w:lastRenderedPageBreak/>
        <w:t>T</w:t>
      </w:r>
      <w:r w:rsidR="005007C6" w:rsidRPr="004914E0">
        <w:rPr>
          <w:rFonts w:cstheme="minorHAnsi"/>
        </w:rPr>
        <w:t>hey are</w:t>
      </w:r>
      <w:r w:rsidR="00C42C1B" w:rsidRPr="004914E0">
        <w:rPr>
          <w:rFonts w:cstheme="minorHAnsi"/>
        </w:rPr>
        <w:t xml:space="preserve"> even</w:t>
      </w:r>
      <w:r w:rsidR="005007C6" w:rsidRPr="004914E0">
        <w:rPr>
          <w:rFonts w:cstheme="minorHAnsi"/>
        </w:rPr>
        <w:t xml:space="preserve"> a</w:t>
      </w:r>
      <w:r w:rsidR="00C42C1B" w:rsidRPr="004914E0">
        <w:rPr>
          <w:rFonts w:cstheme="minorHAnsi"/>
        </w:rPr>
        <w:t xml:space="preserve">sked to </w:t>
      </w:r>
      <w:r w:rsidR="005D712C" w:rsidRPr="004914E0">
        <w:rPr>
          <w:rFonts w:cstheme="minorHAnsi"/>
        </w:rPr>
        <w:t>reveal to others</w:t>
      </w:r>
      <w:r w:rsidR="0041023F" w:rsidRPr="004914E0">
        <w:rPr>
          <w:rFonts w:cstheme="minorHAnsi"/>
        </w:rPr>
        <w:t xml:space="preserve"> their </w:t>
      </w:r>
      <w:r w:rsidR="005371B7" w:rsidRPr="004914E0">
        <w:rPr>
          <w:rFonts w:cstheme="minorHAnsi"/>
        </w:rPr>
        <w:t>weaknesses and failures</w:t>
      </w:r>
      <w:r w:rsidR="00F0246D" w:rsidRPr="004914E0">
        <w:rPr>
          <w:rFonts w:cstheme="minorHAnsi"/>
        </w:rPr>
        <w:t>!</w:t>
      </w:r>
      <w:r w:rsidR="005007C6" w:rsidRPr="004914E0">
        <w:rPr>
          <w:rFonts w:cstheme="minorHAnsi"/>
        </w:rPr>
        <w:t xml:space="preserve"> </w:t>
      </w:r>
      <w:bookmarkStart w:id="13" w:name="_Hlk522285776"/>
      <w:r w:rsidR="00D3627F" w:rsidRPr="004914E0">
        <w:rPr>
          <w:rFonts w:cstheme="minorHAnsi"/>
        </w:rPr>
        <w:t>Mastery types crave opportunities to display their superiority</w:t>
      </w:r>
      <w:r w:rsidR="00B11D2A" w:rsidRPr="004914E0">
        <w:rPr>
          <w:rFonts w:cstheme="minorHAnsi"/>
        </w:rPr>
        <w:t xml:space="preserve">; KF, however, </w:t>
      </w:r>
      <w:r w:rsidR="00D3627F" w:rsidRPr="004914E0">
        <w:rPr>
          <w:rFonts w:cstheme="minorHAnsi"/>
        </w:rPr>
        <w:t xml:space="preserve">invites them to </w:t>
      </w:r>
      <w:r w:rsidR="00CA50DC" w:rsidRPr="004914E0">
        <w:rPr>
          <w:rFonts w:cstheme="minorHAnsi"/>
        </w:rPr>
        <w:t xml:space="preserve">practice </w:t>
      </w:r>
      <w:r w:rsidR="00B11D2A" w:rsidRPr="004914E0">
        <w:rPr>
          <w:rFonts w:cstheme="minorHAnsi"/>
        </w:rPr>
        <w:t>humility</w:t>
      </w:r>
      <w:r w:rsidR="00D3627F" w:rsidRPr="004914E0">
        <w:rPr>
          <w:rFonts w:cstheme="minorHAnsi"/>
        </w:rPr>
        <w:t xml:space="preserve">. </w:t>
      </w:r>
      <w:bookmarkStart w:id="14" w:name="_Hlk17112079"/>
      <w:r w:rsidR="00EA33DA" w:rsidRPr="004914E0">
        <w:rPr>
          <w:rFonts w:cstheme="minorHAnsi"/>
        </w:rPr>
        <w:t>Rather than examine the quality of their choices and behavior, they</w:t>
      </w:r>
      <w:r w:rsidR="00090BE4" w:rsidRPr="004914E0">
        <w:rPr>
          <w:rFonts w:cstheme="minorHAnsi"/>
        </w:rPr>
        <w:t xml:space="preserve"> </w:t>
      </w:r>
      <w:r w:rsidR="00514A16" w:rsidRPr="004914E0">
        <w:rPr>
          <w:rFonts w:cstheme="minorHAnsi"/>
        </w:rPr>
        <w:t>prefer to</w:t>
      </w:r>
      <w:r w:rsidR="00090BE4" w:rsidRPr="004914E0">
        <w:rPr>
          <w:rFonts w:cstheme="minorHAnsi"/>
        </w:rPr>
        <w:t xml:space="preserve"> </w:t>
      </w:r>
      <w:r w:rsidR="00EA33DA" w:rsidRPr="004914E0">
        <w:rPr>
          <w:rFonts w:cstheme="minorHAnsi"/>
        </w:rPr>
        <w:t xml:space="preserve">spend their time </w:t>
      </w:r>
      <w:r w:rsidR="00090BE4" w:rsidRPr="004914E0">
        <w:rPr>
          <w:rFonts w:cstheme="minorHAnsi"/>
        </w:rPr>
        <w:t>assert</w:t>
      </w:r>
      <w:r w:rsidR="00EA33DA" w:rsidRPr="004914E0">
        <w:rPr>
          <w:rFonts w:cstheme="minorHAnsi"/>
        </w:rPr>
        <w:t>ing</w:t>
      </w:r>
      <w:r w:rsidR="005007C6" w:rsidRPr="004914E0">
        <w:rPr>
          <w:rFonts w:cstheme="minorHAnsi"/>
        </w:rPr>
        <w:t xml:space="preserve"> themselves</w:t>
      </w:r>
      <w:r w:rsidR="00B11D2A" w:rsidRPr="004914E0">
        <w:rPr>
          <w:rFonts w:cstheme="minorHAnsi"/>
        </w:rPr>
        <w:t xml:space="preserve"> </w:t>
      </w:r>
      <w:r w:rsidR="00090BE4" w:rsidRPr="004914E0">
        <w:rPr>
          <w:rFonts w:cstheme="minorHAnsi"/>
        </w:rPr>
        <w:t xml:space="preserve">in activities that </w:t>
      </w:r>
      <w:r w:rsidR="00B11D2A" w:rsidRPr="004914E0">
        <w:rPr>
          <w:rFonts w:cstheme="minorHAnsi"/>
        </w:rPr>
        <w:t>satisfy</w:t>
      </w:r>
      <w:r w:rsidR="00090BE4" w:rsidRPr="004914E0">
        <w:rPr>
          <w:rFonts w:cstheme="minorHAnsi"/>
        </w:rPr>
        <w:t xml:space="preserve"> their pride system</w:t>
      </w:r>
      <w:bookmarkStart w:id="15" w:name="_Hlk490821352"/>
      <w:r w:rsidR="00664D90" w:rsidRPr="004914E0">
        <w:rPr>
          <w:rFonts w:cstheme="minorHAnsi"/>
        </w:rPr>
        <w:t>.</w:t>
      </w:r>
      <w:r w:rsidR="00F63F57" w:rsidRPr="004914E0">
        <w:rPr>
          <w:rFonts w:cstheme="minorHAnsi"/>
        </w:rPr>
        <w:t xml:space="preserve"> </w:t>
      </w:r>
      <w:bookmarkStart w:id="16" w:name="_Hlk112406511"/>
      <w:bookmarkEnd w:id="13"/>
      <w:bookmarkEnd w:id="14"/>
      <w:r w:rsidR="00090BE4" w:rsidRPr="004914E0">
        <w:rPr>
          <w:rFonts w:cstheme="minorHAnsi"/>
        </w:rPr>
        <w:t>They</w:t>
      </w:r>
      <w:r w:rsidR="00FD1605" w:rsidRPr="004914E0">
        <w:rPr>
          <w:rFonts w:cstheme="minorHAnsi"/>
        </w:rPr>
        <w:t xml:space="preserve"> want to believe that k</w:t>
      </w:r>
      <w:r w:rsidRPr="004914E0">
        <w:rPr>
          <w:rFonts w:cstheme="minorHAnsi"/>
        </w:rPr>
        <w:t>nowing</w:t>
      </w:r>
      <w:r w:rsidR="005007C6" w:rsidRPr="004914E0">
        <w:rPr>
          <w:rFonts w:cstheme="minorHAnsi"/>
        </w:rPr>
        <w:t xml:space="preserve"> </w:t>
      </w:r>
      <w:r w:rsidR="00FD1605" w:rsidRPr="004914E0">
        <w:rPr>
          <w:rFonts w:cstheme="minorHAnsi"/>
        </w:rPr>
        <w:t>is the</w:t>
      </w:r>
      <w:r w:rsidR="005007C6" w:rsidRPr="004914E0">
        <w:rPr>
          <w:rFonts w:cstheme="minorHAnsi"/>
        </w:rPr>
        <w:t xml:space="preserve"> same as being</w:t>
      </w:r>
      <w:r w:rsidR="00C63020" w:rsidRPr="004914E0">
        <w:rPr>
          <w:rFonts w:cstheme="minorHAnsi"/>
        </w:rPr>
        <w:t xml:space="preserve"> and </w:t>
      </w:r>
      <w:r w:rsidR="00FD1605" w:rsidRPr="004914E0">
        <w:rPr>
          <w:rFonts w:cstheme="minorHAnsi"/>
        </w:rPr>
        <w:t>that</w:t>
      </w:r>
      <w:r w:rsidR="005D712C" w:rsidRPr="004914E0">
        <w:rPr>
          <w:rFonts w:cstheme="minorHAnsi"/>
        </w:rPr>
        <w:t xml:space="preserve"> the illusion of</w:t>
      </w:r>
      <w:r w:rsidR="00FD1605" w:rsidRPr="004914E0">
        <w:rPr>
          <w:rFonts w:cstheme="minorHAnsi"/>
        </w:rPr>
        <w:t xml:space="preserve"> </w:t>
      </w:r>
      <w:r w:rsidR="00C42C1B" w:rsidRPr="004914E0">
        <w:rPr>
          <w:rFonts w:cstheme="minorHAnsi"/>
        </w:rPr>
        <w:t>effortless superiority</w:t>
      </w:r>
      <w:r w:rsidR="009818BA" w:rsidRPr="004914E0">
        <w:rPr>
          <w:rFonts w:cstheme="minorHAnsi"/>
        </w:rPr>
        <w:t>,</w:t>
      </w:r>
      <w:r w:rsidR="00C42C1B" w:rsidRPr="004914E0">
        <w:rPr>
          <w:rFonts w:cstheme="minorHAnsi"/>
        </w:rPr>
        <w:t xml:space="preserve"> based on their own evaluation of themselves</w:t>
      </w:r>
      <w:r w:rsidR="005D712C" w:rsidRPr="004914E0">
        <w:rPr>
          <w:rFonts w:cstheme="minorHAnsi"/>
        </w:rPr>
        <w:t>,</w:t>
      </w:r>
      <w:r w:rsidR="00C42C1B" w:rsidRPr="004914E0">
        <w:rPr>
          <w:rFonts w:cstheme="minorHAnsi"/>
        </w:rPr>
        <w:t xml:space="preserve"> </w:t>
      </w:r>
      <w:r w:rsidR="00ED1198" w:rsidRPr="004914E0">
        <w:rPr>
          <w:rFonts w:cstheme="minorHAnsi"/>
        </w:rPr>
        <w:t>is</w:t>
      </w:r>
      <w:r w:rsidR="00C42C1B" w:rsidRPr="004914E0">
        <w:rPr>
          <w:rFonts w:cstheme="minorHAnsi"/>
        </w:rPr>
        <w:t xml:space="preserve"> enough</w:t>
      </w:r>
      <w:r w:rsidR="00F63F57" w:rsidRPr="004914E0">
        <w:rPr>
          <w:rFonts w:cstheme="minorHAnsi"/>
        </w:rPr>
        <w:t xml:space="preserve"> to achieve orientation</w:t>
      </w:r>
      <w:r w:rsidR="009733A8" w:rsidRPr="004914E0">
        <w:rPr>
          <w:rFonts w:cstheme="minorHAnsi"/>
        </w:rPr>
        <w:t xml:space="preserve">. </w:t>
      </w:r>
      <w:bookmarkStart w:id="17" w:name="_Hlk490822659"/>
      <w:bookmarkEnd w:id="15"/>
      <w:bookmarkEnd w:id="16"/>
      <w:r w:rsidR="00405336" w:rsidRPr="004914E0">
        <w:rPr>
          <w:rFonts w:cstheme="minorHAnsi"/>
        </w:rPr>
        <w:t xml:space="preserve">Mastery types </w:t>
      </w:r>
      <w:r w:rsidR="0041023F" w:rsidRPr="004914E0">
        <w:rPr>
          <w:rFonts w:cstheme="minorHAnsi"/>
        </w:rPr>
        <w:t>seek</w:t>
      </w:r>
      <w:r w:rsidR="007C0CA5" w:rsidRPr="004914E0">
        <w:rPr>
          <w:rFonts w:cstheme="minorHAnsi"/>
        </w:rPr>
        <w:t xml:space="preserve"> to</w:t>
      </w:r>
      <w:r w:rsidRPr="004914E0">
        <w:rPr>
          <w:rFonts w:cstheme="minorHAnsi"/>
        </w:rPr>
        <w:t xml:space="preserve"> </w:t>
      </w:r>
      <w:r w:rsidR="00C42C1B" w:rsidRPr="004914E0">
        <w:rPr>
          <w:rFonts w:cstheme="minorHAnsi"/>
        </w:rPr>
        <w:t>gloriously</w:t>
      </w:r>
      <w:r w:rsidR="009873F4" w:rsidRPr="004914E0">
        <w:rPr>
          <w:rFonts w:cstheme="minorHAnsi"/>
        </w:rPr>
        <w:t xml:space="preserve"> commandeer the </w:t>
      </w:r>
      <w:r w:rsidR="0070405A" w:rsidRPr="004914E0">
        <w:rPr>
          <w:rFonts w:cstheme="minorHAnsi"/>
        </w:rPr>
        <w:t xml:space="preserve">powerful </w:t>
      </w:r>
      <w:r w:rsidR="009873F4" w:rsidRPr="004914E0">
        <w:rPr>
          <w:rFonts w:cstheme="minorHAnsi"/>
        </w:rPr>
        <w:t xml:space="preserve">life </w:t>
      </w:r>
      <w:r w:rsidR="00CA50DC" w:rsidRPr="004914E0">
        <w:rPr>
          <w:rFonts w:cstheme="minorHAnsi"/>
        </w:rPr>
        <w:t xml:space="preserve">that </w:t>
      </w:r>
      <w:r w:rsidR="00111E48" w:rsidRPr="004914E0">
        <w:rPr>
          <w:rFonts w:cstheme="minorHAnsi"/>
        </w:rPr>
        <w:t xml:space="preserve">is the goal of our KF training. They cannot </w:t>
      </w:r>
      <w:r w:rsidR="009873F4" w:rsidRPr="004914E0">
        <w:rPr>
          <w:rFonts w:cstheme="minorHAnsi"/>
        </w:rPr>
        <w:t xml:space="preserve">understand that </w:t>
      </w:r>
      <w:r w:rsidR="00111E48" w:rsidRPr="004914E0">
        <w:rPr>
          <w:rFonts w:cstheme="minorHAnsi"/>
        </w:rPr>
        <w:t xml:space="preserve">such a </w:t>
      </w:r>
      <w:r w:rsidR="009873F4" w:rsidRPr="004914E0">
        <w:rPr>
          <w:rFonts w:cstheme="minorHAnsi"/>
        </w:rPr>
        <w:t xml:space="preserve">life </w:t>
      </w:r>
      <w:r w:rsidR="00111E48" w:rsidRPr="004914E0">
        <w:rPr>
          <w:rFonts w:cstheme="minorHAnsi"/>
        </w:rPr>
        <w:t>cannot be</w:t>
      </w:r>
      <w:r w:rsidR="003C432D" w:rsidRPr="004914E0">
        <w:rPr>
          <w:rFonts w:cstheme="minorHAnsi"/>
        </w:rPr>
        <w:t xml:space="preserve"> gained through </w:t>
      </w:r>
      <w:r w:rsidR="0021175F" w:rsidRPr="004914E0">
        <w:rPr>
          <w:rFonts w:cstheme="minorHAnsi"/>
        </w:rPr>
        <w:t>willpower</w:t>
      </w:r>
      <w:r w:rsidR="003C432D" w:rsidRPr="004914E0">
        <w:rPr>
          <w:rFonts w:cstheme="minorHAnsi"/>
        </w:rPr>
        <w:t xml:space="preserve"> or </w:t>
      </w:r>
      <w:r w:rsidR="007C004E" w:rsidRPr="004914E0">
        <w:rPr>
          <w:rFonts w:cstheme="minorHAnsi"/>
        </w:rPr>
        <w:t xml:space="preserve">by </w:t>
      </w:r>
      <w:r w:rsidR="003C432D" w:rsidRPr="004914E0">
        <w:rPr>
          <w:rFonts w:cstheme="minorHAnsi"/>
        </w:rPr>
        <w:t>accumulating information</w:t>
      </w:r>
      <w:r w:rsidR="00691508" w:rsidRPr="004914E0">
        <w:rPr>
          <w:rFonts w:cstheme="minorHAnsi"/>
        </w:rPr>
        <w:t>. This higher quality of</w:t>
      </w:r>
      <w:r w:rsidR="003C432D" w:rsidRPr="004914E0">
        <w:rPr>
          <w:rFonts w:cstheme="minorHAnsi"/>
        </w:rPr>
        <w:t xml:space="preserve"> life is </w:t>
      </w:r>
      <w:r w:rsidR="00111E48" w:rsidRPr="004914E0">
        <w:rPr>
          <w:rFonts w:cstheme="minorHAnsi"/>
        </w:rPr>
        <w:t>achieved</w:t>
      </w:r>
      <w:r w:rsidR="003C432D" w:rsidRPr="004914E0">
        <w:rPr>
          <w:rFonts w:cstheme="minorHAnsi"/>
        </w:rPr>
        <w:t xml:space="preserve"> </w:t>
      </w:r>
      <w:r w:rsidR="00691508" w:rsidRPr="004914E0">
        <w:rPr>
          <w:rFonts w:cstheme="minorHAnsi"/>
        </w:rPr>
        <w:t>gradually</w:t>
      </w:r>
      <w:r w:rsidR="006E7503" w:rsidRPr="004914E0">
        <w:rPr>
          <w:rFonts w:cstheme="minorHAnsi"/>
        </w:rPr>
        <w:t xml:space="preserve"> and organically</w:t>
      </w:r>
      <w:r w:rsidR="00691508" w:rsidRPr="004914E0">
        <w:rPr>
          <w:rFonts w:cstheme="minorHAnsi"/>
        </w:rPr>
        <w:t xml:space="preserve"> as </w:t>
      </w:r>
      <w:r w:rsidR="00111E48" w:rsidRPr="004914E0">
        <w:rPr>
          <w:rFonts w:cstheme="minorHAnsi"/>
        </w:rPr>
        <w:t xml:space="preserve">we </w:t>
      </w:r>
      <w:r w:rsidR="00441918" w:rsidRPr="004914E0">
        <w:rPr>
          <w:rFonts w:cstheme="minorHAnsi"/>
        </w:rPr>
        <w:t>continue to develop our</w:t>
      </w:r>
      <w:r w:rsidR="00691508" w:rsidRPr="004914E0">
        <w:rPr>
          <w:rFonts w:cstheme="minorHAnsi"/>
        </w:rPr>
        <w:t xml:space="preserve"> </w:t>
      </w:r>
      <w:r w:rsidR="00C42C1B" w:rsidRPr="004914E0">
        <w:rPr>
          <w:rFonts w:cstheme="minorHAnsi"/>
        </w:rPr>
        <w:t>True Self</w:t>
      </w:r>
      <w:r w:rsidR="00691508" w:rsidRPr="004914E0">
        <w:rPr>
          <w:rFonts w:cstheme="minorHAnsi"/>
        </w:rPr>
        <w:t xml:space="preserve">—and </w:t>
      </w:r>
      <w:r w:rsidR="00D86268" w:rsidRPr="004914E0">
        <w:rPr>
          <w:rFonts w:cstheme="minorHAnsi"/>
        </w:rPr>
        <w:t>mastery types</w:t>
      </w:r>
      <w:r w:rsidR="0027532C" w:rsidRPr="004914E0">
        <w:rPr>
          <w:rFonts w:cstheme="minorHAnsi"/>
        </w:rPr>
        <w:t xml:space="preserve"> find </w:t>
      </w:r>
      <w:r w:rsidR="0070405A" w:rsidRPr="004914E0">
        <w:rPr>
          <w:rFonts w:cstheme="minorHAnsi"/>
        </w:rPr>
        <w:t>the process</w:t>
      </w:r>
      <w:r w:rsidR="005007C6" w:rsidRPr="004914E0">
        <w:rPr>
          <w:rFonts w:cstheme="minorHAnsi"/>
        </w:rPr>
        <w:t xml:space="preserve"> exasperating</w:t>
      </w:r>
      <w:r w:rsidR="007C0CA5" w:rsidRPr="004914E0">
        <w:rPr>
          <w:rFonts w:cstheme="minorHAnsi"/>
        </w:rPr>
        <w:t>.</w:t>
      </w:r>
      <w:bookmarkEnd w:id="17"/>
    </w:p>
    <w:bookmarkEnd w:id="12"/>
    <w:p w14:paraId="6BCDE791" w14:textId="77777777" w:rsidR="004A13ED" w:rsidRPr="004914E0" w:rsidRDefault="004A13ED" w:rsidP="00CA50DC">
      <w:pPr>
        <w:tabs>
          <w:tab w:val="left" w:pos="6048"/>
        </w:tabs>
        <w:spacing w:after="0" w:line="240" w:lineRule="auto"/>
        <w:jc w:val="both"/>
        <w:rPr>
          <w:rFonts w:cstheme="minorHAnsi"/>
        </w:rPr>
      </w:pPr>
    </w:p>
    <w:p w14:paraId="02AF6310" w14:textId="02702D17" w:rsidR="00592E7B" w:rsidRPr="004914E0" w:rsidRDefault="00592E7B" w:rsidP="00592E7B">
      <w:pPr>
        <w:tabs>
          <w:tab w:val="left" w:pos="1418"/>
        </w:tabs>
        <w:spacing w:after="0" w:line="240" w:lineRule="auto"/>
        <w:jc w:val="both"/>
        <w:rPr>
          <w:rFonts w:cstheme="minorHAnsi"/>
        </w:rPr>
      </w:pPr>
      <w:r w:rsidRPr="004914E0">
        <w:rPr>
          <w:rFonts w:cstheme="minorHAnsi"/>
        </w:rPr>
        <w:t xml:space="preserve">Self-effacing people love </w:t>
      </w:r>
      <w:r w:rsidR="00861BF4">
        <w:rPr>
          <w:rFonts w:cstheme="minorHAnsi"/>
        </w:rPr>
        <w:t xml:space="preserve">KF </w:t>
      </w:r>
      <w:r w:rsidRPr="004914E0">
        <w:rPr>
          <w:rFonts w:cstheme="minorHAnsi"/>
        </w:rPr>
        <w:t>when they first join, but eventually they are confronted with the reality that they must give up their dreams of finding fulfillment through others and take up the very frightening work of investing in their own True Self. If their mission involves anything but self-sacrifice and connecting to others, they feel terrified. Investing in others gives them a sense of value</w:t>
      </w:r>
      <w:r w:rsidR="005371B7" w:rsidRPr="004914E0">
        <w:rPr>
          <w:rFonts w:cstheme="minorHAnsi"/>
        </w:rPr>
        <w:t xml:space="preserve">. They need to find </w:t>
      </w:r>
      <w:r w:rsidR="00F45664" w:rsidRPr="004914E0">
        <w:rPr>
          <w:rFonts w:cstheme="minorHAnsi"/>
        </w:rPr>
        <w:t xml:space="preserve">their </w:t>
      </w:r>
      <w:r w:rsidR="005371B7" w:rsidRPr="004914E0">
        <w:rPr>
          <w:rFonts w:cstheme="minorHAnsi"/>
        </w:rPr>
        <w:t xml:space="preserve">value </w:t>
      </w:r>
      <w:r w:rsidR="00F45664" w:rsidRPr="004914E0">
        <w:rPr>
          <w:rFonts w:cstheme="minorHAnsi"/>
        </w:rPr>
        <w:t>through</w:t>
      </w:r>
      <w:r w:rsidR="005371B7" w:rsidRPr="004914E0">
        <w:rPr>
          <w:rFonts w:cstheme="minorHAnsi"/>
        </w:rPr>
        <w:t xml:space="preserve"> others</w:t>
      </w:r>
      <w:r w:rsidR="00F45664" w:rsidRPr="004914E0">
        <w:rPr>
          <w:rFonts w:cstheme="minorHAnsi"/>
        </w:rPr>
        <w:t xml:space="preserve"> </w:t>
      </w:r>
      <w:r w:rsidRPr="004914E0">
        <w:rPr>
          <w:rFonts w:cstheme="minorHAnsi"/>
        </w:rPr>
        <w:t xml:space="preserve">because they don’t value themselves. Whenever they invest in themselves, they suffer the painful backlash of the Idol’s vicious judgment. They often externalize this inner experience and believe that the judgment is coming from other people or organizations—even from Karis Fellowships. They unconsciously goad others into attacking or despising them in order to maintain their role as martyrs and victims. </w:t>
      </w:r>
      <w:bookmarkStart w:id="18" w:name="_Hlk522287150"/>
      <w:r w:rsidRPr="004914E0">
        <w:rPr>
          <w:rFonts w:cstheme="minorHAnsi"/>
        </w:rPr>
        <w:t>Giving up their role as a self-sacrificing victim would mean giving up their identity.</w:t>
      </w:r>
    </w:p>
    <w:bookmarkEnd w:id="18"/>
    <w:p w14:paraId="1BFA2464" w14:textId="77777777" w:rsidR="00DF2889" w:rsidRPr="004914E0" w:rsidRDefault="00DF2889" w:rsidP="00D801FA">
      <w:pPr>
        <w:tabs>
          <w:tab w:val="left" w:pos="1418"/>
        </w:tabs>
        <w:spacing w:after="0" w:line="240" w:lineRule="auto"/>
        <w:jc w:val="both"/>
        <w:rPr>
          <w:rFonts w:cstheme="minorHAnsi"/>
        </w:rPr>
      </w:pPr>
    </w:p>
    <w:p w14:paraId="436939E7" w14:textId="7C541D33" w:rsidR="006E7503" w:rsidRPr="004914E0" w:rsidRDefault="0027532C" w:rsidP="006E7503">
      <w:pPr>
        <w:spacing w:after="0" w:line="240" w:lineRule="auto"/>
        <w:jc w:val="both"/>
      </w:pPr>
      <w:r w:rsidRPr="004914E0">
        <w:rPr>
          <w:rFonts w:cstheme="minorHAnsi"/>
        </w:rPr>
        <w:t>Resigned people</w:t>
      </w:r>
      <w:r w:rsidR="0045511F" w:rsidRPr="004914E0">
        <w:rPr>
          <w:rFonts w:cstheme="minorHAnsi"/>
        </w:rPr>
        <w:t xml:space="preserve"> feel uneasy or even anxious about any situation that mi</w:t>
      </w:r>
      <w:r w:rsidR="00484A44" w:rsidRPr="004914E0">
        <w:rPr>
          <w:rFonts w:cstheme="minorHAnsi"/>
        </w:rPr>
        <w:t xml:space="preserve">ght reveal their need to </w:t>
      </w:r>
      <w:r w:rsidR="00C63020" w:rsidRPr="004914E0">
        <w:rPr>
          <w:rFonts w:cstheme="minorHAnsi"/>
        </w:rPr>
        <w:t xml:space="preserve">change, </w:t>
      </w:r>
      <w:r w:rsidR="0041023F" w:rsidRPr="004914E0">
        <w:rPr>
          <w:rFonts w:cstheme="minorHAnsi"/>
        </w:rPr>
        <w:t>cooperate</w:t>
      </w:r>
      <w:r w:rsidR="00C63020" w:rsidRPr="004914E0">
        <w:rPr>
          <w:rFonts w:cstheme="minorHAnsi"/>
        </w:rPr>
        <w:t>, or contribute</w:t>
      </w:r>
      <w:r w:rsidR="00484A44" w:rsidRPr="004914E0">
        <w:rPr>
          <w:rFonts w:cstheme="minorHAnsi"/>
        </w:rPr>
        <w:t xml:space="preserve">. </w:t>
      </w:r>
      <w:r w:rsidR="009726AC" w:rsidRPr="004914E0">
        <w:rPr>
          <w:rFonts w:cstheme="minorHAnsi"/>
        </w:rPr>
        <w:t>They</w:t>
      </w:r>
      <w:r w:rsidR="005371B7" w:rsidRPr="004914E0">
        <w:rPr>
          <w:rFonts w:cstheme="minorHAnsi"/>
        </w:rPr>
        <w:t xml:space="preserve"> conclude their tension </w:t>
      </w:r>
      <w:r w:rsidR="00F45664" w:rsidRPr="004914E0">
        <w:rPr>
          <w:rFonts w:cstheme="minorHAnsi"/>
        </w:rPr>
        <w:t xml:space="preserve">and calm their anxiety </w:t>
      </w:r>
      <w:r w:rsidR="005371B7" w:rsidRPr="004914E0">
        <w:rPr>
          <w:rFonts w:cstheme="minorHAnsi"/>
        </w:rPr>
        <w:t>by</w:t>
      </w:r>
      <w:r w:rsidR="009726AC" w:rsidRPr="004914E0">
        <w:rPr>
          <w:rFonts w:cstheme="minorHAnsi"/>
        </w:rPr>
        <w:t xml:space="preserve"> </w:t>
      </w:r>
      <w:r w:rsidR="00940F44" w:rsidRPr="004914E0">
        <w:rPr>
          <w:rFonts w:cstheme="minorHAnsi"/>
        </w:rPr>
        <w:t>restrict</w:t>
      </w:r>
      <w:r w:rsidR="005371B7" w:rsidRPr="004914E0">
        <w:rPr>
          <w:rFonts w:cstheme="minorHAnsi"/>
        </w:rPr>
        <w:t>ing</w:t>
      </w:r>
      <w:r w:rsidR="009726AC" w:rsidRPr="004914E0">
        <w:rPr>
          <w:rFonts w:cstheme="minorHAnsi"/>
        </w:rPr>
        <w:t xml:space="preserve"> </w:t>
      </w:r>
      <w:r w:rsidR="00976CBA" w:rsidRPr="004914E0">
        <w:rPr>
          <w:rFonts w:cstheme="minorHAnsi"/>
        </w:rPr>
        <w:t>their thinking</w:t>
      </w:r>
      <w:r w:rsidR="009726AC" w:rsidRPr="004914E0">
        <w:rPr>
          <w:rFonts w:cstheme="minorHAnsi"/>
        </w:rPr>
        <w:t>, feelings,</w:t>
      </w:r>
      <w:r w:rsidR="00976CBA" w:rsidRPr="004914E0">
        <w:rPr>
          <w:rFonts w:cstheme="minorHAnsi"/>
        </w:rPr>
        <w:t xml:space="preserve"> and experienc</w:t>
      </w:r>
      <w:r w:rsidR="0041023F" w:rsidRPr="004914E0">
        <w:rPr>
          <w:rFonts w:cstheme="minorHAnsi"/>
        </w:rPr>
        <w:t>es</w:t>
      </w:r>
      <w:r w:rsidR="004A50B3" w:rsidRPr="004914E0">
        <w:rPr>
          <w:rFonts w:cstheme="minorHAnsi"/>
        </w:rPr>
        <w:t xml:space="preserve">. </w:t>
      </w:r>
      <w:r w:rsidR="00EA2BE6" w:rsidRPr="004914E0">
        <w:rPr>
          <w:rFonts w:cstheme="minorHAnsi"/>
        </w:rPr>
        <w:t>They</w:t>
      </w:r>
      <w:r w:rsidR="00B53055" w:rsidRPr="004914E0">
        <w:rPr>
          <w:rFonts w:cstheme="minorHAnsi"/>
        </w:rPr>
        <w:t xml:space="preserve"> are very adept at</w:t>
      </w:r>
      <w:r w:rsidR="0041023F" w:rsidRPr="004914E0">
        <w:rPr>
          <w:rFonts w:cstheme="minorHAnsi"/>
        </w:rPr>
        <w:t xml:space="preserve"> stonewalling or</w:t>
      </w:r>
      <w:r w:rsidR="00A604F9" w:rsidRPr="004914E0">
        <w:rPr>
          <w:rFonts w:cstheme="minorHAnsi"/>
        </w:rPr>
        <w:t xml:space="preserve"> excusing</w:t>
      </w:r>
      <w:r w:rsidR="00B53055" w:rsidRPr="004914E0">
        <w:rPr>
          <w:rFonts w:cstheme="minorHAnsi"/>
        </w:rPr>
        <w:t xml:space="preserve"> themsel</w:t>
      </w:r>
      <w:r w:rsidR="00C42C1B" w:rsidRPr="004914E0">
        <w:rPr>
          <w:rFonts w:cstheme="minorHAnsi"/>
        </w:rPr>
        <w:t>ves with stories that confuse,</w:t>
      </w:r>
      <w:r w:rsidR="00B53055" w:rsidRPr="004914E0">
        <w:rPr>
          <w:rFonts w:cstheme="minorHAnsi"/>
        </w:rPr>
        <w:t xml:space="preserve"> fatigue</w:t>
      </w:r>
      <w:r w:rsidR="00C42C1B" w:rsidRPr="004914E0">
        <w:rPr>
          <w:rFonts w:cstheme="minorHAnsi"/>
        </w:rPr>
        <w:t>, or irritate</w:t>
      </w:r>
      <w:r w:rsidR="00441918" w:rsidRPr="004914E0">
        <w:rPr>
          <w:rFonts w:cstheme="minorHAnsi"/>
        </w:rPr>
        <w:t xml:space="preserve"> </w:t>
      </w:r>
      <w:r w:rsidR="00940F44" w:rsidRPr="004914E0">
        <w:rPr>
          <w:rFonts w:cstheme="minorHAnsi"/>
        </w:rPr>
        <w:t>both</w:t>
      </w:r>
      <w:r w:rsidR="00441918" w:rsidRPr="004914E0">
        <w:rPr>
          <w:rFonts w:cstheme="minorHAnsi"/>
        </w:rPr>
        <w:t xml:space="preserve"> themselves </w:t>
      </w:r>
      <w:r w:rsidR="00611B51" w:rsidRPr="004914E0">
        <w:rPr>
          <w:rFonts w:cstheme="minorHAnsi"/>
        </w:rPr>
        <w:t xml:space="preserve">and </w:t>
      </w:r>
      <w:r w:rsidR="00441918" w:rsidRPr="004914E0">
        <w:rPr>
          <w:rFonts w:cstheme="minorHAnsi"/>
        </w:rPr>
        <w:t>others</w:t>
      </w:r>
      <w:r w:rsidR="00E34A4E" w:rsidRPr="004914E0">
        <w:rPr>
          <w:rFonts w:cstheme="minorHAnsi"/>
        </w:rPr>
        <w:t xml:space="preserve">. </w:t>
      </w:r>
      <w:r w:rsidR="00484A44" w:rsidRPr="004914E0">
        <w:rPr>
          <w:rFonts w:cstheme="minorHAnsi"/>
        </w:rPr>
        <w:t xml:space="preserve">It </w:t>
      </w:r>
      <w:r w:rsidR="0041023F" w:rsidRPr="004914E0">
        <w:rPr>
          <w:rFonts w:cstheme="minorHAnsi"/>
        </w:rPr>
        <w:t>is a huge accomplishment for a r</w:t>
      </w:r>
      <w:r w:rsidR="00484A44" w:rsidRPr="004914E0">
        <w:rPr>
          <w:rFonts w:cstheme="minorHAnsi"/>
        </w:rPr>
        <w:t xml:space="preserve">esigned person to </w:t>
      </w:r>
      <w:r w:rsidR="009E0100" w:rsidRPr="004914E0">
        <w:rPr>
          <w:rFonts w:cstheme="minorHAnsi"/>
        </w:rPr>
        <w:t>endure</w:t>
      </w:r>
      <w:r w:rsidR="00EB0CAE" w:rsidRPr="004914E0">
        <w:rPr>
          <w:rFonts w:cstheme="minorHAnsi"/>
        </w:rPr>
        <w:t xml:space="preserve"> the effort and</w:t>
      </w:r>
      <w:r w:rsidR="00BC0E2D" w:rsidRPr="004914E0">
        <w:rPr>
          <w:rFonts w:cstheme="minorHAnsi"/>
        </w:rPr>
        <w:t xml:space="preserve"> </w:t>
      </w:r>
      <w:r w:rsidR="00EB0CAE" w:rsidRPr="004914E0">
        <w:rPr>
          <w:rFonts w:cstheme="minorHAnsi"/>
        </w:rPr>
        <w:t>bother of change</w:t>
      </w:r>
      <w:r w:rsidR="0041023F" w:rsidRPr="004914E0">
        <w:rPr>
          <w:rFonts w:cstheme="minorHAnsi"/>
        </w:rPr>
        <w:t xml:space="preserve"> and </w:t>
      </w:r>
      <w:r w:rsidR="005A695A" w:rsidRPr="004914E0">
        <w:rPr>
          <w:rFonts w:cstheme="minorHAnsi"/>
        </w:rPr>
        <w:t xml:space="preserve">suffer </w:t>
      </w:r>
      <w:r w:rsidR="000535AE" w:rsidRPr="004914E0">
        <w:rPr>
          <w:rFonts w:cstheme="minorHAnsi"/>
        </w:rPr>
        <w:t xml:space="preserve">the </w:t>
      </w:r>
      <w:r w:rsidR="00673958" w:rsidRPr="004914E0">
        <w:rPr>
          <w:rFonts w:cstheme="minorHAnsi"/>
        </w:rPr>
        <w:t xml:space="preserve">pain of the </w:t>
      </w:r>
      <w:r w:rsidR="0070405A" w:rsidRPr="004914E0">
        <w:rPr>
          <w:rFonts w:cstheme="minorHAnsi"/>
        </w:rPr>
        <w:t>associated</w:t>
      </w:r>
      <w:r w:rsidR="000535AE" w:rsidRPr="004914E0">
        <w:rPr>
          <w:rFonts w:cstheme="minorHAnsi"/>
        </w:rPr>
        <w:t xml:space="preserve"> </w:t>
      </w:r>
      <w:r w:rsidR="00673958" w:rsidRPr="004914E0">
        <w:rPr>
          <w:rFonts w:cstheme="minorHAnsi"/>
        </w:rPr>
        <w:t xml:space="preserve">and </w:t>
      </w:r>
      <w:r w:rsidR="00EB0CAE" w:rsidRPr="004914E0">
        <w:rPr>
          <w:rFonts w:cstheme="minorHAnsi"/>
        </w:rPr>
        <w:t xml:space="preserve">unpredictable </w:t>
      </w:r>
      <w:bookmarkStart w:id="19" w:name="_Hlk490777719"/>
      <w:r w:rsidR="00B663E7" w:rsidRPr="004914E0">
        <w:rPr>
          <w:rFonts w:cstheme="minorHAnsi"/>
        </w:rPr>
        <w:t xml:space="preserve">struggles. </w:t>
      </w:r>
      <w:r w:rsidR="0070405A" w:rsidRPr="004914E0">
        <w:t>Resigned people sometimes leave the Fellowships when they begin to thaw out and start experiencing uncomfortable emotions. They feel anxiety when they realize that they</w:t>
      </w:r>
      <w:r w:rsidR="005371B7" w:rsidRPr="004914E0">
        <w:t xml:space="preserve"> cannot continue to drift but need to </w:t>
      </w:r>
      <w:r w:rsidR="00050D96">
        <w:t>grow up</w:t>
      </w:r>
      <w:r w:rsidR="005371B7" w:rsidRPr="004914E0">
        <w:t xml:space="preserve"> and take responsibility for the quality of their lives</w:t>
      </w:r>
      <w:r w:rsidR="00332759" w:rsidRPr="004914E0">
        <w:t>; they</w:t>
      </w:r>
      <w:r w:rsidR="0070405A" w:rsidRPr="004914E0">
        <w:t xml:space="preserve"> need to</w:t>
      </w:r>
      <w:r w:rsidR="005371B7" w:rsidRPr="004914E0">
        <w:t xml:space="preserve"> circulate and</w:t>
      </w:r>
      <w:r w:rsidR="0070405A" w:rsidRPr="004914E0">
        <w:t xml:space="preserve"> offer something in this world. If they become aware that they need to change, or if they see evidence of real change, they often stop filling out and sharing their </w:t>
      </w:r>
      <w:r w:rsidR="0070405A" w:rsidRPr="004914E0">
        <w:rPr>
          <w:b/>
        </w:rPr>
        <w:t>Meeting Preparation Guides</w:t>
      </w:r>
      <w:r w:rsidR="0070405A" w:rsidRPr="004914E0">
        <w:t xml:space="preserve">. </w:t>
      </w:r>
      <w:bookmarkStart w:id="20" w:name="_Hlk522269142"/>
      <w:r w:rsidR="0070405A" w:rsidRPr="004914E0">
        <w:rPr>
          <w:rFonts w:cstheme="minorHAnsi"/>
        </w:rPr>
        <w:t>They don’t want to deal with real evidence or have any record of beneficial change in their lives</w:t>
      </w:r>
      <w:r w:rsidR="006E7503" w:rsidRPr="004914E0">
        <w:rPr>
          <w:rFonts w:cstheme="minorHAnsi"/>
        </w:rPr>
        <w:t xml:space="preserve">. It is inexpressibly difficult for resigned types to work on themselves because they find change terrifying; even the thought of a worksheet or a tap is excruciating. </w:t>
      </w:r>
      <w:r w:rsidR="006E7503" w:rsidRPr="004914E0">
        <w:t>The obvious way to conclude this tension is to quit.</w:t>
      </w:r>
    </w:p>
    <w:bookmarkEnd w:id="20"/>
    <w:p w14:paraId="6652C2D4" w14:textId="28E6F849" w:rsidR="00DD604A" w:rsidRPr="004914E0" w:rsidRDefault="00DD604A" w:rsidP="00DD604A">
      <w:pPr>
        <w:spacing w:after="0" w:line="240" w:lineRule="auto"/>
        <w:jc w:val="both"/>
        <w:rPr>
          <w:rFonts w:cstheme="minorHAnsi"/>
        </w:rPr>
      </w:pPr>
    </w:p>
    <w:bookmarkEnd w:id="19"/>
    <w:p w14:paraId="4A7DFF09" w14:textId="77777777" w:rsidR="00FE0DD8" w:rsidRPr="004914E0" w:rsidRDefault="001820D4" w:rsidP="00D801FA">
      <w:pPr>
        <w:tabs>
          <w:tab w:val="left" w:pos="1418"/>
        </w:tabs>
        <w:spacing w:after="0" w:line="240" w:lineRule="auto"/>
        <w:jc w:val="both"/>
        <w:rPr>
          <w:rFonts w:cstheme="minorHAnsi"/>
        </w:rPr>
      </w:pPr>
      <w:r w:rsidRPr="004914E0">
        <w:rPr>
          <w:rFonts w:cstheme="minorHAnsi"/>
        </w:rPr>
        <w:t xml:space="preserve">When we are in self-hate, the rage to conclude is compelling, but with </w:t>
      </w:r>
      <w:r w:rsidR="00DE7CBE" w:rsidRPr="004914E0">
        <w:rPr>
          <w:rFonts w:cstheme="minorHAnsi"/>
        </w:rPr>
        <w:t xml:space="preserve">the help of KF training, </w:t>
      </w:r>
      <w:r w:rsidR="00CF26AD" w:rsidRPr="004914E0">
        <w:rPr>
          <w:rFonts w:cstheme="minorHAnsi"/>
        </w:rPr>
        <w:t>we</w:t>
      </w:r>
      <w:r w:rsidR="0045511F" w:rsidRPr="004914E0">
        <w:rPr>
          <w:rFonts w:cstheme="minorHAnsi"/>
        </w:rPr>
        <w:t xml:space="preserve"> </w:t>
      </w:r>
      <w:r w:rsidR="00FE0DD8" w:rsidRPr="004914E0">
        <w:rPr>
          <w:rFonts w:cstheme="minorHAnsi"/>
        </w:rPr>
        <w:t xml:space="preserve">can </w:t>
      </w:r>
      <w:r w:rsidRPr="004914E0">
        <w:rPr>
          <w:rFonts w:cstheme="minorHAnsi"/>
        </w:rPr>
        <w:t xml:space="preserve">just </w:t>
      </w:r>
      <w:r w:rsidR="0045511F" w:rsidRPr="004914E0">
        <w:rPr>
          <w:rFonts w:cstheme="minorHAnsi"/>
        </w:rPr>
        <w:t>stand and observe</w:t>
      </w:r>
      <w:r w:rsidRPr="004914E0">
        <w:rPr>
          <w:rFonts w:cstheme="minorHAnsi"/>
        </w:rPr>
        <w:t>. We can also</w:t>
      </w:r>
      <w:r w:rsidR="006043A8" w:rsidRPr="004914E0">
        <w:rPr>
          <w:rFonts w:cstheme="minorHAnsi"/>
        </w:rPr>
        <w:t xml:space="preserve"> </w:t>
      </w:r>
      <w:r w:rsidR="007C004E" w:rsidRPr="004914E0">
        <w:rPr>
          <w:rFonts w:cstheme="minorHAnsi"/>
        </w:rPr>
        <w:t>rejoice</w:t>
      </w:r>
      <w:r w:rsidR="00991AED" w:rsidRPr="004914E0">
        <w:rPr>
          <w:rFonts w:cstheme="minorHAnsi"/>
        </w:rPr>
        <w:t>,</w:t>
      </w:r>
      <w:r w:rsidR="0045511F" w:rsidRPr="004914E0">
        <w:rPr>
          <w:rFonts w:cstheme="minorHAnsi"/>
        </w:rPr>
        <w:t xml:space="preserve"> </w:t>
      </w:r>
      <w:r w:rsidR="004E4CC3" w:rsidRPr="004914E0">
        <w:rPr>
          <w:rFonts w:cstheme="minorHAnsi"/>
        </w:rPr>
        <w:t xml:space="preserve">knowing </w:t>
      </w:r>
      <w:r w:rsidR="0045511F" w:rsidRPr="004914E0">
        <w:rPr>
          <w:rFonts w:cstheme="minorHAnsi"/>
        </w:rPr>
        <w:t xml:space="preserve">that our discomfort is </w:t>
      </w:r>
      <w:r w:rsidR="00BF7E0F" w:rsidRPr="004914E0">
        <w:rPr>
          <w:rFonts w:cstheme="minorHAnsi"/>
        </w:rPr>
        <w:t xml:space="preserve">an indication </w:t>
      </w:r>
      <w:r w:rsidR="004B3FCD" w:rsidRPr="004914E0">
        <w:rPr>
          <w:rFonts w:cstheme="minorHAnsi"/>
        </w:rPr>
        <w:t xml:space="preserve">that we are </w:t>
      </w:r>
      <w:r w:rsidR="00FE0DD8" w:rsidRPr="004914E0">
        <w:rPr>
          <w:rFonts w:cstheme="minorHAnsi"/>
        </w:rPr>
        <w:t>strong enough to engage</w:t>
      </w:r>
      <w:r w:rsidR="004B3FCD" w:rsidRPr="004914E0">
        <w:rPr>
          <w:rFonts w:cstheme="minorHAnsi"/>
        </w:rPr>
        <w:t xml:space="preserve"> in battle with the Idol</w:t>
      </w:r>
      <w:r w:rsidR="00EB0CAE" w:rsidRPr="004914E0">
        <w:rPr>
          <w:rFonts w:cstheme="minorHAnsi"/>
        </w:rPr>
        <w:t xml:space="preserve">. </w:t>
      </w:r>
    </w:p>
    <w:p w14:paraId="5EADEBFC" w14:textId="77777777" w:rsidR="00E34A4E" w:rsidRPr="004914E0" w:rsidRDefault="00E34A4E" w:rsidP="00D801FA">
      <w:pPr>
        <w:tabs>
          <w:tab w:val="left" w:pos="1418"/>
        </w:tabs>
        <w:spacing w:after="0" w:line="240" w:lineRule="auto"/>
        <w:jc w:val="both"/>
        <w:rPr>
          <w:rFonts w:cstheme="minorHAnsi"/>
        </w:rPr>
      </w:pPr>
    </w:p>
    <w:p w14:paraId="51431C14" w14:textId="77370A9C" w:rsidR="0045511F" w:rsidRPr="004914E0" w:rsidRDefault="00FD29D5" w:rsidP="00D801FA">
      <w:pPr>
        <w:tabs>
          <w:tab w:val="left" w:pos="1418"/>
        </w:tabs>
        <w:spacing w:after="0" w:line="240" w:lineRule="auto"/>
        <w:jc w:val="both"/>
        <w:rPr>
          <w:rFonts w:cstheme="minorHAnsi"/>
        </w:rPr>
      </w:pPr>
      <w:bookmarkStart w:id="21" w:name="_Hlk490777693"/>
      <w:r w:rsidRPr="004914E0">
        <w:rPr>
          <w:rFonts w:cstheme="minorHAnsi"/>
        </w:rPr>
        <w:t>In</w:t>
      </w:r>
      <w:r w:rsidR="00B20FA9" w:rsidRPr="004914E0">
        <w:rPr>
          <w:rFonts w:cstheme="minorHAnsi"/>
        </w:rPr>
        <w:t xml:space="preserve"> KF</w:t>
      </w:r>
      <w:r w:rsidRPr="004914E0">
        <w:rPr>
          <w:rFonts w:cstheme="minorHAnsi"/>
        </w:rPr>
        <w:t xml:space="preserve"> lesson</w:t>
      </w:r>
      <w:r w:rsidR="00BF6C5F" w:rsidRPr="004914E0">
        <w:rPr>
          <w:rFonts w:cstheme="minorHAnsi"/>
        </w:rPr>
        <w:t xml:space="preserve"> 25,</w:t>
      </w:r>
      <w:r w:rsidR="006170CF" w:rsidRPr="004914E0">
        <w:rPr>
          <w:rFonts w:cstheme="minorHAnsi"/>
        </w:rPr>
        <w:t xml:space="preserve"> </w:t>
      </w:r>
      <w:r w:rsidR="005665E8" w:rsidRPr="004914E0">
        <w:rPr>
          <w:rFonts w:cstheme="minorHAnsi"/>
        </w:rPr>
        <w:t xml:space="preserve">we </w:t>
      </w:r>
      <w:r w:rsidR="006170CF" w:rsidRPr="004914E0">
        <w:rPr>
          <w:rFonts w:cstheme="minorHAnsi"/>
        </w:rPr>
        <w:t>will learn a</w:t>
      </w:r>
      <w:r w:rsidR="00857647" w:rsidRPr="004914E0">
        <w:rPr>
          <w:rFonts w:cstheme="minorHAnsi"/>
        </w:rPr>
        <w:t>nother</w:t>
      </w:r>
      <w:r w:rsidR="006170CF" w:rsidRPr="004914E0">
        <w:rPr>
          <w:rFonts w:cstheme="minorHAnsi"/>
        </w:rPr>
        <w:t xml:space="preserve"> powerful tool for</w:t>
      </w:r>
      <w:r w:rsidR="0027532C" w:rsidRPr="004914E0">
        <w:rPr>
          <w:rFonts w:cstheme="minorHAnsi"/>
        </w:rPr>
        <w:t xml:space="preserve"> </w:t>
      </w:r>
      <w:r w:rsidR="006043A8" w:rsidRPr="004914E0">
        <w:rPr>
          <w:rFonts w:cstheme="minorHAnsi"/>
        </w:rPr>
        <w:t xml:space="preserve">calming </w:t>
      </w:r>
      <w:r w:rsidR="0027532C" w:rsidRPr="004914E0">
        <w:rPr>
          <w:rFonts w:cstheme="minorHAnsi"/>
        </w:rPr>
        <w:t xml:space="preserve">the </w:t>
      </w:r>
      <w:r w:rsidR="00BF7E0F" w:rsidRPr="004914E0">
        <w:rPr>
          <w:rFonts w:cstheme="minorHAnsi"/>
        </w:rPr>
        <w:t>rage to conclude</w:t>
      </w:r>
      <w:r w:rsidR="006170CF" w:rsidRPr="004914E0">
        <w:rPr>
          <w:rFonts w:cstheme="minorHAnsi"/>
        </w:rPr>
        <w:t xml:space="preserve">. </w:t>
      </w:r>
      <w:r w:rsidR="00FE0DD8" w:rsidRPr="004914E0">
        <w:rPr>
          <w:rFonts w:cstheme="minorHAnsi"/>
        </w:rPr>
        <w:t>It is called</w:t>
      </w:r>
      <w:r w:rsidR="00414609" w:rsidRPr="004914E0">
        <w:rPr>
          <w:rFonts w:cstheme="minorHAnsi"/>
        </w:rPr>
        <w:t xml:space="preserve"> the</w:t>
      </w:r>
      <w:r w:rsidR="00FE0DD8" w:rsidRPr="004914E0">
        <w:rPr>
          <w:rFonts w:cstheme="minorHAnsi"/>
        </w:rPr>
        <w:t xml:space="preserve"> </w:t>
      </w:r>
      <w:r w:rsidR="004E4CC3" w:rsidRPr="004914E0">
        <w:rPr>
          <w:rFonts w:cstheme="minorHAnsi"/>
          <w:b/>
        </w:rPr>
        <w:t>T</w:t>
      </w:r>
      <w:r w:rsidR="00443708" w:rsidRPr="004914E0">
        <w:rPr>
          <w:rFonts w:cstheme="minorHAnsi"/>
          <w:b/>
        </w:rPr>
        <w:noBreakHyphen/>
        <w:t>A</w:t>
      </w:r>
      <w:r w:rsidR="00443708" w:rsidRPr="004914E0">
        <w:rPr>
          <w:rFonts w:cstheme="minorHAnsi"/>
          <w:b/>
        </w:rPr>
        <w:noBreakHyphen/>
      </w:r>
      <w:r w:rsidR="004E4CC3" w:rsidRPr="004914E0">
        <w:rPr>
          <w:rFonts w:cstheme="minorHAnsi"/>
          <w:b/>
        </w:rPr>
        <w:t>T</w:t>
      </w:r>
      <w:r w:rsidR="00FE0DD8" w:rsidRPr="004914E0">
        <w:rPr>
          <w:rFonts w:cstheme="minorHAnsi"/>
        </w:rPr>
        <w:t xml:space="preserve">, </w:t>
      </w:r>
      <w:r w:rsidR="00FE0DD8" w:rsidRPr="00861BF4">
        <w:rPr>
          <w:rFonts w:cstheme="minorHAnsi"/>
        </w:rPr>
        <w:t>o</w:t>
      </w:r>
      <w:r w:rsidR="00DA0881" w:rsidRPr="00861BF4">
        <w:rPr>
          <w:rFonts w:cstheme="minorHAnsi"/>
        </w:rPr>
        <w:t xml:space="preserve">r the </w:t>
      </w:r>
      <w:r w:rsidR="00DA0881" w:rsidRPr="00861BF4">
        <w:rPr>
          <w:rFonts w:cstheme="minorHAnsi"/>
          <w:b/>
        </w:rPr>
        <w:t xml:space="preserve">Tapas Acupressure </w:t>
      </w:r>
      <w:bookmarkStart w:id="22" w:name="_Hlk491535506"/>
      <w:r w:rsidR="0070405A" w:rsidRPr="00861BF4">
        <w:rPr>
          <w:rFonts w:cstheme="minorHAnsi"/>
          <w:b/>
        </w:rPr>
        <w:t>Technique</w:t>
      </w:r>
      <w:r w:rsidR="0070405A" w:rsidRPr="00861BF4">
        <w:rPr>
          <w:rFonts w:cstheme="minorHAnsi"/>
        </w:rPr>
        <w:t>.</w:t>
      </w:r>
      <w:r w:rsidR="0070405A" w:rsidRPr="00861BF4">
        <w:rPr>
          <w:rStyle w:val="EndnoteReference"/>
          <w:rFonts w:cstheme="minorHAnsi"/>
        </w:rPr>
        <w:endnoteReference w:id="2"/>
      </w:r>
      <w:r w:rsidR="0070405A" w:rsidRPr="00861BF4">
        <w:rPr>
          <w:rFonts w:cstheme="minorHAnsi"/>
        </w:rPr>
        <w:t xml:space="preserve"> </w:t>
      </w:r>
      <w:r w:rsidR="006043A8" w:rsidRPr="00861BF4">
        <w:rPr>
          <w:rFonts w:cstheme="minorHAnsi"/>
        </w:rPr>
        <w:t xml:space="preserve">If you want to start exploring the </w:t>
      </w:r>
      <w:r w:rsidR="006043A8" w:rsidRPr="00861BF4">
        <w:rPr>
          <w:rFonts w:cstheme="minorHAnsi"/>
          <w:b/>
        </w:rPr>
        <w:t>T</w:t>
      </w:r>
      <w:r w:rsidR="005665E8" w:rsidRPr="00861BF4">
        <w:rPr>
          <w:rFonts w:cstheme="minorHAnsi"/>
          <w:b/>
        </w:rPr>
        <w:t>-</w:t>
      </w:r>
      <w:r w:rsidR="006043A8" w:rsidRPr="00861BF4">
        <w:rPr>
          <w:rFonts w:cstheme="minorHAnsi"/>
          <w:b/>
        </w:rPr>
        <w:t>A</w:t>
      </w:r>
      <w:r w:rsidR="005665E8" w:rsidRPr="00861BF4">
        <w:rPr>
          <w:rFonts w:cstheme="minorHAnsi"/>
          <w:b/>
        </w:rPr>
        <w:t>-</w:t>
      </w:r>
      <w:r w:rsidR="006043A8" w:rsidRPr="00861BF4">
        <w:rPr>
          <w:rFonts w:cstheme="minorHAnsi"/>
          <w:b/>
        </w:rPr>
        <w:t>T</w:t>
      </w:r>
      <w:r w:rsidR="006043A8" w:rsidRPr="00861BF4">
        <w:rPr>
          <w:rFonts w:cstheme="minorHAnsi"/>
        </w:rPr>
        <w:t xml:space="preserve">, you can find instructions on the Karis Fellowships website under the </w:t>
      </w:r>
      <w:r w:rsidR="006043A8" w:rsidRPr="00861BF4">
        <w:rPr>
          <w:rFonts w:cstheme="minorHAnsi"/>
          <w:b/>
        </w:rPr>
        <w:t>Toolbox</w:t>
      </w:r>
      <w:r w:rsidR="006043A8" w:rsidRPr="00861BF4">
        <w:rPr>
          <w:rFonts w:cstheme="minorHAnsi"/>
        </w:rPr>
        <w:t xml:space="preserve"> tab</w:t>
      </w:r>
      <w:r w:rsidR="00133B6B" w:rsidRPr="00861BF4">
        <w:rPr>
          <w:rFonts w:cstheme="minorHAnsi"/>
        </w:rPr>
        <w:t>,</w:t>
      </w:r>
      <w:r w:rsidR="006043A8" w:rsidRPr="00861BF4">
        <w:rPr>
          <w:rFonts w:cstheme="minorHAnsi"/>
        </w:rPr>
        <w:t xml:space="preserve"> or you can search for </w:t>
      </w:r>
      <w:r w:rsidR="00815DEF" w:rsidRPr="00861BF4">
        <w:rPr>
          <w:rFonts w:cstheme="minorHAnsi"/>
          <w:iCs/>
        </w:rPr>
        <w:t>TAT</w:t>
      </w:r>
      <w:r w:rsidR="006043A8" w:rsidRPr="00861BF4">
        <w:rPr>
          <w:rFonts w:cstheme="minorHAnsi"/>
        </w:rPr>
        <w:t xml:space="preserve"> </w:t>
      </w:r>
      <w:bookmarkStart w:id="23" w:name="_Hlk176263176"/>
      <w:r w:rsidR="006043A8" w:rsidRPr="00861BF4">
        <w:rPr>
          <w:rFonts w:cstheme="minorHAnsi"/>
        </w:rPr>
        <w:t xml:space="preserve">at </w:t>
      </w:r>
      <w:bookmarkStart w:id="24" w:name="_Hlk167431490"/>
      <w:r w:rsidR="00473EE9" w:rsidRPr="00861BF4">
        <w:fldChar w:fldCharType="begin"/>
      </w:r>
      <w:r w:rsidR="00473EE9" w:rsidRPr="00861BF4">
        <w:instrText>HYPERLINK "https://www.youtube.com/channel/UCrMay-qyRl_I76SBNnGYFCA"</w:instrText>
      </w:r>
      <w:r w:rsidR="00473EE9" w:rsidRPr="00861BF4">
        <w:fldChar w:fldCharType="separate"/>
      </w:r>
      <w:r w:rsidR="00473EE9" w:rsidRPr="00861BF4">
        <w:rPr>
          <w:rStyle w:val="Hyperlink"/>
          <w:rFonts w:cstheme="minorHAnsi"/>
        </w:rPr>
        <w:t>Alison’s tapping and TAT videos</w:t>
      </w:r>
      <w:r w:rsidR="00473EE9" w:rsidRPr="00861BF4">
        <w:rPr>
          <w:rStyle w:val="Hyperlink"/>
          <w:rFonts w:cstheme="minorHAnsi"/>
        </w:rPr>
        <w:fldChar w:fldCharType="end"/>
      </w:r>
      <w:bookmarkEnd w:id="24"/>
      <w:r w:rsidR="006043A8" w:rsidRPr="00861BF4">
        <w:rPr>
          <w:rFonts w:cstheme="minorHAnsi"/>
        </w:rPr>
        <w:t>.</w:t>
      </w:r>
      <w:r w:rsidR="006043A8" w:rsidRPr="004914E0">
        <w:rPr>
          <w:rFonts w:cstheme="minorHAnsi"/>
        </w:rPr>
        <w:t xml:space="preserve"> </w:t>
      </w:r>
    </w:p>
    <w:bookmarkEnd w:id="21"/>
    <w:bookmarkEnd w:id="22"/>
    <w:bookmarkEnd w:id="23"/>
    <w:p w14:paraId="16991CEF" w14:textId="77777777" w:rsidR="00FE0DD8" w:rsidRPr="004914E0" w:rsidRDefault="00FE0DD8" w:rsidP="00D801FA">
      <w:pPr>
        <w:tabs>
          <w:tab w:val="left" w:pos="1418"/>
        </w:tabs>
        <w:spacing w:after="0" w:line="240" w:lineRule="auto"/>
        <w:jc w:val="both"/>
        <w:rPr>
          <w:rFonts w:cstheme="minorHAnsi"/>
        </w:rPr>
      </w:pPr>
    </w:p>
    <w:p w14:paraId="0AF7C55C" w14:textId="77777777" w:rsidR="003342E5" w:rsidRPr="004914E0" w:rsidRDefault="00857647" w:rsidP="00D801FA">
      <w:pPr>
        <w:tabs>
          <w:tab w:val="left" w:pos="1418"/>
        </w:tabs>
        <w:spacing w:after="0" w:line="240" w:lineRule="auto"/>
        <w:jc w:val="both"/>
        <w:rPr>
          <w:rFonts w:cstheme="minorHAnsi"/>
        </w:rPr>
      </w:pPr>
      <w:r w:rsidRPr="004914E0">
        <w:rPr>
          <w:rFonts w:cstheme="minorHAnsi"/>
        </w:rPr>
        <w:t>Our</w:t>
      </w:r>
      <w:r w:rsidR="008266DF" w:rsidRPr="004914E0">
        <w:rPr>
          <w:rFonts w:cstheme="minorHAnsi"/>
        </w:rPr>
        <w:t xml:space="preserve"> prayer might</w:t>
      </w:r>
      <w:r w:rsidR="00783836" w:rsidRPr="004914E0">
        <w:rPr>
          <w:rFonts w:cstheme="minorHAnsi"/>
        </w:rPr>
        <w:t xml:space="preserve"> go something like </w:t>
      </w:r>
      <w:r w:rsidRPr="004914E0">
        <w:rPr>
          <w:rFonts w:cstheme="minorHAnsi"/>
        </w:rPr>
        <w:t xml:space="preserve">this: </w:t>
      </w:r>
    </w:p>
    <w:p w14:paraId="5E5B074D" w14:textId="77777777" w:rsidR="003342E5" w:rsidRPr="004914E0" w:rsidRDefault="003342E5" w:rsidP="00D801FA">
      <w:pPr>
        <w:tabs>
          <w:tab w:val="left" w:pos="1418"/>
        </w:tabs>
        <w:spacing w:after="0" w:line="240" w:lineRule="auto"/>
        <w:jc w:val="both"/>
        <w:rPr>
          <w:rFonts w:cstheme="minorHAnsi"/>
        </w:rPr>
      </w:pPr>
    </w:p>
    <w:p w14:paraId="65340D9B" w14:textId="77777777" w:rsidR="000D595F" w:rsidRPr="004914E0" w:rsidRDefault="00857647" w:rsidP="00D801FA">
      <w:pPr>
        <w:tabs>
          <w:tab w:val="left" w:pos="1418"/>
        </w:tabs>
        <w:spacing w:after="0" w:line="240" w:lineRule="auto"/>
        <w:jc w:val="center"/>
        <w:rPr>
          <w:rFonts w:cstheme="minorHAnsi"/>
          <w:i/>
        </w:rPr>
      </w:pPr>
      <w:r w:rsidRPr="004914E0">
        <w:rPr>
          <w:rFonts w:cstheme="minorHAnsi"/>
          <w:i/>
        </w:rPr>
        <w:t xml:space="preserve">Father, </w:t>
      </w:r>
      <w:r w:rsidR="004F2870" w:rsidRPr="004914E0">
        <w:rPr>
          <w:rFonts w:cstheme="minorHAnsi"/>
          <w:i/>
        </w:rPr>
        <w:t xml:space="preserve">in my </w:t>
      </w:r>
      <w:r w:rsidR="009E0100" w:rsidRPr="004914E0">
        <w:rPr>
          <w:rFonts w:cstheme="minorHAnsi"/>
          <w:i/>
        </w:rPr>
        <w:t>rage to conclude,</w:t>
      </w:r>
      <w:r w:rsidR="004F2870" w:rsidRPr="004914E0">
        <w:rPr>
          <w:rFonts w:cstheme="minorHAnsi"/>
          <w:i/>
        </w:rPr>
        <w:t xml:space="preserve"> </w:t>
      </w:r>
      <w:r w:rsidR="00EA6B02" w:rsidRPr="004914E0">
        <w:rPr>
          <w:rFonts w:cstheme="minorHAnsi"/>
          <w:i/>
        </w:rPr>
        <w:t>remind me to</w:t>
      </w:r>
      <w:r w:rsidR="00991AED" w:rsidRPr="004914E0">
        <w:rPr>
          <w:rFonts w:cstheme="minorHAnsi"/>
          <w:i/>
        </w:rPr>
        <w:t xml:space="preserve"> hold my course toward You</w:t>
      </w:r>
      <w:r w:rsidRPr="004914E0">
        <w:rPr>
          <w:rFonts w:cstheme="minorHAnsi"/>
          <w:i/>
        </w:rPr>
        <w:t>.</w:t>
      </w:r>
      <w:r w:rsidRPr="004914E0">
        <w:rPr>
          <w:rFonts w:cstheme="minorHAnsi"/>
        </w:rPr>
        <w:t xml:space="preserve"> </w:t>
      </w:r>
      <w:r w:rsidR="00521550" w:rsidRPr="004914E0">
        <w:rPr>
          <w:rFonts w:cstheme="minorHAnsi"/>
          <w:i/>
        </w:rPr>
        <w:t>(Repeat)</w:t>
      </w:r>
    </w:p>
    <w:p w14:paraId="18FADE16" w14:textId="77777777" w:rsidR="000D595F" w:rsidRPr="004914E0" w:rsidRDefault="000D595F" w:rsidP="00D801FA">
      <w:pPr>
        <w:tabs>
          <w:tab w:val="left" w:pos="1418"/>
        </w:tabs>
        <w:spacing w:after="0" w:line="240" w:lineRule="auto"/>
        <w:jc w:val="both"/>
        <w:rPr>
          <w:rFonts w:cstheme="minorHAnsi"/>
        </w:rPr>
      </w:pPr>
    </w:p>
    <w:p w14:paraId="6B269F3F" w14:textId="77777777" w:rsidR="00245890" w:rsidRPr="004914E0" w:rsidRDefault="00245890" w:rsidP="00D801FA">
      <w:pPr>
        <w:tabs>
          <w:tab w:val="left" w:pos="1418"/>
        </w:tabs>
        <w:spacing w:after="0" w:line="240" w:lineRule="auto"/>
        <w:jc w:val="both"/>
        <w:rPr>
          <w:rFonts w:cstheme="minorHAnsi"/>
        </w:rPr>
      </w:pPr>
      <w:r w:rsidRPr="004914E0">
        <w:rPr>
          <w:rFonts w:cstheme="minorHAnsi"/>
        </w:rPr>
        <w:t>Take a deep breath.</w:t>
      </w:r>
    </w:p>
    <w:p w14:paraId="43B82900" w14:textId="5C70805B" w:rsidR="00D93625" w:rsidRDefault="00D93625" w:rsidP="00D93625">
      <w:pPr>
        <w:spacing w:after="0" w:line="240" w:lineRule="auto"/>
        <w:jc w:val="both"/>
        <w:rPr>
          <w:rFonts w:cstheme="minorHAnsi"/>
          <w:i/>
          <w:color w:val="000000"/>
        </w:rPr>
      </w:pPr>
      <w:r w:rsidRPr="004914E0">
        <w:rPr>
          <w:rFonts w:cstheme="minorHAnsi"/>
          <w:i/>
          <w:color w:val="000000"/>
        </w:rPr>
        <w:lastRenderedPageBreak/>
        <w:t xml:space="preserve">(If time permits, ask, “Does anyone have comments or questions about </w:t>
      </w:r>
      <w:r w:rsidR="009F7C68" w:rsidRPr="004914E0">
        <w:rPr>
          <w:rFonts w:cstheme="minorHAnsi"/>
          <w:i/>
          <w:color w:val="000000"/>
        </w:rPr>
        <w:t>the</w:t>
      </w:r>
      <w:r w:rsidRPr="004914E0">
        <w:rPr>
          <w:rFonts w:cstheme="minorHAnsi"/>
          <w:i/>
          <w:color w:val="000000"/>
        </w:rPr>
        <w:t xml:space="preserve"> Toolbox?”)</w:t>
      </w:r>
    </w:p>
    <w:p w14:paraId="6DF06990" w14:textId="77777777" w:rsidR="0082726D" w:rsidRPr="004914E0" w:rsidRDefault="0082726D" w:rsidP="00D93625">
      <w:pPr>
        <w:spacing w:after="0" w:line="240" w:lineRule="auto"/>
        <w:jc w:val="both"/>
        <w:rPr>
          <w:rFonts w:cstheme="minorHAnsi"/>
          <w:i/>
          <w:color w:val="000000"/>
        </w:rPr>
      </w:pPr>
    </w:p>
    <w:p w14:paraId="0F6115FD" w14:textId="492644BA" w:rsidR="00285B9A" w:rsidRPr="004914E0" w:rsidRDefault="00C84E13" w:rsidP="00D801FA">
      <w:pPr>
        <w:widowControl w:val="0"/>
        <w:tabs>
          <w:tab w:val="left" w:pos="0"/>
        </w:tabs>
        <w:spacing w:after="0" w:line="240" w:lineRule="auto"/>
        <w:jc w:val="both"/>
        <w:rPr>
          <w:rFonts w:cstheme="minorHAnsi"/>
          <w:b/>
        </w:rPr>
      </w:pPr>
      <w:r w:rsidRPr="004914E0">
        <w:rPr>
          <w:rFonts w:cstheme="minorHAnsi"/>
          <w:b/>
        </w:rPr>
        <w:t>0:3</w:t>
      </w:r>
      <w:r w:rsidR="00D95CF8" w:rsidRPr="004914E0">
        <w:rPr>
          <w:rFonts w:cstheme="minorHAnsi"/>
          <w:b/>
        </w:rPr>
        <w:t>0</w:t>
      </w:r>
      <w:r w:rsidR="00285B9A" w:rsidRPr="004914E0">
        <w:rPr>
          <w:rFonts w:cstheme="minorHAnsi"/>
          <w:b/>
        </w:rPr>
        <w:tab/>
        <w:t>SHARING</w:t>
      </w:r>
    </w:p>
    <w:p w14:paraId="5C276817" w14:textId="77777777" w:rsidR="00605255" w:rsidRPr="004914E0" w:rsidRDefault="00605255" w:rsidP="00D801FA">
      <w:pPr>
        <w:widowControl w:val="0"/>
        <w:tabs>
          <w:tab w:val="left" w:pos="0"/>
        </w:tabs>
        <w:spacing w:after="0" w:line="240" w:lineRule="auto"/>
        <w:jc w:val="both"/>
        <w:rPr>
          <w:rFonts w:cstheme="minorHAnsi"/>
          <w:b/>
        </w:rPr>
      </w:pPr>
    </w:p>
    <w:p w14:paraId="6B5BE410" w14:textId="77777777" w:rsidR="00285B9A" w:rsidRPr="004914E0" w:rsidRDefault="00C84E13" w:rsidP="00D801FA">
      <w:pPr>
        <w:widowControl w:val="0"/>
        <w:tabs>
          <w:tab w:val="left" w:pos="0"/>
        </w:tabs>
        <w:spacing w:after="0" w:line="240" w:lineRule="auto"/>
        <w:jc w:val="both"/>
        <w:rPr>
          <w:rFonts w:cstheme="minorHAnsi"/>
          <w:b/>
        </w:rPr>
      </w:pPr>
      <w:r w:rsidRPr="004914E0">
        <w:rPr>
          <w:rFonts w:cstheme="minorHAnsi"/>
          <w:b/>
        </w:rPr>
        <w:t>1:0</w:t>
      </w:r>
      <w:r w:rsidR="00D95CF8" w:rsidRPr="004914E0">
        <w:rPr>
          <w:rFonts w:cstheme="minorHAnsi"/>
          <w:b/>
        </w:rPr>
        <w:t>0</w:t>
      </w:r>
      <w:r w:rsidR="00285B9A" w:rsidRPr="004914E0">
        <w:rPr>
          <w:rFonts w:cstheme="minorHAnsi"/>
          <w:b/>
        </w:rPr>
        <w:tab/>
        <w:t>BIBLE TEACHING</w:t>
      </w:r>
    </w:p>
    <w:p w14:paraId="3F493B84" w14:textId="77777777" w:rsidR="00266B63" w:rsidRPr="004914E0" w:rsidRDefault="00266B63" w:rsidP="00D801FA">
      <w:pPr>
        <w:widowControl w:val="0"/>
        <w:tabs>
          <w:tab w:val="left" w:pos="0"/>
        </w:tabs>
        <w:spacing w:after="0" w:line="240" w:lineRule="auto"/>
        <w:jc w:val="both"/>
        <w:rPr>
          <w:rFonts w:cstheme="minorHAnsi"/>
          <w:b/>
        </w:rPr>
      </w:pPr>
    </w:p>
    <w:p w14:paraId="777CFA9C" w14:textId="1C496E90" w:rsidR="00356DC0" w:rsidRPr="004914E0" w:rsidRDefault="0070405A" w:rsidP="00D801FA">
      <w:pPr>
        <w:widowControl w:val="0"/>
        <w:tabs>
          <w:tab w:val="left" w:pos="1418"/>
        </w:tabs>
        <w:spacing w:after="0" w:line="240" w:lineRule="auto"/>
        <w:jc w:val="both"/>
        <w:rPr>
          <w:rFonts w:cstheme="minorHAnsi"/>
        </w:rPr>
      </w:pPr>
      <w:bookmarkStart w:id="25" w:name="_Hlk522374596"/>
      <w:bookmarkStart w:id="26" w:name="_Hlk490778243"/>
      <w:bookmarkStart w:id="27" w:name="_Hlk490634045"/>
      <w:r w:rsidRPr="004914E0">
        <w:rPr>
          <w:rFonts w:cstheme="minorHAnsi"/>
        </w:rPr>
        <w:t>In this lesson</w:t>
      </w:r>
      <w:r w:rsidR="001E0C14" w:rsidRPr="004914E0">
        <w:rPr>
          <w:rFonts w:cstheme="minorHAnsi"/>
        </w:rPr>
        <w:t>,</w:t>
      </w:r>
      <w:r w:rsidRPr="004914E0">
        <w:rPr>
          <w:rFonts w:cstheme="minorHAnsi"/>
        </w:rPr>
        <w:t xml:space="preserve"> we will</w:t>
      </w:r>
      <w:r w:rsidR="00771793" w:rsidRPr="004914E0">
        <w:rPr>
          <w:rFonts w:cstheme="minorHAnsi"/>
        </w:rPr>
        <w:t xml:space="preserve"> look at some</w:t>
      </w:r>
      <w:r w:rsidR="006A4D28" w:rsidRPr="004914E0">
        <w:rPr>
          <w:rFonts w:cstheme="minorHAnsi"/>
        </w:rPr>
        <w:t xml:space="preserve"> familiar verses </w:t>
      </w:r>
      <w:r w:rsidR="00771793" w:rsidRPr="004914E0">
        <w:rPr>
          <w:rFonts w:cstheme="minorHAnsi"/>
        </w:rPr>
        <w:t xml:space="preserve">from the Gospel of John </w:t>
      </w:r>
      <w:r w:rsidR="0013679F" w:rsidRPr="004914E0">
        <w:rPr>
          <w:rFonts w:cstheme="minorHAnsi"/>
        </w:rPr>
        <w:t xml:space="preserve">that </w:t>
      </w:r>
      <w:r w:rsidR="00B663E7" w:rsidRPr="004914E0">
        <w:rPr>
          <w:rFonts w:cstheme="minorHAnsi"/>
        </w:rPr>
        <w:t>give us insight in</w:t>
      </w:r>
      <w:r w:rsidR="0013679F" w:rsidRPr="004914E0">
        <w:rPr>
          <w:rFonts w:cstheme="minorHAnsi"/>
        </w:rPr>
        <w:t>to the mechanism of self-hate</w:t>
      </w:r>
      <w:r w:rsidR="00CA50DC" w:rsidRPr="004914E0">
        <w:rPr>
          <w:rFonts w:cstheme="minorHAnsi"/>
        </w:rPr>
        <w:t xml:space="preserve">. </w:t>
      </w:r>
      <w:r w:rsidR="00266B63" w:rsidRPr="004914E0">
        <w:rPr>
          <w:rFonts w:cstheme="minorHAnsi"/>
        </w:rPr>
        <w:t>These verses also encourage</w:t>
      </w:r>
      <w:r w:rsidR="00CA50DC" w:rsidRPr="004914E0">
        <w:rPr>
          <w:rFonts w:cstheme="minorHAnsi"/>
        </w:rPr>
        <w:t xml:space="preserve"> us</w:t>
      </w:r>
      <w:r w:rsidR="00591397" w:rsidRPr="004914E0">
        <w:rPr>
          <w:rFonts w:cstheme="minorHAnsi"/>
        </w:rPr>
        <w:t xml:space="preserve"> </w:t>
      </w:r>
      <w:r w:rsidR="00771793" w:rsidRPr="004914E0">
        <w:rPr>
          <w:rFonts w:cstheme="minorHAnsi"/>
        </w:rPr>
        <w:t>to continually</w:t>
      </w:r>
      <w:r w:rsidR="00591397" w:rsidRPr="004914E0">
        <w:rPr>
          <w:rFonts w:cstheme="minorHAnsi"/>
        </w:rPr>
        <w:t xml:space="preserve"> present ourselves to the light of</w:t>
      </w:r>
      <w:r w:rsidR="00B44A5C" w:rsidRPr="004914E0">
        <w:rPr>
          <w:rFonts w:cstheme="minorHAnsi"/>
        </w:rPr>
        <w:t xml:space="preserve"> </w:t>
      </w:r>
      <w:r w:rsidR="007C2F67" w:rsidRPr="004914E0">
        <w:rPr>
          <w:rFonts w:cstheme="minorHAnsi"/>
        </w:rPr>
        <w:t>examination so</w:t>
      </w:r>
      <w:r w:rsidR="00986C85" w:rsidRPr="004914E0">
        <w:rPr>
          <w:rFonts w:cstheme="minorHAnsi"/>
        </w:rPr>
        <w:t xml:space="preserve"> that we can learn </w:t>
      </w:r>
      <w:r w:rsidR="00771793" w:rsidRPr="004914E0">
        <w:rPr>
          <w:rFonts w:cstheme="minorHAnsi"/>
        </w:rPr>
        <w:t xml:space="preserve">how </w:t>
      </w:r>
      <w:r w:rsidR="00986C85" w:rsidRPr="004914E0">
        <w:rPr>
          <w:rFonts w:cstheme="minorHAnsi"/>
        </w:rPr>
        <w:t xml:space="preserve">to cooperate with God </w:t>
      </w:r>
      <w:r w:rsidR="00FF4485" w:rsidRPr="004914E0">
        <w:rPr>
          <w:rFonts w:cstheme="minorHAnsi"/>
        </w:rPr>
        <w:t>and</w:t>
      </w:r>
      <w:r w:rsidR="00986C85" w:rsidRPr="004914E0">
        <w:rPr>
          <w:rFonts w:cstheme="minorHAnsi"/>
        </w:rPr>
        <w:t xml:space="preserve"> fulfill our business</w:t>
      </w:r>
      <w:r w:rsidR="006C6CB1" w:rsidRPr="004914E0">
        <w:rPr>
          <w:rFonts w:cstheme="minorHAnsi"/>
        </w:rPr>
        <w:t>. Our business</w:t>
      </w:r>
      <w:r w:rsidR="00986C85" w:rsidRPr="004914E0">
        <w:rPr>
          <w:rFonts w:cstheme="minorHAnsi"/>
        </w:rPr>
        <w:t xml:space="preserve"> is to deal with our fear</w:t>
      </w:r>
      <w:r w:rsidR="00FF4485" w:rsidRPr="004914E0">
        <w:rPr>
          <w:rFonts w:cstheme="minorHAnsi"/>
        </w:rPr>
        <w:t xml:space="preserve">, </w:t>
      </w:r>
      <w:r w:rsidR="00986C85" w:rsidRPr="004914E0">
        <w:rPr>
          <w:rFonts w:cstheme="minorHAnsi"/>
        </w:rPr>
        <w:t>reorient to our true glory</w:t>
      </w:r>
      <w:r w:rsidR="00FF4485" w:rsidRPr="004914E0">
        <w:rPr>
          <w:rFonts w:cstheme="minorHAnsi"/>
        </w:rPr>
        <w:t xml:space="preserve">, and </w:t>
      </w:r>
      <w:r w:rsidR="00986C85" w:rsidRPr="004914E0">
        <w:rPr>
          <w:rFonts w:cstheme="minorHAnsi"/>
        </w:rPr>
        <w:t xml:space="preserve">reveal </w:t>
      </w:r>
      <w:r w:rsidR="00771793" w:rsidRPr="004914E0">
        <w:rPr>
          <w:rFonts w:cstheme="minorHAnsi"/>
        </w:rPr>
        <w:t xml:space="preserve">the </w:t>
      </w:r>
      <w:r w:rsidR="00573DC0" w:rsidRPr="004914E0">
        <w:rPr>
          <w:rFonts w:cstheme="minorHAnsi"/>
        </w:rPr>
        <w:t>divine nature</w:t>
      </w:r>
      <w:r w:rsidR="00771793" w:rsidRPr="004914E0">
        <w:rPr>
          <w:rFonts w:cstheme="minorHAnsi"/>
        </w:rPr>
        <w:t xml:space="preserve"> that God </w:t>
      </w:r>
      <w:r w:rsidR="00573DC0" w:rsidRPr="004914E0">
        <w:rPr>
          <w:rFonts w:cstheme="minorHAnsi"/>
        </w:rPr>
        <w:t>has given</w:t>
      </w:r>
      <w:r w:rsidR="00771793" w:rsidRPr="004914E0">
        <w:rPr>
          <w:rFonts w:cstheme="minorHAnsi"/>
        </w:rPr>
        <w:t xml:space="preserve"> to us, His creatures. </w:t>
      </w:r>
    </w:p>
    <w:bookmarkEnd w:id="25"/>
    <w:p w14:paraId="10A733B4" w14:textId="77777777" w:rsidR="007156D1" w:rsidRPr="004914E0" w:rsidRDefault="007156D1" w:rsidP="00D801FA">
      <w:pPr>
        <w:widowControl w:val="0"/>
        <w:tabs>
          <w:tab w:val="left" w:pos="1418"/>
        </w:tabs>
        <w:spacing w:after="0" w:line="240" w:lineRule="auto"/>
        <w:jc w:val="both"/>
        <w:rPr>
          <w:rFonts w:cstheme="minorHAnsi"/>
        </w:rPr>
      </w:pPr>
    </w:p>
    <w:p w14:paraId="79772BC5" w14:textId="5736D285" w:rsidR="00415884" w:rsidRPr="004914E0" w:rsidRDefault="001666F8" w:rsidP="00D801FA">
      <w:pPr>
        <w:tabs>
          <w:tab w:val="left" w:pos="1418"/>
        </w:tabs>
        <w:spacing w:after="0" w:line="240" w:lineRule="auto"/>
        <w:jc w:val="both"/>
        <w:rPr>
          <w:rFonts w:cstheme="minorHAnsi"/>
        </w:rPr>
      </w:pPr>
      <w:bookmarkStart w:id="28" w:name="_Hlk490778845"/>
      <w:bookmarkEnd w:id="26"/>
      <w:r w:rsidRPr="004914E0">
        <w:rPr>
          <w:rFonts w:cstheme="minorHAnsi"/>
        </w:rPr>
        <w:t>Let’s</w:t>
      </w:r>
      <w:r w:rsidR="006C6CB1" w:rsidRPr="004914E0">
        <w:rPr>
          <w:rFonts w:cstheme="minorHAnsi"/>
        </w:rPr>
        <w:t xml:space="preserve"> </w:t>
      </w:r>
      <w:r w:rsidR="00415884" w:rsidRPr="004914E0">
        <w:rPr>
          <w:rFonts w:cstheme="minorHAnsi"/>
        </w:rPr>
        <w:t xml:space="preserve">now read </w:t>
      </w:r>
      <w:r w:rsidR="00415884" w:rsidRPr="004914E0">
        <w:rPr>
          <w:rFonts w:cstheme="minorHAnsi"/>
          <w:b/>
        </w:rPr>
        <w:t>John 3:16</w:t>
      </w:r>
      <w:r w:rsidR="00666DA5" w:rsidRPr="004914E0">
        <w:rPr>
          <w:rFonts w:cstheme="minorHAnsi"/>
          <w:b/>
        </w:rPr>
        <w:t>–</w:t>
      </w:r>
      <w:r w:rsidR="00415884" w:rsidRPr="004914E0">
        <w:rPr>
          <w:rFonts w:cstheme="minorHAnsi"/>
          <w:b/>
        </w:rPr>
        <w:t>21</w:t>
      </w:r>
      <w:r w:rsidR="00415884" w:rsidRPr="004914E0">
        <w:rPr>
          <w:rFonts w:cstheme="minorHAnsi"/>
        </w:rPr>
        <w:t xml:space="preserve"> in Nancy’s paraphrase. In the </w:t>
      </w:r>
      <w:r w:rsidR="001B000D" w:rsidRPr="004914E0">
        <w:rPr>
          <w:rFonts w:cstheme="minorHAnsi"/>
        </w:rPr>
        <w:t>preceding</w:t>
      </w:r>
      <w:r w:rsidR="00415884" w:rsidRPr="004914E0">
        <w:rPr>
          <w:rFonts w:cstheme="minorHAnsi"/>
        </w:rPr>
        <w:t xml:space="preserve"> verses, Jesus has been talking to Nicodemus about </w:t>
      </w:r>
      <w:r w:rsidR="001E0C14" w:rsidRPr="004914E0">
        <w:rPr>
          <w:rFonts w:cstheme="minorHAnsi"/>
        </w:rPr>
        <w:t>being born again</w:t>
      </w:r>
      <w:r w:rsidR="00FF4485" w:rsidRPr="004914E0">
        <w:rPr>
          <w:rFonts w:cstheme="minorHAnsi"/>
        </w:rPr>
        <w:t>. Poor</w:t>
      </w:r>
      <w:r w:rsidR="00415884" w:rsidRPr="004914E0">
        <w:rPr>
          <w:rFonts w:cstheme="minorHAnsi"/>
        </w:rPr>
        <w:t xml:space="preserve"> Nicodemus seems to be feeling some self-hate</w:t>
      </w:r>
      <w:r w:rsidR="00FF4485" w:rsidRPr="004914E0">
        <w:rPr>
          <w:rFonts w:cstheme="minorHAnsi"/>
        </w:rPr>
        <w:t>, and</w:t>
      </w:r>
      <w:r w:rsidR="00F477FF" w:rsidRPr="004914E0">
        <w:rPr>
          <w:rFonts w:cstheme="minorHAnsi"/>
        </w:rPr>
        <w:t xml:space="preserve"> Jesus </w:t>
      </w:r>
      <w:r w:rsidR="00405336" w:rsidRPr="004914E0">
        <w:rPr>
          <w:rFonts w:cstheme="minorHAnsi"/>
        </w:rPr>
        <w:t>addresses</w:t>
      </w:r>
      <w:r w:rsidR="00F477FF" w:rsidRPr="004914E0">
        <w:rPr>
          <w:rFonts w:cstheme="minorHAnsi"/>
        </w:rPr>
        <w:t xml:space="preserve"> those feelings. </w:t>
      </w:r>
    </w:p>
    <w:bookmarkEnd w:id="28"/>
    <w:p w14:paraId="6BD72B49" w14:textId="77777777" w:rsidR="00415884" w:rsidRPr="004914E0" w:rsidRDefault="00415884" w:rsidP="00D801FA">
      <w:pPr>
        <w:tabs>
          <w:tab w:val="left" w:pos="1418"/>
        </w:tabs>
        <w:spacing w:after="0" w:line="240" w:lineRule="auto"/>
        <w:jc w:val="both"/>
        <w:rPr>
          <w:rFonts w:cstheme="minorHAnsi"/>
        </w:rPr>
      </w:pPr>
    </w:p>
    <w:p w14:paraId="38A48023" w14:textId="5D48431B" w:rsidR="00415884" w:rsidRPr="004914E0" w:rsidRDefault="00415884" w:rsidP="00971398">
      <w:pPr>
        <w:tabs>
          <w:tab w:val="left" w:pos="1418"/>
        </w:tabs>
        <w:spacing w:after="0" w:line="240" w:lineRule="auto"/>
        <w:ind w:left="720" w:right="720"/>
        <w:jc w:val="both"/>
        <w:rPr>
          <w:rFonts w:eastAsia="Arial" w:cstheme="minorHAnsi"/>
          <w:color w:val="000000"/>
        </w:rPr>
      </w:pPr>
      <w:bookmarkStart w:id="29" w:name="_Hlk490778863"/>
      <w:bookmarkStart w:id="30" w:name="_Hlk522288754"/>
      <w:r w:rsidRPr="004914E0">
        <w:rPr>
          <w:rFonts w:eastAsia="Arial" w:cstheme="minorHAnsi"/>
          <w:color w:val="000000"/>
          <w:vertAlign w:val="superscript"/>
        </w:rPr>
        <w:t>16</w:t>
      </w:r>
      <w:r w:rsidRPr="004914E0">
        <w:rPr>
          <w:rFonts w:eastAsia="Arial" w:cstheme="minorHAnsi"/>
          <w:color w:val="000000"/>
        </w:rPr>
        <w:t xml:space="preserve">God loved this sick world so much that He gave to the world the only child of His nature, His Son, so that everyone who trusts Him with their lives shall not be ruined or destroyed but live an eternal life. </w:t>
      </w:r>
      <w:r w:rsidRPr="004914E0">
        <w:rPr>
          <w:rFonts w:eastAsia="Arial" w:cstheme="minorHAnsi"/>
          <w:color w:val="000000"/>
          <w:vertAlign w:val="superscript"/>
        </w:rPr>
        <w:t>17</w:t>
      </w:r>
      <w:r w:rsidRPr="004914E0">
        <w:rPr>
          <w:rFonts w:eastAsia="Arial" w:cstheme="minorHAnsi"/>
          <w:color w:val="000000"/>
        </w:rPr>
        <w:t xml:space="preserve">Let me explain. God did not send His Son into this sick world to decide against the world; God sent His Son so that the world might be rescued through Him. </w:t>
      </w:r>
      <w:r w:rsidRPr="00E74C60">
        <w:rPr>
          <w:rFonts w:eastAsia="Arial" w:cstheme="minorHAnsi"/>
          <w:color w:val="000000"/>
          <w:vertAlign w:val="superscript"/>
        </w:rPr>
        <w:t>18</w:t>
      </w:r>
      <w:r w:rsidRPr="00E74C60">
        <w:rPr>
          <w:rFonts w:eastAsia="Arial" w:cstheme="minorHAnsi"/>
          <w:color w:val="000000"/>
        </w:rPr>
        <w:t>There is no judgment against a person who trusts the Son</w:t>
      </w:r>
      <w:r w:rsidR="00827E17" w:rsidRPr="00E74C60">
        <w:rPr>
          <w:rFonts w:eastAsia="Arial" w:cstheme="minorHAnsi"/>
          <w:color w:val="000000"/>
        </w:rPr>
        <w:t>, but</w:t>
      </w:r>
      <w:r w:rsidRPr="00E74C60">
        <w:rPr>
          <w:rFonts w:eastAsia="Arial" w:cstheme="minorHAnsi"/>
          <w:color w:val="000000"/>
        </w:rPr>
        <w:t xml:space="preserve"> those who do not trust Him are</w:t>
      </w:r>
      <w:r w:rsidR="00ED1F93" w:rsidRPr="00E74C60">
        <w:rPr>
          <w:rFonts w:eastAsia="Arial" w:cstheme="minorHAnsi"/>
          <w:color w:val="000000"/>
        </w:rPr>
        <w:t xml:space="preserve"> already decided against. They are becoming ruined and destroyed</w:t>
      </w:r>
      <w:r w:rsidRPr="00E74C60">
        <w:rPr>
          <w:rFonts w:eastAsia="Arial" w:cstheme="minorHAnsi"/>
          <w:color w:val="000000"/>
        </w:rPr>
        <w:t xml:space="preserve"> </w:t>
      </w:r>
      <w:r w:rsidR="00FA0D00" w:rsidRPr="00E74C60">
        <w:rPr>
          <w:rFonts w:eastAsia="Arial" w:cstheme="minorHAnsi"/>
          <w:color w:val="000000"/>
        </w:rPr>
        <w:t>because</w:t>
      </w:r>
      <w:r w:rsidRPr="00E74C60">
        <w:rPr>
          <w:rFonts w:eastAsia="Arial" w:cstheme="minorHAnsi"/>
          <w:color w:val="000000"/>
        </w:rPr>
        <w:t xml:space="preserve"> they have not trusted in the character and authority of the only Son of God</w:t>
      </w:r>
      <w:r w:rsidR="00827E17" w:rsidRPr="00E74C60">
        <w:rPr>
          <w:rFonts w:eastAsia="Arial" w:cstheme="minorHAnsi"/>
          <w:color w:val="000000"/>
        </w:rPr>
        <w:t>.</w:t>
      </w:r>
      <w:r w:rsidR="001F45DC" w:rsidRPr="00E74C60">
        <w:rPr>
          <w:rFonts w:eastAsia="Arial" w:cstheme="minorHAnsi"/>
          <w:color w:val="000000"/>
        </w:rPr>
        <w:t> </w:t>
      </w:r>
      <w:r w:rsidRPr="00E74C60">
        <w:rPr>
          <w:rFonts w:eastAsia="Arial" w:cstheme="minorHAnsi"/>
          <w:color w:val="000000"/>
          <w:vertAlign w:val="superscript"/>
        </w:rPr>
        <w:t>19</w:t>
      </w:r>
      <w:r w:rsidR="00827E17" w:rsidRPr="00E74C60">
        <w:rPr>
          <w:rFonts w:eastAsia="Arial" w:cstheme="minorHAnsi"/>
          <w:color w:val="000000"/>
        </w:rPr>
        <w:t>A</w:t>
      </w:r>
      <w:r w:rsidR="007156D1" w:rsidRPr="00E74C60">
        <w:rPr>
          <w:rFonts w:eastAsia="Arial" w:cstheme="minorHAnsi"/>
          <w:color w:val="000000"/>
        </w:rPr>
        <w:t>nd</w:t>
      </w:r>
      <w:r w:rsidR="007156D1" w:rsidRPr="00E74C60">
        <w:rPr>
          <w:rFonts w:eastAsia="Arial" w:cstheme="minorHAnsi"/>
          <w:color w:val="000000"/>
          <w:vertAlign w:val="superscript"/>
        </w:rPr>
        <w:t xml:space="preserve"> </w:t>
      </w:r>
      <w:r w:rsidRPr="00E74C60">
        <w:rPr>
          <w:rFonts w:eastAsia="Arial" w:cstheme="minorHAnsi"/>
          <w:color w:val="000000"/>
        </w:rPr>
        <w:t xml:space="preserve">this is that judgment: the light has come into this sick world, and people, out of their own character and choice, loved the darkness rather than the light because their beliefs and actions were misoriented, causing pain and trouble for everyone. </w:t>
      </w:r>
      <w:bookmarkStart w:id="31" w:name="_Hlk112406586"/>
      <w:r w:rsidRPr="00E74C60">
        <w:rPr>
          <w:rFonts w:eastAsia="Arial" w:cstheme="minorHAnsi"/>
          <w:color w:val="000000"/>
          <w:vertAlign w:val="superscript"/>
        </w:rPr>
        <w:t>20</w:t>
      </w:r>
      <w:r w:rsidRPr="00E74C60">
        <w:rPr>
          <w:rFonts w:eastAsia="Arial" w:cstheme="minorHAnsi"/>
          <w:color w:val="000000"/>
        </w:rPr>
        <w:t xml:space="preserve">For those who do worthless things hate the light and do not come to the light because they fear that their deeds will be shown to be what they </w:t>
      </w:r>
      <w:proofErr w:type="gramStart"/>
      <w:r w:rsidRPr="00E74C60">
        <w:rPr>
          <w:rFonts w:eastAsia="Arial" w:cstheme="minorHAnsi"/>
          <w:color w:val="000000"/>
        </w:rPr>
        <w:t>actually are</w:t>
      </w:r>
      <w:proofErr w:type="gramEnd"/>
      <w:r w:rsidRPr="00E74C60">
        <w:rPr>
          <w:rFonts w:eastAsia="Arial" w:cstheme="minorHAnsi"/>
          <w:color w:val="000000"/>
        </w:rPr>
        <w:t>—worthless</w:t>
      </w:r>
      <w:r w:rsidR="009818BA" w:rsidRPr="00E74C60">
        <w:rPr>
          <w:rFonts w:eastAsia="Arial" w:cstheme="minorHAnsi"/>
          <w:color w:val="000000"/>
        </w:rPr>
        <w:t xml:space="preserve"> and</w:t>
      </w:r>
      <w:r w:rsidR="001D17E2" w:rsidRPr="00E74C60">
        <w:rPr>
          <w:rFonts w:eastAsia="Arial" w:cstheme="minorHAnsi"/>
          <w:color w:val="000000"/>
        </w:rPr>
        <w:t xml:space="preserve"> producing nothing of real value</w:t>
      </w:r>
      <w:r w:rsidR="00ED1F93" w:rsidRPr="00E74C60">
        <w:rPr>
          <w:rFonts w:eastAsia="Arial" w:cstheme="minorHAnsi"/>
          <w:color w:val="000000"/>
        </w:rPr>
        <w:t xml:space="preserve">. </w:t>
      </w:r>
      <w:r w:rsidRPr="00E74C60">
        <w:rPr>
          <w:rFonts w:eastAsia="Arial" w:cstheme="minorHAnsi"/>
          <w:color w:val="000000"/>
          <w:vertAlign w:val="superscript"/>
        </w:rPr>
        <w:t>21</w:t>
      </w:r>
      <w:r w:rsidRPr="00E74C60">
        <w:rPr>
          <w:rFonts w:eastAsia="Arial" w:cstheme="minorHAnsi"/>
          <w:color w:val="000000"/>
        </w:rPr>
        <w:t xml:space="preserve">But the one who is a doer of the truth comes to </w:t>
      </w:r>
      <w:proofErr w:type="gramStart"/>
      <w:r w:rsidR="000A5419" w:rsidRPr="00E74C60">
        <w:rPr>
          <w:rFonts w:eastAsia="Arial" w:cstheme="minorHAnsi"/>
          <w:color w:val="000000"/>
        </w:rPr>
        <w:t>more and more</w:t>
      </w:r>
      <w:proofErr w:type="gramEnd"/>
      <w:r w:rsidRPr="00E74C60">
        <w:rPr>
          <w:rFonts w:eastAsia="Arial" w:cstheme="minorHAnsi"/>
          <w:color w:val="000000"/>
        </w:rPr>
        <w:t xml:space="preserve"> light so that </w:t>
      </w:r>
      <w:r w:rsidR="009E0DA2" w:rsidRPr="00E74C60">
        <w:rPr>
          <w:rFonts w:eastAsia="Arial" w:cstheme="minorHAnsi"/>
          <w:color w:val="000000"/>
        </w:rPr>
        <w:t>his or her</w:t>
      </w:r>
      <w:r w:rsidRPr="00E74C60">
        <w:rPr>
          <w:rFonts w:eastAsia="Arial" w:cstheme="minorHAnsi"/>
          <w:color w:val="000000"/>
        </w:rPr>
        <w:t xml:space="preserve"> deeds may be revealed for what they are—the result of hard work and the fulfillment of their own business in God</w:t>
      </w:r>
      <w:bookmarkEnd w:id="29"/>
      <w:r w:rsidRPr="00E74C60">
        <w:rPr>
          <w:rFonts w:eastAsia="Arial" w:cstheme="minorHAnsi"/>
          <w:color w:val="000000"/>
        </w:rPr>
        <w:t>.</w:t>
      </w:r>
      <w:bookmarkEnd w:id="31"/>
    </w:p>
    <w:bookmarkEnd w:id="30"/>
    <w:p w14:paraId="19D498DB" w14:textId="77777777" w:rsidR="00415884" w:rsidRPr="004914E0" w:rsidRDefault="00415884" w:rsidP="00D801FA">
      <w:pPr>
        <w:tabs>
          <w:tab w:val="left" w:pos="1418"/>
        </w:tabs>
        <w:spacing w:after="0" w:line="240" w:lineRule="auto"/>
        <w:jc w:val="both"/>
        <w:rPr>
          <w:rFonts w:eastAsia="Arial" w:cstheme="minorHAnsi"/>
          <w:color w:val="000000"/>
        </w:rPr>
      </w:pPr>
    </w:p>
    <w:p w14:paraId="0BF8D0BE" w14:textId="77777777" w:rsidR="00415884" w:rsidRPr="004914E0" w:rsidRDefault="00415884" w:rsidP="00D801FA">
      <w:pPr>
        <w:tabs>
          <w:tab w:val="left" w:pos="1418"/>
        </w:tabs>
        <w:spacing w:after="0" w:line="240" w:lineRule="auto"/>
        <w:jc w:val="both"/>
        <w:rPr>
          <w:rFonts w:eastAsia="Arial" w:cstheme="minorHAnsi"/>
          <w:color w:val="000000"/>
        </w:rPr>
      </w:pPr>
      <w:r w:rsidRPr="004914E0">
        <w:rPr>
          <w:rFonts w:eastAsia="Arial" w:cstheme="minorHAnsi"/>
          <w:color w:val="000000"/>
        </w:rPr>
        <w:t>Take a deep breath.</w:t>
      </w:r>
    </w:p>
    <w:p w14:paraId="636CD1ED" w14:textId="77777777" w:rsidR="00415884" w:rsidRPr="004914E0" w:rsidRDefault="00415884" w:rsidP="00D801FA">
      <w:pPr>
        <w:tabs>
          <w:tab w:val="left" w:pos="1418"/>
        </w:tabs>
        <w:spacing w:after="0" w:line="240" w:lineRule="auto"/>
        <w:jc w:val="both"/>
        <w:rPr>
          <w:rFonts w:cstheme="minorHAnsi"/>
        </w:rPr>
      </w:pPr>
    </w:p>
    <w:p w14:paraId="60BE672F" w14:textId="430995B2" w:rsidR="00FF4485" w:rsidRPr="004914E0" w:rsidRDefault="00FF4485" w:rsidP="00FF4485">
      <w:pPr>
        <w:tabs>
          <w:tab w:val="left" w:pos="1418"/>
        </w:tabs>
        <w:spacing w:after="0" w:line="240" w:lineRule="auto"/>
        <w:jc w:val="both"/>
        <w:rPr>
          <w:rFonts w:cstheme="minorHAnsi"/>
        </w:rPr>
      </w:pPr>
      <w:bookmarkStart w:id="32" w:name="_Hlk522374651"/>
      <w:r w:rsidRPr="004914E0">
        <w:rPr>
          <w:rFonts w:cstheme="minorHAnsi"/>
        </w:rPr>
        <w:t xml:space="preserve">Although John often uses the word judgment in this passage, it is evident that God isn’t judging anyone. Quite the contrary! It is we who are judging ourselves. When we studied </w:t>
      </w:r>
      <w:r w:rsidRPr="004914E0">
        <w:rPr>
          <w:rFonts w:cstheme="minorHAnsi"/>
          <w:i/>
        </w:rPr>
        <w:t xml:space="preserve">Neurosis and Human Growth </w:t>
      </w:r>
      <w:r w:rsidRPr="004914E0">
        <w:rPr>
          <w:rFonts w:cstheme="minorHAnsi"/>
        </w:rPr>
        <w:t>together, we felt exposed</w:t>
      </w:r>
      <w:r w:rsidR="001B000D" w:rsidRPr="004914E0">
        <w:rPr>
          <w:rFonts w:cstheme="minorHAnsi"/>
        </w:rPr>
        <w:t>. The</w:t>
      </w:r>
      <w:r w:rsidRPr="004914E0">
        <w:rPr>
          <w:rFonts w:cstheme="minorHAnsi"/>
        </w:rPr>
        <w:t xml:space="preserve"> book shone a light on our illusions and pride</w:t>
      </w:r>
      <w:r w:rsidR="001B000D" w:rsidRPr="004914E0">
        <w:rPr>
          <w:rFonts w:cstheme="minorHAnsi"/>
        </w:rPr>
        <w:t>, and w</w:t>
      </w:r>
      <w:r w:rsidRPr="004914E0">
        <w:rPr>
          <w:rFonts w:cstheme="minorHAnsi"/>
        </w:rPr>
        <w:t xml:space="preserve">e may have experienced some symptoms of self-hate, like feeling bored or overwhelmed, or perhaps angry or dismayed. In the same way, when we read about the life of Jesus or compare our choices to those of an oriented person, we judge ourselves and </w:t>
      </w:r>
      <w:r w:rsidR="00A905B1" w:rsidRPr="004914E0">
        <w:rPr>
          <w:rFonts w:cstheme="minorHAnsi"/>
        </w:rPr>
        <w:t xml:space="preserve">may </w:t>
      </w:r>
      <w:r w:rsidRPr="004914E0">
        <w:rPr>
          <w:rFonts w:cstheme="minorHAnsi"/>
        </w:rPr>
        <w:t>feel some shame. In the light of oriented understanding, this reaction is quite natural, but we take it a step further</w:t>
      </w:r>
      <w:r w:rsidR="00B53690" w:rsidRPr="004914E0">
        <w:rPr>
          <w:rFonts w:cstheme="minorHAnsi"/>
        </w:rPr>
        <w:t>—we</w:t>
      </w:r>
      <w:r w:rsidRPr="004914E0">
        <w:rPr>
          <w:rFonts w:cstheme="minorHAnsi"/>
        </w:rPr>
        <w:t xml:space="preserve"> condemn ourselves. We compare our own misoriented choices to what we now </w:t>
      </w:r>
      <w:r w:rsidR="00D60E28" w:rsidRPr="004914E0">
        <w:rPr>
          <w:rFonts w:cstheme="minorHAnsi"/>
        </w:rPr>
        <w:t>recognize as oriented and healthy, and we find ourselves wanting, or falling short</w:t>
      </w:r>
      <w:r w:rsidRPr="004914E0">
        <w:rPr>
          <w:rFonts w:cstheme="minorHAnsi"/>
        </w:rPr>
        <w:t>. We might then judge self-examination as bad, reject it, and even hate it. Or we might run away because we simply prefer to go on as we are. So, we see in this passage that self-judgment is really the result of a kind of exposure; we are exposed to light that shows us who we actually are—and we don’t like it.</w:t>
      </w:r>
      <w:r w:rsidRPr="004914E0" w:rsidDel="000A4D67">
        <w:rPr>
          <w:rFonts w:cstheme="minorHAnsi"/>
        </w:rPr>
        <w:t xml:space="preserve"> </w:t>
      </w:r>
    </w:p>
    <w:bookmarkEnd w:id="32"/>
    <w:p w14:paraId="03895A1C" w14:textId="77777777" w:rsidR="00FF4485" w:rsidRPr="004914E0" w:rsidRDefault="00FF4485" w:rsidP="00D801FA">
      <w:pPr>
        <w:tabs>
          <w:tab w:val="left" w:pos="1418"/>
        </w:tabs>
        <w:spacing w:after="0" w:line="240" w:lineRule="auto"/>
        <w:jc w:val="both"/>
        <w:rPr>
          <w:rFonts w:cstheme="minorHAnsi"/>
        </w:rPr>
      </w:pPr>
    </w:p>
    <w:p w14:paraId="47528417" w14:textId="705CF83E" w:rsidR="00415884" w:rsidRPr="004914E0" w:rsidRDefault="00FF4485" w:rsidP="00D801FA">
      <w:pPr>
        <w:tabs>
          <w:tab w:val="left" w:pos="1418"/>
        </w:tabs>
        <w:spacing w:after="0" w:line="240" w:lineRule="auto"/>
        <w:jc w:val="both"/>
        <w:rPr>
          <w:rFonts w:cstheme="minorHAnsi"/>
        </w:rPr>
      </w:pPr>
      <w:bookmarkStart w:id="33" w:name="OLE_LINK10"/>
      <w:r w:rsidRPr="004914E0">
        <w:rPr>
          <w:rFonts w:cstheme="minorHAnsi"/>
        </w:rPr>
        <w:t>So, w</w:t>
      </w:r>
      <w:r w:rsidR="00415884" w:rsidRPr="004914E0">
        <w:rPr>
          <w:rFonts w:cstheme="minorHAnsi"/>
        </w:rPr>
        <w:t xml:space="preserve">hat is </w:t>
      </w:r>
      <w:r w:rsidR="00BB078F" w:rsidRPr="004914E0">
        <w:rPr>
          <w:rFonts w:cstheme="minorHAnsi"/>
        </w:rPr>
        <w:t xml:space="preserve">John saying here about judgment? </w:t>
      </w:r>
      <w:r w:rsidR="00F5278C" w:rsidRPr="004914E0">
        <w:t xml:space="preserve">Let’s look at this passage in terms of our KF purpose, which is to restore the True Self. </w:t>
      </w:r>
      <w:bookmarkStart w:id="34" w:name="_Hlk522288835"/>
      <w:bookmarkEnd w:id="33"/>
      <w:r w:rsidR="001549D5" w:rsidRPr="004914E0">
        <w:rPr>
          <w:rFonts w:cstheme="minorHAnsi"/>
        </w:rPr>
        <w:t>As you learn</w:t>
      </w:r>
      <w:r w:rsidR="00415884" w:rsidRPr="004914E0">
        <w:rPr>
          <w:rFonts w:cstheme="minorHAnsi"/>
        </w:rPr>
        <w:t xml:space="preserve"> to trust Jesus</w:t>
      </w:r>
      <w:r w:rsidR="0010309E" w:rsidRPr="004914E0">
        <w:rPr>
          <w:rFonts w:cstheme="minorHAnsi"/>
        </w:rPr>
        <w:t xml:space="preserve">, you experience His gracious character and stop </w:t>
      </w:r>
      <w:r w:rsidR="0010309E" w:rsidRPr="004914E0">
        <w:rPr>
          <w:rFonts w:cstheme="minorHAnsi"/>
        </w:rPr>
        <w:lastRenderedPageBreak/>
        <w:t>judging</w:t>
      </w:r>
      <w:r w:rsidR="00415884" w:rsidRPr="004914E0">
        <w:rPr>
          <w:rFonts w:cstheme="minorHAnsi"/>
        </w:rPr>
        <w:t xml:space="preserve"> yourself</w:t>
      </w:r>
      <w:r w:rsidR="0010309E" w:rsidRPr="004914E0">
        <w:rPr>
          <w:rFonts w:cstheme="minorHAnsi"/>
        </w:rPr>
        <w:t>. You are able to rest in His authority as the only Righteous Judge</w:t>
      </w:r>
      <w:r w:rsidR="002933F2" w:rsidRPr="004914E0">
        <w:rPr>
          <w:rFonts w:cstheme="minorHAnsi"/>
        </w:rPr>
        <w:t xml:space="preserve"> because</w:t>
      </w:r>
      <w:r w:rsidR="00FF2D63" w:rsidRPr="004914E0">
        <w:rPr>
          <w:rFonts w:cstheme="minorHAnsi"/>
        </w:rPr>
        <w:t xml:space="preserve"> </w:t>
      </w:r>
      <w:r w:rsidR="0010309E" w:rsidRPr="004914E0">
        <w:rPr>
          <w:rFonts w:cstheme="minorHAnsi"/>
        </w:rPr>
        <w:t xml:space="preserve">you </w:t>
      </w:r>
      <w:r w:rsidR="00415884" w:rsidRPr="004914E0">
        <w:rPr>
          <w:rFonts w:cstheme="minorHAnsi"/>
        </w:rPr>
        <w:t>know that He is not judging you.</w:t>
      </w:r>
      <w:r w:rsidR="00D801FA" w:rsidRPr="004914E0">
        <w:rPr>
          <w:rFonts w:cstheme="minorHAnsi"/>
        </w:rPr>
        <w:t xml:space="preserve"> </w:t>
      </w:r>
      <w:r w:rsidR="00415884" w:rsidRPr="004914E0">
        <w:rPr>
          <w:rFonts w:cstheme="minorHAnsi"/>
        </w:rPr>
        <w:t xml:space="preserve">You </w:t>
      </w:r>
      <w:r w:rsidR="00D7181B" w:rsidRPr="004914E0">
        <w:rPr>
          <w:rFonts w:cstheme="minorHAnsi"/>
        </w:rPr>
        <w:t>acknowledge</w:t>
      </w:r>
      <w:r w:rsidR="000A4D67" w:rsidRPr="004914E0">
        <w:rPr>
          <w:rFonts w:cstheme="minorHAnsi"/>
        </w:rPr>
        <w:t xml:space="preserve"> </w:t>
      </w:r>
      <w:r w:rsidR="00415884" w:rsidRPr="004914E0">
        <w:rPr>
          <w:rFonts w:cstheme="minorHAnsi"/>
        </w:rPr>
        <w:t xml:space="preserve">that you are His </w:t>
      </w:r>
      <w:r w:rsidR="00FA0D00" w:rsidRPr="004914E0">
        <w:rPr>
          <w:rFonts w:cstheme="minorHAnsi"/>
        </w:rPr>
        <w:t>creature</w:t>
      </w:r>
      <w:r w:rsidR="00573DC0" w:rsidRPr="004914E0">
        <w:rPr>
          <w:rFonts w:cstheme="minorHAnsi"/>
        </w:rPr>
        <w:t>, and you</w:t>
      </w:r>
      <w:r w:rsidR="00AA0E22" w:rsidRPr="004914E0">
        <w:rPr>
          <w:rFonts w:cstheme="minorHAnsi"/>
        </w:rPr>
        <w:t xml:space="preserve"> understand</w:t>
      </w:r>
      <w:r w:rsidR="00FA0D00" w:rsidRPr="004914E0">
        <w:rPr>
          <w:rFonts w:cstheme="minorHAnsi"/>
        </w:rPr>
        <w:t xml:space="preserve"> </w:t>
      </w:r>
      <w:r w:rsidR="00415884" w:rsidRPr="004914E0">
        <w:rPr>
          <w:rFonts w:cstheme="minorHAnsi"/>
        </w:rPr>
        <w:t xml:space="preserve">that your business is to allow yourself to be rescued and to cooperate with Him as, together, you restore your True Self. </w:t>
      </w:r>
      <w:bookmarkStart w:id="35" w:name="_Hlk522527150"/>
      <w:bookmarkEnd w:id="34"/>
      <w:r w:rsidR="00611B51" w:rsidRPr="004914E0">
        <w:rPr>
          <w:rFonts w:cstheme="minorHAnsi"/>
        </w:rPr>
        <w:t>God has declared you to be safe from condemnation, so it is not your business to heap self-hate on yourself</w:t>
      </w:r>
      <w:bookmarkEnd w:id="35"/>
      <w:r w:rsidR="00415884" w:rsidRPr="004914E0">
        <w:rPr>
          <w:rFonts w:cstheme="minorHAnsi"/>
        </w:rPr>
        <w:t>.</w:t>
      </w:r>
      <w:r w:rsidR="000A5419" w:rsidRPr="004914E0">
        <w:rPr>
          <w:rStyle w:val="EndnoteReference"/>
          <w:rFonts w:cstheme="minorHAnsi"/>
        </w:rPr>
        <w:endnoteReference w:id="3"/>
      </w:r>
      <w:r w:rsidR="00415884" w:rsidRPr="004914E0">
        <w:rPr>
          <w:rFonts w:cstheme="minorHAnsi"/>
        </w:rPr>
        <w:t xml:space="preserve"> The more that you understand His authority and your business, the more vision and courage you have to </w:t>
      </w:r>
      <w:r w:rsidR="009E0DA2" w:rsidRPr="004914E0">
        <w:rPr>
          <w:rFonts w:cstheme="minorHAnsi"/>
        </w:rPr>
        <w:t>take th</w:t>
      </w:r>
      <w:r w:rsidR="00160D66" w:rsidRPr="004914E0">
        <w:rPr>
          <w:rFonts w:cstheme="minorHAnsi"/>
        </w:rPr>
        <w:t>e Believe It P</w:t>
      </w:r>
      <w:r w:rsidR="009E0DA2" w:rsidRPr="004914E0">
        <w:rPr>
          <w:rFonts w:cstheme="minorHAnsi"/>
        </w:rPr>
        <w:t xml:space="preserve">ath </w:t>
      </w:r>
      <w:r w:rsidR="00356DC0" w:rsidRPr="004914E0">
        <w:rPr>
          <w:rFonts w:cstheme="minorHAnsi"/>
        </w:rPr>
        <w:t>instead of judging</w:t>
      </w:r>
      <w:r w:rsidR="00415884" w:rsidRPr="004914E0">
        <w:rPr>
          <w:rFonts w:cstheme="minorHAnsi"/>
        </w:rPr>
        <w:t xml:space="preserve"> yourself or others. Jesus is the Great Shepherd</w:t>
      </w:r>
      <w:r w:rsidR="0070405A" w:rsidRPr="004914E0">
        <w:rPr>
          <w:rFonts w:cstheme="minorHAnsi"/>
        </w:rPr>
        <w:t>,</w:t>
      </w:r>
      <w:r w:rsidR="00415884" w:rsidRPr="004914E0">
        <w:rPr>
          <w:rFonts w:cstheme="minorHAnsi"/>
        </w:rPr>
        <w:t xml:space="preserve"> and </w:t>
      </w:r>
      <w:r w:rsidR="0010309E" w:rsidRPr="004914E0">
        <w:rPr>
          <w:rFonts w:cstheme="minorHAnsi"/>
        </w:rPr>
        <w:t>as</w:t>
      </w:r>
      <w:r w:rsidR="0099249F" w:rsidRPr="004914E0">
        <w:rPr>
          <w:rFonts w:cstheme="minorHAnsi"/>
        </w:rPr>
        <w:t xml:space="preserve"> you cooperate with Him</w:t>
      </w:r>
      <w:r w:rsidR="0010309E" w:rsidRPr="004914E0">
        <w:rPr>
          <w:rFonts w:cstheme="minorHAnsi"/>
        </w:rPr>
        <w:t>,</w:t>
      </w:r>
      <w:r w:rsidR="0099249F" w:rsidRPr="004914E0">
        <w:rPr>
          <w:rFonts w:cstheme="minorHAnsi"/>
        </w:rPr>
        <w:t xml:space="preserve"> </w:t>
      </w:r>
      <w:r w:rsidR="00415884" w:rsidRPr="004914E0">
        <w:rPr>
          <w:rFonts w:cstheme="minorHAnsi"/>
        </w:rPr>
        <w:t xml:space="preserve">He will guide you back to your True Self. </w:t>
      </w:r>
    </w:p>
    <w:p w14:paraId="43A24EBB" w14:textId="77777777" w:rsidR="00356DC0" w:rsidRPr="004914E0" w:rsidRDefault="00356DC0" w:rsidP="00D801FA">
      <w:pPr>
        <w:tabs>
          <w:tab w:val="left" w:pos="1418"/>
        </w:tabs>
        <w:spacing w:after="0" w:line="240" w:lineRule="auto"/>
        <w:jc w:val="both"/>
        <w:rPr>
          <w:rFonts w:cstheme="minorHAnsi"/>
        </w:rPr>
      </w:pPr>
    </w:p>
    <w:p w14:paraId="44B336BF" w14:textId="7D5E26F5" w:rsidR="00415884" w:rsidRPr="004914E0" w:rsidRDefault="00805399" w:rsidP="00D801FA">
      <w:pPr>
        <w:tabs>
          <w:tab w:val="left" w:pos="1418"/>
        </w:tabs>
        <w:spacing w:after="0" w:line="240" w:lineRule="auto"/>
        <w:jc w:val="both"/>
        <w:rPr>
          <w:rFonts w:cstheme="minorHAnsi"/>
        </w:rPr>
      </w:pPr>
      <w:bookmarkStart w:id="36" w:name="_Hlk522374912"/>
      <w:r w:rsidRPr="004914E0">
        <w:rPr>
          <w:rFonts w:cstheme="minorHAnsi"/>
        </w:rPr>
        <w:t xml:space="preserve">If </w:t>
      </w:r>
      <w:r w:rsidR="00415884" w:rsidRPr="004914E0">
        <w:rPr>
          <w:rFonts w:cstheme="minorHAnsi"/>
        </w:rPr>
        <w:t>you do not believe or trust Jesus, you cannot cooperate with Him</w:t>
      </w:r>
      <w:r w:rsidR="00AF2FE0" w:rsidRPr="004914E0">
        <w:rPr>
          <w:rFonts w:cstheme="minorHAnsi"/>
        </w:rPr>
        <w:t xml:space="preserve"> because, frankly, you are too afraid</w:t>
      </w:r>
      <w:r w:rsidR="00415884" w:rsidRPr="004914E0">
        <w:rPr>
          <w:rFonts w:cstheme="minorHAnsi"/>
        </w:rPr>
        <w:t xml:space="preserve"> to do so. </w:t>
      </w:r>
      <w:r w:rsidR="00AF2FE0" w:rsidRPr="004914E0">
        <w:rPr>
          <w:rFonts w:cstheme="minorHAnsi"/>
        </w:rPr>
        <w:t xml:space="preserve">You </w:t>
      </w:r>
      <w:r w:rsidR="00356DC0" w:rsidRPr="004914E0">
        <w:rPr>
          <w:rFonts w:cstheme="minorHAnsi"/>
        </w:rPr>
        <w:t xml:space="preserve">yourself </w:t>
      </w:r>
      <w:r w:rsidR="00AF2FE0" w:rsidRPr="004914E0">
        <w:rPr>
          <w:rFonts w:cstheme="minorHAnsi"/>
        </w:rPr>
        <w:t>are the only god that you recognize. In your mind, you alone have the authority to judge</w:t>
      </w:r>
      <w:r w:rsidR="00356DC0" w:rsidRPr="004914E0">
        <w:rPr>
          <w:rFonts w:cstheme="minorHAnsi"/>
        </w:rPr>
        <w:t>,</w:t>
      </w:r>
      <w:r w:rsidR="002232FE" w:rsidRPr="004914E0">
        <w:rPr>
          <w:rFonts w:cstheme="minorHAnsi"/>
        </w:rPr>
        <w:t xml:space="preserve"> and you</w:t>
      </w:r>
      <w:r w:rsidR="00415884" w:rsidRPr="004914E0">
        <w:rPr>
          <w:rFonts w:cstheme="minorHAnsi"/>
        </w:rPr>
        <w:t xml:space="preserve"> judge everything, including yourself</w:t>
      </w:r>
      <w:r w:rsidR="002232FE" w:rsidRPr="004914E0">
        <w:rPr>
          <w:rFonts w:cstheme="minorHAnsi"/>
        </w:rPr>
        <w:t>,</w:t>
      </w:r>
      <w:r w:rsidR="00AF2FE0" w:rsidRPr="004914E0">
        <w:rPr>
          <w:rFonts w:cstheme="minorHAnsi"/>
        </w:rPr>
        <w:t xml:space="preserve"> according to the standards imposed by your Idol</w:t>
      </w:r>
      <w:r w:rsidR="002232FE" w:rsidRPr="004914E0">
        <w:rPr>
          <w:rFonts w:cstheme="minorHAnsi"/>
        </w:rPr>
        <w:t>. As</w:t>
      </w:r>
      <w:r w:rsidR="00AF2FE0" w:rsidRPr="004914E0">
        <w:rPr>
          <w:rFonts w:cstheme="minorHAnsi"/>
        </w:rPr>
        <w:t xml:space="preserve"> a result, you </w:t>
      </w:r>
      <w:r w:rsidR="00D647D5" w:rsidRPr="004914E0">
        <w:rPr>
          <w:rFonts w:cstheme="minorHAnsi"/>
        </w:rPr>
        <w:t>live</w:t>
      </w:r>
      <w:r w:rsidR="00415884" w:rsidRPr="004914E0">
        <w:rPr>
          <w:rFonts w:cstheme="minorHAnsi"/>
        </w:rPr>
        <w:t xml:space="preserve"> in a state of constant self-judgment and self-hate. </w:t>
      </w:r>
      <w:r w:rsidR="004575AF" w:rsidRPr="004914E0">
        <w:rPr>
          <w:rFonts w:cstheme="minorHAnsi"/>
        </w:rPr>
        <w:t xml:space="preserve">When you are not trusting Jesus, you are trapped in the black box of your pride system. </w:t>
      </w:r>
      <w:bookmarkStart w:id="37" w:name="_Hlk112406663"/>
      <w:r w:rsidR="004575AF" w:rsidRPr="004914E0">
        <w:rPr>
          <w:rFonts w:cstheme="minorHAnsi"/>
        </w:rPr>
        <w:t xml:space="preserve">Your mind is </w:t>
      </w:r>
      <w:r w:rsidR="00117603" w:rsidRPr="004914E0">
        <w:rPr>
          <w:rFonts w:cstheme="minorHAnsi"/>
        </w:rPr>
        <w:t xml:space="preserve">attached </w:t>
      </w:r>
      <w:r w:rsidR="004575AF" w:rsidRPr="004914E0">
        <w:rPr>
          <w:rFonts w:cstheme="minorHAnsi"/>
        </w:rPr>
        <w:t>to what is</w:t>
      </w:r>
      <w:r w:rsidR="00117603" w:rsidRPr="004914E0">
        <w:rPr>
          <w:rFonts w:cstheme="minorHAnsi"/>
        </w:rPr>
        <w:t xml:space="preserve"> illusion and </w:t>
      </w:r>
      <w:r w:rsidR="00486B47" w:rsidRPr="004914E0">
        <w:rPr>
          <w:rFonts w:cstheme="minorHAnsi"/>
        </w:rPr>
        <w:t xml:space="preserve">what </w:t>
      </w:r>
      <w:r w:rsidR="00117603" w:rsidRPr="004914E0">
        <w:rPr>
          <w:rFonts w:cstheme="minorHAnsi"/>
          <w:i/>
          <w:iCs/>
        </w:rPr>
        <w:t>should</w:t>
      </w:r>
      <w:r w:rsidR="004575AF" w:rsidRPr="004914E0">
        <w:rPr>
          <w:rFonts w:cstheme="minorHAnsi"/>
        </w:rPr>
        <w:t xml:space="preserve"> </w:t>
      </w:r>
      <w:r w:rsidR="00117603" w:rsidRPr="004914E0">
        <w:rPr>
          <w:rFonts w:cstheme="minorHAnsi"/>
        </w:rPr>
        <w:t xml:space="preserve">be rather than open to what is real and </w:t>
      </w:r>
      <w:r w:rsidR="00486B47" w:rsidRPr="004914E0">
        <w:rPr>
          <w:rFonts w:cstheme="minorHAnsi"/>
        </w:rPr>
        <w:t xml:space="preserve">what </w:t>
      </w:r>
      <w:r w:rsidR="00117603" w:rsidRPr="004914E0">
        <w:rPr>
          <w:rFonts w:cstheme="minorHAnsi"/>
          <w:i/>
          <w:iCs/>
        </w:rPr>
        <w:t>could</w:t>
      </w:r>
      <w:r w:rsidR="00117603" w:rsidRPr="004914E0">
        <w:rPr>
          <w:rFonts w:cstheme="minorHAnsi"/>
        </w:rPr>
        <w:t xml:space="preserve"> be. </w:t>
      </w:r>
      <w:r w:rsidR="004575AF" w:rsidRPr="004914E0">
        <w:rPr>
          <w:rFonts w:cstheme="minorHAnsi"/>
        </w:rPr>
        <w:t>You prefer the darkness of your</w:t>
      </w:r>
      <w:r w:rsidR="00EF4D77" w:rsidRPr="004914E0">
        <w:rPr>
          <w:rFonts w:cstheme="minorHAnsi"/>
        </w:rPr>
        <w:t xml:space="preserve"> </w:t>
      </w:r>
      <w:r w:rsidR="00FF2D63" w:rsidRPr="004914E0">
        <w:rPr>
          <w:rFonts w:cstheme="minorHAnsi"/>
        </w:rPr>
        <w:t>cherished</w:t>
      </w:r>
      <w:r w:rsidR="004575AF" w:rsidRPr="004914E0">
        <w:rPr>
          <w:rFonts w:cstheme="minorHAnsi"/>
        </w:rPr>
        <w:t xml:space="preserve"> illusions and </w:t>
      </w:r>
      <w:r w:rsidR="00486B47" w:rsidRPr="004914E0">
        <w:rPr>
          <w:rFonts w:cstheme="minorHAnsi"/>
        </w:rPr>
        <w:t>rebelliously choose to avoid the light</w:t>
      </w:r>
      <w:r w:rsidR="004575AF" w:rsidRPr="004914E0">
        <w:rPr>
          <w:rFonts w:cstheme="minorHAnsi"/>
        </w:rPr>
        <w:t xml:space="preserve"> because you do not want the truth about your misorientation to be exposed. </w:t>
      </w:r>
      <w:bookmarkEnd w:id="37"/>
    </w:p>
    <w:bookmarkEnd w:id="36"/>
    <w:p w14:paraId="2A481CEC" w14:textId="77777777" w:rsidR="004575AF" w:rsidRPr="004914E0" w:rsidRDefault="004575AF" w:rsidP="00D801FA">
      <w:pPr>
        <w:tabs>
          <w:tab w:val="left" w:pos="1418"/>
        </w:tabs>
        <w:spacing w:after="0" w:line="240" w:lineRule="auto"/>
        <w:jc w:val="both"/>
        <w:rPr>
          <w:rFonts w:cstheme="minorHAnsi"/>
        </w:rPr>
      </w:pPr>
    </w:p>
    <w:p w14:paraId="6B959D43" w14:textId="77777777" w:rsidR="00D60E28" w:rsidRPr="004914E0" w:rsidRDefault="00D60E28" w:rsidP="00D60E28">
      <w:pPr>
        <w:spacing w:after="0" w:line="240" w:lineRule="auto"/>
        <w:jc w:val="both"/>
        <w:rPr>
          <w:iCs/>
        </w:rPr>
      </w:pPr>
      <w:r w:rsidRPr="004914E0">
        <w:rPr>
          <w:iCs/>
        </w:rPr>
        <w:t>With Jesus as our Advocate in the courtroom of our soul, we have the courage to step into the light and allow our misorientation to be revealed and healed—and as we dare to reveal more and more of who we are, we discover more and more of who He is.</w:t>
      </w:r>
      <w:r w:rsidRPr="004914E0">
        <w:rPr>
          <w:rStyle w:val="EndnoteReference"/>
          <w:iCs/>
        </w:rPr>
        <w:endnoteReference w:id="4"/>
      </w:r>
    </w:p>
    <w:p w14:paraId="74C20B1A" w14:textId="77777777" w:rsidR="00415884" w:rsidRPr="004914E0" w:rsidRDefault="00415884" w:rsidP="00D801FA">
      <w:pPr>
        <w:tabs>
          <w:tab w:val="left" w:pos="1418"/>
        </w:tabs>
        <w:spacing w:after="0" w:line="240" w:lineRule="auto"/>
        <w:jc w:val="both"/>
        <w:rPr>
          <w:rFonts w:cstheme="minorHAnsi"/>
          <w:iCs/>
        </w:rPr>
      </w:pPr>
    </w:p>
    <w:p w14:paraId="5330CF24" w14:textId="123CD1C0" w:rsidR="00415884" w:rsidRPr="004914E0" w:rsidRDefault="00415884" w:rsidP="00D801FA">
      <w:pPr>
        <w:tabs>
          <w:tab w:val="left" w:pos="1418"/>
        </w:tabs>
        <w:spacing w:after="0" w:line="240" w:lineRule="auto"/>
        <w:jc w:val="both"/>
        <w:rPr>
          <w:rFonts w:cstheme="minorHAnsi"/>
        </w:rPr>
      </w:pPr>
      <w:bookmarkStart w:id="38" w:name="_Hlk490780519"/>
      <w:r w:rsidRPr="004914E0">
        <w:rPr>
          <w:rFonts w:cstheme="minorHAnsi"/>
        </w:rPr>
        <w:t xml:space="preserve">In Karis </w:t>
      </w:r>
      <w:r w:rsidR="002715DE" w:rsidRPr="004914E0">
        <w:rPr>
          <w:rFonts w:cstheme="minorHAnsi"/>
        </w:rPr>
        <w:t>Fellowships, we</w:t>
      </w:r>
      <w:r w:rsidRPr="004914E0">
        <w:rPr>
          <w:rFonts w:cstheme="minorHAnsi"/>
        </w:rPr>
        <w:t xml:space="preserve"> have chosen to come to the light</w:t>
      </w:r>
      <w:r w:rsidR="00AA0E22" w:rsidRPr="004914E0">
        <w:rPr>
          <w:rFonts w:cstheme="minorHAnsi"/>
        </w:rPr>
        <w:t xml:space="preserve"> in order</w:t>
      </w:r>
      <w:r w:rsidRPr="004914E0">
        <w:rPr>
          <w:rFonts w:cstheme="minorHAnsi"/>
        </w:rPr>
        <w:t xml:space="preserve"> </w:t>
      </w:r>
      <w:r w:rsidR="002715DE" w:rsidRPr="004914E0">
        <w:rPr>
          <w:rFonts w:cstheme="minorHAnsi"/>
        </w:rPr>
        <w:t>to have</w:t>
      </w:r>
      <w:r w:rsidRPr="004914E0">
        <w:rPr>
          <w:rFonts w:cstheme="minorHAnsi"/>
        </w:rPr>
        <w:t xml:space="preserve"> </w:t>
      </w:r>
      <w:r w:rsidR="00D97FF2" w:rsidRPr="004914E0">
        <w:rPr>
          <w:rFonts w:cstheme="minorHAnsi"/>
        </w:rPr>
        <w:t xml:space="preserve">the truth about </w:t>
      </w:r>
      <w:r w:rsidRPr="004914E0">
        <w:rPr>
          <w:rFonts w:cstheme="minorHAnsi"/>
        </w:rPr>
        <w:t xml:space="preserve">our deeds </w:t>
      </w:r>
      <w:r w:rsidR="00D97FF2" w:rsidRPr="004914E0">
        <w:rPr>
          <w:rFonts w:cstheme="minorHAnsi"/>
        </w:rPr>
        <w:t>revealed</w:t>
      </w:r>
      <w:r w:rsidRPr="004914E0">
        <w:rPr>
          <w:rFonts w:cstheme="minorHAnsi"/>
        </w:rPr>
        <w:t xml:space="preserve">. </w:t>
      </w:r>
      <w:r w:rsidR="00356DC0" w:rsidRPr="004914E0">
        <w:rPr>
          <w:rFonts w:cstheme="minorHAnsi"/>
        </w:rPr>
        <w:t xml:space="preserve">Those </w:t>
      </w:r>
      <w:r w:rsidRPr="004914E0">
        <w:rPr>
          <w:rFonts w:cstheme="minorHAnsi"/>
        </w:rPr>
        <w:t>deeds may be far from oriented, but what we do with our deeds is quite remarkable and unique</w:t>
      </w:r>
      <w:r w:rsidR="002715DE" w:rsidRPr="004914E0">
        <w:rPr>
          <w:rFonts w:cstheme="minorHAnsi"/>
        </w:rPr>
        <w:t>: we</w:t>
      </w:r>
      <w:r w:rsidRPr="004914E0">
        <w:rPr>
          <w:rFonts w:cstheme="minorHAnsi"/>
        </w:rPr>
        <w:t xml:space="preserve"> bring our deeds to the light so that, together with Jesus, we can examine them and </w:t>
      </w:r>
      <w:r w:rsidR="00D97FF2" w:rsidRPr="004914E0">
        <w:rPr>
          <w:rFonts w:cstheme="minorHAnsi"/>
        </w:rPr>
        <w:t>find healing</w:t>
      </w:r>
      <w:r w:rsidR="004D2487" w:rsidRPr="004914E0">
        <w:rPr>
          <w:rFonts w:cstheme="minorHAnsi"/>
        </w:rPr>
        <w:t xml:space="preserve">. </w:t>
      </w:r>
      <w:r w:rsidRPr="004914E0">
        <w:rPr>
          <w:rFonts w:cstheme="minorHAnsi"/>
        </w:rPr>
        <w:t xml:space="preserve">We are </w:t>
      </w:r>
      <w:r w:rsidR="00371409" w:rsidRPr="004914E0">
        <w:rPr>
          <w:rFonts w:cstheme="minorHAnsi"/>
        </w:rPr>
        <w:t xml:space="preserve">no longer </w:t>
      </w:r>
      <w:r w:rsidR="00BB078F" w:rsidRPr="004914E0">
        <w:rPr>
          <w:rFonts w:cstheme="minorHAnsi"/>
        </w:rPr>
        <w:t>living</w:t>
      </w:r>
      <w:r w:rsidRPr="004914E0">
        <w:rPr>
          <w:rFonts w:cstheme="minorHAnsi"/>
        </w:rPr>
        <w:t xml:space="preserve"> on autopilot, compulsively running away from the light </w:t>
      </w:r>
      <w:r w:rsidR="004E78AF" w:rsidRPr="004914E0">
        <w:rPr>
          <w:rFonts w:cstheme="minorHAnsi"/>
        </w:rPr>
        <w:t>and seeking</w:t>
      </w:r>
      <w:r w:rsidRPr="004914E0">
        <w:rPr>
          <w:rFonts w:cstheme="minorHAnsi"/>
        </w:rPr>
        <w:t xml:space="preserve"> the comfort and oblivion of darkness</w:t>
      </w:r>
      <w:r w:rsidR="00BD7581" w:rsidRPr="004914E0">
        <w:rPr>
          <w:rFonts w:cstheme="minorHAnsi"/>
        </w:rPr>
        <w:t>.</w:t>
      </w:r>
      <w:r w:rsidRPr="004914E0">
        <w:rPr>
          <w:rFonts w:cstheme="minorHAnsi"/>
        </w:rPr>
        <w:t xml:space="preserve"> Th</w:t>
      </w:r>
      <w:r w:rsidR="00434220" w:rsidRPr="004914E0">
        <w:rPr>
          <w:rFonts w:cstheme="minorHAnsi"/>
        </w:rPr>
        <w:t>is is a gigantic</w:t>
      </w:r>
      <w:r w:rsidRPr="004914E0">
        <w:rPr>
          <w:rFonts w:cstheme="minorHAnsi"/>
        </w:rPr>
        <w:t xml:space="preserve"> step forward. In the light</w:t>
      </w:r>
      <w:r w:rsidR="002715DE" w:rsidRPr="004914E0">
        <w:rPr>
          <w:rFonts w:cstheme="minorHAnsi"/>
        </w:rPr>
        <w:t>,</w:t>
      </w:r>
      <w:r w:rsidRPr="004914E0">
        <w:rPr>
          <w:rFonts w:cstheme="minorHAnsi"/>
        </w:rPr>
        <w:t xml:space="preserve"> we examine our choices and desires and </w:t>
      </w:r>
      <w:bookmarkStart w:id="39" w:name="_Hlk522271713"/>
      <w:r w:rsidR="0099249F" w:rsidRPr="004914E0">
        <w:rPr>
          <w:rFonts w:cstheme="minorHAnsi"/>
        </w:rPr>
        <w:t xml:space="preserve">ask ourselves, “Is this the outcome I want?” </w:t>
      </w:r>
      <w:bookmarkEnd w:id="39"/>
      <w:r w:rsidR="004E78AF" w:rsidRPr="004914E0">
        <w:rPr>
          <w:rFonts w:cstheme="minorHAnsi"/>
        </w:rPr>
        <w:t>If</w:t>
      </w:r>
      <w:r w:rsidRPr="004914E0">
        <w:rPr>
          <w:rFonts w:cstheme="minorHAnsi"/>
        </w:rPr>
        <w:t xml:space="preserve"> the outcome is not what we want, we set about exploring </w:t>
      </w:r>
      <w:r w:rsidR="00D97FF2" w:rsidRPr="004914E0">
        <w:rPr>
          <w:rFonts w:cstheme="minorHAnsi"/>
        </w:rPr>
        <w:t xml:space="preserve">our healing </w:t>
      </w:r>
      <w:r w:rsidRPr="004914E0">
        <w:rPr>
          <w:rFonts w:cstheme="minorHAnsi"/>
        </w:rPr>
        <w:t xml:space="preserve">and </w:t>
      </w:r>
      <w:r w:rsidR="00503422" w:rsidRPr="004914E0">
        <w:rPr>
          <w:rFonts w:cstheme="minorHAnsi"/>
        </w:rPr>
        <w:t xml:space="preserve">begin </w:t>
      </w:r>
      <w:r w:rsidRPr="004914E0">
        <w:rPr>
          <w:rFonts w:cstheme="minorHAnsi"/>
        </w:rPr>
        <w:t>training hard</w:t>
      </w:r>
      <w:r w:rsidR="009F5CC7" w:rsidRPr="004914E0">
        <w:rPr>
          <w:rFonts w:cstheme="minorHAnsi"/>
        </w:rPr>
        <w:t>. We learn to</w:t>
      </w:r>
      <w:r w:rsidRPr="004914E0">
        <w:rPr>
          <w:rFonts w:cstheme="minorHAnsi"/>
        </w:rPr>
        <w:t xml:space="preserve"> stop repeating the misoriented patterns of the past</w:t>
      </w:r>
      <w:r w:rsidR="009F5CC7" w:rsidRPr="004914E0">
        <w:rPr>
          <w:rFonts w:cstheme="minorHAnsi"/>
        </w:rPr>
        <w:t>,</w:t>
      </w:r>
      <w:r w:rsidRPr="004914E0">
        <w:rPr>
          <w:rFonts w:cstheme="minorHAnsi"/>
        </w:rPr>
        <w:t xml:space="preserve"> </w:t>
      </w:r>
      <w:r w:rsidR="009F5CC7" w:rsidRPr="004914E0">
        <w:rPr>
          <w:rFonts w:cstheme="minorHAnsi"/>
        </w:rPr>
        <w:t xml:space="preserve">and we </w:t>
      </w:r>
      <w:r w:rsidR="00D97FF2" w:rsidRPr="004914E0">
        <w:rPr>
          <w:rFonts w:cstheme="minorHAnsi"/>
        </w:rPr>
        <w:t>build</w:t>
      </w:r>
      <w:r w:rsidR="009F5CC7" w:rsidRPr="004914E0">
        <w:rPr>
          <w:rFonts w:cstheme="minorHAnsi"/>
        </w:rPr>
        <w:t xml:space="preserve"> new patterns of thought and action that will </w:t>
      </w:r>
      <w:r w:rsidRPr="004914E0">
        <w:rPr>
          <w:rFonts w:cstheme="minorHAnsi"/>
        </w:rPr>
        <w:t>produce oriented outcomes</w:t>
      </w:r>
      <w:r w:rsidR="00434220" w:rsidRPr="004914E0">
        <w:rPr>
          <w:rFonts w:cstheme="minorHAnsi"/>
        </w:rPr>
        <w:t xml:space="preserve"> </w:t>
      </w:r>
      <w:r w:rsidR="009F5CC7" w:rsidRPr="004914E0">
        <w:rPr>
          <w:rFonts w:cstheme="minorHAnsi"/>
        </w:rPr>
        <w:t xml:space="preserve">for </w:t>
      </w:r>
      <w:r w:rsidR="00434220" w:rsidRPr="004914E0">
        <w:rPr>
          <w:rFonts w:cstheme="minorHAnsi"/>
        </w:rPr>
        <w:t>our future</w:t>
      </w:r>
      <w:r w:rsidRPr="004914E0">
        <w:rPr>
          <w:rFonts w:cstheme="minorHAnsi"/>
        </w:rPr>
        <w:t xml:space="preserve">. </w:t>
      </w:r>
    </w:p>
    <w:bookmarkEnd w:id="38"/>
    <w:p w14:paraId="12878B19" w14:textId="77777777" w:rsidR="00415884" w:rsidRPr="004914E0" w:rsidRDefault="00415884" w:rsidP="00D801FA">
      <w:pPr>
        <w:tabs>
          <w:tab w:val="left" w:pos="1418"/>
        </w:tabs>
        <w:spacing w:after="0" w:line="240" w:lineRule="auto"/>
        <w:jc w:val="both"/>
        <w:rPr>
          <w:rFonts w:cstheme="minorHAnsi"/>
        </w:rPr>
      </w:pPr>
    </w:p>
    <w:p w14:paraId="74EFEA96" w14:textId="7C131446" w:rsidR="00415884" w:rsidRPr="004914E0" w:rsidRDefault="00415884" w:rsidP="00D801FA">
      <w:pPr>
        <w:tabs>
          <w:tab w:val="left" w:pos="1418"/>
        </w:tabs>
        <w:spacing w:after="0" w:line="240" w:lineRule="auto"/>
        <w:jc w:val="both"/>
        <w:rPr>
          <w:rFonts w:cstheme="minorHAnsi"/>
        </w:rPr>
      </w:pPr>
      <w:bookmarkStart w:id="40" w:name="_Hlk522375076"/>
      <w:r w:rsidRPr="004914E0">
        <w:rPr>
          <w:rFonts w:cstheme="minorHAnsi"/>
        </w:rPr>
        <w:t>When you are in self-hate about some deed</w:t>
      </w:r>
      <w:r w:rsidR="00D60E28" w:rsidRPr="004914E0">
        <w:rPr>
          <w:rFonts w:cstheme="minorHAnsi"/>
        </w:rPr>
        <w:t>, choice,</w:t>
      </w:r>
      <w:r w:rsidRPr="004914E0">
        <w:rPr>
          <w:rFonts w:cstheme="minorHAnsi"/>
        </w:rPr>
        <w:t xml:space="preserve"> or some kind of limitation, remember to appreciate </w:t>
      </w:r>
      <w:r w:rsidR="004E78AF" w:rsidRPr="004914E0">
        <w:rPr>
          <w:rFonts w:cstheme="minorHAnsi"/>
        </w:rPr>
        <w:t xml:space="preserve">the efforts you </w:t>
      </w:r>
      <w:r w:rsidR="00B03D2D" w:rsidRPr="004914E0">
        <w:rPr>
          <w:rFonts w:cstheme="minorHAnsi"/>
        </w:rPr>
        <w:t>have made</w:t>
      </w:r>
      <w:r w:rsidR="00BD6D4B" w:rsidRPr="004914E0">
        <w:rPr>
          <w:rFonts w:cstheme="minorHAnsi"/>
        </w:rPr>
        <w:t xml:space="preserve"> to</w:t>
      </w:r>
      <w:r w:rsidRPr="004914E0">
        <w:rPr>
          <w:rFonts w:cstheme="minorHAnsi"/>
        </w:rPr>
        <w:t xml:space="preserve"> grow and </w:t>
      </w:r>
      <w:r w:rsidR="00335BBD" w:rsidRPr="004914E0">
        <w:rPr>
          <w:rFonts w:cstheme="minorHAnsi"/>
        </w:rPr>
        <w:t xml:space="preserve">to </w:t>
      </w:r>
      <w:r w:rsidRPr="004914E0">
        <w:rPr>
          <w:rFonts w:cstheme="minorHAnsi"/>
        </w:rPr>
        <w:t>change. Yo</w:t>
      </w:r>
      <w:r w:rsidR="00434220" w:rsidRPr="004914E0">
        <w:rPr>
          <w:rFonts w:cstheme="minorHAnsi"/>
        </w:rPr>
        <w:t>ur efforts are of extraordinary value</w:t>
      </w:r>
      <w:r w:rsidRPr="004914E0">
        <w:rPr>
          <w:rFonts w:cstheme="minorHAnsi"/>
        </w:rPr>
        <w:t xml:space="preserve"> for they declare to the whole world </w:t>
      </w:r>
      <w:r w:rsidR="009F5CC7" w:rsidRPr="004914E0">
        <w:rPr>
          <w:rFonts w:cstheme="minorHAnsi"/>
        </w:rPr>
        <w:t xml:space="preserve">the hope of the Gospel—the </w:t>
      </w:r>
      <w:r w:rsidRPr="004914E0">
        <w:rPr>
          <w:rFonts w:cstheme="minorHAnsi"/>
        </w:rPr>
        <w:t>hope that we can grow and change, that we are not stuck, that we are not slaves. Growth means that we are alive, and anything</w:t>
      </w:r>
      <w:r w:rsidR="007C004E" w:rsidRPr="004914E0">
        <w:rPr>
          <w:rFonts w:cstheme="minorHAnsi"/>
        </w:rPr>
        <w:t xml:space="preserve"> that is</w:t>
      </w:r>
      <w:r w:rsidRPr="004914E0">
        <w:rPr>
          <w:rFonts w:cstheme="minorHAnsi"/>
        </w:rPr>
        <w:t xml:space="preserve"> truly alive reveals and declares the glory of God. </w:t>
      </w:r>
    </w:p>
    <w:bookmarkEnd w:id="40"/>
    <w:p w14:paraId="330778A6" w14:textId="77777777" w:rsidR="00415884" w:rsidRPr="004914E0" w:rsidRDefault="00415884" w:rsidP="00D801FA">
      <w:pPr>
        <w:tabs>
          <w:tab w:val="left" w:pos="1418"/>
        </w:tabs>
        <w:spacing w:after="0" w:line="240" w:lineRule="auto"/>
        <w:jc w:val="both"/>
        <w:rPr>
          <w:rFonts w:cstheme="minorHAnsi"/>
        </w:rPr>
      </w:pPr>
    </w:p>
    <w:p w14:paraId="40AC5165" w14:textId="77777777" w:rsidR="00415884" w:rsidRPr="004914E0" w:rsidRDefault="00415884" w:rsidP="00D801FA">
      <w:pPr>
        <w:tabs>
          <w:tab w:val="left" w:pos="1418"/>
        </w:tabs>
        <w:spacing w:after="0" w:line="240" w:lineRule="auto"/>
        <w:jc w:val="both"/>
        <w:rPr>
          <w:rFonts w:cstheme="minorHAnsi"/>
        </w:rPr>
      </w:pPr>
      <w:r w:rsidRPr="004914E0">
        <w:rPr>
          <w:rFonts w:cstheme="minorHAnsi"/>
        </w:rPr>
        <w:t xml:space="preserve">Our prayer might go something like this: </w:t>
      </w:r>
    </w:p>
    <w:p w14:paraId="2DBB6868" w14:textId="77777777" w:rsidR="00415884" w:rsidRPr="004914E0" w:rsidRDefault="00415884" w:rsidP="00D801FA">
      <w:pPr>
        <w:tabs>
          <w:tab w:val="left" w:pos="1418"/>
        </w:tabs>
        <w:spacing w:after="0" w:line="240" w:lineRule="auto"/>
        <w:jc w:val="both"/>
        <w:rPr>
          <w:rFonts w:cstheme="minorHAnsi"/>
        </w:rPr>
      </w:pPr>
    </w:p>
    <w:p w14:paraId="09A13A06" w14:textId="1DF6CAB8" w:rsidR="00415884" w:rsidRPr="004914E0" w:rsidRDefault="00415884" w:rsidP="00D801FA">
      <w:pPr>
        <w:tabs>
          <w:tab w:val="left" w:pos="1418"/>
        </w:tabs>
        <w:spacing w:after="0" w:line="240" w:lineRule="auto"/>
        <w:jc w:val="center"/>
        <w:rPr>
          <w:rFonts w:cstheme="minorHAnsi"/>
          <w:i/>
        </w:rPr>
      </w:pPr>
      <w:r w:rsidRPr="004914E0">
        <w:rPr>
          <w:rFonts w:cstheme="minorHAnsi"/>
          <w:i/>
        </w:rPr>
        <w:t xml:space="preserve">Father, kindly lead me to the light </w:t>
      </w:r>
      <w:r w:rsidR="00895C28" w:rsidRPr="004914E0">
        <w:rPr>
          <w:rFonts w:cstheme="minorHAnsi"/>
          <w:i/>
        </w:rPr>
        <w:t xml:space="preserve">so </w:t>
      </w:r>
      <w:r w:rsidRPr="004914E0">
        <w:rPr>
          <w:rFonts w:cstheme="minorHAnsi"/>
          <w:i/>
        </w:rPr>
        <w:t>that I might be truly alive. (Repeat)</w:t>
      </w:r>
    </w:p>
    <w:p w14:paraId="093B9C4C" w14:textId="77777777" w:rsidR="00415884" w:rsidRPr="004914E0" w:rsidRDefault="00415884" w:rsidP="00D801FA">
      <w:pPr>
        <w:tabs>
          <w:tab w:val="left" w:pos="1418"/>
        </w:tabs>
        <w:spacing w:after="0" w:line="240" w:lineRule="auto"/>
        <w:jc w:val="both"/>
        <w:rPr>
          <w:rFonts w:cstheme="minorHAnsi"/>
        </w:rPr>
      </w:pPr>
    </w:p>
    <w:p w14:paraId="4EE7D837" w14:textId="77777777" w:rsidR="00415884" w:rsidRPr="004914E0" w:rsidRDefault="00415884" w:rsidP="00D801FA">
      <w:pPr>
        <w:tabs>
          <w:tab w:val="left" w:pos="1418"/>
        </w:tabs>
        <w:spacing w:after="0" w:line="240" w:lineRule="auto"/>
        <w:jc w:val="both"/>
        <w:rPr>
          <w:rFonts w:cstheme="minorHAnsi"/>
        </w:rPr>
      </w:pPr>
      <w:r w:rsidRPr="004914E0">
        <w:rPr>
          <w:rFonts w:cstheme="minorHAnsi"/>
        </w:rPr>
        <w:t>Take a deep breath</w:t>
      </w:r>
    </w:p>
    <w:p w14:paraId="2F5E9032" w14:textId="6088A1C5" w:rsidR="00D93625" w:rsidRPr="004914E0" w:rsidRDefault="00D93625" w:rsidP="00D93625">
      <w:pPr>
        <w:spacing w:after="0" w:line="240" w:lineRule="auto"/>
        <w:jc w:val="both"/>
        <w:rPr>
          <w:rFonts w:cstheme="minorHAnsi"/>
          <w:i/>
          <w:color w:val="000000"/>
        </w:rPr>
      </w:pPr>
      <w:r w:rsidRPr="004914E0">
        <w:rPr>
          <w:rFonts w:cstheme="minorHAnsi"/>
          <w:i/>
          <w:color w:val="000000"/>
        </w:rPr>
        <w:t xml:space="preserve">(If time permits, ask, “Does anyone have comments or questions about </w:t>
      </w:r>
      <w:r w:rsidR="009F7C68" w:rsidRPr="004914E0">
        <w:rPr>
          <w:rFonts w:cstheme="minorHAnsi"/>
          <w:i/>
          <w:color w:val="000000"/>
        </w:rPr>
        <w:t>the</w:t>
      </w:r>
      <w:r w:rsidRPr="004914E0">
        <w:rPr>
          <w:rFonts w:cstheme="minorHAnsi"/>
          <w:i/>
          <w:color w:val="000000"/>
        </w:rPr>
        <w:t xml:space="preserve"> Bible teaching?”)</w:t>
      </w:r>
    </w:p>
    <w:p w14:paraId="59CE9C50" w14:textId="77777777" w:rsidR="00415884" w:rsidRPr="004914E0" w:rsidRDefault="00415884" w:rsidP="00D801FA">
      <w:pPr>
        <w:tabs>
          <w:tab w:val="left" w:pos="1418"/>
        </w:tabs>
        <w:spacing w:after="0" w:line="240" w:lineRule="auto"/>
        <w:jc w:val="both"/>
        <w:rPr>
          <w:rFonts w:cstheme="minorHAnsi"/>
        </w:rPr>
      </w:pPr>
    </w:p>
    <w:bookmarkEnd w:id="27"/>
    <w:p w14:paraId="664F9435" w14:textId="77777777" w:rsidR="00285B9A" w:rsidRPr="004914E0" w:rsidRDefault="00436A93" w:rsidP="00D801FA">
      <w:pPr>
        <w:spacing w:after="0" w:line="240" w:lineRule="auto"/>
        <w:jc w:val="both"/>
        <w:rPr>
          <w:rFonts w:cstheme="minorHAnsi"/>
          <w:b/>
        </w:rPr>
      </w:pPr>
      <w:r w:rsidRPr="004914E0">
        <w:rPr>
          <w:rFonts w:cstheme="minorHAnsi"/>
          <w:b/>
        </w:rPr>
        <w:t>1:10</w:t>
      </w:r>
      <w:r w:rsidR="00285B9A" w:rsidRPr="004914E0">
        <w:rPr>
          <w:rFonts w:cstheme="minorHAnsi"/>
          <w:b/>
        </w:rPr>
        <w:t xml:space="preserve"> </w:t>
      </w:r>
      <w:r w:rsidR="00285B9A" w:rsidRPr="004914E0">
        <w:rPr>
          <w:rFonts w:cstheme="minorHAnsi"/>
          <w:b/>
        </w:rPr>
        <w:tab/>
        <w:t>INTEGRATION</w:t>
      </w:r>
    </w:p>
    <w:p w14:paraId="15F5ABB8" w14:textId="77777777" w:rsidR="003342E5" w:rsidRPr="004914E0" w:rsidRDefault="003342E5" w:rsidP="00D801FA">
      <w:pPr>
        <w:tabs>
          <w:tab w:val="left" w:pos="1418"/>
        </w:tabs>
        <w:spacing w:after="0" w:line="240" w:lineRule="auto"/>
        <w:jc w:val="both"/>
        <w:rPr>
          <w:rFonts w:cstheme="minorHAnsi"/>
          <w:b/>
        </w:rPr>
      </w:pPr>
    </w:p>
    <w:p w14:paraId="0CC96BFE" w14:textId="77777777" w:rsidR="00EE1EAC" w:rsidRPr="004914E0" w:rsidRDefault="00EE1EAC" w:rsidP="00D801FA">
      <w:pPr>
        <w:tabs>
          <w:tab w:val="left" w:pos="1418"/>
        </w:tabs>
        <w:spacing w:after="0" w:line="240" w:lineRule="auto"/>
        <w:jc w:val="both"/>
        <w:rPr>
          <w:rFonts w:cstheme="minorHAnsi"/>
        </w:rPr>
      </w:pPr>
      <w:r w:rsidRPr="004914E0">
        <w:rPr>
          <w:rFonts w:cstheme="minorHAnsi"/>
        </w:rPr>
        <w:t xml:space="preserve">Sip some </w:t>
      </w:r>
      <w:r w:rsidR="00487A14" w:rsidRPr="004914E0">
        <w:rPr>
          <w:rFonts w:cstheme="minorHAnsi"/>
        </w:rPr>
        <w:t xml:space="preserve">clean </w:t>
      </w:r>
      <w:r w:rsidRPr="004914E0">
        <w:rPr>
          <w:rFonts w:cstheme="minorHAnsi"/>
        </w:rPr>
        <w:t xml:space="preserve">water and prepare to take some notes. </w:t>
      </w:r>
      <w:r w:rsidR="00A14B52" w:rsidRPr="004914E0">
        <w:rPr>
          <w:rFonts w:cstheme="minorHAnsi"/>
          <w:i/>
        </w:rPr>
        <w:t>(Pause)</w:t>
      </w:r>
      <w:r w:rsidR="00A14B52" w:rsidRPr="004914E0">
        <w:rPr>
          <w:rFonts w:cstheme="minorHAnsi"/>
        </w:rPr>
        <w:t xml:space="preserve"> </w:t>
      </w:r>
      <w:r w:rsidRPr="004914E0">
        <w:rPr>
          <w:rFonts w:cstheme="minorHAnsi"/>
        </w:rPr>
        <w:t xml:space="preserve">Assume </w:t>
      </w:r>
      <w:r w:rsidR="00487A14" w:rsidRPr="004914E0">
        <w:rPr>
          <w:rFonts w:cstheme="minorHAnsi"/>
        </w:rPr>
        <w:t xml:space="preserve">a </w:t>
      </w:r>
      <w:r w:rsidRPr="004914E0">
        <w:rPr>
          <w:rFonts w:cstheme="minorHAnsi"/>
        </w:rPr>
        <w:t>meditation posture</w:t>
      </w:r>
      <w:r w:rsidR="005B7C3D" w:rsidRPr="004914E0">
        <w:rPr>
          <w:rFonts w:cstheme="minorHAnsi"/>
        </w:rPr>
        <w:t>,</w:t>
      </w:r>
      <w:r w:rsidRPr="004914E0">
        <w:rPr>
          <w:rFonts w:cstheme="minorHAnsi"/>
        </w:rPr>
        <w:t xml:space="preserve"> and breathe. </w:t>
      </w:r>
      <w:r w:rsidRPr="004914E0">
        <w:rPr>
          <w:rFonts w:cstheme="minorHAnsi"/>
          <w:i/>
        </w:rPr>
        <w:t>(Pause</w:t>
      </w:r>
      <w:r w:rsidR="00D801FA" w:rsidRPr="004914E0">
        <w:rPr>
          <w:rFonts w:cstheme="minorHAnsi"/>
          <w:i/>
        </w:rPr>
        <w:t xml:space="preserve"> for</w:t>
      </w:r>
      <w:r w:rsidR="00335BBD" w:rsidRPr="004914E0">
        <w:rPr>
          <w:rFonts w:cstheme="minorHAnsi"/>
          <w:i/>
        </w:rPr>
        <w:t xml:space="preserve"> </w:t>
      </w:r>
      <w:r w:rsidR="003C7310" w:rsidRPr="004914E0">
        <w:rPr>
          <w:rFonts w:cstheme="minorHAnsi"/>
          <w:i/>
        </w:rPr>
        <w:t>10</w:t>
      </w:r>
      <w:r w:rsidRPr="004914E0">
        <w:rPr>
          <w:rFonts w:cstheme="minorHAnsi"/>
          <w:i/>
        </w:rPr>
        <w:t xml:space="preserve"> seconds)</w:t>
      </w:r>
    </w:p>
    <w:p w14:paraId="2640A0F4" w14:textId="77777777" w:rsidR="00EE1EAC" w:rsidRPr="004914E0" w:rsidRDefault="00EE1EAC" w:rsidP="00D801FA">
      <w:pPr>
        <w:tabs>
          <w:tab w:val="left" w:pos="1418"/>
        </w:tabs>
        <w:spacing w:after="0" w:line="240" w:lineRule="auto"/>
        <w:jc w:val="both"/>
        <w:rPr>
          <w:rFonts w:cstheme="minorHAnsi"/>
        </w:rPr>
      </w:pPr>
    </w:p>
    <w:p w14:paraId="186B7487" w14:textId="77777777" w:rsidR="009F5CC7" w:rsidRPr="004914E0" w:rsidRDefault="00487A14" w:rsidP="00D801FA">
      <w:pPr>
        <w:tabs>
          <w:tab w:val="left" w:pos="1418"/>
        </w:tabs>
        <w:spacing w:after="0" w:line="240" w:lineRule="auto"/>
        <w:jc w:val="both"/>
        <w:rPr>
          <w:rFonts w:cstheme="minorHAnsi"/>
          <w:i/>
        </w:rPr>
      </w:pPr>
      <w:r w:rsidRPr="004914E0">
        <w:rPr>
          <w:rFonts w:cstheme="minorHAnsi"/>
        </w:rPr>
        <w:lastRenderedPageBreak/>
        <w:t>Here is our integration focus</w:t>
      </w:r>
      <w:r w:rsidR="00EE1EAC" w:rsidRPr="004914E0">
        <w:rPr>
          <w:rFonts w:cstheme="minorHAnsi"/>
        </w:rPr>
        <w:t xml:space="preserve">: </w:t>
      </w:r>
      <w:r w:rsidR="00EE1EAC" w:rsidRPr="004914E0">
        <w:rPr>
          <w:rFonts w:cstheme="minorHAnsi"/>
          <w:i/>
        </w:rPr>
        <w:t>Consider allowing Jesus to reveal your deeds for what they truly are.</w:t>
      </w:r>
      <w:r w:rsidR="00EE1EAC" w:rsidRPr="004914E0">
        <w:rPr>
          <w:rFonts w:cstheme="minorHAnsi"/>
        </w:rPr>
        <w:t xml:space="preserve"> </w:t>
      </w:r>
      <w:r w:rsidR="00EE1EAC" w:rsidRPr="004914E0">
        <w:rPr>
          <w:rFonts w:cstheme="minorHAnsi"/>
          <w:i/>
        </w:rPr>
        <w:t>(Repeat)</w:t>
      </w:r>
      <w:r w:rsidR="006F399B" w:rsidRPr="004914E0">
        <w:rPr>
          <w:rFonts w:cstheme="minorHAnsi"/>
          <w:i/>
        </w:rPr>
        <w:t xml:space="preserve"> </w:t>
      </w:r>
      <w:bookmarkStart w:id="41" w:name="_Hlk490780839"/>
    </w:p>
    <w:p w14:paraId="6D62283F" w14:textId="1F8AFB7A" w:rsidR="00A14B52" w:rsidRPr="004914E0" w:rsidRDefault="00CF149A" w:rsidP="00D801FA">
      <w:pPr>
        <w:tabs>
          <w:tab w:val="left" w:pos="1418"/>
        </w:tabs>
        <w:spacing w:after="0" w:line="240" w:lineRule="auto"/>
        <w:jc w:val="both"/>
        <w:rPr>
          <w:rFonts w:cstheme="minorHAnsi"/>
          <w:i/>
        </w:rPr>
      </w:pPr>
      <w:r w:rsidRPr="004914E0">
        <w:rPr>
          <w:rFonts w:cstheme="minorHAnsi"/>
        </w:rPr>
        <w:t>Keep in mind</w:t>
      </w:r>
      <w:r w:rsidR="00391EE1" w:rsidRPr="004914E0">
        <w:rPr>
          <w:rFonts w:cstheme="minorHAnsi"/>
        </w:rPr>
        <w:t xml:space="preserve"> that </w:t>
      </w:r>
      <w:r w:rsidR="003C7310" w:rsidRPr="004914E0">
        <w:rPr>
          <w:rFonts w:cstheme="minorHAnsi"/>
        </w:rPr>
        <w:t>Jesus does not seek</w:t>
      </w:r>
      <w:r w:rsidR="00391EE1" w:rsidRPr="004914E0">
        <w:rPr>
          <w:rFonts w:cstheme="minorHAnsi"/>
        </w:rPr>
        <w:t xml:space="preserve"> </w:t>
      </w:r>
      <w:r w:rsidR="00A14B52" w:rsidRPr="004914E0">
        <w:rPr>
          <w:rFonts w:cstheme="minorHAnsi"/>
        </w:rPr>
        <w:t xml:space="preserve">to </w:t>
      </w:r>
      <w:r w:rsidR="006F399B" w:rsidRPr="004914E0">
        <w:rPr>
          <w:rFonts w:cstheme="minorHAnsi"/>
        </w:rPr>
        <w:t>judge you</w:t>
      </w:r>
      <w:r w:rsidR="0070405A" w:rsidRPr="004914E0">
        <w:rPr>
          <w:rFonts w:cstheme="minorHAnsi"/>
        </w:rPr>
        <w:t xml:space="preserve"> </w:t>
      </w:r>
      <w:r w:rsidR="006F399B" w:rsidRPr="004914E0">
        <w:rPr>
          <w:rFonts w:cstheme="minorHAnsi"/>
        </w:rPr>
        <w:t xml:space="preserve">but to rescue and </w:t>
      </w:r>
      <w:r w:rsidR="00391EE1" w:rsidRPr="004914E0">
        <w:rPr>
          <w:rFonts w:cstheme="minorHAnsi"/>
        </w:rPr>
        <w:t>commend you</w:t>
      </w:r>
      <w:r w:rsidR="00A14B52" w:rsidRPr="004914E0">
        <w:rPr>
          <w:rFonts w:cstheme="minorHAnsi"/>
        </w:rPr>
        <w:t>.</w:t>
      </w:r>
      <w:r w:rsidRPr="004914E0">
        <w:rPr>
          <w:rFonts w:cstheme="minorHAnsi"/>
          <w:i/>
        </w:rPr>
        <w:t xml:space="preserve"> (Pause </w:t>
      </w:r>
      <w:r w:rsidR="00D801FA" w:rsidRPr="004914E0">
        <w:rPr>
          <w:rFonts w:cstheme="minorHAnsi"/>
          <w:i/>
        </w:rPr>
        <w:t xml:space="preserve">for </w:t>
      </w:r>
      <w:r w:rsidRPr="004914E0">
        <w:rPr>
          <w:rFonts w:cstheme="minorHAnsi"/>
          <w:i/>
        </w:rPr>
        <w:t>30 seconds)</w:t>
      </w:r>
    </w:p>
    <w:bookmarkEnd w:id="41"/>
    <w:p w14:paraId="275761CD" w14:textId="77777777" w:rsidR="00592E7B" w:rsidRPr="004914E0" w:rsidRDefault="00592E7B" w:rsidP="00D801FA">
      <w:pPr>
        <w:tabs>
          <w:tab w:val="left" w:pos="1418"/>
        </w:tabs>
        <w:spacing w:after="0" w:line="240" w:lineRule="auto"/>
        <w:jc w:val="both"/>
        <w:rPr>
          <w:rFonts w:cstheme="minorHAnsi"/>
          <w:b/>
        </w:rPr>
      </w:pPr>
    </w:p>
    <w:p w14:paraId="75803C97" w14:textId="77777777" w:rsidR="00EE1EAC" w:rsidRPr="004914E0" w:rsidRDefault="00EE1EAC" w:rsidP="00D801FA">
      <w:pPr>
        <w:tabs>
          <w:tab w:val="left" w:pos="1418"/>
        </w:tabs>
        <w:spacing w:after="0" w:line="240" w:lineRule="auto"/>
        <w:jc w:val="both"/>
        <w:rPr>
          <w:rFonts w:cstheme="minorHAnsi"/>
          <w:b/>
        </w:rPr>
      </w:pPr>
      <w:r w:rsidRPr="004914E0">
        <w:rPr>
          <w:rFonts w:cstheme="minorHAnsi"/>
          <w:b/>
        </w:rPr>
        <w:t>The FAITH</w:t>
      </w:r>
      <w:r w:rsidRPr="004914E0">
        <w:rPr>
          <w:rFonts w:cstheme="minorHAnsi"/>
        </w:rPr>
        <w:t xml:space="preserve"> </w:t>
      </w:r>
      <w:r w:rsidR="00A14B52" w:rsidRPr="004914E0">
        <w:rPr>
          <w:rFonts w:cstheme="minorHAnsi"/>
          <w:b/>
        </w:rPr>
        <w:t>P</w:t>
      </w:r>
      <w:r w:rsidRPr="004914E0">
        <w:rPr>
          <w:rFonts w:cstheme="minorHAnsi"/>
          <w:b/>
        </w:rPr>
        <w:t>rocess</w:t>
      </w:r>
    </w:p>
    <w:p w14:paraId="53A15B00" w14:textId="77777777" w:rsidR="00371409" w:rsidRPr="004914E0" w:rsidRDefault="00371409" w:rsidP="00D801FA">
      <w:pPr>
        <w:tabs>
          <w:tab w:val="left" w:pos="1418"/>
        </w:tabs>
        <w:spacing w:after="0" w:line="240" w:lineRule="auto"/>
        <w:jc w:val="both"/>
        <w:rPr>
          <w:rFonts w:cstheme="minorHAnsi"/>
        </w:rPr>
      </w:pPr>
    </w:p>
    <w:p w14:paraId="702CE970" w14:textId="77777777" w:rsidR="00EE1EAC" w:rsidRPr="004914E0" w:rsidRDefault="00EE1EAC" w:rsidP="00A91793">
      <w:pPr>
        <w:widowControl w:val="0"/>
        <w:tabs>
          <w:tab w:val="left" w:pos="1418"/>
        </w:tabs>
        <w:spacing w:after="0" w:line="240" w:lineRule="auto"/>
        <w:jc w:val="both"/>
        <w:rPr>
          <w:rFonts w:cstheme="minorHAnsi"/>
          <w:b/>
        </w:rPr>
      </w:pPr>
      <w:r w:rsidRPr="004914E0">
        <w:rPr>
          <w:rFonts w:cstheme="minorHAnsi"/>
          <w:b/>
        </w:rPr>
        <w:t>Feelings</w:t>
      </w:r>
    </w:p>
    <w:p w14:paraId="060450BF" w14:textId="77777777" w:rsidR="00EE1EAC" w:rsidRPr="004914E0" w:rsidRDefault="00EE1EAC" w:rsidP="00A91793">
      <w:pPr>
        <w:widowControl w:val="0"/>
        <w:tabs>
          <w:tab w:val="left" w:pos="1418"/>
        </w:tabs>
        <w:spacing w:after="0" w:line="240" w:lineRule="auto"/>
        <w:jc w:val="both"/>
        <w:rPr>
          <w:rFonts w:cstheme="minorHAnsi"/>
          <w:i/>
        </w:rPr>
      </w:pPr>
      <w:r w:rsidRPr="004914E0">
        <w:rPr>
          <w:rFonts w:cstheme="minorHAnsi"/>
        </w:rPr>
        <w:t xml:space="preserve">As you </w:t>
      </w:r>
      <w:r w:rsidRPr="004914E0">
        <w:rPr>
          <w:rFonts w:cstheme="minorHAnsi"/>
          <w:i/>
        </w:rPr>
        <w:t>consider</w:t>
      </w:r>
      <w:r w:rsidRPr="004914E0">
        <w:rPr>
          <w:rFonts w:cstheme="minorHAnsi"/>
        </w:rPr>
        <w:t xml:space="preserve"> </w:t>
      </w:r>
      <w:r w:rsidRPr="004914E0">
        <w:rPr>
          <w:rFonts w:cstheme="minorHAnsi"/>
          <w:i/>
        </w:rPr>
        <w:t>allowing Jesus to reveal your deeds for what they truly are</w:t>
      </w:r>
      <w:r w:rsidRPr="004914E0">
        <w:rPr>
          <w:rFonts w:cstheme="minorHAnsi"/>
        </w:rPr>
        <w:t xml:space="preserve">, how does it feel? </w:t>
      </w:r>
      <w:r w:rsidRPr="004914E0">
        <w:rPr>
          <w:rFonts w:cstheme="minorHAnsi"/>
          <w:i/>
        </w:rPr>
        <w:t xml:space="preserve">(Pause) </w:t>
      </w:r>
      <w:r w:rsidR="006F399B" w:rsidRPr="004914E0">
        <w:rPr>
          <w:rFonts w:cstheme="minorHAnsi"/>
        </w:rPr>
        <w:t>Yo</w:t>
      </w:r>
      <w:r w:rsidRPr="004914E0">
        <w:rPr>
          <w:rFonts w:cstheme="minorHAnsi"/>
        </w:rPr>
        <w:t xml:space="preserve">ur feelings are </w:t>
      </w:r>
      <w:r w:rsidR="006F399B" w:rsidRPr="004914E0">
        <w:rPr>
          <w:rFonts w:cstheme="minorHAnsi"/>
        </w:rPr>
        <w:t>yours to teach you</w:t>
      </w:r>
      <w:r w:rsidRPr="004914E0">
        <w:rPr>
          <w:rFonts w:cstheme="minorHAnsi"/>
        </w:rPr>
        <w:t xml:space="preserve"> about </w:t>
      </w:r>
      <w:r w:rsidR="006F399B" w:rsidRPr="004914E0">
        <w:rPr>
          <w:rFonts w:cstheme="minorHAnsi"/>
        </w:rPr>
        <w:t>yourself, to guide you, and to train you</w:t>
      </w:r>
      <w:r w:rsidRPr="004914E0">
        <w:rPr>
          <w:rFonts w:cstheme="minorHAnsi"/>
        </w:rPr>
        <w:t xml:space="preserve">. They can often be uncomfortable. </w:t>
      </w:r>
      <w:r w:rsidRPr="004914E0">
        <w:rPr>
          <w:rFonts w:cstheme="minorHAnsi"/>
          <w:i/>
        </w:rPr>
        <w:t>(Pause)</w:t>
      </w:r>
      <w:r w:rsidRPr="004914E0">
        <w:rPr>
          <w:rFonts w:cstheme="minorHAnsi"/>
        </w:rPr>
        <w:t xml:space="preserve"> </w:t>
      </w:r>
      <w:r w:rsidR="00507745" w:rsidRPr="004914E0">
        <w:rPr>
          <w:rFonts w:cstheme="minorHAnsi"/>
        </w:rPr>
        <w:t>Just o</w:t>
      </w:r>
      <w:r w:rsidR="00A14B52" w:rsidRPr="004914E0">
        <w:rPr>
          <w:rFonts w:cstheme="minorHAnsi"/>
        </w:rPr>
        <w:t>bserve your feelings</w:t>
      </w:r>
      <w:r w:rsidR="003C7310" w:rsidRPr="004914E0">
        <w:rPr>
          <w:rFonts w:cstheme="minorHAnsi"/>
        </w:rPr>
        <w:t>,</w:t>
      </w:r>
      <w:r w:rsidR="00A14B52" w:rsidRPr="004914E0">
        <w:rPr>
          <w:rFonts w:cstheme="minorHAnsi"/>
        </w:rPr>
        <w:t xml:space="preserve"> and breathe. </w:t>
      </w:r>
      <w:r w:rsidRPr="004914E0">
        <w:rPr>
          <w:rFonts w:cstheme="minorHAnsi"/>
          <w:i/>
        </w:rPr>
        <w:t xml:space="preserve">(Pause </w:t>
      </w:r>
      <w:r w:rsidR="00D801FA" w:rsidRPr="004914E0">
        <w:rPr>
          <w:rFonts w:cstheme="minorHAnsi"/>
          <w:i/>
        </w:rPr>
        <w:t xml:space="preserve">for </w:t>
      </w:r>
      <w:r w:rsidRPr="004914E0">
        <w:rPr>
          <w:rFonts w:cstheme="minorHAnsi"/>
          <w:i/>
        </w:rPr>
        <w:t xml:space="preserve">30 seconds) </w:t>
      </w:r>
    </w:p>
    <w:p w14:paraId="6E9A67F4" w14:textId="77777777" w:rsidR="00EE1EAC" w:rsidRPr="004914E0" w:rsidRDefault="00EE1EAC" w:rsidP="00D801FA">
      <w:pPr>
        <w:tabs>
          <w:tab w:val="left" w:pos="1418"/>
        </w:tabs>
        <w:spacing w:after="0" w:line="240" w:lineRule="auto"/>
        <w:jc w:val="both"/>
        <w:rPr>
          <w:rFonts w:cstheme="minorHAnsi"/>
        </w:rPr>
      </w:pPr>
    </w:p>
    <w:p w14:paraId="3493012A" w14:textId="77777777" w:rsidR="00EE1EAC" w:rsidRPr="004914E0" w:rsidRDefault="00EE1EAC" w:rsidP="00D801FA">
      <w:pPr>
        <w:tabs>
          <w:tab w:val="left" w:pos="1418"/>
        </w:tabs>
        <w:spacing w:after="0" w:line="240" w:lineRule="auto"/>
        <w:jc w:val="both"/>
        <w:rPr>
          <w:rFonts w:cstheme="minorHAnsi"/>
          <w:b/>
        </w:rPr>
      </w:pPr>
      <w:r w:rsidRPr="004914E0">
        <w:rPr>
          <w:rFonts w:cstheme="minorHAnsi"/>
          <w:b/>
        </w:rPr>
        <w:t xml:space="preserve">Awareness </w:t>
      </w:r>
      <w:r w:rsidR="00A14B52" w:rsidRPr="004914E0">
        <w:rPr>
          <w:rFonts w:cstheme="minorHAnsi"/>
          <w:b/>
        </w:rPr>
        <w:t>without judgment</w:t>
      </w:r>
    </w:p>
    <w:p w14:paraId="06A0761D" w14:textId="77777777" w:rsidR="00EE1EAC" w:rsidRPr="004914E0" w:rsidRDefault="00EE1EAC" w:rsidP="00D801FA">
      <w:pPr>
        <w:tabs>
          <w:tab w:val="left" w:pos="1418"/>
        </w:tabs>
        <w:spacing w:after="0" w:line="240" w:lineRule="auto"/>
        <w:jc w:val="both"/>
        <w:rPr>
          <w:rFonts w:cstheme="minorHAnsi"/>
          <w:i/>
        </w:rPr>
      </w:pPr>
      <w:r w:rsidRPr="004914E0">
        <w:rPr>
          <w:rFonts w:cstheme="minorHAnsi"/>
        </w:rPr>
        <w:t>Hold your experience in your awareness. You might notice a compulsion to push thoughts or feelings away,</w:t>
      </w:r>
      <w:r w:rsidR="006F399B" w:rsidRPr="004914E0">
        <w:rPr>
          <w:rFonts w:cstheme="minorHAnsi"/>
        </w:rPr>
        <w:t xml:space="preserve"> </w:t>
      </w:r>
      <w:r w:rsidR="00BD6D4B" w:rsidRPr="004914E0">
        <w:rPr>
          <w:rFonts w:cstheme="minorHAnsi"/>
        </w:rPr>
        <w:t xml:space="preserve">to </w:t>
      </w:r>
      <w:r w:rsidR="006F399B" w:rsidRPr="004914E0">
        <w:rPr>
          <w:rFonts w:cstheme="minorHAnsi"/>
        </w:rPr>
        <w:t xml:space="preserve">judge them, or </w:t>
      </w:r>
      <w:r w:rsidR="00BD6D4B" w:rsidRPr="004914E0">
        <w:rPr>
          <w:rFonts w:cstheme="minorHAnsi"/>
        </w:rPr>
        <w:t xml:space="preserve">to </w:t>
      </w:r>
      <w:r w:rsidR="006F399B" w:rsidRPr="004914E0">
        <w:rPr>
          <w:rFonts w:cstheme="minorHAnsi"/>
        </w:rPr>
        <w:t xml:space="preserve">justify them. </w:t>
      </w:r>
      <w:r w:rsidR="003C7310" w:rsidRPr="004914E0">
        <w:rPr>
          <w:rFonts w:cstheme="minorHAnsi"/>
        </w:rPr>
        <w:t xml:space="preserve">We </w:t>
      </w:r>
      <w:r w:rsidRPr="004914E0">
        <w:rPr>
          <w:rFonts w:cstheme="minorHAnsi"/>
        </w:rPr>
        <w:t xml:space="preserve">often flush feelings or thoughts from </w:t>
      </w:r>
      <w:r w:rsidR="003C7310" w:rsidRPr="004914E0">
        <w:rPr>
          <w:rFonts w:cstheme="minorHAnsi"/>
        </w:rPr>
        <w:t xml:space="preserve">our </w:t>
      </w:r>
      <w:r w:rsidR="00BD6D4B" w:rsidRPr="004914E0">
        <w:rPr>
          <w:rFonts w:cstheme="minorHAnsi"/>
        </w:rPr>
        <w:t xml:space="preserve">awareness </w:t>
      </w:r>
      <w:r w:rsidR="006F399B" w:rsidRPr="004914E0">
        <w:rPr>
          <w:rFonts w:cstheme="minorHAnsi"/>
        </w:rPr>
        <w:t xml:space="preserve">before they have a chance to teach </w:t>
      </w:r>
      <w:r w:rsidR="003C7310" w:rsidRPr="004914E0">
        <w:rPr>
          <w:rFonts w:cstheme="minorHAnsi"/>
        </w:rPr>
        <w:t xml:space="preserve">us </w:t>
      </w:r>
      <w:r w:rsidR="00487A14" w:rsidRPr="004914E0">
        <w:rPr>
          <w:rFonts w:cstheme="minorHAnsi"/>
        </w:rPr>
        <w:t xml:space="preserve">and stretch </w:t>
      </w:r>
      <w:r w:rsidR="003C7310" w:rsidRPr="004914E0">
        <w:rPr>
          <w:rFonts w:cstheme="minorHAnsi"/>
        </w:rPr>
        <w:t>us</w:t>
      </w:r>
      <w:r w:rsidR="006C4D36" w:rsidRPr="004914E0">
        <w:rPr>
          <w:rFonts w:cstheme="minorHAnsi"/>
        </w:rPr>
        <w:t>. Gently o</w:t>
      </w:r>
      <w:r w:rsidRPr="004914E0">
        <w:rPr>
          <w:rFonts w:cstheme="minorHAnsi"/>
        </w:rPr>
        <w:t xml:space="preserve">bserve whatever you may be experiencing as you </w:t>
      </w:r>
      <w:r w:rsidRPr="004914E0">
        <w:rPr>
          <w:rFonts w:cstheme="minorHAnsi"/>
          <w:i/>
        </w:rPr>
        <w:t>consider allowing Jesus to reveal your deeds for what they truly are</w:t>
      </w:r>
      <w:r w:rsidRPr="004914E0">
        <w:rPr>
          <w:rFonts w:cstheme="minorHAnsi"/>
        </w:rPr>
        <w:t xml:space="preserve">. </w:t>
      </w:r>
      <w:r w:rsidRPr="004914E0">
        <w:rPr>
          <w:rFonts w:cstheme="minorHAnsi"/>
          <w:i/>
        </w:rPr>
        <w:t>(Pause</w:t>
      </w:r>
      <w:r w:rsidR="006F399B" w:rsidRPr="004914E0">
        <w:rPr>
          <w:rFonts w:cstheme="minorHAnsi"/>
          <w:i/>
        </w:rPr>
        <w:t xml:space="preserve">) </w:t>
      </w:r>
      <w:r w:rsidR="006F399B" w:rsidRPr="004914E0">
        <w:rPr>
          <w:rFonts w:cstheme="minorHAnsi"/>
        </w:rPr>
        <w:t xml:space="preserve">Give yourself permission to </w:t>
      </w:r>
      <w:r w:rsidR="00CF149A" w:rsidRPr="004914E0">
        <w:rPr>
          <w:rFonts w:cstheme="minorHAnsi"/>
        </w:rPr>
        <w:t>explore your thoughts and feelings</w:t>
      </w:r>
      <w:r w:rsidR="006F399B" w:rsidRPr="004914E0">
        <w:rPr>
          <w:rFonts w:cstheme="minorHAnsi"/>
        </w:rPr>
        <w:t xml:space="preserve"> </w:t>
      </w:r>
      <w:r w:rsidRPr="004914E0">
        <w:rPr>
          <w:rFonts w:cstheme="minorHAnsi"/>
        </w:rPr>
        <w:t xml:space="preserve">without judgment, and breathe. </w:t>
      </w:r>
      <w:r w:rsidRPr="004914E0">
        <w:rPr>
          <w:rFonts w:cstheme="minorHAnsi"/>
          <w:i/>
        </w:rPr>
        <w:t xml:space="preserve">(Pause </w:t>
      </w:r>
      <w:r w:rsidR="00D801FA" w:rsidRPr="004914E0">
        <w:rPr>
          <w:rFonts w:cstheme="minorHAnsi"/>
          <w:i/>
        </w:rPr>
        <w:t xml:space="preserve">for </w:t>
      </w:r>
      <w:r w:rsidRPr="004914E0">
        <w:rPr>
          <w:rFonts w:cstheme="minorHAnsi"/>
          <w:i/>
        </w:rPr>
        <w:t>30 seconds)</w:t>
      </w:r>
    </w:p>
    <w:p w14:paraId="54DFDF72" w14:textId="77777777" w:rsidR="00EE1EAC" w:rsidRPr="004914E0" w:rsidRDefault="00EE1EAC" w:rsidP="00D801FA">
      <w:pPr>
        <w:tabs>
          <w:tab w:val="left" w:pos="1418"/>
        </w:tabs>
        <w:spacing w:after="0" w:line="240" w:lineRule="auto"/>
        <w:jc w:val="both"/>
        <w:rPr>
          <w:rFonts w:cstheme="minorHAnsi"/>
        </w:rPr>
      </w:pPr>
    </w:p>
    <w:p w14:paraId="2B8BF900" w14:textId="77777777" w:rsidR="00EE1EAC" w:rsidRPr="004914E0" w:rsidRDefault="00391EE1" w:rsidP="00D801FA">
      <w:pPr>
        <w:tabs>
          <w:tab w:val="left" w:pos="1418"/>
        </w:tabs>
        <w:spacing w:after="0" w:line="240" w:lineRule="auto"/>
        <w:jc w:val="both"/>
        <w:rPr>
          <w:rFonts w:cstheme="minorHAnsi"/>
          <w:b/>
        </w:rPr>
      </w:pPr>
      <w:r w:rsidRPr="004914E0">
        <w:rPr>
          <w:rFonts w:cstheme="minorHAnsi"/>
          <w:b/>
        </w:rPr>
        <w:t>Inquiry: What</w:t>
      </w:r>
      <w:r w:rsidR="00A14B52" w:rsidRPr="004914E0">
        <w:rPr>
          <w:rFonts w:cstheme="minorHAnsi"/>
          <w:b/>
        </w:rPr>
        <w:t xml:space="preserve"> is my body saying?</w:t>
      </w:r>
    </w:p>
    <w:p w14:paraId="20CFF912" w14:textId="00F2D0F3" w:rsidR="00EE1EAC" w:rsidRPr="004914E0" w:rsidRDefault="00EE1EAC" w:rsidP="00D801FA">
      <w:pPr>
        <w:tabs>
          <w:tab w:val="left" w:pos="1418"/>
        </w:tabs>
        <w:spacing w:after="0" w:line="240" w:lineRule="auto"/>
        <w:jc w:val="both"/>
        <w:rPr>
          <w:rFonts w:cstheme="minorHAnsi"/>
        </w:rPr>
      </w:pPr>
      <w:r w:rsidRPr="004914E0">
        <w:rPr>
          <w:rFonts w:cstheme="minorHAnsi"/>
        </w:rPr>
        <w:t xml:space="preserve">Bring your attention to your body and notice what </w:t>
      </w:r>
      <w:r w:rsidR="00487A14" w:rsidRPr="004914E0">
        <w:rPr>
          <w:rFonts w:cstheme="minorHAnsi"/>
        </w:rPr>
        <w:t>it</w:t>
      </w:r>
      <w:r w:rsidRPr="004914E0">
        <w:rPr>
          <w:rFonts w:cstheme="minorHAnsi"/>
        </w:rPr>
        <w:t xml:space="preserve"> is doing when you </w:t>
      </w:r>
      <w:r w:rsidRPr="004914E0">
        <w:rPr>
          <w:rFonts w:cstheme="minorHAnsi"/>
          <w:i/>
        </w:rPr>
        <w:t>consider</w:t>
      </w:r>
      <w:r w:rsidRPr="004914E0">
        <w:rPr>
          <w:rFonts w:cstheme="minorHAnsi"/>
        </w:rPr>
        <w:t xml:space="preserve"> </w:t>
      </w:r>
      <w:r w:rsidRPr="004914E0">
        <w:rPr>
          <w:rFonts w:cstheme="minorHAnsi"/>
          <w:i/>
        </w:rPr>
        <w:t xml:space="preserve">allowing Jesus to reveal your deeds for what they truly are. </w:t>
      </w:r>
      <w:r w:rsidR="00A14B52" w:rsidRPr="004914E0">
        <w:rPr>
          <w:rFonts w:cstheme="minorHAnsi"/>
        </w:rPr>
        <w:t>What sensations are there</w:t>
      </w:r>
      <w:r w:rsidRPr="004914E0">
        <w:rPr>
          <w:rFonts w:cstheme="minorHAnsi"/>
        </w:rPr>
        <w:t xml:space="preserve">? </w:t>
      </w:r>
      <w:r w:rsidRPr="004914E0">
        <w:rPr>
          <w:rFonts w:cstheme="minorHAnsi"/>
          <w:i/>
        </w:rPr>
        <w:t xml:space="preserve">(Pause) </w:t>
      </w:r>
      <w:r w:rsidRPr="004914E0">
        <w:rPr>
          <w:rFonts w:cstheme="minorHAnsi"/>
        </w:rPr>
        <w:t xml:space="preserve">Your body is always talking to you. You may not understand its language right now, but you can observe. </w:t>
      </w:r>
      <w:r w:rsidR="0070405A" w:rsidRPr="004914E0">
        <w:t>For example, you might recognize what relief or dismay</w:t>
      </w:r>
      <w:r w:rsidR="00592E7B" w:rsidRPr="004914E0">
        <w:t>,</w:t>
      </w:r>
      <w:r w:rsidR="0070405A" w:rsidRPr="004914E0">
        <w:t xml:space="preserve"> or perhaps anxiety or curiosity, feels like in your body. Breathe. </w:t>
      </w:r>
      <w:r w:rsidR="0070405A" w:rsidRPr="004914E0">
        <w:rPr>
          <w:i/>
        </w:rPr>
        <w:t>(Pause for 30 seconds)</w:t>
      </w:r>
    </w:p>
    <w:p w14:paraId="590006F5" w14:textId="77777777" w:rsidR="0070405A" w:rsidRPr="004914E0" w:rsidRDefault="0070405A" w:rsidP="00D801FA">
      <w:pPr>
        <w:tabs>
          <w:tab w:val="left" w:pos="1418"/>
        </w:tabs>
        <w:spacing w:after="0" w:line="240" w:lineRule="auto"/>
        <w:jc w:val="both"/>
        <w:rPr>
          <w:rFonts w:cstheme="minorHAnsi"/>
          <w:b/>
        </w:rPr>
      </w:pPr>
    </w:p>
    <w:p w14:paraId="6592F11E" w14:textId="0F194F33" w:rsidR="00EE1EAC" w:rsidRPr="004914E0" w:rsidRDefault="00EE1EAC" w:rsidP="00D801FA">
      <w:pPr>
        <w:tabs>
          <w:tab w:val="left" w:pos="1418"/>
        </w:tabs>
        <w:spacing w:after="0" w:line="240" w:lineRule="auto"/>
        <w:jc w:val="both"/>
        <w:rPr>
          <w:rFonts w:cstheme="minorHAnsi"/>
          <w:b/>
        </w:rPr>
      </w:pPr>
      <w:r w:rsidRPr="004914E0">
        <w:rPr>
          <w:rFonts w:cstheme="minorHAnsi"/>
          <w:b/>
        </w:rPr>
        <w:t>Talk to Jesus</w:t>
      </w:r>
    </w:p>
    <w:p w14:paraId="5138F3F9" w14:textId="77777777" w:rsidR="00EE1EAC" w:rsidRPr="004914E0" w:rsidRDefault="00EE1EAC" w:rsidP="00D801FA">
      <w:pPr>
        <w:tabs>
          <w:tab w:val="left" w:pos="1418"/>
        </w:tabs>
        <w:spacing w:after="0" w:line="240" w:lineRule="auto"/>
        <w:jc w:val="both"/>
        <w:rPr>
          <w:rFonts w:cstheme="minorHAnsi"/>
          <w:i/>
        </w:rPr>
      </w:pPr>
      <w:r w:rsidRPr="004914E0">
        <w:rPr>
          <w:rFonts w:cstheme="minorHAnsi"/>
        </w:rPr>
        <w:t>You might imagine that you are leani</w:t>
      </w:r>
      <w:r w:rsidR="00977F2A" w:rsidRPr="004914E0">
        <w:rPr>
          <w:rFonts w:cstheme="minorHAnsi"/>
        </w:rPr>
        <w:t xml:space="preserve">ng back in the </w:t>
      </w:r>
      <w:r w:rsidR="00391EE1" w:rsidRPr="004914E0">
        <w:rPr>
          <w:rFonts w:cstheme="minorHAnsi"/>
        </w:rPr>
        <w:t xml:space="preserve">safe and loving </w:t>
      </w:r>
      <w:r w:rsidR="00977F2A" w:rsidRPr="004914E0">
        <w:rPr>
          <w:rFonts w:cstheme="minorHAnsi"/>
        </w:rPr>
        <w:t xml:space="preserve">arms of Jesus as together you </w:t>
      </w:r>
      <w:r w:rsidR="00977F2A" w:rsidRPr="004914E0">
        <w:rPr>
          <w:rFonts w:cstheme="minorHAnsi"/>
          <w:i/>
        </w:rPr>
        <w:t>consider</w:t>
      </w:r>
      <w:r w:rsidRPr="004914E0">
        <w:rPr>
          <w:rFonts w:cstheme="minorHAnsi"/>
        </w:rPr>
        <w:t xml:space="preserve"> </w:t>
      </w:r>
      <w:r w:rsidRPr="004914E0">
        <w:rPr>
          <w:rFonts w:cstheme="minorHAnsi"/>
          <w:i/>
        </w:rPr>
        <w:t>allow</w:t>
      </w:r>
      <w:r w:rsidR="00977F2A" w:rsidRPr="004914E0">
        <w:rPr>
          <w:rFonts w:cstheme="minorHAnsi"/>
          <w:i/>
        </w:rPr>
        <w:t xml:space="preserve">ing </w:t>
      </w:r>
      <w:r w:rsidR="00391EE1" w:rsidRPr="004914E0">
        <w:rPr>
          <w:rFonts w:cstheme="minorHAnsi"/>
          <w:i/>
        </w:rPr>
        <w:t xml:space="preserve">Him </w:t>
      </w:r>
      <w:r w:rsidRPr="004914E0">
        <w:rPr>
          <w:rFonts w:cstheme="minorHAnsi"/>
          <w:i/>
        </w:rPr>
        <w:t>to reveal your deeds for what they truly are</w:t>
      </w:r>
      <w:r w:rsidR="006C4D36" w:rsidRPr="004914E0">
        <w:rPr>
          <w:rFonts w:cstheme="minorHAnsi"/>
        </w:rPr>
        <w:t xml:space="preserve">. Are </w:t>
      </w:r>
      <w:r w:rsidR="00A14B52" w:rsidRPr="004914E0">
        <w:rPr>
          <w:rFonts w:cstheme="minorHAnsi"/>
        </w:rPr>
        <w:t xml:space="preserve">you </w:t>
      </w:r>
      <w:r w:rsidRPr="004914E0">
        <w:rPr>
          <w:rFonts w:cstheme="minorHAnsi"/>
        </w:rPr>
        <w:t>comfortable, uncomfortable, or</w:t>
      </w:r>
      <w:r w:rsidR="00096C20" w:rsidRPr="004914E0">
        <w:rPr>
          <w:rFonts w:cstheme="minorHAnsi"/>
        </w:rPr>
        <w:t xml:space="preserve"> </w:t>
      </w:r>
      <w:r w:rsidR="00391EE1" w:rsidRPr="004914E0">
        <w:rPr>
          <w:rFonts w:cstheme="minorHAnsi"/>
        </w:rPr>
        <w:t xml:space="preserve">do you </w:t>
      </w:r>
      <w:r w:rsidR="00096C20" w:rsidRPr="004914E0">
        <w:rPr>
          <w:rFonts w:cstheme="minorHAnsi"/>
        </w:rPr>
        <w:t>feel</w:t>
      </w:r>
      <w:r w:rsidRPr="004914E0">
        <w:rPr>
          <w:rFonts w:cstheme="minorHAnsi"/>
        </w:rPr>
        <w:t xml:space="preserve"> numb? Just observe. </w:t>
      </w:r>
      <w:r w:rsidRPr="004914E0">
        <w:rPr>
          <w:rFonts w:cstheme="minorHAnsi"/>
          <w:i/>
        </w:rPr>
        <w:t>(Pause)</w:t>
      </w:r>
      <w:r w:rsidRPr="004914E0">
        <w:rPr>
          <w:rFonts w:cstheme="minorHAnsi"/>
        </w:rPr>
        <w:t xml:space="preserve"> Do you judge the </w:t>
      </w:r>
      <w:r w:rsidR="00D23720" w:rsidRPr="004914E0">
        <w:rPr>
          <w:rFonts w:cstheme="minorHAnsi"/>
        </w:rPr>
        <w:t xml:space="preserve">exposure </w:t>
      </w:r>
      <w:r w:rsidRPr="004914E0">
        <w:rPr>
          <w:rFonts w:cstheme="minorHAnsi"/>
        </w:rPr>
        <w:t xml:space="preserve">of your deeds as good or evil? </w:t>
      </w:r>
      <w:r w:rsidRPr="004914E0">
        <w:rPr>
          <w:rFonts w:cstheme="minorHAnsi"/>
          <w:i/>
        </w:rPr>
        <w:t xml:space="preserve">(Pause) </w:t>
      </w:r>
      <w:r w:rsidRPr="004914E0">
        <w:rPr>
          <w:rFonts w:cstheme="minorHAnsi"/>
        </w:rPr>
        <w:t xml:space="preserve">Are you afraid of something? Do you hope for something? </w:t>
      </w:r>
      <w:r w:rsidRPr="004914E0">
        <w:rPr>
          <w:rFonts w:cstheme="minorHAnsi"/>
          <w:i/>
        </w:rPr>
        <w:t xml:space="preserve">(Pause) </w:t>
      </w:r>
      <w:r w:rsidRPr="004914E0">
        <w:rPr>
          <w:rFonts w:cstheme="minorHAnsi"/>
        </w:rPr>
        <w:t xml:space="preserve">Observe your responses as just information, and breathe with </w:t>
      </w:r>
      <w:r w:rsidR="003C7310" w:rsidRPr="004914E0">
        <w:rPr>
          <w:rFonts w:cstheme="minorHAnsi"/>
        </w:rPr>
        <w:t xml:space="preserve">a </w:t>
      </w:r>
      <w:r w:rsidRPr="004914E0">
        <w:rPr>
          <w:rFonts w:cstheme="minorHAnsi"/>
        </w:rPr>
        <w:t xml:space="preserve">long exhaling breath. </w:t>
      </w:r>
      <w:r w:rsidRPr="004914E0">
        <w:rPr>
          <w:rFonts w:cstheme="minorHAnsi"/>
          <w:i/>
        </w:rPr>
        <w:t xml:space="preserve">(Pause </w:t>
      </w:r>
      <w:r w:rsidR="00D801FA" w:rsidRPr="004914E0">
        <w:rPr>
          <w:rFonts w:cstheme="minorHAnsi"/>
          <w:i/>
        </w:rPr>
        <w:t xml:space="preserve">for </w:t>
      </w:r>
      <w:r w:rsidRPr="004914E0">
        <w:rPr>
          <w:rFonts w:cstheme="minorHAnsi"/>
          <w:i/>
        </w:rPr>
        <w:t>30 seconds)</w:t>
      </w:r>
    </w:p>
    <w:p w14:paraId="10F47CC3" w14:textId="77777777" w:rsidR="00EE1EAC" w:rsidRPr="004914E0" w:rsidRDefault="00EE1EAC" w:rsidP="00D801FA">
      <w:pPr>
        <w:tabs>
          <w:tab w:val="left" w:pos="1418"/>
        </w:tabs>
        <w:spacing w:after="0" w:line="240" w:lineRule="auto"/>
        <w:jc w:val="both"/>
        <w:rPr>
          <w:rFonts w:cstheme="minorHAnsi"/>
        </w:rPr>
      </w:pPr>
    </w:p>
    <w:p w14:paraId="0E630E7F" w14:textId="77777777" w:rsidR="00EE1EAC" w:rsidRPr="004914E0" w:rsidRDefault="00EE1EAC" w:rsidP="00D801FA">
      <w:pPr>
        <w:tabs>
          <w:tab w:val="left" w:pos="1418"/>
        </w:tabs>
        <w:spacing w:after="0" w:line="240" w:lineRule="auto"/>
        <w:jc w:val="both"/>
        <w:rPr>
          <w:rFonts w:cstheme="minorHAnsi"/>
          <w:b/>
        </w:rPr>
      </w:pPr>
      <w:r w:rsidRPr="004914E0">
        <w:rPr>
          <w:rFonts w:cstheme="minorHAnsi"/>
          <w:b/>
        </w:rPr>
        <w:t>Heal</w:t>
      </w:r>
    </w:p>
    <w:p w14:paraId="092FE6D2" w14:textId="77777777" w:rsidR="00280544" w:rsidRPr="004914E0" w:rsidRDefault="00EE1EAC" w:rsidP="00D801FA">
      <w:pPr>
        <w:tabs>
          <w:tab w:val="left" w:pos="1418"/>
        </w:tabs>
        <w:spacing w:after="0" w:line="240" w:lineRule="auto"/>
        <w:jc w:val="both"/>
        <w:rPr>
          <w:rFonts w:cstheme="minorHAnsi"/>
          <w:i/>
        </w:rPr>
      </w:pPr>
      <w:r w:rsidRPr="004914E0">
        <w:rPr>
          <w:rFonts w:cstheme="minorHAnsi"/>
        </w:rPr>
        <w:t>As you breathe</w:t>
      </w:r>
      <w:r w:rsidR="00993CA4" w:rsidRPr="004914E0">
        <w:rPr>
          <w:rFonts w:cstheme="minorHAnsi"/>
        </w:rPr>
        <w:t>,</w:t>
      </w:r>
      <w:r w:rsidRPr="004914E0">
        <w:rPr>
          <w:rFonts w:cstheme="minorHAnsi"/>
        </w:rPr>
        <w:t xml:space="preserve"> repeat to yourself the word </w:t>
      </w:r>
      <w:r w:rsidR="00971398" w:rsidRPr="004914E0">
        <w:rPr>
          <w:rFonts w:cstheme="minorHAnsi"/>
          <w:i/>
        </w:rPr>
        <w:t>Welcome</w:t>
      </w:r>
      <w:r w:rsidRPr="004914E0">
        <w:rPr>
          <w:rFonts w:cstheme="minorHAnsi"/>
        </w:rPr>
        <w:t xml:space="preserve">. </w:t>
      </w:r>
      <w:r w:rsidRPr="004914E0">
        <w:rPr>
          <w:rFonts w:cstheme="minorHAnsi"/>
          <w:i/>
        </w:rPr>
        <w:t xml:space="preserve">(Pause </w:t>
      </w:r>
      <w:r w:rsidR="00D801FA" w:rsidRPr="004914E0">
        <w:rPr>
          <w:rFonts w:cstheme="minorHAnsi"/>
          <w:i/>
        </w:rPr>
        <w:t xml:space="preserve">for </w:t>
      </w:r>
      <w:r w:rsidRPr="004914E0">
        <w:rPr>
          <w:rFonts w:cstheme="minorHAnsi"/>
          <w:i/>
        </w:rPr>
        <w:t xml:space="preserve">10 seconds) </w:t>
      </w:r>
    </w:p>
    <w:p w14:paraId="0DB6C11C" w14:textId="77777777" w:rsidR="005B7C3D" w:rsidRPr="004914E0" w:rsidRDefault="005B7C3D" w:rsidP="00D801FA">
      <w:pPr>
        <w:tabs>
          <w:tab w:val="left" w:pos="1418"/>
        </w:tabs>
        <w:spacing w:after="0" w:line="240" w:lineRule="auto"/>
        <w:jc w:val="both"/>
        <w:rPr>
          <w:rFonts w:cstheme="minorHAnsi"/>
          <w:b/>
        </w:rPr>
      </w:pPr>
    </w:p>
    <w:p w14:paraId="371B1934" w14:textId="77777777" w:rsidR="00280544" w:rsidRPr="004914E0" w:rsidRDefault="00280544" w:rsidP="00EA33DA">
      <w:pPr>
        <w:tabs>
          <w:tab w:val="left" w:pos="1418"/>
          <w:tab w:val="left" w:pos="6364"/>
        </w:tabs>
        <w:spacing w:after="0" w:line="240" w:lineRule="auto"/>
        <w:jc w:val="both"/>
        <w:rPr>
          <w:rFonts w:cstheme="minorHAnsi"/>
          <w:i/>
        </w:rPr>
      </w:pPr>
      <w:r w:rsidRPr="004914E0">
        <w:rPr>
          <w:rFonts w:cstheme="minorHAnsi"/>
          <w:i/>
        </w:rPr>
        <w:t xml:space="preserve">(Pause </w:t>
      </w:r>
      <w:r w:rsidR="003179A2" w:rsidRPr="004914E0">
        <w:rPr>
          <w:rFonts w:cstheme="minorHAnsi"/>
          <w:i/>
        </w:rPr>
        <w:t xml:space="preserve">for </w:t>
      </w:r>
      <w:r w:rsidRPr="004914E0">
        <w:rPr>
          <w:rFonts w:cstheme="minorHAnsi"/>
          <w:i/>
        </w:rPr>
        <w:t xml:space="preserve">8 seconds or one long breath after each statement) </w:t>
      </w:r>
    </w:p>
    <w:p w14:paraId="25A2A50D" w14:textId="77777777" w:rsidR="00280544" w:rsidRPr="004914E0" w:rsidRDefault="00280544" w:rsidP="00D801FA">
      <w:pPr>
        <w:pStyle w:val="ListParagraph"/>
        <w:numPr>
          <w:ilvl w:val="0"/>
          <w:numId w:val="3"/>
        </w:numPr>
        <w:tabs>
          <w:tab w:val="left" w:pos="1418"/>
        </w:tabs>
        <w:spacing w:after="0" w:line="240" w:lineRule="auto"/>
        <w:jc w:val="both"/>
        <w:rPr>
          <w:rFonts w:cstheme="minorHAnsi"/>
        </w:rPr>
      </w:pPr>
      <w:r w:rsidRPr="004914E0">
        <w:rPr>
          <w:rFonts w:cstheme="minorHAnsi"/>
        </w:rPr>
        <w:t xml:space="preserve">Welcome this opportunity of an open door </w:t>
      </w:r>
      <w:r w:rsidR="00BB078F" w:rsidRPr="004914E0">
        <w:rPr>
          <w:rFonts w:cstheme="minorHAnsi"/>
        </w:rPr>
        <w:t xml:space="preserve">inviting you </w:t>
      </w:r>
      <w:r w:rsidRPr="004914E0">
        <w:rPr>
          <w:rFonts w:cstheme="minorHAnsi"/>
        </w:rPr>
        <w:t xml:space="preserve">to explore your deeds. </w:t>
      </w:r>
    </w:p>
    <w:p w14:paraId="6BA2B04C" w14:textId="77777777" w:rsidR="00280544" w:rsidRPr="004914E0" w:rsidRDefault="00280544" w:rsidP="00D801FA">
      <w:pPr>
        <w:pStyle w:val="ListParagraph"/>
        <w:numPr>
          <w:ilvl w:val="0"/>
          <w:numId w:val="3"/>
        </w:numPr>
        <w:tabs>
          <w:tab w:val="left" w:pos="1418"/>
        </w:tabs>
        <w:spacing w:after="0" w:line="240" w:lineRule="auto"/>
        <w:jc w:val="both"/>
        <w:rPr>
          <w:rFonts w:cstheme="minorHAnsi"/>
        </w:rPr>
      </w:pPr>
      <w:r w:rsidRPr="004914E0">
        <w:rPr>
          <w:rFonts w:cstheme="minorHAnsi"/>
        </w:rPr>
        <w:t>Welcome the light of the Holy Spirit, who leads you into all truth.</w:t>
      </w:r>
      <w:r w:rsidR="00BF6C5F" w:rsidRPr="004914E0">
        <w:rPr>
          <w:rStyle w:val="EndnoteReference"/>
          <w:rFonts w:cstheme="minorHAnsi"/>
        </w:rPr>
        <w:endnoteReference w:id="5"/>
      </w:r>
    </w:p>
    <w:p w14:paraId="5B5245E0" w14:textId="77777777" w:rsidR="00280544" w:rsidRPr="004914E0" w:rsidRDefault="00280544" w:rsidP="00D801FA">
      <w:pPr>
        <w:pStyle w:val="ListParagraph"/>
        <w:numPr>
          <w:ilvl w:val="0"/>
          <w:numId w:val="3"/>
        </w:numPr>
        <w:tabs>
          <w:tab w:val="left" w:pos="1418"/>
        </w:tabs>
        <w:spacing w:after="0" w:line="240" w:lineRule="auto"/>
        <w:jc w:val="both"/>
        <w:rPr>
          <w:rFonts w:cstheme="minorHAnsi"/>
        </w:rPr>
      </w:pPr>
      <w:r w:rsidRPr="004914E0">
        <w:rPr>
          <w:rFonts w:cstheme="minorHAnsi"/>
        </w:rPr>
        <w:t>Welcome the reality of where you are right now and how far you have come.</w:t>
      </w:r>
    </w:p>
    <w:p w14:paraId="7E4F7C5C" w14:textId="77777777" w:rsidR="00280544" w:rsidRPr="004914E0" w:rsidRDefault="00280544" w:rsidP="00D801FA">
      <w:pPr>
        <w:pStyle w:val="ListParagraph"/>
        <w:numPr>
          <w:ilvl w:val="0"/>
          <w:numId w:val="3"/>
        </w:numPr>
        <w:tabs>
          <w:tab w:val="left" w:pos="1418"/>
        </w:tabs>
        <w:spacing w:after="0" w:line="240" w:lineRule="auto"/>
        <w:jc w:val="both"/>
        <w:rPr>
          <w:rFonts w:cstheme="minorHAnsi"/>
          <w:i/>
        </w:rPr>
      </w:pPr>
      <w:r w:rsidRPr="004914E0">
        <w:rPr>
          <w:rFonts w:cstheme="minorHAnsi"/>
        </w:rPr>
        <w:t xml:space="preserve">Welcome what you are learning about yourself. </w:t>
      </w:r>
      <w:r w:rsidR="00D93625" w:rsidRPr="004914E0">
        <w:rPr>
          <w:rFonts w:cstheme="minorHAnsi"/>
          <w:i/>
        </w:rPr>
        <w:t>(Pause for 10 seconds)</w:t>
      </w:r>
    </w:p>
    <w:p w14:paraId="4A62DB65" w14:textId="77777777" w:rsidR="00280544" w:rsidRPr="004914E0" w:rsidRDefault="00280544" w:rsidP="00D801FA">
      <w:pPr>
        <w:tabs>
          <w:tab w:val="left" w:pos="1418"/>
        </w:tabs>
        <w:spacing w:after="0" w:line="240" w:lineRule="auto"/>
        <w:jc w:val="both"/>
        <w:rPr>
          <w:rFonts w:cstheme="minorHAnsi"/>
          <w:b/>
        </w:rPr>
      </w:pPr>
    </w:p>
    <w:p w14:paraId="4D8782D7" w14:textId="77777777" w:rsidR="00335BBD" w:rsidRPr="004914E0" w:rsidRDefault="00335BBD" w:rsidP="00335BBD">
      <w:pPr>
        <w:spacing w:after="0" w:line="240" w:lineRule="auto"/>
        <w:jc w:val="both"/>
      </w:pPr>
      <w:bookmarkStart w:id="42" w:name="OLE_LINK5"/>
      <w:bookmarkStart w:id="43" w:name="OLE_LINK6"/>
      <w:bookmarkStart w:id="44" w:name="OLE_LINK7"/>
      <w:bookmarkStart w:id="45" w:name="OLE_LINK33"/>
      <w:bookmarkStart w:id="46" w:name="OLE_LINK34"/>
      <w:bookmarkStart w:id="47" w:name="_Hlk488856042"/>
      <w:r w:rsidRPr="004914E0">
        <w:t>Now, as you breathe, you might use the following statements as a confession to the Lord and turn away from the Idol Self. On the exhale, let go.</w:t>
      </w:r>
      <w:r w:rsidRPr="004914E0">
        <w:rPr>
          <w:rStyle w:val="EndnoteReference"/>
        </w:rPr>
        <w:endnoteReference w:id="6"/>
      </w:r>
      <w:r w:rsidRPr="004914E0">
        <w:t xml:space="preserve"> </w:t>
      </w:r>
    </w:p>
    <w:bookmarkEnd w:id="42"/>
    <w:bookmarkEnd w:id="43"/>
    <w:bookmarkEnd w:id="44"/>
    <w:bookmarkEnd w:id="45"/>
    <w:bookmarkEnd w:id="46"/>
    <w:bookmarkEnd w:id="47"/>
    <w:p w14:paraId="62B34114" w14:textId="77777777" w:rsidR="005B7C3D" w:rsidRPr="004914E0" w:rsidRDefault="005B7C3D" w:rsidP="00D801FA">
      <w:pPr>
        <w:tabs>
          <w:tab w:val="left" w:pos="1418"/>
        </w:tabs>
        <w:spacing w:after="0" w:line="240" w:lineRule="auto"/>
        <w:jc w:val="both"/>
        <w:rPr>
          <w:rFonts w:cstheme="minorHAnsi"/>
        </w:rPr>
      </w:pPr>
    </w:p>
    <w:p w14:paraId="11D48757" w14:textId="77777777" w:rsidR="005B7C3D" w:rsidRPr="004914E0" w:rsidRDefault="005B7C3D" w:rsidP="00D801FA">
      <w:pPr>
        <w:tabs>
          <w:tab w:val="left" w:pos="1418"/>
        </w:tabs>
        <w:spacing w:after="0" w:line="240" w:lineRule="auto"/>
        <w:jc w:val="both"/>
        <w:rPr>
          <w:rFonts w:cstheme="minorHAnsi"/>
          <w:i/>
        </w:rPr>
      </w:pPr>
      <w:r w:rsidRPr="004914E0">
        <w:rPr>
          <w:rFonts w:cstheme="minorHAnsi"/>
          <w:i/>
        </w:rPr>
        <w:t xml:space="preserve">(Pause for 5 seconds after each statement) </w:t>
      </w:r>
    </w:p>
    <w:p w14:paraId="2158DDBD" w14:textId="77777777" w:rsidR="005B7C3D" w:rsidRPr="004914E0" w:rsidRDefault="005B7C3D" w:rsidP="00D801FA">
      <w:pPr>
        <w:pStyle w:val="ListParagraph"/>
        <w:numPr>
          <w:ilvl w:val="0"/>
          <w:numId w:val="2"/>
        </w:numPr>
        <w:tabs>
          <w:tab w:val="left" w:pos="1418"/>
        </w:tabs>
        <w:spacing w:after="0" w:line="240" w:lineRule="auto"/>
        <w:jc w:val="both"/>
        <w:rPr>
          <w:rFonts w:cstheme="minorHAnsi"/>
        </w:rPr>
      </w:pPr>
      <w:r w:rsidRPr="004914E0">
        <w:rPr>
          <w:rFonts w:cstheme="minorHAnsi"/>
        </w:rPr>
        <w:t>As my deeds are revealed, I let go of the craving for power and control.</w:t>
      </w:r>
    </w:p>
    <w:p w14:paraId="693F59EC" w14:textId="77777777" w:rsidR="005B7C3D" w:rsidRPr="004914E0" w:rsidRDefault="005B7C3D" w:rsidP="00D801FA">
      <w:pPr>
        <w:pStyle w:val="ListParagraph"/>
        <w:numPr>
          <w:ilvl w:val="0"/>
          <w:numId w:val="2"/>
        </w:numPr>
        <w:tabs>
          <w:tab w:val="left" w:pos="1418"/>
        </w:tabs>
        <w:spacing w:after="0" w:line="240" w:lineRule="auto"/>
        <w:jc w:val="both"/>
        <w:rPr>
          <w:rFonts w:cstheme="minorHAnsi"/>
        </w:rPr>
      </w:pPr>
      <w:r w:rsidRPr="004914E0">
        <w:rPr>
          <w:rFonts w:cstheme="minorHAnsi"/>
        </w:rPr>
        <w:t>As my deeds are revealed, I let go of the craving for esteem and affection.</w:t>
      </w:r>
    </w:p>
    <w:p w14:paraId="3E69B0C4" w14:textId="77777777" w:rsidR="005B7C3D" w:rsidRPr="004914E0" w:rsidRDefault="005B7C3D" w:rsidP="00D801FA">
      <w:pPr>
        <w:pStyle w:val="ListParagraph"/>
        <w:numPr>
          <w:ilvl w:val="0"/>
          <w:numId w:val="2"/>
        </w:numPr>
        <w:tabs>
          <w:tab w:val="left" w:pos="1418"/>
        </w:tabs>
        <w:spacing w:after="0" w:line="240" w:lineRule="auto"/>
        <w:jc w:val="both"/>
        <w:rPr>
          <w:rFonts w:cstheme="minorHAnsi"/>
        </w:rPr>
      </w:pPr>
      <w:r w:rsidRPr="004914E0">
        <w:rPr>
          <w:rFonts w:cstheme="minorHAnsi"/>
        </w:rPr>
        <w:lastRenderedPageBreak/>
        <w:t>As my deeds are revealed, I let go of the craving for survival and comfort.</w:t>
      </w:r>
    </w:p>
    <w:p w14:paraId="77AF169B" w14:textId="77777777" w:rsidR="005B7C3D" w:rsidRPr="004914E0" w:rsidRDefault="005B7C3D" w:rsidP="00D801FA">
      <w:pPr>
        <w:pStyle w:val="ListParagraph"/>
        <w:numPr>
          <w:ilvl w:val="0"/>
          <w:numId w:val="2"/>
        </w:numPr>
        <w:tabs>
          <w:tab w:val="left" w:pos="1418"/>
        </w:tabs>
        <w:spacing w:after="0" w:line="240" w:lineRule="auto"/>
        <w:jc w:val="both"/>
        <w:rPr>
          <w:rFonts w:cstheme="minorHAnsi"/>
        </w:rPr>
      </w:pPr>
      <w:r w:rsidRPr="004914E0">
        <w:rPr>
          <w:rFonts w:cstheme="minorHAnsi"/>
        </w:rPr>
        <w:t xml:space="preserve">As my deeds are revealed, I let go of the craving to change my situation. </w:t>
      </w:r>
      <w:r w:rsidRPr="004914E0">
        <w:rPr>
          <w:rFonts w:cstheme="minorHAnsi"/>
          <w:i/>
        </w:rPr>
        <w:t>(Pause for 30 seconds)</w:t>
      </w:r>
      <w:r w:rsidRPr="004914E0">
        <w:rPr>
          <w:rFonts w:cstheme="minorHAnsi"/>
        </w:rPr>
        <w:t xml:space="preserve"> </w:t>
      </w:r>
    </w:p>
    <w:p w14:paraId="13033C7C" w14:textId="77777777" w:rsidR="005B7C3D" w:rsidRPr="004914E0" w:rsidRDefault="005B7C3D" w:rsidP="00D801FA">
      <w:pPr>
        <w:tabs>
          <w:tab w:val="left" w:pos="1418"/>
        </w:tabs>
        <w:spacing w:after="0" w:line="240" w:lineRule="auto"/>
        <w:jc w:val="both"/>
        <w:rPr>
          <w:rFonts w:cstheme="minorHAnsi"/>
        </w:rPr>
      </w:pPr>
    </w:p>
    <w:p w14:paraId="7E342467" w14:textId="7B5588EE" w:rsidR="00EE1EAC" w:rsidRPr="004914E0" w:rsidRDefault="00D23720" w:rsidP="00D801FA">
      <w:pPr>
        <w:tabs>
          <w:tab w:val="left" w:pos="1418"/>
        </w:tabs>
        <w:spacing w:after="0" w:line="240" w:lineRule="auto"/>
        <w:jc w:val="both"/>
        <w:rPr>
          <w:rFonts w:cstheme="minorHAnsi"/>
        </w:rPr>
      </w:pPr>
      <w:r w:rsidRPr="004914E0">
        <w:rPr>
          <w:rFonts w:cstheme="minorHAnsi"/>
          <w:i/>
        </w:rPr>
        <w:t>(</w:t>
      </w:r>
      <w:r w:rsidR="00977F2A" w:rsidRPr="004914E0">
        <w:rPr>
          <w:rFonts w:cstheme="minorHAnsi"/>
          <w:i/>
        </w:rPr>
        <w:t>Optional</w:t>
      </w:r>
      <w:r w:rsidRPr="004914E0">
        <w:rPr>
          <w:rFonts w:cstheme="minorHAnsi"/>
          <w:i/>
        </w:rPr>
        <w:t>)</w:t>
      </w:r>
      <w:r w:rsidR="00977F2A" w:rsidRPr="004914E0">
        <w:rPr>
          <w:rFonts w:cstheme="minorHAnsi"/>
          <w:i/>
        </w:rPr>
        <w:t xml:space="preserve"> </w:t>
      </w:r>
      <w:r w:rsidR="00977F2A" w:rsidRPr="004914E0">
        <w:rPr>
          <w:rFonts w:cstheme="minorHAnsi"/>
        </w:rPr>
        <w:t xml:space="preserve">Continue to breathe </w:t>
      </w:r>
      <w:r w:rsidR="00A905B1" w:rsidRPr="004914E0">
        <w:rPr>
          <w:rFonts w:cstheme="minorHAnsi"/>
        </w:rPr>
        <w:t xml:space="preserve">while </w:t>
      </w:r>
      <w:r w:rsidR="00EE1EAC" w:rsidRPr="004914E0">
        <w:rPr>
          <w:rFonts w:cstheme="minorHAnsi"/>
        </w:rPr>
        <w:t>I test for further integration</w:t>
      </w:r>
      <w:r w:rsidR="00977F2A" w:rsidRPr="004914E0">
        <w:rPr>
          <w:rFonts w:cstheme="minorHAnsi"/>
        </w:rPr>
        <w:t>.</w:t>
      </w:r>
    </w:p>
    <w:p w14:paraId="1B730960" w14:textId="77777777" w:rsidR="00E8015A" w:rsidRPr="004914E0" w:rsidRDefault="00E8015A" w:rsidP="00D801FA">
      <w:pPr>
        <w:tabs>
          <w:tab w:val="left" w:pos="1418"/>
        </w:tabs>
        <w:spacing w:after="0" w:line="240" w:lineRule="auto"/>
        <w:jc w:val="both"/>
        <w:rPr>
          <w:rFonts w:cstheme="minorHAnsi"/>
        </w:rPr>
      </w:pPr>
    </w:p>
    <w:p w14:paraId="2029490F" w14:textId="7E46B89D" w:rsidR="00D23720" w:rsidRPr="004914E0" w:rsidRDefault="00D23720" w:rsidP="00D801FA">
      <w:pPr>
        <w:tabs>
          <w:tab w:val="left" w:pos="1418"/>
        </w:tabs>
        <w:spacing w:after="0" w:line="240" w:lineRule="auto"/>
        <w:jc w:val="both"/>
        <w:rPr>
          <w:rFonts w:cstheme="minorHAnsi"/>
        </w:rPr>
      </w:pPr>
      <w:r w:rsidRPr="004914E0">
        <w:rPr>
          <w:rFonts w:cstheme="minorHAnsi"/>
        </w:rPr>
        <w:t>Pause. Take a deep breath.</w:t>
      </w:r>
    </w:p>
    <w:p w14:paraId="6AE47CF1" w14:textId="4D248FDC" w:rsidR="00D93625" w:rsidRPr="004914E0" w:rsidRDefault="00D93625" w:rsidP="00D93625">
      <w:pPr>
        <w:spacing w:after="0" w:line="240" w:lineRule="auto"/>
        <w:jc w:val="both"/>
        <w:rPr>
          <w:rFonts w:cstheme="minorHAnsi"/>
          <w:i/>
          <w:color w:val="000000"/>
        </w:rPr>
      </w:pPr>
      <w:r w:rsidRPr="004914E0">
        <w:rPr>
          <w:rFonts w:cstheme="minorHAnsi"/>
          <w:i/>
          <w:color w:val="000000"/>
        </w:rPr>
        <w:t xml:space="preserve">(If time permits, ask, “Does anyone have comments or questions about </w:t>
      </w:r>
      <w:r w:rsidR="009F7C68" w:rsidRPr="004914E0">
        <w:rPr>
          <w:rFonts w:cstheme="minorHAnsi"/>
          <w:i/>
          <w:color w:val="000000"/>
        </w:rPr>
        <w:t>the</w:t>
      </w:r>
      <w:r w:rsidRPr="004914E0">
        <w:rPr>
          <w:rFonts w:cstheme="minorHAnsi"/>
          <w:i/>
          <w:color w:val="000000"/>
        </w:rPr>
        <w:t xml:space="preserve"> integration?”)</w:t>
      </w:r>
    </w:p>
    <w:p w14:paraId="5A9A281A" w14:textId="77777777" w:rsidR="003179A2" w:rsidRPr="004914E0" w:rsidRDefault="003179A2" w:rsidP="00D801FA">
      <w:pPr>
        <w:tabs>
          <w:tab w:val="left" w:pos="1418"/>
        </w:tabs>
        <w:spacing w:after="0" w:line="240" w:lineRule="auto"/>
        <w:jc w:val="both"/>
        <w:rPr>
          <w:rFonts w:cstheme="minorHAnsi"/>
        </w:rPr>
      </w:pPr>
    </w:p>
    <w:p w14:paraId="670165B4" w14:textId="77777777" w:rsidR="00285B9A" w:rsidRPr="004914E0" w:rsidRDefault="00A31FEA" w:rsidP="00D801FA">
      <w:pPr>
        <w:tabs>
          <w:tab w:val="left" w:pos="0"/>
        </w:tabs>
        <w:spacing w:after="0" w:line="240" w:lineRule="auto"/>
        <w:jc w:val="both"/>
        <w:rPr>
          <w:rFonts w:cstheme="minorHAnsi"/>
          <w:b/>
        </w:rPr>
      </w:pPr>
      <w:r w:rsidRPr="004914E0">
        <w:rPr>
          <w:rFonts w:cstheme="minorHAnsi"/>
          <w:b/>
        </w:rPr>
        <w:t>1:28</w:t>
      </w:r>
      <w:r w:rsidR="00285B9A" w:rsidRPr="004914E0">
        <w:rPr>
          <w:rFonts w:cstheme="minorHAnsi"/>
          <w:b/>
        </w:rPr>
        <w:tab/>
        <w:t>ENDING PRAYER</w:t>
      </w:r>
    </w:p>
    <w:p w14:paraId="3BA798B0" w14:textId="77777777" w:rsidR="003342E5" w:rsidRPr="004914E0" w:rsidRDefault="003342E5" w:rsidP="00D801FA">
      <w:pPr>
        <w:tabs>
          <w:tab w:val="left" w:pos="1418"/>
        </w:tabs>
        <w:spacing w:after="0" w:line="240" w:lineRule="auto"/>
        <w:jc w:val="both"/>
        <w:rPr>
          <w:rFonts w:cstheme="minorHAnsi"/>
          <w:b/>
        </w:rPr>
      </w:pPr>
    </w:p>
    <w:p w14:paraId="279959CD" w14:textId="77777777" w:rsidR="003342E5" w:rsidRPr="004914E0" w:rsidRDefault="00285B9A" w:rsidP="00D801FA">
      <w:pPr>
        <w:tabs>
          <w:tab w:val="left" w:pos="1418"/>
        </w:tabs>
        <w:spacing w:after="0" w:line="240" w:lineRule="auto"/>
        <w:jc w:val="both"/>
        <w:rPr>
          <w:rFonts w:cstheme="minorHAnsi"/>
        </w:rPr>
      </w:pPr>
      <w:bookmarkStart w:id="48" w:name="_Hlk491437066"/>
      <w:r w:rsidRPr="004914E0">
        <w:rPr>
          <w:rFonts w:cstheme="minorHAnsi"/>
        </w:rPr>
        <w:t>Dear Father and Creator,</w:t>
      </w:r>
    </w:p>
    <w:p w14:paraId="4116DA59" w14:textId="7027397E" w:rsidR="00285B9A" w:rsidRPr="004914E0" w:rsidRDefault="00977F2A" w:rsidP="00D801FA">
      <w:pPr>
        <w:tabs>
          <w:tab w:val="left" w:pos="1418"/>
        </w:tabs>
        <w:spacing w:after="0" w:line="240" w:lineRule="auto"/>
        <w:jc w:val="both"/>
        <w:rPr>
          <w:rFonts w:cstheme="minorHAnsi"/>
        </w:rPr>
      </w:pPr>
      <w:r w:rsidRPr="004914E0">
        <w:rPr>
          <w:rFonts w:cstheme="minorHAnsi"/>
        </w:rPr>
        <w:t xml:space="preserve">Thank You for this time of training and healing </w:t>
      </w:r>
      <w:r w:rsidR="006759B5" w:rsidRPr="004914E0">
        <w:rPr>
          <w:rFonts w:cstheme="minorHAnsi"/>
        </w:rPr>
        <w:t>together. Hold us in the power of this new understand</w:t>
      </w:r>
      <w:r w:rsidRPr="004914E0">
        <w:rPr>
          <w:rFonts w:cstheme="minorHAnsi"/>
        </w:rPr>
        <w:t>ing as You guide us to the light</w:t>
      </w:r>
      <w:r w:rsidR="006759B5" w:rsidRPr="004914E0">
        <w:rPr>
          <w:rFonts w:cstheme="minorHAnsi"/>
        </w:rPr>
        <w:t xml:space="preserve"> and to the truth</w:t>
      </w:r>
      <w:r w:rsidR="003179A2" w:rsidRPr="004914E0">
        <w:rPr>
          <w:rFonts w:cstheme="minorHAnsi"/>
        </w:rPr>
        <w:t xml:space="preserve"> about who </w:t>
      </w:r>
      <w:r w:rsidR="00D03EC1" w:rsidRPr="004914E0">
        <w:rPr>
          <w:rFonts w:cstheme="minorHAnsi"/>
        </w:rPr>
        <w:t>You created us to be</w:t>
      </w:r>
      <w:r w:rsidR="006759B5" w:rsidRPr="004914E0">
        <w:rPr>
          <w:rFonts w:cstheme="minorHAnsi"/>
        </w:rPr>
        <w:t>. Lead us to the next st</w:t>
      </w:r>
      <w:r w:rsidRPr="004914E0">
        <w:rPr>
          <w:rFonts w:cstheme="minorHAnsi"/>
        </w:rPr>
        <w:t xml:space="preserve">ep in our healing this week as we </w:t>
      </w:r>
      <w:r w:rsidR="0096191F" w:rsidRPr="004914E0">
        <w:rPr>
          <w:rFonts w:cstheme="minorHAnsi"/>
        </w:rPr>
        <w:t xml:space="preserve">co-labor </w:t>
      </w:r>
      <w:r w:rsidRPr="004914E0">
        <w:rPr>
          <w:rFonts w:cstheme="minorHAnsi"/>
        </w:rPr>
        <w:t xml:space="preserve">with You to </w:t>
      </w:r>
      <w:r w:rsidR="006759B5" w:rsidRPr="004914E0">
        <w:rPr>
          <w:rFonts w:cstheme="minorHAnsi"/>
        </w:rPr>
        <w:t>reorient our</w:t>
      </w:r>
      <w:r w:rsidRPr="004914E0">
        <w:rPr>
          <w:rFonts w:cstheme="minorHAnsi"/>
        </w:rPr>
        <w:t xml:space="preserve"> lives </w:t>
      </w:r>
      <w:r w:rsidR="00D801FA" w:rsidRPr="004914E0">
        <w:rPr>
          <w:rFonts w:cstheme="minorHAnsi"/>
        </w:rPr>
        <w:t>for</w:t>
      </w:r>
      <w:r w:rsidRPr="004914E0">
        <w:rPr>
          <w:rFonts w:cstheme="minorHAnsi"/>
        </w:rPr>
        <w:t xml:space="preserve"> a more effective flow and to </w:t>
      </w:r>
      <w:r w:rsidR="0096191F" w:rsidRPr="004914E0">
        <w:rPr>
          <w:rFonts w:cstheme="minorHAnsi"/>
        </w:rPr>
        <w:t xml:space="preserve">flourish in </w:t>
      </w:r>
      <w:r w:rsidR="006759B5" w:rsidRPr="004914E0">
        <w:rPr>
          <w:rFonts w:cstheme="minorHAnsi"/>
        </w:rPr>
        <w:t>our connection with our True Self and design</w:t>
      </w:r>
      <w:r w:rsidR="0021433D" w:rsidRPr="004914E0">
        <w:rPr>
          <w:rFonts w:cstheme="minorHAnsi"/>
        </w:rPr>
        <w:t xml:space="preserve">, </w:t>
      </w:r>
      <w:r w:rsidR="00B57AA7" w:rsidRPr="004914E0">
        <w:rPr>
          <w:rFonts w:cstheme="minorHAnsi"/>
        </w:rPr>
        <w:t xml:space="preserve">with </w:t>
      </w:r>
      <w:r w:rsidR="0021433D" w:rsidRPr="004914E0">
        <w:rPr>
          <w:rFonts w:cstheme="minorHAnsi"/>
        </w:rPr>
        <w:t>our</w:t>
      </w:r>
      <w:r w:rsidR="00D23720" w:rsidRPr="004914E0">
        <w:rPr>
          <w:rFonts w:cstheme="minorHAnsi"/>
        </w:rPr>
        <w:t xml:space="preserve"> </w:t>
      </w:r>
      <w:r w:rsidR="006759B5" w:rsidRPr="004914E0">
        <w:rPr>
          <w:rFonts w:cstheme="minorHAnsi"/>
        </w:rPr>
        <w:t>community and</w:t>
      </w:r>
      <w:r w:rsidR="009C603A" w:rsidRPr="004914E0">
        <w:rPr>
          <w:rFonts w:cstheme="minorHAnsi"/>
        </w:rPr>
        <w:t xml:space="preserve"> the</w:t>
      </w:r>
      <w:r w:rsidR="00246197" w:rsidRPr="004914E0">
        <w:rPr>
          <w:rFonts w:cstheme="minorHAnsi"/>
        </w:rPr>
        <w:t xml:space="preserve"> rest of</w:t>
      </w:r>
      <w:r w:rsidRPr="004914E0">
        <w:rPr>
          <w:rFonts w:cstheme="minorHAnsi"/>
        </w:rPr>
        <w:t xml:space="preserve"> Creation, </w:t>
      </w:r>
      <w:r w:rsidR="00B57AA7" w:rsidRPr="004914E0">
        <w:rPr>
          <w:rFonts w:cstheme="minorHAnsi"/>
        </w:rPr>
        <w:t xml:space="preserve">with our mission, </w:t>
      </w:r>
      <w:r w:rsidRPr="004914E0">
        <w:rPr>
          <w:rFonts w:cstheme="minorHAnsi"/>
        </w:rPr>
        <w:t>and with You, for</w:t>
      </w:r>
      <w:r w:rsidR="00FF5951" w:rsidRPr="004914E0">
        <w:rPr>
          <w:rFonts w:cstheme="minorHAnsi"/>
        </w:rPr>
        <w:t xml:space="preserve"> the glory and honor of our Lord Jes</w:t>
      </w:r>
      <w:r w:rsidR="009C603A" w:rsidRPr="004914E0">
        <w:rPr>
          <w:rFonts w:cstheme="minorHAnsi"/>
        </w:rPr>
        <w:t>us.</w:t>
      </w:r>
      <w:r w:rsidR="00C0740A" w:rsidRPr="004914E0">
        <w:rPr>
          <w:rFonts w:cstheme="minorHAnsi"/>
        </w:rPr>
        <w:t xml:space="preserve"> </w:t>
      </w:r>
      <w:r w:rsidR="00FF5951" w:rsidRPr="004914E0">
        <w:rPr>
          <w:rFonts w:cstheme="minorHAnsi"/>
        </w:rPr>
        <w:t xml:space="preserve">Amen. </w:t>
      </w:r>
    </w:p>
    <w:bookmarkEnd w:id="48"/>
    <w:p w14:paraId="24C3701C" w14:textId="77777777" w:rsidR="00D23720" w:rsidRPr="004914E0" w:rsidRDefault="00D23720" w:rsidP="00D801FA">
      <w:pPr>
        <w:tabs>
          <w:tab w:val="left" w:pos="1418"/>
        </w:tabs>
        <w:spacing w:after="0" w:line="240" w:lineRule="auto"/>
        <w:jc w:val="both"/>
        <w:rPr>
          <w:rFonts w:cstheme="minorHAnsi"/>
        </w:rPr>
      </w:pPr>
    </w:p>
    <w:p w14:paraId="78B0AB99" w14:textId="77777777" w:rsidR="00D23720" w:rsidRPr="004914E0" w:rsidRDefault="00D23720" w:rsidP="00D801FA">
      <w:pPr>
        <w:tabs>
          <w:tab w:val="left" w:pos="1418"/>
        </w:tabs>
        <w:spacing w:after="0" w:line="240" w:lineRule="auto"/>
        <w:jc w:val="both"/>
        <w:rPr>
          <w:rFonts w:cstheme="minorHAnsi"/>
        </w:rPr>
      </w:pPr>
      <w:r w:rsidRPr="004914E0">
        <w:rPr>
          <w:rFonts w:cstheme="minorHAnsi"/>
        </w:rPr>
        <w:t>Take a deep breath.</w:t>
      </w:r>
    </w:p>
    <w:p w14:paraId="2CB40D16" w14:textId="77777777" w:rsidR="00D93625" w:rsidRPr="004914E0" w:rsidRDefault="00D93625" w:rsidP="00D93625">
      <w:pPr>
        <w:spacing w:after="0" w:line="240" w:lineRule="auto"/>
        <w:jc w:val="both"/>
        <w:rPr>
          <w:rFonts w:cstheme="minorHAnsi"/>
          <w:i/>
          <w:color w:val="000000"/>
        </w:rPr>
      </w:pPr>
      <w:r w:rsidRPr="004914E0">
        <w:rPr>
          <w:rFonts w:cstheme="minorHAnsi"/>
          <w:i/>
          <w:color w:val="000000"/>
        </w:rPr>
        <w:t>(If time permits, ask, “Does anyone have comments or questions about this meeting?”)</w:t>
      </w:r>
    </w:p>
    <w:p w14:paraId="1266CC41" w14:textId="77777777" w:rsidR="00C84E13" w:rsidRPr="004914E0" w:rsidRDefault="00C84E13" w:rsidP="00D801FA">
      <w:pPr>
        <w:tabs>
          <w:tab w:val="left" w:pos="1418"/>
        </w:tabs>
        <w:spacing w:after="0" w:line="240" w:lineRule="auto"/>
        <w:jc w:val="both"/>
        <w:rPr>
          <w:rFonts w:cstheme="minorHAnsi"/>
        </w:rPr>
      </w:pPr>
    </w:p>
    <w:p w14:paraId="0CB68321" w14:textId="77777777" w:rsidR="00364554" w:rsidRPr="00D801FA" w:rsidRDefault="00A31FEA" w:rsidP="00D801FA">
      <w:pPr>
        <w:tabs>
          <w:tab w:val="left" w:pos="0"/>
        </w:tabs>
        <w:spacing w:after="0" w:line="240" w:lineRule="auto"/>
        <w:jc w:val="both"/>
        <w:rPr>
          <w:rFonts w:cstheme="minorHAnsi"/>
          <w:b/>
        </w:rPr>
      </w:pPr>
      <w:r w:rsidRPr="004914E0">
        <w:rPr>
          <w:rFonts w:cstheme="minorHAnsi"/>
          <w:b/>
        </w:rPr>
        <w:t>1:29</w:t>
      </w:r>
      <w:r w:rsidR="00364554" w:rsidRPr="004914E0">
        <w:rPr>
          <w:rFonts w:cstheme="minorHAnsi"/>
          <w:b/>
        </w:rPr>
        <w:tab/>
        <w:t>ANNOUNCEMENTS</w:t>
      </w:r>
    </w:p>
    <w:p w14:paraId="50D12E3A" w14:textId="77777777" w:rsidR="00285B9A" w:rsidRPr="00D801FA" w:rsidRDefault="00285B9A" w:rsidP="00D801FA">
      <w:pPr>
        <w:tabs>
          <w:tab w:val="left" w:pos="1418"/>
        </w:tabs>
        <w:spacing w:after="0" w:line="240" w:lineRule="auto"/>
        <w:jc w:val="both"/>
        <w:rPr>
          <w:rFonts w:cstheme="minorHAnsi"/>
        </w:rPr>
      </w:pPr>
    </w:p>
    <w:sectPr w:rsidR="00285B9A" w:rsidRPr="00D801FA" w:rsidSect="00445BEE">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74FFD" w14:textId="77777777" w:rsidR="008B3D3B" w:rsidRDefault="008B3D3B" w:rsidP="00285B9A">
      <w:pPr>
        <w:spacing w:after="0" w:line="240" w:lineRule="auto"/>
      </w:pPr>
      <w:r>
        <w:separator/>
      </w:r>
    </w:p>
  </w:endnote>
  <w:endnote w:type="continuationSeparator" w:id="0">
    <w:p w14:paraId="243AD4C7" w14:textId="77777777" w:rsidR="008B3D3B" w:rsidRDefault="008B3D3B" w:rsidP="00285B9A">
      <w:pPr>
        <w:spacing w:after="0" w:line="240" w:lineRule="auto"/>
      </w:pPr>
      <w:r>
        <w:continuationSeparator/>
      </w:r>
    </w:p>
  </w:endnote>
  <w:endnote w:id="1">
    <w:p w14:paraId="266648EA" w14:textId="47880CD1" w:rsidR="000C7B83" w:rsidRPr="00767739" w:rsidRDefault="00C31745">
      <w:pPr>
        <w:pStyle w:val="EndnoteText"/>
      </w:pPr>
      <w:r w:rsidRPr="00767739">
        <w:rPr>
          <w:rStyle w:val="EndnoteReference"/>
        </w:rPr>
        <w:endnoteRef/>
      </w:r>
      <w:r w:rsidRPr="00767739">
        <w:t xml:space="preserve"> Gustave Flaubert, Correspondence (Paris 1929), vol</w:t>
      </w:r>
      <w:r w:rsidR="00BD042C" w:rsidRPr="00767739">
        <w:t>ume</w:t>
      </w:r>
      <w:r w:rsidRPr="00767739">
        <w:t xml:space="preserve"> </w:t>
      </w:r>
      <w:r w:rsidR="00BD042C" w:rsidRPr="00767739">
        <w:t>5</w:t>
      </w:r>
      <w:r w:rsidRPr="00767739">
        <w:t>, 111</w:t>
      </w:r>
      <w:r w:rsidR="00BD042C" w:rsidRPr="00767739">
        <w:t xml:space="preserve">: </w:t>
      </w:r>
      <w:r w:rsidRPr="00767739">
        <w:t>“The rage for wanting to conclude is one of the most deadly and most fruitless manias to befall humanity.”</w:t>
      </w:r>
      <w:r w:rsidR="00BD042C" w:rsidRPr="00767739">
        <w:t xml:space="preserve"> Taken from </w:t>
      </w:r>
      <w:r w:rsidR="00BD042C" w:rsidRPr="00767739">
        <w:rPr>
          <w:i/>
          <w:iCs/>
        </w:rPr>
        <w:t>Beautiful Evidence</w:t>
      </w:r>
      <w:r w:rsidR="00BD042C" w:rsidRPr="00767739">
        <w:t>, Edward Tufte, Graphics Press LLC, 2006.</w:t>
      </w:r>
    </w:p>
  </w:endnote>
  <w:endnote w:id="2">
    <w:p w14:paraId="0885EBC4" w14:textId="77777777" w:rsidR="0070405A" w:rsidRPr="001C219F" w:rsidRDefault="0070405A" w:rsidP="0070405A">
      <w:pPr>
        <w:pStyle w:val="EndnoteText"/>
      </w:pPr>
      <w:r w:rsidRPr="00767739">
        <w:rPr>
          <w:rStyle w:val="EndnoteReference"/>
        </w:rPr>
        <w:endnoteRef/>
      </w:r>
      <w:r w:rsidRPr="00767739">
        <w:t xml:space="preserve"> </w:t>
      </w:r>
      <w:hyperlink r:id="rId1" w:history="1">
        <w:r w:rsidRPr="00767739">
          <w:rPr>
            <w:rStyle w:val="Hyperlink"/>
          </w:rPr>
          <w:t>en.wikipedia.org/wiki/Tapas_Acupressure_Technique</w:t>
        </w:r>
      </w:hyperlink>
      <w:r w:rsidRPr="00506AD2">
        <w:rPr>
          <w:rStyle w:val="Hyperlink"/>
          <w:color w:val="auto"/>
          <w:u w:val="none"/>
        </w:rPr>
        <w:t>.</w:t>
      </w:r>
    </w:p>
  </w:endnote>
  <w:endnote w:id="3">
    <w:p w14:paraId="781F5FD4" w14:textId="77777777" w:rsidR="000A5419" w:rsidRDefault="000A5419">
      <w:pPr>
        <w:pStyle w:val="EndnoteText"/>
      </w:pPr>
      <w:r w:rsidRPr="001C219F">
        <w:rPr>
          <w:rStyle w:val="EndnoteReference"/>
        </w:rPr>
        <w:endnoteRef/>
      </w:r>
      <w:r w:rsidRPr="001C219F">
        <w:t xml:space="preserve"> Rom. 8:1.</w:t>
      </w:r>
    </w:p>
  </w:endnote>
  <w:endnote w:id="4">
    <w:p w14:paraId="65BF071A" w14:textId="77777777" w:rsidR="00D60E28" w:rsidRPr="00E96E72" w:rsidRDefault="00D60E28" w:rsidP="00D60E28">
      <w:pPr>
        <w:pStyle w:val="EndnoteText"/>
        <w:rPr>
          <w:lang w:val="en-GB"/>
        </w:rPr>
      </w:pPr>
      <w:r>
        <w:rPr>
          <w:rStyle w:val="EndnoteReference"/>
        </w:rPr>
        <w:endnoteRef/>
      </w:r>
      <w:r>
        <w:t xml:space="preserve"> </w:t>
      </w:r>
      <w:r>
        <w:rPr>
          <w:lang w:val="en-GB"/>
        </w:rPr>
        <w:t>1 John 2:1.</w:t>
      </w:r>
    </w:p>
  </w:endnote>
  <w:endnote w:id="5">
    <w:p w14:paraId="774AA178" w14:textId="77777777" w:rsidR="00BF6C5F" w:rsidRDefault="00BF6C5F" w:rsidP="00BF6C5F">
      <w:pPr>
        <w:pStyle w:val="EndnoteText"/>
      </w:pPr>
      <w:r w:rsidRPr="00CC61D6">
        <w:rPr>
          <w:rStyle w:val="EndnoteReference"/>
        </w:rPr>
        <w:endnoteRef/>
      </w:r>
      <w:r w:rsidRPr="00CC61D6">
        <w:t xml:space="preserve"> John 16:13.</w:t>
      </w:r>
    </w:p>
  </w:endnote>
  <w:endnote w:id="6">
    <w:p w14:paraId="05216C70" w14:textId="77777777" w:rsidR="00335BBD" w:rsidRPr="00756169" w:rsidRDefault="00335BBD" w:rsidP="00335BBD">
      <w:pPr>
        <w:pStyle w:val="EndnoteText"/>
        <w:rPr>
          <w:lang w:val="en-GB"/>
        </w:rPr>
      </w:pPr>
      <w:r>
        <w:rPr>
          <w:rStyle w:val="EndnoteReference"/>
        </w:rPr>
        <w:endnoteRef/>
      </w:r>
      <w:r w:rsidRPr="00D247AC">
        <w:rPr>
          <w:lang w:val="en-GB"/>
        </w:rPr>
        <w:t xml:space="preserve"> </w:t>
      </w:r>
      <w:hyperlink r:id="rId2" w:history="1">
        <w:r w:rsidR="00371409">
          <w:rPr>
            <w:rStyle w:val="Hyperlink"/>
            <w:lang w:val="en-GB"/>
          </w:rPr>
          <w:t>www.camillecaldwell.com/WelcomePrayer.html</w:t>
        </w:r>
      </w:hyperlink>
      <w:r w:rsidRPr="0047674D">
        <w:rPr>
          <w:rStyle w:val="Hyperlink"/>
          <w:color w:val="auto"/>
          <w:u w:val="none"/>
          <w:lang w:val="en-GB"/>
        </w:rPr>
        <w:t xml:space="preserve">. </w:t>
      </w:r>
      <w:r w:rsidRPr="0047674D">
        <w:rPr>
          <w:rStyle w:val="Hyperlink"/>
          <w:color w:val="auto"/>
          <w:u w:val="none"/>
        </w:rPr>
        <w:t>A</w:t>
      </w:r>
      <w:r w:rsidRPr="0047674D">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140A" w14:textId="1A727289" w:rsidR="00405336" w:rsidRDefault="00405336">
    <w:pPr>
      <w:pStyle w:val="Footer"/>
    </w:pPr>
    <w:r>
      <w:t>karisfellowships.com</w:t>
    </w:r>
    <w:r>
      <w:tab/>
      <w:t>KF23-M</w:t>
    </w:r>
    <w:r>
      <w:tab/>
    </w:r>
    <w:r>
      <w:rPr>
        <w:rFonts w:cstheme="minorHAnsi"/>
      </w:rPr>
      <w:t>©</w:t>
    </w:r>
    <w:r>
      <w:t>20</w:t>
    </w:r>
    <w:r w:rsidR="00E7433D">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E4413" w14:textId="2DD9ADB2" w:rsidR="00405336" w:rsidRDefault="00405336">
    <w:pPr>
      <w:pStyle w:val="Footer"/>
    </w:pPr>
    <w:r>
      <w:t>karisfellowships.com</w:t>
    </w:r>
    <w:r>
      <w:ptab w:relativeTo="margin" w:alignment="center" w:leader="none"/>
    </w:r>
    <w:r>
      <w:t>KF23-M</w:t>
    </w:r>
    <w:r>
      <w:ptab w:relativeTo="margin" w:alignment="right" w:leader="none"/>
    </w:r>
    <w:r>
      <w:t>©20</w:t>
    </w:r>
    <w:r w:rsidR="00E7433D">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9E44B" w14:textId="77777777" w:rsidR="008B3D3B" w:rsidRDefault="008B3D3B" w:rsidP="00285B9A">
      <w:pPr>
        <w:spacing w:after="0" w:line="240" w:lineRule="auto"/>
      </w:pPr>
      <w:r>
        <w:separator/>
      </w:r>
    </w:p>
  </w:footnote>
  <w:footnote w:type="continuationSeparator" w:id="0">
    <w:p w14:paraId="25975E9B" w14:textId="77777777" w:rsidR="008B3D3B" w:rsidRDefault="008B3D3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22B40A37" w14:textId="77777777" w:rsidR="00405336" w:rsidRDefault="00405336">
        <w:pPr>
          <w:pStyle w:val="Header"/>
          <w:jc w:val="right"/>
        </w:pPr>
        <w:r>
          <w:fldChar w:fldCharType="begin"/>
        </w:r>
        <w:r>
          <w:instrText xml:space="preserve"> PAGE   \* MERGEFORMAT </w:instrText>
        </w:r>
        <w:r>
          <w:fldChar w:fldCharType="separate"/>
        </w:r>
        <w:r w:rsidR="00C17052">
          <w:rPr>
            <w:noProof/>
          </w:rPr>
          <w:t>3</w:t>
        </w:r>
        <w:r>
          <w:rPr>
            <w:noProof/>
          </w:rPr>
          <w:fldChar w:fldCharType="end"/>
        </w:r>
      </w:p>
    </w:sdtContent>
  </w:sdt>
  <w:p w14:paraId="6FF8B792" w14:textId="77777777" w:rsidR="00405336" w:rsidRDefault="004053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495"/>
    <w:multiLevelType w:val="hybridMultilevel"/>
    <w:tmpl w:val="4652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991AAE"/>
    <w:multiLevelType w:val="hybridMultilevel"/>
    <w:tmpl w:val="71F41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4D0A30"/>
    <w:multiLevelType w:val="hybridMultilevel"/>
    <w:tmpl w:val="18781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233815">
    <w:abstractNumId w:val="2"/>
  </w:num>
  <w:num w:numId="2" w16cid:durableId="223637206">
    <w:abstractNumId w:val="1"/>
  </w:num>
  <w:num w:numId="3" w16cid:durableId="68336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1CD5"/>
    <w:rsid w:val="00012B8B"/>
    <w:rsid w:val="00017380"/>
    <w:rsid w:val="00027B52"/>
    <w:rsid w:val="00036191"/>
    <w:rsid w:val="00043836"/>
    <w:rsid w:val="00050D96"/>
    <w:rsid w:val="000535AE"/>
    <w:rsid w:val="000549DA"/>
    <w:rsid w:val="000608A5"/>
    <w:rsid w:val="000704D7"/>
    <w:rsid w:val="00071398"/>
    <w:rsid w:val="0007295B"/>
    <w:rsid w:val="00074D37"/>
    <w:rsid w:val="000812F8"/>
    <w:rsid w:val="00083180"/>
    <w:rsid w:val="000839D3"/>
    <w:rsid w:val="00083E56"/>
    <w:rsid w:val="00090BE4"/>
    <w:rsid w:val="00096C20"/>
    <w:rsid w:val="000A4D67"/>
    <w:rsid w:val="000A5419"/>
    <w:rsid w:val="000A7F21"/>
    <w:rsid w:val="000B4ED4"/>
    <w:rsid w:val="000C04FE"/>
    <w:rsid w:val="000C2A32"/>
    <w:rsid w:val="000C7B83"/>
    <w:rsid w:val="000D120C"/>
    <w:rsid w:val="000D2311"/>
    <w:rsid w:val="000D595F"/>
    <w:rsid w:val="000E42EE"/>
    <w:rsid w:val="000F216B"/>
    <w:rsid w:val="000F3103"/>
    <w:rsid w:val="000F310C"/>
    <w:rsid w:val="0010309E"/>
    <w:rsid w:val="00111E48"/>
    <w:rsid w:val="00117603"/>
    <w:rsid w:val="00132AAB"/>
    <w:rsid w:val="00133B6B"/>
    <w:rsid w:val="0013568F"/>
    <w:rsid w:val="00135CE9"/>
    <w:rsid w:val="0013679F"/>
    <w:rsid w:val="00136E95"/>
    <w:rsid w:val="00146444"/>
    <w:rsid w:val="001472F4"/>
    <w:rsid w:val="00154928"/>
    <w:rsid w:val="001549D5"/>
    <w:rsid w:val="001565EB"/>
    <w:rsid w:val="001571DF"/>
    <w:rsid w:val="00157734"/>
    <w:rsid w:val="00160670"/>
    <w:rsid w:val="00160D66"/>
    <w:rsid w:val="0016108B"/>
    <w:rsid w:val="00165DBB"/>
    <w:rsid w:val="001666F8"/>
    <w:rsid w:val="00171D8B"/>
    <w:rsid w:val="00177E17"/>
    <w:rsid w:val="001820D4"/>
    <w:rsid w:val="00183EB5"/>
    <w:rsid w:val="001914F5"/>
    <w:rsid w:val="001966C0"/>
    <w:rsid w:val="001A2849"/>
    <w:rsid w:val="001A5BE0"/>
    <w:rsid w:val="001A5E65"/>
    <w:rsid w:val="001B000D"/>
    <w:rsid w:val="001B4EE9"/>
    <w:rsid w:val="001B6220"/>
    <w:rsid w:val="001C07B4"/>
    <w:rsid w:val="001C1621"/>
    <w:rsid w:val="001C219F"/>
    <w:rsid w:val="001D11BB"/>
    <w:rsid w:val="001D17E2"/>
    <w:rsid w:val="001D5010"/>
    <w:rsid w:val="001E0C14"/>
    <w:rsid w:val="001E6E29"/>
    <w:rsid w:val="001E6E30"/>
    <w:rsid w:val="001F03AF"/>
    <w:rsid w:val="001F45DC"/>
    <w:rsid w:val="0020112F"/>
    <w:rsid w:val="002015A5"/>
    <w:rsid w:val="002054C2"/>
    <w:rsid w:val="00206E85"/>
    <w:rsid w:val="00210D69"/>
    <w:rsid w:val="0021175F"/>
    <w:rsid w:val="00213D64"/>
    <w:rsid w:val="0021433D"/>
    <w:rsid w:val="00214916"/>
    <w:rsid w:val="00217320"/>
    <w:rsid w:val="00222F52"/>
    <w:rsid w:val="002232FE"/>
    <w:rsid w:val="00223DA9"/>
    <w:rsid w:val="00225B93"/>
    <w:rsid w:val="00236AF3"/>
    <w:rsid w:val="002415B9"/>
    <w:rsid w:val="00243F12"/>
    <w:rsid w:val="00245890"/>
    <w:rsid w:val="00246197"/>
    <w:rsid w:val="00250222"/>
    <w:rsid w:val="00262A16"/>
    <w:rsid w:val="00266B63"/>
    <w:rsid w:val="00266D19"/>
    <w:rsid w:val="002715DE"/>
    <w:rsid w:val="002718AC"/>
    <w:rsid w:val="002743B5"/>
    <w:rsid w:val="0027532C"/>
    <w:rsid w:val="00276DAE"/>
    <w:rsid w:val="002770C3"/>
    <w:rsid w:val="00280544"/>
    <w:rsid w:val="00281A11"/>
    <w:rsid w:val="0028471C"/>
    <w:rsid w:val="00284EF9"/>
    <w:rsid w:val="00285B9A"/>
    <w:rsid w:val="0029204E"/>
    <w:rsid w:val="002933F2"/>
    <w:rsid w:val="002A38FD"/>
    <w:rsid w:val="002A7A3C"/>
    <w:rsid w:val="002B2384"/>
    <w:rsid w:val="002B7DD1"/>
    <w:rsid w:val="002C0306"/>
    <w:rsid w:val="002C2742"/>
    <w:rsid w:val="002D6DCE"/>
    <w:rsid w:val="002E759B"/>
    <w:rsid w:val="002F0A3E"/>
    <w:rsid w:val="002F6BD2"/>
    <w:rsid w:val="00302030"/>
    <w:rsid w:val="00304A05"/>
    <w:rsid w:val="003106AD"/>
    <w:rsid w:val="00311E20"/>
    <w:rsid w:val="00313119"/>
    <w:rsid w:val="00313CA8"/>
    <w:rsid w:val="0031426F"/>
    <w:rsid w:val="00317222"/>
    <w:rsid w:val="00317363"/>
    <w:rsid w:val="003179A2"/>
    <w:rsid w:val="0032057C"/>
    <w:rsid w:val="00321BDB"/>
    <w:rsid w:val="00332313"/>
    <w:rsid w:val="00332759"/>
    <w:rsid w:val="00332BE7"/>
    <w:rsid w:val="003342E5"/>
    <w:rsid w:val="00335BBD"/>
    <w:rsid w:val="003365D2"/>
    <w:rsid w:val="00347E3B"/>
    <w:rsid w:val="00347E44"/>
    <w:rsid w:val="00352B1B"/>
    <w:rsid w:val="00356175"/>
    <w:rsid w:val="00356DC0"/>
    <w:rsid w:val="003606D3"/>
    <w:rsid w:val="00360824"/>
    <w:rsid w:val="00364554"/>
    <w:rsid w:val="00371409"/>
    <w:rsid w:val="00377DC2"/>
    <w:rsid w:val="003853E3"/>
    <w:rsid w:val="00391EE1"/>
    <w:rsid w:val="00396697"/>
    <w:rsid w:val="00396A81"/>
    <w:rsid w:val="00397666"/>
    <w:rsid w:val="003A117E"/>
    <w:rsid w:val="003A3FD2"/>
    <w:rsid w:val="003A6E7F"/>
    <w:rsid w:val="003B4A98"/>
    <w:rsid w:val="003B7353"/>
    <w:rsid w:val="003C432D"/>
    <w:rsid w:val="003C4E76"/>
    <w:rsid w:val="003C7310"/>
    <w:rsid w:val="003D040B"/>
    <w:rsid w:val="003E6B20"/>
    <w:rsid w:val="003F1702"/>
    <w:rsid w:val="003F21D8"/>
    <w:rsid w:val="00405336"/>
    <w:rsid w:val="00405F06"/>
    <w:rsid w:val="0041023F"/>
    <w:rsid w:val="00414609"/>
    <w:rsid w:val="00415884"/>
    <w:rsid w:val="004171E9"/>
    <w:rsid w:val="004334BE"/>
    <w:rsid w:val="00433F33"/>
    <w:rsid w:val="00434220"/>
    <w:rsid w:val="00436A93"/>
    <w:rsid w:val="00441918"/>
    <w:rsid w:val="00443708"/>
    <w:rsid w:val="004441AC"/>
    <w:rsid w:val="00445BEE"/>
    <w:rsid w:val="00450802"/>
    <w:rsid w:val="0045511F"/>
    <w:rsid w:val="004575AF"/>
    <w:rsid w:val="00460819"/>
    <w:rsid w:val="004729E5"/>
    <w:rsid w:val="004734B0"/>
    <w:rsid w:val="00473EE9"/>
    <w:rsid w:val="00484A44"/>
    <w:rsid w:val="00485D3F"/>
    <w:rsid w:val="00486B47"/>
    <w:rsid w:val="00487A14"/>
    <w:rsid w:val="004914E0"/>
    <w:rsid w:val="00491848"/>
    <w:rsid w:val="00491DA6"/>
    <w:rsid w:val="004A13ED"/>
    <w:rsid w:val="004A3777"/>
    <w:rsid w:val="004A50B3"/>
    <w:rsid w:val="004B3FCD"/>
    <w:rsid w:val="004C6355"/>
    <w:rsid w:val="004D227D"/>
    <w:rsid w:val="004D2487"/>
    <w:rsid w:val="004E4CC3"/>
    <w:rsid w:val="004E78AF"/>
    <w:rsid w:val="004E7EF3"/>
    <w:rsid w:val="004F2870"/>
    <w:rsid w:val="004F2BE6"/>
    <w:rsid w:val="004F383B"/>
    <w:rsid w:val="005007C6"/>
    <w:rsid w:val="00502E12"/>
    <w:rsid w:val="00503422"/>
    <w:rsid w:val="00506AD2"/>
    <w:rsid w:val="00507745"/>
    <w:rsid w:val="005078B5"/>
    <w:rsid w:val="005107F4"/>
    <w:rsid w:val="005109DA"/>
    <w:rsid w:val="00511C36"/>
    <w:rsid w:val="00513CD2"/>
    <w:rsid w:val="00514A16"/>
    <w:rsid w:val="00514D1A"/>
    <w:rsid w:val="00517E7F"/>
    <w:rsid w:val="00521550"/>
    <w:rsid w:val="00530874"/>
    <w:rsid w:val="00535BC9"/>
    <w:rsid w:val="005371B7"/>
    <w:rsid w:val="00546DD5"/>
    <w:rsid w:val="005527A5"/>
    <w:rsid w:val="00555452"/>
    <w:rsid w:val="0056507F"/>
    <w:rsid w:val="005665E8"/>
    <w:rsid w:val="00570D5B"/>
    <w:rsid w:val="00573DC0"/>
    <w:rsid w:val="00574AA9"/>
    <w:rsid w:val="00582B70"/>
    <w:rsid w:val="005867C7"/>
    <w:rsid w:val="0059052F"/>
    <w:rsid w:val="00591397"/>
    <w:rsid w:val="00592B21"/>
    <w:rsid w:val="00592E7B"/>
    <w:rsid w:val="00595CBD"/>
    <w:rsid w:val="005A695A"/>
    <w:rsid w:val="005B7C3D"/>
    <w:rsid w:val="005C15EB"/>
    <w:rsid w:val="005C3567"/>
    <w:rsid w:val="005D4A17"/>
    <w:rsid w:val="005D712C"/>
    <w:rsid w:val="005E6070"/>
    <w:rsid w:val="005F17EB"/>
    <w:rsid w:val="005F286D"/>
    <w:rsid w:val="005F3DCB"/>
    <w:rsid w:val="006043A8"/>
    <w:rsid w:val="00605255"/>
    <w:rsid w:val="00605506"/>
    <w:rsid w:val="0061117B"/>
    <w:rsid w:val="00611B51"/>
    <w:rsid w:val="0061397E"/>
    <w:rsid w:val="006170CF"/>
    <w:rsid w:val="0062361B"/>
    <w:rsid w:val="00624493"/>
    <w:rsid w:val="0063078A"/>
    <w:rsid w:val="00633A0F"/>
    <w:rsid w:val="00642311"/>
    <w:rsid w:val="00646A23"/>
    <w:rsid w:val="0064785D"/>
    <w:rsid w:val="0065080A"/>
    <w:rsid w:val="00650AF8"/>
    <w:rsid w:val="00651D81"/>
    <w:rsid w:val="00654C1B"/>
    <w:rsid w:val="00654CEF"/>
    <w:rsid w:val="00662061"/>
    <w:rsid w:val="006630BE"/>
    <w:rsid w:val="00664D90"/>
    <w:rsid w:val="00665CB1"/>
    <w:rsid w:val="00666DA5"/>
    <w:rsid w:val="0066711E"/>
    <w:rsid w:val="00673958"/>
    <w:rsid w:val="006759B5"/>
    <w:rsid w:val="00684F5B"/>
    <w:rsid w:val="006862D3"/>
    <w:rsid w:val="00686879"/>
    <w:rsid w:val="00691483"/>
    <w:rsid w:val="00691508"/>
    <w:rsid w:val="00693D7D"/>
    <w:rsid w:val="006A19D1"/>
    <w:rsid w:val="006A45C3"/>
    <w:rsid w:val="006A4D28"/>
    <w:rsid w:val="006C2C1A"/>
    <w:rsid w:val="006C4D36"/>
    <w:rsid w:val="006C6CB1"/>
    <w:rsid w:val="006E7503"/>
    <w:rsid w:val="006F399B"/>
    <w:rsid w:val="006F4340"/>
    <w:rsid w:val="006F453C"/>
    <w:rsid w:val="0070405A"/>
    <w:rsid w:val="007053C5"/>
    <w:rsid w:val="00711244"/>
    <w:rsid w:val="00713985"/>
    <w:rsid w:val="007156D1"/>
    <w:rsid w:val="0072140C"/>
    <w:rsid w:val="00735FEE"/>
    <w:rsid w:val="007368D8"/>
    <w:rsid w:val="00742710"/>
    <w:rsid w:val="007436F8"/>
    <w:rsid w:val="00744BD6"/>
    <w:rsid w:val="00745426"/>
    <w:rsid w:val="007476C5"/>
    <w:rsid w:val="00753ECA"/>
    <w:rsid w:val="007544E5"/>
    <w:rsid w:val="007574B1"/>
    <w:rsid w:val="00757A2B"/>
    <w:rsid w:val="007632B2"/>
    <w:rsid w:val="007659C7"/>
    <w:rsid w:val="00767739"/>
    <w:rsid w:val="00770F2B"/>
    <w:rsid w:val="00771793"/>
    <w:rsid w:val="00774755"/>
    <w:rsid w:val="007827B2"/>
    <w:rsid w:val="00783836"/>
    <w:rsid w:val="00787882"/>
    <w:rsid w:val="0079149C"/>
    <w:rsid w:val="00794880"/>
    <w:rsid w:val="007A5497"/>
    <w:rsid w:val="007B5DE3"/>
    <w:rsid w:val="007B672E"/>
    <w:rsid w:val="007B7616"/>
    <w:rsid w:val="007C004E"/>
    <w:rsid w:val="007C0CA5"/>
    <w:rsid w:val="007C2F67"/>
    <w:rsid w:val="007C32B9"/>
    <w:rsid w:val="007D024F"/>
    <w:rsid w:val="007E53AB"/>
    <w:rsid w:val="007F07C8"/>
    <w:rsid w:val="007F40BD"/>
    <w:rsid w:val="007F4D16"/>
    <w:rsid w:val="007F67CA"/>
    <w:rsid w:val="00800724"/>
    <w:rsid w:val="00803C60"/>
    <w:rsid w:val="00805399"/>
    <w:rsid w:val="00807439"/>
    <w:rsid w:val="00810106"/>
    <w:rsid w:val="008135FF"/>
    <w:rsid w:val="00815DEF"/>
    <w:rsid w:val="00816007"/>
    <w:rsid w:val="008214EB"/>
    <w:rsid w:val="00822658"/>
    <w:rsid w:val="00822CAA"/>
    <w:rsid w:val="00823220"/>
    <w:rsid w:val="00825FB7"/>
    <w:rsid w:val="008266DF"/>
    <w:rsid w:val="0082726D"/>
    <w:rsid w:val="00827E17"/>
    <w:rsid w:val="00831CAC"/>
    <w:rsid w:val="00842F2E"/>
    <w:rsid w:val="00850072"/>
    <w:rsid w:val="008532A7"/>
    <w:rsid w:val="00857647"/>
    <w:rsid w:val="00861BF4"/>
    <w:rsid w:val="008628AF"/>
    <w:rsid w:val="008677D0"/>
    <w:rsid w:val="00867BBF"/>
    <w:rsid w:val="00884CA6"/>
    <w:rsid w:val="00884D1C"/>
    <w:rsid w:val="00891EF7"/>
    <w:rsid w:val="00894BC7"/>
    <w:rsid w:val="008954D7"/>
    <w:rsid w:val="00895C28"/>
    <w:rsid w:val="00897B28"/>
    <w:rsid w:val="008A151B"/>
    <w:rsid w:val="008A5ABD"/>
    <w:rsid w:val="008B23D2"/>
    <w:rsid w:val="008B3C91"/>
    <w:rsid w:val="008B3D3B"/>
    <w:rsid w:val="008B51F1"/>
    <w:rsid w:val="008B66AA"/>
    <w:rsid w:val="008D1E64"/>
    <w:rsid w:val="008D4374"/>
    <w:rsid w:val="008D4406"/>
    <w:rsid w:val="008D7F13"/>
    <w:rsid w:val="008E33ED"/>
    <w:rsid w:val="008E5883"/>
    <w:rsid w:val="008E5FD0"/>
    <w:rsid w:val="008E60FD"/>
    <w:rsid w:val="008E660B"/>
    <w:rsid w:val="008F6B0B"/>
    <w:rsid w:val="008F7433"/>
    <w:rsid w:val="008F79D3"/>
    <w:rsid w:val="008F7D74"/>
    <w:rsid w:val="0090151D"/>
    <w:rsid w:val="009068B3"/>
    <w:rsid w:val="0091052F"/>
    <w:rsid w:val="00913F88"/>
    <w:rsid w:val="00921448"/>
    <w:rsid w:val="00921631"/>
    <w:rsid w:val="00932125"/>
    <w:rsid w:val="00940F44"/>
    <w:rsid w:val="00946DB4"/>
    <w:rsid w:val="009578CE"/>
    <w:rsid w:val="0096191F"/>
    <w:rsid w:val="00971398"/>
    <w:rsid w:val="009726AC"/>
    <w:rsid w:val="009733A8"/>
    <w:rsid w:val="00976CBA"/>
    <w:rsid w:val="00977F2A"/>
    <w:rsid w:val="009818BA"/>
    <w:rsid w:val="00983DD5"/>
    <w:rsid w:val="00986C85"/>
    <w:rsid w:val="009873F4"/>
    <w:rsid w:val="009878BD"/>
    <w:rsid w:val="00991AED"/>
    <w:rsid w:val="0099249F"/>
    <w:rsid w:val="009932A6"/>
    <w:rsid w:val="00993CA4"/>
    <w:rsid w:val="00996FCC"/>
    <w:rsid w:val="009A3F1F"/>
    <w:rsid w:val="009C603A"/>
    <w:rsid w:val="009C796A"/>
    <w:rsid w:val="009D4F25"/>
    <w:rsid w:val="009E0100"/>
    <w:rsid w:val="009E0DA2"/>
    <w:rsid w:val="009E38C3"/>
    <w:rsid w:val="009E54D2"/>
    <w:rsid w:val="009E7077"/>
    <w:rsid w:val="009F1A37"/>
    <w:rsid w:val="009F5352"/>
    <w:rsid w:val="009F5CC7"/>
    <w:rsid w:val="009F7C1A"/>
    <w:rsid w:val="009F7C68"/>
    <w:rsid w:val="00A00C14"/>
    <w:rsid w:val="00A032D8"/>
    <w:rsid w:val="00A14B52"/>
    <w:rsid w:val="00A15EAA"/>
    <w:rsid w:val="00A1690A"/>
    <w:rsid w:val="00A2313B"/>
    <w:rsid w:val="00A30CC2"/>
    <w:rsid w:val="00A317FB"/>
    <w:rsid w:val="00A31FEA"/>
    <w:rsid w:val="00A3421B"/>
    <w:rsid w:val="00A342C6"/>
    <w:rsid w:val="00A35ED9"/>
    <w:rsid w:val="00A36E68"/>
    <w:rsid w:val="00A42511"/>
    <w:rsid w:val="00A42DB2"/>
    <w:rsid w:val="00A44F3F"/>
    <w:rsid w:val="00A56D76"/>
    <w:rsid w:val="00A57093"/>
    <w:rsid w:val="00A604F9"/>
    <w:rsid w:val="00A644E8"/>
    <w:rsid w:val="00A73AF7"/>
    <w:rsid w:val="00A73FF6"/>
    <w:rsid w:val="00A75430"/>
    <w:rsid w:val="00A76E41"/>
    <w:rsid w:val="00A81781"/>
    <w:rsid w:val="00A82D4A"/>
    <w:rsid w:val="00A905B1"/>
    <w:rsid w:val="00A91793"/>
    <w:rsid w:val="00A92607"/>
    <w:rsid w:val="00A928C9"/>
    <w:rsid w:val="00A970AE"/>
    <w:rsid w:val="00A976C2"/>
    <w:rsid w:val="00AA0E22"/>
    <w:rsid w:val="00AB1184"/>
    <w:rsid w:val="00AB13F3"/>
    <w:rsid w:val="00AB3A7D"/>
    <w:rsid w:val="00AB3D20"/>
    <w:rsid w:val="00AC5D84"/>
    <w:rsid w:val="00AD60A2"/>
    <w:rsid w:val="00AE22BF"/>
    <w:rsid w:val="00AE3E75"/>
    <w:rsid w:val="00AF286C"/>
    <w:rsid w:val="00AF2FE0"/>
    <w:rsid w:val="00AF3F07"/>
    <w:rsid w:val="00B03D2D"/>
    <w:rsid w:val="00B04D43"/>
    <w:rsid w:val="00B11D2A"/>
    <w:rsid w:val="00B20FA9"/>
    <w:rsid w:val="00B23082"/>
    <w:rsid w:val="00B23CFF"/>
    <w:rsid w:val="00B24E43"/>
    <w:rsid w:val="00B27AC9"/>
    <w:rsid w:val="00B36BA4"/>
    <w:rsid w:val="00B4213A"/>
    <w:rsid w:val="00B44A5C"/>
    <w:rsid w:val="00B47168"/>
    <w:rsid w:val="00B514C6"/>
    <w:rsid w:val="00B53055"/>
    <w:rsid w:val="00B53690"/>
    <w:rsid w:val="00B57AA7"/>
    <w:rsid w:val="00B663E7"/>
    <w:rsid w:val="00B77A86"/>
    <w:rsid w:val="00B81D83"/>
    <w:rsid w:val="00B823F7"/>
    <w:rsid w:val="00B84229"/>
    <w:rsid w:val="00B91EE8"/>
    <w:rsid w:val="00B92EFE"/>
    <w:rsid w:val="00B937F8"/>
    <w:rsid w:val="00BA72D9"/>
    <w:rsid w:val="00BB078F"/>
    <w:rsid w:val="00BB0BFB"/>
    <w:rsid w:val="00BB1CD5"/>
    <w:rsid w:val="00BB61B6"/>
    <w:rsid w:val="00BC0E2D"/>
    <w:rsid w:val="00BD042C"/>
    <w:rsid w:val="00BD2871"/>
    <w:rsid w:val="00BD28B9"/>
    <w:rsid w:val="00BD2E3E"/>
    <w:rsid w:val="00BD6D4B"/>
    <w:rsid w:val="00BD7581"/>
    <w:rsid w:val="00BE791D"/>
    <w:rsid w:val="00BE7DE1"/>
    <w:rsid w:val="00BF0AF8"/>
    <w:rsid w:val="00BF2052"/>
    <w:rsid w:val="00BF2466"/>
    <w:rsid w:val="00BF26CA"/>
    <w:rsid w:val="00BF3C84"/>
    <w:rsid w:val="00BF477E"/>
    <w:rsid w:val="00BF6C5F"/>
    <w:rsid w:val="00BF7E0F"/>
    <w:rsid w:val="00C03ED0"/>
    <w:rsid w:val="00C0740A"/>
    <w:rsid w:val="00C17052"/>
    <w:rsid w:val="00C26F26"/>
    <w:rsid w:val="00C27382"/>
    <w:rsid w:val="00C27546"/>
    <w:rsid w:val="00C31745"/>
    <w:rsid w:val="00C3644F"/>
    <w:rsid w:val="00C37B4E"/>
    <w:rsid w:val="00C42C1B"/>
    <w:rsid w:val="00C441C5"/>
    <w:rsid w:val="00C51C14"/>
    <w:rsid w:val="00C52148"/>
    <w:rsid w:val="00C624A1"/>
    <w:rsid w:val="00C63020"/>
    <w:rsid w:val="00C67B91"/>
    <w:rsid w:val="00C703B4"/>
    <w:rsid w:val="00C70A7F"/>
    <w:rsid w:val="00C70DC8"/>
    <w:rsid w:val="00C74C58"/>
    <w:rsid w:val="00C77C1C"/>
    <w:rsid w:val="00C82397"/>
    <w:rsid w:val="00C84858"/>
    <w:rsid w:val="00C84E13"/>
    <w:rsid w:val="00C863FC"/>
    <w:rsid w:val="00C95EC5"/>
    <w:rsid w:val="00C96B77"/>
    <w:rsid w:val="00CA3FEE"/>
    <w:rsid w:val="00CA50DC"/>
    <w:rsid w:val="00CA6988"/>
    <w:rsid w:val="00CA76AE"/>
    <w:rsid w:val="00CB1C81"/>
    <w:rsid w:val="00CB1DC8"/>
    <w:rsid w:val="00CC61D6"/>
    <w:rsid w:val="00CC7342"/>
    <w:rsid w:val="00CE74DA"/>
    <w:rsid w:val="00CF149A"/>
    <w:rsid w:val="00CF26AD"/>
    <w:rsid w:val="00D03C25"/>
    <w:rsid w:val="00D03EC1"/>
    <w:rsid w:val="00D0496B"/>
    <w:rsid w:val="00D10098"/>
    <w:rsid w:val="00D13F70"/>
    <w:rsid w:val="00D140CC"/>
    <w:rsid w:val="00D17E9E"/>
    <w:rsid w:val="00D23720"/>
    <w:rsid w:val="00D24D11"/>
    <w:rsid w:val="00D32DE0"/>
    <w:rsid w:val="00D333EB"/>
    <w:rsid w:val="00D33A2A"/>
    <w:rsid w:val="00D3503D"/>
    <w:rsid w:val="00D35599"/>
    <w:rsid w:val="00D3599D"/>
    <w:rsid w:val="00D3627F"/>
    <w:rsid w:val="00D378C6"/>
    <w:rsid w:val="00D458D2"/>
    <w:rsid w:val="00D507E3"/>
    <w:rsid w:val="00D50DD4"/>
    <w:rsid w:val="00D52A26"/>
    <w:rsid w:val="00D53B72"/>
    <w:rsid w:val="00D55AD8"/>
    <w:rsid w:val="00D60E28"/>
    <w:rsid w:val="00D616FC"/>
    <w:rsid w:val="00D63ECB"/>
    <w:rsid w:val="00D647D5"/>
    <w:rsid w:val="00D7181B"/>
    <w:rsid w:val="00D71C63"/>
    <w:rsid w:val="00D73084"/>
    <w:rsid w:val="00D80107"/>
    <w:rsid w:val="00D801FA"/>
    <w:rsid w:val="00D818BC"/>
    <w:rsid w:val="00D84DDD"/>
    <w:rsid w:val="00D86268"/>
    <w:rsid w:val="00D870F9"/>
    <w:rsid w:val="00D93625"/>
    <w:rsid w:val="00D959C5"/>
    <w:rsid w:val="00D95CF8"/>
    <w:rsid w:val="00D97FF2"/>
    <w:rsid w:val="00DA0881"/>
    <w:rsid w:val="00DA51DC"/>
    <w:rsid w:val="00DB3BA6"/>
    <w:rsid w:val="00DB6935"/>
    <w:rsid w:val="00DB6ED7"/>
    <w:rsid w:val="00DC51F7"/>
    <w:rsid w:val="00DC62DE"/>
    <w:rsid w:val="00DD604A"/>
    <w:rsid w:val="00DE284F"/>
    <w:rsid w:val="00DE6431"/>
    <w:rsid w:val="00DE7CBE"/>
    <w:rsid w:val="00DF011B"/>
    <w:rsid w:val="00DF2889"/>
    <w:rsid w:val="00DF7D53"/>
    <w:rsid w:val="00E0091A"/>
    <w:rsid w:val="00E00E89"/>
    <w:rsid w:val="00E024DC"/>
    <w:rsid w:val="00E025BB"/>
    <w:rsid w:val="00E02CC2"/>
    <w:rsid w:val="00E02EDB"/>
    <w:rsid w:val="00E12356"/>
    <w:rsid w:val="00E177B9"/>
    <w:rsid w:val="00E26471"/>
    <w:rsid w:val="00E27AEE"/>
    <w:rsid w:val="00E33D4D"/>
    <w:rsid w:val="00E34A4E"/>
    <w:rsid w:val="00E3706A"/>
    <w:rsid w:val="00E41825"/>
    <w:rsid w:val="00E42554"/>
    <w:rsid w:val="00E434C5"/>
    <w:rsid w:val="00E46EB4"/>
    <w:rsid w:val="00E477F6"/>
    <w:rsid w:val="00E631CB"/>
    <w:rsid w:val="00E7433D"/>
    <w:rsid w:val="00E749F9"/>
    <w:rsid w:val="00E74C60"/>
    <w:rsid w:val="00E77B4B"/>
    <w:rsid w:val="00E8015A"/>
    <w:rsid w:val="00E82B28"/>
    <w:rsid w:val="00E84D0F"/>
    <w:rsid w:val="00E8609F"/>
    <w:rsid w:val="00E937AE"/>
    <w:rsid w:val="00EA1DA3"/>
    <w:rsid w:val="00EA2BE6"/>
    <w:rsid w:val="00EA33DA"/>
    <w:rsid w:val="00EA6B02"/>
    <w:rsid w:val="00EB0CAE"/>
    <w:rsid w:val="00EB444F"/>
    <w:rsid w:val="00EC4DD2"/>
    <w:rsid w:val="00ED1198"/>
    <w:rsid w:val="00ED1F93"/>
    <w:rsid w:val="00ED5919"/>
    <w:rsid w:val="00EE1EAC"/>
    <w:rsid w:val="00EE3A4A"/>
    <w:rsid w:val="00EE41F5"/>
    <w:rsid w:val="00EE4CA5"/>
    <w:rsid w:val="00EE64FB"/>
    <w:rsid w:val="00EF4D77"/>
    <w:rsid w:val="00EF4D7F"/>
    <w:rsid w:val="00EF7FEF"/>
    <w:rsid w:val="00F0246D"/>
    <w:rsid w:val="00F1070F"/>
    <w:rsid w:val="00F17386"/>
    <w:rsid w:val="00F22E5D"/>
    <w:rsid w:val="00F26F1A"/>
    <w:rsid w:val="00F35551"/>
    <w:rsid w:val="00F4384E"/>
    <w:rsid w:val="00F45664"/>
    <w:rsid w:val="00F477FF"/>
    <w:rsid w:val="00F51A7D"/>
    <w:rsid w:val="00F5278C"/>
    <w:rsid w:val="00F60264"/>
    <w:rsid w:val="00F60508"/>
    <w:rsid w:val="00F61F48"/>
    <w:rsid w:val="00F63001"/>
    <w:rsid w:val="00F63F57"/>
    <w:rsid w:val="00F65D33"/>
    <w:rsid w:val="00F67B01"/>
    <w:rsid w:val="00F80368"/>
    <w:rsid w:val="00F86073"/>
    <w:rsid w:val="00F877A0"/>
    <w:rsid w:val="00F92CFA"/>
    <w:rsid w:val="00FA0D00"/>
    <w:rsid w:val="00FA6B05"/>
    <w:rsid w:val="00FA6D07"/>
    <w:rsid w:val="00FA737F"/>
    <w:rsid w:val="00FB0139"/>
    <w:rsid w:val="00FB02FE"/>
    <w:rsid w:val="00FB1827"/>
    <w:rsid w:val="00FB54A7"/>
    <w:rsid w:val="00FB5638"/>
    <w:rsid w:val="00FD1605"/>
    <w:rsid w:val="00FD29D5"/>
    <w:rsid w:val="00FD3234"/>
    <w:rsid w:val="00FD6CE4"/>
    <w:rsid w:val="00FD785B"/>
    <w:rsid w:val="00FE07CC"/>
    <w:rsid w:val="00FE0DD8"/>
    <w:rsid w:val="00FE4D19"/>
    <w:rsid w:val="00FE50C8"/>
    <w:rsid w:val="00FF1F54"/>
    <w:rsid w:val="00FF2A6E"/>
    <w:rsid w:val="00FF2D63"/>
    <w:rsid w:val="00FF4485"/>
    <w:rsid w:val="00FF5951"/>
    <w:rsid w:val="00FF6D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51A0E"/>
  <w15:docId w15:val="{7764DD1F-AECA-481E-9CA2-4EF950D9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BF246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F2466"/>
    <w:rPr>
      <w:rFonts w:ascii="Lucida Grande" w:hAnsi="Lucida Grande" w:cs="Lucida Grande"/>
      <w:sz w:val="18"/>
      <w:szCs w:val="18"/>
    </w:rPr>
  </w:style>
  <w:style w:type="character" w:styleId="CommentReference">
    <w:name w:val="annotation reference"/>
    <w:basedOn w:val="DefaultParagraphFont"/>
    <w:uiPriority w:val="99"/>
    <w:semiHidden/>
    <w:unhideWhenUsed/>
    <w:rsid w:val="002F0A3E"/>
    <w:rPr>
      <w:sz w:val="18"/>
      <w:szCs w:val="18"/>
    </w:rPr>
  </w:style>
  <w:style w:type="paragraph" w:styleId="CommentText">
    <w:name w:val="annotation text"/>
    <w:basedOn w:val="Normal"/>
    <w:link w:val="CommentTextChar"/>
    <w:uiPriority w:val="99"/>
    <w:semiHidden/>
    <w:unhideWhenUsed/>
    <w:rsid w:val="002F0A3E"/>
    <w:pPr>
      <w:spacing w:line="240" w:lineRule="auto"/>
    </w:pPr>
    <w:rPr>
      <w:sz w:val="24"/>
      <w:szCs w:val="24"/>
    </w:rPr>
  </w:style>
  <w:style w:type="character" w:customStyle="1" w:styleId="CommentTextChar">
    <w:name w:val="Comment Text Char"/>
    <w:basedOn w:val="DefaultParagraphFont"/>
    <w:link w:val="CommentText"/>
    <w:uiPriority w:val="99"/>
    <w:semiHidden/>
    <w:rsid w:val="002F0A3E"/>
    <w:rPr>
      <w:sz w:val="24"/>
      <w:szCs w:val="24"/>
    </w:rPr>
  </w:style>
  <w:style w:type="paragraph" w:styleId="CommentSubject">
    <w:name w:val="annotation subject"/>
    <w:basedOn w:val="CommentText"/>
    <w:next w:val="CommentText"/>
    <w:link w:val="CommentSubjectChar"/>
    <w:uiPriority w:val="99"/>
    <w:semiHidden/>
    <w:unhideWhenUsed/>
    <w:rsid w:val="002F0A3E"/>
    <w:rPr>
      <w:b/>
      <w:bCs/>
      <w:sz w:val="20"/>
      <w:szCs w:val="20"/>
    </w:rPr>
  </w:style>
  <w:style w:type="character" w:customStyle="1" w:styleId="CommentSubjectChar">
    <w:name w:val="Comment Subject Char"/>
    <w:basedOn w:val="CommentTextChar"/>
    <w:link w:val="CommentSubject"/>
    <w:uiPriority w:val="99"/>
    <w:semiHidden/>
    <w:rsid w:val="002F0A3E"/>
    <w:rPr>
      <w:b/>
      <w:bCs/>
      <w:sz w:val="20"/>
      <w:szCs w:val="20"/>
    </w:rPr>
  </w:style>
  <w:style w:type="paragraph" w:styleId="EndnoteText">
    <w:name w:val="endnote text"/>
    <w:basedOn w:val="Normal"/>
    <w:link w:val="EndnoteTextChar"/>
    <w:uiPriority w:val="99"/>
    <w:unhideWhenUsed/>
    <w:rsid w:val="004E4CC3"/>
    <w:pPr>
      <w:spacing w:after="0" w:line="240" w:lineRule="auto"/>
    </w:pPr>
    <w:rPr>
      <w:sz w:val="20"/>
      <w:szCs w:val="20"/>
    </w:rPr>
  </w:style>
  <w:style w:type="character" w:customStyle="1" w:styleId="EndnoteTextChar">
    <w:name w:val="Endnote Text Char"/>
    <w:basedOn w:val="DefaultParagraphFont"/>
    <w:link w:val="EndnoteText"/>
    <w:uiPriority w:val="99"/>
    <w:rsid w:val="004E4CC3"/>
    <w:rPr>
      <w:sz w:val="20"/>
      <w:szCs w:val="20"/>
    </w:rPr>
  </w:style>
  <w:style w:type="character" w:styleId="EndnoteReference">
    <w:name w:val="endnote reference"/>
    <w:basedOn w:val="DefaultParagraphFont"/>
    <w:uiPriority w:val="99"/>
    <w:semiHidden/>
    <w:unhideWhenUsed/>
    <w:rsid w:val="004E4CC3"/>
    <w:rPr>
      <w:vertAlign w:val="superscript"/>
    </w:rPr>
  </w:style>
  <w:style w:type="character" w:styleId="Hyperlink">
    <w:name w:val="Hyperlink"/>
    <w:basedOn w:val="DefaultParagraphFont"/>
    <w:uiPriority w:val="99"/>
    <w:unhideWhenUsed/>
    <w:rsid w:val="0031426F"/>
    <w:rPr>
      <w:color w:val="0000FF" w:themeColor="hyperlink"/>
      <w:u w:val="single"/>
    </w:rPr>
  </w:style>
  <w:style w:type="character" w:styleId="FollowedHyperlink">
    <w:name w:val="FollowedHyperlink"/>
    <w:basedOn w:val="DefaultParagraphFont"/>
    <w:uiPriority w:val="99"/>
    <w:semiHidden/>
    <w:unhideWhenUsed/>
    <w:rsid w:val="00332313"/>
    <w:rPr>
      <w:color w:val="800080" w:themeColor="followedHyperlink"/>
      <w:u w:val="single"/>
    </w:rPr>
  </w:style>
  <w:style w:type="paragraph" w:styleId="ListParagraph">
    <w:name w:val="List Paragraph"/>
    <w:basedOn w:val="Normal"/>
    <w:uiPriority w:val="34"/>
    <w:qFormat/>
    <w:rsid w:val="005B7C3D"/>
    <w:pPr>
      <w:ind w:left="720"/>
      <w:contextualSpacing/>
    </w:pPr>
  </w:style>
  <w:style w:type="paragraph" w:styleId="Revision">
    <w:name w:val="Revision"/>
    <w:hidden/>
    <w:uiPriority w:val="99"/>
    <w:semiHidden/>
    <w:rsid w:val="00C317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61591">
      <w:bodyDiv w:val="1"/>
      <w:marLeft w:val="0"/>
      <w:marRight w:val="0"/>
      <w:marTop w:val="0"/>
      <w:marBottom w:val="0"/>
      <w:divBdr>
        <w:top w:val="none" w:sz="0" w:space="0" w:color="auto"/>
        <w:left w:val="none" w:sz="0" w:space="0" w:color="auto"/>
        <w:bottom w:val="none" w:sz="0" w:space="0" w:color="auto"/>
        <w:right w:val="none" w:sz="0" w:space="0" w:color="auto"/>
      </w:divBdr>
    </w:div>
    <w:div w:id="87065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en.wikipedia.org/wiki/Tapas_Acupressure_Techniq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E1380-776D-466A-9E18-7CA10B729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16</TotalTime>
  <Pages>7</Pages>
  <Words>2975</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5</cp:revision>
  <cp:lastPrinted>2024-09-03T14:31:00Z</cp:lastPrinted>
  <dcterms:created xsi:type="dcterms:W3CDTF">2024-09-03T14:19:00Z</dcterms:created>
  <dcterms:modified xsi:type="dcterms:W3CDTF">2025-10-21T16:46:00Z</dcterms:modified>
</cp:coreProperties>
</file>