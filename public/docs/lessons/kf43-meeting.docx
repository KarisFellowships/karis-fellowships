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B3269" w14:textId="77777777" w:rsidR="00285B9A" w:rsidRPr="00E31DB0" w:rsidRDefault="00285B9A" w:rsidP="00E31DB0">
      <w:pPr>
        <w:pStyle w:val="Title"/>
        <w:widowControl w:val="0"/>
        <w:jc w:val="both"/>
        <w:rPr>
          <w:rFonts w:cstheme="minorHAnsi"/>
        </w:rPr>
      </w:pPr>
      <w:r w:rsidRPr="00E31DB0">
        <w:rPr>
          <w:rFonts w:cstheme="minorHAnsi"/>
        </w:rPr>
        <w:t>KF</w:t>
      </w:r>
      <w:r w:rsidR="00317944" w:rsidRPr="00E31DB0">
        <w:rPr>
          <w:rFonts w:cstheme="minorHAnsi"/>
        </w:rPr>
        <w:t>43</w:t>
      </w:r>
      <w:r w:rsidR="00D13F70" w:rsidRPr="00E31DB0">
        <w:rPr>
          <w:rFonts w:cstheme="minorHAnsi"/>
        </w:rPr>
        <w:t xml:space="preserve"> </w:t>
      </w:r>
      <w:r w:rsidR="000558D6" w:rsidRPr="00E31DB0">
        <w:rPr>
          <w:rFonts w:cstheme="minorHAnsi"/>
        </w:rPr>
        <w:t>Meeting</w:t>
      </w:r>
      <w:r w:rsidR="00D51E37" w:rsidRPr="00E31DB0">
        <w:rPr>
          <w:rFonts w:cstheme="minorHAnsi"/>
        </w:rPr>
        <w:t xml:space="preserve"> Version of</w:t>
      </w:r>
      <w:r w:rsidRPr="00E31DB0">
        <w:rPr>
          <w:rFonts w:cstheme="minorHAnsi"/>
        </w:rPr>
        <w:t xml:space="preserve"> Teachings</w:t>
      </w:r>
    </w:p>
    <w:p w14:paraId="7D0DA650" w14:textId="77777777" w:rsidR="00285B9A" w:rsidRPr="00E31DB0" w:rsidRDefault="00285B9A" w:rsidP="00E31DB0">
      <w:pPr>
        <w:widowControl w:val="0"/>
        <w:spacing w:after="0" w:line="240" w:lineRule="auto"/>
        <w:jc w:val="both"/>
        <w:rPr>
          <w:rFonts w:cstheme="minorHAnsi"/>
        </w:rPr>
      </w:pPr>
      <w:r w:rsidRPr="00E31DB0">
        <w:rPr>
          <w:rFonts w:cstheme="minorHAnsi"/>
        </w:rPr>
        <w:t>Karis is an invitation to a relationship based on mutual generosity.</w:t>
      </w:r>
    </w:p>
    <w:p w14:paraId="0FB23FBB" w14:textId="77777777" w:rsidR="009E00D0" w:rsidRPr="00E31DB0" w:rsidRDefault="009E00D0" w:rsidP="00E31DB0">
      <w:pPr>
        <w:widowControl w:val="0"/>
        <w:spacing w:after="0" w:line="240" w:lineRule="auto"/>
        <w:jc w:val="both"/>
        <w:rPr>
          <w:rFonts w:cstheme="minorHAnsi"/>
        </w:rPr>
      </w:pPr>
    </w:p>
    <w:p w14:paraId="4443955E" w14:textId="77777777" w:rsidR="00FC7B37" w:rsidRPr="00E31DB0" w:rsidRDefault="009E00D0" w:rsidP="00E31DB0">
      <w:pPr>
        <w:widowControl w:val="0"/>
        <w:spacing w:after="0" w:line="240" w:lineRule="auto"/>
        <w:jc w:val="both"/>
        <w:rPr>
          <w:rFonts w:cstheme="minorHAnsi"/>
        </w:rPr>
      </w:pPr>
      <w:r w:rsidRPr="00E31DB0">
        <w:rPr>
          <w:rFonts w:cstheme="minorHAnsi"/>
        </w:rPr>
        <w:t>“Search me, O God, and know my heart. Examine me and know my thoughts. See if there is any way in me that causes pain, and lead me in the ways of eternity.” (Psalm 139:23</w:t>
      </w:r>
      <w:r w:rsidR="00A66044" w:rsidRPr="00E31DB0">
        <w:rPr>
          <w:rFonts w:cstheme="minorHAnsi"/>
        </w:rPr>
        <w:t>–</w:t>
      </w:r>
      <w:r w:rsidRPr="00E31DB0">
        <w:rPr>
          <w:rFonts w:cstheme="minorHAnsi"/>
        </w:rPr>
        <w:t>24)</w:t>
      </w:r>
    </w:p>
    <w:p w14:paraId="6FC605F8" w14:textId="77777777" w:rsidR="009E00D0" w:rsidRPr="00E31DB0" w:rsidRDefault="009E00D0" w:rsidP="00E31DB0">
      <w:pPr>
        <w:widowControl w:val="0"/>
        <w:spacing w:after="0" w:line="240" w:lineRule="auto"/>
        <w:jc w:val="both"/>
        <w:rPr>
          <w:rFonts w:cstheme="minorHAnsi"/>
        </w:rPr>
      </w:pPr>
    </w:p>
    <w:p w14:paraId="1ADFFE98" w14:textId="77777777" w:rsidR="00285B9A" w:rsidRPr="00E31DB0" w:rsidRDefault="00822FD6" w:rsidP="00E31DB0">
      <w:pPr>
        <w:widowControl w:val="0"/>
        <w:spacing w:after="0" w:line="240" w:lineRule="auto"/>
        <w:jc w:val="both"/>
        <w:rPr>
          <w:rFonts w:cstheme="minorHAnsi"/>
          <w:b/>
        </w:rPr>
      </w:pPr>
      <w:r w:rsidRPr="00E31DB0">
        <w:rPr>
          <w:rFonts w:cstheme="minorHAnsi"/>
          <w:b/>
        </w:rPr>
        <w:t>0:01</w:t>
      </w:r>
      <w:r w:rsidR="00285B9A" w:rsidRPr="00E31DB0">
        <w:rPr>
          <w:rFonts w:cstheme="minorHAnsi"/>
          <w:b/>
        </w:rPr>
        <w:tab/>
        <w:t>OPENING</w:t>
      </w:r>
    </w:p>
    <w:p w14:paraId="1E36DEAB" w14:textId="77777777" w:rsidR="00FC7B37" w:rsidRPr="00E31DB0" w:rsidRDefault="00FC7B37" w:rsidP="00E31DB0">
      <w:pPr>
        <w:widowControl w:val="0"/>
        <w:spacing w:after="0" w:line="240" w:lineRule="auto"/>
        <w:jc w:val="both"/>
        <w:rPr>
          <w:rFonts w:cstheme="minorHAnsi"/>
          <w:b/>
        </w:rPr>
      </w:pPr>
    </w:p>
    <w:p w14:paraId="3A090A9B" w14:textId="77777777" w:rsidR="00285B9A" w:rsidRPr="00E31DB0" w:rsidRDefault="00822FD6" w:rsidP="00E31DB0">
      <w:pPr>
        <w:widowControl w:val="0"/>
        <w:spacing w:after="0" w:line="240" w:lineRule="auto"/>
        <w:jc w:val="both"/>
        <w:rPr>
          <w:rFonts w:cstheme="minorHAnsi"/>
          <w:b/>
        </w:rPr>
      </w:pPr>
      <w:r w:rsidRPr="00E31DB0">
        <w:rPr>
          <w:rFonts w:cstheme="minorHAnsi"/>
          <w:b/>
        </w:rPr>
        <w:t>0:02</w:t>
      </w:r>
      <w:r w:rsidR="00285B9A" w:rsidRPr="00E31DB0">
        <w:rPr>
          <w:rFonts w:cstheme="minorHAnsi"/>
          <w:b/>
        </w:rPr>
        <w:tab/>
        <w:t>PRESENTING</w:t>
      </w:r>
    </w:p>
    <w:p w14:paraId="07E8B6E7" w14:textId="77777777" w:rsidR="00FC7B37" w:rsidRPr="00E31DB0" w:rsidRDefault="00FC7B37" w:rsidP="00E31DB0">
      <w:pPr>
        <w:widowControl w:val="0"/>
        <w:spacing w:after="0" w:line="240" w:lineRule="auto"/>
        <w:jc w:val="both"/>
        <w:rPr>
          <w:rFonts w:cstheme="minorHAnsi"/>
          <w:b/>
        </w:rPr>
      </w:pPr>
    </w:p>
    <w:p w14:paraId="05BD6030" w14:textId="77777777" w:rsidR="00285B9A" w:rsidRPr="00E31DB0" w:rsidRDefault="00FC7B37" w:rsidP="00E31DB0">
      <w:pPr>
        <w:widowControl w:val="0"/>
        <w:spacing w:after="0" w:line="240" w:lineRule="auto"/>
        <w:jc w:val="both"/>
        <w:rPr>
          <w:rFonts w:cstheme="minorHAnsi"/>
          <w:b/>
        </w:rPr>
      </w:pPr>
      <w:r w:rsidRPr="00E31DB0">
        <w:rPr>
          <w:rFonts w:cstheme="minorHAnsi"/>
          <w:b/>
        </w:rPr>
        <w:t>0:06</w:t>
      </w:r>
      <w:r w:rsidR="00822FD6" w:rsidRPr="00E31DB0">
        <w:rPr>
          <w:rFonts w:cstheme="minorHAnsi"/>
          <w:b/>
        </w:rPr>
        <w:tab/>
        <w:t>KARIS CIRCULATION</w:t>
      </w:r>
    </w:p>
    <w:p w14:paraId="4D1FC19E" w14:textId="77777777" w:rsidR="00FC7B37" w:rsidRPr="00E31DB0" w:rsidRDefault="00FC7B37" w:rsidP="00E31DB0">
      <w:pPr>
        <w:widowControl w:val="0"/>
        <w:spacing w:after="0" w:line="240" w:lineRule="auto"/>
        <w:jc w:val="both"/>
        <w:rPr>
          <w:rFonts w:cstheme="minorHAnsi"/>
          <w:b/>
        </w:rPr>
      </w:pPr>
    </w:p>
    <w:p w14:paraId="56539C5E" w14:textId="77777777" w:rsidR="00285B9A" w:rsidRPr="00E31DB0" w:rsidRDefault="00FC7B37" w:rsidP="00E31DB0">
      <w:pPr>
        <w:widowControl w:val="0"/>
        <w:spacing w:after="0" w:line="240" w:lineRule="auto"/>
        <w:jc w:val="both"/>
        <w:rPr>
          <w:rFonts w:cstheme="minorHAnsi"/>
          <w:b/>
        </w:rPr>
      </w:pPr>
      <w:r w:rsidRPr="00E31DB0">
        <w:rPr>
          <w:rFonts w:cstheme="minorHAnsi"/>
          <w:b/>
        </w:rPr>
        <w:t>0:07</w:t>
      </w:r>
      <w:r w:rsidR="00285B9A" w:rsidRPr="00E31DB0">
        <w:rPr>
          <w:rFonts w:cstheme="minorHAnsi"/>
          <w:b/>
        </w:rPr>
        <w:tab/>
        <w:t>GUIDELINES &amp; LIMITATIONS</w:t>
      </w:r>
    </w:p>
    <w:p w14:paraId="60A2B769" w14:textId="77777777" w:rsidR="00FC7B37" w:rsidRPr="00E31DB0" w:rsidRDefault="00FC7B37" w:rsidP="00E31DB0">
      <w:pPr>
        <w:widowControl w:val="0"/>
        <w:spacing w:after="0" w:line="240" w:lineRule="auto"/>
        <w:jc w:val="both"/>
        <w:rPr>
          <w:rFonts w:cstheme="minorHAnsi"/>
          <w:b/>
        </w:rPr>
      </w:pPr>
    </w:p>
    <w:p w14:paraId="5D631B3F" w14:textId="77777777" w:rsidR="00285B9A" w:rsidRPr="00E31DB0" w:rsidRDefault="00FC7B37" w:rsidP="00E31DB0">
      <w:pPr>
        <w:widowControl w:val="0"/>
        <w:spacing w:after="0" w:line="240" w:lineRule="auto"/>
        <w:jc w:val="both"/>
        <w:rPr>
          <w:rFonts w:cstheme="minorHAnsi"/>
          <w:b/>
        </w:rPr>
      </w:pPr>
      <w:r w:rsidRPr="00E31DB0">
        <w:rPr>
          <w:rFonts w:cstheme="minorHAnsi"/>
          <w:b/>
        </w:rPr>
        <w:t>0:0</w:t>
      </w:r>
      <w:r w:rsidR="00285B9A" w:rsidRPr="00E31DB0">
        <w:rPr>
          <w:rFonts w:cstheme="minorHAnsi"/>
          <w:b/>
        </w:rPr>
        <w:t>8</w:t>
      </w:r>
      <w:r w:rsidR="00285B9A" w:rsidRPr="00E31DB0">
        <w:rPr>
          <w:rFonts w:cstheme="minorHAnsi"/>
          <w:b/>
        </w:rPr>
        <w:tab/>
        <w:t>MINDFULNESS &amp; MEDITATION TRAINING</w:t>
      </w:r>
    </w:p>
    <w:p w14:paraId="3E193380" w14:textId="77777777" w:rsidR="00FC7B37" w:rsidRPr="00E31DB0" w:rsidRDefault="00FC7B37" w:rsidP="00E31DB0">
      <w:pPr>
        <w:widowControl w:val="0"/>
        <w:spacing w:after="0" w:line="240" w:lineRule="auto"/>
        <w:jc w:val="both"/>
        <w:rPr>
          <w:rFonts w:cstheme="minorHAnsi"/>
        </w:rPr>
      </w:pPr>
    </w:p>
    <w:p w14:paraId="67D999C0" w14:textId="674A494F" w:rsidR="00AB504C" w:rsidRPr="00E31DB0" w:rsidRDefault="00AB504C" w:rsidP="00E31DB0">
      <w:pPr>
        <w:widowControl w:val="0"/>
        <w:spacing w:after="0" w:line="240" w:lineRule="auto"/>
        <w:jc w:val="both"/>
        <w:rPr>
          <w:rFonts w:cstheme="minorHAnsi"/>
        </w:rPr>
      </w:pPr>
      <w:bookmarkStart w:id="0" w:name="_Hlk503019396"/>
      <w:r w:rsidRPr="00E31DB0">
        <w:rPr>
          <w:rFonts w:cstheme="minorHAnsi"/>
        </w:rPr>
        <w:t xml:space="preserve">I hope that you have taken a few minutes each day to practice </w:t>
      </w:r>
      <w:r w:rsidR="00822FD6" w:rsidRPr="00E31DB0">
        <w:rPr>
          <w:rFonts w:cstheme="minorHAnsi"/>
          <w:b/>
        </w:rPr>
        <w:t>Alternate Nostril B</w:t>
      </w:r>
      <w:r w:rsidRPr="00E31DB0">
        <w:rPr>
          <w:rFonts w:cstheme="minorHAnsi"/>
          <w:b/>
        </w:rPr>
        <w:t>reathing</w:t>
      </w:r>
      <w:r w:rsidR="009E00D0" w:rsidRPr="00E31DB0">
        <w:rPr>
          <w:rFonts w:cstheme="minorHAnsi"/>
        </w:rPr>
        <w:t xml:space="preserve">. You may </w:t>
      </w:r>
      <w:r w:rsidR="00F63E9C" w:rsidRPr="00E31DB0">
        <w:rPr>
          <w:rFonts w:cstheme="minorHAnsi"/>
        </w:rPr>
        <w:t xml:space="preserve">discover </w:t>
      </w:r>
      <w:r w:rsidR="009E00D0" w:rsidRPr="00E31DB0">
        <w:rPr>
          <w:rFonts w:cstheme="minorHAnsi"/>
        </w:rPr>
        <w:t xml:space="preserve">that </w:t>
      </w:r>
      <w:r w:rsidR="00E350B2" w:rsidRPr="00E31DB0">
        <w:rPr>
          <w:rFonts w:cstheme="minorHAnsi"/>
        </w:rPr>
        <w:t xml:space="preserve">this </w:t>
      </w:r>
      <w:r w:rsidR="0007636E" w:rsidRPr="00E31DB0">
        <w:rPr>
          <w:rFonts w:cstheme="minorHAnsi"/>
        </w:rPr>
        <w:t xml:space="preserve">technique </w:t>
      </w:r>
      <w:r w:rsidRPr="00E31DB0">
        <w:rPr>
          <w:rFonts w:cstheme="minorHAnsi"/>
        </w:rPr>
        <w:t>relax</w:t>
      </w:r>
      <w:r w:rsidR="00CC3E20" w:rsidRPr="00E31DB0">
        <w:rPr>
          <w:rFonts w:cstheme="minorHAnsi"/>
        </w:rPr>
        <w:t>es</w:t>
      </w:r>
      <w:r w:rsidRPr="00E31DB0">
        <w:rPr>
          <w:rFonts w:cstheme="minorHAnsi"/>
        </w:rPr>
        <w:t xml:space="preserve"> your </w:t>
      </w:r>
      <w:r w:rsidR="00822FD6" w:rsidRPr="00E31DB0">
        <w:rPr>
          <w:rFonts w:cstheme="minorHAnsi"/>
        </w:rPr>
        <w:t>b</w:t>
      </w:r>
      <w:r w:rsidR="009E00D0" w:rsidRPr="00E31DB0">
        <w:rPr>
          <w:rFonts w:cstheme="minorHAnsi"/>
        </w:rPr>
        <w:t>ody and refresh</w:t>
      </w:r>
      <w:r w:rsidR="00CC3E20" w:rsidRPr="00E31DB0">
        <w:rPr>
          <w:rFonts w:cstheme="minorHAnsi"/>
        </w:rPr>
        <w:t>es</w:t>
      </w:r>
      <w:r w:rsidR="009E00D0" w:rsidRPr="00E31DB0">
        <w:rPr>
          <w:rFonts w:cstheme="minorHAnsi"/>
        </w:rPr>
        <w:t xml:space="preserve"> your mind. In </w:t>
      </w:r>
      <w:r w:rsidR="00E350B2" w:rsidRPr="00E31DB0">
        <w:rPr>
          <w:rFonts w:cstheme="minorHAnsi"/>
        </w:rPr>
        <w:t xml:space="preserve">our </w:t>
      </w:r>
      <w:r w:rsidR="009E00D0" w:rsidRPr="00E31DB0">
        <w:rPr>
          <w:rFonts w:cstheme="minorHAnsi"/>
        </w:rPr>
        <w:t>stressful world, we all need to</w:t>
      </w:r>
      <w:r w:rsidRPr="00E31DB0">
        <w:rPr>
          <w:rFonts w:cstheme="minorHAnsi"/>
        </w:rPr>
        <w:t xml:space="preserve"> learn </w:t>
      </w:r>
      <w:r w:rsidR="0007636E" w:rsidRPr="00E31DB0">
        <w:rPr>
          <w:rFonts w:cstheme="minorHAnsi"/>
        </w:rPr>
        <w:t>how to</w:t>
      </w:r>
      <w:r w:rsidR="009E00D0" w:rsidRPr="00E31DB0">
        <w:rPr>
          <w:rFonts w:cstheme="minorHAnsi"/>
        </w:rPr>
        <w:t xml:space="preserve"> calm our creaturely </w:t>
      </w:r>
      <w:r w:rsidR="001C4E53" w:rsidRPr="00E31DB0">
        <w:rPr>
          <w:rFonts w:cstheme="minorHAnsi"/>
        </w:rPr>
        <w:t xml:space="preserve">reactions of </w:t>
      </w:r>
      <w:r w:rsidR="009E00D0" w:rsidRPr="00E31DB0">
        <w:rPr>
          <w:rFonts w:cstheme="minorHAnsi"/>
        </w:rPr>
        <w:t>fight or flight</w:t>
      </w:r>
      <w:r w:rsidRPr="00E31DB0">
        <w:rPr>
          <w:rFonts w:cstheme="minorHAnsi"/>
        </w:rPr>
        <w:t xml:space="preserve">. We all have work to do, and we want to enjoy the benefits of </w:t>
      </w:r>
      <w:r w:rsidR="00A66044" w:rsidRPr="00E31DB0">
        <w:rPr>
          <w:rFonts w:cstheme="minorHAnsi"/>
        </w:rPr>
        <w:t>our</w:t>
      </w:r>
      <w:r w:rsidRPr="00E31DB0">
        <w:rPr>
          <w:rFonts w:cstheme="minorHAnsi"/>
        </w:rPr>
        <w:t xml:space="preserve"> work. </w:t>
      </w:r>
      <w:r w:rsidR="00644B86" w:rsidRPr="00E31DB0">
        <w:rPr>
          <w:rFonts w:cstheme="minorHAnsi"/>
        </w:rPr>
        <w:t xml:space="preserve">Techniques </w:t>
      </w:r>
      <w:r w:rsidRPr="00E31DB0">
        <w:rPr>
          <w:rFonts w:cstheme="minorHAnsi"/>
        </w:rPr>
        <w:t xml:space="preserve">that help us </w:t>
      </w:r>
      <w:r w:rsidR="00A66044" w:rsidRPr="00E31DB0">
        <w:rPr>
          <w:rFonts w:cstheme="minorHAnsi"/>
        </w:rPr>
        <w:t xml:space="preserve">to both </w:t>
      </w:r>
      <w:r w:rsidRPr="00E31DB0">
        <w:rPr>
          <w:rFonts w:cstheme="minorHAnsi"/>
        </w:rPr>
        <w:t>enjoy our work and</w:t>
      </w:r>
      <w:r w:rsidR="00822FD6" w:rsidRPr="00E31DB0">
        <w:rPr>
          <w:rFonts w:cstheme="minorHAnsi"/>
        </w:rPr>
        <w:t xml:space="preserve"> work</w:t>
      </w:r>
      <w:r w:rsidR="00CC3E20" w:rsidRPr="00E31DB0">
        <w:rPr>
          <w:rFonts w:cstheme="minorHAnsi"/>
        </w:rPr>
        <w:t xml:space="preserve"> more</w:t>
      </w:r>
      <w:r w:rsidR="009E00D0" w:rsidRPr="00E31DB0">
        <w:rPr>
          <w:rFonts w:cstheme="minorHAnsi"/>
        </w:rPr>
        <w:t xml:space="preserve"> productively make</w:t>
      </w:r>
      <w:r w:rsidRPr="00E31DB0">
        <w:rPr>
          <w:rFonts w:cstheme="minorHAnsi"/>
        </w:rPr>
        <w:t xml:space="preserve"> our lives </w:t>
      </w:r>
      <w:r w:rsidR="009E00D0" w:rsidRPr="00E31DB0">
        <w:rPr>
          <w:rFonts w:cstheme="minorHAnsi"/>
        </w:rPr>
        <w:t>satisfying</w:t>
      </w:r>
      <w:r w:rsidRPr="00E31DB0">
        <w:rPr>
          <w:rFonts w:cstheme="minorHAnsi"/>
        </w:rPr>
        <w:t xml:space="preserve"> and</w:t>
      </w:r>
      <w:r w:rsidR="004F0929" w:rsidRPr="00E31DB0">
        <w:rPr>
          <w:rFonts w:cstheme="minorHAnsi"/>
        </w:rPr>
        <w:t xml:space="preserve"> a lot</w:t>
      </w:r>
      <w:r w:rsidRPr="00E31DB0">
        <w:rPr>
          <w:rFonts w:cstheme="minorHAnsi"/>
        </w:rPr>
        <w:t xml:space="preserve"> more fun. </w:t>
      </w:r>
    </w:p>
    <w:p w14:paraId="53C492DD" w14:textId="17AEEF89" w:rsidR="00017EA8" w:rsidRPr="00E31DB0" w:rsidRDefault="00017EA8" w:rsidP="00E31DB0">
      <w:pPr>
        <w:widowControl w:val="0"/>
        <w:spacing w:after="0" w:line="240" w:lineRule="auto"/>
        <w:jc w:val="both"/>
        <w:rPr>
          <w:rFonts w:cstheme="minorHAnsi"/>
        </w:rPr>
      </w:pPr>
    </w:p>
    <w:p w14:paraId="546F0114" w14:textId="478F8954" w:rsidR="009A0C67" w:rsidRPr="00E31DB0" w:rsidRDefault="009A0C67" w:rsidP="00E31DB0">
      <w:pPr>
        <w:widowControl w:val="0"/>
        <w:spacing w:after="0" w:line="240" w:lineRule="auto"/>
        <w:jc w:val="both"/>
        <w:rPr>
          <w:rFonts w:cstheme="minorHAnsi"/>
        </w:rPr>
      </w:pPr>
      <w:bookmarkStart w:id="1" w:name="_Hlk92896715"/>
      <w:r w:rsidRPr="00E31DB0">
        <w:rPr>
          <w:rFonts w:cstheme="minorHAnsi"/>
        </w:rPr>
        <w:t xml:space="preserve">Let’s begin with a body scan to connect our minds to our </w:t>
      </w:r>
      <w:r w:rsidR="00096BD2" w:rsidRPr="00E31DB0">
        <w:rPr>
          <w:rFonts w:cstheme="minorHAnsi"/>
        </w:rPr>
        <w:t xml:space="preserve">wise and </w:t>
      </w:r>
      <w:r w:rsidRPr="00E31DB0">
        <w:rPr>
          <w:rFonts w:cstheme="minorHAnsi"/>
        </w:rPr>
        <w:t xml:space="preserve">marvelous bodies. Assume a meditation posture and breathe naturally for twenty seconds, allowing your body to regulate your breath. </w:t>
      </w:r>
      <w:r w:rsidRPr="00E31DB0">
        <w:rPr>
          <w:rFonts w:cstheme="minorHAnsi"/>
          <w:i/>
        </w:rPr>
        <w:t>(Pause for 20 seconds)</w:t>
      </w:r>
      <w:r w:rsidRPr="00E31DB0">
        <w:rPr>
          <w:rFonts w:cstheme="minorHAnsi"/>
        </w:rPr>
        <w:t xml:space="preserve"> </w:t>
      </w:r>
    </w:p>
    <w:p w14:paraId="4189404C" w14:textId="77777777" w:rsidR="009A0C67" w:rsidRPr="00E31DB0" w:rsidRDefault="009A0C67" w:rsidP="00E31DB0">
      <w:pPr>
        <w:widowControl w:val="0"/>
        <w:spacing w:after="0" w:line="240" w:lineRule="auto"/>
        <w:jc w:val="both"/>
        <w:rPr>
          <w:rFonts w:cstheme="minorHAnsi"/>
        </w:rPr>
      </w:pPr>
    </w:p>
    <w:p w14:paraId="497469E4" w14:textId="77777777" w:rsidR="009A0C67" w:rsidRPr="00E31DB0" w:rsidRDefault="009A0C67" w:rsidP="00E31DB0">
      <w:pPr>
        <w:widowControl w:val="0"/>
        <w:spacing w:after="0" w:line="240" w:lineRule="auto"/>
        <w:jc w:val="both"/>
        <w:rPr>
          <w:rFonts w:cstheme="minorHAnsi"/>
        </w:rPr>
      </w:pPr>
      <w:r w:rsidRPr="00E31DB0">
        <w:rPr>
          <w:rFonts w:cstheme="minorHAnsi"/>
        </w:rPr>
        <w:t xml:space="preserve">Now turn your attention to your feet and ankles. What sensations do you notice there? </w:t>
      </w:r>
      <w:r w:rsidRPr="00E31DB0">
        <w:rPr>
          <w:rFonts w:cstheme="minorHAnsi"/>
          <w:i/>
          <w:iCs/>
        </w:rPr>
        <w:t>(Pause 20 seconds)</w:t>
      </w:r>
      <w:r w:rsidRPr="00E31DB0">
        <w:rPr>
          <w:rFonts w:cstheme="minorHAnsi"/>
        </w:rPr>
        <w:t xml:space="preserve"> </w:t>
      </w:r>
    </w:p>
    <w:p w14:paraId="120F3835" w14:textId="77777777" w:rsidR="009A0C67" w:rsidRPr="00E31DB0" w:rsidRDefault="009A0C67" w:rsidP="00E31DB0">
      <w:pPr>
        <w:widowControl w:val="0"/>
        <w:spacing w:after="0" w:line="240" w:lineRule="auto"/>
        <w:jc w:val="both"/>
        <w:rPr>
          <w:rFonts w:cstheme="minorHAnsi"/>
        </w:rPr>
      </w:pPr>
    </w:p>
    <w:p w14:paraId="4D3668EC" w14:textId="77777777" w:rsidR="005518B6" w:rsidRPr="00E31DB0" w:rsidRDefault="005518B6" w:rsidP="00E31DB0">
      <w:pPr>
        <w:widowControl w:val="0"/>
        <w:spacing w:after="0" w:line="240" w:lineRule="auto"/>
        <w:jc w:val="both"/>
        <w:rPr>
          <w:rFonts w:cstheme="minorHAnsi"/>
          <w:i/>
          <w:iCs/>
        </w:rPr>
      </w:pPr>
      <w:bookmarkStart w:id="2" w:name="_Hlk124776616"/>
      <w:r w:rsidRPr="00E31DB0">
        <w:rPr>
          <w:rFonts w:cstheme="minorHAnsi"/>
        </w:rPr>
        <w:t xml:space="preserve">Take a deep breath and move your attention to your calves and knees. Do you notice discomfort, pain, or perhaps twitching? Breathe and observe. Try to relax on the exhale. </w:t>
      </w:r>
      <w:r w:rsidRPr="00E31DB0">
        <w:rPr>
          <w:rFonts w:cstheme="minorHAnsi"/>
          <w:i/>
          <w:iCs/>
        </w:rPr>
        <w:t xml:space="preserve">(Pause of 20 seconds) </w:t>
      </w:r>
    </w:p>
    <w:bookmarkEnd w:id="2"/>
    <w:p w14:paraId="3470C1ED" w14:textId="77777777" w:rsidR="009A0C67" w:rsidRPr="00E31DB0" w:rsidRDefault="009A0C67" w:rsidP="00E31DB0">
      <w:pPr>
        <w:widowControl w:val="0"/>
        <w:spacing w:after="0" w:line="240" w:lineRule="auto"/>
        <w:jc w:val="both"/>
        <w:rPr>
          <w:rFonts w:cstheme="minorHAnsi"/>
          <w:i/>
          <w:iCs/>
        </w:rPr>
      </w:pPr>
    </w:p>
    <w:p w14:paraId="64CC6B5A" w14:textId="344DD5B5" w:rsidR="009A0C67" w:rsidRPr="00E31DB0" w:rsidRDefault="009A0C67" w:rsidP="00E31DB0">
      <w:pPr>
        <w:widowControl w:val="0"/>
        <w:spacing w:after="0" w:line="240" w:lineRule="auto"/>
        <w:jc w:val="both"/>
        <w:rPr>
          <w:rFonts w:cstheme="minorHAnsi"/>
        </w:rPr>
      </w:pPr>
      <w:r w:rsidRPr="00E31DB0">
        <w:rPr>
          <w:rFonts w:cstheme="minorHAnsi"/>
        </w:rPr>
        <w:t xml:space="preserve">Now begin to observe your thighs and hips. What do you notice? On the exhale, release with the breath any tension or discomfort you find there. </w:t>
      </w:r>
      <w:r w:rsidRPr="00E31DB0">
        <w:rPr>
          <w:rFonts w:cstheme="minorHAnsi"/>
          <w:i/>
          <w:iCs/>
        </w:rPr>
        <w:t xml:space="preserve">(Pause 20 seconds) </w:t>
      </w:r>
    </w:p>
    <w:p w14:paraId="113F35C3" w14:textId="77777777" w:rsidR="009A0C67" w:rsidRPr="00E31DB0" w:rsidRDefault="009A0C67" w:rsidP="00E31DB0">
      <w:pPr>
        <w:widowControl w:val="0"/>
        <w:spacing w:after="0" w:line="240" w:lineRule="auto"/>
        <w:jc w:val="both"/>
        <w:rPr>
          <w:rFonts w:cstheme="minorHAnsi"/>
        </w:rPr>
      </w:pPr>
    </w:p>
    <w:p w14:paraId="3352DFF4" w14:textId="77777777" w:rsidR="00C825A2" w:rsidRPr="00E31DB0" w:rsidRDefault="00C825A2" w:rsidP="00E31DB0">
      <w:pPr>
        <w:widowControl w:val="0"/>
        <w:spacing w:after="0" w:line="240" w:lineRule="auto"/>
        <w:jc w:val="both"/>
        <w:rPr>
          <w:rFonts w:cstheme="minorHAnsi"/>
        </w:rPr>
      </w:pPr>
      <w:r w:rsidRPr="00E31DB0">
        <w:rPr>
          <w:rFonts w:cstheme="minorHAnsi"/>
        </w:rPr>
        <w:t>Move your attention to your torso. Scan your abdomen, chest, and back. Observe, and then release with the breath any tension you might find.</w:t>
      </w:r>
      <w:r w:rsidRPr="00E31DB0">
        <w:rPr>
          <w:rFonts w:cstheme="minorHAnsi"/>
          <w:i/>
          <w:iCs/>
        </w:rPr>
        <w:t xml:space="preserve"> (Pause 20 seconds)</w:t>
      </w:r>
    </w:p>
    <w:p w14:paraId="7405F81C" w14:textId="77777777" w:rsidR="009A0C67" w:rsidRPr="00E31DB0" w:rsidRDefault="009A0C67" w:rsidP="00E31DB0">
      <w:pPr>
        <w:widowControl w:val="0"/>
        <w:spacing w:after="0" w:line="240" w:lineRule="auto"/>
        <w:jc w:val="both"/>
        <w:rPr>
          <w:rFonts w:cstheme="minorHAnsi"/>
        </w:rPr>
      </w:pPr>
    </w:p>
    <w:p w14:paraId="240C3FE3" w14:textId="182E80DD" w:rsidR="009A0C67" w:rsidRPr="00E31DB0" w:rsidRDefault="005518B6" w:rsidP="00E31DB0">
      <w:pPr>
        <w:widowControl w:val="0"/>
        <w:spacing w:after="0" w:line="240" w:lineRule="auto"/>
        <w:jc w:val="both"/>
        <w:rPr>
          <w:rFonts w:cstheme="minorHAnsi"/>
        </w:rPr>
      </w:pPr>
      <w:bookmarkStart w:id="3" w:name="_Hlk124776805"/>
      <w:r w:rsidRPr="00E31DB0">
        <w:rPr>
          <w:rFonts w:cstheme="minorHAnsi"/>
        </w:rPr>
        <w:t>Now scan your</w:t>
      </w:r>
      <w:r w:rsidR="009A0C67" w:rsidRPr="00E31DB0">
        <w:rPr>
          <w:rFonts w:cstheme="minorHAnsi"/>
        </w:rPr>
        <w:t xml:space="preserve"> neck and shoulders</w:t>
      </w:r>
      <w:r w:rsidR="00096BD2" w:rsidRPr="00E31DB0">
        <w:rPr>
          <w:rFonts w:cstheme="minorHAnsi"/>
        </w:rPr>
        <w:t>,</w:t>
      </w:r>
      <w:r w:rsidR="00F0538A" w:rsidRPr="00E31DB0">
        <w:rPr>
          <w:rFonts w:cstheme="minorHAnsi"/>
        </w:rPr>
        <w:t xml:space="preserve"> arms and hands</w:t>
      </w:r>
      <w:r w:rsidR="009A0C67" w:rsidRPr="00E31DB0">
        <w:rPr>
          <w:rFonts w:cstheme="minorHAnsi"/>
        </w:rPr>
        <w:t xml:space="preserve">. Breathe, adjust, and release. </w:t>
      </w:r>
      <w:r w:rsidR="009A0C67" w:rsidRPr="00E31DB0">
        <w:rPr>
          <w:rFonts w:cstheme="minorHAnsi"/>
          <w:i/>
          <w:iCs/>
        </w:rPr>
        <w:t>(Pause 20 seconds)</w:t>
      </w:r>
      <w:r w:rsidR="009A0C67" w:rsidRPr="00E31DB0">
        <w:rPr>
          <w:rFonts w:cstheme="minorHAnsi"/>
        </w:rPr>
        <w:t xml:space="preserve"> </w:t>
      </w:r>
    </w:p>
    <w:bookmarkEnd w:id="3"/>
    <w:p w14:paraId="04FBA8BB" w14:textId="77777777" w:rsidR="009A0C67" w:rsidRPr="00E31DB0" w:rsidRDefault="009A0C67" w:rsidP="00E31DB0">
      <w:pPr>
        <w:widowControl w:val="0"/>
        <w:spacing w:after="0" w:line="240" w:lineRule="auto"/>
        <w:jc w:val="both"/>
        <w:rPr>
          <w:rFonts w:cstheme="minorHAnsi"/>
        </w:rPr>
      </w:pPr>
    </w:p>
    <w:p w14:paraId="4584C96D" w14:textId="77777777" w:rsidR="009A0C67" w:rsidRPr="00E31DB0" w:rsidRDefault="009A0C67" w:rsidP="00E31DB0">
      <w:pPr>
        <w:widowControl w:val="0"/>
        <w:spacing w:after="0" w:line="240" w:lineRule="auto"/>
        <w:jc w:val="both"/>
        <w:rPr>
          <w:rFonts w:cstheme="minorHAnsi"/>
        </w:rPr>
      </w:pPr>
      <w:r w:rsidRPr="00E31DB0">
        <w:rPr>
          <w:rFonts w:cstheme="minorHAnsi"/>
        </w:rPr>
        <w:t xml:space="preserve">Observe your face. Breathe and relax any tightness or tension you find. </w:t>
      </w:r>
      <w:r w:rsidRPr="00E31DB0">
        <w:rPr>
          <w:rFonts w:cstheme="minorHAnsi"/>
          <w:i/>
          <w:iCs/>
        </w:rPr>
        <w:t>(Pause 20 seconds)</w:t>
      </w:r>
    </w:p>
    <w:bookmarkEnd w:id="0"/>
    <w:bookmarkEnd w:id="1"/>
    <w:p w14:paraId="21EC5C4E" w14:textId="77777777" w:rsidR="00D9505C" w:rsidRPr="00E31DB0" w:rsidRDefault="00D9505C" w:rsidP="00E31DB0">
      <w:pPr>
        <w:widowControl w:val="0"/>
        <w:spacing w:after="0" w:line="240" w:lineRule="auto"/>
        <w:jc w:val="both"/>
        <w:rPr>
          <w:rFonts w:cstheme="minorHAnsi"/>
        </w:rPr>
      </w:pPr>
    </w:p>
    <w:p w14:paraId="35000D36" w14:textId="24D661D2" w:rsidR="00AB504C" w:rsidRPr="00E31DB0" w:rsidRDefault="0044291F" w:rsidP="00E31DB0">
      <w:pPr>
        <w:widowControl w:val="0"/>
        <w:spacing w:after="0" w:line="240" w:lineRule="auto"/>
        <w:jc w:val="both"/>
        <w:rPr>
          <w:rFonts w:cstheme="minorHAnsi"/>
        </w:rPr>
      </w:pPr>
      <w:bookmarkStart w:id="4" w:name="_Hlk503019416"/>
      <w:r w:rsidRPr="00E31DB0">
        <w:rPr>
          <w:rFonts w:cstheme="minorHAnsi"/>
        </w:rPr>
        <w:t>Begin</w:t>
      </w:r>
      <w:r w:rsidR="00644B86" w:rsidRPr="00E31DB0">
        <w:rPr>
          <w:rFonts w:cstheme="minorHAnsi"/>
        </w:rPr>
        <w:t xml:space="preserve"> </w:t>
      </w:r>
      <w:r w:rsidR="00CC3E20" w:rsidRPr="00E31DB0">
        <w:rPr>
          <w:rFonts w:cstheme="minorHAnsi"/>
          <w:b/>
        </w:rPr>
        <w:t>Alternate Nostril Breathing</w:t>
      </w:r>
      <w:r w:rsidR="00CC3E20" w:rsidRPr="00E31DB0">
        <w:rPr>
          <w:rFonts w:cstheme="minorHAnsi"/>
        </w:rPr>
        <w:t xml:space="preserve">, </w:t>
      </w:r>
      <w:r w:rsidR="009E00D0" w:rsidRPr="00E31DB0">
        <w:rPr>
          <w:rFonts w:cstheme="minorHAnsi"/>
        </w:rPr>
        <w:t>switching</w:t>
      </w:r>
      <w:r w:rsidR="00AB504C" w:rsidRPr="00E31DB0">
        <w:rPr>
          <w:rFonts w:cstheme="minorHAnsi"/>
        </w:rPr>
        <w:t xml:space="preserve"> nostril</w:t>
      </w:r>
      <w:r w:rsidR="00822FD6" w:rsidRPr="00E31DB0">
        <w:rPr>
          <w:rFonts w:cstheme="minorHAnsi"/>
        </w:rPr>
        <w:t>s</w:t>
      </w:r>
      <w:r w:rsidR="00AB504C" w:rsidRPr="00E31DB0">
        <w:rPr>
          <w:rFonts w:cstheme="minorHAnsi"/>
        </w:rPr>
        <w:t xml:space="preserve"> on the exhale. You can breathe natural</w:t>
      </w:r>
      <w:r w:rsidR="002D072B" w:rsidRPr="00E31DB0">
        <w:rPr>
          <w:rFonts w:cstheme="minorHAnsi"/>
        </w:rPr>
        <w:t>ly</w:t>
      </w:r>
      <w:r w:rsidR="00644B86" w:rsidRPr="00E31DB0">
        <w:rPr>
          <w:rFonts w:cstheme="minorHAnsi"/>
        </w:rPr>
        <w:t>,</w:t>
      </w:r>
      <w:r w:rsidR="00670E7E" w:rsidRPr="00E31DB0">
        <w:rPr>
          <w:rFonts w:cstheme="minorHAnsi"/>
        </w:rPr>
        <w:t xml:space="preserve"> or</w:t>
      </w:r>
      <w:r w:rsidR="004F0929" w:rsidRPr="00E31DB0">
        <w:rPr>
          <w:rFonts w:cstheme="minorHAnsi"/>
        </w:rPr>
        <w:t xml:space="preserve"> </w:t>
      </w:r>
      <w:r w:rsidR="00644B86" w:rsidRPr="00E31DB0">
        <w:rPr>
          <w:rFonts w:cstheme="minorHAnsi"/>
        </w:rPr>
        <w:t xml:space="preserve">you </w:t>
      </w:r>
      <w:r w:rsidR="00A7274F" w:rsidRPr="00E31DB0">
        <w:rPr>
          <w:rFonts w:cstheme="minorHAnsi"/>
        </w:rPr>
        <w:t>might</w:t>
      </w:r>
      <w:r w:rsidR="00644B86" w:rsidRPr="00E31DB0">
        <w:rPr>
          <w:rFonts w:cstheme="minorHAnsi"/>
        </w:rPr>
        <w:t xml:space="preserve"> </w:t>
      </w:r>
      <w:r w:rsidR="004F0929" w:rsidRPr="00E31DB0">
        <w:rPr>
          <w:rFonts w:cstheme="minorHAnsi"/>
        </w:rPr>
        <w:t xml:space="preserve">use </w:t>
      </w:r>
      <w:r w:rsidR="00FC7B37" w:rsidRPr="00E31DB0">
        <w:rPr>
          <w:rFonts w:cstheme="minorHAnsi"/>
        </w:rPr>
        <w:t xml:space="preserve">the </w:t>
      </w:r>
      <w:r w:rsidR="009D55C6" w:rsidRPr="00E31DB0">
        <w:rPr>
          <w:rFonts w:cstheme="minorHAnsi"/>
          <w:b/>
        </w:rPr>
        <w:t>Three-</w:t>
      </w:r>
      <w:r w:rsidR="00FC7B37" w:rsidRPr="00E31DB0">
        <w:rPr>
          <w:rFonts w:cstheme="minorHAnsi"/>
          <w:b/>
        </w:rPr>
        <w:t>Part B</w:t>
      </w:r>
      <w:r w:rsidR="00AB504C" w:rsidRPr="00E31DB0">
        <w:rPr>
          <w:rFonts w:cstheme="minorHAnsi"/>
          <w:b/>
        </w:rPr>
        <w:t>reath</w:t>
      </w:r>
      <w:r w:rsidR="00CC3E20" w:rsidRPr="00E31DB0">
        <w:rPr>
          <w:rFonts w:cstheme="minorHAnsi"/>
          <w:b/>
        </w:rPr>
        <w:t xml:space="preserve"> </w:t>
      </w:r>
      <w:r w:rsidR="00CC3E20" w:rsidRPr="00E31DB0">
        <w:rPr>
          <w:rFonts w:cstheme="minorHAnsi"/>
        </w:rPr>
        <w:t>or</w:t>
      </w:r>
      <w:r w:rsidR="00CC3E20" w:rsidRPr="00E31DB0">
        <w:rPr>
          <w:rFonts w:cstheme="minorHAnsi"/>
          <w:b/>
        </w:rPr>
        <w:t xml:space="preserve"> </w:t>
      </w:r>
      <w:r w:rsidR="00BF518B" w:rsidRPr="00E31DB0">
        <w:rPr>
          <w:rFonts w:cstheme="minorHAnsi"/>
        </w:rPr>
        <w:t>the</w:t>
      </w:r>
      <w:r w:rsidR="005F34F4" w:rsidRPr="00E31DB0">
        <w:rPr>
          <w:rFonts w:cstheme="minorHAnsi"/>
        </w:rPr>
        <w:t xml:space="preserve"> </w:t>
      </w:r>
      <w:r w:rsidR="002E29D1" w:rsidRPr="00E31DB0">
        <w:rPr>
          <w:rFonts w:cstheme="minorHAnsi"/>
          <w:b/>
        </w:rPr>
        <w:t>3</w:t>
      </w:r>
      <w:r w:rsidR="00CC3E20" w:rsidRPr="00E31DB0">
        <w:rPr>
          <w:rFonts w:cstheme="minorHAnsi"/>
          <w:b/>
        </w:rPr>
        <w:t>-Minute Breathing Space</w:t>
      </w:r>
      <w:r w:rsidR="00FC7B37" w:rsidRPr="00E31DB0">
        <w:rPr>
          <w:rFonts w:cstheme="minorHAnsi"/>
        </w:rPr>
        <w:t>.</w:t>
      </w:r>
      <w:r w:rsidR="001F14E9" w:rsidRPr="00E31DB0">
        <w:rPr>
          <w:rStyle w:val="EndnoteReference"/>
          <w:rFonts w:cstheme="minorHAnsi"/>
        </w:rPr>
        <w:endnoteReference w:id="1"/>
      </w:r>
      <w:r w:rsidR="00FC7B37" w:rsidRPr="00E31DB0">
        <w:rPr>
          <w:rFonts w:cstheme="minorHAnsi"/>
        </w:rPr>
        <w:t xml:space="preserve"> Practice for </w:t>
      </w:r>
      <w:r w:rsidR="009D55C6" w:rsidRPr="00E31DB0">
        <w:rPr>
          <w:rFonts w:cstheme="minorHAnsi"/>
        </w:rPr>
        <w:t xml:space="preserve">three </w:t>
      </w:r>
      <w:r w:rsidR="00AB504C" w:rsidRPr="00E31DB0">
        <w:rPr>
          <w:rFonts w:cstheme="minorHAnsi"/>
        </w:rPr>
        <w:t>minutes. I wi</w:t>
      </w:r>
      <w:r w:rsidR="00822FD6" w:rsidRPr="00E31DB0">
        <w:rPr>
          <w:rFonts w:cstheme="minorHAnsi"/>
        </w:rPr>
        <w:t>ll give you one</w:t>
      </w:r>
      <w:r w:rsidR="00784704" w:rsidRPr="00E31DB0">
        <w:rPr>
          <w:rFonts w:cstheme="minorHAnsi"/>
        </w:rPr>
        <w:t>-</w:t>
      </w:r>
      <w:r w:rsidR="00822FD6" w:rsidRPr="00E31DB0">
        <w:rPr>
          <w:rFonts w:cstheme="minorHAnsi"/>
        </w:rPr>
        <w:t xml:space="preserve">minute markers. </w:t>
      </w:r>
      <w:r w:rsidR="00822FD6" w:rsidRPr="00E31DB0">
        <w:rPr>
          <w:rFonts w:cstheme="minorHAnsi"/>
          <w:i/>
        </w:rPr>
        <w:t>(</w:t>
      </w:r>
      <w:r w:rsidR="00FC27A0" w:rsidRPr="00E31DB0">
        <w:rPr>
          <w:rFonts w:cstheme="minorHAnsi"/>
          <w:i/>
        </w:rPr>
        <w:t xml:space="preserve">Pause </w:t>
      </w:r>
      <w:r w:rsidR="005077B1" w:rsidRPr="00E31DB0">
        <w:rPr>
          <w:rFonts w:cstheme="minorHAnsi"/>
          <w:i/>
        </w:rPr>
        <w:t xml:space="preserve">for </w:t>
      </w:r>
      <w:r w:rsidR="00847DF2" w:rsidRPr="00E31DB0">
        <w:rPr>
          <w:rFonts w:cstheme="minorHAnsi"/>
          <w:i/>
        </w:rPr>
        <w:t xml:space="preserve">3 </w:t>
      </w:r>
      <w:r w:rsidR="00FC27A0" w:rsidRPr="00E31DB0">
        <w:rPr>
          <w:rFonts w:cstheme="minorHAnsi"/>
          <w:i/>
        </w:rPr>
        <w:t>minutes announcing each minute as it passes</w:t>
      </w:r>
      <w:r w:rsidRPr="00E31DB0">
        <w:rPr>
          <w:rFonts w:cstheme="minorHAnsi"/>
          <w:i/>
        </w:rPr>
        <w:t>)</w:t>
      </w:r>
      <w:r w:rsidR="000D32A5" w:rsidRPr="00E31DB0">
        <w:rPr>
          <w:rFonts w:cstheme="minorHAnsi"/>
        </w:rPr>
        <w:t xml:space="preserve"> </w:t>
      </w:r>
    </w:p>
    <w:bookmarkEnd w:id="4"/>
    <w:p w14:paraId="5E07ACDA" w14:textId="2F402BCA" w:rsidR="00FC7B37" w:rsidRPr="00E31DB0" w:rsidRDefault="00FC7B37" w:rsidP="00E31DB0">
      <w:pPr>
        <w:widowControl w:val="0"/>
        <w:spacing w:after="0" w:line="240" w:lineRule="auto"/>
        <w:jc w:val="both"/>
        <w:rPr>
          <w:rFonts w:cstheme="minorHAnsi"/>
        </w:rPr>
      </w:pPr>
    </w:p>
    <w:p w14:paraId="677F1809" w14:textId="1590CC24" w:rsidR="00AB504C" w:rsidRPr="00E31DB0" w:rsidRDefault="00096BD2" w:rsidP="00E31DB0">
      <w:pPr>
        <w:widowControl w:val="0"/>
        <w:spacing w:after="0" w:line="240" w:lineRule="auto"/>
        <w:jc w:val="both"/>
        <w:rPr>
          <w:rFonts w:cstheme="minorHAnsi"/>
        </w:rPr>
      </w:pPr>
      <w:bookmarkStart w:id="5" w:name="_Hlk503019458"/>
      <w:r w:rsidRPr="00E31DB0">
        <w:rPr>
          <w:rFonts w:cstheme="minorHAnsi"/>
        </w:rPr>
        <w:lastRenderedPageBreak/>
        <w:t>And p</w:t>
      </w:r>
      <w:r w:rsidR="00A14DE3" w:rsidRPr="00E31DB0">
        <w:rPr>
          <w:rFonts w:cstheme="minorHAnsi"/>
        </w:rPr>
        <w:t xml:space="preserve">ause. </w:t>
      </w:r>
      <w:r w:rsidR="00522C0F" w:rsidRPr="00E31DB0">
        <w:t xml:space="preserve">It is beneficial to begin your meditation practice with a few minutes of </w:t>
      </w:r>
      <w:r w:rsidR="00522C0F" w:rsidRPr="00E31DB0">
        <w:rPr>
          <w:b/>
        </w:rPr>
        <w:t xml:space="preserve">Alternate Nostril Breathing. </w:t>
      </w:r>
      <w:r w:rsidR="00522C0F" w:rsidRPr="00E31DB0">
        <w:rPr>
          <w:rFonts w:cstheme="minorHAnsi"/>
        </w:rPr>
        <w:t>This breathing technique can also help to clear your mind for work and creativity and to calm your body for sleep.</w:t>
      </w:r>
    </w:p>
    <w:bookmarkEnd w:id="5"/>
    <w:p w14:paraId="11CA003E" w14:textId="77777777" w:rsidR="00D9505C" w:rsidRPr="00E31DB0" w:rsidRDefault="00D9505C" w:rsidP="00E31DB0">
      <w:pPr>
        <w:widowControl w:val="0"/>
        <w:spacing w:after="0" w:line="240" w:lineRule="auto"/>
        <w:jc w:val="both"/>
        <w:rPr>
          <w:rFonts w:cstheme="minorHAnsi"/>
        </w:rPr>
      </w:pPr>
    </w:p>
    <w:p w14:paraId="0D77FE61" w14:textId="77777777" w:rsidR="00235C84" w:rsidRPr="00E31DB0" w:rsidRDefault="00F0125B" w:rsidP="00E31DB0">
      <w:pPr>
        <w:widowControl w:val="0"/>
        <w:spacing w:after="0" w:line="240" w:lineRule="auto"/>
        <w:jc w:val="both"/>
        <w:rPr>
          <w:rFonts w:cstheme="minorHAnsi"/>
        </w:rPr>
      </w:pPr>
      <w:bookmarkStart w:id="6" w:name="_Hlk497404915"/>
      <w:bookmarkStart w:id="7" w:name="_Hlk502922569"/>
      <w:r w:rsidRPr="00E31DB0">
        <w:rPr>
          <w:rFonts w:cstheme="minorHAnsi"/>
        </w:rPr>
        <w:t>Our hymn for</w:t>
      </w:r>
      <w:r w:rsidR="002828DA" w:rsidRPr="00E31DB0">
        <w:rPr>
          <w:rFonts w:cstheme="minorHAnsi"/>
        </w:rPr>
        <w:t xml:space="preserve"> KF </w:t>
      </w:r>
      <w:r w:rsidRPr="00E31DB0">
        <w:rPr>
          <w:rFonts w:cstheme="minorHAnsi"/>
        </w:rPr>
        <w:t>Confession 10 is</w:t>
      </w:r>
      <w:r w:rsidRPr="00E31DB0">
        <w:rPr>
          <w:rFonts w:cstheme="minorHAnsi"/>
          <w:i/>
        </w:rPr>
        <w:t xml:space="preserve"> O Worship the King. </w:t>
      </w:r>
      <w:r w:rsidRPr="00E31DB0">
        <w:rPr>
          <w:rFonts w:cstheme="minorHAnsi"/>
        </w:rPr>
        <w:t>This hymn praises God for the care that He provides for us through the flow of the Creation.</w:t>
      </w:r>
      <w:r w:rsidR="007003B9" w:rsidRPr="00E31DB0">
        <w:rPr>
          <w:rFonts w:cstheme="minorHAnsi"/>
        </w:rPr>
        <w:t xml:space="preserve"> </w:t>
      </w:r>
      <w:bookmarkEnd w:id="6"/>
    </w:p>
    <w:bookmarkEnd w:id="7"/>
    <w:p w14:paraId="4F667706" w14:textId="77777777" w:rsidR="00D9505C" w:rsidRPr="00E31DB0" w:rsidRDefault="00D9505C" w:rsidP="00E31DB0">
      <w:pPr>
        <w:widowControl w:val="0"/>
        <w:spacing w:after="0" w:line="240" w:lineRule="auto"/>
        <w:jc w:val="both"/>
        <w:rPr>
          <w:rFonts w:cstheme="minorHAnsi"/>
        </w:rPr>
      </w:pPr>
    </w:p>
    <w:p w14:paraId="28F10C54" w14:textId="77777777" w:rsidR="001A5942" w:rsidRPr="00E31DB0" w:rsidRDefault="00AB504C" w:rsidP="00E31DB0">
      <w:pPr>
        <w:widowControl w:val="0"/>
        <w:spacing w:after="0" w:line="240" w:lineRule="auto"/>
        <w:jc w:val="center"/>
        <w:rPr>
          <w:rFonts w:cstheme="minorHAnsi"/>
        </w:rPr>
      </w:pPr>
      <w:r w:rsidRPr="00E31DB0">
        <w:rPr>
          <w:rFonts w:cstheme="minorHAnsi"/>
        </w:rPr>
        <w:t>Thy bountiful care, what tongue can recite?</w:t>
      </w:r>
    </w:p>
    <w:p w14:paraId="4272C29D" w14:textId="4EDAF973" w:rsidR="001A5942" w:rsidRPr="00E31DB0" w:rsidRDefault="00AB504C" w:rsidP="00E31DB0">
      <w:pPr>
        <w:widowControl w:val="0"/>
        <w:spacing w:after="0" w:line="240" w:lineRule="auto"/>
        <w:jc w:val="center"/>
        <w:rPr>
          <w:rFonts w:cstheme="minorHAnsi"/>
        </w:rPr>
      </w:pPr>
      <w:r w:rsidRPr="00E31DB0">
        <w:rPr>
          <w:rFonts w:cstheme="minorHAnsi"/>
        </w:rPr>
        <w:t xml:space="preserve">It breathes in the </w:t>
      </w:r>
      <w:r w:rsidR="008D177A" w:rsidRPr="00E31DB0">
        <w:rPr>
          <w:rFonts w:cstheme="minorHAnsi"/>
        </w:rPr>
        <w:t>air,</w:t>
      </w:r>
      <w:r w:rsidRPr="00E31DB0">
        <w:rPr>
          <w:rFonts w:cstheme="minorHAnsi"/>
        </w:rPr>
        <w:t xml:space="preserve"> it shines in the light;</w:t>
      </w:r>
    </w:p>
    <w:p w14:paraId="47A0E18B" w14:textId="77777777" w:rsidR="001A5942" w:rsidRPr="00E31DB0" w:rsidRDefault="001A5942" w:rsidP="00E31DB0">
      <w:pPr>
        <w:widowControl w:val="0"/>
        <w:spacing w:after="0" w:line="240" w:lineRule="auto"/>
        <w:jc w:val="center"/>
        <w:rPr>
          <w:rFonts w:cstheme="minorHAnsi"/>
        </w:rPr>
      </w:pPr>
      <w:r w:rsidRPr="00E31DB0">
        <w:rPr>
          <w:rFonts w:cstheme="minorHAnsi"/>
        </w:rPr>
        <w:t>I</w:t>
      </w:r>
      <w:r w:rsidR="00AB504C" w:rsidRPr="00E31DB0">
        <w:rPr>
          <w:rFonts w:cstheme="minorHAnsi"/>
        </w:rPr>
        <w:t xml:space="preserve">t streams from the hills, </w:t>
      </w:r>
      <w:r w:rsidRPr="00E31DB0">
        <w:rPr>
          <w:rFonts w:cstheme="minorHAnsi"/>
        </w:rPr>
        <w:t>i</w:t>
      </w:r>
      <w:r w:rsidR="00AB504C" w:rsidRPr="00E31DB0">
        <w:rPr>
          <w:rFonts w:cstheme="minorHAnsi"/>
        </w:rPr>
        <w:t>t descends to the plain,</w:t>
      </w:r>
    </w:p>
    <w:p w14:paraId="01F9698A" w14:textId="77777777" w:rsidR="00AB504C" w:rsidRPr="00E31DB0" w:rsidRDefault="001A5942" w:rsidP="00E31DB0">
      <w:pPr>
        <w:widowControl w:val="0"/>
        <w:spacing w:after="0" w:line="240" w:lineRule="auto"/>
        <w:jc w:val="center"/>
        <w:rPr>
          <w:rFonts w:cstheme="minorHAnsi"/>
        </w:rPr>
      </w:pPr>
      <w:r w:rsidRPr="00E31DB0">
        <w:rPr>
          <w:rFonts w:cstheme="minorHAnsi"/>
        </w:rPr>
        <w:t>A</w:t>
      </w:r>
      <w:r w:rsidR="00AB504C" w:rsidRPr="00E31DB0">
        <w:rPr>
          <w:rFonts w:cstheme="minorHAnsi"/>
        </w:rPr>
        <w:t>nd sweetly di</w:t>
      </w:r>
      <w:r w:rsidR="00822FD6" w:rsidRPr="00E31DB0">
        <w:rPr>
          <w:rFonts w:cstheme="minorHAnsi"/>
        </w:rPr>
        <w:t>stills in the dew and the rain.</w:t>
      </w:r>
      <w:r w:rsidRPr="00E31DB0">
        <w:rPr>
          <w:rStyle w:val="EndnoteReference"/>
          <w:rFonts w:cstheme="minorHAnsi"/>
        </w:rPr>
        <w:endnoteReference w:id="2"/>
      </w:r>
    </w:p>
    <w:p w14:paraId="58529704" w14:textId="77777777" w:rsidR="00E03CC3" w:rsidRPr="00E31DB0" w:rsidRDefault="00E03CC3" w:rsidP="00E31DB0">
      <w:pPr>
        <w:widowControl w:val="0"/>
        <w:spacing w:after="0" w:line="240" w:lineRule="auto"/>
        <w:jc w:val="both"/>
        <w:rPr>
          <w:rFonts w:cstheme="minorHAnsi"/>
        </w:rPr>
      </w:pPr>
    </w:p>
    <w:p w14:paraId="73786405" w14:textId="77777777" w:rsidR="00822FD6" w:rsidRPr="00E31DB0" w:rsidRDefault="00822FD6" w:rsidP="00E31DB0">
      <w:pPr>
        <w:widowControl w:val="0"/>
        <w:spacing w:after="0" w:line="240" w:lineRule="auto"/>
        <w:jc w:val="both"/>
        <w:rPr>
          <w:rFonts w:cstheme="minorHAnsi"/>
        </w:rPr>
      </w:pPr>
      <w:r w:rsidRPr="00E31DB0">
        <w:rPr>
          <w:rFonts w:cstheme="minorHAnsi"/>
        </w:rPr>
        <w:t xml:space="preserve">Take a deep breath. </w:t>
      </w:r>
    </w:p>
    <w:p w14:paraId="1D9885C1" w14:textId="46B1313A" w:rsidR="00C70B92" w:rsidRPr="00E31DB0" w:rsidRDefault="00C70B92" w:rsidP="00E31DB0">
      <w:pPr>
        <w:widowControl w:val="0"/>
        <w:spacing w:after="0" w:line="240" w:lineRule="auto"/>
        <w:jc w:val="both"/>
        <w:rPr>
          <w:rFonts w:cstheme="minorHAnsi"/>
          <w:i/>
        </w:rPr>
      </w:pPr>
      <w:r w:rsidRPr="00E31DB0">
        <w:rPr>
          <w:rFonts w:cstheme="minorHAnsi"/>
          <w:i/>
        </w:rPr>
        <w:t>(If time permits, ask, “Does anyone have comments or questions about this training?”)</w:t>
      </w:r>
    </w:p>
    <w:p w14:paraId="69EB0F19" w14:textId="77777777" w:rsidR="00B34FDC" w:rsidRPr="00E31DB0" w:rsidRDefault="00B34FDC" w:rsidP="00E31DB0">
      <w:pPr>
        <w:widowControl w:val="0"/>
        <w:spacing w:after="0" w:line="240" w:lineRule="auto"/>
        <w:jc w:val="both"/>
        <w:rPr>
          <w:rFonts w:cstheme="minorHAnsi"/>
          <w:b/>
        </w:rPr>
      </w:pPr>
    </w:p>
    <w:p w14:paraId="2142D16D" w14:textId="6474A501" w:rsidR="00285B9A" w:rsidRPr="00E31DB0" w:rsidRDefault="00E03CC3" w:rsidP="00E31DB0">
      <w:pPr>
        <w:widowControl w:val="0"/>
        <w:spacing w:after="0" w:line="240" w:lineRule="auto"/>
        <w:jc w:val="both"/>
        <w:rPr>
          <w:rFonts w:cstheme="minorHAnsi"/>
          <w:b/>
        </w:rPr>
      </w:pPr>
      <w:r w:rsidRPr="00E31DB0">
        <w:rPr>
          <w:rFonts w:cstheme="minorHAnsi"/>
          <w:b/>
        </w:rPr>
        <w:t>0:20</w:t>
      </w:r>
      <w:r w:rsidR="00285B9A" w:rsidRPr="00E31DB0">
        <w:rPr>
          <w:rFonts w:cstheme="minorHAnsi"/>
          <w:b/>
        </w:rPr>
        <w:tab/>
        <w:t>KARIS CONFESSION</w:t>
      </w:r>
    </w:p>
    <w:p w14:paraId="1B691240" w14:textId="77777777" w:rsidR="00FC7B37" w:rsidRPr="00E31DB0" w:rsidRDefault="00FC7B37" w:rsidP="00E31DB0">
      <w:pPr>
        <w:widowControl w:val="0"/>
        <w:spacing w:after="0" w:line="240" w:lineRule="auto"/>
        <w:jc w:val="both"/>
        <w:rPr>
          <w:rFonts w:cstheme="minorHAnsi"/>
        </w:rPr>
      </w:pPr>
    </w:p>
    <w:p w14:paraId="28EDD7F3" w14:textId="77777777" w:rsidR="00285B9A" w:rsidRPr="00E31DB0" w:rsidRDefault="001640CB" w:rsidP="00E31DB0">
      <w:pPr>
        <w:widowControl w:val="0"/>
        <w:spacing w:after="0" w:line="240" w:lineRule="auto"/>
        <w:jc w:val="both"/>
        <w:rPr>
          <w:rFonts w:cstheme="minorHAnsi"/>
          <w:b/>
        </w:rPr>
      </w:pPr>
      <w:r w:rsidRPr="00E31DB0">
        <w:rPr>
          <w:rFonts w:cstheme="minorHAnsi"/>
          <w:b/>
        </w:rPr>
        <w:t>0:21</w:t>
      </w:r>
      <w:r w:rsidR="00285B9A" w:rsidRPr="00E31DB0">
        <w:rPr>
          <w:rFonts w:cstheme="minorHAnsi"/>
          <w:b/>
        </w:rPr>
        <w:tab/>
        <w:t>TOOLBOX</w:t>
      </w:r>
    </w:p>
    <w:p w14:paraId="47824FAE" w14:textId="77777777" w:rsidR="00FC7B37" w:rsidRPr="00E31DB0" w:rsidRDefault="00FC7B37" w:rsidP="00E31DB0">
      <w:pPr>
        <w:widowControl w:val="0"/>
        <w:spacing w:after="0" w:line="240" w:lineRule="auto"/>
        <w:jc w:val="both"/>
        <w:rPr>
          <w:rFonts w:cstheme="minorHAnsi"/>
        </w:rPr>
      </w:pPr>
    </w:p>
    <w:p w14:paraId="6D37AE35" w14:textId="77777777" w:rsidR="00C63EA1" w:rsidRPr="00E31DB0" w:rsidRDefault="00670E7E" w:rsidP="00E31DB0">
      <w:pPr>
        <w:widowControl w:val="0"/>
        <w:spacing w:after="0" w:line="240" w:lineRule="auto"/>
        <w:jc w:val="both"/>
        <w:rPr>
          <w:rFonts w:cstheme="minorHAnsi"/>
        </w:rPr>
      </w:pPr>
      <w:bookmarkStart w:id="8" w:name="_Hlk502922626"/>
      <w:r w:rsidRPr="00E31DB0">
        <w:rPr>
          <w:rFonts w:cstheme="minorHAnsi"/>
        </w:rPr>
        <w:t xml:space="preserve">We are reminded </w:t>
      </w:r>
      <w:r w:rsidR="00C63EA1" w:rsidRPr="00E31DB0">
        <w:rPr>
          <w:rFonts w:cstheme="minorHAnsi"/>
        </w:rPr>
        <w:t xml:space="preserve">in </w:t>
      </w:r>
      <w:r w:rsidR="00F0742A" w:rsidRPr="00E31DB0">
        <w:rPr>
          <w:rFonts w:cstheme="minorHAnsi"/>
        </w:rPr>
        <w:t xml:space="preserve">KF Confession 10 </w:t>
      </w:r>
      <w:r w:rsidR="00C63EA1" w:rsidRPr="00E31DB0">
        <w:rPr>
          <w:rFonts w:cstheme="minorHAnsi"/>
        </w:rPr>
        <w:t xml:space="preserve">that </w:t>
      </w:r>
      <w:r w:rsidR="00F0742A" w:rsidRPr="00E31DB0">
        <w:rPr>
          <w:rFonts w:cstheme="minorHAnsi"/>
        </w:rPr>
        <w:t xml:space="preserve">in order </w:t>
      </w:r>
      <w:r w:rsidR="00C63EA1" w:rsidRPr="00E31DB0">
        <w:rPr>
          <w:rFonts w:cstheme="minorHAnsi"/>
        </w:rPr>
        <w:t>to actualize our potential we have to honor our real limitations</w:t>
      </w:r>
      <w:r w:rsidR="00B7031B" w:rsidRPr="00E31DB0">
        <w:rPr>
          <w:rFonts w:cstheme="minorHAnsi"/>
        </w:rPr>
        <w:t>:</w:t>
      </w:r>
      <w:bookmarkEnd w:id="8"/>
    </w:p>
    <w:p w14:paraId="0C232BF5" w14:textId="77777777" w:rsidR="00C63EA1" w:rsidRPr="00E31DB0" w:rsidRDefault="00C63EA1" w:rsidP="00E31DB0">
      <w:pPr>
        <w:widowControl w:val="0"/>
        <w:spacing w:after="0" w:line="240" w:lineRule="auto"/>
        <w:jc w:val="both"/>
        <w:rPr>
          <w:rFonts w:cstheme="minorHAnsi"/>
          <w:b/>
        </w:rPr>
      </w:pPr>
    </w:p>
    <w:p w14:paraId="3C59FD7E" w14:textId="77777777" w:rsidR="00AB504C" w:rsidRPr="00E31DB0" w:rsidRDefault="00AB504C" w:rsidP="00E31DB0">
      <w:pPr>
        <w:widowControl w:val="0"/>
        <w:spacing w:after="0" w:line="240" w:lineRule="auto"/>
        <w:jc w:val="center"/>
        <w:rPr>
          <w:rFonts w:cstheme="minorHAnsi"/>
        </w:rPr>
      </w:pPr>
      <w:r w:rsidRPr="00E31DB0">
        <w:rPr>
          <w:rFonts w:cstheme="minorHAnsi"/>
        </w:rPr>
        <w:t>We honor our limitations and seek lives of gratitude.</w:t>
      </w:r>
    </w:p>
    <w:p w14:paraId="635E9A0C" w14:textId="77777777" w:rsidR="00FC7B37" w:rsidRPr="00E31DB0" w:rsidRDefault="00FC7B37" w:rsidP="00E31DB0">
      <w:pPr>
        <w:widowControl w:val="0"/>
        <w:spacing w:after="0" w:line="240" w:lineRule="auto"/>
        <w:jc w:val="both"/>
        <w:rPr>
          <w:rFonts w:cstheme="minorHAnsi"/>
        </w:rPr>
      </w:pPr>
    </w:p>
    <w:p w14:paraId="3F489EF1" w14:textId="6975A074" w:rsidR="001C51C1" w:rsidRPr="00E31DB0" w:rsidRDefault="00FF0446" w:rsidP="00E31DB0">
      <w:pPr>
        <w:widowControl w:val="0"/>
        <w:spacing w:after="0" w:line="240" w:lineRule="auto"/>
        <w:jc w:val="both"/>
        <w:rPr>
          <w:rFonts w:cstheme="minorHAnsi"/>
        </w:rPr>
      </w:pPr>
      <w:r w:rsidRPr="00E31DB0">
        <w:rPr>
          <w:rFonts w:cstheme="minorHAnsi"/>
        </w:rPr>
        <w:t>WE,</w:t>
      </w:r>
      <w:r w:rsidRPr="00E31DB0">
        <w:rPr>
          <w:rFonts w:cstheme="minorHAnsi"/>
          <w:i/>
        </w:rPr>
        <w:t xml:space="preserve"> </w:t>
      </w:r>
      <w:r w:rsidR="001640CB" w:rsidRPr="00E31DB0">
        <w:rPr>
          <w:rFonts w:cstheme="minorHAnsi"/>
        </w:rPr>
        <w:t>W-E</w:t>
      </w:r>
      <w:r w:rsidR="00997DCD" w:rsidRPr="00E31DB0">
        <w:rPr>
          <w:rFonts w:cstheme="minorHAnsi"/>
        </w:rPr>
        <w:t>,</w:t>
      </w:r>
      <w:r w:rsidR="00AB504C" w:rsidRPr="00E31DB0">
        <w:rPr>
          <w:rFonts w:cstheme="minorHAnsi"/>
        </w:rPr>
        <w:t xml:space="preserve"> is a nurturin</w:t>
      </w:r>
      <w:r w:rsidR="0044291F" w:rsidRPr="00E31DB0">
        <w:rPr>
          <w:rFonts w:cstheme="minorHAnsi"/>
        </w:rPr>
        <w:t>g support group for parents</w:t>
      </w:r>
      <w:r w:rsidR="001A5942" w:rsidRPr="00E31DB0">
        <w:rPr>
          <w:rFonts w:cstheme="minorHAnsi"/>
        </w:rPr>
        <w:t>.</w:t>
      </w:r>
      <w:r w:rsidR="001A5942" w:rsidRPr="00E31DB0">
        <w:rPr>
          <w:rStyle w:val="EndnoteReference"/>
          <w:rFonts w:cstheme="minorHAnsi"/>
        </w:rPr>
        <w:endnoteReference w:id="3"/>
      </w:r>
      <w:r w:rsidR="00D9505C" w:rsidRPr="00E31DB0">
        <w:rPr>
          <w:rFonts w:cstheme="minorHAnsi"/>
        </w:rPr>
        <w:t xml:space="preserve"> In </w:t>
      </w:r>
      <w:r w:rsidR="001C51C1" w:rsidRPr="00E31DB0">
        <w:rPr>
          <w:rFonts w:cstheme="minorHAnsi"/>
        </w:rPr>
        <w:t>the group’s</w:t>
      </w:r>
      <w:r w:rsidR="00D9505C" w:rsidRPr="00E31DB0">
        <w:rPr>
          <w:rFonts w:cstheme="minorHAnsi"/>
        </w:rPr>
        <w:t xml:space="preserve"> 1989 newsletter</w:t>
      </w:r>
      <w:r w:rsidR="00FC7B37" w:rsidRPr="00E31DB0">
        <w:rPr>
          <w:rFonts w:cstheme="minorHAnsi"/>
        </w:rPr>
        <w:t xml:space="preserve"> </w:t>
      </w:r>
      <w:r w:rsidR="001C51C1" w:rsidRPr="00E31DB0">
        <w:rPr>
          <w:rFonts w:cstheme="minorHAnsi"/>
        </w:rPr>
        <w:t>we read:</w:t>
      </w:r>
    </w:p>
    <w:p w14:paraId="6006628F" w14:textId="77777777" w:rsidR="001C51C1" w:rsidRPr="00E31DB0" w:rsidRDefault="001C51C1" w:rsidP="00E31DB0">
      <w:pPr>
        <w:widowControl w:val="0"/>
        <w:spacing w:after="0" w:line="240" w:lineRule="auto"/>
        <w:jc w:val="both"/>
        <w:rPr>
          <w:rFonts w:cstheme="minorHAnsi"/>
        </w:rPr>
      </w:pPr>
    </w:p>
    <w:p w14:paraId="6FFFEE13" w14:textId="78F37D7F" w:rsidR="00AB504C" w:rsidRPr="00E31DB0" w:rsidRDefault="00AB504C" w:rsidP="00E31DB0">
      <w:pPr>
        <w:widowControl w:val="0"/>
        <w:spacing w:after="0" w:line="240" w:lineRule="auto"/>
        <w:ind w:left="720" w:right="720"/>
        <w:jc w:val="both"/>
        <w:rPr>
          <w:rFonts w:cstheme="minorHAnsi"/>
          <w:iCs/>
        </w:rPr>
      </w:pPr>
      <w:r w:rsidRPr="00E31DB0">
        <w:rPr>
          <w:rFonts w:cstheme="minorHAnsi"/>
        </w:rPr>
        <w:t xml:space="preserve">Becoming who we truly are capable of becoming in the fullest sense could </w:t>
      </w:r>
      <w:r w:rsidR="001640CB" w:rsidRPr="00E31DB0">
        <w:rPr>
          <w:rFonts w:cstheme="minorHAnsi"/>
        </w:rPr>
        <w:t xml:space="preserve">be called the journey of life. </w:t>
      </w:r>
      <w:r w:rsidRPr="00E31DB0">
        <w:rPr>
          <w:rFonts w:cstheme="minorHAnsi"/>
        </w:rPr>
        <w:t>Such an on-going, ever-expanding art eludes a tight description and perhaps can only be hinted at as the art of simultaneously being an</w:t>
      </w:r>
      <w:r w:rsidR="00670E7E" w:rsidRPr="00E31DB0">
        <w:rPr>
          <w:rFonts w:cstheme="minorHAnsi"/>
        </w:rPr>
        <w:t>d becoming</w:t>
      </w:r>
      <w:r w:rsidR="00F569A6" w:rsidRPr="00E31DB0">
        <w:rPr>
          <w:rFonts w:cstheme="minorHAnsi"/>
        </w:rPr>
        <w:t xml:space="preserve"> . . </w:t>
      </w:r>
      <w:r w:rsidR="00B80F67" w:rsidRPr="00E31DB0">
        <w:rPr>
          <w:rFonts w:cstheme="minorHAnsi"/>
        </w:rPr>
        <w:t>.</w:t>
      </w:r>
      <w:r w:rsidR="00A61884" w:rsidRPr="00E31DB0">
        <w:rPr>
          <w:rFonts w:cstheme="minorHAnsi"/>
        </w:rPr>
        <w:t xml:space="preserve"> </w:t>
      </w:r>
      <w:r w:rsidRPr="00E31DB0">
        <w:rPr>
          <w:rFonts w:cstheme="minorHAnsi"/>
        </w:rPr>
        <w:t xml:space="preserve">The person who is adept at becoming will not always be described as happy but will often handle both the joy and the pain of </w:t>
      </w:r>
      <w:r w:rsidR="001C51C1" w:rsidRPr="00E31DB0">
        <w:rPr>
          <w:rFonts w:cstheme="minorHAnsi"/>
        </w:rPr>
        <w:t>life with acceptance and grace.</w:t>
      </w:r>
    </w:p>
    <w:p w14:paraId="485D3ED8" w14:textId="77777777" w:rsidR="00FC7B37" w:rsidRPr="00E31DB0" w:rsidRDefault="00FC7B37" w:rsidP="00E31DB0">
      <w:pPr>
        <w:widowControl w:val="0"/>
        <w:spacing w:after="0" w:line="240" w:lineRule="auto"/>
        <w:jc w:val="both"/>
        <w:rPr>
          <w:rFonts w:cstheme="minorHAnsi"/>
        </w:rPr>
      </w:pPr>
    </w:p>
    <w:p w14:paraId="3C40CCB2" w14:textId="77777777" w:rsidR="00FC7B37" w:rsidRPr="00E31DB0" w:rsidRDefault="008101E2" w:rsidP="00E31DB0">
      <w:pPr>
        <w:widowControl w:val="0"/>
        <w:spacing w:after="0" w:line="240" w:lineRule="auto"/>
        <w:jc w:val="both"/>
        <w:rPr>
          <w:rFonts w:cstheme="minorHAnsi"/>
        </w:rPr>
      </w:pPr>
      <w:r w:rsidRPr="00E31DB0">
        <w:rPr>
          <w:rFonts w:cstheme="minorHAnsi"/>
        </w:rPr>
        <w:t>Quotes like these</w:t>
      </w:r>
      <w:r w:rsidR="00CB6C1D" w:rsidRPr="00E31DB0">
        <w:rPr>
          <w:rFonts w:cstheme="minorHAnsi"/>
        </w:rPr>
        <w:t xml:space="preserve"> help us define the</w:t>
      </w:r>
      <w:r w:rsidR="00AB504C" w:rsidRPr="00E31DB0">
        <w:rPr>
          <w:rFonts w:cstheme="minorHAnsi"/>
        </w:rPr>
        <w:t xml:space="preserve"> characteristics of the True</w:t>
      </w:r>
      <w:r w:rsidR="00220E37" w:rsidRPr="00E31DB0">
        <w:rPr>
          <w:rFonts w:cstheme="minorHAnsi"/>
        </w:rPr>
        <w:t xml:space="preserve"> Self</w:t>
      </w:r>
      <w:r w:rsidR="00784704" w:rsidRPr="00E31DB0">
        <w:rPr>
          <w:rFonts w:cstheme="minorHAnsi"/>
        </w:rPr>
        <w:t>—</w:t>
      </w:r>
      <w:r w:rsidR="00C63EA1" w:rsidRPr="00E31DB0">
        <w:rPr>
          <w:rFonts w:cstheme="minorHAnsi"/>
        </w:rPr>
        <w:t xml:space="preserve">a </w:t>
      </w:r>
      <w:r w:rsidR="00B74329" w:rsidRPr="00E31DB0">
        <w:rPr>
          <w:rFonts w:cstheme="minorHAnsi"/>
        </w:rPr>
        <w:t>ful</w:t>
      </w:r>
      <w:r w:rsidR="001640CB" w:rsidRPr="00E31DB0">
        <w:rPr>
          <w:rFonts w:cstheme="minorHAnsi"/>
        </w:rPr>
        <w:t>filled</w:t>
      </w:r>
      <w:r w:rsidR="00670E7E" w:rsidRPr="00E31DB0">
        <w:rPr>
          <w:rFonts w:cstheme="minorHAnsi"/>
        </w:rPr>
        <w:t xml:space="preserve"> creature who is </w:t>
      </w:r>
      <w:r w:rsidR="008B6156" w:rsidRPr="00E31DB0">
        <w:rPr>
          <w:rFonts w:cstheme="minorHAnsi"/>
        </w:rPr>
        <w:t xml:space="preserve">both </w:t>
      </w:r>
      <w:r w:rsidR="00670E7E" w:rsidRPr="00E31DB0">
        <w:rPr>
          <w:rFonts w:cstheme="minorHAnsi"/>
        </w:rPr>
        <w:t>being and</w:t>
      </w:r>
      <w:r w:rsidR="001A5942" w:rsidRPr="00E31DB0">
        <w:rPr>
          <w:rFonts w:cstheme="minorHAnsi"/>
        </w:rPr>
        <w:t xml:space="preserve"> </w:t>
      </w:r>
      <w:r w:rsidR="00AB504C" w:rsidRPr="00E31DB0">
        <w:rPr>
          <w:rFonts w:cstheme="minorHAnsi"/>
        </w:rPr>
        <w:t>becoming at the same time</w:t>
      </w:r>
      <w:r w:rsidR="00790A12" w:rsidRPr="00E31DB0">
        <w:rPr>
          <w:rFonts w:cstheme="minorHAnsi"/>
        </w:rPr>
        <w:t xml:space="preserve"> while gracefully accepting the joy and the pain of a real life.</w:t>
      </w:r>
    </w:p>
    <w:p w14:paraId="1CF9958B" w14:textId="77777777" w:rsidR="000904FA" w:rsidRPr="00E31DB0" w:rsidRDefault="000904FA" w:rsidP="00E31DB0">
      <w:pPr>
        <w:widowControl w:val="0"/>
        <w:spacing w:after="0" w:line="240" w:lineRule="auto"/>
        <w:jc w:val="both"/>
        <w:rPr>
          <w:rFonts w:cstheme="minorHAnsi"/>
        </w:rPr>
      </w:pPr>
    </w:p>
    <w:p w14:paraId="135EBEC9" w14:textId="77777777" w:rsidR="00FD177F" w:rsidRPr="00E31DB0" w:rsidRDefault="00F05C5D" w:rsidP="00E31DB0">
      <w:pPr>
        <w:widowControl w:val="0"/>
        <w:spacing w:after="0" w:line="240" w:lineRule="auto"/>
        <w:jc w:val="both"/>
        <w:rPr>
          <w:rFonts w:cstheme="minorHAnsi"/>
        </w:rPr>
      </w:pPr>
      <w:bookmarkStart w:id="10" w:name="_Hlk502922731"/>
      <w:r w:rsidRPr="00E31DB0">
        <w:rPr>
          <w:rFonts w:cstheme="minorHAnsi"/>
        </w:rPr>
        <w:t xml:space="preserve">Last week, </w:t>
      </w:r>
      <w:r w:rsidR="004415EA" w:rsidRPr="00E31DB0">
        <w:rPr>
          <w:rFonts w:cstheme="minorHAnsi"/>
        </w:rPr>
        <w:t>Nancy</w:t>
      </w:r>
      <w:r w:rsidR="003109D7" w:rsidRPr="00E31DB0">
        <w:rPr>
          <w:rFonts w:cstheme="minorHAnsi"/>
        </w:rPr>
        <w:t xml:space="preserve"> </w:t>
      </w:r>
      <w:r w:rsidRPr="00E31DB0">
        <w:rPr>
          <w:rFonts w:cstheme="minorHAnsi"/>
        </w:rPr>
        <w:t xml:space="preserve">introduced the tool of doing the MATH—M-A-T-H. Before beginning any new enterprise, we do the MATH and consider whether we have the Money, Abilities, Time, and Health to accomplish our goals. When we make decisions about our lives, we are setting priorities. </w:t>
      </w:r>
      <w:r w:rsidR="005151E4" w:rsidRPr="00E31DB0">
        <w:rPr>
          <w:rFonts w:cstheme="minorHAnsi"/>
        </w:rPr>
        <w:t xml:space="preserve">Oriented </w:t>
      </w:r>
      <w:r w:rsidRPr="00E31DB0">
        <w:rPr>
          <w:rFonts w:cstheme="minorHAnsi"/>
        </w:rPr>
        <w:t xml:space="preserve">priorities acknowledge that we have limited resources, and by doing the MATH we honor the limitations of those resources. </w:t>
      </w:r>
    </w:p>
    <w:p w14:paraId="59B53D01" w14:textId="77777777" w:rsidR="00FD177F" w:rsidRPr="00E31DB0" w:rsidRDefault="00FD177F" w:rsidP="00E31DB0">
      <w:pPr>
        <w:widowControl w:val="0"/>
        <w:spacing w:after="0" w:line="240" w:lineRule="auto"/>
        <w:jc w:val="both"/>
        <w:rPr>
          <w:rFonts w:cstheme="minorHAnsi"/>
        </w:rPr>
      </w:pPr>
    </w:p>
    <w:p w14:paraId="2DEAB6E9" w14:textId="5851514A" w:rsidR="00F05C5D" w:rsidRPr="00E31DB0" w:rsidRDefault="0092328A" w:rsidP="00E31DB0">
      <w:pPr>
        <w:widowControl w:val="0"/>
        <w:spacing w:after="0" w:line="240" w:lineRule="auto"/>
        <w:jc w:val="both"/>
        <w:rPr>
          <w:rFonts w:cstheme="minorHAnsi"/>
        </w:rPr>
      </w:pPr>
      <w:r w:rsidRPr="00E31DB0">
        <w:rPr>
          <w:rFonts w:cstheme="minorHAnsi"/>
        </w:rPr>
        <w:t>You</w:t>
      </w:r>
      <w:r w:rsidR="00F05C5D" w:rsidRPr="00E31DB0">
        <w:rPr>
          <w:rFonts w:cstheme="minorHAnsi"/>
        </w:rPr>
        <w:t xml:space="preserve"> cannot do it all, be it all, experience it all</w:t>
      </w:r>
      <w:r w:rsidR="0003061D" w:rsidRPr="00E31DB0">
        <w:rPr>
          <w:rFonts w:cstheme="minorHAnsi"/>
        </w:rPr>
        <w:t xml:space="preserve">, </w:t>
      </w:r>
      <w:r w:rsidR="00CD2542" w:rsidRPr="00E31DB0">
        <w:rPr>
          <w:rFonts w:cstheme="minorHAnsi"/>
        </w:rPr>
        <w:t xml:space="preserve">and have it all, </w:t>
      </w:r>
      <w:r w:rsidR="0003061D" w:rsidRPr="00E31DB0">
        <w:rPr>
          <w:rFonts w:cstheme="minorHAnsi"/>
        </w:rPr>
        <w:t xml:space="preserve">but the market economy wants </w:t>
      </w:r>
      <w:r w:rsidR="00CD2542" w:rsidRPr="00E31DB0">
        <w:rPr>
          <w:rFonts w:cstheme="minorHAnsi"/>
        </w:rPr>
        <w:t xml:space="preserve">to enslave you by making </w:t>
      </w:r>
      <w:r w:rsidR="0003061D" w:rsidRPr="00E31DB0">
        <w:rPr>
          <w:rFonts w:cstheme="minorHAnsi"/>
        </w:rPr>
        <w:t xml:space="preserve">you believe that you can. Your fear of missing out </w:t>
      </w:r>
      <w:r w:rsidR="00F05C5D" w:rsidRPr="00E31DB0">
        <w:rPr>
          <w:rFonts w:cstheme="minorHAnsi"/>
        </w:rPr>
        <w:t>become</w:t>
      </w:r>
      <w:r w:rsidR="0003061D" w:rsidRPr="00E31DB0">
        <w:rPr>
          <w:rFonts w:cstheme="minorHAnsi"/>
        </w:rPr>
        <w:t>s</w:t>
      </w:r>
      <w:r w:rsidR="00F05C5D" w:rsidRPr="00E31DB0">
        <w:rPr>
          <w:rFonts w:cstheme="minorHAnsi"/>
        </w:rPr>
        <w:t xml:space="preserve"> a primary motivation for playing the Idol’s game of limitless possibilities. This game deceives you into believing that you can overlook or push through real limitations—but your real limitations will always win in the end. The search for the </w:t>
      </w:r>
      <w:r w:rsidR="00F05C5D" w:rsidRPr="00E31DB0">
        <w:rPr>
          <w:rFonts w:cstheme="minorHAnsi"/>
          <w:i/>
        </w:rPr>
        <w:t>Glory of Me!</w:t>
      </w:r>
      <w:r w:rsidR="00F05C5D" w:rsidRPr="00E31DB0">
        <w:rPr>
          <w:rFonts w:cstheme="minorHAnsi"/>
        </w:rPr>
        <w:t xml:space="preserve"> is a kind of premeditated disappointment that invites self-hate and leaves you feeling chronically discontented with your life. </w:t>
      </w:r>
    </w:p>
    <w:bookmarkEnd w:id="10"/>
    <w:p w14:paraId="2077D214" w14:textId="77777777" w:rsidR="00FC7B37" w:rsidRPr="00E31DB0" w:rsidRDefault="00FC7B37" w:rsidP="00E31DB0">
      <w:pPr>
        <w:widowControl w:val="0"/>
        <w:spacing w:after="0" w:line="240" w:lineRule="auto"/>
        <w:jc w:val="both"/>
        <w:rPr>
          <w:rFonts w:cstheme="minorHAnsi"/>
        </w:rPr>
      </w:pPr>
    </w:p>
    <w:p w14:paraId="2FC2FD0B" w14:textId="7A21F8CE" w:rsidR="00634366" w:rsidRPr="00E31DB0" w:rsidRDefault="00CF6178" w:rsidP="00E31DB0">
      <w:pPr>
        <w:widowControl w:val="0"/>
        <w:spacing w:after="0" w:line="240" w:lineRule="auto"/>
        <w:jc w:val="both"/>
        <w:rPr>
          <w:rFonts w:cstheme="minorHAnsi"/>
        </w:rPr>
      </w:pPr>
      <w:bookmarkStart w:id="11" w:name="_Hlk503019739"/>
      <w:r w:rsidRPr="00E31DB0">
        <w:rPr>
          <w:rFonts w:cstheme="minorHAnsi"/>
        </w:rPr>
        <w:t>In any area of the MATH, w</w:t>
      </w:r>
      <w:r w:rsidR="00F446B2" w:rsidRPr="00E31DB0">
        <w:rPr>
          <w:rFonts w:cstheme="minorHAnsi"/>
        </w:rPr>
        <w:t>e can</w:t>
      </w:r>
      <w:r w:rsidR="00670E7E" w:rsidRPr="00E31DB0">
        <w:rPr>
          <w:rFonts w:cstheme="minorHAnsi"/>
        </w:rPr>
        <w:t xml:space="preserve"> inherit debt</w:t>
      </w:r>
      <w:r w:rsidR="008574E5" w:rsidRPr="00E31DB0">
        <w:rPr>
          <w:rFonts w:cstheme="minorHAnsi"/>
        </w:rPr>
        <w:t xml:space="preserve"> </w:t>
      </w:r>
      <w:r w:rsidR="00E94468" w:rsidRPr="00E31DB0">
        <w:rPr>
          <w:rFonts w:cstheme="minorHAnsi"/>
        </w:rPr>
        <w:t xml:space="preserve">from others </w:t>
      </w:r>
      <w:r w:rsidR="00E60806" w:rsidRPr="00E31DB0">
        <w:rPr>
          <w:rFonts w:cstheme="minorHAnsi"/>
        </w:rPr>
        <w:t>or</w:t>
      </w:r>
      <w:r w:rsidR="005B42F3" w:rsidRPr="00E31DB0">
        <w:rPr>
          <w:rFonts w:cstheme="minorHAnsi"/>
        </w:rPr>
        <w:t xml:space="preserve"> </w:t>
      </w:r>
      <w:r w:rsidRPr="00E31DB0">
        <w:rPr>
          <w:rFonts w:cstheme="minorHAnsi"/>
        </w:rPr>
        <w:t>fall into debt by overextending</w:t>
      </w:r>
      <w:r w:rsidR="00AB504C" w:rsidRPr="00E31DB0">
        <w:rPr>
          <w:rFonts w:cstheme="minorHAnsi"/>
        </w:rPr>
        <w:t xml:space="preserve"> ourselves</w:t>
      </w:r>
      <w:r w:rsidR="005B42F3" w:rsidRPr="00E31DB0">
        <w:rPr>
          <w:rFonts w:cstheme="minorHAnsi"/>
        </w:rPr>
        <w:t xml:space="preserve">. </w:t>
      </w:r>
      <w:bookmarkStart w:id="12" w:name="_Hlk503108590"/>
      <w:r w:rsidR="005B42F3" w:rsidRPr="00E31DB0">
        <w:rPr>
          <w:rFonts w:cstheme="minorHAnsi"/>
        </w:rPr>
        <w:t xml:space="preserve">As </w:t>
      </w:r>
      <w:r w:rsidR="005B42F3" w:rsidRPr="00E31DB0">
        <w:rPr>
          <w:rFonts w:cstheme="minorHAnsi"/>
        </w:rPr>
        <w:lastRenderedPageBreak/>
        <w:t>a result, we</w:t>
      </w:r>
      <w:r w:rsidR="00AB504C" w:rsidRPr="00E31DB0">
        <w:rPr>
          <w:rFonts w:cstheme="minorHAnsi"/>
        </w:rPr>
        <w:t xml:space="preserve"> find ourselves with fewer resources </w:t>
      </w:r>
      <w:r w:rsidR="007B6F4B" w:rsidRPr="00E31DB0">
        <w:rPr>
          <w:rFonts w:cstheme="minorHAnsi"/>
        </w:rPr>
        <w:t>for doing</w:t>
      </w:r>
      <w:r w:rsidR="00997DCD" w:rsidRPr="00E31DB0">
        <w:rPr>
          <w:rFonts w:cstheme="minorHAnsi"/>
        </w:rPr>
        <w:t xml:space="preserve"> what is </w:t>
      </w:r>
      <w:proofErr w:type="gramStart"/>
      <w:r w:rsidR="00997DCD" w:rsidRPr="00E31DB0">
        <w:rPr>
          <w:rFonts w:cstheme="minorHAnsi"/>
        </w:rPr>
        <w:t>really important</w:t>
      </w:r>
      <w:proofErr w:type="gramEnd"/>
      <w:r w:rsidR="00997DCD" w:rsidRPr="00E31DB0">
        <w:rPr>
          <w:rFonts w:cstheme="minorHAnsi"/>
        </w:rPr>
        <w:t xml:space="preserve">. </w:t>
      </w:r>
      <w:r w:rsidR="00670E7E" w:rsidRPr="00E31DB0">
        <w:rPr>
          <w:rFonts w:cstheme="minorHAnsi"/>
        </w:rPr>
        <w:t xml:space="preserve">Perhaps you are in </w:t>
      </w:r>
      <w:r w:rsidR="00AB504C" w:rsidRPr="00E31DB0">
        <w:rPr>
          <w:rFonts w:cstheme="minorHAnsi"/>
        </w:rPr>
        <w:t>debt</w:t>
      </w:r>
      <w:r w:rsidR="00670E7E" w:rsidRPr="00E31DB0">
        <w:rPr>
          <w:rFonts w:cstheme="minorHAnsi"/>
        </w:rPr>
        <w:t xml:space="preserve"> today</w:t>
      </w:r>
      <w:r w:rsidR="005B42F3" w:rsidRPr="00E31DB0">
        <w:rPr>
          <w:rFonts w:cstheme="minorHAnsi"/>
        </w:rPr>
        <w:t>—</w:t>
      </w:r>
      <w:r w:rsidR="00997DCD" w:rsidRPr="00E31DB0">
        <w:rPr>
          <w:rFonts w:cstheme="minorHAnsi"/>
        </w:rPr>
        <w:t xml:space="preserve">whether </w:t>
      </w:r>
      <w:r w:rsidR="00E036C8" w:rsidRPr="00E31DB0">
        <w:rPr>
          <w:rFonts w:cstheme="minorHAnsi"/>
        </w:rPr>
        <w:t>to your</w:t>
      </w:r>
      <w:r w:rsidR="00997DCD" w:rsidRPr="00E31DB0">
        <w:rPr>
          <w:rFonts w:cstheme="minorHAnsi"/>
        </w:rPr>
        <w:t xml:space="preserve"> money, </w:t>
      </w:r>
      <w:r w:rsidR="00670E7E" w:rsidRPr="00E31DB0">
        <w:rPr>
          <w:rFonts w:cstheme="minorHAnsi"/>
        </w:rPr>
        <w:t>y</w:t>
      </w:r>
      <w:r w:rsidR="00997DCD" w:rsidRPr="00E31DB0">
        <w:rPr>
          <w:rFonts w:cstheme="minorHAnsi"/>
        </w:rPr>
        <w:t xml:space="preserve">our abilities, </w:t>
      </w:r>
      <w:r w:rsidR="00670E7E" w:rsidRPr="00E31DB0">
        <w:rPr>
          <w:rFonts w:cstheme="minorHAnsi"/>
        </w:rPr>
        <w:t>y</w:t>
      </w:r>
      <w:r w:rsidR="00997DCD" w:rsidRPr="00E31DB0">
        <w:rPr>
          <w:rFonts w:cstheme="minorHAnsi"/>
        </w:rPr>
        <w:t>our time, or</w:t>
      </w:r>
      <w:r w:rsidR="00670E7E" w:rsidRPr="00E31DB0">
        <w:rPr>
          <w:rFonts w:cstheme="minorHAnsi"/>
        </w:rPr>
        <w:t xml:space="preserve"> your</w:t>
      </w:r>
      <w:r w:rsidR="00997DCD" w:rsidRPr="00E31DB0">
        <w:rPr>
          <w:rFonts w:cstheme="minorHAnsi"/>
        </w:rPr>
        <w:t xml:space="preserve"> health. </w:t>
      </w:r>
      <w:r w:rsidR="00F53D64" w:rsidRPr="00E31DB0">
        <w:rPr>
          <w:rFonts w:cstheme="minorHAnsi"/>
        </w:rPr>
        <w:t xml:space="preserve">In the Proverbs we learn </w:t>
      </w:r>
      <w:r w:rsidR="00AB504C" w:rsidRPr="00E31DB0">
        <w:rPr>
          <w:rFonts w:cstheme="minorHAnsi"/>
        </w:rPr>
        <w:t>that the debtor is the le</w:t>
      </w:r>
      <w:r w:rsidR="00997DCD" w:rsidRPr="00E31DB0">
        <w:rPr>
          <w:rFonts w:cstheme="minorHAnsi"/>
        </w:rPr>
        <w:t>nder’s slave</w:t>
      </w:r>
      <w:r w:rsidR="007C1A5B" w:rsidRPr="00E31DB0">
        <w:rPr>
          <w:rFonts w:cstheme="minorHAnsi"/>
        </w:rPr>
        <w:t>,</w:t>
      </w:r>
      <w:r w:rsidR="00670E7E" w:rsidRPr="00E31DB0">
        <w:rPr>
          <w:rFonts w:cstheme="minorHAnsi"/>
        </w:rPr>
        <w:t xml:space="preserve"> and if you</w:t>
      </w:r>
      <w:r w:rsidR="00997DCD" w:rsidRPr="00E31DB0">
        <w:rPr>
          <w:rFonts w:cstheme="minorHAnsi"/>
        </w:rPr>
        <w:t xml:space="preserve"> go into debt in any area of the </w:t>
      </w:r>
      <w:r w:rsidR="001640CB" w:rsidRPr="00E31DB0">
        <w:rPr>
          <w:rFonts w:cstheme="minorHAnsi"/>
        </w:rPr>
        <w:t>MATH</w:t>
      </w:r>
      <w:r w:rsidR="007003B9" w:rsidRPr="00E31DB0">
        <w:rPr>
          <w:rFonts w:cstheme="minorHAnsi"/>
        </w:rPr>
        <w:t>,</w:t>
      </w:r>
      <w:r w:rsidR="00FC7B37" w:rsidRPr="00E31DB0">
        <w:rPr>
          <w:rFonts w:cstheme="minorHAnsi"/>
        </w:rPr>
        <w:t xml:space="preserve"> </w:t>
      </w:r>
      <w:r w:rsidR="00670E7E" w:rsidRPr="00E31DB0">
        <w:rPr>
          <w:rFonts w:cstheme="minorHAnsi"/>
        </w:rPr>
        <w:t>you will find yourself</w:t>
      </w:r>
      <w:r w:rsidR="00997DCD" w:rsidRPr="00E31DB0">
        <w:rPr>
          <w:rFonts w:cstheme="minorHAnsi"/>
        </w:rPr>
        <w:t xml:space="preserve"> enslaved.</w:t>
      </w:r>
      <w:r w:rsidR="00EB6DF9" w:rsidRPr="00E31DB0">
        <w:rPr>
          <w:rStyle w:val="EndnoteReference"/>
          <w:rFonts w:cstheme="minorHAnsi"/>
        </w:rPr>
        <w:endnoteReference w:id="4"/>
      </w:r>
      <w:r w:rsidR="00997DCD" w:rsidRPr="00E31DB0">
        <w:rPr>
          <w:rFonts w:cstheme="minorHAnsi"/>
        </w:rPr>
        <w:t xml:space="preserve"> </w:t>
      </w:r>
      <w:r w:rsidR="00066CAC" w:rsidRPr="00E31DB0">
        <w:rPr>
          <w:rFonts w:cstheme="minorHAnsi"/>
        </w:rPr>
        <w:t xml:space="preserve">As </w:t>
      </w:r>
      <w:r w:rsidR="00670E7E" w:rsidRPr="00E31DB0">
        <w:rPr>
          <w:rFonts w:cstheme="minorHAnsi"/>
        </w:rPr>
        <w:t>a slave</w:t>
      </w:r>
      <w:r w:rsidR="00F649C8" w:rsidRPr="00E31DB0">
        <w:rPr>
          <w:rFonts w:cstheme="minorHAnsi"/>
        </w:rPr>
        <w:t>,</w:t>
      </w:r>
      <w:r w:rsidR="00670E7E" w:rsidRPr="00E31DB0">
        <w:rPr>
          <w:rFonts w:cstheme="minorHAnsi"/>
        </w:rPr>
        <w:t xml:space="preserve"> you</w:t>
      </w:r>
      <w:r w:rsidR="00AB504C" w:rsidRPr="00E31DB0">
        <w:rPr>
          <w:rFonts w:cstheme="minorHAnsi"/>
        </w:rPr>
        <w:t xml:space="preserve"> are no longer</w:t>
      </w:r>
      <w:r w:rsidR="001640CB" w:rsidRPr="00E31DB0">
        <w:rPr>
          <w:rFonts w:cstheme="minorHAnsi"/>
        </w:rPr>
        <w:t xml:space="preserve"> the</w:t>
      </w:r>
      <w:r w:rsidR="00AB504C" w:rsidRPr="00E31DB0">
        <w:rPr>
          <w:rFonts w:cstheme="minorHAnsi"/>
        </w:rPr>
        <w:t xml:space="preserve"> driving</w:t>
      </w:r>
      <w:r w:rsidR="001640CB" w:rsidRPr="00E31DB0">
        <w:rPr>
          <w:rFonts w:cstheme="minorHAnsi"/>
        </w:rPr>
        <w:t xml:space="preserve"> power</w:t>
      </w:r>
      <w:r w:rsidR="008B42FD" w:rsidRPr="00E31DB0">
        <w:rPr>
          <w:rFonts w:cstheme="minorHAnsi"/>
        </w:rPr>
        <w:t xml:space="preserve"> in</w:t>
      </w:r>
      <w:r w:rsidR="00AB504C" w:rsidRPr="00E31DB0">
        <w:rPr>
          <w:rFonts w:cstheme="minorHAnsi"/>
        </w:rPr>
        <w:t xml:space="preserve"> </w:t>
      </w:r>
      <w:r w:rsidR="00670E7E" w:rsidRPr="00E31DB0">
        <w:rPr>
          <w:rFonts w:cstheme="minorHAnsi"/>
        </w:rPr>
        <w:t>y</w:t>
      </w:r>
      <w:r w:rsidR="00583B2C" w:rsidRPr="00E31DB0">
        <w:rPr>
          <w:rFonts w:cstheme="minorHAnsi"/>
        </w:rPr>
        <w:t>our life</w:t>
      </w:r>
      <w:r w:rsidR="00EF70C8" w:rsidRPr="00E31DB0">
        <w:rPr>
          <w:rFonts w:cstheme="minorHAnsi"/>
        </w:rPr>
        <w:t>;</w:t>
      </w:r>
      <w:r w:rsidR="0053234B" w:rsidRPr="00E31DB0">
        <w:rPr>
          <w:rFonts w:cstheme="minorHAnsi"/>
        </w:rPr>
        <w:t xml:space="preserve"> </w:t>
      </w:r>
      <w:r w:rsidR="00EF70C8" w:rsidRPr="00E31DB0">
        <w:rPr>
          <w:rFonts w:cstheme="minorHAnsi"/>
        </w:rPr>
        <w:t xml:space="preserve">you </w:t>
      </w:r>
      <w:r w:rsidR="0053234B" w:rsidRPr="00E31DB0">
        <w:rPr>
          <w:rFonts w:cstheme="minorHAnsi"/>
        </w:rPr>
        <w:t>are</w:t>
      </w:r>
      <w:r w:rsidR="008B42FD" w:rsidRPr="00E31DB0">
        <w:rPr>
          <w:rFonts w:cstheme="minorHAnsi"/>
        </w:rPr>
        <w:t xml:space="preserve"> forced to</w:t>
      </w:r>
      <w:r w:rsidR="00D778B4" w:rsidRPr="00E31DB0">
        <w:rPr>
          <w:rFonts w:cstheme="minorHAnsi"/>
        </w:rPr>
        <w:t xml:space="preserve"> submit to the</w:t>
      </w:r>
      <w:r w:rsidR="00670E7E" w:rsidRPr="00E31DB0">
        <w:rPr>
          <w:rFonts w:cstheme="minorHAnsi"/>
        </w:rPr>
        <w:t xml:space="preserve"> </w:t>
      </w:r>
      <w:r w:rsidR="004F449D" w:rsidRPr="00E31DB0">
        <w:rPr>
          <w:rFonts w:cstheme="minorHAnsi"/>
        </w:rPr>
        <w:t>will</w:t>
      </w:r>
      <w:r w:rsidR="00670E7E" w:rsidRPr="00E31DB0">
        <w:rPr>
          <w:rFonts w:cstheme="minorHAnsi"/>
        </w:rPr>
        <w:t xml:space="preserve"> of </w:t>
      </w:r>
      <w:r w:rsidR="004F449D" w:rsidRPr="00E31DB0">
        <w:rPr>
          <w:rFonts w:cstheme="minorHAnsi"/>
        </w:rPr>
        <w:t>your</w:t>
      </w:r>
      <w:r w:rsidR="00066CAC" w:rsidRPr="00E31DB0">
        <w:rPr>
          <w:rFonts w:cstheme="minorHAnsi"/>
        </w:rPr>
        <w:t xml:space="preserve"> </w:t>
      </w:r>
      <w:r w:rsidR="00670E7E" w:rsidRPr="00E31DB0">
        <w:rPr>
          <w:rFonts w:cstheme="minorHAnsi"/>
        </w:rPr>
        <w:t>taskmasters</w:t>
      </w:r>
      <w:bookmarkStart w:id="13" w:name="OLE_LINK9"/>
      <w:bookmarkStart w:id="14" w:name="OLE_LINK10"/>
      <w:bookmarkStart w:id="15" w:name="OLE_LINK11"/>
      <w:r w:rsidR="00EF70C8" w:rsidRPr="00E31DB0">
        <w:rPr>
          <w:rFonts w:cstheme="minorHAnsi"/>
        </w:rPr>
        <w:t>.</w:t>
      </w:r>
      <w:r w:rsidR="000C603E" w:rsidRPr="00E31DB0">
        <w:rPr>
          <w:rFonts w:cstheme="minorHAnsi"/>
        </w:rPr>
        <w:t xml:space="preserve"> </w:t>
      </w:r>
      <w:bookmarkStart w:id="16" w:name="_Hlk60551828"/>
      <w:bookmarkEnd w:id="13"/>
      <w:bookmarkEnd w:id="14"/>
      <w:bookmarkEnd w:id="15"/>
      <w:r w:rsidR="00670E7E" w:rsidRPr="00E31DB0">
        <w:rPr>
          <w:rFonts w:cstheme="minorHAnsi"/>
        </w:rPr>
        <w:t>Yo</w:t>
      </w:r>
      <w:r w:rsidR="00634366" w:rsidRPr="00E31DB0">
        <w:rPr>
          <w:rFonts w:cstheme="minorHAnsi"/>
        </w:rPr>
        <w:t>ur</w:t>
      </w:r>
      <w:r w:rsidR="00F446B2" w:rsidRPr="00E31DB0">
        <w:rPr>
          <w:rFonts w:cstheme="minorHAnsi"/>
        </w:rPr>
        <w:t xml:space="preserve"> unrealistic</w:t>
      </w:r>
      <w:r w:rsidR="00634366" w:rsidRPr="00E31DB0">
        <w:rPr>
          <w:rFonts w:cstheme="minorHAnsi"/>
        </w:rPr>
        <w:t xml:space="preserve"> choices</w:t>
      </w:r>
      <w:r w:rsidR="00E00D15" w:rsidRPr="00E31DB0">
        <w:rPr>
          <w:rFonts w:cstheme="minorHAnsi"/>
        </w:rPr>
        <w:t xml:space="preserve"> </w:t>
      </w:r>
      <w:r w:rsidR="001D3851" w:rsidRPr="00E31DB0">
        <w:rPr>
          <w:rFonts w:cstheme="minorHAnsi"/>
        </w:rPr>
        <w:t>create</w:t>
      </w:r>
      <w:r w:rsidR="001640CB" w:rsidRPr="00E31DB0">
        <w:rPr>
          <w:rFonts w:cstheme="minorHAnsi"/>
        </w:rPr>
        <w:t xml:space="preserve"> debt, and with debt come </w:t>
      </w:r>
      <w:r w:rsidR="009454ED" w:rsidRPr="00E31DB0">
        <w:rPr>
          <w:rFonts w:cstheme="minorHAnsi"/>
        </w:rPr>
        <w:t xml:space="preserve">self-generated </w:t>
      </w:r>
      <w:r w:rsidR="00634366" w:rsidRPr="00E31DB0">
        <w:rPr>
          <w:rFonts w:cstheme="minorHAnsi"/>
        </w:rPr>
        <w:t>limitations</w:t>
      </w:r>
      <w:r w:rsidR="00670E7E" w:rsidRPr="00E31DB0">
        <w:rPr>
          <w:rFonts w:cstheme="minorHAnsi"/>
        </w:rPr>
        <w:t xml:space="preserve"> that you</w:t>
      </w:r>
      <w:r w:rsidR="00183839" w:rsidRPr="00E31DB0">
        <w:rPr>
          <w:rFonts w:cstheme="minorHAnsi"/>
        </w:rPr>
        <w:t xml:space="preserve"> </w:t>
      </w:r>
      <w:r w:rsidR="00E036C8" w:rsidRPr="00E31DB0">
        <w:rPr>
          <w:rFonts w:cstheme="minorHAnsi"/>
        </w:rPr>
        <w:t xml:space="preserve">and others </w:t>
      </w:r>
      <w:r w:rsidR="00670E7E" w:rsidRPr="00E31DB0">
        <w:rPr>
          <w:rFonts w:cstheme="minorHAnsi"/>
        </w:rPr>
        <w:t>must</w:t>
      </w:r>
      <w:r w:rsidR="00066CAC" w:rsidRPr="00E31DB0">
        <w:rPr>
          <w:rFonts w:cstheme="minorHAnsi"/>
        </w:rPr>
        <w:t xml:space="preserve"> </w:t>
      </w:r>
      <w:r w:rsidR="003A4C2F" w:rsidRPr="00E31DB0">
        <w:rPr>
          <w:rFonts w:cstheme="minorHAnsi"/>
        </w:rPr>
        <w:t xml:space="preserve">then </w:t>
      </w:r>
      <w:r w:rsidR="00066CAC" w:rsidRPr="00E31DB0">
        <w:rPr>
          <w:rFonts w:cstheme="minorHAnsi"/>
        </w:rPr>
        <w:t>accom</w:t>
      </w:r>
      <w:r w:rsidR="005331AB" w:rsidRPr="00E31DB0">
        <w:rPr>
          <w:rFonts w:cstheme="minorHAnsi"/>
        </w:rPr>
        <w:t>m</w:t>
      </w:r>
      <w:r w:rsidR="00670E7E" w:rsidRPr="00E31DB0">
        <w:rPr>
          <w:rFonts w:cstheme="minorHAnsi"/>
        </w:rPr>
        <w:t>odate</w:t>
      </w:r>
      <w:r w:rsidR="001640CB" w:rsidRPr="00E31DB0">
        <w:rPr>
          <w:rFonts w:cstheme="minorHAnsi"/>
        </w:rPr>
        <w:t>.</w:t>
      </w:r>
      <w:bookmarkStart w:id="17" w:name="OLE_LINK1"/>
      <w:bookmarkStart w:id="18" w:name="OLE_LINK2"/>
      <w:r w:rsidR="006D4973" w:rsidRPr="00E31DB0">
        <w:rPr>
          <w:rFonts w:cstheme="minorHAnsi"/>
        </w:rPr>
        <w:t xml:space="preserve"> </w:t>
      </w:r>
      <w:bookmarkStart w:id="19" w:name="_Hlk124777708"/>
      <w:r w:rsidR="00EC3FE7" w:rsidRPr="00E31DB0">
        <w:rPr>
          <w:rFonts w:cstheme="minorHAnsi"/>
        </w:rPr>
        <w:t>You</w:t>
      </w:r>
      <w:r w:rsidR="00564E41" w:rsidRPr="00E31DB0">
        <w:rPr>
          <w:rFonts w:cstheme="minorHAnsi"/>
        </w:rPr>
        <w:t xml:space="preserve"> might</w:t>
      </w:r>
      <w:r w:rsidR="00306D71" w:rsidRPr="00E31DB0">
        <w:rPr>
          <w:rFonts w:cstheme="minorHAnsi"/>
        </w:rPr>
        <w:t xml:space="preserve"> actually </w:t>
      </w:r>
      <w:r w:rsidR="009454ED" w:rsidRPr="00E31DB0">
        <w:rPr>
          <w:rFonts w:cstheme="minorHAnsi"/>
        </w:rPr>
        <w:t xml:space="preserve">choose to go </w:t>
      </w:r>
      <w:r w:rsidR="001640CB" w:rsidRPr="00E31DB0">
        <w:rPr>
          <w:rFonts w:cstheme="minorHAnsi"/>
        </w:rPr>
        <w:t>into debt to avoid</w:t>
      </w:r>
      <w:r w:rsidR="00066CAC" w:rsidRPr="00E31DB0">
        <w:rPr>
          <w:rFonts w:cstheme="minorHAnsi"/>
        </w:rPr>
        <w:t xml:space="preserve"> </w:t>
      </w:r>
      <w:r w:rsidR="00306D71" w:rsidRPr="00E31DB0">
        <w:rPr>
          <w:rFonts w:cstheme="minorHAnsi"/>
        </w:rPr>
        <w:t>y</w:t>
      </w:r>
      <w:r w:rsidR="00066CAC" w:rsidRPr="00E31DB0">
        <w:rPr>
          <w:rFonts w:cstheme="minorHAnsi"/>
        </w:rPr>
        <w:t>our</w:t>
      </w:r>
      <w:r w:rsidR="00632CFE" w:rsidRPr="00E31DB0">
        <w:rPr>
          <w:rFonts w:cstheme="minorHAnsi"/>
        </w:rPr>
        <w:t xml:space="preserve"> </w:t>
      </w:r>
      <w:r w:rsidR="001640CB" w:rsidRPr="00E31DB0">
        <w:rPr>
          <w:rFonts w:cstheme="minorHAnsi"/>
        </w:rPr>
        <w:t>real glory and</w:t>
      </w:r>
      <w:r w:rsidR="00E036C8" w:rsidRPr="00E31DB0">
        <w:rPr>
          <w:rFonts w:cstheme="minorHAnsi"/>
        </w:rPr>
        <w:t xml:space="preserve"> the opportunity</w:t>
      </w:r>
      <w:r w:rsidR="001640CB" w:rsidRPr="00E31DB0">
        <w:rPr>
          <w:rFonts w:cstheme="minorHAnsi"/>
        </w:rPr>
        <w:t xml:space="preserve"> to </w:t>
      </w:r>
      <w:r w:rsidR="008B42FD" w:rsidRPr="00E31DB0">
        <w:rPr>
          <w:rFonts w:cstheme="minorHAnsi"/>
        </w:rPr>
        <w:t xml:space="preserve">explore </w:t>
      </w:r>
      <w:r w:rsidR="00306D71" w:rsidRPr="00E31DB0">
        <w:rPr>
          <w:rFonts w:cstheme="minorHAnsi"/>
        </w:rPr>
        <w:t>y</w:t>
      </w:r>
      <w:r w:rsidR="008B42FD" w:rsidRPr="00E31DB0">
        <w:rPr>
          <w:rFonts w:cstheme="minorHAnsi"/>
        </w:rPr>
        <w:t xml:space="preserve">our real </w:t>
      </w:r>
      <w:r w:rsidR="00183839" w:rsidRPr="00E31DB0">
        <w:rPr>
          <w:rFonts w:cstheme="minorHAnsi"/>
        </w:rPr>
        <w:t>potential</w:t>
      </w:r>
      <w:r w:rsidR="008B42FD" w:rsidRPr="00E31DB0">
        <w:rPr>
          <w:rFonts w:cstheme="minorHAnsi"/>
        </w:rPr>
        <w:t xml:space="preserve">. </w:t>
      </w:r>
      <w:bookmarkEnd w:id="16"/>
      <w:bookmarkEnd w:id="17"/>
      <w:bookmarkEnd w:id="18"/>
      <w:r w:rsidR="002763D9" w:rsidRPr="00E31DB0">
        <w:rPr>
          <w:rFonts w:cstheme="minorHAnsi"/>
        </w:rPr>
        <w:t>When we are in debt, we are like children</w:t>
      </w:r>
      <w:r w:rsidR="00CB6C1D" w:rsidRPr="00E31DB0">
        <w:rPr>
          <w:rFonts w:cstheme="minorHAnsi"/>
        </w:rPr>
        <w:t xml:space="preserve"> entangled in a n</w:t>
      </w:r>
      <w:r w:rsidR="00D778B4" w:rsidRPr="00E31DB0">
        <w:rPr>
          <w:rFonts w:cstheme="minorHAnsi"/>
        </w:rPr>
        <w:t>et</w:t>
      </w:r>
      <w:r w:rsidR="00632CFE" w:rsidRPr="00E31DB0">
        <w:rPr>
          <w:rFonts w:cstheme="minorHAnsi"/>
        </w:rPr>
        <w:t xml:space="preserve"> </w:t>
      </w:r>
      <w:r w:rsidR="001D3851" w:rsidRPr="00E31DB0">
        <w:rPr>
          <w:rFonts w:cstheme="minorHAnsi"/>
        </w:rPr>
        <w:t xml:space="preserve">that </w:t>
      </w:r>
      <w:r w:rsidR="002763D9" w:rsidRPr="00E31DB0">
        <w:rPr>
          <w:rFonts w:cstheme="minorHAnsi"/>
        </w:rPr>
        <w:t>must be cut away before we</w:t>
      </w:r>
      <w:r w:rsidR="00CB6C1D" w:rsidRPr="00E31DB0">
        <w:rPr>
          <w:rFonts w:cstheme="minorHAnsi"/>
        </w:rPr>
        <w:t xml:space="preserve"> can</w:t>
      </w:r>
      <w:r w:rsidR="00885252" w:rsidRPr="00E31DB0">
        <w:rPr>
          <w:rFonts w:cstheme="minorHAnsi"/>
        </w:rPr>
        <w:t xml:space="preserve"> </w:t>
      </w:r>
      <w:r w:rsidR="00CB6C1D" w:rsidRPr="00E31DB0">
        <w:rPr>
          <w:rFonts w:cstheme="minorHAnsi"/>
        </w:rPr>
        <w:t>explore the</w:t>
      </w:r>
      <w:r w:rsidR="00670E7E" w:rsidRPr="00E31DB0">
        <w:rPr>
          <w:rFonts w:cstheme="minorHAnsi"/>
        </w:rPr>
        <w:t xml:space="preserve"> fascinating</w:t>
      </w:r>
      <w:r w:rsidR="00CB6C1D" w:rsidRPr="00E31DB0">
        <w:rPr>
          <w:rFonts w:cstheme="minorHAnsi"/>
        </w:rPr>
        <w:t xml:space="preserve"> house</w:t>
      </w:r>
      <w:r w:rsidR="00670E7E" w:rsidRPr="00E31DB0">
        <w:rPr>
          <w:rFonts w:cstheme="minorHAnsi"/>
        </w:rPr>
        <w:t xml:space="preserve"> </w:t>
      </w:r>
      <w:r w:rsidR="00D20220" w:rsidRPr="00E31DB0">
        <w:rPr>
          <w:rFonts w:cstheme="minorHAnsi"/>
        </w:rPr>
        <w:t xml:space="preserve">into which we were </w:t>
      </w:r>
      <w:r w:rsidR="008C5CEB" w:rsidRPr="00E31DB0">
        <w:rPr>
          <w:rFonts w:cstheme="minorHAnsi"/>
        </w:rPr>
        <w:t>b</w:t>
      </w:r>
      <w:r w:rsidR="00D20220" w:rsidRPr="00E31DB0">
        <w:rPr>
          <w:rFonts w:cstheme="minorHAnsi"/>
        </w:rPr>
        <w:t>orn</w:t>
      </w:r>
      <w:r w:rsidR="00CB6C1D" w:rsidRPr="00E31DB0">
        <w:rPr>
          <w:rFonts w:cstheme="minorHAnsi"/>
        </w:rPr>
        <w:t xml:space="preserve">. </w:t>
      </w:r>
      <w:bookmarkStart w:id="20" w:name="_Hlk503099691"/>
      <w:bookmarkEnd w:id="12"/>
    </w:p>
    <w:bookmarkEnd w:id="11"/>
    <w:bookmarkEnd w:id="19"/>
    <w:bookmarkEnd w:id="20"/>
    <w:p w14:paraId="6672562D" w14:textId="77777777" w:rsidR="00FC7B37" w:rsidRPr="00E31DB0" w:rsidRDefault="00FC7B37" w:rsidP="00E31DB0">
      <w:pPr>
        <w:widowControl w:val="0"/>
        <w:spacing w:after="0" w:line="240" w:lineRule="auto"/>
        <w:jc w:val="both"/>
        <w:rPr>
          <w:rFonts w:cstheme="minorHAnsi"/>
        </w:rPr>
      </w:pPr>
    </w:p>
    <w:p w14:paraId="4B60EB9E" w14:textId="08386659" w:rsidR="00874D5B" w:rsidRPr="00E31DB0" w:rsidRDefault="00862A90" w:rsidP="00E31DB0">
      <w:pPr>
        <w:widowControl w:val="0"/>
        <w:spacing w:after="0" w:line="240" w:lineRule="auto"/>
        <w:jc w:val="both"/>
        <w:rPr>
          <w:rFonts w:cstheme="minorHAnsi"/>
        </w:rPr>
      </w:pPr>
      <w:r w:rsidRPr="00E31DB0">
        <w:rPr>
          <w:rFonts w:cstheme="minorHAnsi"/>
        </w:rPr>
        <w:t xml:space="preserve">The </w:t>
      </w:r>
      <w:r w:rsidR="006A7460" w:rsidRPr="00E31DB0">
        <w:rPr>
          <w:rFonts w:cstheme="minorHAnsi"/>
        </w:rPr>
        <w:t>consequences of debt are perhaps best understood in the contex</w:t>
      </w:r>
      <w:r w:rsidR="00885252" w:rsidRPr="00E31DB0">
        <w:rPr>
          <w:rFonts w:cstheme="minorHAnsi"/>
        </w:rPr>
        <w:t>t of money.</w:t>
      </w:r>
      <w:r w:rsidR="006A7460" w:rsidRPr="00E31DB0">
        <w:rPr>
          <w:rFonts w:cstheme="minorHAnsi"/>
        </w:rPr>
        <w:t xml:space="preserve"> </w:t>
      </w:r>
      <w:r w:rsidR="00AB504C" w:rsidRPr="00E31DB0">
        <w:rPr>
          <w:rFonts w:cstheme="minorHAnsi"/>
        </w:rPr>
        <w:t>No matter how much money we have</w:t>
      </w:r>
      <w:r w:rsidR="00670E7E" w:rsidRPr="00E31DB0">
        <w:rPr>
          <w:rFonts w:cstheme="minorHAnsi"/>
        </w:rPr>
        <w:t>,</w:t>
      </w:r>
      <w:r w:rsidR="00AB504C" w:rsidRPr="00E31DB0">
        <w:rPr>
          <w:rFonts w:cstheme="minorHAnsi"/>
        </w:rPr>
        <w:t xml:space="preserve"> we nee</w:t>
      </w:r>
      <w:r w:rsidR="00FC7B37" w:rsidRPr="00E31DB0">
        <w:rPr>
          <w:rFonts w:cstheme="minorHAnsi"/>
        </w:rPr>
        <w:t>d to handle</w:t>
      </w:r>
      <w:r w:rsidR="00066CAC" w:rsidRPr="00E31DB0">
        <w:rPr>
          <w:rFonts w:cstheme="minorHAnsi"/>
        </w:rPr>
        <w:t xml:space="preserve"> it as a limitation</w:t>
      </w:r>
      <w:r w:rsidR="00EF70C8" w:rsidRPr="00E31DB0">
        <w:rPr>
          <w:rFonts w:cstheme="minorHAnsi"/>
        </w:rPr>
        <w:t xml:space="preserve">. </w:t>
      </w:r>
      <w:bookmarkStart w:id="21" w:name="_Hlk534730421"/>
      <w:r w:rsidR="00C679F8" w:rsidRPr="00E31DB0">
        <w:rPr>
          <w:rFonts w:cstheme="minorHAnsi"/>
        </w:rPr>
        <w:t xml:space="preserve">Money </w:t>
      </w:r>
      <w:r w:rsidR="0080363C" w:rsidRPr="00E31DB0">
        <w:rPr>
          <w:rFonts w:cstheme="minorHAnsi"/>
        </w:rPr>
        <w:t>is a finite resource</w:t>
      </w:r>
      <w:r w:rsidR="00EC3FE7" w:rsidRPr="00E31DB0">
        <w:rPr>
          <w:rFonts w:cstheme="minorHAnsi"/>
        </w:rPr>
        <w:t>, which,</w:t>
      </w:r>
      <w:r w:rsidR="009046AA" w:rsidRPr="00E31DB0">
        <w:rPr>
          <w:rFonts w:cstheme="minorHAnsi"/>
        </w:rPr>
        <w:t xml:space="preserve"> if used poorly, creates </w:t>
      </w:r>
      <w:r w:rsidR="00EC3FE7" w:rsidRPr="00E31DB0">
        <w:rPr>
          <w:rFonts w:cstheme="minorHAnsi"/>
        </w:rPr>
        <w:t xml:space="preserve">destructive </w:t>
      </w:r>
      <w:r w:rsidR="009046AA" w:rsidRPr="00E31DB0">
        <w:rPr>
          <w:rFonts w:cstheme="minorHAnsi"/>
        </w:rPr>
        <w:t>limitations in other areas of the MATH</w:t>
      </w:r>
      <w:r w:rsidR="0080363C" w:rsidRPr="00E31DB0">
        <w:rPr>
          <w:rFonts w:cstheme="minorHAnsi"/>
        </w:rPr>
        <w:t>.</w:t>
      </w:r>
      <w:r w:rsidR="00903F80" w:rsidRPr="00E31DB0">
        <w:rPr>
          <w:rFonts w:cstheme="minorHAnsi"/>
        </w:rPr>
        <w:t xml:space="preserve"> </w:t>
      </w:r>
      <w:bookmarkStart w:id="22" w:name="_Hlk502923939"/>
      <w:bookmarkEnd w:id="21"/>
      <w:r w:rsidR="00451F1D" w:rsidRPr="00E31DB0">
        <w:rPr>
          <w:rFonts w:cstheme="minorHAnsi"/>
        </w:rPr>
        <w:t>Budgeting programs</w:t>
      </w:r>
      <w:r w:rsidR="00F12438" w:rsidRPr="00E31DB0">
        <w:rPr>
          <w:rFonts w:cstheme="minorHAnsi"/>
        </w:rPr>
        <w:t xml:space="preserve"> can</w:t>
      </w:r>
      <w:r w:rsidR="00451F1D" w:rsidRPr="00E31DB0">
        <w:rPr>
          <w:rFonts w:cstheme="minorHAnsi"/>
        </w:rPr>
        <w:t xml:space="preserve"> help </w:t>
      </w:r>
      <w:r w:rsidR="00F12438" w:rsidRPr="00E31DB0">
        <w:rPr>
          <w:rFonts w:cstheme="minorHAnsi"/>
        </w:rPr>
        <w:t>us</w:t>
      </w:r>
      <w:r w:rsidR="00451F1D" w:rsidRPr="00E31DB0">
        <w:rPr>
          <w:rFonts w:cstheme="minorHAnsi"/>
        </w:rPr>
        <w:t xml:space="preserve"> maintain our </w:t>
      </w:r>
      <w:r w:rsidR="00112978" w:rsidRPr="00E31DB0">
        <w:rPr>
          <w:rFonts w:cstheme="minorHAnsi"/>
        </w:rPr>
        <w:t xml:space="preserve">financial </w:t>
      </w:r>
      <w:r w:rsidR="00451F1D" w:rsidRPr="00E31DB0">
        <w:rPr>
          <w:rFonts w:cstheme="minorHAnsi"/>
        </w:rPr>
        <w:t xml:space="preserve">priorities. </w:t>
      </w:r>
      <w:bookmarkStart w:id="23" w:name="_Hlk502923962"/>
      <w:bookmarkEnd w:id="22"/>
      <w:r w:rsidR="003B6781" w:rsidRPr="00E31DB0">
        <w:rPr>
          <w:rFonts w:cstheme="minorHAnsi"/>
        </w:rPr>
        <w:t>YNAB,</w:t>
      </w:r>
      <w:r w:rsidR="008574E5" w:rsidRPr="00E31DB0">
        <w:rPr>
          <w:rFonts w:cstheme="minorHAnsi"/>
        </w:rPr>
        <w:t xml:space="preserve"> </w:t>
      </w:r>
      <w:r w:rsidR="003B6781" w:rsidRPr="00E31DB0">
        <w:rPr>
          <w:rFonts w:cstheme="minorHAnsi"/>
        </w:rPr>
        <w:t>an acronym for You Need A Budget, is a</w:t>
      </w:r>
      <w:r w:rsidR="00F12438" w:rsidRPr="00E31DB0">
        <w:rPr>
          <w:rFonts w:cstheme="minorHAnsi"/>
        </w:rPr>
        <w:t>n</w:t>
      </w:r>
      <w:r w:rsidR="0007636E" w:rsidRPr="00E31DB0">
        <w:rPr>
          <w:rFonts w:cstheme="minorHAnsi"/>
        </w:rPr>
        <w:t xml:space="preserve"> </w:t>
      </w:r>
      <w:r w:rsidR="00844B8A" w:rsidRPr="00E31DB0">
        <w:rPr>
          <w:rFonts w:cstheme="minorHAnsi"/>
        </w:rPr>
        <w:t xml:space="preserve">effective </w:t>
      </w:r>
      <w:r w:rsidR="008574E5" w:rsidRPr="00E31DB0">
        <w:rPr>
          <w:rFonts w:cstheme="minorHAnsi"/>
        </w:rPr>
        <w:t>online</w:t>
      </w:r>
      <w:r w:rsidR="00204108" w:rsidRPr="00E31DB0">
        <w:rPr>
          <w:rFonts w:cstheme="minorHAnsi"/>
        </w:rPr>
        <w:t xml:space="preserve"> budgeting tool</w:t>
      </w:r>
      <w:r w:rsidR="00670E7E" w:rsidRPr="00E31DB0">
        <w:rPr>
          <w:rFonts w:cstheme="minorHAnsi"/>
        </w:rPr>
        <w:t xml:space="preserve"> for</w:t>
      </w:r>
      <w:r w:rsidR="007D3336" w:rsidRPr="00E31DB0">
        <w:rPr>
          <w:rFonts w:cstheme="minorHAnsi"/>
        </w:rPr>
        <w:t xml:space="preserve"> managing</w:t>
      </w:r>
      <w:r w:rsidR="0043123E" w:rsidRPr="00E31DB0">
        <w:rPr>
          <w:rFonts w:cstheme="minorHAnsi"/>
        </w:rPr>
        <w:t xml:space="preserve"> uncomplicated</w:t>
      </w:r>
      <w:r w:rsidR="00F12438" w:rsidRPr="00E31DB0">
        <w:rPr>
          <w:rFonts w:cstheme="minorHAnsi"/>
        </w:rPr>
        <w:t xml:space="preserve"> financial circumstances.</w:t>
      </w:r>
      <w:r w:rsidR="001A5942" w:rsidRPr="00E31DB0">
        <w:rPr>
          <w:rStyle w:val="EndnoteReference"/>
          <w:rFonts w:cstheme="minorHAnsi"/>
        </w:rPr>
        <w:endnoteReference w:id="5"/>
      </w:r>
      <w:r w:rsidR="00204108" w:rsidRPr="00E31DB0">
        <w:rPr>
          <w:rFonts w:cstheme="minorHAnsi"/>
        </w:rPr>
        <w:t xml:space="preserve"> </w:t>
      </w:r>
      <w:r w:rsidR="00AB504C" w:rsidRPr="00E31DB0">
        <w:rPr>
          <w:rFonts w:cstheme="minorHAnsi"/>
        </w:rPr>
        <w:t>It co</w:t>
      </w:r>
      <w:r w:rsidR="00C91F55" w:rsidRPr="00E31DB0">
        <w:rPr>
          <w:rFonts w:cstheme="minorHAnsi"/>
        </w:rPr>
        <w:t>sts a</w:t>
      </w:r>
      <w:r w:rsidR="00451F1D" w:rsidRPr="00E31DB0">
        <w:rPr>
          <w:rFonts w:cstheme="minorHAnsi"/>
        </w:rPr>
        <w:t xml:space="preserve"> minimal amount</w:t>
      </w:r>
      <w:r w:rsidR="00B5541F" w:rsidRPr="00E31DB0">
        <w:rPr>
          <w:rFonts w:cstheme="minorHAnsi"/>
        </w:rPr>
        <w:t>,</w:t>
      </w:r>
      <w:r w:rsidR="00D9505C" w:rsidRPr="00E31DB0">
        <w:rPr>
          <w:rFonts w:cstheme="minorHAnsi"/>
        </w:rPr>
        <w:t xml:space="preserve"> </w:t>
      </w:r>
      <w:r w:rsidR="006A7460" w:rsidRPr="00E31DB0">
        <w:rPr>
          <w:rFonts w:cstheme="minorHAnsi"/>
        </w:rPr>
        <w:t xml:space="preserve">and </w:t>
      </w:r>
      <w:r w:rsidR="00885B43" w:rsidRPr="00E31DB0">
        <w:rPr>
          <w:rFonts w:cstheme="minorHAnsi"/>
        </w:rPr>
        <w:t>t</w:t>
      </w:r>
      <w:r w:rsidR="00220E37" w:rsidRPr="00E31DB0">
        <w:rPr>
          <w:rFonts w:cstheme="minorHAnsi"/>
        </w:rPr>
        <w:t xml:space="preserve">here are trial options. </w:t>
      </w:r>
      <w:bookmarkEnd w:id="23"/>
      <w:r w:rsidR="00A94C6D" w:rsidRPr="00E31DB0">
        <w:rPr>
          <w:rFonts w:cstheme="minorHAnsi"/>
        </w:rPr>
        <w:t xml:space="preserve">The Dave Ramsey course, known as the Financial Peace University, has helped many people find financial freedom from the slavery of debt.  You might also explore a free budgeting tool at </w:t>
      </w:r>
      <w:hyperlink r:id="rId8" w:history="1">
        <w:r w:rsidR="00A94C6D" w:rsidRPr="00E31DB0">
          <w:rPr>
            <w:rStyle w:val="Hyperlink"/>
          </w:rPr>
          <w:t>www.mint.com</w:t>
        </w:r>
      </w:hyperlink>
      <w:r w:rsidR="00A94C6D" w:rsidRPr="00E31DB0">
        <w:rPr>
          <w:rFonts w:cstheme="minorHAnsi"/>
        </w:rPr>
        <w:t>. F</w:t>
      </w:r>
      <w:r w:rsidR="002C679C" w:rsidRPr="00E31DB0">
        <w:rPr>
          <w:rFonts w:cstheme="minorHAnsi"/>
        </w:rPr>
        <w:t xml:space="preserve">ind out what works for you. </w:t>
      </w:r>
      <w:r w:rsidR="00E94468" w:rsidRPr="00E31DB0">
        <w:rPr>
          <w:rFonts w:cstheme="minorHAnsi"/>
        </w:rPr>
        <w:t>If</w:t>
      </w:r>
      <w:r w:rsidR="007C1A5B" w:rsidRPr="00E31DB0">
        <w:rPr>
          <w:rFonts w:cstheme="minorHAnsi"/>
        </w:rPr>
        <w:t xml:space="preserve"> </w:t>
      </w:r>
      <w:r w:rsidR="00451F1D" w:rsidRPr="00E31DB0">
        <w:rPr>
          <w:rFonts w:cstheme="minorHAnsi"/>
        </w:rPr>
        <w:t>your finances are complicated or your resources are extensive</w:t>
      </w:r>
      <w:r w:rsidR="005B42F3" w:rsidRPr="00E31DB0">
        <w:rPr>
          <w:rFonts w:cstheme="minorHAnsi"/>
        </w:rPr>
        <w:t>,</w:t>
      </w:r>
      <w:r w:rsidR="00451F1D" w:rsidRPr="00E31DB0">
        <w:rPr>
          <w:rFonts w:cstheme="minorHAnsi"/>
        </w:rPr>
        <w:t xml:space="preserve"> </w:t>
      </w:r>
      <w:r w:rsidR="007C1A5B" w:rsidRPr="00E31DB0">
        <w:rPr>
          <w:rFonts w:cstheme="minorHAnsi"/>
        </w:rPr>
        <w:t xml:space="preserve">you </w:t>
      </w:r>
      <w:r w:rsidR="00241CF7" w:rsidRPr="00E31DB0">
        <w:rPr>
          <w:rFonts w:cstheme="minorHAnsi"/>
        </w:rPr>
        <w:t xml:space="preserve">might </w:t>
      </w:r>
      <w:r w:rsidR="00274979" w:rsidRPr="00E31DB0">
        <w:rPr>
          <w:rFonts w:cstheme="minorHAnsi"/>
        </w:rPr>
        <w:t>employ</w:t>
      </w:r>
      <w:r w:rsidR="00100378" w:rsidRPr="00E31DB0">
        <w:rPr>
          <w:rFonts w:cstheme="minorHAnsi"/>
        </w:rPr>
        <w:t xml:space="preserve"> a</w:t>
      </w:r>
      <w:r w:rsidR="00451F1D" w:rsidRPr="00E31DB0">
        <w:rPr>
          <w:rFonts w:cstheme="minorHAnsi"/>
        </w:rPr>
        <w:t xml:space="preserve"> </w:t>
      </w:r>
      <w:r w:rsidR="00885252" w:rsidRPr="00E31DB0">
        <w:rPr>
          <w:rFonts w:cstheme="minorHAnsi"/>
        </w:rPr>
        <w:t xml:space="preserve">professional </w:t>
      </w:r>
      <w:bookmarkStart w:id="25" w:name="_Hlk534287892"/>
      <w:r w:rsidR="00885252" w:rsidRPr="00E31DB0">
        <w:rPr>
          <w:rFonts w:cstheme="minorHAnsi"/>
        </w:rPr>
        <w:t>to ground you in the reality of what your money is for</w:t>
      </w:r>
      <w:r w:rsidR="00395011" w:rsidRPr="00E31DB0">
        <w:rPr>
          <w:rFonts w:cstheme="minorHAnsi"/>
        </w:rPr>
        <w:t xml:space="preserve"> </w:t>
      </w:r>
      <w:r w:rsidR="00885252" w:rsidRPr="00E31DB0">
        <w:rPr>
          <w:rFonts w:cstheme="minorHAnsi"/>
        </w:rPr>
        <w:t>and to help you</w:t>
      </w:r>
      <w:r w:rsidR="00953CFA" w:rsidRPr="00E31DB0">
        <w:rPr>
          <w:rFonts w:cstheme="minorHAnsi"/>
        </w:rPr>
        <w:t xml:space="preserve"> </w:t>
      </w:r>
      <w:r w:rsidR="00885252" w:rsidRPr="00E31DB0">
        <w:rPr>
          <w:rFonts w:cstheme="minorHAnsi"/>
        </w:rPr>
        <w:t xml:space="preserve">be </w:t>
      </w:r>
      <w:bookmarkEnd w:id="25"/>
      <w:r w:rsidR="00AE1B8B" w:rsidRPr="00E31DB0">
        <w:rPr>
          <w:rFonts w:cstheme="minorHAnsi"/>
        </w:rPr>
        <w:t>faithful to</w:t>
      </w:r>
      <w:r w:rsidR="00FD177F" w:rsidRPr="00E31DB0">
        <w:rPr>
          <w:rFonts w:cstheme="minorHAnsi"/>
        </w:rPr>
        <w:t xml:space="preserve"> your mission</w:t>
      </w:r>
      <w:r w:rsidR="00670E7E" w:rsidRPr="00E31DB0">
        <w:rPr>
          <w:rFonts w:cstheme="minorHAnsi"/>
        </w:rPr>
        <w:t xml:space="preserve">. </w:t>
      </w:r>
      <w:bookmarkStart w:id="26" w:name="_Hlk503021132"/>
      <w:r w:rsidR="0063626A" w:rsidRPr="00E31DB0">
        <w:rPr>
          <w:rFonts w:cstheme="minorHAnsi"/>
        </w:rPr>
        <w:t>Too much money can deceive you into ignoring other areas of the MATH</w:t>
      </w:r>
      <w:r w:rsidR="00385ED7" w:rsidRPr="00E31DB0">
        <w:rPr>
          <w:rFonts w:cstheme="minorHAnsi"/>
        </w:rPr>
        <w:t>, causing</w:t>
      </w:r>
      <w:r w:rsidR="0063626A" w:rsidRPr="00E31DB0">
        <w:rPr>
          <w:rFonts w:cstheme="minorHAnsi"/>
        </w:rPr>
        <w:t xml:space="preserve"> you to go into debt in those areas. </w:t>
      </w:r>
      <w:r w:rsidR="00030A53" w:rsidRPr="00E31DB0">
        <w:rPr>
          <w:rFonts w:cstheme="minorHAnsi"/>
        </w:rPr>
        <w:t>For example, if you can afford to buy expensive</w:t>
      </w:r>
      <w:r w:rsidR="00F12438" w:rsidRPr="00E31DB0">
        <w:rPr>
          <w:rFonts w:cstheme="minorHAnsi"/>
        </w:rPr>
        <w:t xml:space="preserve"> products and health</w:t>
      </w:r>
      <w:r w:rsidR="00030A53" w:rsidRPr="00E31DB0">
        <w:rPr>
          <w:rFonts w:cstheme="minorHAnsi"/>
        </w:rPr>
        <w:t xml:space="preserve"> treatments to support your lifestyle and yet continue to ignore your body’s needs, you will eventually find yourself in debt to your health. </w:t>
      </w:r>
      <w:bookmarkEnd w:id="26"/>
    </w:p>
    <w:p w14:paraId="603BDC1F" w14:textId="77777777" w:rsidR="00062B2F" w:rsidRPr="00E31DB0" w:rsidRDefault="00062B2F" w:rsidP="00E31DB0">
      <w:pPr>
        <w:widowControl w:val="0"/>
        <w:spacing w:after="0" w:line="240" w:lineRule="auto"/>
        <w:jc w:val="both"/>
        <w:rPr>
          <w:rFonts w:cstheme="minorHAnsi"/>
        </w:rPr>
      </w:pPr>
    </w:p>
    <w:p w14:paraId="7378754A" w14:textId="35BFE76E" w:rsidR="002C679C" w:rsidRPr="00E31DB0" w:rsidRDefault="002C679C" w:rsidP="00E31DB0">
      <w:pPr>
        <w:widowControl w:val="0"/>
        <w:spacing w:after="0" w:line="240" w:lineRule="auto"/>
        <w:jc w:val="both"/>
        <w:rPr>
          <w:rFonts w:cstheme="minorHAnsi"/>
        </w:rPr>
      </w:pPr>
      <w:bookmarkStart w:id="27" w:name="_Hlk534445463"/>
      <w:r w:rsidRPr="00E31DB0">
        <w:rPr>
          <w:rFonts w:cstheme="minorHAnsi"/>
        </w:rPr>
        <w:t xml:space="preserve">It’s in the Idol’s best interests to resist your efforts to keep track of money and learn how to use financial resources wisely. Your Idol wants you to feel anxious about money and </w:t>
      </w:r>
      <w:r w:rsidR="003A4C2F" w:rsidRPr="00E31DB0">
        <w:rPr>
          <w:rFonts w:cstheme="minorHAnsi"/>
        </w:rPr>
        <w:t xml:space="preserve">will encourage you </w:t>
      </w:r>
      <w:r w:rsidRPr="00E31DB0">
        <w:rPr>
          <w:rFonts w:cstheme="minorHAnsi"/>
        </w:rPr>
        <w:t>to use money to support its shoulds and claims. The anxious emotions of need and greed pressure you to return to the Idol’s culture of compulsive spending, snatching, and hoarding, all of which lead to stagnation and misorientation. With a budget, however, your True Self will have the freedom to explore money within the limitations of reality</w:t>
      </w:r>
      <w:r w:rsidR="007C3FD7" w:rsidRPr="00E31DB0">
        <w:rPr>
          <w:rFonts w:cstheme="minorHAnsi"/>
        </w:rPr>
        <w:t>. You can then learn</w:t>
      </w:r>
      <w:r w:rsidRPr="00E31DB0">
        <w:rPr>
          <w:rFonts w:cstheme="minorHAnsi"/>
        </w:rPr>
        <w:t xml:space="preserve"> to circulate </w:t>
      </w:r>
      <w:r w:rsidR="001F3052" w:rsidRPr="00E31DB0">
        <w:rPr>
          <w:rFonts w:cstheme="minorHAnsi"/>
        </w:rPr>
        <w:t xml:space="preserve">your financial resources </w:t>
      </w:r>
      <w:r w:rsidRPr="00E31DB0">
        <w:rPr>
          <w:rFonts w:cstheme="minorHAnsi"/>
        </w:rPr>
        <w:t xml:space="preserve">confidently by earning, spending, saving, and giving. </w:t>
      </w:r>
    </w:p>
    <w:bookmarkEnd w:id="27"/>
    <w:p w14:paraId="6F388487" w14:textId="77777777" w:rsidR="00220E37" w:rsidRPr="00E31DB0" w:rsidRDefault="00220E37" w:rsidP="00E31DB0">
      <w:pPr>
        <w:widowControl w:val="0"/>
        <w:spacing w:after="0" w:line="240" w:lineRule="auto"/>
        <w:jc w:val="both"/>
        <w:rPr>
          <w:rFonts w:cstheme="minorHAnsi"/>
        </w:rPr>
      </w:pPr>
    </w:p>
    <w:p w14:paraId="66411791" w14:textId="51A5F1A4" w:rsidR="0013262E" w:rsidRPr="00E31DB0" w:rsidRDefault="00220E37" w:rsidP="00E31DB0">
      <w:pPr>
        <w:widowControl w:val="0"/>
        <w:spacing w:after="0" w:line="240" w:lineRule="auto"/>
        <w:jc w:val="both"/>
        <w:rPr>
          <w:rFonts w:cstheme="minorHAnsi"/>
        </w:rPr>
      </w:pPr>
      <w:bookmarkStart w:id="28" w:name="_Hlk497404858"/>
      <w:bookmarkStart w:id="29" w:name="_Hlk503021498"/>
      <w:r w:rsidRPr="00E31DB0">
        <w:rPr>
          <w:rFonts w:cstheme="minorHAnsi"/>
        </w:rPr>
        <w:t>You</w:t>
      </w:r>
      <w:r w:rsidR="00634366" w:rsidRPr="00E31DB0">
        <w:rPr>
          <w:rFonts w:cstheme="minorHAnsi"/>
        </w:rPr>
        <w:t xml:space="preserve"> will never</w:t>
      </w:r>
      <w:r w:rsidRPr="00E31DB0">
        <w:rPr>
          <w:rFonts w:cstheme="minorHAnsi"/>
        </w:rPr>
        <w:t xml:space="preserve"> wear a petite if you</w:t>
      </w:r>
      <w:r w:rsidR="00634366" w:rsidRPr="00E31DB0">
        <w:rPr>
          <w:rFonts w:cstheme="minorHAnsi"/>
        </w:rPr>
        <w:t xml:space="preserve"> are ta</w:t>
      </w:r>
      <w:r w:rsidR="006D17F1" w:rsidRPr="00E31DB0">
        <w:rPr>
          <w:rFonts w:cstheme="minorHAnsi"/>
        </w:rPr>
        <w:t>ll</w:t>
      </w:r>
      <w:r w:rsidR="001C51C1" w:rsidRPr="00E31DB0">
        <w:rPr>
          <w:rFonts w:cstheme="minorHAnsi"/>
        </w:rPr>
        <w:t>,</w:t>
      </w:r>
      <w:r w:rsidR="001A5942" w:rsidRPr="00E31DB0">
        <w:rPr>
          <w:rFonts w:cstheme="minorHAnsi"/>
        </w:rPr>
        <w:t xml:space="preserve"> nor can you change your race or genetics</w:t>
      </w:r>
      <w:r w:rsidR="007170ED" w:rsidRPr="00E31DB0">
        <w:rPr>
          <w:rFonts w:cstheme="minorHAnsi"/>
        </w:rPr>
        <w:t>; and if you</w:t>
      </w:r>
      <w:r w:rsidR="007C1A5B" w:rsidRPr="00E31DB0">
        <w:rPr>
          <w:rFonts w:cstheme="minorHAnsi"/>
        </w:rPr>
        <w:t xml:space="preserve"> are a man, </w:t>
      </w:r>
      <w:r w:rsidR="00241CF7" w:rsidRPr="00E31DB0">
        <w:rPr>
          <w:rFonts w:cstheme="minorHAnsi"/>
        </w:rPr>
        <w:t xml:space="preserve">you cannot </w:t>
      </w:r>
      <w:r w:rsidRPr="00E31DB0">
        <w:rPr>
          <w:rFonts w:cstheme="minorHAnsi"/>
        </w:rPr>
        <w:t>become a woman</w:t>
      </w:r>
      <w:r w:rsidR="00241CF7" w:rsidRPr="00E31DB0">
        <w:rPr>
          <w:rFonts w:cstheme="minorHAnsi"/>
        </w:rPr>
        <w:t>. But within</w:t>
      </w:r>
      <w:r w:rsidR="00634366" w:rsidRPr="00E31DB0">
        <w:rPr>
          <w:rFonts w:cstheme="minorHAnsi"/>
        </w:rPr>
        <w:t xml:space="preserve"> the real</w:t>
      </w:r>
      <w:r w:rsidR="00397ABC" w:rsidRPr="00E31DB0">
        <w:rPr>
          <w:rFonts w:cstheme="minorHAnsi"/>
        </w:rPr>
        <w:t xml:space="preserve"> and fixed </w:t>
      </w:r>
      <w:r w:rsidR="00634366" w:rsidRPr="00E31DB0">
        <w:rPr>
          <w:rFonts w:cstheme="minorHAnsi"/>
        </w:rPr>
        <w:t xml:space="preserve">limitations of </w:t>
      </w:r>
      <w:r w:rsidRPr="00E31DB0">
        <w:rPr>
          <w:rFonts w:cstheme="minorHAnsi"/>
        </w:rPr>
        <w:t xml:space="preserve">your design, </w:t>
      </w:r>
      <w:r w:rsidR="00A664B2" w:rsidRPr="00E31DB0">
        <w:rPr>
          <w:rFonts w:cstheme="minorHAnsi"/>
        </w:rPr>
        <w:t>you have a mission</w:t>
      </w:r>
      <w:r w:rsidR="00331795" w:rsidRPr="00E31DB0">
        <w:rPr>
          <w:rFonts w:cstheme="minorHAnsi"/>
        </w:rPr>
        <w:t>,</w:t>
      </w:r>
      <w:r w:rsidR="00A664B2" w:rsidRPr="00E31DB0">
        <w:rPr>
          <w:rFonts w:cstheme="minorHAnsi"/>
        </w:rPr>
        <w:t xml:space="preserve"> and </w:t>
      </w:r>
      <w:r w:rsidRPr="00E31DB0">
        <w:rPr>
          <w:rFonts w:cstheme="minorHAnsi"/>
        </w:rPr>
        <w:t>you</w:t>
      </w:r>
      <w:r w:rsidR="00634366" w:rsidRPr="00E31DB0">
        <w:rPr>
          <w:rFonts w:cstheme="minorHAnsi"/>
        </w:rPr>
        <w:t xml:space="preserve"> can grow. </w:t>
      </w:r>
      <w:bookmarkEnd w:id="28"/>
      <w:r w:rsidR="00385ED7" w:rsidRPr="00E31DB0">
        <w:rPr>
          <w:rFonts w:cstheme="minorHAnsi"/>
        </w:rPr>
        <w:t xml:space="preserve">As you grow, </w:t>
      </w:r>
      <w:r w:rsidR="00B17E11" w:rsidRPr="00E31DB0">
        <w:rPr>
          <w:rFonts w:cstheme="minorHAnsi"/>
        </w:rPr>
        <w:t xml:space="preserve">so do your possibilities, and </w:t>
      </w:r>
      <w:r w:rsidR="00385ED7" w:rsidRPr="00E31DB0">
        <w:rPr>
          <w:rFonts w:cstheme="minorHAnsi"/>
        </w:rPr>
        <w:t xml:space="preserve">you may find that some of the </w:t>
      </w:r>
      <w:r w:rsidR="00760A37" w:rsidRPr="00E31DB0">
        <w:rPr>
          <w:rFonts w:cstheme="minorHAnsi"/>
        </w:rPr>
        <w:t>limitations that</w:t>
      </w:r>
      <w:r w:rsidR="006D638B" w:rsidRPr="00E31DB0">
        <w:rPr>
          <w:rFonts w:cstheme="minorHAnsi"/>
        </w:rPr>
        <w:t xml:space="preserve"> </w:t>
      </w:r>
      <w:r w:rsidR="00B05011" w:rsidRPr="00E31DB0">
        <w:rPr>
          <w:rFonts w:cstheme="minorHAnsi"/>
        </w:rPr>
        <w:t xml:space="preserve">at one time </w:t>
      </w:r>
      <w:r w:rsidR="00385ED7" w:rsidRPr="00E31DB0">
        <w:rPr>
          <w:rFonts w:cstheme="minorHAnsi"/>
        </w:rPr>
        <w:t>you</w:t>
      </w:r>
      <w:r w:rsidR="000B6221" w:rsidRPr="00E31DB0">
        <w:rPr>
          <w:rFonts w:cstheme="minorHAnsi"/>
        </w:rPr>
        <w:t xml:space="preserve"> </w:t>
      </w:r>
      <w:r w:rsidR="00385ED7" w:rsidRPr="00E31DB0">
        <w:rPr>
          <w:rFonts w:cstheme="minorHAnsi"/>
        </w:rPr>
        <w:t xml:space="preserve">believed to be fixed are </w:t>
      </w:r>
      <w:r w:rsidR="001C4E53" w:rsidRPr="00E31DB0">
        <w:rPr>
          <w:rFonts w:cstheme="minorHAnsi"/>
        </w:rPr>
        <w:t xml:space="preserve">now </w:t>
      </w:r>
      <w:r w:rsidR="00385ED7" w:rsidRPr="00E31DB0">
        <w:rPr>
          <w:rFonts w:cstheme="minorHAnsi"/>
        </w:rPr>
        <w:t>stretching or have even disappeared</w:t>
      </w:r>
      <w:r w:rsidR="00026D13" w:rsidRPr="00E31DB0">
        <w:rPr>
          <w:rFonts w:cstheme="minorHAnsi"/>
        </w:rPr>
        <w:t>.</w:t>
      </w:r>
      <w:r w:rsidR="00AB504C" w:rsidRPr="00E31DB0">
        <w:rPr>
          <w:rFonts w:cstheme="minorHAnsi"/>
        </w:rPr>
        <w:t xml:space="preserve"> </w:t>
      </w:r>
      <w:r w:rsidR="008C5CEB" w:rsidRPr="00E31DB0">
        <w:rPr>
          <w:rFonts w:cstheme="minorHAnsi"/>
        </w:rPr>
        <w:t>Choices</w:t>
      </w:r>
      <w:r w:rsidR="004C0C05" w:rsidRPr="00E31DB0">
        <w:rPr>
          <w:rFonts w:cstheme="minorHAnsi"/>
        </w:rPr>
        <w:t xml:space="preserve"> that honor your MATH</w:t>
      </w:r>
      <w:r w:rsidR="00E02B90" w:rsidRPr="00E31DB0">
        <w:rPr>
          <w:rFonts w:cstheme="minorHAnsi"/>
        </w:rPr>
        <w:t xml:space="preserve"> </w:t>
      </w:r>
      <w:r w:rsidR="00026D13" w:rsidRPr="00E31DB0">
        <w:rPr>
          <w:rFonts w:cstheme="minorHAnsi"/>
        </w:rPr>
        <w:t xml:space="preserve">today will lead to more </w:t>
      </w:r>
      <w:r w:rsidR="00760A37" w:rsidRPr="00E31DB0">
        <w:rPr>
          <w:rFonts w:cstheme="minorHAnsi"/>
        </w:rPr>
        <w:t>flexibility tomorrow</w:t>
      </w:r>
      <w:r w:rsidR="004800A1" w:rsidRPr="00E31DB0">
        <w:rPr>
          <w:rFonts w:cstheme="minorHAnsi"/>
        </w:rPr>
        <w:t xml:space="preserve">. </w:t>
      </w:r>
      <w:r w:rsidR="00026D13" w:rsidRPr="00E31DB0">
        <w:rPr>
          <w:rFonts w:cstheme="minorHAnsi"/>
        </w:rPr>
        <w:t xml:space="preserve">What may not be possible for you </w:t>
      </w:r>
      <w:r w:rsidR="00B77B67" w:rsidRPr="00E31DB0">
        <w:rPr>
          <w:rFonts w:cstheme="minorHAnsi"/>
        </w:rPr>
        <w:t xml:space="preserve">now </w:t>
      </w:r>
      <w:r w:rsidR="00AE0595" w:rsidRPr="00E31DB0">
        <w:rPr>
          <w:rFonts w:cstheme="minorHAnsi"/>
        </w:rPr>
        <w:t xml:space="preserve">may </w:t>
      </w:r>
      <w:r w:rsidR="00026D13" w:rsidRPr="00E31DB0">
        <w:rPr>
          <w:rFonts w:cstheme="minorHAnsi"/>
        </w:rPr>
        <w:t>be</w:t>
      </w:r>
      <w:r w:rsidR="00D22518" w:rsidRPr="00E31DB0">
        <w:rPr>
          <w:rFonts w:cstheme="minorHAnsi"/>
        </w:rPr>
        <w:t>come</w:t>
      </w:r>
      <w:r w:rsidR="00026D13" w:rsidRPr="00E31DB0">
        <w:rPr>
          <w:rFonts w:cstheme="minorHAnsi"/>
        </w:rPr>
        <w:t xml:space="preserve"> possible in your future. </w:t>
      </w:r>
      <w:r w:rsidR="00E02B90" w:rsidRPr="00E31DB0">
        <w:rPr>
          <w:rFonts w:cstheme="minorHAnsi"/>
        </w:rPr>
        <w:t>Remember ASAP</w:t>
      </w:r>
      <w:r w:rsidR="006E7C62" w:rsidRPr="00E31DB0">
        <w:rPr>
          <w:rFonts w:cstheme="minorHAnsi"/>
        </w:rPr>
        <w:t>: ask</w:t>
      </w:r>
      <w:r w:rsidR="00AB504C" w:rsidRPr="00E31DB0">
        <w:rPr>
          <w:rFonts w:cstheme="minorHAnsi"/>
        </w:rPr>
        <w:t xml:space="preserve"> God and others</w:t>
      </w:r>
      <w:r w:rsidR="00026D13" w:rsidRPr="00E31DB0">
        <w:rPr>
          <w:rFonts w:cstheme="minorHAnsi"/>
        </w:rPr>
        <w:t xml:space="preserve"> for help</w:t>
      </w:r>
      <w:r w:rsidR="006E7C62" w:rsidRPr="00E31DB0">
        <w:rPr>
          <w:rFonts w:cstheme="minorHAnsi"/>
        </w:rPr>
        <w:t>; s</w:t>
      </w:r>
      <w:r w:rsidR="000F68A9" w:rsidRPr="00E31DB0">
        <w:rPr>
          <w:rFonts w:cstheme="minorHAnsi"/>
        </w:rPr>
        <w:t>implify</w:t>
      </w:r>
      <w:r w:rsidR="00AB504C" w:rsidRPr="00E31DB0">
        <w:rPr>
          <w:rFonts w:cstheme="minorHAnsi"/>
        </w:rPr>
        <w:t xml:space="preserve"> your life</w:t>
      </w:r>
      <w:r w:rsidR="006E7C62" w:rsidRPr="00E31DB0">
        <w:rPr>
          <w:rFonts w:cstheme="minorHAnsi"/>
        </w:rPr>
        <w:t>; a</w:t>
      </w:r>
      <w:bookmarkStart w:id="30" w:name="_Hlk29141430"/>
      <w:r w:rsidR="000F68A9" w:rsidRPr="00E31DB0">
        <w:rPr>
          <w:rFonts w:cstheme="minorHAnsi"/>
        </w:rPr>
        <w:t>d</w:t>
      </w:r>
      <w:r w:rsidR="00274979" w:rsidRPr="00E31DB0">
        <w:rPr>
          <w:rFonts w:cstheme="minorHAnsi"/>
        </w:rPr>
        <w:t>v</w:t>
      </w:r>
      <w:r w:rsidR="00AB504C" w:rsidRPr="00E31DB0">
        <w:rPr>
          <w:rFonts w:cstheme="minorHAnsi"/>
        </w:rPr>
        <w:t xml:space="preserve">enture into </w:t>
      </w:r>
      <w:r w:rsidR="00183839" w:rsidRPr="00E31DB0">
        <w:rPr>
          <w:rFonts w:cstheme="minorHAnsi"/>
        </w:rPr>
        <w:t>opportunities</w:t>
      </w:r>
      <w:r w:rsidR="00AB504C" w:rsidRPr="00E31DB0">
        <w:rPr>
          <w:rFonts w:cstheme="minorHAnsi"/>
        </w:rPr>
        <w:t xml:space="preserve"> that will </w:t>
      </w:r>
      <w:r w:rsidR="00F649C8" w:rsidRPr="00E31DB0">
        <w:rPr>
          <w:rFonts w:cstheme="minorHAnsi"/>
        </w:rPr>
        <w:t>stretch your limitations</w:t>
      </w:r>
      <w:bookmarkEnd w:id="30"/>
      <w:r w:rsidR="006E7C62" w:rsidRPr="00E31DB0">
        <w:rPr>
          <w:rFonts w:cstheme="minorHAnsi"/>
        </w:rPr>
        <w:t>; s</w:t>
      </w:r>
      <w:r w:rsidR="00397ABC" w:rsidRPr="00E31DB0">
        <w:rPr>
          <w:rFonts w:cstheme="minorHAnsi"/>
        </w:rPr>
        <w:t>et your priorities</w:t>
      </w:r>
      <w:r w:rsidR="00B17E11" w:rsidRPr="00E31DB0">
        <w:rPr>
          <w:rFonts w:cstheme="minorHAnsi"/>
        </w:rPr>
        <w:t xml:space="preserve"> according </w:t>
      </w:r>
      <w:r w:rsidR="00AF7F33" w:rsidRPr="00E31DB0">
        <w:rPr>
          <w:rFonts w:cstheme="minorHAnsi"/>
        </w:rPr>
        <w:t xml:space="preserve">to </w:t>
      </w:r>
      <w:r w:rsidR="00B17E11" w:rsidRPr="00E31DB0">
        <w:rPr>
          <w:rFonts w:cstheme="minorHAnsi"/>
        </w:rPr>
        <w:t xml:space="preserve">the </w:t>
      </w:r>
      <w:r w:rsidR="00E92679" w:rsidRPr="00E31DB0">
        <w:rPr>
          <w:rFonts w:cstheme="minorHAnsi"/>
        </w:rPr>
        <w:t xml:space="preserve">money, abilities, time, and health that are </w:t>
      </w:r>
      <w:r w:rsidR="00564E41" w:rsidRPr="00E31DB0">
        <w:rPr>
          <w:rFonts w:cstheme="minorHAnsi"/>
        </w:rPr>
        <w:t xml:space="preserve">actually </w:t>
      </w:r>
      <w:r w:rsidR="00B17E11" w:rsidRPr="00E31DB0">
        <w:rPr>
          <w:rFonts w:cstheme="minorHAnsi"/>
        </w:rPr>
        <w:t>yours today</w:t>
      </w:r>
      <w:r w:rsidR="006E7C62" w:rsidRPr="00E31DB0">
        <w:rPr>
          <w:rFonts w:cstheme="minorHAnsi"/>
        </w:rPr>
        <w:t>. Then make</w:t>
      </w:r>
      <w:r w:rsidR="008C5CEB" w:rsidRPr="00E31DB0">
        <w:rPr>
          <w:rFonts w:cstheme="minorHAnsi"/>
        </w:rPr>
        <w:t xml:space="preserve"> </w:t>
      </w:r>
      <w:r w:rsidR="006D17F1" w:rsidRPr="00E31DB0">
        <w:rPr>
          <w:rFonts w:cstheme="minorHAnsi"/>
        </w:rPr>
        <w:t>courageous, oriented, real</w:t>
      </w:r>
      <w:r w:rsidR="003109D7" w:rsidRPr="00E31DB0">
        <w:rPr>
          <w:rFonts w:cstheme="minorHAnsi"/>
        </w:rPr>
        <w:t xml:space="preserve"> choices that </w:t>
      </w:r>
      <w:r w:rsidR="008C5CEB" w:rsidRPr="00E31DB0">
        <w:rPr>
          <w:rFonts w:cstheme="minorHAnsi"/>
        </w:rPr>
        <w:t>may</w:t>
      </w:r>
      <w:r w:rsidR="003109D7" w:rsidRPr="00E31DB0">
        <w:rPr>
          <w:rFonts w:cstheme="minorHAnsi"/>
        </w:rPr>
        <w:t xml:space="preserve"> require some endurance but </w:t>
      </w:r>
      <w:r w:rsidR="00026D13" w:rsidRPr="00E31DB0">
        <w:rPr>
          <w:rFonts w:cstheme="minorHAnsi"/>
        </w:rPr>
        <w:t>will cultivate</w:t>
      </w:r>
      <w:r w:rsidR="00670E7E" w:rsidRPr="00E31DB0">
        <w:rPr>
          <w:rFonts w:cstheme="minorHAnsi"/>
        </w:rPr>
        <w:t xml:space="preserve"> your potential in Christ</w:t>
      </w:r>
      <w:r w:rsidR="00F00C1C" w:rsidRPr="00E31DB0">
        <w:rPr>
          <w:rFonts w:cstheme="minorHAnsi"/>
        </w:rPr>
        <w:t xml:space="preserve">. A </w:t>
      </w:r>
      <w:r w:rsidR="00096BD2" w:rsidRPr="00E31DB0">
        <w:rPr>
          <w:rFonts w:cstheme="minorHAnsi"/>
        </w:rPr>
        <w:t xml:space="preserve">more </w:t>
      </w:r>
      <w:r w:rsidR="00F00C1C" w:rsidRPr="00E31DB0">
        <w:rPr>
          <w:rFonts w:cstheme="minorHAnsi"/>
        </w:rPr>
        <w:t>flexible tomorrow</w:t>
      </w:r>
      <w:r w:rsidR="00026D13" w:rsidRPr="00E31DB0">
        <w:rPr>
          <w:rFonts w:cstheme="minorHAnsi"/>
        </w:rPr>
        <w:t xml:space="preserve"> </w:t>
      </w:r>
      <w:r w:rsidR="00AB504C" w:rsidRPr="00E31DB0">
        <w:rPr>
          <w:rFonts w:cstheme="minorHAnsi"/>
        </w:rPr>
        <w:t xml:space="preserve">won’t </w:t>
      </w:r>
      <w:r w:rsidR="00F00C1C" w:rsidRPr="00E31DB0">
        <w:rPr>
          <w:rFonts w:cstheme="minorHAnsi"/>
        </w:rPr>
        <w:t>materialize</w:t>
      </w:r>
      <w:r w:rsidR="00AB504C" w:rsidRPr="00E31DB0">
        <w:rPr>
          <w:rFonts w:cstheme="minorHAnsi"/>
        </w:rPr>
        <w:t xml:space="preserve"> by magic, but it might seem l</w:t>
      </w:r>
      <w:r w:rsidR="004800A1" w:rsidRPr="00E31DB0">
        <w:rPr>
          <w:rFonts w:cstheme="minorHAnsi"/>
        </w:rPr>
        <w:t>ike magic when</w:t>
      </w:r>
      <w:r w:rsidR="0013262E" w:rsidRPr="00E31DB0">
        <w:rPr>
          <w:rFonts w:cstheme="minorHAnsi"/>
        </w:rPr>
        <w:t xml:space="preserve"> God m</w:t>
      </w:r>
      <w:r w:rsidRPr="00E31DB0">
        <w:rPr>
          <w:rFonts w:cstheme="minorHAnsi"/>
        </w:rPr>
        <w:t>eets you</w:t>
      </w:r>
      <w:r w:rsidR="0013262E" w:rsidRPr="00E31DB0">
        <w:rPr>
          <w:rFonts w:cstheme="minorHAnsi"/>
        </w:rPr>
        <w:t xml:space="preserve"> and supports</w:t>
      </w:r>
      <w:r w:rsidRPr="00E31DB0">
        <w:rPr>
          <w:rFonts w:cstheme="minorHAnsi"/>
        </w:rPr>
        <w:t xml:space="preserve"> you</w:t>
      </w:r>
      <w:r w:rsidR="006D17F1" w:rsidRPr="00E31DB0">
        <w:rPr>
          <w:rFonts w:cstheme="minorHAnsi"/>
        </w:rPr>
        <w:t xml:space="preserve"> in </w:t>
      </w:r>
      <w:r w:rsidRPr="00E31DB0">
        <w:rPr>
          <w:rFonts w:cstheme="minorHAnsi"/>
        </w:rPr>
        <w:t>y</w:t>
      </w:r>
      <w:r w:rsidR="006D17F1" w:rsidRPr="00E31DB0">
        <w:rPr>
          <w:rFonts w:cstheme="minorHAnsi"/>
        </w:rPr>
        <w:t>our</w:t>
      </w:r>
      <w:r w:rsidR="005331AB" w:rsidRPr="00E31DB0">
        <w:rPr>
          <w:rFonts w:cstheme="minorHAnsi"/>
        </w:rPr>
        <w:t xml:space="preserve"> oriented</w:t>
      </w:r>
      <w:r w:rsidR="006D17F1" w:rsidRPr="00E31DB0">
        <w:rPr>
          <w:rFonts w:cstheme="minorHAnsi"/>
        </w:rPr>
        <w:t xml:space="preserve"> efforts.</w:t>
      </w:r>
      <w:r w:rsidR="001A5942" w:rsidRPr="00E31DB0">
        <w:rPr>
          <w:rFonts w:cstheme="minorHAnsi"/>
        </w:rPr>
        <w:t xml:space="preserve"> </w:t>
      </w:r>
    </w:p>
    <w:bookmarkEnd w:id="29"/>
    <w:p w14:paraId="6A31FE80" w14:textId="77777777" w:rsidR="00634366" w:rsidRPr="00E31DB0" w:rsidRDefault="00634366" w:rsidP="00E31DB0">
      <w:pPr>
        <w:widowControl w:val="0"/>
        <w:spacing w:after="0" w:line="240" w:lineRule="auto"/>
        <w:jc w:val="both"/>
        <w:rPr>
          <w:rFonts w:cstheme="minorHAnsi"/>
        </w:rPr>
      </w:pPr>
    </w:p>
    <w:p w14:paraId="1AFD52C3" w14:textId="77777777" w:rsidR="004800A1" w:rsidRPr="00E31DB0" w:rsidRDefault="004800A1" w:rsidP="00E31DB0">
      <w:pPr>
        <w:widowControl w:val="0"/>
        <w:spacing w:after="0" w:line="240" w:lineRule="auto"/>
        <w:jc w:val="both"/>
        <w:rPr>
          <w:rFonts w:cstheme="minorHAnsi"/>
        </w:rPr>
      </w:pPr>
      <w:r w:rsidRPr="00E31DB0">
        <w:rPr>
          <w:rFonts w:cstheme="minorHAnsi"/>
        </w:rPr>
        <w:t xml:space="preserve">Our prayer might go something like this: </w:t>
      </w:r>
    </w:p>
    <w:p w14:paraId="035CC9A7" w14:textId="77777777" w:rsidR="0013262E" w:rsidRPr="00E31DB0" w:rsidRDefault="0013262E" w:rsidP="00E31DB0">
      <w:pPr>
        <w:widowControl w:val="0"/>
        <w:spacing w:after="0" w:line="240" w:lineRule="auto"/>
        <w:jc w:val="both"/>
        <w:rPr>
          <w:rFonts w:cstheme="minorHAnsi"/>
        </w:rPr>
      </w:pPr>
    </w:p>
    <w:p w14:paraId="19B0B1BC" w14:textId="77777777" w:rsidR="0013262E" w:rsidRPr="00E31DB0" w:rsidRDefault="0013262E" w:rsidP="00E31DB0">
      <w:pPr>
        <w:widowControl w:val="0"/>
        <w:spacing w:after="0" w:line="240" w:lineRule="auto"/>
        <w:jc w:val="center"/>
        <w:rPr>
          <w:rFonts w:cstheme="minorHAnsi"/>
          <w:i/>
        </w:rPr>
      </w:pPr>
      <w:r w:rsidRPr="00E31DB0">
        <w:rPr>
          <w:rFonts w:cstheme="minorHAnsi"/>
          <w:i/>
        </w:rPr>
        <w:t>Father, show me</w:t>
      </w:r>
      <w:r w:rsidR="005331AB" w:rsidRPr="00E31DB0">
        <w:rPr>
          <w:rFonts w:cstheme="minorHAnsi"/>
          <w:i/>
        </w:rPr>
        <w:t xml:space="preserve"> how to</w:t>
      </w:r>
      <w:r w:rsidRPr="00E31DB0">
        <w:rPr>
          <w:rFonts w:cstheme="minorHAnsi"/>
          <w:i/>
        </w:rPr>
        <w:t xml:space="preserve"> stretch my limitations. (Repeat)</w:t>
      </w:r>
    </w:p>
    <w:p w14:paraId="03AD5AC5" w14:textId="77777777" w:rsidR="00E31DB0" w:rsidRDefault="00E31DB0" w:rsidP="00E31DB0">
      <w:pPr>
        <w:widowControl w:val="0"/>
        <w:spacing w:after="0" w:line="240" w:lineRule="auto"/>
        <w:jc w:val="both"/>
        <w:rPr>
          <w:rFonts w:cstheme="minorHAnsi"/>
        </w:rPr>
      </w:pPr>
    </w:p>
    <w:p w14:paraId="3917E77F" w14:textId="5C8C0BCB" w:rsidR="00220E37" w:rsidRPr="00E31DB0" w:rsidRDefault="00220E37" w:rsidP="00E31DB0">
      <w:pPr>
        <w:widowControl w:val="0"/>
        <w:spacing w:after="0" w:line="240" w:lineRule="auto"/>
        <w:jc w:val="both"/>
        <w:rPr>
          <w:rFonts w:cstheme="minorHAnsi"/>
        </w:rPr>
      </w:pPr>
      <w:r w:rsidRPr="00E31DB0">
        <w:rPr>
          <w:rFonts w:cstheme="minorHAnsi"/>
        </w:rPr>
        <w:lastRenderedPageBreak/>
        <w:t>Take a deep breath.</w:t>
      </w:r>
    </w:p>
    <w:p w14:paraId="05D11710" w14:textId="7C04E913" w:rsidR="00C70B92" w:rsidRPr="00E31DB0" w:rsidRDefault="00C70B92" w:rsidP="00E31DB0">
      <w:pPr>
        <w:widowControl w:val="0"/>
        <w:spacing w:after="0" w:line="240" w:lineRule="auto"/>
        <w:jc w:val="both"/>
        <w:rPr>
          <w:rFonts w:cstheme="minorHAnsi"/>
          <w:i/>
        </w:rPr>
      </w:pPr>
      <w:r w:rsidRPr="00E31DB0">
        <w:rPr>
          <w:rFonts w:cstheme="minorHAnsi"/>
          <w:i/>
        </w:rPr>
        <w:t>(If time permits, ask, “Does anyone have comments or questions about the Toolbox?”)</w:t>
      </w:r>
    </w:p>
    <w:p w14:paraId="5024A8C7" w14:textId="77777777" w:rsidR="000A452F" w:rsidRPr="00E31DB0" w:rsidRDefault="000A452F" w:rsidP="00E31DB0">
      <w:pPr>
        <w:widowControl w:val="0"/>
        <w:spacing w:after="0" w:line="240" w:lineRule="auto"/>
        <w:jc w:val="both"/>
        <w:rPr>
          <w:rFonts w:cstheme="minorHAnsi"/>
          <w:b/>
        </w:rPr>
      </w:pPr>
    </w:p>
    <w:p w14:paraId="23014E02" w14:textId="2B900BE2" w:rsidR="00285B9A" w:rsidRPr="00E31DB0" w:rsidRDefault="00274CD7" w:rsidP="00E31DB0">
      <w:pPr>
        <w:widowControl w:val="0"/>
        <w:spacing w:after="0" w:line="240" w:lineRule="auto"/>
        <w:jc w:val="both"/>
        <w:rPr>
          <w:rFonts w:cstheme="minorHAnsi"/>
          <w:b/>
        </w:rPr>
      </w:pPr>
      <w:r w:rsidRPr="00E31DB0">
        <w:rPr>
          <w:rFonts w:cstheme="minorHAnsi"/>
          <w:b/>
        </w:rPr>
        <w:t>0:30</w:t>
      </w:r>
      <w:r w:rsidR="00285B9A" w:rsidRPr="00E31DB0">
        <w:rPr>
          <w:rFonts w:cstheme="minorHAnsi"/>
          <w:b/>
        </w:rPr>
        <w:tab/>
        <w:t>SHARING</w:t>
      </w:r>
    </w:p>
    <w:p w14:paraId="041A6738" w14:textId="77777777" w:rsidR="0013262E" w:rsidRPr="00E31DB0" w:rsidRDefault="0013262E" w:rsidP="00E31DB0">
      <w:pPr>
        <w:widowControl w:val="0"/>
        <w:spacing w:after="0" w:line="240" w:lineRule="auto"/>
        <w:jc w:val="both"/>
        <w:rPr>
          <w:rFonts w:cstheme="minorHAnsi"/>
          <w:b/>
        </w:rPr>
      </w:pPr>
    </w:p>
    <w:p w14:paraId="03F67436" w14:textId="77777777" w:rsidR="00AB504C" w:rsidRPr="00E31DB0" w:rsidRDefault="0013262E" w:rsidP="00E31DB0">
      <w:pPr>
        <w:widowControl w:val="0"/>
        <w:spacing w:after="0" w:line="240" w:lineRule="auto"/>
        <w:jc w:val="both"/>
        <w:rPr>
          <w:rFonts w:cstheme="minorHAnsi"/>
          <w:b/>
        </w:rPr>
      </w:pPr>
      <w:r w:rsidRPr="00E31DB0">
        <w:rPr>
          <w:rFonts w:cstheme="minorHAnsi"/>
          <w:b/>
        </w:rPr>
        <w:t>1:00</w:t>
      </w:r>
      <w:r w:rsidR="00285B9A" w:rsidRPr="00E31DB0">
        <w:rPr>
          <w:rFonts w:cstheme="minorHAnsi"/>
          <w:b/>
        </w:rPr>
        <w:tab/>
        <w:t>BIBLE TEACHING</w:t>
      </w:r>
    </w:p>
    <w:p w14:paraId="20D4FD2F" w14:textId="77777777" w:rsidR="00D55785" w:rsidRPr="00E31DB0" w:rsidRDefault="00D55785" w:rsidP="00E31DB0">
      <w:pPr>
        <w:widowControl w:val="0"/>
        <w:spacing w:after="0" w:line="240" w:lineRule="auto"/>
        <w:jc w:val="both"/>
        <w:rPr>
          <w:rFonts w:cstheme="minorHAnsi"/>
        </w:rPr>
      </w:pPr>
      <w:bookmarkStart w:id="31" w:name="_Hlk501900135"/>
    </w:p>
    <w:p w14:paraId="2601A514" w14:textId="77777777" w:rsidR="00062B2F" w:rsidRPr="00E31DB0" w:rsidRDefault="00062B2F" w:rsidP="00E31DB0">
      <w:pPr>
        <w:widowControl w:val="0"/>
        <w:spacing w:after="0" w:line="240" w:lineRule="auto"/>
        <w:jc w:val="both"/>
        <w:rPr>
          <w:bCs/>
        </w:rPr>
      </w:pPr>
      <w:r w:rsidRPr="00E31DB0">
        <w:t xml:space="preserve">Let’s look at a prayer from </w:t>
      </w:r>
      <w:r w:rsidRPr="00E31DB0">
        <w:rPr>
          <w:b/>
        </w:rPr>
        <w:t>Proverbs 30:</w:t>
      </w:r>
      <w:r w:rsidRPr="00E31DB0">
        <w:rPr>
          <w:b/>
          <w:bCs/>
        </w:rPr>
        <w:t xml:space="preserve">7–9 </w:t>
      </w:r>
      <w:r w:rsidRPr="00E31DB0">
        <w:rPr>
          <w:bCs/>
        </w:rPr>
        <w:t>in Nancy’s paraphrase, which blends together her translations of the original Hebrew and Greek texts.</w:t>
      </w:r>
    </w:p>
    <w:p w14:paraId="2826C22A" w14:textId="77777777" w:rsidR="00A66044" w:rsidRPr="00E31DB0" w:rsidRDefault="00A66044" w:rsidP="00E31DB0">
      <w:pPr>
        <w:widowControl w:val="0"/>
        <w:spacing w:after="0" w:line="240" w:lineRule="auto"/>
        <w:jc w:val="both"/>
        <w:rPr>
          <w:rFonts w:cstheme="minorHAnsi"/>
          <w:bCs/>
        </w:rPr>
      </w:pPr>
    </w:p>
    <w:p w14:paraId="71F38D30" w14:textId="49D23D00" w:rsidR="0013262E" w:rsidRPr="00E31DB0" w:rsidRDefault="008A7F54" w:rsidP="00E31DB0">
      <w:pPr>
        <w:widowControl w:val="0"/>
        <w:spacing w:after="0" w:line="240" w:lineRule="auto"/>
        <w:ind w:left="720" w:right="720"/>
        <w:jc w:val="both"/>
        <w:rPr>
          <w:rFonts w:cstheme="minorHAnsi"/>
        </w:rPr>
      </w:pPr>
      <w:bookmarkStart w:id="32" w:name="_Hlk501900164"/>
      <w:bookmarkEnd w:id="31"/>
      <w:r w:rsidRPr="00E31DB0">
        <w:rPr>
          <w:rFonts w:cstheme="minorHAnsi"/>
          <w:vertAlign w:val="superscript"/>
        </w:rPr>
        <w:t>7</w:t>
      </w:r>
      <w:r w:rsidRPr="00E31DB0">
        <w:rPr>
          <w:rFonts w:cstheme="minorHAnsi"/>
        </w:rPr>
        <w:t>I have asked You</w:t>
      </w:r>
      <w:r w:rsidR="001135BF" w:rsidRPr="00E31DB0">
        <w:rPr>
          <w:rFonts w:cstheme="minorHAnsi"/>
        </w:rPr>
        <w:t>, Lord,</w:t>
      </w:r>
      <w:r w:rsidRPr="00E31DB0">
        <w:rPr>
          <w:rFonts w:cstheme="minorHAnsi"/>
        </w:rPr>
        <w:t xml:space="preserve"> for two things. Do not withhold this favor before I die. </w:t>
      </w:r>
      <w:r w:rsidRPr="00E31DB0">
        <w:rPr>
          <w:rFonts w:cstheme="minorHAnsi"/>
          <w:vertAlign w:val="superscript"/>
        </w:rPr>
        <w:t>8</w:t>
      </w:r>
      <w:r w:rsidRPr="00E31DB0">
        <w:rPr>
          <w:rFonts w:cstheme="minorHAnsi"/>
        </w:rPr>
        <w:t xml:space="preserve">Keep useless idolatry and </w:t>
      </w:r>
      <w:r w:rsidR="00547933" w:rsidRPr="00E31DB0">
        <w:rPr>
          <w:rFonts w:cstheme="minorHAnsi"/>
        </w:rPr>
        <w:t>deceitful</w:t>
      </w:r>
      <w:r w:rsidRPr="00E31DB0">
        <w:rPr>
          <w:rFonts w:cstheme="minorHAnsi"/>
        </w:rPr>
        <w:t xml:space="preserve"> business at a safe distance from me. Grant neither deprivation </w:t>
      </w:r>
      <w:r w:rsidR="005C4D54" w:rsidRPr="00E31DB0">
        <w:rPr>
          <w:rFonts w:cstheme="minorHAnsi"/>
        </w:rPr>
        <w:t xml:space="preserve">nor </w:t>
      </w:r>
      <w:r w:rsidRPr="00E31DB0">
        <w:rPr>
          <w:rFonts w:cstheme="minorHAnsi"/>
        </w:rPr>
        <w:t xml:space="preserve">excess. </w:t>
      </w:r>
      <w:bookmarkStart w:id="33" w:name="_Hlk534644192"/>
      <w:r w:rsidRPr="00E31DB0">
        <w:rPr>
          <w:rFonts w:cstheme="minorHAnsi"/>
        </w:rPr>
        <w:t xml:space="preserve">Feed me with the bite-size morsels that are </w:t>
      </w:r>
      <w:r w:rsidR="00F50503" w:rsidRPr="00E31DB0">
        <w:rPr>
          <w:rFonts w:cstheme="minorHAnsi"/>
        </w:rPr>
        <w:t xml:space="preserve">my portion and </w:t>
      </w:r>
      <w:r w:rsidRPr="00E31DB0">
        <w:rPr>
          <w:rFonts w:cstheme="minorHAnsi"/>
        </w:rPr>
        <w:t xml:space="preserve">appropriate for my current level of development, teaching me </w:t>
      </w:r>
      <w:r w:rsidR="00F76FB4" w:rsidRPr="00E31DB0">
        <w:rPr>
          <w:rFonts w:cstheme="minorHAnsi"/>
        </w:rPr>
        <w:t>mature self-sufficiency</w:t>
      </w:r>
      <w:bookmarkEnd w:id="33"/>
      <w:r w:rsidRPr="00E31DB0">
        <w:rPr>
          <w:rFonts w:cstheme="minorHAnsi"/>
        </w:rPr>
        <w:t>.</w:t>
      </w:r>
      <w:r w:rsidR="00AF4BC1" w:rsidRPr="00E31DB0">
        <w:rPr>
          <w:rFonts w:cstheme="minorHAnsi"/>
        </w:rPr>
        <w:t xml:space="preserve"> </w:t>
      </w:r>
      <w:r w:rsidRPr="00E31DB0">
        <w:rPr>
          <w:rFonts w:cstheme="minorHAnsi"/>
          <w:vertAlign w:val="superscript"/>
        </w:rPr>
        <w:t>9</w:t>
      </w:r>
      <w:r w:rsidRPr="00E31DB0">
        <w:rPr>
          <w:rFonts w:cstheme="minorHAnsi"/>
        </w:rPr>
        <w:t>For if You don’t do this</w:t>
      </w:r>
      <w:r w:rsidR="00A53AFC" w:rsidRPr="00E31DB0">
        <w:rPr>
          <w:rFonts w:cstheme="minorHAnsi"/>
        </w:rPr>
        <w:t>,</w:t>
      </w:r>
      <w:r w:rsidRPr="00E31DB0">
        <w:rPr>
          <w:rFonts w:cstheme="minorHAnsi"/>
        </w:rPr>
        <w:t xml:space="preserve"> I might become filled with deceitful ideas and say to myself, </w:t>
      </w:r>
      <w:r w:rsidR="00930A5F" w:rsidRPr="00E31DB0">
        <w:rPr>
          <w:rFonts w:cstheme="minorHAnsi"/>
        </w:rPr>
        <w:t>“</w:t>
      </w:r>
      <w:r w:rsidRPr="00E31DB0">
        <w:rPr>
          <w:rFonts w:cstheme="minorHAnsi"/>
        </w:rPr>
        <w:t>I am not accountable to anyone.</w:t>
      </w:r>
      <w:r w:rsidR="00930A5F" w:rsidRPr="00E31DB0">
        <w:rPr>
          <w:rFonts w:cstheme="minorHAnsi"/>
        </w:rPr>
        <w:t>”</w:t>
      </w:r>
      <w:r w:rsidRPr="00E31DB0">
        <w:rPr>
          <w:rFonts w:cstheme="minorHAnsi"/>
        </w:rPr>
        <w:t xml:space="preserve"> Or, I might become an impoverished outcast and steal from others, usi</w:t>
      </w:r>
      <w:r w:rsidR="001C51C1" w:rsidRPr="00E31DB0">
        <w:rPr>
          <w:rFonts w:cstheme="minorHAnsi"/>
        </w:rPr>
        <w:t xml:space="preserve">ng </w:t>
      </w:r>
      <w:r w:rsidR="00366D16" w:rsidRPr="00E31DB0">
        <w:rPr>
          <w:rFonts w:cstheme="minorHAnsi"/>
        </w:rPr>
        <w:t xml:space="preserve">Your </w:t>
      </w:r>
      <w:r w:rsidR="001C51C1" w:rsidRPr="00E31DB0">
        <w:rPr>
          <w:rFonts w:cstheme="minorHAnsi"/>
        </w:rPr>
        <w:t>authority deceptively.</w:t>
      </w:r>
    </w:p>
    <w:p w14:paraId="217AF6A1" w14:textId="77777777" w:rsidR="00953CFA" w:rsidRPr="00E31DB0" w:rsidRDefault="00953CFA" w:rsidP="00A67128">
      <w:pPr>
        <w:widowControl w:val="0"/>
        <w:spacing w:after="0" w:line="240" w:lineRule="auto"/>
        <w:ind w:right="720"/>
        <w:jc w:val="both"/>
        <w:rPr>
          <w:rFonts w:cstheme="minorHAnsi"/>
        </w:rPr>
      </w:pPr>
    </w:p>
    <w:bookmarkEnd w:id="32"/>
    <w:p w14:paraId="677C10B5" w14:textId="77777777" w:rsidR="008A7F54" w:rsidRPr="00E31DB0" w:rsidRDefault="008A7F54" w:rsidP="00E31DB0">
      <w:pPr>
        <w:widowControl w:val="0"/>
        <w:spacing w:after="0" w:line="240" w:lineRule="auto"/>
        <w:jc w:val="both"/>
        <w:rPr>
          <w:rFonts w:cstheme="minorHAnsi"/>
        </w:rPr>
      </w:pPr>
      <w:r w:rsidRPr="00E31DB0">
        <w:rPr>
          <w:rFonts w:cstheme="minorHAnsi"/>
        </w:rPr>
        <w:t>Take a deep breath.</w:t>
      </w:r>
    </w:p>
    <w:p w14:paraId="1D99DE80" w14:textId="77777777" w:rsidR="001C4E53" w:rsidRPr="00E31DB0" w:rsidRDefault="001C4E53" w:rsidP="00E31DB0">
      <w:pPr>
        <w:widowControl w:val="0"/>
        <w:spacing w:after="0" w:line="240" w:lineRule="auto"/>
        <w:jc w:val="both"/>
        <w:rPr>
          <w:rFonts w:cstheme="minorHAnsi"/>
        </w:rPr>
      </w:pPr>
    </w:p>
    <w:p w14:paraId="32F999CF" w14:textId="5383EB6D" w:rsidR="00B11495" w:rsidRPr="00E31DB0" w:rsidRDefault="00F80C7C" w:rsidP="00E31DB0">
      <w:pPr>
        <w:widowControl w:val="0"/>
        <w:spacing w:after="0" w:line="240" w:lineRule="auto"/>
        <w:jc w:val="both"/>
        <w:rPr>
          <w:rFonts w:cstheme="minorHAnsi"/>
        </w:rPr>
      </w:pPr>
      <w:bookmarkStart w:id="34" w:name="_Hlk92207646"/>
      <w:bookmarkStart w:id="35" w:name="_Hlk502935886"/>
      <w:bookmarkStart w:id="36" w:name="_Hlk503021620"/>
      <w:r w:rsidRPr="00E31DB0">
        <w:rPr>
          <w:rFonts w:cstheme="minorHAnsi"/>
        </w:rPr>
        <w:t>We see in this prayer two requests—and only two!</w:t>
      </w:r>
      <w:r w:rsidR="00A66044" w:rsidRPr="00E31DB0">
        <w:rPr>
          <w:rFonts w:cstheme="minorHAnsi"/>
        </w:rPr>
        <w:t xml:space="preserve"> </w:t>
      </w:r>
      <w:r w:rsidR="00EC510D" w:rsidRPr="00E31DB0">
        <w:rPr>
          <w:rFonts w:cstheme="minorHAnsi"/>
        </w:rPr>
        <w:t>Tha</w:t>
      </w:r>
      <w:r w:rsidR="00265C1F" w:rsidRPr="00E31DB0">
        <w:rPr>
          <w:rFonts w:cstheme="minorHAnsi"/>
        </w:rPr>
        <w:t>t</w:t>
      </w:r>
      <w:r w:rsidR="002B0735" w:rsidRPr="00E31DB0">
        <w:rPr>
          <w:rFonts w:cstheme="minorHAnsi"/>
        </w:rPr>
        <w:t>’</w:t>
      </w:r>
      <w:r w:rsidR="00EC510D" w:rsidRPr="00E31DB0">
        <w:rPr>
          <w:rFonts w:cstheme="minorHAnsi"/>
        </w:rPr>
        <w:t xml:space="preserve">s so </w:t>
      </w:r>
      <w:r w:rsidRPr="00E31DB0">
        <w:rPr>
          <w:rFonts w:cstheme="minorHAnsi"/>
        </w:rPr>
        <w:t xml:space="preserve">simple! The first request is to be set apart into truth and remain connected to reality. The </w:t>
      </w:r>
      <w:r w:rsidR="00862A90" w:rsidRPr="00E31DB0">
        <w:rPr>
          <w:rFonts w:cstheme="minorHAnsi"/>
        </w:rPr>
        <w:t>skill</w:t>
      </w:r>
      <w:r w:rsidRPr="00E31DB0">
        <w:rPr>
          <w:rFonts w:cstheme="minorHAnsi"/>
        </w:rPr>
        <w:t xml:space="preserve"> of recognizing real evidence and acting on </w:t>
      </w:r>
      <w:r w:rsidR="00E17FFE" w:rsidRPr="00E31DB0">
        <w:rPr>
          <w:rFonts w:cstheme="minorHAnsi"/>
        </w:rPr>
        <w:t>proven</w:t>
      </w:r>
      <w:r w:rsidRPr="00E31DB0">
        <w:rPr>
          <w:rFonts w:cstheme="minorHAnsi"/>
        </w:rPr>
        <w:t xml:space="preserve"> principles protect</w:t>
      </w:r>
      <w:r w:rsidR="00AE0595" w:rsidRPr="00E31DB0">
        <w:rPr>
          <w:rFonts w:cstheme="minorHAnsi"/>
        </w:rPr>
        <w:t>s</w:t>
      </w:r>
      <w:r w:rsidRPr="00E31DB0">
        <w:rPr>
          <w:rFonts w:cstheme="minorHAnsi"/>
        </w:rPr>
        <w:t xml:space="preserve"> us from </w:t>
      </w:r>
      <w:r w:rsidR="00320F51" w:rsidRPr="00E31DB0">
        <w:rPr>
          <w:rFonts w:cstheme="minorHAnsi"/>
        </w:rPr>
        <w:t>deceiving ourselves and being deceived by others</w:t>
      </w:r>
      <w:r w:rsidRPr="00E31DB0">
        <w:rPr>
          <w:rFonts w:cstheme="minorHAnsi"/>
        </w:rPr>
        <w:t xml:space="preserve">. Truth presents one of our great limitations. </w:t>
      </w:r>
      <w:bookmarkStart w:id="37" w:name="_Hlk155113875"/>
      <w:r w:rsidRPr="00E31DB0">
        <w:rPr>
          <w:rFonts w:cstheme="minorHAnsi"/>
        </w:rPr>
        <w:t>We cannot stretch the limitation</w:t>
      </w:r>
      <w:r w:rsidR="00B05011" w:rsidRPr="00E31DB0">
        <w:rPr>
          <w:rFonts w:cstheme="minorHAnsi"/>
        </w:rPr>
        <w:t>s</w:t>
      </w:r>
      <w:r w:rsidRPr="00E31DB0">
        <w:rPr>
          <w:rFonts w:cstheme="minorHAnsi"/>
        </w:rPr>
        <w:t xml:space="preserve"> of truth to fit our idealized judgments </w:t>
      </w:r>
      <w:bookmarkEnd w:id="37"/>
      <w:r w:rsidR="00D66B80" w:rsidRPr="00E31DB0">
        <w:rPr>
          <w:rFonts w:cstheme="minorHAnsi"/>
        </w:rPr>
        <w:t xml:space="preserve">about </w:t>
      </w:r>
      <w:r w:rsidRPr="00E31DB0">
        <w:rPr>
          <w:rFonts w:cstheme="minorHAnsi"/>
        </w:rPr>
        <w:t>how things should be. When we twist the truth or make up a story that supports our judgments</w:t>
      </w:r>
      <w:r w:rsidR="00D64759" w:rsidRPr="00E31DB0">
        <w:rPr>
          <w:rFonts w:cstheme="minorHAnsi"/>
        </w:rPr>
        <w:t xml:space="preserve"> and illusions</w:t>
      </w:r>
      <w:r w:rsidRPr="00E31DB0">
        <w:rPr>
          <w:rFonts w:cstheme="minorHAnsi"/>
        </w:rPr>
        <w:t xml:space="preserve">, we are deceiving ourselves. Our misplaced loyalty to our beliefs about what life </w:t>
      </w:r>
      <w:r w:rsidRPr="00E31DB0">
        <w:rPr>
          <w:rFonts w:cstheme="minorHAnsi"/>
          <w:i/>
          <w:iCs/>
        </w:rPr>
        <w:t>should</w:t>
      </w:r>
      <w:r w:rsidRPr="00E31DB0">
        <w:rPr>
          <w:rFonts w:cstheme="minorHAnsi"/>
        </w:rPr>
        <w:t xml:space="preserve"> be prevents us from recognizing what is real. </w:t>
      </w:r>
      <w:bookmarkStart w:id="38" w:name="OLE_LINK3"/>
      <w:bookmarkStart w:id="39" w:name="OLE_LINK4"/>
      <w:r w:rsidRPr="00E31DB0">
        <w:rPr>
          <w:rFonts w:cstheme="minorHAnsi"/>
        </w:rPr>
        <w:t xml:space="preserve">We </w:t>
      </w:r>
      <w:r w:rsidR="00CB5878" w:rsidRPr="00E31DB0">
        <w:rPr>
          <w:rFonts w:cstheme="minorHAnsi"/>
        </w:rPr>
        <w:t xml:space="preserve">must then </w:t>
      </w:r>
      <w:r w:rsidRPr="00E31DB0">
        <w:rPr>
          <w:rFonts w:cstheme="minorHAnsi"/>
        </w:rPr>
        <w:t>use our precious energy to</w:t>
      </w:r>
      <w:r w:rsidR="0080363C" w:rsidRPr="00E31DB0">
        <w:rPr>
          <w:rFonts w:cstheme="minorHAnsi"/>
        </w:rPr>
        <w:t xml:space="preserve"> </w:t>
      </w:r>
      <w:r w:rsidRPr="00E31DB0">
        <w:rPr>
          <w:rFonts w:cstheme="minorHAnsi"/>
        </w:rPr>
        <w:t xml:space="preserve">hide the truth </w:t>
      </w:r>
      <w:r w:rsidR="00CB5878" w:rsidRPr="00E31DB0">
        <w:rPr>
          <w:rFonts w:cstheme="minorHAnsi"/>
        </w:rPr>
        <w:t xml:space="preserve">both </w:t>
      </w:r>
      <w:r w:rsidRPr="00E31DB0">
        <w:rPr>
          <w:rFonts w:cstheme="minorHAnsi"/>
        </w:rPr>
        <w:t xml:space="preserve">from ourselves and </w:t>
      </w:r>
      <w:r w:rsidR="00CB5878" w:rsidRPr="00E31DB0">
        <w:rPr>
          <w:rFonts w:cstheme="minorHAnsi"/>
        </w:rPr>
        <w:t xml:space="preserve">from </w:t>
      </w:r>
      <w:r w:rsidRPr="00E31DB0">
        <w:rPr>
          <w:rFonts w:cstheme="minorHAnsi"/>
        </w:rPr>
        <w:t>others</w:t>
      </w:r>
      <w:r w:rsidR="00F76FB4" w:rsidRPr="00E31DB0">
        <w:rPr>
          <w:rFonts w:cstheme="minorHAnsi"/>
        </w:rPr>
        <w:t xml:space="preserve">. </w:t>
      </w:r>
      <w:bookmarkStart w:id="40" w:name="OLE_LINK5"/>
      <w:bookmarkEnd w:id="38"/>
      <w:bookmarkEnd w:id="39"/>
      <w:r w:rsidR="00F76FB4" w:rsidRPr="00E31DB0">
        <w:rPr>
          <w:rFonts w:cstheme="minorHAnsi"/>
        </w:rPr>
        <w:t xml:space="preserve">When </w:t>
      </w:r>
      <w:r w:rsidR="00B11495" w:rsidRPr="00E31DB0">
        <w:rPr>
          <w:rFonts w:cstheme="minorHAnsi"/>
        </w:rPr>
        <w:t>reality can no longer be avoided, we</w:t>
      </w:r>
      <w:r w:rsidR="00F76FB4" w:rsidRPr="00E31DB0">
        <w:rPr>
          <w:rFonts w:cstheme="minorHAnsi"/>
        </w:rPr>
        <w:t xml:space="preserve"> must </w:t>
      </w:r>
      <w:r w:rsidR="00B11495" w:rsidRPr="00E31DB0">
        <w:rPr>
          <w:rFonts w:cstheme="minorHAnsi"/>
        </w:rPr>
        <w:t xml:space="preserve">spend more resources cleaning </w:t>
      </w:r>
      <w:r w:rsidRPr="00E31DB0">
        <w:rPr>
          <w:rFonts w:cstheme="minorHAnsi"/>
        </w:rPr>
        <w:t xml:space="preserve">up the mess </w:t>
      </w:r>
      <w:r w:rsidR="00613B84" w:rsidRPr="00E31DB0">
        <w:rPr>
          <w:rFonts w:cstheme="minorHAnsi"/>
        </w:rPr>
        <w:t xml:space="preserve">that </w:t>
      </w:r>
      <w:r w:rsidRPr="00E31DB0">
        <w:rPr>
          <w:rFonts w:cstheme="minorHAnsi"/>
        </w:rPr>
        <w:t>we</w:t>
      </w:r>
      <w:r w:rsidR="00741A34" w:rsidRPr="00E31DB0">
        <w:rPr>
          <w:rFonts w:cstheme="minorHAnsi"/>
        </w:rPr>
        <w:t>’ve</w:t>
      </w:r>
      <w:r w:rsidRPr="00E31DB0">
        <w:rPr>
          <w:rFonts w:cstheme="minorHAnsi"/>
        </w:rPr>
        <w:t xml:space="preserve"> </w:t>
      </w:r>
      <w:r w:rsidR="00483537" w:rsidRPr="00E31DB0">
        <w:rPr>
          <w:rFonts w:cstheme="minorHAnsi"/>
        </w:rPr>
        <w:t xml:space="preserve">created </w:t>
      </w:r>
      <w:r w:rsidR="00975EE7" w:rsidRPr="00E31DB0">
        <w:rPr>
          <w:rFonts w:cstheme="minorHAnsi"/>
        </w:rPr>
        <w:t xml:space="preserve">because </w:t>
      </w:r>
      <w:r w:rsidR="00483537" w:rsidRPr="00E31DB0">
        <w:rPr>
          <w:rFonts w:cstheme="minorHAnsi"/>
        </w:rPr>
        <w:t>we ignored the limitations of truth</w:t>
      </w:r>
      <w:r w:rsidR="00613B84" w:rsidRPr="00E31DB0">
        <w:rPr>
          <w:rFonts w:cstheme="minorHAnsi"/>
        </w:rPr>
        <w:t xml:space="preserve"> in the first place</w:t>
      </w:r>
      <w:r w:rsidR="00483537" w:rsidRPr="00E31DB0">
        <w:rPr>
          <w:rFonts w:cstheme="minorHAnsi"/>
        </w:rPr>
        <w:t xml:space="preserve">. </w:t>
      </w:r>
    </w:p>
    <w:bookmarkEnd w:id="34"/>
    <w:bookmarkEnd w:id="40"/>
    <w:p w14:paraId="2C8E74B7" w14:textId="77777777" w:rsidR="00B11495" w:rsidRPr="00E31DB0" w:rsidRDefault="00B11495" w:rsidP="00E31DB0">
      <w:pPr>
        <w:widowControl w:val="0"/>
        <w:spacing w:after="0" w:line="240" w:lineRule="auto"/>
        <w:jc w:val="both"/>
        <w:rPr>
          <w:rFonts w:cstheme="minorHAnsi"/>
        </w:rPr>
      </w:pPr>
    </w:p>
    <w:p w14:paraId="70205423" w14:textId="06A467A7" w:rsidR="00F80C7C" w:rsidRPr="00E31DB0" w:rsidRDefault="00F80C7C" w:rsidP="00E31DB0">
      <w:pPr>
        <w:widowControl w:val="0"/>
        <w:spacing w:after="0" w:line="240" w:lineRule="auto"/>
        <w:jc w:val="both"/>
        <w:rPr>
          <w:rFonts w:cstheme="minorHAnsi"/>
        </w:rPr>
      </w:pPr>
      <w:bookmarkStart w:id="41" w:name="_Hlk92207660"/>
      <w:r w:rsidRPr="00E31DB0">
        <w:rPr>
          <w:rFonts w:cstheme="minorHAnsi"/>
        </w:rPr>
        <w:t xml:space="preserve">Let’s assume that </w:t>
      </w:r>
      <w:proofErr w:type="gramStart"/>
      <w:r w:rsidRPr="00E31DB0">
        <w:rPr>
          <w:rFonts w:cstheme="minorHAnsi"/>
        </w:rPr>
        <w:t>in an effort to</w:t>
      </w:r>
      <w:proofErr w:type="gramEnd"/>
      <w:r w:rsidRPr="00E31DB0">
        <w:rPr>
          <w:rFonts w:cstheme="minorHAnsi"/>
        </w:rPr>
        <w:t xml:space="preserve"> survive you have become adept </w:t>
      </w:r>
      <w:r w:rsidR="00AF7F33" w:rsidRPr="00E31DB0">
        <w:rPr>
          <w:rFonts w:cstheme="minorHAnsi"/>
        </w:rPr>
        <w:t xml:space="preserve">at </w:t>
      </w:r>
      <w:r w:rsidRPr="00E31DB0">
        <w:rPr>
          <w:rFonts w:cstheme="minorHAnsi"/>
        </w:rPr>
        <w:t>deceiving both yourself and others and are now, consciously or unconsciously, using that skill when</w:t>
      </w:r>
      <w:r w:rsidR="00CB5878" w:rsidRPr="00E31DB0">
        <w:rPr>
          <w:rFonts w:cstheme="minorHAnsi"/>
        </w:rPr>
        <w:t>ever</w:t>
      </w:r>
      <w:r w:rsidRPr="00E31DB0">
        <w:rPr>
          <w:rFonts w:cstheme="minorHAnsi"/>
        </w:rPr>
        <w:t xml:space="preserve"> you</w:t>
      </w:r>
      <w:r w:rsidR="00E65F03" w:rsidRPr="00E31DB0">
        <w:rPr>
          <w:rFonts w:cstheme="minorHAnsi"/>
        </w:rPr>
        <w:t xml:space="preserve">r pride system </w:t>
      </w:r>
      <w:r w:rsidR="00435B2B" w:rsidRPr="00E31DB0">
        <w:rPr>
          <w:rFonts w:cstheme="minorHAnsi"/>
        </w:rPr>
        <w:t>is threatened</w:t>
      </w:r>
      <w:r w:rsidRPr="00E31DB0">
        <w:rPr>
          <w:rFonts w:cstheme="minorHAnsi"/>
        </w:rPr>
        <w:t>. Your story about threat justifies your choice to deceive. If you want God to protect you from deception, whether in yourself or in others, you will have to learn to live in the truth.</w:t>
      </w:r>
      <w:r w:rsidR="00D66B80" w:rsidRPr="00E31DB0">
        <w:rPr>
          <w:rFonts w:cstheme="minorHAnsi"/>
        </w:rPr>
        <w:t xml:space="preserve"> </w:t>
      </w:r>
      <w:r w:rsidR="00816858" w:rsidRPr="00E31DB0">
        <w:rPr>
          <w:rFonts w:cstheme="minorHAnsi"/>
        </w:rPr>
        <w:t xml:space="preserve">We need to develop the courage to deal in truth rather than </w:t>
      </w:r>
      <w:r w:rsidR="00C73B68" w:rsidRPr="00E31DB0">
        <w:rPr>
          <w:rFonts w:cstheme="minorHAnsi"/>
        </w:rPr>
        <w:t>take</w:t>
      </w:r>
      <w:r w:rsidR="00816858" w:rsidRPr="00E31DB0">
        <w:rPr>
          <w:rFonts w:cstheme="minorHAnsi"/>
        </w:rPr>
        <w:t xml:space="preserve"> refuge in deception, which is one of the cheap habitual shortcuts that our Idol uses to calm our fear and restore our pride. </w:t>
      </w:r>
      <w:bookmarkStart w:id="42" w:name="_Hlk187824197"/>
      <w:r w:rsidRPr="00E31DB0">
        <w:rPr>
          <w:rFonts w:cstheme="minorHAnsi"/>
        </w:rPr>
        <w:t xml:space="preserve">Acting on real evidence and proven principles </w:t>
      </w:r>
      <w:r w:rsidR="00435B2B" w:rsidRPr="00E31DB0">
        <w:rPr>
          <w:rFonts w:cstheme="minorHAnsi"/>
        </w:rPr>
        <w:t xml:space="preserve">guides </w:t>
      </w:r>
      <w:r w:rsidR="00D01B6C" w:rsidRPr="00E31DB0">
        <w:rPr>
          <w:rFonts w:cstheme="minorHAnsi"/>
        </w:rPr>
        <w:t xml:space="preserve">back into the path of orientation </w:t>
      </w:r>
      <w:r w:rsidR="00435B2B" w:rsidRPr="00E31DB0">
        <w:rPr>
          <w:rFonts w:cstheme="minorHAnsi"/>
        </w:rPr>
        <w:t xml:space="preserve">energies </w:t>
      </w:r>
      <w:r w:rsidR="00FD177F" w:rsidRPr="00E31DB0">
        <w:rPr>
          <w:rFonts w:cstheme="minorHAnsi"/>
        </w:rPr>
        <w:t xml:space="preserve">that we have </w:t>
      </w:r>
      <w:r w:rsidR="00435B2B" w:rsidRPr="00E31DB0">
        <w:rPr>
          <w:rFonts w:cstheme="minorHAnsi"/>
        </w:rPr>
        <w:t>f</w:t>
      </w:r>
      <w:r w:rsidR="00D01B6C" w:rsidRPr="00E31DB0">
        <w:rPr>
          <w:rFonts w:cstheme="minorHAnsi"/>
        </w:rPr>
        <w:t>ormerly</w:t>
      </w:r>
      <w:r w:rsidR="00435B2B" w:rsidRPr="00E31DB0">
        <w:rPr>
          <w:rFonts w:cstheme="minorHAnsi"/>
        </w:rPr>
        <w:t xml:space="preserve"> </w:t>
      </w:r>
      <w:r w:rsidRPr="00E31DB0">
        <w:rPr>
          <w:rFonts w:cstheme="minorHAnsi"/>
        </w:rPr>
        <w:t>used for deception.</w:t>
      </w:r>
      <w:bookmarkStart w:id="43" w:name="_Hlk534288685"/>
      <w:r w:rsidR="0061302A" w:rsidRPr="00E31DB0">
        <w:rPr>
          <w:rFonts w:cstheme="minorHAnsi"/>
        </w:rPr>
        <w:t xml:space="preserve"> </w:t>
      </w:r>
      <w:bookmarkEnd w:id="42"/>
      <w:r w:rsidR="00B11495" w:rsidRPr="00E31DB0">
        <w:t>KF training teaches you how to live in reality</w:t>
      </w:r>
      <w:r w:rsidRPr="00E31DB0">
        <w:t xml:space="preserve"> and </w:t>
      </w:r>
      <w:r w:rsidR="00B11495" w:rsidRPr="00E31DB0">
        <w:t>gives you</w:t>
      </w:r>
      <w:r w:rsidRPr="00E31DB0">
        <w:t xml:space="preserve"> tools that help you cooperate with God as He works to keep you safe from deception and lies. If you want to give up </w:t>
      </w:r>
      <w:r w:rsidR="00EC510D" w:rsidRPr="00E31DB0">
        <w:t>the whole world of deceit</w:t>
      </w:r>
      <w:r w:rsidRPr="00E31DB0">
        <w:rPr>
          <w:color w:val="44546A"/>
        </w:rPr>
        <w:t xml:space="preserve"> </w:t>
      </w:r>
      <w:r w:rsidRPr="00E31DB0">
        <w:t>and experience God’s protection, you must learn to live in the truth. That is a limitation.</w:t>
      </w:r>
      <w:bookmarkEnd w:id="43"/>
    </w:p>
    <w:bookmarkEnd w:id="35"/>
    <w:bookmarkEnd w:id="36"/>
    <w:bookmarkEnd w:id="41"/>
    <w:p w14:paraId="2348C3BE" w14:textId="77777777" w:rsidR="00F80C7C" w:rsidRPr="00E31DB0" w:rsidRDefault="00F80C7C" w:rsidP="00E31DB0">
      <w:pPr>
        <w:pStyle w:val="gmail-msonormal"/>
        <w:widowControl w:val="0"/>
        <w:spacing w:before="0" w:beforeAutospacing="0" w:after="0" w:afterAutospacing="0"/>
        <w:jc w:val="both"/>
        <w:rPr>
          <w:rFonts w:asciiTheme="minorHAnsi" w:hAnsiTheme="minorHAnsi" w:cstheme="minorHAnsi"/>
        </w:rPr>
      </w:pPr>
    </w:p>
    <w:p w14:paraId="398A21C5" w14:textId="73D531BB" w:rsidR="005431F5" w:rsidRPr="00E31DB0" w:rsidRDefault="00AB504C" w:rsidP="00E31DB0">
      <w:pPr>
        <w:widowControl w:val="0"/>
        <w:spacing w:after="0" w:line="240" w:lineRule="auto"/>
        <w:jc w:val="both"/>
        <w:rPr>
          <w:rFonts w:cstheme="minorHAnsi"/>
        </w:rPr>
      </w:pPr>
      <w:bookmarkStart w:id="44" w:name="_Hlk503111547"/>
      <w:r w:rsidRPr="00E31DB0">
        <w:rPr>
          <w:rFonts w:cstheme="minorHAnsi"/>
        </w:rPr>
        <w:t xml:space="preserve">The second request </w:t>
      </w:r>
      <w:r w:rsidR="00BB351F" w:rsidRPr="00E31DB0">
        <w:rPr>
          <w:rFonts w:cstheme="minorHAnsi"/>
        </w:rPr>
        <w:t>in this prayer</w:t>
      </w:r>
      <w:r w:rsidR="00547577" w:rsidRPr="00E31DB0">
        <w:rPr>
          <w:rFonts w:cstheme="minorHAnsi"/>
        </w:rPr>
        <w:t xml:space="preserve"> </w:t>
      </w:r>
      <w:r w:rsidR="00DE6BDC" w:rsidRPr="00E31DB0">
        <w:rPr>
          <w:rFonts w:cstheme="minorHAnsi"/>
        </w:rPr>
        <w:t>concerns</w:t>
      </w:r>
      <w:r w:rsidRPr="00E31DB0">
        <w:rPr>
          <w:rFonts w:cstheme="minorHAnsi"/>
        </w:rPr>
        <w:t xml:space="preserve"> wealth</w:t>
      </w:r>
      <w:r w:rsidR="00BB351F" w:rsidRPr="00E31DB0">
        <w:rPr>
          <w:rFonts w:cstheme="minorHAnsi"/>
        </w:rPr>
        <w:t>—</w:t>
      </w:r>
      <w:r w:rsidR="0029391D" w:rsidRPr="00E31DB0">
        <w:rPr>
          <w:rFonts w:cstheme="minorHAnsi"/>
        </w:rPr>
        <w:t xml:space="preserve">wealth </w:t>
      </w:r>
      <w:r w:rsidR="00F85013" w:rsidRPr="00E31DB0">
        <w:rPr>
          <w:rFonts w:cstheme="minorHAnsi"/>
        </w:rPr>
        <w:t>in</w:t>
      </w:r>
      <w:r w:rsidRPr="00E31DB0">
        <w:rPr>
          <w:rFonts w:cstheme="minorHAnsi"/>
        </w:rPr>
        <w:t xml:space="preserve"> mone</w:t>
      </w:r>
      <w:r w:rsidR="003B05EA" w:rsidRPr="00E31DB0">
        <w:rPr>
          <w:rFonts w:cstheme="minorHAnsi"/>
        </w:rPr>
        <w:t xml:space="preserve">y, abilities, time, </w:t>
      </w:r>
      <w:r w:rsidR="00096BD2" w:rsidRPr="00E31DB0">
        <w:rPr>
          <w:rFonts w:cstheme="minorHAnsi"/>
        </w:rPr>
        <w:t>and</w:t>
      </w:r>
      <w:r w:rsidR="003B05EA" w:rsidRPr="00E31DB0">
        <w:rPr>
          <w:rFonts w:cstheme="minorHAnsi"/>
        </w:rPr>
        <w:t xml:space="preserve"> health. </w:t>
      </w:r>
      <w:r w:rsidR="00BB351F" w:rsidRPr="00E31DB0">
        <w:rPr>
          <w:rFonts w:cstheme="minorHAnsi"/>
        </w:rPr>
        <w:t xml:space="preserve">You </w:t>
      </w:r>
      <w:r w:rsidR="00BE66C5" w:rsidRPr="00E31DB0">
        <w:rPr>
          <w:rFonts w:cstheme="minorHAnsi"/>
        </w:rPr>
        <w:t>can ask</w:t>
      </w:r>
      <w:r w:rsidRPr="00E31DB0">
        <w:rPr>
          <w:rFonts w:cstheme="minorHAnsi"/>
        </w:rPr>
        <w:t xml:space="preserve"> </w:t>
      </w:r>
      <w:r w:rsidR="006D4973" w:rsidRPr="00E31DB0">
        <w:rPr>
          <w:rFonts w:cstheme="minorHAnsi"/>
        </w:rPr>
        <w:t xml:space="preserve">God </w:t>
      </w:r>
      <w:r w:rsidRPr="00E31DB0">
        <w:rPr>
          <w:rFonts w:cstheme="minorHAnsi"/>
        </w:rPr>
        <w:t xml:space="preserve">to </w:t>
      </w:r>
      <w:r w:rsidR="006D4973" w:rsidRPr="00E31DB0">
        <w:rPr>
          <w:rFonts w:cstheme="minorHAnsi"/>
        </w:rPr>
        <w:t xml:space="preserve">teach you how to </w:t>
      </w:r>
      <w:r w:rsidRPr="00E31DB0">
        <w:rPr>
          <w:rFonts w:cstheme="minorHAnsi"/>
        </w:rPr>
        <w:t xml:space="preserve">be content with what is </w:t>
      </w:r>
      <w:r w:rsidR="00BC15FA" w:rsidRPr="00E31DB0">
        <w:rPr>
          <w:rFonts w:cstheme="minorHAnsi"/>
        </w:rPr>
        <w:t>offered to</w:t>
      </w:r>
      <w:r w:rsidR="00BE66C5" w:rsidRPr="00E31DB0">
        <w:rPr>
          <w:rFonts w:cstheme="minorHAnsi"/>
        </w:rPr>
        <w:t xml:space="preserve"> you</w:t>
      </w:r>
      <w:r w:rsidR="00BC15FA" w:rsidRPr="00E31DB0">
        <w:rPr>
          <w:rFonts w:cstheme="minorHAnsi"/>
        </w:rPr>
        <w:t xml:space="preserve"> in your present</w:t>
      </w:r>
      <w:r w:rsidR="00B90BC8" w:rsidRPr="00E31DB0">
        <w:rPr>
          <w:rFonts w:cstheme="minorHAnsi"/>
        </w:rPr>
        <w:t xml:space="preserve"> </w:t>
      </w:r>
      <w:r w:rsidR="00124369" w:rsidRPr="00E31DB0">
        <w:rPr>
          <w:rFonts w:cstheme="minorHAnsi"/>
        </w:rPr>
        <w:t>circumstances. Those</w:t>
      </w:r>
      <w:r w:rsidR="003504EF" w:rsidRPr="00E31DB0">
        <w:rPr>
          <w:rFonts w:cstheme="minorHAnsi"/>
        </w:rPr>
        <w:t xml:space="preserve"> </w:t>
      </w:r>
      <w:r w:rsidR="00BB351F" w:rsidRPr="00E31DB0">
        <w:rPr>
          <w:rFonts w:cstheme="minorHAnsi"/>
        </w:rPr>
        <w:t xml:space="preserve">circumstances </w:t>
      </w:r>
      <w:r w:rsidR="0078298B" w:rsidRPr="00E31DB0">
        <w:rPr>
          <w:rFonts w:cstheme="minorHAnsi"/>
        </w:rPr>
        <w:t xml:space="preserve">are your portion, and they </w:t>
      </w:r>
      <w:bookmarkStart w:id="45" w:name="_Hlk60553841"/>
      <w:r w:rsidR="00512247" w:rsidRPr="00E31DB0">
        <w:rPr>
          <w:rFonts w:cstheme="minorHAnsi"/>
        </w:rPr>
        <w:t xml:space="preserve">present real </w:t>
      </w:r>
      <w:r w:rsidR="0066538D" w:rsidRPr="00E31DB0">
        <w:rPr>
          <w:rFonts w:cstheme="minorHAnsi"/>
        </w:rPr>
        <w:t>limitations</w:t>
      </w:r>
      <w:r w:rsidR="00B4573E" w:rsidRPr="00E31DB0">
        <w:rPr>
          <w:rFonts w:cstheme="minorHAnsi"/>
        </w:rPr>
        <w:t xml:space="preserve"> that are</w:t>
      </w:r>
      <w:r w:rsidR="00BB351F" w:rsidRPr="00E31DB0">
        <w:rPr>
          <w:rFonts w:cstheme="minorHAnsi"/>
        </w:rPr>
        <w:t xml:space="preserve"> specifically designed to </w:t>
      </w:r>
      <w:r w:rsidR="003504EF" w:rsidRPr="00E31DB0">
        <w:rPr>
          <w:rFonts w:cstheme="minorHAnsi"/>
        </w:rPr>
        <w:t xml:space="preserve">help you cultivate </w:t>
      </w:r>
      <w:r w:rsidR="00BB351F" w:rsidRPr="00E31DB0">
        <w:rPr>
          <w:rFonts w:cstheme="minorHAnsi"/>
        </w:rPr>
        <w:t>your</w:t>
      </w:r>
      <w:r w:rsidR="002145B3" w:rsidRPr="00E31DB0">
        <w:rPr>
          <w:rFonts w:cstheme="minorHAnsi"/>
        </w:rPr>
        <w:t xml:space="preserve"> own</w:t>
      </w:r>
      <w:r w:rsidR="00D55785" w:rsidRPr="00E31DB0">
        <w:rPr>
          <w:rFonts w:cstheme="minorHAnsi"/>
        </w:rPr>
        <w:t xml:space="preserve"> </w:t>
      </w:r>
      <w:r w:rsidR="00BB351F" w:rsidRPr="00E31DB0">
        <w:rPr>
          <w:rFonts w:cstheme="minorHAnsi"/>
        </w:rPr>
        <w:t>development</w:t>
      </w:r>
      <w:r w:rsidR="009B75D7" w:rsidRPr="00E31DB0">
        <w:rPr>
          <w:rFonts w:cstheme="minorHAnsi"/>
        </w:rPr>
        <w:t xml:space="preserve">. </w:t>
      </w:r>
      <w:bookmarkStart w:id="46" w:name="_Hlk502925534"/>
      <w:r w:rsidR="009B75D7" w:rsidRPr="00E31DB0">
        <w:rPr>
          <w:rFonts w:cstheme="minorHAnsi"/>
        </w:rPr>
        <w:t>Your</w:t>
      </w:r>
      <w:r w:rsidR="00BB351F" w:rsidRPr="00E31DB0">
        <w:rPr>
          <w:rFonts w:cstheme="minorHAnsi"/>
        </w:rPr>
        <w:t xml:space="preserve"> </w:t>
      </w:r>
      <w:r w:rsidR="009B75D7" w:rsidRPr="00E31DB0">
        <w:rPr>
          <w:rFonts w:cstheme="minorHAnsi"/>
        </w:rPr>
        <w:t xml:space="preserve">ongoing </w:t>
      </w:r>
      <w:r w:rsidR="008A7F54" w:rsidRPr="00E31DB0">
        <w:rPr>
          <w:rFonts w:cstheme="minorHAnsi"/>
        </w:rPr>
        <w:t>training opportunity</w:t>
      </w:r>
      <w:r w:rsidRPr="00E31DB0">
        <w:rPr>
          <w:rFonts w:cstheme="minorHAnsi"/>
        </w:rPr>
        <w:t xml:space="preserve"> is to</w:t>
      </w:r>
      <w:r w:rsidR="0091507B" w:rsidRPr="00E31DB0">
        <w:rPr>
          <w:rFonts w:cstheme="minorHAnsi"/>
        </w:rPr>
        <w:t xml:space="preserve"> </w:t>
      </w:r>
      <w:r w:rsidR="00547577" w:rsidRPr="00E31DB0">
        <w:rPr>
          <w:rFonts w:cstheme="minorHAnsi"/>
        </w:rPr>
        <w:t xml:space="preserve">learn </w:t>
      </w:r>
      <w:r w:rsidR="00021F83" w:rsidRPr="00E31DB0">
        <w:rPr>
          <w:rFonts w:cstheme="minorHAnsi"/>
        </w:rPr>
        <w:t>how to function productively within</w:t>
      </w:r>
      <w:r w:rsidR="00547577" w:rsidRPr="00E31DB0">
        <w:rPr>
          <w:rFonts w:cstheme="minorHAnsi"/>
        </w:rPr>
        <w:t xml:space="preserve"> </w:t>
      </w:r>
      <w:r w:rsidR="00512247" w:rsidRPr="00E31DB0">
        <w:rPr>
          <w:rFonts w:cstheme="minorHAnsi"/>
        </w:rPr>
        <w:t>those real</w:t>
      </w:r>
      <w:r w:rsidR="003B05EA" w:rsidRPr="00E31DB0">
        <w:rPr>
          <w:rFonts w:cstheme="minorHAnsi"/>
        </w:rPr>
        <w:t xml:space="preserve"> limitations</w:t>
      </w:r>
      <w:r w:rsidR="001C4E53" w:rsidRPr="00E31DB0">
        <w:rPr>
          <w:rFonts w:cstheme="minorHAnsi"/>
        </w:rPr>
        <w:t xml:space="preserve">. </w:t>
      </w:r>
      <w:r w:rsidR="007D41FF" w:rsidRPr="00E31DB0">
        <w:rPr>
          <w:rFonts w:cstheme="minorHAnsi"/>
        </w:rPr>
        <w:t xml:space="preserve">As you learn to manage your real limitations, you will </w:t>
      </w:r>
      <w:r w:rsidR="00547577" w:rsidRPr="00E31DB0">
        <w:rPr>
          <w:rFonts w:cstheme="minorHAnsi"/>
        </w:rPr>
        <w:t xml:space="preserve">forge the </w:t>
      </w:r>
      <w:r w:rsidR="00512247" w:rsidRPr="00E31DB0">
        <w:rPr>
          <w:rFonts w:cstheme="minorHAnsi"/>
        </w:rPr>
        <w:t xml:space="preserve">courage </w:t>
      </w:r>
      <w:r w:rsidR="00547577" w:rsidRPr="00E31DB0">
        <w:rPr>
          <w:rFonts w:cstheme="minorHAnsi"/>
        </w:rPr>
        <w:t xml:space="preserve">and </w:t>
      </w:r>
      <w:r w:rsidR="00512247" w:rsidRPr="00E31DB0">
        <w:rPr>
          <w:rFonts w:cstheme="minorHAnsi"/>
        </w:rPr>
        <w:t xml:space="preserve">authority </w:t>
      </w:r>
      <w:r w:rsidR="00547577" w:rsidRPr="00E31DB0">
        <w:rPr>
          <w:rFonts w:cstheme="minorHAnsi"/>
        </w:rPr>
        <w:t>that you need</w:t>
      </w:r>
      <w:r w:rsidR="006E3136" w:rsidRPr="00E31DB0">
        <w:rPr>
          <w:rFonts w:cstheme="minorHAnsi"/>
        </w:rPr>
        <w:t xml:space="preserve"> </w:t>
      </w:r>
      <w:r w:rsidR="00547577" w:rsidRPr="00E31DB0">
        <w:rPr>
          <w:rFonts w:cstheme="minorHAnsi"/>
        </w:rPr>
        <w:t>to access your true inheritance</w:t>
      </w:r>
      <w:bookmarkEnd w:id="46"/>
      <w:r w:rsidR="00547577" w:rsidRPr="00E31DB0">
        <w:rPr>
          <w:rFonts w:cstheme="minorHAnsi"/>
        </w:rPr>
        <w:t xml:space="preserve">. </w:t>
      </w:r>
      <w:bookmarkEnd w:id="45"/>
    </w:p>
    <w:bookmarkEnd w:id="44"/>
    <w:p w14:paraId="526F77C4" w14:textId="77777777" w:rsidR="00031AD4" w:rsidRPr="00E31DB0" w:rsidRDefault="00031AD4" w:rsidP="00E31DB0">
      <w:pPr>
        <w:widowControl w:val="0"/>
        <w:spacing w:after="0" w:line="240" w:lineRule="auto"/>
        <w:jc w:val="both"/>
        <w:rPr>
          <w:rFonts w:cstheme="minorHAnsi"/>
        </w:rPr>
      </w:pPr>
    </w:p>
    <w:p w14:paraId="0B65E835" w14:textId="5224376F" w:rsidR="00DE6BDC" w:rsidRPr="00E31DB0" w:rsidRDefault="0091507B" w:rsidP="00E31DB0">
      <w:pPr>
        <w:widowControl w:val="0"/>
        <w:spacing w:after="0" w:line="240" w:lineRule="auto"/>
        <w:jc w:val="both"/>
        <w:rPr>
          <w:rFonts w:cstheme="minorHAnsi"/>
        </w:rPr>
      </w:pPr>
      <w:r w:rsidRPr="00E31DB0">
        <w:rPr>
          <w:rFonts w:cstheme="minorHAnsi"/>
        </w:rPr>
        <w:lastRenderedPageBreak/>
        <w:t>Right now, let’s</w:t>
      </w:r>
      <w:r w:rsidR="004415EA" w:rsidRPr="00E31DB0">
        <w:rPr>
          <w:rFonts w:cstheme="minorHAnsi"/>
        </w:rPr>
        <w:t xml:space="preserve"> pray and</w:t>
      </w:r>
      <w:r w:rsidRPr="00E31DB0">
        <w:rPr>
          <w:rFonts w:cstheme="minorHAnsi"/>
        </w:rPr>
        <w:t xml:space="preserve"> </w:t>
      </w:r>
      <w:r w:rsidR="005431F5" w:rsidRPr="00E31DB0">
        <w:rPr>
          <w:rFonts w:cstheme="minorHAnsi"/>
        </w:rPr>
        <w:t>make these two requests to God</w:t>
      </w:r>
      <w:r w:rsidR="008A7F54" w:rsidRPr="00E31DB0">
        <w:rPr>
          <w:rFonts w:cstheme="minorHAnsi"/>
        </w:rPr>
        <w:t>:</w:t>
      </w:r>
      <w:r w:rsidR="0066538D" w:rsidRPr="00E31DB0">
        <w:rPr>
          <w:rFonts w:cstheme="minorHAnsi"/>
        </w:rPr>
        <w:t xml:space="preserve"> </w:t>
      </w:r>
    </w:p>
    <w:p w14:paraId="0A4EE647" w14:textId="77777777" w:rsidR="00031AD4" w:rsidRPr="00E31DB0" w:rsidRDefault="00031AD4" w:rsidP="00E31DB0">
      <w:pPr>
        <w:widowControl w:val="0"/>
        <w:spacing w:after="0" w:line="240" w:lineRule="auto"/>
        <w:jc w:val="both"/>
        <w:rPr>
          <w:rFonts w:cstheme="minorHAnsi"/>
        </w:rPr>
      </w:pPr>
    </w:p>
    <w:p w14:paraId="473DA244" w14:textId="5163E54B" w:rsidR="004260B1" w:rsidRPr="00E31DB0" w:rsidRDefault="004260B1" w:rsidP="00E31DB0">
      <w:pPr>
        <w:widowControl w:val="0"/>
        <w:spacing w:after="0" w:line="240" w:lineRule="auto"/>
        <w:ind w:left="720" w:right="720"/>
        <w:jc w:val="both"/>
        <w:rPr>
          <w:rFonts w:cstheme="minorHAnsi"/>
        </w:rPr>
      </w:pPr>
      <w:bookmarkStart w:id="47" w:name="_Hlk502925694"/>
      <w:bookmarkStart w:id="48" w:name="_Hlk501901541"/>
      <w:r w:rsidRPr="00E31DB0">
        <w:rPr>
          <w:rFonts w:cstheme="minorHAnsi"/>
        </w:rPr>
        <w:t>My God and Creator, help me learn to live in the truth so that You can protect me from the fallout of deceit. Feed me with bits of experience that are appropriate for my level of development and teach me how to look after myself.</w:t>
      </w:r>
      <w:r w:rsidRPr="00E31DB0">
        <w:rPr>
          <w:rFonts w:cstheme="minorHAnsi"/>
          <w:color w:val="FF0000"/>
        </w:rPr>
        <w:t xml:space="preserve"> </w:t>
      </w:r>
      <w:r w:rsidRPr="00E31DB0">
        <w:rPr>
          <w:rFonts w:cstheme="minorHAnsi"/>
        </w:rPr>
        <w:t xml:space="preserve">I </w:t>
      </w:r>
      <w:r w:rsidR="00D01B6C" w:rsidRPr="00E31DB0">
        <w:rPr>
          <w:rFonts w:cstheme="minorHAnsi"/>
        </w:rPr>
        <w:t>don’t</w:t>
      </w:r>
      <w:r w:rsidRPr="00E31DB0">
        <w:rPr>
          <w:rFonts w:cstheme="minorHAnsi"/>
        </w:rPr>
        <w:t xml:space="preserve"> want to extend beyond what I can handle and then wander into the deceptions of my Idol Self, believing that I can be independent from You. On the other hand, I </w:t>
      </w:r>
      <w:r w:rsidR="00D01B6C" w:rsidRPr="00E31DB0">
        <w:rPr>
          <w:rFonts w:cstheme="minorHAnsi"/>
        </w:rPr>
        <w:t>don’t</w:t>
      </w:r>
      <w:r w:rsidRPr="00E31DB0">
        <w:rPr>
          <w:rFonts w:cstheme="minorHAnsi"/>
        </w:rPr>
        <w:t xml:space="preserve"> </w:t>
      </w:r>
      <w:r w:rsidR="00045746" w:rsidRPr="00E31DB0">
        <w:rPr>
          <w:rFonts w:cstheme="minorHAnsi"/>
        </w:rPr>
        <w:t>want</w:t>
      </w:r>
      <w:r w:rsidRPr="00E31DB0">
        <w:rPr>
          <w:rFonts w:cstheme="minorHAnsi"/>
        </w:rPr>
        <w:t xml:space="preserve"> to feel starved or deprived and then find myself in the grip of compulsive needs. I might then be tempted to</w:t>
      </w:r>
      <w:r w:rsidR="00A74143" w:rsidRPr="00E31DB0">
        <w:rPr>
          <w:rFonts w:cstheme="minorHAnsi"/>
        </w:rPr>
        <w:t xml:space="preserve"> claim Your authority and</w:t>
      </w:r>
      <w:r w:rsidR="00071CC9" w:rsidRPr="00E31DB0">
        <w:rPr>
          <w:rFonts w:cstheme="minorHAnsi"/>
        </w:rPr>
        <w:t xml:space="preserve"> judge others as responsible for my suffering. </w:t>
      </w:r>
      <w:r w:rsidR="00A74143" w:rsidRPr="00E31DB0">
        <w:rPr>
          <w:rFonts w:cstheme="minorHAnsi"/>
        </w:rPr>
        <w:t>I may even want to blame</w:t>
      </w:r>
      <w:r w:rsidRPr="00E31DB0">
        <w:rPr>
          <w:rFonts w:cstheme="minorHAnsi"/>
        </w:rPr>
        <w:t xml:space="preserve"> You! </w:t>
      </w:r>
    </w:p>
    <w:bookmarkEnd w:id="47"/>
    <w:p w14:paraId="2286E4FE" w14:textId="77777777" w:rsidR="009B75D7" w:rsidRPr="00E31DB0" w:rsidRDefault="009B75D7" w:rsidP="00E31DB0">
      <w:pPr>
        <w:widowControl w:val="0"/>
        <w:spacing w:after="0" w:line="240" w:lineRule="auto"/>
        <w:ind w:right="357"/>
        <w:jc w:val="both"/>
        <w:rPr>
          <w:rFonts w:cstheme="minorHAnsi"/>
        </w:rPr>
      </w:pPr>
    </w:p>
    <w:bookmarkEnd w:id="48"/>
    <w:p w14:paraId="2C0BB965" w14:textId="77777777" w:rsidR="00512247" w:rsidRPr="00E31DB0" w:rsidRDefault="00512247" w:rsidP="00E31DB0">
      <w:pPr>
        <w:widowControl w:val="0"/>
        <w:spacing w:after="0" w:line="240" w:lineRule="auto"/>
        <w:jc w:val="both"/>
        <w:rPr>
          <w:rFonts w:cstheme="minorHAnsi"/>
        </w:rPr>
      </w:pPr>
      <w:r w:rsidRPr="00E31DB0">
        <w:rPr>
          <w:rFonts w:cstheme="minorHAnsi"/>
        </w:rPr>
        <w:t xml:space="preserve">Take a deep breath. </w:t>
      </w:r>
    </w:p>
    <w:p w14:paraId="58D4185A" w14:textId="77777777" w:rsidR="00512247" w:rsidRPr="00E31DB0" w:rsidRDefault="00512247" w:rsidP="00E31DB0">
      <w:pPr>
        <w:widowControl w:val="0"/>
        <w:spacing w:after="0" w:line="240" w:lineRule="auto"/>
        <w:jc w:val="both"/>
        <w:rPr>
          <w:rFonts w:cstheme="minorHAnsi"/>
        </w:rPr>
      </w:pPr>
    </w:p>
    <w:p w14:paraId="5BB72B88" w14:textId="6747966B" w:rsidR="007A69F4" w:rsidRPr="00E31DB0" w:rsidRDefault="00611A78" w:rsidP="00E31DB0">
      <w:pPr>
        <w:widowControl w:val="0"/>
        <w:spacing w:after="0" w:line="240" w:lineRule="auto"/>
        <w:jc w:val="both"/>
        <w:rPr>
          <w:rFonts w:cstheme="minorHAnsi"/>
          <w:color w:val="222222"/>
          <w:shd w:val="clear" w:color="auto" w:fill="FFFFFF"/>
        </w:rPr>
      </w:pPr>
      <w:bookmarkStart w:id="49" w:name="_Hlk503109225"/>
      <w:r w:rsidRPr="00E31DB0">
        <w:rPr>
          <w:rFonts w:cstheme="minorHAnsi"/>
          <w:color w:val="222222"/>
          <w:shd w:val="clear" w:color="auto" w:fill="FFFFFF"/>
        </w:rPr>
        <w:t xml:space="preserve">Compulsive needs are the </w:t>
      </w:r>
      <w:r w:rsidR="00AE0595" w:rsidRPr="00E31DB0">
        <w:rPr>
          <w:rFonts w:cstheme="minorHAnsi"/>
          <w:color w:val="222222"/>
          <w:shd w:val="clear" w:color="auto" w:fill="FFFFFF"/>
        </w:rPr>
        <w:t>consequence</w:t>
      </w:r>
      <w:r w:rsidRPr="00E31DB0">
        <w:rPr>
          <w:rFonts w:cstheme="minorHAnsi"/>
          <w:color w:val="222222"/>
          <w:shd w:val="clear" w:color="auto" w:fill="FFFFFF"/>
        </w:rPr>
        <w:t xml:space="preserve"> of the debt </w:t>
      </w:r>
      <w:r w:rsidR="009C53C5" w:rsidRPr="00E31DB0">
        <w:rPr>
          <w:rFonts w:cstheme="minorHAnsi"/>
          <w:color w:val="222222"/>
          <w:shd w:val="clear" w:color="auto" w:fill="FFFFFF"/>
        </w:rPr>
        <w:t>we</w:t>
      </w:r>
      <w:r w:rsidRPr="00E31DB0">
        <w:rPr>
          <w:rFonts w:cstheme="minorHAnsi"/>
          <w:color w:val="222222"/>
          <w:shd w:val="clear" w:color="auto" w:fill="FFFFFF"/>
        </w:rPr>
        <w:t xml:space="preserve"> owe to God and to </w:t>
      </w:r>
      <w:r w:rsidR="009C53C5" w:rsidRPr="00E31DB0">
        <w:rPr>
          <w:rFonts w:cstheme="minorHAnsi"/>
          <w:color w:val="222222"/>
          <w:shd w:val="clear" w:color="auto" w:fill="FFFFFF"/>
        </w:rPr>
        <w:t>our</w:t>
      </w:r>
      <w:r w:rsidRPr="00E31DB0">
        <w:rPr>
          <w:rFonts w:cstheme="minorHAnsi"/>
          <w:color w:val="222222"/>
          <w:shd w:val="clear" w:color="auto" w:fill="FFFFFF"/>
        </w:rPr>
        <w:t xml:space="preserve"> own soul. Perhaps we </w:t>
      </w:r>
      <w:r w:rsidR="003A2DAC" w:rsidRPr="00E31DB0">
        <w:rPr>
          <w:rFonts w:cstheme="minorHAnsi"/>
          <w:color w:val="222222"/>
          <w:shd w:val="clear" w:color="auto" w:fill="FFFFFF"/>
        </w:rPr>
        <w:t xml:space="preserve">don’t </w:t>
      </w:r>
      <w:r w:rsidRPr="00E31DB0">
        <w:rPr>
          <w:rFonts w:cstheme="minorHAnsi"/>
          <w:color w:val="222222"/>
          <w:shd w:val="clear" w:color="auto" w:fill="FFFFFF"/>
        </w:rPr>
        <w:t xml:space="preserve">know that we can </w:t>
      </w:r>
      <w:proofErr w:type="gramStart"/>
      <w:r w:rsidRPr="00E31DB0">
        <w:rPr>
          <w:rFonts w:cstheme="minorHAnsi"/>
          <w:color w:val="222222"/>
          <w:shd w:val="clear" w:color="auto" w:fill="FFFFFF"/>
        </w:rPr>
        <w:t>actually redeem</w:t>
      </w:r>
      <w:proofErr w:type="gramEnd"/>
      <w:r w:rsidRPr="00E31DB0">
        <w:rPr>
          <w:rFonts w:cstheme="minorHAnsi"/>
          <w:color w:val="222222"/>
          <w:shd w:val="clear" w:color="auto" w:fill="FFFFFF"/>
        </w:rPr>
        <w:t xml:space="preserve"> our debts through oriented living, or</w:t>
      </w:r>
      <w:r w:rsidR="001D18DD" w:rsidRPr="00E31DB0">
        <w:rPr>
          <w:rFonts w:cstheme="minorHAnsi"/>
          <w:color w:val="222222"/>
          <w:shd w:val="clear" w:color="auto" w:fill="FFFFFF"/>
        </w:rPr>
        <w:t xml:space="preserve"> </w:t>
      </w:r>
      <w:r w:rsidR="006D07C3" w:rsidRPr="00E31DB0">
        <w:rPr>
          <w:rFonts w:cstheme="minorHAnsi"/>
          <w:color w:val="222222"/>
          <w:shd w:val="clear" w:color="auto" w:fill="FFFFFF"/>
        </w:rPr>
        <w:t xml:space="preserve">perhaps </w:t>
      </w:r>
      <w:r w:rsidRPr="00E31DB0">
        <w:rPr>
          <w:rFonts w:cstheme="minorHAnsi"/>
          <w:color w:val="222222"/>
          <w:shd w:val="clear" w:color="auto" w:fill="FFFFFF"/>
        </w:rPr>
        <w:t xml:space="preserve">we may simply prefer the habitual </w:t>
      </w:r>
      <w:r w:rsidR="00AF7F33" w:rsidRPr="00E31DB0">
        <w:rPr>
          <w:rFonts w:cstheme="minorHAnsi"/>
          <w:color w:val="222222"/>
          <w:shd w:val="clear" w:color="auto" w:fill="FFFFFF"/>
        </w:rPr>
        <w:t xml:space="preserve">shortcuts </w:t>
      </w:r>
      <w:r w:rsidRPr="00E31DB0">
        <w:rPr>
          <w:rFonts w:cstheme="minorHAnsi"/>
          <w:color w:val="222222"/>
          <w:shd w:val="clear" w:color="auto" w:fill="FFFFFF"/>
        </w:rPr>
        <w:t xml:space="preserve">of snatching and impoverishing </w:t>
      </w:r>
      <w:r w:rsidR="00AF7F33" w:rsidRPr="00E31DB0">
        <w:rPr>
          <w:rFonts w:cstheme="minorHAnsi"/>
          <w:color w:val="222222"/>
          <w:shd w:val="clear" w:color="auto" w:fill="FFFFFF"/>
        </w:rPr>
        <w:t xml:space="preserve">ourselves and </w:t>
      </w:r>
      <w:r w:rsidRPr="00E31DB0">
        <w:rPr>
          <w:rFonts w:cstheme="minorHAnsi"/>
          <w:color w:val="222222"/>
          <w:shd w:val="clear" w:color="auto" w:fill="FFFFFF"/>
        </w:rPr>
        <w:t xml:space="preserve">others. </w:t>
      </w:r>
      <w:bookmarkStart w:id="50" w:name="_Hlk155113679"/>
      <w:bookmarkStart w:id="51" w:name="_Hlk124345407"/>
      <w:r w:rsidR="00F15291" w:rsidRPr="00E31DB0">
        <w:rPr>
          <w:rFonts w:cstheme="minorHAnsi"/>
          <w:color w:val="222222"/>
          <w:shd w:val="clear" w:color="auto" w:fill="FFFFFF"/>
        </w:rPr>
        <w:t>As</w:t>
      </w:r>
      <w:r w:rsidRPr="00E31DB0">
        <w:rPr>
          <w:rFonts w:cstheme="minorHAnsi"/>
          <w:color w:val="222222"/>
          <w:shd w:val="clear" w:color="auto" w:fill="FFFFFF"/>
        </w:rPr>
        <w:t xml:space="preserve"> you learn to use your resources to pay off the debts </w:t>
      </w:r>
      <w:r w:rsidR="00D01B6C" w:rsidRPr="00E31DB0">
        <w:rPr>
          <w:rFonts w:cstheme="minorHAnsi"/>
          <w:color w:val="222222"/>
          <w:shd w:val="clear" w:color="auto" w:fill="FFFFFF"/>
        </w:rPr>
        <w:t>to</w:t>
      </w:r>
      <w:r w:rsidRPr="00E31DB0">
        <w:rPr>
          <w:rFonts w:cstheme="minorHAnsi"/>
          <w:color w:val="222222"/>
          <w:shd w:val="clear" w:color="auto" w:fill="FFFFFF"/>
        </w:rPr>
        <w:t xml:space="preserve"> your MATH</w:t>
      </w:r>
      <w:r w:rsidR="00F15291" w:rsidRPr="00E31DB0">
        <w:rPr>
          <w:rFonts w:cstheme="minorHAnsi"/>
          <w:color w:val="222222"/>
          <w:shd w:val="clear" w:color="auto" w:fill="FFFFFF"/>
        </w:rPr>
        <w:t>, you</w:t>
      </w:r>
      <w:r w:rsidRPr="00E31DB0">
        <w:rPr>
          <w:rFonts w:cstheme="minorHAnsi"/>
          <w:color w:val="222222"/>
          <w:shd w:val="clear" w:color="auto" w:fill="FFFFFF"/>
        </w:rPr>
        <w:t xml:space="preserve"> </w:t>
      </w:r>
      <w:r w:rsidR="002145B3" w:rsidRPr="00E31DB0">
        <w:rPr>
          <w:rFonts w:cstheme="minorHAnsi"/>
          <w:color w:val="222222"/>
          <w:shd w:val="clear" w:color="auto" w:fill="FFFFFF"/>
        </w:rPr>
        <w:t xml:space="preserve">will </w:t>
      </w:r>
      <w:r w:rsidR="00510AC5" w:rsidRPr="00E31DB0">
        <w:rPr>
          <w:rFonts w:cstheme="minorHAnsi"/>
          <w:color w:val="222222"/>
          <w:shd w:val="clear" w:color="auto" w:fill="FFFFFF"/>
        </w:rPr>
        <w:t xml:space="preserve">discover </w:t>
      </w:r>
      <w:r w:rsidRPr="00E31DB0">
        <w:rPr>
          <w:rFonts w:cstheme="minorHAnsi"/>
          <w:color w:val="222222"/>
          <w:shd w:val="clear" w:color="auto" w:fill="FFFFFF"/>
        </w:rPr>
        <w:t xml:space="preserve">that the rate of return </w:t>
      </w:r>
      <w:r w:rsidR="00510AC5" w:rsidRPr="00E31DB0">
        <w:rPr>
          <w:rFonts w:cstheme="minorHAnsi"/>
          <w:color w:val="222222"/>
          <w:shd w:val="clear" w:color="auto" w:fill="FFFFFF"/>
        </w:rPr>
        <w:t>is</w:t>
      </w:r>
      <w:r w:rsidRPr="00E31DB0">
        <w:rPr>
          <w:rFonts w:cstheme="minorHAnsi"/>
          <w:color w:val="222222"/>
          <w:shd w:val="clear" w:color="auto" w:fill="FFFFFF"/>
        </w:rPr>
        <w:t xml:space="preserve"> much greater than you </w:t>
      </w:r>
      <w:r w:rsidR="00F50210" w:rsidRPr="00E31DB0">
        <w:rPr>
          <w:rFonts w:cstheme="minorHAnsi"/>
          <w:color w:val="222222"/>
          <w:shd w:val="clear" w:color="auto" w:fill="FFFFFF"/>
        </w:rPr>
        <w:t xml:space="preserve">can </w:t>
      </w:r>
      <w:r w:rsidRPr="00E31DB0">
        <w:rPr>
          <w:rFonts w:cstheme="minorHAnsi"/>
          <w:color w:val="222222"/>
          <w:shd w:val="clear" w:color="auto" w:fill="FFFFFF"/>
        </w:rPr>
        <w:t>imagin</w:t>
      </w:r>
      <w:r w:rsidR="00526FBE" w:rsidRPr="00E31DB0">
        <w:rPr>
          <w:rFonts w:cstheme="minorHAnsi"/>
          <w:color w:val="222222"/>
          <w:shd w:val="clear" w:color="auto" w:fill="FFFFFF"/>
        </w:rPr>
        <w:t>e.</w:t>
      </w:r>
      <w:r w:rsidR="00DC1113" w:rsidRPr="00E31DB0">
        <w:rPr>
          <w:rFonts w:cstheme="minorHAnsi"/>
          <w:color w:val="222222"/>
          <w:shd w:val="clear" w:color="auto" w:fill="FFFFFF"/>
        </w:rPr>
        <w:t xml:space="preserve"> </w:t>
      </w:r>
      <w:bookmarkEnd w:id="50"/>
    </w:p>
    <w:bookmarkEnd w:id="51"/>
    <w:p w14:paraId="1D0DDD65" w14:textId="77777777" w:rsidR="00526FBE" w:rsidRPr="00E31DB0" w:rsidRDefault="00526FBE" w:rsidP="00E31DB0">
      <w:pPr>
        <w:widowControl w:val="0"/>
        <w:spacing w:after="0" w:line="240" w:lineRule="auto"/>
        <w:jc w:val="both"/>
        <w:rPr>
          <w:rFonts w:cstheme="minorHAnsi"/>
        </w:rPr>
      </w:pPr>
    </w:p>
    <w:p w14:paraId="37F32F21" w14:textId="77777777" w:rsidR="00B95F85" w:rsidRPr="00E31DB0" w:rsidRDefault="006F65F0" w:rsidP="00E31DB0">
      <w:pPr>
        <w:widowControl w:val="0"/>
        <w:spacing w:after="0" w:line="240" w:lineRule="auto"/>
        <w:jc w:val="both"/>
        <w:rPr>
          <w:rFonts w:cstheme="minorHAnsi"/>
        </w:rPr>
      </w:pPr>
      <w:bookmarkStart w:id="52" w:name="_Hlk29366167"/>
      <w:r w:rsidRPr="00E31DB0">
        <w:rPr>
          <w:rFonts w:cstheme="minorHAnsi"/>
        </w:rPr>
        <w:t>We</w:t>
      </w:r>
      <w:r w:rsidR="001E737E" w:rsidRPr="00E31DB0">
        <w:rPr>
          <w:rFonts w:cstheme="minorHAnsi"/>
        </w:rPr>
        <w:t xml:space="preserve"> are </w:t>
      </w:r>
      <w:bookmarkStart w:id="53" w:name="_Hlk155113596"/>
      <w:r w:rsidR="001E737E" w:rsidRPr="00E31DB0">
        <w:rPr>
          <w:rFonts w:cstheme="minorHAnsi"/>
        </w:rPr>
        <w:t xml:space="preserve">asking </w:t>
      </w:r>
      <w:r w:rsidRPr="00E31DB0">
        <w:rPr>
          <w:rFonts w:cstheme="minorHAnsi"/>
        </w:rPr>
        <w:t xml:space="preserve">God </w:t>
      </w:r>
      <w:r w:rsidR="001E737E" w:rsidRPr="00E31DB0">
        <w:rPr>
          <w:rFonts w:cstheme="minorHAnsi"/>
        </w:rPr>
        <w:t>for</w:t>
      </w:r>
      <w:r w:rsidR="00B95F85" w:rsidRPr="00E31DB0">
        <w:rPr>
          <w:rFonts w:cstheme="minorHAnsi"/>
        </w:rPr>
        <w:t xml:space="preserve"> a healthy </w:t>
      </w:r>
      <w:r w:rsidR="0046734C" w:rsidRPr="00E31DB0">
        <w:rPr>
          <w:rFonts w:cstheme="minorHAnsi"/>
        </w:rPr>
        <w:t>balance between more than enough and more than we can handle</w:t>
      </w:r>
      <w:r w:rsidR="00184925" w:rsidRPr="00E31DB0">
        <w:rPr>
          <w:rFonts w:cstheme="minorHAnsi"/>
        </w:rPr>
        <w:t xml:space="preserve">. </w:t>
      </w:r>
      <w:bookmarkEnd w:id="52"/>
      <w:bookmarkEnd w:id="53"/>
      <w:r w:rsidR="00AB504C" w:rsidRPr="00E31DB0">
        <w:rPr>
          <w:rFonts w:cstheme="minorHAnsi"/>
        </w:rPr>
        <w:t>We want to honor our material existence and its</w:t>
      </w:r>
      <w:r w:rsidR="00184925" w:rsidRPr="00E31DB0">
        <w:rPr>
          <w:rFonts w:cstheme="minorHAnsi"/>
        </w:rPr>
        <w:t xml:space="preserve"> real</w:t>
      </w:r>
      <w:r w:rsidR="00AB504C" w:rsidRPr="00E31DB0">
        <w:rPr>
          <w:rFonts w:cstheme="minorHAnsi"/>
        </w:rPr>
        <w:t xml:space="preserve"> limitations</w:t>
      </w:r>
      <w:r w:rsidR="0091507B" w:rsidRPr="00E31DB0">
        <w:rPr>
          <w:rFonts w:cstheme="minorHAnsi"/>
        </w:rPr>
        <w:t xml:space="preserve">. </w:t>
      </w:r>
      <w:bookmarkEnd w:id="49"/>
      <w:r w:rsidR="00847DF2" w:rsidRPr="00E31DB0">
        <w:rPr>
          <w:rFonts w:cstheme="minorHAnsi"/>
        </w:rPr>
        <w:t>We do not want to be driven by imagined limitations that justify our compulsive needs and greed.</w:t>
      </w:r>
    </w:p>
    <w:p w14:paraId="0763CAC0" w14:textId="77777777" w:rsidR="001C4E53" w:rsidRPr="00E31DB0" w:rsidRDefault="001C4E53" w:rsidP="00E31DB0">
      <w:pPr>
        <w:widowControl w:val="0"/>
        <w:spacing w:after="0" w:line="240" w:lineRule="auto"/>
        <w:jc w:val="both"/>
        <w:rPr>
          <w:rFonts w:cstheme="minorHAnsi"/>
        </w:rPr>
      </w:pPr>
    </w:p>
    <w:p w14:paraId="51362AA1" w14:textId="238C3117" w:rsidR="00B95F85" w:rsidRPr="00E31DB0" w:rsidRDefault="00184925" w:rsidP="00E31DB0">
      <w:pPr>
        <w:widowControl w:val="0"/>
        <w:spacing w:after="0" w:line="240" w:lineRule="auto"/>
        <w:jc w:val="both"/>
        <w:rPr>
          <w:rFonts w:cstheme="minorHAnsi"/>
        </w:rPr>
      </w:pPr>
      <w:r w:rsidRPr="00E31DB0">
        <w:rPr>
          <w:rFonts w:cstheme="minorHAnsi"/>
        </w:rPr>
        <w:t xml:space="preserve">Our prayer might go something like this: </w:t>
      </w:r>
    </w:p>
    <w:p w14:paraId="54440CC1" w14:textId="77777777" w:rsidR="00CA380E" w:rsidRPr="00E31DB0" w:rsidRDefault="00CA380E" w:rsidP="00E31DB0">
      <w:pPr>
        <w:widowControl w:val="0"/>
        <w:spacing w:after="0" w:line="240" w:lineRule="auto"/>
        <w:jc w:val="both"/>
        <w:rPr>
          <w:rFonts w:cstheme="minorHAnsi"/>
        </w:rPr>
      </w:pPr>
    </w:p>
    <w:p w14:paraId="51F97F5E" w14:textId="77777777" w:rsidR="00323AE9" w:rsidRPr="00E31DB0" w:rsidRDefault="00A53AFC" w:rsidP="00E31DB0">
      <w:pPr>
        <w:widowControl w:val="0"/>
        <w:spacing w:after="0" w:line="240" w:lineRule="auto"/>
        <w:jc w:val="center"/>
        <w:rPr>
          <w:rFonts w:cstheme="minorHAnsi"/>
          <w:i/>
        </w:rPr>
      </w:pPr>
      <w:r w:rsidRPr="00E31DB0">
        <w:rPr>
          <w:rFonts w:cstheme="minorHAnsi"/>
          <w:i/>
        </w:rPr>
        <w:t>Guardian of my soul</w:t>
      </w:r>
      <w:r w:rsidR="00184925" w:rsidRPr="00E31DB0">
        <w:rPr>
          <w:rFonts w:cstheme="minorHAnsi"/>
          <w:i/>
        </w:rPr>
        <w:t>, keep deception</w:t>
      </w:r>
      <w:r w:rsidR="0091149A" w:rsidRPr="00E31DB0">
        <w:rPr>
          <w:rFonts w:cstheme="minorHAnsi"/>
          <w:i/>
        </w:rPr>
        <w:t xml:space="preserve"> far</w:t>
      </w:r>
      <w:r w:rsidR="00184925" w:rsidRPr="00E31DB0">
        <w:rPr>
          <w:rFonts w:cstheme="minorHAnsi"/>
          <w:i/>
        </w:rPr>
        <w:t xml:space="preserve"> f</w:t>
      </w:r>
      <w:r w:rsidR="0091149A" w:rsidRPr="00E31DB0">
        <w:rPr>
          <w:rFonts w:cstheme="minorHAnsi"/>
          <w:i/>
        </w:rPr>
        <w:t xml:space="preserve">rom me and feed me with </w:t>
      </w:r>
      <w:r w:rsidR="0078298B" w:rsidRPr="00E31DB0">
        <w:rPr>
          <w:rFonts w:cstheme="minorHAnsi"/>
          <w:i/>
        </w:rPr>
        <w:t>the portion</w:t>
      </w:r>
      <w:r w:rsidR="00CA380E" w:rsidRPr="00E31DB0">
        <w:rPr>
          <w:rFonts w:cstheme="minorHAnsi"/>
          <w:i/>
        </w:rPr>
        <w:t xml:space="preserve"> that is</w:t>
      </w:r>
    </w:p>
    <w:p w14:paraId="0BA30EE3" w14:textId="3A93C501" w:rsidR="00184925" w:rsidRPr="00E31DB0" w:rsidRDefault="00CA380E" w:rsidP="00E31DB0">
      <w:pPr>
        <w:widowControl w:val="0"/>
        <w:spacing w:after="0" w:line="240" w:lineRule="auto"/>
        <w:jc w:val="center"/>
        <w:rPr>
          <w:rFonts w:cstheme="minorHAnsi"/>
          <w:i/>
        </w:rPr>
      </w:pPr>
      <w:r w:rsidRPr="00E31DB0">
        <w:rPr>
          <w:rFonts w:cstheme="minorHAnsi"/>
          <w:i/>
        </w:rPr>
        <w:t xml:space="preserve"> </w:t>
      </w:r>
      <w:r w:rsidR="00F50503" w:rsidRPr="00E31DB0">
        <w:rPr>
          <w:rFonts w:cstheme="minorHAnsi"/>
          <w:i/>
        </w:rPr>
        <w:t>appropriate for me today</w:t>
      </w:r>
      <w:r w:rsidR="00184925" w:rsidRPr="00E31DB0">
        <w:rPr>
          <w:rFonts w:cstheme="minorHAnsi"/>
          <w:i/>
        </w:rPr>
        <w:t>.</w:t>
      </w:r>
      <w:r w:rsidR="00184925" w:rsidRPr="00E31DB0">
        <w:rPr>
          <w:rFonts w:cstheme="minorHAnsi"/>
        </w:rPr>
        <w:t xml:space="preserve"> </w:t>
      </w:r>
      <w:r w:rsidR="008243FB" w:rsidRPr="00E31DB0">
        <w:rPr>
          <w:rFonts w:cstheme="minorHAnsi"/>
          <w:i/>
        </w:rPr>
        <w:t>(Repeat)</w:t>
      </w:r>
    </w:p>
    <w:p w14:paraId="097EE459" w14:textId="77777777" w:rsidR="000D0A35" w:rsidRPr="00E31DB0" w:rsidRDefault="000D0A35" w:rsidP="00E31DB0">
      <w:pPr>
        <w:widowControl w:val="0"/>
        <w:spacing w:after="0" w:line="240" w:lineRule="auto"/>
        <w:jc w:val="both"/>
        <w:rPr>
          <w:rFonts w:cstheme="minorHAnsi"/>
        </w:rPr>
      </w:pPr>
    </w:p>
    <w:p w14:paraId="640AE18D" w14:textId="77777777" w:rsidR="000D0A35" w:rsidRPr="00E31DB0" w:rsidRDefault="000D0A35" w:rsidP="00E31DB0">
      <w:pPr>
        <w:widowControl w:val="0"/>
        <w:spacing w:after="0" w:line="240" w:lineRule="auto"/>
        <w:jc w:val="both"/>
        <w:rPr>
          <w:rFonts w:cstheme="minorHAnsi"/>
        </w:rPr>
      </w:pPr>
      <w:r w:rsidRPr="00E31DB0">
        <w:rPr>
          <w:rFonts w:cstheme="minorHAnsi"/>
        </w:rPr>
        <w:t>Take a deep breath.</w:t>
      </w:r>
    </w:p>
    <w:p w14:paraId="636E8346" w14:textId="20737C8C" w:rsidR="00C70B92" w:rsidRPr="00E31DB0" w:rsidRDefault="00C70B92" w:rsidP="00E31DB0">
      <w:pPr>
        <w:widowControl w:val="0"/>
        <w:spacing w:after="0" w:line="240" w:lineRule="auto"/>
        <w:jc w:val="both"/>
        <w:rPr>
          <w:rFonts w:cstheme="minorHAnsi"/>
          <w:i/>
        </w:rPr>
      </w:pPr>
      <w:r w:rsidRPr="00E31DB0">
        <w:rPr>
          <w:rFonts w:cstheme="minorHAnsi"/>
          <w:i/>
        </w:rPr>
        <w:t>(If time permits, ask, “Does anyone have comments or questions about the Bible teaching?”)</w:t>
      </w:r>
    </w:p>
    <w:p w14:paraId="7A5035EE" w14:textId="77777777" w:rsidR="00B95F85" w:rsidRPr="00E31DB0" w:rsidRDefault="00B95F85" w:rsidP="00E31DB0">
      <w:pPr>
        <w:widowControl w:val="0"/>
        <w:spacing w:after="0" w:line="240" w:lineRule="auto"/>
        <w:jc w:val="both"/>
        <w:rPr>
          <w:rFonts w:cstheme="minorHAnsi"/>
        </w:rPr>
      </w:pPr>
    </w:p>
    <w:p w14:paraId="7231F2C7" w14:textId="77777777" w:rsidR="00285B9A" w:rsidRPr="00E31DB0" w:rsidRDefault="008243FB" w:rsidP="00E31DB0">
      <w:pPr>
        <w:widowControl w:val="0"/>
        <w:spacing w:after="0" w:line="240" w:lineRule="auto"/>
        <w:jc w:val="both"/>
        <w:rPr>
          <w:rFonts w:cstheme="minorHAnsi"/>
          <w:b/>
        </w:rPr>
      </w:pPr>
      <w:r w:rsidRPr="00E31DB0">
        <w:rPr>
          <w:rFonts w:cstheme="minorHAnsi"/>
          <w:b/>
        </w:rPr>
        <w:t>1:10</w:t>
      </w:r>
      <w:r w:rsidR="00285B9A" w:rsidRPr="00E31DB0">
        <w:rPr>
          <w:rFonts w:cstheme="minorHAnsi"/>
          <w:b/>
        </w:rPr>
        <w:t xml:space="preserve"> </w:t>
      </w:r>
      <w:r w:rsidR="00285B9A" w:rsidRPr="00E31DB0">
        <w:rPr>
          <w:rFonts w:cstheme="minorHAnsi"/>
          <w:b/>
        </w:rPr>
        <w:tab/>
        <w:t>INTEGRATION</w:t>
      </w:r>
    </w:p>
    <w:p w14:paraId="013BBE4C" w14:textId="77777777" w:rsidR="00B95F85" w:rsidRPr="00E31DB0" w:rsidRDefault="00B95F85" w:rsidP="00E31DB0">
      <w:pPr>
        <w:widowControl w:val="0"/>
        <w:spacing w:after="0" w:line="240" w:lineRule="auto"/>
        <w:jc w:val="both"/>
        <w:rPr>
          <w:rFonts w:cstheme="minorHAnsi"/>
          <w:iCs/>
        </w:rPr>
      </w:pPr>
    </w:p>
    <w:p w14:paraId="6C0022C7" w14:textId="77777777" w:rsidR="00C547CD" w:rsidRPr="00E31DB0" w:rsidRDefault="008243FB" w:rsidP="00E31DB0">
      <w:pPr>
        <w:widowControl w:val="0"/>
        <w:spacing w:after="0" w:line="240" w:lineRule="auto"/>
        <w:jc w:val="both"/>
        <w:rPr>
          <w:rFonts w:cstheme="minorHAnsi"/>
          <w:i/>
        </w:rPr>
      </w:pPr>
      <w:r w:rsidRPr="00E31DB0">
        <w:rPr>
          <w:rFonts w:cstheme="minorHAnsi"/>
        </w:rPr>
        <w:t>Sip</w:t>
      </w:r>
      <w:r w:rsidR="00C547CD" w:rsidRPr="00E31DB0">
        <w:rPr>
          <w:rFonts w:cstheme="minorHAnsi"/>
        </w:rPr>
        <w:t xml:space="preserve"> some</w:t>
      </w:r>
      <w:r w:rsidRPr="00E31DB0">
        <w:rPr>
          <w:rFonts w:cstheme="minorHAnsi"/>
        </w:rPr>
        <w:t xml:space="preserve"> </w:t>
      </w:r>
      <w:r w:rsidR="001C51C1" w:rsidRPr="00E31DB0">
        <w:rPr>
          <w:rFonts w:cstheme="minorHAnsi"/>
        </w:rPr>
        <w:t xml:space="preserve">purified </w:t>
      </w:r>
      <w:r w:rsidRPr="00E31DB0">
        <w:rPr>
          <w:rFonts w:cstheme="minorHAnsi"/>
        </w:rPr>
        <w:t>water and prepare to take some notes. Assume a</w:t>
      </w:r>
      <w:r w:rsidR="00C547CD" w:rsidRPr="00E31DB0">
        <w:rPr>
          <w:rFonts w:cstheme="minorHAnsi"/>
        </w:rPr>
        <w:t xml:space="preserve"> meditation posture</w:t>
      </w:r>
      <w:r w:rsidR="00ED739E" w:rsidRPr="00E31DB0">
        <w:rPr>
          <w:rFonts w:cstheme="minorHAnsi"/>
        </w:rPr>
        <w:t>,</w:t>
      </w:r>
      <w:r w:rsidR="00C547CD" w:rsidRPr="00E31DB0">
        <w:rPr>
          <w:rFonts w:cstheme="minorHAnsi"/>
        </w:rPr>
        <w:t xml:space="preserve"> and breathe. </w:t>
      </w:r>
      <w:r w:rsidR="001C51C1" w:rsidRPr="00E31DB0">
        <w:rPr>
          <w:rFonts w:cstheme="minorHAnsi"/>
          <w:i/>
        </w:rPr>
        <w:t xml:space="preserve">(Pause </w:t>
      </w:r>
      <w:r w:rsidR="00A66044" w:rsidRPr="00E31DB0">
        <w:rPr>
          <w:rFonts w:cstheme="minorHAnsi"/>
          <w:i/>
        </w:rPr>
        <w:t xml:space="preserve">for </w:t>
      </w:r>
      <w:r w:rsidR="001C51C1" w:rsidRPr="00E31DB0">
        <w:rPr>
          <w:rFonts w:cstheme="minorHAnsi"/>
          <w:i/>
        </w:rPr>
        <w:t>1</w:t>
      </w:r>
      <w:r w:rsidR="00C547CD" w:rsidRPr="00E31DB0">
        <w:rPr>
          <w:rFonts w:cstheme="minorHAnsi"/>
          <w:i/>
        </w:rPr>
        <w:t>0 seconds)</w:t>
      </w:r>
    </w:p>
    <w:p w14:paraId="5C431CD6" w14:textId="77777777" w:rsidR="00C547CD" w:rsidRPr="00E31DB0" w:rsidRDefault="00C547CD" w:rsidP="00E31DB0">
      <w:pPr>
        <w:widowControl w:val="0"/>
        <w:spacing w:after="0" w:line="240" w:lineRule="auto"/>
        <w:jc w:val="both"/>
        <w:rPr>
          <w:rFonts w:cstheme="minorHAnsi"/>
        </w:rPr>
      </w:pPr>
    </w:p>
    <w:p w14:paraId="15B61C61" w14:textId="77777777" w:rsidR="00C547CD" w:rsidRPr="00E31DB0" w:rsidRDefault="00D40C6B" w:rsidP="00E31DB0">
      <w:pPr>
        <w:widowControl w:val="0"/>
        <w:spacing w:after="0" w:line="240" w:lineRule="auto"/>
        <w:jc w:val="both"/>
        <w:rPr>
          <w:rFonts w:cstheme="minorHAnsi"/>
          <w:i/>
        </w:rPr>
      </w:pPr>
      <w:r w:rsidRPr="00E31DB0">
        <w:rPr>
          <w:rFonts w:cstheme="minorHAnsi"/>
        </w:rPr>
        <w:t>Here is our integration focus</w:t>
      </w:r>
      <w:r w:rsidR="002867C0" w:rsidRPr="00E31DB0">
        <w:rPr>
          <w:rFonts w:cstheme="minorHAnsi"/>
        </w:rPr>
        <w:t xml:space="preserve">: </w:t>
      </w:r>
      <w:r w:rsidR="00C547CD" w:rsidRPr="00E31DB0">
        <w:rPr>
          <w:rFonts w:cstheme="minorHAnsi"/>
          <w:i/>
        </w:rPr>
        <w:t xml:space="preserve">Consider an uncomfortable area of your life that is </w:t>
      </w:r>
      <w:r w:rsidRPr="00E31DB0">
        <w:rPr>
          <w:rFonts w:cstheme="minorHAnsi"/>
          <w:i/>
        </w:rPr>
        <w:t>your</w:t>
      </w:r>
      <w:r w:rsidR="00C547CD" w:rsidRPr="00E31DB0">
        <w:rPr>
          <w:rFonts w:cstheme="minorHAnsi"/>
          <w:i/>
        </w:rPr>
        <w:t xml:space="preserve"> portion</w:t>
      </w:r>
      <w:r w:rsidR="00BE66C5" w:rsidRPr="00E31DB0">
        <w:rPr>
          <w:rFonts w:cstheme="minorHAnsi"/>
          <w:i/>
        </w:rPr>
        <w:t xml:space="preserve"> today</w:t>
      </w:r>
      <w:r w:rsidR="00C547CD" w:rsidRPr="00E31DB0">
        <w:rPr>
          <w:rFonts w:cstheme="minorHAnsi"/>
          <w:i/>
        </w:rPr>
        <w:t>.</w:t>
      </w:r>
      <w:r w:rsidR="00C547CD" w:rsidRPr="00E31DB0">
        <w:rPr>
          <w:rFonts w:cstheme="minorHAnsi"/>
        </w:rPr>
        <w:t xml:space="preserve"> </w:t>
      </w:r>
      <w:r w:rsidR="00C547CD" w:rsidRPr="00E31DB0">
        <w:rPr>
          <w:rFonts w:cstheme="minorHAnsi"/>
          <w:i/>
        </w:rPr>
        <w:t>(Repeat)</w:t>
      </w:r>
      <w:r w:rsidR="00C547CD" w:rsidRPr="00E31DB0">
        <w:rPr>
          <w:rFonts w:cstheme="minorHAnsi"/>
        </w:rPr>
        <w:t xml:space="preserve"> </w:t>
      </w:r>
      <w:r w:rsidR="00C547CD" w:rsidRPr="00E31DB0">
        <w:rPr>
          <w:rFonts w:cstheme="minorHAnsi"/>
          <w:i/>
        </w:rPr>
        <w:t>(Pause</w:t>
      </w:r>
      <w:r w:rsidR="001C51C1" w:rsidRPr="00E31DB0">
        <w:rPr>
          <w:rFonts w:cstheme="minorHAnsi"/>
          <w:i/>
        </w:rPr>
        <w:t xml:space="preserve"> </w:t>
      </w:r>
      <w:r w:rsidR="00A66044" w:rsidRPr="00E31DB0">
        <w:rPr>
          <w:rFonts w:cstheme="minorHAnsi"/>
          <w:i/>
        </w:rPr>
        <w:t xml:space="preserve">for </w:t>
      </w:r>
      <w:r w:rsidR="001C51C1" w:rsidRPr="00E31DB0">
        <w:rPr>
          <w:rFonts w:cstheme="minorHAnsi"/>
          <w:i/>
        </w:rPr>
        <w:t>30 seconds</w:t>
      </w:r>
      <w:r w:rsidR="000D0A35" w:rsidRPr="00E31DB0">
        <w:rPr>
          <w:rFonts w:cstheme="minorHAnsi"/>
          <w:i/>
        </w:rPr>
        <w:t>)</w:t>
      </w:r>
    </w:p>
    <w:p w14:paraId="066B7887" w14:textId="77777777" w:rsidR="00C547CD" w:rsidRPr="00E31DB0" w:rsidRDefault="00C547CD" w:rsidP="00E31DB0">
      <w:pPr>
        <w:widowControl w:val="0"/>
        <w:spacing w:after="0" w:line="240" w:lineRule="auto"/>
        <w:jc w:val="both"/>
        <w:rPr>
          <w:rFonts w:cstheme="minorHAnsi"/>
        </w:rPr>
      </w:pPr>
    </w:p>
    <w:p w14:paraId="63FB8ADD" w14:textId="77777777" w:rsidR="008243FB" w:rsidRPr="00E31DB0" w:rsidRDefault="00C547CD" w:rsidP="00E31DB0">
      <w:pPr>
        <w:widowControl w:val="0"/>
        <w:spacing w:after="0" w:line="240" w:lineRule="auto"/>
        <w:jc w:val="both"/>
        <w:rPr>
          <w:rFonts w:cstheme="minorHAnsi"/>
        </w:rPr>
      </w:pPr>
      <w:r w:rsidRPr="00E31DB0">
        <w:rPr>
          <w:rFonts w:cstheme="minorHAnsi"/>
          <w:b/>
        </w:rPr>
        <w:t>The</w:t>
      </w:r>
      <w:r w:rsidRPr="00E31DB0">
        <w:rPr>
          <w:rFonts w:cstheme="minorHAnsi"/>
        </w:rPr>
        <w:t xml:space="preserve"> </w:t>
      </w:r>
      <w:r w:rsidRPr="00E31DB0">
        <w:rPr>
          <w:rFonts w:cstheme="minorHAnsi"/>
          <w:b/>
        </w:rPr>
        <w:t>FAITH</w:t>
      </w:r>
      <w:r w:rsidRPr="00E31DB0">
        <w:rPr>
          <w:rFonts w:cstheme="minorHAnsi"/>
        </w:rPr>
        <w:t xml:space="preserve"> </w:t>
      </w:r>
      <w:r w:rsidR="008243FB" w:rsidRPr="00E31DB0">
        <w:rPr>
          <w:rFonts w:cstheme="minorHAnsi"/>
          <w:b/>
        </w:rPr>
        <w:t>P</w:t>
      </w:r>
      <w:r w:rsidRPr="00E31DB0">
        <w:rPr>
          <w:rFonts w:cstheme="minorHAnsi"/>
          <w:b/>
        </w:rPr>
        <w:t>rocess</w:t>
      </w:r>
    </w:p>
    <w:p w14:paraId="440B267D" w14:textId="77777777" w:rsidR="00C547CD" w:rsidRPr="00E31DB0" w:rsidRDefault="00C547CD" w:rsidP="00E31DB0">
      <w:pPr>
        <w:widowControl w:val="0"/>
        <w:spacing w:after="0" w:line="240" w:lineRule="auto"/>
        <w:jc w:val="both"/>
        <w:rPr>
          <w:rFonts w:cstheme="minorHAnsi"/>
        </w:rPr>
      </w:pPr>
    </w:p>
    <w:p w14:paraId="7AD059F4" w14:textId="77777777" w:rsidR="00C547CD" w:rsidRPr="00E31DB0" w:rsidRDefault="008243FB" w:rsidP="00E31DB0">
      <w:pPr>
        <w:widowControl w:val="0"/>
        <w:spacing w:after="0" w:line="240" w:lineRule="auto"/>
        <w:jc w:val="both"/>
        <w:rPr>
          <w:rFonts w:cstheme="minorHAnsi"/>
          <w:b/>
        </w:rPr>
      </w:pPr>
      <w:r w:rsidRPr="00E31DB0">
        <w:rPr>
          <w:rFonts w:cstheme="minorHAnsi"/>
          <w:b/>
        </w:rPr>
        <w:t>Feelings</w:t>
      </w:r>
    </w:p>
    <w:p w14:paraId="2617EFF6" w14:textId="77777777" w:rsidR="00C547CD" w:rsidRPr="00E31DB0" w:rsidRDefault="00F44133" w:rsidP="00E31DB0">
      <w:pPr>
        <w:widowControl w:val="0"/>
        <w:spacing w:after="0" w:line="240" w:lineRule="auto"/>
        <w:jc w:val="both"/>
        <w:rPr>
          <w:rFonts w:cstheme="minorHAnsi"/>
          <w:i/>
        </w:rPr>
      </w:pPr>
      <w:r w:rsidRPr="00E31DB0">
        <w:rPr>
          <w:rFonts w:cstheme="minorHAnsi"/>
        </w:rPr>
        <w:t>As you c</w:t>
      </w:r>
      <w:r w:rsidRPr="00E31DB0">
        <w:rPr>
          <w:rFonts w:cstheme="minorHAnsi"/>
          <w:i/>
        </w:rPr>
        <w:t>onsider an uncomfortable area of your life that</w:t>
      </w:r>
      <w:r w:rsidR="00300401" w:rsidRPr="00E31DB0">
        <w:rPr>
          <w:rFonts w:cstheme="minorHAnsi"/>
          <w:i/>
        </w:rPr>
        <w:t xml:space="preserve"> is your portion</w:t>
      </w:r>
      <w:r w:rsidR="00BE66C5" w:rsidRPr="00E31DB0">
        <w:rPr>
          <w:rFonts w:cstheme="minorHAnsi"/>
          <w:i/>
        </w:rPr>
        <w:t xml:space="preserve"> today</w:t>
      </w:r>
      <w:r w:rsidR="00C547CD" w:rsidRPr="00E31DB0">
        <w:rPr>
          <w:rFonts w:cstheme="minorHAnsi"/>
        </w:rPr>
        <w:t xml:space="preserve">, how does it feel? </w:t>
      </w:r>
      <w:r w:rsidR="00C547CD" w:rsidRPr="00E31DB0">
        <w:rPr>
          <w:rFonts w:cstheme="minorHAnsi"/>
          <w:i/>
        </w:rPr>
        <w:t xml:space="preserve">(Pause) </w:t>
      </w:r>
      <w:r w:rsidR="000D0A35" w:rsidRPr="00E31DB0">
        <w:rPr>
          <w:rFonts w:cstheme="minorHAnsi"/>
        </w:rPr>
        <w:t>Yo</w:t>
      </w:r>
      <w:r w:rsidR="00C547CD" w:rsidRPr="00E31DB0">
        <w:rPr>
          <w:rFonts w:cstheme="minorHAnsi"/>
        </w:rPr>
        <w:t xml:space="preserve">ur feelings are </w:t>
      </w:r>
      <w:r w:rsidR="000D0A35" w:rsidRPr="00E31DB0">
        <w:rPr>
          <w:rFonts w:cstheme="minorHAnsi"/>
        </w:rPr>
        <w:t>yours to teach you</w:t>
      </w:r>
      <w:r w:rsidR="00C547CD" w:rsidRPr="00E31DB0">
        <w:rPr>
          <w:rFonts w:cstheme="minorHAnsi"/>
        </w:rPr>
        <w:t xml:space="preserve"> about </w:t>
      </w:r>
      <w:r w:rsidR="000D0A35" w:rsidRPr="00E31DB0">
        <w:rPr>
          <w:rFonts w:cstheme="minorHAnsi"/>
        </w:rPr>
        <w:t>yourself, to guide you, and to train you</w:t>
      </w:r>
      <w:r w:rsidR="00C547CD" w:rsidRPr="00E31DB0">
        <w:rPr>
          <w:rFonts w:cstheme="minorHAnsi"/>
        </w:rPr>
        <w:t>. The</w:t>
      </w:r>
      <w:r w:rsidR="000D0A35" w:rsidRPr="00E31DB0">
        <w:rPr>
          <w:rFonts w:cstheme="minorHAnsi"/>
        </w:rPr>
        <w:t>y</w:t>
      </w:r>
      <w:r w:rsidR="00D40C6B" w:rsidRPr="00E31DB0">
        <w:rPr>
          <w:rFonts w:cstheme="minorHAnsi"/>
        </w:rPr>
        <w:t xml:space="preserve"> can often be uncomfortable.</w:t>
      </w:r>
      <w:r w:rsidR="00C547CD" w:rsidRPr="00E31DB0">
        <w:rPr>
          <w:rFonts w:cstheme="minorHAnsi"/>
        </w:rPr>
        <w:t xml:space="preserve"> </w:t>
      </w:r>
      <w:r w:rsidR="00C547CD" w:rsidRPr="00E31DB0">
        <w:rPr>
          <w:rFonts w:cstheme="minorHAnsi"/>
          <w:i/>
        </w:rPr>
        <w:t>(Pause)</w:t>
      </w:r>
      <w:r w:rsidR="008243FB" w:rsidRPr="00E31DB0">
        <w:rPr>
          <w:rFonts w:cstheme="minorHAnsi"/>
        </w:rPr>
        <w:t xml:space="preserve"> R</w:t>
      </w:r>
      <w:r w:rsidR="00C547CD" w:rsidRPr="00E31DB0">
        <w:rPr>
          <w:rFonts w:cstheme="minorHAnsi"/>
        </w:rPr>
        <w:t>ecognize</w:t>
      </w:r>
      <w:r w:rsidR="00FB08D1" w:rsidRPr="00E31DB0">
        <w:rPr>
          <w:rFonts w:cstheme="minorHAnsi"/>
        </w:rPr>
        <w:t xml:space="preserve"> with compassion</w:t>
      </w:r>
      <w:r w:rsidR="003311F9" w:rsidRPr="00E31DB0">
        <w:rPr>
          <w:rFonts w:cstheme="minorHAnsi"/>
        </w:rPr>
        <w:t xml:space="preserve"> whatever you are experienci</w:t>
      </w:r>
      <w:r w:rsidR="00FB08D1" w:rsidRPr="00E31DB0">
        <w:rPr>
          <w:rFonts w:cstheme="minorHAnsi"/>
        </w:rPr>
        <w:t>ng</w:t>
      </w:r>
      <w:r w:rsidR="00C547CD" w:rsidRPr="00E31DB0">
        <w:rPr>
          <w:rFonts w:cstheme="minorHAnsi"/>
        </w:rPr>
        <w:t xml:space="preserve">, and breathe. </w:t>
      </w:r>
      <w:r w:rsidR="00C547CD" w:rsidRPr="00E31DB0">
        <w:rPr>
          <w:rFonts w:cstheme="minorHAnsi"/>
          <w:i/>
        </w:rPr>
        <w:t xml:space="preserve">(Pause </w:t>
      </w:r>
      <w:r w:rsidR="00A66044" w:rsidRPr="00E31DB0">
        <w:rPr>
          <w:rFonts w:cstheme="minorHAnsi"/>
          <w:i/>
        </w:rPr>
        <w:t xml:space="preserve">for </w:t>
      </w:r>
      <w:r w:rsidR="00C547CD" w:rsidRPr="00E31DB0">
        <w:rPr>
          <w:rFonts w:cstheme="minorHAnsi"/>
          <w:i/>
        </w:rPr>
        <w:t xml:space="preserve">30 seconds) </w:t>
      </w:r>
    </w:p>
    <w:p w14:paraId="7F5D6FD4" w14:textId="77777777" w:rsidR="00C547CD" w:rsidRPr="00E31DB0" w:rsidRDefault="00C547CD" w:rsidP="00E31DB0">
      <w:pPr>
        <w:widowControl w:val="0"/>
        <w:spacing w:after="0" w:line="240" w:lineRule="auto"/>
        <w:jc w:val="both"/>
        <w:rPr>
          <w:rFonts w:cstheme="minorHAnsi"/>
        </w:rPr>
      </w:pPr>
    </w:p>
    <w:p w14:paraId="3E981273" w14:textId="77777777" w:rsidR="00C547CD" w:rsidRPr="00E31DB0" w:rsidRDefault="00F2578B" w:rsidP="00E31DB0">
      <w:pPr>
        <w:widowControl w:val="0"/>
        <w:spacing w:after="0" w:line="240" w:lineRule="auto"/>
        <w:jc w:val="both"/>
        <w:rPr>
          <w:rFonts w:cstheme="minorHAnsi"/>
          <w:b/>
        </w:rPr>
      </w:pPr>
      <w:r w:rsidRPr="00E31DB0">
        <w:rPr>
          <w:rFonts w:cstheme="minorHAnsi"/>
          <w:b/>
        </w:rPr>
        <w:t>Awareness without judgment</w:t>
      </w:r>
      <w:r w:rsidR="001A5942" w:rsidRPr="00E31DB0">
        <w:rPr>
          <w:rFonts w:cstheme="minorHAnsi"/>
          <w:b/>
        </w:rPr>
        <w:t xml:space="preserve"> </w:t>
      </w:r>
    </w:p>
    <w:p w14:paraId="6B08981F" w14:textId="42E54368" w:rsidR="00C547CD" w:rsidRPr="00E31DB0" w:rsidRDefault="00F2578B" w:rsidP="00E31DB0">
      <w:pPr>
        <w:widowControl w:val="0"/>
        <w:spacing w:after="0" w:line="240" w:lineRule="auto"/>
        <w:jc w:val="both"/>
        <w:rPr>
          <w:rFonts w:cstheme="minorHAnsi"/>
          <w:i/>
        </w:rPr>
      </w:pPr>
      <w:r w:rsidRPr="00E31DB0">
        <w:rPr>
          <w:rFonts w:cstheme="minorHAnsi"/>
        </w:rPr>
        <w:t>Gently hold</w:t>
      </w:r>
      <w:r w:rsidR="00C547CD" w:rsidRPr="00E31DB0">
        <w:rPr>
          <w:rFonts w:cstheme="minorHAnsi"/>
        </w:rPr>
        <w:t xml:space="preserve"> your experience in your awareness. You might notice a compulsion to push </w:t>
      </w:r>
      <w:r w:rsidR="00A225E6" w:rsidRPr="00E31DB0">
        <w:rPr>
          <w:rFonts w:cstheme="minorHAnsi"/>
        </w:rPr>
        <w:t xml:space="preserve">away or justify </w:t>
      </w:r>
      <w:r w:rsidR="00C547CD" w:rsidRPr="00E31DB0">
        <w:rPr>
          <w:rFonts w:cstheme="minorHAnsi"/>
        </w:rPr>
        <w:lastRenderedPageBreak/>
        <w:t>t</w:t>
      </w:r>
      <w:r w:rsidRPr="00E31DB0">
        <w:rPr>
          <w:rFonts w:cstheme="minorHAnsi"/>
        </w:rPr>
        <w:t xml:space="preserve">houghts </w:t>
      </w:r>
      <w:r w:rsidR="003A2DAC" w:rsidRPr="00E31DB0">
        <w:rPr>
          <w:rFonts w:cstheme="minorHAnsi"/>
        </w:rPr>
        <w:t>and</w:t>
      </w:r>
      <w:r w:rsidRPr="00E31DB0">
        <w:rPr>
          <w:rFonts w:cstheme="minorHAnsi"/>
        </w:rPr>
        <w:t xml:space="preserve"> feelings</w:t>
      </w:r>
      <w:r w:rsidR="00C547CD" w:rsidRPr="00E31DB0">
        <w:rPr>
          <w:rFonts w:cstheme="minorHAnsi"/>
        </w:rPr>
        <w:t xml:space="preserve">, or </w:t>
      </w:r>
      <w:r w:rsidR="007E7882" w:rsidRPr="00E31DB0">
        <w:rPr>
          <w:rFonts w:cstheme="minorHAnsi"/>
        </w:rPr>
        <w:t xml:space="preserve">to </w:t>
      </w:r>
      <w:r w:rsidR="00C547CD" w:rsidRPr="00E31DB0">
        <w:rPr>
          <w:rFonts w:cstheme="minorHAnsi"/>
        </w:rPr>
        <w:t xml:space="preserve">make up a </w:t>
      </w:r>
      <w:r w:rsidR="007E7882" w:rsidRPr="00E31DB0">
        <w:rPr>
          <w:rFonts w:cstheme="minorHAnsi"/>
        </w:rPr>
        <w:t>virtue</w:t>
      </w:r>
      <w:r w:rsidR="00C547CD" w:rsidRPr="00E31DB0">
        <w:rPr>
          <w:rFonts w:cstheme="minorHAnsi"/>
        </w:rPr>
        <w:t xml:space="preserve"> story. Observe whatever tension you may be feeling as you</w:t>
      </w:r>
      <w:r w:rsidR="00BE66C5" w:rsidRPr="00E31DB0">
        <w:rPr>
          <w:rFonts w:cstheme="minorHAnsi"/>
          <w:i/>
        </w:rPr>
        <w:t xml:space="preserve"> consider this</w:t>
      </w:r>
      <w:r w:rsidR="00F44133" w:rsidRPr="00E31DB0">
        <w:rPr>
          <w:rFonts w:cstheme="minorHAnsi"/>
          <w:i/>
        </w:rPr>
        <w:t xml:space="preserve"> uncomfortable area of your life.</w:t>
      </w:r>
      <w:r w:rsidR="00F44133" w:rsidRPr="00E31DB0">
        <w:rPr>
          <w:rFonts w:cstheme="minorHAnsi"/>
        </w:rPr>
        <w:t xml:space="preserve"> </w:t>
      </w:r>
      <w:r w:rsidR="00C547CD" w:rsidRPr="00E31DB0">
        <w:rPr>
          <w:rFonts w:cstheme="minorHAnsi"/>
          <w:i/>
        </w:rPr>
        <w:t xml:space="preserve">(Pause) </w:t>
      </w:r>
      <w:r w:rsidR="00C547CD" w:rsidRPr="00E31DB0">
        <w:rPr>
          <w:rFonts w:cstheme="minorHAnsi"/>
        </w:rPr>
        <w:t>Give yours</w:t>
      </w:r>
      <w:r w:rsidR="00D40C6B" w:rsidRPr="00E31DB0">
        <w:rPr>
          <w:rFonts w:cstheme="minorHAnsi"/>
        </w:rPr>
        <w:t>elf permission now to explore</w:t>
      </w:r>
      <w:r w:rsidR="00C547CD" w:rsidRPr="00E31DB0">
        <w:rPr>
          <w:rFonts w:cstheme="minorHAnsi"/>
        </w:rPr>
        <w:t xml:space="preserve"> without judgment, and breathe. </w:t>
      </w:r>
      <w:r w:rsidR="00C547CD" w:rsidRPr="00E31DB0">
        <w:rPr>
          <w:rFonts w:cstheme="minorHAnsi"/>
          <w:i/>
        </w:rPr>
        <w:t xml:space="preserve">(Pause </w:t>
      </w:r>
      <w:r w:rsidR="00A66044" w:rsidRPr="00E31DB0">
        <w:rPr>
          <w:rFonts w:cstheme="minorHAnsi"/>
          <w:i/>
        </w:rPr>
        <w:t xml:space="preserve">for </w:t>
      </w:r>
      <w:r w:rsidR="00C547CD" w:rsidRPr="00E31DB0">
        <w:rPr>
          <w:rFonts w:cstheme="minorHAnsi"/>
          <w:i/>
        </w:rPr>
        <w:t>30 seconds)</w:t>
      </w:r>
    </w:p>
    <w:p w14:paraId="43C0CF01" w14:textId="77777777" w:rsidR="003311F9" w:rsidRPr="00E31DB0" w:rsidRDefault="003311F9" w:rsidP="00E31DB0">
      <w:pPr>
        <w:widowControl w:val="0"/>
        <w:spacing w:after="0" w:line="240" w:lineRule="auto"/>
        <w:jc w:val="both"/>
        <w:rPr>
          <w:rFonts w:cstheme="minorHAnsi"/>
          <w:b/>
        </w:rPr>
      </w:pPr>
    </w:p>
    <w:p w14:paraId="56D22903" w14:textId="77777777" w:rsidR="00C547CD" w:rsidRPr="00E31DB0" w:rsidRDefault="00275753" w:rsidP="00E31DB0">
      <w:pPr>
        <w:widowControl w:val="0"/>
        <w:spacing w:after="0" w:line="240" w:lineRule="auto"/>
        <w:jc w:val="both"/>
        <w:rPr>
          <w:rFonts w:cstheme="minorHAnsi"/>
          <w:b/>
        </w:rPr>
      </w:pPr>
      <w:r w:rsidRPr="00E31DB0">
        <w:rPr>
          <w:rFonts w:cstheme="minorHAnsi"/>
          <w:b/>
        </w:rPr>
        <w:t>Inquiry</w:t>
      </w:r>
      <w:r w:rsidR="00D40C6B" w:rsidRPr="00E31DB0">
        <w:rPr>
          <w:rFonts w:cstheme="minorHAnsi"/>
          <w:b/>
        </w:rPr>
        <w:t>: W</w:t>
      </w:r>
      <w:r w:rsidR="00F2578B" w:rsidRPr="00E31DB0">
        <w:rPr>
          <w:rFonts w:cstheme="minorHAnsi"/>
          <w:b/>
        </w:rPr>
        <w:t>hat is my body saying?</w:t>
      </w:r>
    </w:p>
    <w:p w14:paraId="577C3526" w14:textId="77777777" w:rsidR="00C547CD" w:rsidRPr="00E31DB0" w:rsidRDefault="00C547CD" w:rsidP="00E31DB0">
      <w:pPr>
        <w:widowControl w:val="0"/>
        <w:spacing w:after="0" w:line="240" w:lineRule="auto"/>
        <w:jc w:val="both"/>
        <w:rPr>
          <w:rFonts w:cstheme="minorHAnsi"/>
          <w:i/>
        </w:rPr>
      </w:pPr>
      <w:r w:rsidRPr="00E31DB0">
        <w:rPr>
          <w:rFonts w:cstheme="minorHAnsi"/>
        </w:rPr>
        <w:t>Bring your attention to you</w:t>
      </w:r>
      <w:r w:rsidR="00F2578B" w:rsidRPr="00E31DB0">
        <w:rPr>
          <w:rFonts w:cstheme="minorHAnsi"/>
        </w:rPr>
        <w:t>r body and notice what it</w:t>
      </w:r>
      <w:r w:rsidRPr="00E31DB0">
        <w:rPr>
          <w:rFonts w:cstheme="minorHAnsi"/>
        </w:rPr>
        <w:t xml:space="preserve"> is doing when you</w:t>
      </w:r>
      <w:r w:rsidR="00D40C6B" w:rsidRPr="00E31DB0">
        <w:rPr>
          <w:rFonts w:cstheme="minorHAnsi"/>
          <w:i/>
        </w:rPr>
        <w:t xml:space="preserve"> consider this</w:t>
      </w:r>
      <w:r w:rsidR="00F44133" w:rsidRPr="00E31DB0">
        <w:rPr>
          <w:rFonts w:cstheme="minorHAnsi"/>
          <w:i/>
        </w:rPr>
        <w:t xml:space="preserve"> uncomfortable area of your life that is your portion.</w:t>
      </w:r>
      <w:r w:rsidRPr="00E31DB0">
        <w:rPr>
          <w:rFonts w:cstheme="minorHAnsi"/>
          <w:i/>
        </w:rPr>
        <w:t xml:space="preserve"> </w:t>
      </w:r>
      <w:r w:rsidR="00F2578B" w:rsidRPr="00E31DB0">
        <w:rPr>
          <w:rFonts w:cstheme="minorHAnsi"/>
        </w:rPr>
        <w:t>What sensations are there</w:t>
      </w:r>
      <w:r w:rsidRPr="00E31DB0">
        <w:rPr>
          <w:rFonts w:cstheme="minorHAnsi"/>
        </w:rPr>
        <w:t xml:space="preserve">? </w:t>
      </w:r>
      <w:r w:rsidRPr="00E31DB0">
        <w:rPr>
          <w:rFonts w:cstheme="minorHAnsi"/>
          <w:i/>
        </w:rPr>
        <w:t>(Pause)</w:t>
      </w:r>
      <w:r w:rsidRPr="00E31DB0">
        <w:rPr>
          <w:rFonts w:cstheme="minorHAnsi"/>
        </w:rPr>
        <w:t xml:space="preserve"> For example, you might recognize what unfairness or longing feels like in your body. You might recognize courage or curiosity. </w:t>
      </w:r>
      <w:r w:rsidRPr="00E31DB0">
        <w:rPr>
          <w:rFonts w:cstheme="minorHAnsi"/>
          <w:i/>
        </w:rPr>
        <w:t>(Pause)</w:t>
      </w:r>
      <w:r w:rsidRPr="00E31DB0">
        <w:rPr>
          <w:rFonts w:cstheme="minorHAnsi"/>
        </w:rPr>
        <w:t xml:space="preserve"> If your sensations are uncomfortable, </w:t>
      </w:r>
      <w:r w:rsidR="00ED739E" w:rsidRPr="00E31DB0">
        <w:rPr>
          <w:rFonts w:cstheme="minorHAnsi"/>
        </w:rPr>
        <w:t xml:space="preserve">you can </w:t>
      </w:r>
      <w:r w:rsidRPr="00E31DB0">
        <w:rPr>
          <w:rFonts w:cstheme="minorHAnsi"/>
        </w:rPr>
        <w:t xml:space="preserve">move your attention to </w:t>
      </w:r>
      <w:r w:rsidR="00ED739E" w:rsidRPr="00E31DB0">
        <w:rPr>
          <w:rFonts w:cstheme="minorHAnsi"/>
        </w:rPr>
        <w:t>an area of your</w:t>
      </w:r>
      <w:r w:rsidR="006233C9" w:rsidRPr="00E31DB0">
        <w:rPr>
          <w:rFonts w:cstheme="minorHAnsi"/>
        </w:rPr>
        <w:t xml:space="preserve"> body </w:t>
      </w:r>
      <w:r w:rsidR="00ED739E" w:rsidRPr="00E31DB0">
        <w:rPr>
          <w:rFonts w:cstheme="minorHAnsi"/>
        </w:rPr>
        <w:t>that is not reacting</w:t>
      </w:r>
      <w:r w:rsidR="006C38EF" w:rsidRPr="00E31DB0">
        <w:rPr>
          <w:rFonts w:cstheme="minorHAnsi"/>
        </w:rPr>
        <w:t>,</w:t>
      </w:r>
      <w:r w:rsidR="00ED739E" w:rsidRPr="00E31DB0">
        <w:rPr>
          <w:rFonts w:cstheme="minorHAnsi"/>
        </w:rPr>
        <w:t xml:space="preserve"> and rest</w:t>
      </w:r>
      <w:r w:rsidRPr="00E31DB0">
        <w:rPr>
          <w:rFonts w:cstheme="minorHAnsi"/>
        </w:rPr>
        <w:t xml:space="preserve">. </w:t>
      </w:r>
      <w:r w:rsidR="00ED739E" w:rsidRPr="00E31DB0">
        <w:rPr>
          <w:rFonts w:cstheme="minorHAnsi"/>
        </w:rPr>
        <w:t xml:space="preserve">When you are ready, </w:t>
      </w:r>
      <w:r w:rsidRPr="00E31DB0">
        <w:rPr>
          <w:rFonts w:cstheme="minorHAnsi"/>
        </w:rPr>
        <w:t>return to</w:t>
      </w:r>
      <w:r w:rsidR="00300401" w:rsidRPr="00E31DB0">
        <w:rPr>
          <w:rFonts w:cstheme="minorHAnsi"/>
        </w:rPr>
        <w:t xml:space="preserve"> respectfully</w:t>
      </w:r>
      <w:r w:rsidRPr="00E31DB0">
        <w:rPr>
          <w:rFonts w:cstheme="minorHAnsi"/>
        </w:rPr>
        <w:t xml:space="preserve"> observe those </w:t>
      </w:r>
      <w:r w:rsidR="006233C9" w:rsidRPr="00E31DB0">
        <w:rPr>
          <w:rFonts w:cstheme="minorHAnsi"/>
        </w:rPr>
        <w:t xml:space="preserve">uncomfortable </w:t>
      </w:r>
      <w:r w:rsidRPr="00E31DB0">
        <w:rPr>
          <w:rFonts w:cstheme="minorHAnsi"/>
        </w:rPr>
        <w:t>sensations</w:t>
      </w:r>
      <w:r w:rsidR="007E7882" w:rsidRPr="00E31DB0">
        <w:rPr>
          <w:rFonts w:cstheme="minorHAnsi"/>
        </w:rPr>
        <w:t>, and breathe.</w:t>
      </w:r>
      <w:r w:rsidRPr="00E31DB0">
        <w:rPr>
          <w:rFonts w:cstheme="minorHAnsi"/>
        </w:rPr>
        <w:t xml:space="preserve"> </w:t>
      </w:r>
      <w:r w:rsidR="006233C9" w:rsidRPr="00E31DB0">
        <w:rPr>
          <w:rFonts w:cstheme="minorHAnsi"/>
          <w:i/>
        </w:rPr>
        <w:t xml:space="preserve">(Pause </w:t>
      </w:r>
      <w:r w:rsidR="00A66044" w:rsidRPr="00E31DB0">
        <w:rPr>
          <w:rFonts w:cstheme="minorHAnsi"/>
          <w:i/>
        </w:rPr>
        <w:t xml:space="preserve">for </w:t>
      </w:r>
      <w:r w:rsidR="006233C9" w:rsidRPr="00E31DB0">
        <w:rPr>
          <w:rFonts w:cstheme="minorHAnsi"/>
          <w:i/>
        </w:rPr>
        <w:t>3</w:t>
      </w:r>
      <w:r w:rsidRPr="00E31DB0">
        <w:rPr>
          <w:rFonts w:cstheme="minorHAnsi"/>
          <w:i/>
        </w:rPr>
        <w:t>0 seconds)</w:t>
      </w:r>
    </w:p>
    <w:p w14:paraId="530FE392" w14:textId="77777777" w:rsidR="00C547CD" w:rsidRPr="00E31DB0" w:rsidRDefault="00C547CD" w:rsidP="00E31DB0">
      <w:pPr>
        <w:widowControl w:val="0"/>
        <w:spacing w:after="0" w:line="240" w:lineRule="auto"/>
        <w:jc w:val="both"/>
        <w:rPr>
          <w:rFonts w:cstheme="minorHAnsi"/>
        </w:rPr>
      </w:pPr>
    </w:p>
    <w:p w14:paraId="239A400B" w14:textId="72E17823" w:rsidR="00C547CD" w:rsidRPr="00E31DB0" w:rsidRDefault="00300401" w:rsidP="00E31DB0">
      <w:pPr>
        <w:widowControl w:val="0"/>
        <w:spacing w:after="0" w:line="240" w:lineRule="auto"/>
        <w:jc w:val="both"/>
        <w:rPr>
          <w:rFonts w:cstheme="minorHAnsi"/>
          <w:b/>
        </w:rPr>
      </w:pPr>
      <w:r w:rsidRPr="00E31DB0">
        <w:rPr>
          <w:rFonts w:cstheme="minorHAnsi"/>
          <w:b/>
        </w:rPr>
        <w:t xml:space="preserve">Talk </w:t>
      </w:r>
      <w:r w:rsidR="004415EA" w:rsidRPr="00E31DB0">
        <w:rPr>
          <w:rFonts w:cstheme="minorHAnsi"/>
          <w:b/>
        </w:rPr>
        <w:t>to</w:t>
      </w:r>
      <w:r w:rsidR="00485BCF" w:rsidRPr="00E31DB0">
        <w:rPr>
          <w:rFonts w:cstheme="minorHAnsi"/>
          <w:b/>
        </w:rPr>
        <w:t xml:space="preserve"> Jesus</w:t>
      </w:r>
    </w:p>
    <w:p w14:paraId="6F979DF7" w14:textId="77777777" w:rsidR="00C547CD" w:rsidRPr="00E31DB0" w:rsidRDefault="00C547CD" w:rsidP="00E31DB0">
      <w:pPr>
        <w:widowControl w:val="0"/>
        <w:spacing w:after="0" w:line="240" w:lineRule="auto"/>
        <w:jc w:val="both"/>
        <w:rPr>
          <w:rFonts w:cstheme="minorHAnsi"/>
          <w:i/>
        </w:rPr>
      </w:pPr>
      <w:r w:rsidRPr="00E31DB0">
        <w:rPr>
          <w:rFonts w:cstheme="minorHAnsi"/>
        </w:rPr>
        <w:t>You might imagine that you are leaning back in the</w:t>
      </w:r>
      <w:r w:rsidR="00FB08D1" w:rsidRPr="00E31DB0">
        <w:rPr>
          <w:rFonts w:cstheme="minorHAnsi"/>
        </w:rPr>
        <w:t xml:space="preserve"> safe and loving</w:t>
      </w:r>
      <w:r w:rsidRPr="00E31DB0">
        <w:rPr>
          <w:rFonts w:cstheme="minorHAnsi"/>
        </w:rPr>
        <w:t xml:space="preserve"> arms of Jes</w:t>
      </w:r>
      <w:r w:rsidR="00D40C6B" w:rsidRPr="00E31DB0">
        <w:rPr>
          <w:rFonts w:cstheme="minorHAnsi"/>
        </w:rPr>
        <w:t xml:space="preserve">us as together you </w:t>
      </w:r>
      <w:r w:rsidR="00D40C6B" w:rsidRPr="00E31DB0">
        <w:rPr>
          <w:rFonts w:cstheme="minorHAnsi"/>
          <w:i/>
        </w:rPr>
        <w:t>consider this</w:t>
      </w:r>
      <w:r w:rsidR="00F44133" w:rsidRPr="00E31DB0">
        <w:rPr>
          <w:rFonts w:cstheme="minorHAnsi"/>
          <w:i/>
        </w:rPr>
        <w:t xml:space="preserve"> uncomfortable area of your life</w:t>
      </w:r>
      <w:r w:rsidRPr="00E31DB0">
        <w:rPr>
          <w:rFonts w:cstheme="minorHAnsi"/>
        </w:rPr>
        <w:t>.</w:t>
      </w:r>
      <w:r w:rsidR="00300401" w:rsidRPr="00E31DB0">
        <w:rPr>
          <w:rFonts w:cstheme="minorHAnsi"/>
        </w:rPr>
        <w:t xml:space="preserve"> </w:t>
      </w:r>
      <w:r w:rsidR="00300401" w:rsidRPr="00E31DB0">
        <w:rPr>
          <w:rFonts w:cstheme="minorHAnsi"/>
          <w:i/>
        </w:rPr>
        <w:t>(Pause)</w:t>
      </w:r>
      <w:r w:rsidR="003311F9" w:rsidRPr="00E31DB0">
        <w:rPr>
          <w:rFonts w:cstheme="minorHAnsi"/>
        </w:rPr>
        <w:t xml:space="preserve"> </w:t>
      </w:r>
      <w:r w:rsidR="00F44133" w:rsidRPr="00E31DB0">
        <w:rPr>
          <w:rFonts w:cstheme="minorHAnsi"/>
        </w:rPr>
        <w:t xml:space="preserve">What do you believe when you </w:t>
      </w:r>
      <w:r w:rsidR="00F44133" w:rsidRPr="00E31DB0">
        <w:rPr>
          <w:rFonts w:cstheme="minorHAnsi"/>
          <w:i/>
        </w:rPr>
        <w:t>consider this uncomfortable area</w:t>
      </w:r>
      <w:r w:rsidR="00300401" w:rsidRPr="00E31DB0">
        <w:rPr>
          <w:rFonts w:cstheme="minorHAnsi"/>
        </w:rPr>
        <w:t>? What judgment</w:t>
      </w:r>
      <w:r w:rsidR="006233C9" w:rsidRPr="00E31DB0">
        <w:rPr>
          <w:rFonts w:cstheme="minorHAnsi"/>
        </w:rPr>
        <w:t>s</w:t>
      </w:r>
      <w:r w:rsidR="00300401" w:rsidRPr="00E31DB0">
        <w:rPr>
          <w:rFonts w:cstheme="minorHAnsi"/>
        </w:rPr>
        <w:t xml:space="preserve"> do you want to make</w:t>
      </w:r>
      <w:r w:rsidRPr="00E31DB0">
        <w:rPr>
          <w:rFonts w:cstheme="minorHAnsi"/>
        </w:rPr>
        <w:t xml:space="preserve">? </w:t>
      </w:r>
      <w:r w:rsidRPr="00E31DB0">
        <w:rPr>
          <w:rFonts w:cstheme="minorHAnsi"/>
          <w:i/>
        </w:rPr>
        <w:t>(Pause)</w:t>
      </w:r>
      <w:r w:rsidRPr="00E31DB0">
        <w:rPr>
          <w:rFonts w:cstheme="minorHAnsi"/>
        </w:rPr>
        <w:t xml:space="preserve"> Do you want to punish or blame yourself</w:t>
      </w:r>
      <w:r w:rsidR="00857018" w:rsidRPr="00E31DB0">
        <w:rPr>
          <w:rFonts w:cstheme="minorHAnsi"/>
        </w:rPr>
        <w:t>,</w:t>
      </w:r>
      <w:r w:rsidR="00526FBE" w:rsidRPr="00E31DB0">
        <w:rPr>
          <w:rFonts w:cstheme="minorHAnsi"/>
        </w:rPr>
        <w:t xml:space="preserve"> </w:t>
      </w:r>
      <w:r w:rsidRPr="00E31DB0">
        <w:rPr>
          <w:rFonts w:cstheme="minorHAnsi"/>
        </w:rPr>
        <w:t>others</w:t>
      </w:r>
      <w:r w:rsidR="00857018" w:rsidRPr="00E31DB0">
        <w:rPr>
          <w:rFonts w:cstheme="minorHAnsi"/>
        </w:rPr>
        <w:t>, or God</w:t>
      </w:r>
      <w:r w:rsidRPr="00E31DB0">
        <w:rPr>
          <w:rFonts w:cstheme="minorHAnsi"/>
        </w:rPr>
        <w:t>? Observe your responses as just</w:t>
      </w:r>
      <w:r w:rsidR="00D40C6B" w:rsidRPr="00E31DB0">
        <w:rPr>
          <w:rFonts w:cstheme="minorHAnsi"/>
        </w:rPr>
        <w:t xml:space="preserve"> information, and breathe with a</w:t>
      </w:r>
      <w:r w:rsidRPr="00E31DB0">
        <w:rPr>
          <w:rFonts w:cstheme="minorHAnsi"/>
        </w:rPr>
        <w:t xml:space="preserve"> long exhaling breath. </w:t>
      </w:r>
      <w:r w:rsidRPr="00E31DB0">
        <w:rPr>
          <w:rFonts w:cstheme="minorHAnsi"/>
          <w:i/>
        </w:rPr>
        <w:t xml:space="preserve">(Pause </w:t>
      </w:r>
      <w:r w:rsidR="00A66044" w:rsidRPr="00E31DB0">
        <w:rPr>
          <w:rFonts w:cstheme="minorHAnsi"/>
          <w:i/>
        </w:rPr>
        <w:t xml:space="preserve">for </w:t>
      </w:r>
      <w:r w:rsidRPr="00E31DB0">
        <w:rPr>
          <w:rFonts w:cstheme="minorHAnsi"/>
          <w:i/>
        </w:rPr>
        <w:t>30 seconds)</w:t>
      </w:r>
    </w:p>
    <w:p w14:paraId="0C979655" w14:textId="77777777" w:rsidR="001D1FA6" w:rsidRPr="00E31DB0" w:rsidRDefault="001D1FA6" w:rsidP="00E31DB0">
      <w:pPr>
        <w:widowControl w:val="0"/>
        <w:spacing w:after="0" w:line="240" w:lineRule="auto"/>
        <w:jc w:val="both"/>
        <w:rPr>
          <w:rFonts w:cstheme="minorHAnsi"/>
          <w:b/>
        </w:rPr>
      </w:pPr>
    </w:p>
    <w:p w14:paraId="16F23378" w14:textId="5A79C56C" w:rsidR="00C547CD" w:rsidRPr="00E31DB0" w:rsidRDefault="006233C9" w:rsidP="00E31DB0">
      <w:pPr>
        <w:widowControl w:val="0"/>
        <w:spacing w:after="0" w:line="240" w:lineRule="auto"/>
        <w:jc w:val="both"/>
        <w:rPr>
          <w:rFonts w:cstheme="minorHAnsi"/>
          <w:b/>
        </w:rPr>
      </w:pPr>
      <w:r w:rsidRPr="00E31DB0">
        <w:rPr>
          <w:rFonts w:cstheme="minorHAnsi"/>
          <w:b/>
        </w:rPr>
        <w:t>Heal</w:t>
      </w:r>
    </w:p>
    <w:p w14:paraId="64AD4EDE" w14:textId="77777777" w:rsidR="0019684F" w:rsidRPr="00E31DB0" w:rsidRDefault="00C547CD" w:rsidP="00E31DB0">
      <w:pPr>
        <w:widowControl w:val="0"/>
        <w:spacing w:after="0" w:line="240" w:lineRule="auto"/>
        <w:jc w:val="both"/>
        <w:rPr>
          <w:rFonts w:cstheme="minorHAnsi"/>
          <w:i/>
        </w:rPr>
      </w:pPr>
      <w:r w:rsidRPr="00E31DB0">
        <w:rPr>
          <w:rFonts w:cstheme="minorHAnsi"/>
        </w:rPr>
        <w:t>As you breathe</w:t>
      </w:r>
      <w:r w:rsidR="00226E95" w:rsidRPr="00E31DB0">
        <w:rPr>
          <w:rFonts w:cstheme="minorHAnsi"/>
        </w:rPr>
        <w:t>,</w:t>
      </w:r>
      <w:r w:rsidRPr="00E31DB0">
        <w:rPr>
          <w:rFonts w:cstheme="minorHAnsi"/>
        </w:rPr>
        <w:t xml:space="preserve"> re</w:t>
      </w:r>
      <w:r w:rsidR="001C51C1" w:rsidRPr="00E31DB0">
        <w:rPr>
          <w:rFonts w:cstheme="minorHAnsi"/>
        </w:rPr>
        <w:t>peat the word</w:t>
      </w:r>
      <w:r w:rsidRPr="00E31DB0">
        <w:rPr>
          <w:rFonts w:cstheme="minorHAnsi"/>
        </w:rPr>
        <w:t xml:space="preserve"> </w:t>
      </w:r>
      <w:r w:rsidR="00A66044" w:rsidRPr="00E31DB0">
        <w:rPr>
          <w:rFonts w:cstheme="minorHAnsi"/>
          <w:i/>
        </w:rPr>
        <w:t>W</w:t>
      </w:r>
      <w:r w:rsidRPr="00E31DB0">
        <w:rPr>
          <w:rFonts w:cstheme="minorHAnsi"/>
          <w:i/>
        </w:rPr>
        <w:t>elcome</w:t>
      </w:r>
      <w:r w:rsidRPr="00E31DB0">
        <w:rPr>
          <w:rFonts w:cstheme="minorHAnsi"/>
        </w:rPr>
        <w:t xml:space="preserve">. </w:t>
      </w:r>
      <w:r w:rsidRPr="00E31DB0">
        <w:rPr>
          <w:rFonts w:cstheme="minorHAnsi"/>
          <w:i/>
        </w:rPr>
        <w:t xml:space="preserve">(Pause </w:t>
      </w:r>
      <w:r w:rsidR="00A66044" w:rsidRPr="00E31DB0">
        <w:rPr>
          <w:rFonts w:cstheme="minorHAnsi"/>
          <w:i/>
        </w:rPr>
        <w:t xml:space="preserve">for </w:t>
      </w:r>
      <w:r w:rsidRPr="00E31DB0">
        <w:rPr>
          <w:rFonts w:cstheme="minorHAnsi"/>
          <w:i/>
        </w:rPr>
        <w:t>10 seconds)</w:t>
      </w:r>
    </w:p>
    <w:p w14:paraId="67B79767" w14:textId="77777777" w:rsidR="0019684F" w:rsidRPr="00E31DB0" w:rsidRDefault="0019684F" w:rsidP="00E31DB0">
      <w:pPr>
        <w:widowControl w:val="0"/>
        <w:spacing w:after="0" w:line="240" w:lineRule="auto"/>
        <w:jc w:val="both"/>
        <w:rPr>
          <w:rFonts w:cstheme="minorHAnsi"/>
        </w:rPr>
      </w:pPr>
    </w:p>
    <w:p w14:paraId="093834D2" w14:textId="77777777" w:rsidR="00C547CD" w:rsidRPr="00E31DB0" w:rsidRDefault="00300401" w:rsidP="00E31DB0">
      <w:pPr>
        <w:widowControl w:val="0"/>
        <w:spacing w:after="0" w:line="240" w:lineRule="auto"/>
        <w:jc w:val="both"/>
        <w:rPr>
          <w:rFonts w:cstheme="minorHAnsi"/>
          <w:i/>
        </w:rPr>
      </w:pPr>
      <w:r w:rsidRPr="00E31DB0">
        <w:rPr>
          <w:rFonts w:cstheme="minorHAnsi"/>
          <w:i/>
        </w:rPr>
        <w:t xml:space="preserve">(Pause </w:t>
      </w:r>
      <w:r w:rsidR="0019684F" w:rsidRPr="00E31DB0">
        <w:rPr>
          <w:rFonts w:cstheme="minorHAnsi"/>
          <w:i/>
        </w:rPr>
        <w:t xml:space="preserve">for </w:t>
      </w:r>
      <w:r w:rsidRPr="00E31DB0">
        <w:rPr>
          <w:rFonts w:cstheme="minorHAnsi"/>
          <w:i/>
        </w:rPr>
        <w:t>8</w:t>
      </w:r>
      <w:r w:rsidR="00C547CD" w:rsidRPr="00E31DB0">
        <w:rPr>
          <w:rFonts w:cstheme="minorHAnsi"/>
          <w:i/>
        </w:rPr>
        <w:t xml:space="preserve"> seconds </w:t>
      </w:r>
      <w:r w:rsidR="001C51C1" w:rsidRPr="00E31DB0">
        <w:rPr>
          <w:rFonts w:cstheme="minorHAnsi"/>
          <w:i/>
        </w:rPr>
        <w:t xml:space="preserve">or one long breath </w:t>
      </w:r>
      <w:r w:rsidR="00C547CD" w:rsidRPr="00E31DB0">
        <w:rPr>
          <w:rFonts w:cstheme="minorHAnsi"/>
          <w:i/>
        </w:rPr>
        <w:t xml:space="preserve">after each statement) </w:t>
      </w:r>
    </w:p>
    <w:p w14:paraId="4C4F0D11" w14:textId="77777777" w:rsidR="0019684F" w:rsidRPr="00E31DB0" w:rsidRDefault="00C547CD" w:rsidP="00E31DB0">
      <w:pPr>
        <w:pStyle w:val="ListParagraph"/>
        <w:widowControl w:val="0"/>
        <w:numPr>
          <w:ilvl w:val="0"/>
          <w:numId w:val="1"/>
        </w:numPr>
        <w:spacing w:after="0" w:line="240" w:lineRule="auto"/>
        <w:jc w:val="both"/>
        <w:rPr>
          <w:rFonts w:cstheme="minorHAnsi"/>
        </w:rPr>
      </w:pPr>
      <w:r w:rsidRPr="00E31DB0">
        <w:rPr>
          <w:rFonts w:cstheme="minorHAnsi"/>
        </w:rPr>
        <w:t xml:space="preserve">Welcome this opportunity to </w:t>
      </w:r>
      <w:r w:rsidR="00300401" w:rsidRPr="00E31DB0">
        <w:rPr>
          <w:rFonts w:cstheme="minorHAnsi"/>
        </w:rPr>
        <w:t xml:space="preserve">safely </w:t>
      </w:r>
      <w:r w:rsidRPr="00E31DB0">
        <w:rPr>
          <w:rFonts w:cstheme="minorHAnsi"/>
        </w:rPr>
        <w:t>explore</w:t>
      </w:r>
      <w:r w:rsidR="00300401" w:rsidRPr="00E31DB0">
        <w:rPr>
          <w:rFonts w:cstheme="minorHAnsi"/>
        </w:rPr>
        <w:t xml:space="preserve"> something uncomfortable</w:t>
      </w:r>
      <w:r w:rsidR="00FB08D1" w:rsidRPr="00E31DB0">
        <w:rPr>
          <w:rFonts w:cstheme="minorHAnsi"/>
        </w:rPr>
        <w:t xml:space="preserve">. </w:t>
      </w:r>
    </w:p>
    <w:p w14:paraId="0FB52889" w14:textId="6A06AEA5" w:rsidR="0019684F" w:rsidRPr="00E31DB0" w:rsidRDefault="00FB08D1" w:rsidP="00E31DB0">
      <w:pPr>
        <w:pStyle w:val="ListParagraph"/>
        <w:widowControl w:val="0"/>
        <w:numPr>
          <w:ilvl w:val="0"/>
          <w:numId w:val="1"/>
        </w:numPr>
        <w:spacing w:after="0" w:line="240" w:lineRule="auto"/>
        <w:jc w:val="both"/>
        <w:rPr>
          <w:rFonts w:cstheme="minorHAnsi"/>
        </w:rPr>
      </w:pPr>
      <w:bookmarkStart w:id="54" w:name="_Hlk155113625"/>
      <w:r w:rsidRPr="00E31DB0">
        <w:rPr>
          <w:rFonts w:cstheme="minorHAnsi"/>
        </w:rPr>
        <w:t xml:space="preserve">Welcome the </w:t>
      </w:r>
      <w:r w:rsidR="00373634" w:rsidRPr="00E31DB0">
        <w:rPr>
          <w:rFonts w:cstheme="minorHAnsi"/>
        </w:rPr>
        <w:t>Counselor</w:t>
      </w:r>
      <w:r w:rsidRPr="00E31DB0">
        <w:rPr>
          <w:rFonts w:cstheme="minorHAnsi"/>
        </w:rPr>
        <w:t>, the Holy Spirit</w:t>
      </w:r>
      <w:r w:rsidR="00B50785" w:rsidRPr="00E31DB0">
        <w:rPr>
          <w:rFonts w:cstheme="minorHAnsi"/>
        </w:rPr>
        <w:t>,</w:t>
      </w:r>
      <w:r w:rsidRPr="00E31DB0">
        <w:rPr>
          <w:rFonts w:cstheme="minorHAnsi"/>
        </w:rPr>
        <w:t xml:space="preserve"> </w:t>
      </w:r>
      <w:r w:rsidR="006D26CE" w:rsidRPr="00E31DB0">
        <w:rPr>
          <w:rFonts w:cstheme="minorHAnsi"/>
        </w:rPr>
        <w:t xml:space="preserve">who comforts </w:t>
      </w:r>
      <w:r w:rsidR="003825A3" w:rsidRPr="00E31DB0">
        <w:rPr>
          <w:rFonts w:cstheme="minorHAnsi"/>
        </w:rPr>
        <w:t xml:space="preserve">you </w:t>
      </w:r>
      <w:r w:rsidR="006D26CE" w:rsidRPr="00E31DB0">
        <w:rPr>
          <w:rFonts w:cstheme="minorHAnsi"/>
        </w:rPr>
        <w:t>with</w:t>
      </w:r>
      <w:r w:rsidRPr="00E31DB0">
        <w:rPr>
          <w:rFonts w:cstheme="minorHAnsi"/>
        </w:rPr>
        <w:t xml:space="preserve"> truth</w:t>
      </w:r>
      <w:r w:rsidR="00D40C6B" w:rsidRPr="00E31DB0">
        <w:rPr>
          <w:rFonts w:cstheme="minorHAnsi"/>
        </w:rPr>
        <w:t>.</w:t>
      </w:r>
      <w:r w:rsidR="00C547CD" w:rsidRPr="00E31DB0">
        <w:rPr>
          <w:rFonts w:cstheme="minorHAnsi"/>
        </w:rPr>
        <w:t xml:space="preserve"> </w:t>
      </w:r>
    </w:p>
    <w:bookmarkEnd w:id="54"/>
    <w:p w14:paraId="33E0BDB4" w14:textId="77777777" w:rsidR="0019684F" w:rsidRPr="00E31DB0" w:rsidRDefault="00C547CD" w:rsidP="00E31DB0">
      <w:pPr>
        <w:pStyle w:val="ListParagraph"/>
        <w:widowControl w:val="0"/>
        <w:numPr>
          <w:ilvl w:val="0"/>
          <w:numId w:val="1"/>
        </w:numPr>
        <w:spacing w:after="0" w:line="240" w:lineRule="auto"/>
        <w:jc w:val="both"/>
        <w:rPr>
          <w:rFonts w:cstheme="minorHAnsi"/>
        </w:rPr>
      </w:pPr>
      <w:r w:rsidRPr="00E31DB0">
        <w:rPr>
          <w:rFonts w:cstheme="minorHAnsi"/>
        </w:rPr>
        <w:t>Welcome your pres</w:t>
      </w:r>
      <w:r w:rsidR="006233C9" w:rsidRPr="00E31DB0">
        <w:rPr>
          <w:rFonts w:cstheme="minorHAnsi"/>
        </w:rPr>
        <w:t>ent reality and the progress you have made</w:t>
      </w:r>
      <w:r w:rsidRPr="00E31DB0">
        <w:rPr>
          <w:rFonts w:cstheme="minorHAnsi"/>
        </w:rPr>
        <w:t xml:space="preserve">. </w:t>
      </w:r>
    </w:p>
    <w:p w14:paraId="4FDA6321" w14:textId="77777777" w:rsidR="00C547CD" w:rsidRPr="00E31DB0" w:rsidRDefault="00C547CD" w:rsidP="00E31DB0">
      <w:pPr>
        <w:pStyle w:val="ListParagraph"/>
        <w:widowControl w:val="0"/>
        <w:numPr>
          <w:ilvl w:val="0"/>
          <w:numId w:val="1"/>
        </w:numPr>
        <w:spacing w:after="0" w:line="240" w:lineRule="auto"/>
        <w:jc w:val="both"/>
        <w:rPr>
          <w:rFonts w:cstheme="minorHAnsi"/>
          <w:i/>
        </w:rPr>
      </w:pPr>
      <w:r w:rsidRPr="00E31DB0">
        <w:rPr>
          <w:rFonts w:cstheme="minorHAnsi"/>
        </w:rPr>
        <w:t xml:space="preserve">Welcome what you are learning about yourself. </w:t>
      </w:r>
      <w:r w:rsidRPr="00E31DB0">
        <w:rPr>
          <w:rFonts w:cstheme="minorHAnsi"/>
          <w:i/>
        </w:rPr>
        <w:t xml:space="preserve">(Pause </w:t>
      </w:r>
      <w:r w:rsidR="00A66044" w:rsidRPr="00E31DB0">
        <w:rPr>
          <w:rFonts w:cstheme="minorHAnsi"/>
          <w:i/>
        </w:rPr>
        <w:t xml:space="preserve">for </w:t>
      </w:r>
      <w:r w:rsidRPr="00E31DB0">
        <w:rPr>
          <w:rFonts w:cstheme="minorHAnsi"/>
          <w:i/>
        </w:rPr>
        <w:t>10 seconds)</w:t>
      </w:r>
    </w:p>
    <w:p w14:paraId="0819C06F" w14:textId="77777777" w:rsidR="00C547CD" w:rsidRPr="00E31DB0" w:rsidRDefault="00C547CD" w:rsidP="00E31DB0">
      <w:pPr>
        <w:widowControl w:val="0"/>
        <w:spacing w:after="0" w:line="240" w:lineRule="auto"/>
        <w:jc w:val="both"/>
        <w:rPr>
          <w:rFonts w:cstheme="minorHAnsi"/>
        </w:rPr>
      </w:pPr>
    </w:p>
    <w:p w14:paraId="5EF814D3" w14:textId="77777777" w:rsidR="006C38EF" w:rsidRPr="00E31DB0" w:rsidRDefault="006C38EF" w:rsidP="00E31DB0">
      <w:pPr>
        <w:widowControl w:val="0"/>
        <w:spacing w:after="0" w:line="240" w:lineRule="auto"/>
        <w:jc w:val="both"/>
        <w:rPr>
          <w:rFonts w:cstheme="minorHAnsi"/>
        </w:rPr>
      </w:pPr>
      <w:bookmarkStart w:id="55" w:name="OLE_LINK34"/>
      <w:bookmarkStart w:id="56" w:name="OLE_LINK33"/>
      <w:bookmarkStart w:id="57" w:name="_Hlk534124379"/>
      <w:r w:rsidRPr="00E31DB0">
        <w:rPr>
          <w:rFonts w:cstheme="minorHAnsi"/>
        </w:rPr>
        <w:t>Now, as you breathe, you might use the following statements as a confession to the Lord and turn away from the Idol Self. On the exhale, let go.</w:t>
      </w:r>
      <w:bookmarkStart w:id="58" w:name="_Hlk525227968"/>
      <w:r w:rsidRPr="00E31DB0">
        <w:rPr>
          <w:rStyle w:val="EndnoteReference"/>
          <w:rFonts w:cstheme="minorHAnsi"/>
        </w:rPr>
        <w:endnoteReference w:id="6"/>
      </w:r>
      <w:bookmarkEnd w:id="55"/>
      <w:bookmarkEnd w:id="56"/>
      <w:bookmarkEnd w:id="58"/>
    </w:p>
    <w:bookmarkEnd w:id="57"/>
    <w:p w14:paraId="6E43CCD3" w14:textId="77777777" w:rsidR="0019684F" w:rsidRPr="00E31DB0" w:rsidRDefault="0019684F" w:rsidP="00E31DB0">
      <w:pPr>
        <w:widowControl w:val="0"/>
        <w:spacing w:after="0" w:line="240" w:lineRule="auto"/>
        <w:jc w:val="both"/>
        <w:rPr>
          <w:rFonts w:cstheme="minorHAnsi"/>
        </w:rPr>
      </w:pPr>
    </w:p>
    <w:p w14:paraId="3A15A341" w14:textId="77777777" w:rsidR="0019684F" w:rsidRPr="00E31DB0" w:rsidRDefault="0019684F" w:rsidP="00E31DB0">
      <w:pPr>
        <w:widowControl w:val="0"/>
        <w:spacing w:after="0" w:line="240" w:lineRule="auto"/>
        <w:jc w:val="both"/>
        <w:rPr>
          <w:rFonts w:cstheme="minorHAnsi"/>
          <w:i/>
        </w:rPr>
      </w:pPr>
      <w:r w:rsidRPr="00E31DB0">
        <w:rPr>
          <w:rFonts w:cstheme="minorHAnsi"/>
          <w:i/>
        </w:rPr>
        <w:t>(Pause for 5 seconds after each statement)</w:t>
      </w:r>
    </w:p>
    <w:p w14:paraId="6B24BDF7" w14:textId="77777777" w:rsidR="0019684F" w:rsidRPr="00E31DB0" w:rsidRDefault="006233C9" w:rsidP="00E31DB0">
      <w:pPr>
        <w:pStyle w:val="ListParagraph"/>
        <w:widowControl w:val="0"/>
        <w:numPr>
          <w:ilvl w:val="0"/>
          <w:numId w:val="2"/>
        </w:numPr>
        <w:spacing w:after="0" w:line="240" w:lineRule="auto"/>
        <w:jc w:val="both"/>
        <w:rPr>
          <w:rFonts w:cstheme="minorHAnsi"/>
        </w:rPr>
      </w:pPr>
      <w:r w:rsidRPr="00E31DB0">
        <w:rPr>
          <w:rFonts w:cstheme="minorHAnsi"/>
        </w:rPr>
        <w:t xml:space="preserve">As I explore my portion, </w:t>
      </w:r>
      <w:r w:rsidR="00D40C6B" w:rsidRPr="00E31DB0">
        <w:rPr>
          <w:rFonts w:cstheme="minorHAnsi"/>
        </w:rPr>
        <w:t>I let go of the longing to force</w:t>
      </w:r>
      <w:r w:rsidR="00C547CD" w:rsidRPr="00E31DB0">
        <w:rPr>
          <w:rFonts w:cstheme="minorHAnsi"/>
        </w:rPr>
        <w:t xml:space="preserve"> and con</w:t>
      </w:r>
      <w:r w:rsidR="0019684F" w:rsidRPr="00E31DB0">
        <w:rPr>
          <w:rFonts w:cstheme="minorHAnsi"/>
        </w:rPr>
        <w:t>trol.</w:t>
      </w:r>
    </w:p>
    <w:p w14:paraId="7B98A643" w14:textId="77777777" w:rsidR="0019684F" w:rsidRPr="00E31DB0" w:rsidRDefault="006233C9" w:rsidP="00E31DB0">
      <w:pPr>
        <w:pStyle w:val="ListParagraph"/>
        <w:widowControl w:val="0"/>
        <w:numPr>
          <w:ilvl w:val="0"/>
          <w:numId w:val="2"/>
        </w:numPr>
        <w:spacing w:after="0" w:line="240" w:lineRule="auto"/>
        <w:jc w:val="both"/>
        <w:rPr>
          <w:rFonts w:cstheme="minorHAnsi"/>
        </w:rPr>
      </w:pPr>
      <w:r w:rsidRPr="00E31DB0">
        <w:rPr>
          <w:rFonts w:cstheme="minorHAnsi"/>
        </w:rPr>
        <w:t xml:space="preserve">As I explore my portion, </w:t>
      </w:r>
      <w:r w:rsidR="00C547CD" w:rsidRPr="00E31DB0">
        <w:rPr>
          <w:rFonts w:cstheme="minorHAnsi"/>
        </w:rPr>
        <w:t xml:space="preserve">I </w:t>
      </w:r>
      <w:r w:rsidR="001E737E" w:rsidRPr="00E31DB0">
        <w:rPr>
          <w:rFonts w:cstheme="minorHAnsi"/>
        </w:rPr>
        <w:t>let go of the longing for admiration</w:t>
      </w:r>
      <w:r w:rsidR="0019684F" w:rsidRPr="00E31DB0">
        <w:rPr>
          <w:rFonts w:cstheme="minorHAnsi"/>
        </w:rPr>
        <w:t xml:space="preserve"> and affection.</w:t>
      </w:r>
    </w:p>
    <w:p w14:paraId="2A2F4A28" w14:textId="77777777" w:rsidR="0019684F" w:rsidRPr="00E31DB0" w:rsidRDefault="006233C9" w:rsidP="00E31DB0">
      <w:pPr>
        <w:pStyle w:val="ListParagraph"/>
        <w:widowControl w:val="0"/>
        <w:numPr>
          <w:ilvl w:val="0"/>
          <w:numId w:val="2"/>
        </w:numPr>
        <w:spacing w:after="0" w:line="240" w:lineRule="auto"/>
        <w:jc w:val="both"/>
        <w:rPr>
          <w:rFonts w:cstheme="minorHAnsi"/>
        </w:rPr>
      </w:pPr>
      <w:r w:rsidRPr="00E31DB0">
        <w:rPr>
          <w:rFonts w:cstheme="minorHAnsi"/>
        </w:rPr>
        <w:t xml:space="preserve">As I explore my portion, </w:t>
      </w:r>
      <w:r w:rsidR="00C547CD" w:rsidRPr="00E31DB0">
        <w:rPr>
          <w:rFonts w:cstheme="minorHAnsi"/>
        </w:rPr>
        <w:t>I let go of the l</w:t>
      </w:r>
      <w:r w:rsidRPr="00E31DB0">
        <w:rPr>
          <w:rFonts w:cstheme="minorHAnsi"/>
        </w:rPr>
        <w:t>onging for security and comfort</w:t>
      </w:r>
      <w:r w:rsidR="0019684F" w:rsidRPr="00E31DB0">
        <w:rPr>
          <w:rFonts w:cstheme="minorHAnsi"/>
        </w:rPr>
        <w:t>.</w:t>
      </w:r>
    </w:p>
    <w:p w14:paraId="733CB712" w14:textId="77777777" w:rsidR="00C547CD" w:rsidRPr="00E31DB0" w:rsidRDefault="006233C9" w:rsidP="00E31DB0">
      <w:pPr>
        <w:pStyle w:val="ListParagraph"/>
        <w:widowControl w:val="0"/>
        <w:numPr>
          <w:ilvl w:val="0"/>
          <w:numId w:val="2"/>
        </w:numPr>
        <w:spacing w:after="0" w:line="240" w:lineRule="auto"/>
        <w:jc w:val="both"/>
        <w:rPr>
          <w:rFonts w:cstheme="minorHAnsi"/>
        </w:rPr>
      </w:pPr>
      <w:r w:rsidRPr="00E31DB0">
        <w:rPr>
          <w:rFonts w:cstheme="minorHAnsi"/>
        </w:rPr>
        <w:t xml:space="preserve">As I explore my portion, </w:t>
      </w:r>
      <w:r w:rsidR="00C547CD" w:rsidRPr="00E31DB0">
        <w:rPr>
          <w:rFonts w:cstheme="minorHAnsi"/>
        </w:rPr>
        <w:t xml:space="preserve">I let go of the </w:t>
      </w:r>
      <w:r w:rsidR="00D40C6B" w:rsidRPr="00E31DB0">
        <w:rPr>
          <w:rFonts w:cstheme="minorHAnsi"/>
        </w:rPr>
        <w:t>longing for my imagined outcomes</w:t>
      </w:r>
      <w:r w:rsidR="00C547CD" w:rsidRPr="00E31DB0">
        <w:rPr>
          <w:rFonts w:cstheme="minorHAnsi"/>
        </w:rPr>
        <w:t xml:space="preserve">. </w:t>
      </w:r>
      <w:r w:rsidR="008638E3" w:rsidRPr="00E31DB0">
        <w:rPr>
          <w:rFonts w:cstheme="minorHAnsi"/>
          <w:i/>
        </w:rPr>
        <w:t xml:space="preserve">(Pause </w:t>
      </w:r>
      <w:r w:rsidR="00A66044" w:rsidRPr="00E31DB0">
        <w:rPr>
          <w:rFonts w:cstheme="minorHAnsi"/>
          <w:i/>
        </w:rPr>
        <w:t xml:space="preserve">for </w:t>
      </w:r>
      <w:r w:rsidRPr="00E31DB0">
        <w:rPr>
          <w:rFonts w:cstheme="minorHAnsi"/>
          <w:i/>
        </w:rPr>
        <w:t>3</w:t>
      </w:r>
      <w:r w:rsidR="008638E3" w:rsidRPr="00E31DB0">
        <w:rPr>
          <w:rFonts w:cstheme="minorHAnsi"/>
          <w:i/>
        </w:rPr>
        <w:t>0 seconds</w:t>
      </w:r>
      <w:r w:rsidR="00C547CD" w:rsidRPr="00E31DB0">
        <w:rPr>
          <w:rFonts w:cstheme="minorHAnsi"/>
          <w:i/>
        </w:rPr>
        <w:t>)</w:t>
      </w:r>
      <w:r w:rsidR="00C547CD" w:rsidRPr="00E31DB0">
        <w:rPr>
          <w:rFonts w:cstheme="minorHAnsi"/>
        </w:rPr>
        <w:t xml:space="preserve"> </w:t>
      </w:r>
    </w:p>
    <w:p w14:paraId="7B4825DF" w14:textId="77777777" w:rsidR="00C547CD" w:rsidRPr="00E31DB0" w:rsidRDefault="00C547CD" w:rsidP="00E31DB0">
      <w:pPr>
        <w:widowControl w:val="0"/>
        <w:spacing w:after="0" w:line="240" w:lineRule="auto"/>
        <w:jc w:val="both"/>
        <w:rPr>
          <w:rFonts w:cstheme="minorHAnsi"/>
        </w:rPr>
      </w:pPr>
    </w:p>
    <w:p w14:paraId="19E1D16D" w14:textId="77777777" w:rsidR="00C547CD" w:rsidRPr="00E31DB0" w:rsidRDefault="00511EBA" w:rsidP="00E31DB0">
      <w:pPr>
        <w:widowControl w:val="0"/>
        <w:spacing w:after="0" w:line="240" w:lineRule="auto"/>
        <w:jc w:val="both"/>
        <w:rPr>
          <w:rFonts w:cstheme="minorHAnsi"/>
        </w:rPr>
      </w:pPr>
      <w:r w:rsidRPr="00E31DB0">
        <w:rPr>
          <w:rFonts w:cstheme="minorHAnsi"/>
          <w:i/>
        </w:rPr>
        <w:t>(</w:t>
      </w:r>
      <w:r w:rsidR="00D40C6B" w:rsidRPr="00E31DB0">
        <w:rPr>
          <w:rFonts w:cstheme="minorHAnsi"/>
          <w:i/>
        </w:rPr>
        <w:t xml:space="preserve">Optional) </w:t>
      </w:r>
      <w:r w:rsidRPr="00E31DB0">
        <w:rPr>
          <w:rFonts w:cstheme="minorHAnsi"/>
        </w:rPr>
        <w:t xml:space="preserve">Continue to breathe </w:t>
      </w:r>
      <w:r w:rsidR="00ED739E" w:rsidRPr="00E31DB0">
        <w:rPr>
          <w:rFonts w:cstheme="minorHAnsi"/>
        </w:rPr>
        <w:t xml:space="preserve">while </w:t>
      </w:r>
      <w:r w:rsidR="00C547CD" w:rsidRPr="00E31DB0">
        <w:rPr>
          <w:rFonts w:cstheme="minorHAnsi"/>
        </w:rPr>
        <w:t>I test for further integration</w:t>
      </w:r>
      <w:r w:rsidR="00D40C6B" w:rsidRPr="00E31DB0">
        <w:rPr>
          <w:rFonts w:cstheme="minorHAnsi"/>
          <w:i/>
        </w:rPr>
        <w:t>.</w:t>
      </w:r>
      <w:r w:rsidR="00C547CD" w:rsidRPr="00E31DB0">
        <w:rPr>
          <w:rFonts w:cstheme="minorHAnsi"/>
        </w:rPr>
        <w:t xml:space="preserve"> </w:t>
      </w:r>
    </w:p>
    <w:p w14:paraId="072C0E5B" w14:textId="77777777" w:rsidR="00D40C6B" w:rsidRPr="00E31DB0" w:rsidRDefault="00D40C6B" w:rsidP="00E31DB0">
      <w:pPr>
        <w:widowControl w:val="0"/>
        <w:spacing w:after="0" w:line="240" w:lineRule="auto"/>
        <w:jc w:val="both"/>
        <w:rPr>
          <w:rFonts w:cstheme="minorHAnsi"/>
        </w:rPr>
      </w:pPr>
    </w:p>
    <w:p w14:paraId="402F5EAC" w14:textId="77777777" w:rsidR="00D40C6B" w:rsidRPr="00E31DB0" w:rsidRDefault="00D40C6B" w:rsidP="00E31DB0">
      <w:pPr>
        <w:widowControl w:val="0"/>
        <w:spacing w:after="0" w:line="240" w:lineRule="auto"/>
        <w:jc w:val="both"/>
        <w:rPr>
          <w:rFonts w:cstheme="minorHAnsi"/>
        </w:rPr>
      </w:pPr>
      <w:bookmarkStart w:id="59" w:name="_Hlk12699119"/>
      <w:r w:rsidRPr="00E31DB0">
        <w:rPr>
          <w:rFonts w:cstheme="minorHAnsi"/>
        </w:rPr>
        <w:t>Pause. Take a deep breath.</w:t>
      </w:r>
    </w:p>
    <w:p w14:paraId="097DD10B" w14:textId="0805E980" w:rsidR="00C70B92" w:rsidRPr="00E31DB0" w:rsidRDefault="00C70B92" w:rsidP="00E31DB0">
      <w:pPr>
        <w:widowControl w:val="0"/>
        <w:spacing w:after="0" w:line="240" w:lineRule="auto"/>
        <w:jc w:val="both"/>
        <w:rPr>
          <w:rFonts w:cstheme="minorHAnsi"/>
          <w:i/>
        </w:rPr>
      </w:pPr>
      <w:r w:rsidRPr="00E31DB0">
        <w:rPr>
          <w:rFonts w:cstheme="minorHAnsi"/>
          <w:i/>
        </w:rPr>
        <w:t>(If time permits, ask, “Does anyone have comments or questions about the integration?”)</w:t>
      </w:r>
    </w:p>
    <w:bookmarkEnd w:id="59"/>
    <w:p w14:paraId="348663AB" w14:textId="77777777" w:rsidR="00BB06B7" w:rsidRPr="00E31DB0" w:rsidRDefault="00BB06B7" w:rsidP="00E31DB0">
      <w:pPr>
        <w:widowControl w:val="0"/>
        <w:spacing w:after="0" w:line="240" w:lineRule="auto"/>
        <w:jc w:val="both"/>
        <w:rPr>
          <w:rFonts w:cstheme="minorHAnsi"/>
        </w:rPr>
      </w:pPr>
    </w:p>
    <w:p w14:paraId="22AA6CC4" w14:textId="77777777" w:rsidR="00285B9A" w:rsidRPr="00E31DB0" w:rsidRDefault="006233C9" w:rsidP="00E31DB0">
      <w:pPr>
        <w:widowControl w:val="0"/>
        <w:spacing w:after="0" w:line="240" w:lineRule="auto"/>
        <w:jc w:val="both"/>
        <w:rPr>
          <w:rFonts w:cstheme="minorHAnsi"/>
          <w:b/>
        </w:rPr>
      </w:pPr>
      <w:r w:rsidRPr="00E31DB0">
        <w:rPr>
          <w:rFonts w:cstheme="minorHAnsi"/>
          <w:b/>
        </w:rPr>
        <w:t>1:2</w:t>
      </w:r>
      <w:r w:rsidR="006D4973" w:rsidRPr="00E31DB0">
        <w:rPr>
          <w:rFonts w:cstheme="minorHAnsi"/>
          <w:b/>
        </w:rPr>
        <w:t>8</w:t>
      </w:r>
      <w:r w:rsidR="00285B9A" w:rsidRPr="00E31DB0">
        <w:rPr>
          <w:rFonts w:cstheme="minorHAnsi"/>
          <w:b/>
        </w:rPr>
        <w:tab/>
        <w:t>ENDING PRAYER</w:t>
      </w:r>
    </w:p>
    <w:p w14:paraId="7F1B6647" w14:textId="77777777" w:rsidR="00BB06B7" w:rsidRPr="00E31DB0" w:rsidRDefault="00BB06B7" w:rsidP="00E31DB0">
      <w:pPr>
        <w:widowControl w:val="0"/>
        <w:spacing w:after="0" w:line="240" w:lineRule="auto"/>
        <w:jc w:val="both"/>
        <w:rPr>
          <w:rFonts w:cstheme="minorHAnsi"/>
          <w:color w:val="000000"/>
        </w:rPr>
      </w:pPr>
    </w:p>
    <w:p w14:paraId="592FB225" w14:textId="77777777" w:rsidR="00D40C6B" w:rsidRPr="00E31DB0" w:rsidRDefault="00285B9A" w:rsidP="00E31DB0">
      <w:pPr>
        <w:widowControl w:val="0"/>
        <w:spacing w:after="0" w:line="240" w:lineRule="auto"/>
        <w:jc w:val="both"/>
        <w:rPr>
          <w:rFonts w:cstheme="minorHAnsi"/>
        </w:rPr>
      </w:pPr>
      <w:bookmarkStart w:id="60" w:name="_Hlk501904862"/>
      <w:r w:rsidRPr="00E31DB0">
        <w:rPr>
          <w:rFonts w:cstheme="minorHAnsi"/>
        </w:rPr>
        <w:t>Dear Father and Crea</w:t>
      </w:r>
      <w:r w:rsidR="00511EBA" w:rsidRPr="00E31DB0">
        <w:rPr>
          <w:rFonts w:cstheme="minorHAnsi"/>
        </w:rPr>
        <w:t>tor,</w:t>
      </w:r>
    </w:p>
    <w:p w14:paraId="15D21521" w14:textId="4386D9E1" w:rsidR="00285B9A" w:rsidRPr="00E31DB0" w:rsidRDefault="00511EBA" w:rsidP="00E31DB0">
      <w:pPr>
        <w:widowControl w:val="0"/>
        <w:spacing w:after="0" w:line="240" w:lineRule="auto"/>
        <w:jc w:val="both"/>
        <w:rPr>
          <w:rFonts w:cstheme="minorHAnsi"/>
        </w:rPr>
      </w:pPr>
      <w:r w:rsidRPr="00E31DB0">
        <w:rPr>
          <w:rFonts w:cstheme="minorHAnsi"/>
        </w:rPr>
        <w:t>Thank You for drawing us</w:t>
      </w:r>
      <w:r w:rsidR="002015E5" w:rsidRPr="00E31DB0">
        <w:rPr>
          <w:rFonts w:cstheme="minorHAnsi"/>
        </w:rPr>
        <w:t xml:space="preserve"> together</w:t>
      </w:r>
      <w:r w:rsidRPr="00E31DB0">
        <w:rPr>
          <w:rFonts w:cstheme="minorHAnsi"/>
        </w:rPr>
        <w:t xml:space="preserve"> for training and healing</w:t>
      </w:r>
      <w:r w:rsidR="002015E5" w:rsidRPr="00E31DB0">
        <w:rPr>
          <w:rFonts w:cstheme="minorHAnsi"/>
        </w:rPr>
        <w:t>. Hold us in the power</w:t>
      </w:r>
      <w:r w:rsidR="004752D2" w:rsidRPr="00E31DB0">
        <w:rPr>
          <w:rFonts w:cstheme="minorHAnsi"/>
        </w:rPr>
        <w:t xml:space="preserve"> of this new direction</w:t>
      </w:r>
      <w:r w:rsidR="00356175" w:rsidRPr="00E31DB0">
        <w:rPr>
          <w:rFonts w:cstheme="minorHAnsi"/>
        </w:rPr>
        <w:t xml:space="preserve"> as You g</w:t>
      </w:r>
      <w:r w:rsidR="00285B9A" w:rsidRPr="00E31DB0">
        <w:rPr>
          <w:rFonts w:cstheme="minorHAnsi"/>
        </w:rPr>
        <w:t>uide us</w:t>
      </w:r>
      <w:r w:rsidR="00D40C6B" w:rsidRPr="00E31DB0">
        <w:rPr>
          <w:rFonts w:cstheme="minorHAnsi"/>
        </w:rPr>
        <w:t xml:space="preserve"> </w:t>
      </w:r>
      <w:r w:rsidR="001E737E" w:rsidRPr="00E31DB0">
        <w:rPr>
          <w:rFonts w:cstheme="minorHAnsi"/>
        </w:rPr>
        <w:t>within</w:t>
      </w:r>
      <w:r w:rsidR="00D40C6B" w:rsidRPr="00E31DB0">
        <w:rPr>
          <w:rFonts w:cstheme="minorHAnsi"/>
        </w:rPr>
        <w:t xml:space="preserve"> our real limitations.</w:t>
      </w:r>
      <w:r w:rsidR="00285B9A" w:rsidRPr="00E31DB0">
        <w:rPr>
          <w:rFonts w:cstheme="minorHAnsi"/>
        </w:rPr>
        <w:t xml:space="preserve"> </w:t>
      </w:r>
      <w:r w:rsidR="008841AD" w:rsidRPr="00E31DB0">
        <w:rPr>
          <w:rFonts w:cstheme="minorHAnsi"/>
        </w:rPr>
        <w:t>Help us</w:t>
      </w:r>
      <w:r w:rsidR="00021F83" w:rsidRPr="00E31DB0">
        <w:rPr>
          <w:rFonts w:cstheme="minorHAnsi"/>
        </w:rPr>
        <w:t xml:space="preserve"> do our MATH</w:t>
      </w:r>
      <w:r w:rsidR="008841AD" w:rsidRPr="00E31DB0">
        <w:rPr>
          <w:rFonts w:cstheme="minorHAnsi"/>
        </w:rPr>
        <w:t xml:space="preserve"> this week</w:t>
      </w:r>
      <w:r w:rsidR="006233C9" w:rsidRPr="00E31DB0">
        <w:rPr>
          <w:rFonts w:cstheme="minorHAnsi"/>
        </w:rPr>
        <w:t xml:space="preserve"> as we</w:t>
      </w:r>
      <w:r w:rsidR="00356175" w:rsidRPr="00E31DB0">
        <w:rPr>
          <w:rFonts w:cstheme="minorHAnsi"/>
        </w:rPr>
        <w:t xml:space="preserve"> </w:t>
      </w:r>
      <w:r w:rsidR="00AD3206" w:rsidRPr="00E31DB0">
        <w:rPr>
          <w:rFonts w:cstheme="minorHAnsi"/>
        </w:rPr>
        <w:t xml:space="preserve">co-labor with You to </w:t>
      </w:r>
      <w:r w:rsidR="00356175" w:rsidRPr="00E31DB0">
        <w:rPr>
          <w:rFonts w:cstheme="minorHAnsi"/>
        </w:rPr>
        <w:lastRenderedPageBreak/>
        <w:t>r</w:t>
      </w:r>
      <w:r w:rsidR="00285B9A" w:rsidRPr="00E31DB0">
        <w:rPr>
          <w:rFonts w:cstheme="minorHAnsi"/>
        </w:rPr>
        <w:t>eorient our</w:t>
      </w:r>
      <w:r w:rsidR="00D40C6B" w:rsidRPr="00E31DB0">
        <w:rPr>
          <w:rFonts w:cstheme="minorHAnsi"/>
        </w:rPr>
        <w:t xml:space="preserve"> lives </w:t>
      </w:r>
      <w:r w:rsidR="00ED739E" w:rsidRPr="00E31DB0">
        <w:rPr>
          <w:rFonts w:cstheme="minorHAnsi"/>
        </w:rPr>
        <w:t xml:space="preserve">for </w:t>
      </w:r>
      <w:r w:rsidR="00D40C6B" w:rsidRPr="00E31DB0">
        <w:rPr>
          <w:rFonts w:cstheme="minorHAnsi"/>
        </w:rPr>
        <w:t>a more effective flow and to flourish in</w:t>
      </w:r>
      <w:r w:rsidR="00BB06B7" w:rsidRPr="00E31DB0">
        <w:rPr>
          <w:rFonts w:cstheme="minorHAnsi"/>
        </w:rPr>
        <w:t xml:space="preserve"> our connection with our True Self and design</w:t>
      </w:r>
      <w:r w:rsidR="00285B9A" w:rsidRPr="00E31DB0">
        <w:rPr>
          <w:rFonts w:cstheme="minorHAnsi"/>
        </w:rPr>
        <w:t>, with</w:t>
      </w:r>
      <w:r w:rsidR="009F44EA" w:rsidRPr="00E31DB0">
        <w:rPr>
          <w:rFonts w:cstheme="minorHAnsi"/>
        </w:rPr>
        <w:t xml:space="preserve"> our community and</w:t>
      </w:r>
      <w:r w:rsidR="00285B9A" w:rsidRPr="00E31DB0">
        <w:rPr>
          <w:rFonts w:cstheme="minorHAnsi"/>
        </w:rPr>
        <w:t xml:space="preserve"> </w:t>
      </w:r>
      <w:r w:rsidR="006233C9" w:rsidRPr="00E31DB0">
        <w:rPr>
          <w:rFonts w:cstheme="minorHAnsi"/>
        </w:rPr>
        <w:t>the Creation</w:t>
      </w:r>
      <w:r w:rsidR="00BB06B7" w:rsidRPr="00E31DB0">
        <w:rPr>
          <w:rFonts w:cstheme="minorHAnsi"/>
        </w:rPr>
        <w:t xml:space="preserve">, </w:t>
      </w:r>
      <w:r w:rsidR="006233C9" w:rsidRPr="00E31DB0">
        <w:rPr>
          <w:rFonts w:cstheme="minorHAnsi"/>
        </w:rPr>
        <w:t>and with You, for the glory and honor of our Lord Jesus. Amen</w:t>
      </w:r>
      <w:r w:rsidR="00D40C6B" w:rsidRPr="00E31DB0">
        <w:rPr>
          <w:rFonts w:cstheme="minorHAnsi"/>
        </w:rPr>
        <w:t>.</w:t>
      </w:r>
    </w:p>
    <w:bookmarkEnd w:id="60"/>
    <w:p w14:paraId="378144BE" w14:textId="77777777" w:rsidR="00D40C6B" w:rsidRPr="00E31DB0" w:rsidRDefault="00D40C6B" w:rsidP="00E31DB0">
      <w:pPr>
        <w:widowControl w:val="0"/>
        <w:spacing w:after="0" w:line="240" w:lineRule="auto"/>
        <w:jc w:val="both"/>
        <w:rPr>
          <w:rFonts w:cstheme="minorHAnsi"/>
        </w:rPr>
      </w:pPr>
    </w:p>
    <w:p w14:paraId="7536F7E0" w14:textId="77777777" w:rsidR="00AD4AE8" w:rsidRPr="00E31DB0" w:rsidRDefault="00AD4AE8" w:rsidP="00E31DB0">
      <w:pPr>
        <w:widowControl w:val="0"/>
        <w:spacing w:after="0" w:line="240" w:lineRule="auto"/>
        <w:jc w:val="both"/>
        <w:rPr>
          <w:rFonts w:cstheme="minorHAnsi"/>
        </w:rPr>
      </w:pPr>
      <w:r w:rsidRPr="00E31DB0">
        <w:rPr>
          <w:rFonts w:cstheme="minorHAnsi"/>
        </w:rPr>
        <w:t>Take a deep breath.</w:t>
      </w:r>
    </w:p>
    <w:p w14:paraId="65DB8EFE" w14:textId="1256C2A9" w:rsidR="00C70B92" w:rsidRPr="00E31DB0" w:rsidRDefault="00C70B92" w:rsidP="00E31DB0">
      <w:pPr>
        <w:widowControl w:val="0"/>
        <w:spacing w:after="0" w:line="240" w:lineRule="auto"/>
        <w:jc w:val="both"/>
        <w:rPr>
          <w:rFonts w:cstheme="minorHAnsi"/>
          <w:i/>
        </w:rPr>
      </w:pPr>
      <w:r w:rsidRPr="00E31DB0">
        <w:rPr>
          <w:rFonts w:cstheme="minorHAnsi"/>
          <w:i/>
        </w:rPr>
        <w:t>(If time permits, ask, “Does anyone have comments or questions about this meeting?”)</w:t>
      </w:r>
    </w:p>
    <w:p w14:paraId="15238C7E" w14:textId="77777777" w:rsidR="001D1FA6" w:rsidRPr="00E31DB0" w:rsidRDefault="001D1FA6" w:rsidP="00E31DB0">
      <w:pPr>
        <w:widowControl w:val="0"/>
        <w:spacing w:after="0" w:line="240" w:lineRule="auto"/>
        <w:jc w:val="both"/>
        <w:rPr>
          <w:rFonts w:cstheme="minorHAnsi"/>
          <w:b/>
        </w:rPr>
      </w:pPr>
    </w:p>
    <w:p w14:paraId="0E2B1D1C" w14:textId="08EA0737" w:rsidR="00364554" w:rsidRPr="00E31DB0" w:rsidRDefault="006233C9" w:rsidP="00E31DB0">
      <w:pPr>
        <w:widowControl w:val="0"/>
        <w:spacing w:after="0" w:line="240" w:lineRule="auto"/>
        <w:jc w:val="both"/>
        <w:rPr>
          <w:rFonts w:cstheme="minorHAnsi"/>
          <w:b/>
        </w:rPr>
      </w:pPr>
      <w:r w:rsidRPr="00E31DB0">
        <w:rPr>
          <w:rFonts w:cstheme="minorHAnsi"/>
          <w:b/>
        </w:rPr>
        <w:t>1:29</w:t>
      </w:r>
      <w:r w:rsidR="00364554" w:rsidRPr="00E31DB0">
        <w:rPr>
          <w:rFonts w:cstheme="minorHAnsi"/>
          <w:b/>
        </w:rPr>
        <w:tab/>
        <w:t>ANNOUNCEMENTS</w:t>
      </w:r>
    </w:p>
    <w:p w14:paraId="2708661C" w14:textId="77777777" w:rsidR="00285B9A" w:rsidRPr="00E31DB0" w:rsidRDefault="00285B9A" w:rsidP="00E31DB0">
      <w:pPr>
        <w:widowControl w:val="0"/>
        <w:spacing w:after="0" w:line="240" w:lineRule="auto"/>
        <w:jc w:val="both"/>
        <w:rPr>
          <w:rFonts w:cstheme="minorHAnsi"/>
        </w:rPr>
      </w:pPr>
    </w:p>
    <w:p w14:paraId="0841F6B9" w14:textId="62DA0D75" w:rsidR="00C848F1" w:rsidRDefault="00B221FD" w:rsidP="00E31DB0">
      <w:pPr>
        <w:widowControl w:val="0"/>
        <w:spacing w:after="0" w:line="240" w:lineRule="auto"/>
        <w:jc w:val="both"/>
        <w:rPr>
          <w:rFonts w:cstheme="minorHAnsi"/>
        </w:rPr>
      </w:pPr>
      <w:bookmarkStart w:id="61" w:name="_Hlk503021696"/>
      <w:r>
        <w:rPr>
          <w:rFonts w:cstheme="minorHAnsi"/>
        </w:rPr>
        <w:t>*</w:t>
      </w:r>
      <w:r w:rsidR="006703DA" w:rsidRPr="00E31DB0">
        <w:rPr>
          <w:rFonts w:cstheme="minorHAnsi"/>
        </w:rPr>
        <w:t xml:space="preserve">The NHG book study has begun. </w:t>
      </w:r>
      <w:r w:rsidR="005663AD" w:rsidRPr="00E31DB0">
        <w:rPr>
          <w:rFonts w:cstheme="minorHAnsi"/>
        </w:rPr>
        <w:t>We</w:t>
      </w:r>
      <w:r w:rsidR="006703DA" w:rsidRPr="00E31DB0">
        <w:rPr>
          <w:rFonts w:cstheme="minorHAnsi"/>
        </w:rPr>
        <w:t xml:space="preserve"> hope that you</w:t>
      </w:r>
      <w:r w:rsidR="001E2C4C" w:rsidRPr="00E31DB0">
        <w:rPr>
          <w:rFonts w:cstheme="minorHAnsi"/>
        </w:rPr>
        <w:t xml:space="preserve"> will</w:t>
      </w:r>
      <w:r w:rsidR="006703DA" w:rsidRPr="00E31DB0">
        <w:rPr>
          <w:rFonts w:cstheme="minorHAnsi"/>
        </w:rPr>
        <w:t xml:space="preserve"> </w:t>
      </w:r>
      <w:r w:rsidR="005C2C94" w:rsidRPr="00E31DB0">
        <w:rPr>
          <w:rFonts w:cstheme="minorHAnsi"/>
        </w:rPr>
        <w:t>join us in</w:t>
      </w:r>
      <w:r w:rsidR="00162376" w:rsidRPr="00E31DB0">
        <w:rPr>
          <w:rFonts w:cstheme="minorHAnsi"/>
        </w:rPr>
        <w:t xml:space="preserve"> the study </w:t>
      </w:r>
      <w:r w:rsidR="005C2C94" w:rsidRPr="00E31DB0">
        <w:rPr>
          <w:rFonts w:cstheme="minorHAnsi"/>
        </w:rPr>
        <w:t>to develop</w:t>
      </w:r>
      <w:r w:rsidR="00162376" w:rsidRPr="00E31DB0">
        <w:rPr>
          <w:rFonts w:cstheme="minorHAnsi"/>
        </w:rPr>
        <w:t xml:space="preserve"> your own understanding</w:t>
      </w:r>
      <w:r w:rsidR="00A74143" w:rsidRPr="00E31DB0">
        <w:rPr>
          <w:rFonts w:cstheme="minorHAnsi"/>
        </w:rPr>
        <w:t>. You might</w:t>
      </w:r>
      <w:r w:rsidR="00162376" w:rsidRPr="00E31DB0">
        <w:rPr>
          <w:rFonts w:cstheme="minorHAnsi"/>
        </w:rPr>
        <w:t xml:space="preserve"> </w:t>
      </w:r>
      <w:r w:rsidR="005C2C94" w:rsidRPr="00E31DB0">
        <w:rPr>
          <w:rFonts w:cstheme="minorHAnsi"/>
        </w:rPr>
        <w:t xml:space="preserve">also </w:t>
      </w:r>
      <w:r w:rsidR="00162376" w:rsidRPr="00E31DB0">
        <w:rPr>
          <w:rFonts w:cstheme="minorHAnsi"/>
        </w:rPr>
        <w:t>participate</w:t>
      </w:r>
      <w:r w:rsidR="006703DA" w:rsidRPr="00E31DB0">
        <w:rPr>
          <w:rFonts w:cstheme="minorHAnsi"/>
        </w:rPr>
        <w:t xml:space="preserve"> in karis by returning a gift of facilitation </w:t>
      </w:r>
      <w:r w:rsidR="009F44EA" w:rsidRPr="00E31DB0">
        <w:rPr>
          <w:rFonts w:cstheme="minorHAnsi"/>
        </w:rPr>
        <w:t>to</w:t>
      </w:r>
      <w:r w:rsidR="006703DA" w:rsidRPr="00E31DB0">
        <w:rPr>
          <w:rFonts w:cstheme="minorHAnsi"/>
        </w:rPr>
        <w:t xml:space="preserve"> support </w:t>
      </w:r>
      <w:r w:rsidR="006C4885" w:rsidRPr="00E31DB0">
        <w:rPr>
          <w:rFonts w:cstheme="minorHAnsi"/>
        </w:rPr>
        <w:t xml:space="preserve">the </w:t>
      </w:r>
      <w:r w:rsidR="006703DA" w:rsidRPr="00E31DB0">
        <w:rPr>
          <w:rFonts w:cstheme="minorHAnsi"/>
        </w:rPr>
        <w:t>new students.</w:t>
      </w:r>
      <w:r w:rsidR="006703DA" w:rsidRPr="00A66044">
        <w:rPr>
          <w:rFonts w:cstheme="minorHAnsi"/>
        </w:rPr>
        <w:t xml:space="preserve"> </w:t>
      </w:r>
    </w:p>
    <w:p w14:paraId="7D9BD0FC" w14:textId="77777777" w:rsidR="00B221FD" w:rsidRDefault="00B221FD" w:rsidP="00E31DB0">
      <w:pPr>
        <w:widowControl w:val="0"/>
        <w:spacing w:after="0" w:line="240" w:lineRule="auto"/>
        <w:jc w:val="both"/>
        <w:rPr>
          <w:rFonts w:cstheme="minorHAnsi"/>
        </w:rPr>
      </w:pPr>
    </w:p>
    <w:p w14:paraId="6B942220" w14:textId="56B547A9" w:rsidR="00B221FD" w:rsidRDefault="00B221FD" w:rsidP="00B221FD">
      <w:pPr>
        <w:spacing w:after="0" w:line="240" w:lineRule="auto"/>
        <w:jc w:val="both"/>
        <w:rPr>
          <w:rFonts w:cstheme="minorHAnsi"/>
          <w:i/>
          <w:iCs/>
        </w:rPr>
      </w:pPr>
      <w:bookmarkStart w:id="62" w:name="_Hlk181973052"/>
      <w:r w:rsidRPr="005B42A5">
        <w:rPr>
          <w:rFonts w:cstheme="minorHAnsi"/>
          <w:i/>
          <w:iCs/>
        </w:rPr>
        <w:t xml:space="preserve">(*Except </w:t>
      </w:r>
      <w:r>
        <w:rPr>
          <w:rFonts w:cstheme="minorHAnsi"/>
          <w:i/>
          <w:iCs/>
        </w:rPr>
        <w:t>in</w:t>
      </w:r>
      <w:r w:rsidR="00B17763">
        <w:rPr>
          <w:rFonts w:cstheme="minorHAnsi"/>
          <w:i/>
          <w:iCs/>
        </w:rPr>
        <w:t xml:space="preserve"> the</w:t>
      </w:r>
      <w:r w:rsidRPr="005B42A5">
        <w:rPr>
          <w:rFonts w:cstheme="minorHAnsi"/>
          <w:i/>
          <w:iCs/>
        </w:rPr>
        <w:t xml:space="preserve"> Jubilee Year</w:t>
      </w:r>
      <w:bookmarkEnd w:id="62"/>
      <w:r w:rsidRPr="005B42A5">
        <w:rPr>
          <w:rFonts w:cstheme="minorHAnsi"/>
          <w:i/>
          <w:iCs/>
        </w:rPr>
        <w:t>)</w:t>
      </w:r>
    </w:p>
    <w:bookmarkEnd w:id="61"/>
    <w:p w14:paraId="2DE40647" w14:textId="77777777" w:rsidR="007A10B3" w:rsidRPr="00A66044" w:rsidRDefault="007A10B3" w:rsidP="00E31DB0">
      <w:pPr>
        <w:widowControl w:val="0"/>
        <w:spacing w:after="0" w:line="240" w:lineRule="auto"/>
        <w:jc w:val="both"/>
        <w:rPr>
          <w:rFonts w:cstheme="minorHAnsi"/>
        </w:rPr>
      </w:pPr>
    </w:p>
    <w:sectPr w:rsidR="007A10B3" w:rsidRPr="00A66044" w:rsidSect="00670E7E">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27082" w14:textId="77777777" w:rsidR="00126BB6" w:rsidRDefault="00126BB6" w:rsidP="00285B9A">
      <w:pPr>
        <w:spacing w:after="0" w:line="240" w:lineRule="auto"/>
      </w:pPr>
      <w:r>
        <w:separator/>
      </w:r>
    </w:p>
  </w:endnote>
  <w:endnote w:type="continuationSeparator" w:id="0">
    <w:p w14:paraId="4FAD4485" w14:textId="77777777" w:rsidR="00126BB6" w:rsidRDefault="00126BB6" w:rsidP="00285B9A">
      <w:pPr>
        <w:spacing w:after="0" w:line="240" w:lineRule="auto"/>
      </w:pPr>
      <w:r>
        <w:continuationSeparator/>
      </w:r>
    </w:p>
  </w:endnote>
  <w:endnote w:id="1">
    <w:p w14:paraId="04A94DAE" w14:textId="77777777" w:rsidR="00A74143" w:rsidRPr="001F14E9" w:rsidRDefault="00A74143">
      <w:pPr>
        <w:pStyle w:val="EndnoteText"/>
      </w:pPr>
      <w:r>
        <w:rPr>
          <w:rStyle w:val="EndnoteReference"/>
        </w:rPr>
        <w:endnoteRef/>
      </w:r>
      <w:r>
        <w:t xml:space="preserve"> </w:t>
      </w:r>
      <w:r w:rsidRPr="00306522">
        <w:t>Zindel Segal, J. Mark G</w:t>
      </w:r>
      <w:r>
        <w:t>.</w:t>
      </w:r>
      <w:r w:rsidRPr="00306522">
        <w:t xml:space="preserve"> Williams, and John D</w:t>
      </w:r>
      <w:r>
        <w:t>.</w:t>
      </w:r>
      <w:r w:rsidRPr="00306522">
        <w:t xml:space="preserve"> </w:t>
      </w:r>
      <w:r>
        <w:t>T</w:t>
      </w:r>
      <w:r w:rsidRPr="00306522">
        <w:t xml:space="preserve">easdale, </w:t>
      </w:r>
      <w:r w:rsidRPr="003309F7">
        <w:rPr>
          <w:i/>
        </w:rPr>
        <w:t>Mindfulness-Based Cognitive Therapy for Depression</w:t>
      </w:r>
      <w:r w:rsidRPr="00306522">
        <w:t xml:space="preserve"> (New York: Guilford Press, 2013), 208</w:t>
      </w:r>
      <w:r>
        <w:t>. A</w:t>
      </w:r>
      <w:r w:rsidRPr="008E1E6D">
        <w:t>dapted for Karis Fellowships by Nancy Diven.</w:t>
      </w:r>
    </w:p>
  </w:endnote>
  <w:endnote w:id="2">
    <w:p w14:paraId="6E15BDF6" w14:textId="6663CBFE" w:rsidR="00A74143" w:rsidRPr="002B0735" w:rsidRDefault="00A74143">
      <w:pPr>
        <w:pStyle w:val="EndnoteText"/>
      </w:pPr>
      <w:r>
        <w:rPr>
          <w:rStyle w:val="EndnoteReference"/>
        </w:rPr>
        <w:endnoteRef/>
      </w:r>
      <w:r>
        <w:t xml:space="preserve"> </w:t>
      </w:r>
      <w:r w:rsidRPr="005B4196">
        <w:rPr>
          <w:i/>
        </w:rPr>
        <w:t xml:space="preserve">O Worship the </w:t>
      </w:r>
      <w:r w:rsidRPr="002B0735">
        <w:rPr>
          <w:i/>
        </w:rPr>
        <w:t>King</w:t>
      </w:r>
      <w:r w:rsidRPr="002B0735">
        <w:t xml:space="preserve"> by Robert Grant (</w:t>
      </w:r>
      <w:r w:rsidRPr="00F55743">
        <w:t>1779–1838</w:t>
      </w:r>
      <w:r w:rsidRPr="002B0735">
        <w:t xml:space="preserve">), </w:t>
      </w:r>
      <w:hyperlink r:id="rId1" w:history="1">
        <w:r>
          <w:rPr>
            <w:rStyle w:val="Hyperlink"/>
          </w:rPr>
          <w:t>www.youtube.com/watch?v=RAyKmYD2Zg8</w:t>
        </w:r>
      </w:hyperlink>
      <w:r w:rsidRPr="002B0735">
        <w:t>.</w:t>
      </w:r>
    </w:p>
  </w:endnote>
  <w:endnote w:id="3">
    <w:p w14:paraId="53257795" w14:textId="7F16B9BF" w:rsidR="00A74143" w:rsidRPr="001A5942" w:rsidRDefault="00A74143">
      <w:pPr>
        <w:pStyle w:val="EndnoteText"/>
      </w:pPr>
      <w:r w:rsidRPr="002B0735">
        <w:rPr>
          <w:rStyle w:val="EndnoteReference"/>
        </w:rPr>
        <w:endnoteRef/>
      </w:r>
      <w:r w:rsidRPr="002B0735">
        <w:t xml:space="preserve"> WE is an organization founded by Jean</w:t>
      </w:r>
      <w:r>
        <w:t xml:space="preserve"> </w:t>
      </w:r>
      <w:bookmarkStart w:id="9" w:name="_Hlk503109418"/>
      <w:r>
        <w:t>Illsley</w:t>
      </w:r>
      <w:bookmarkEnd w:id="9"/>
      <w:r>
        <w:t xml:space="preserve"> </w:t>
      </w:r>
      <w:r w:rsidRPr="00CB2BC3">
        <w:t>Clark.</w:t>
      </w:r>
    </w:p>
  </w:endnote>
  <w:endnote w:id="4">
    <w:p w14:paraId="5F697AA6" w14:textId="77777777" w:rsidR="00A74143" w:rsidRPr="00E60806" w:rsidRDefault="00A74143">
      <w:pPr>
        <w:pStyle w:val="EndnoteText"/>
        <w:rPr>
          <w:lang w:val="en-GB"/>
        </w:rPr>
      </w:pPr>
      <w:r w:rsidRPr="00346DCD">
        <w:rPr>
          <w:rStyle w:val="EndnoteReference"/>
        </w:rPr>
        <w:endnoteRef/>
      </w:r>
      <w:r w:rsidRPr="00346DCD">
        <w:t xml:space="preserve"> </w:t>
      </w:r>
      <w:r w:rsidRPr="0061302A">
        <w:t>Prov</w:t>
      </w:r>
      <w:r w:rsidRPr="00346DCD">
        <w:t>. 22</w:t>
      </w:r>
      <w:r>
        <w:t>:7.</w:t>
      </w:r>
    </w:p>
  </w:endnote>
  <w:endnote w:id="5">
    <w:p w14:paraId="6C93253E" w14:textId="33FFDB09" w:rsidR="00A74143" w:rsidRPr="001A5942" w:rsidRDefault="00A74143">
      <w:pPr>
        <w:pStyle w:val="EndnoteText"/>
      </w:pPr>
      <w:r>
        <w:rPr>
          <w:rStyle w:val="EndnoteReference"/>
        </w:rPr>
        <w:endnoteRef/>
      </w:r>
      <w:r>
        <w:t xml:space="preserve"> </w:t>
      </w:r>
      <w:bookmarkStart w:id="24" w:name="_Hlk502927003"/>
      <w:r>
        <w:fldChar w:fldCharType="begin"/>
      </w:r>
      <w:r>
        <w:instrText>HYPERLINK "https://www.youneedabudget.com/"</w:instrText>
      </w:r>
      <w:r>
        <w:fldChar w:fldCharType="separate"/>
      </w:r>
      <w:r>
        <w:rPr>
          <w:rStyle w:val="Hyperlink"/>
        </w:rPr>
        <w:t>www.youneedabudget.com/</w:t>
      </w:r>
      <w:r>
        <w:fldChar w:fldCharType="end"/>
      </w:r>
      <w:r>
        <w:t>.</w:t>
      </w:r>
      <w:bookmarkEnd w:id="24"/>
    </w:p>
  </w:endnote>
  <w:endnote w:id="6">
    <w:p w14:paraId="6408ADCA" w14:textId="48EED3A9" w:rsidR="00A74143" w:rsidRDefault="00A74143" w:rsidP="006C38EF">
      <w:pPr>
        <w:pStyle w:val="EndnoteText"/>
        <w:jc w:val="both"/>
        <w:rPr>
          <w:lang w:val="en-GB"/>
        </w:rPr>
      </w:pPr>
      <w:r>
        <w:rPr>
          <w:rStyle w:val="EndnoteReference"/>
        </w:rPr>
        <w:endnoteRef/>
      </w:r>
      <w:r w:rsidRPr="00F736EA">
        <w:rPr>
          <w:lang w:val="en-GB"/>
        </w:rPr>
        <w:t xml:space="preserve"> </w:t>
      </w:r>
      <w:hyperlink r:id="rId2" w:history="1">
        <w:r>
          <w:rPr>
            <w:rStyle w:val="Hyperlink"/>
            <w:lang w:val="en-GB"/>
          </w:rPr>
          <w:t>www.camillecaldwell.com/WelcomePrayer.html</w:t>
        </w:r>
      </w:hyperlink>
      <w:r w:rsidRPr="00C32D17">
        <w:rPr>
          <w:rStyle w:val="Hyperlink"/>
          <w:color w:val="auto"/>
          <w:u w:val="none"/>
          <w:lang w:val="en-GB"/>
        </w:rPr>
        <w:t xml:space="preserve">. </w:t>
      </w:r>
      <w:r w:rsidRPr="00C32D17">
        <w:rPr>
          <w:rStyle w:val="Hyperlink"/>
          <w:color w:val="auto"/>
          <w:u w:val="none"/>
        </w:rPr>
        <w:t>A</w:t>
      </w:r>
      <w:r w:rsidRPr="00C32D17">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E527" w14:textId="46D97659" w:rsidR="00A74143" w:rsidRDefault="00A74143">
    <w:pPr>
      <w:pStyle w:val="Footer"/>
    </w:pPr>
    <w:r>
      <w:t>karisfellowships.com</w:t>
    </w:r>
    <w:r>
      <w:tab/>
    </w:r>
    <w:r w:rsidRPr="0019684F">
      <w:t>KF43-M</w:t>
    </w:r>
    <w:r w:rsidRPr="00801B33">
      <w:tab/>
    </w:r>
    <w:r w:rsidRPr="00801B33">
      <w:rPr>
        <w:rFonts w:cstheme="minorHAnsi"/>
      </w:rPr>
      <w:t>©</w:t>
    </w:r>
    <w:r w:rsidRPr="001A2AF2">
      <w:t>2021 Nan</w:t>
    </w:r>
    <w:r w:rsidRPr="00801B33">
      <w:t>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3723" w14:textId="4CD5D207" w:rsidR="00A74143" w:rsidRDefault="00A74143">
    <w:pPr>
      <w:pStyle w:val="Footer"/>
    </w:pPr>
    <w:r>
      <w:t>karisfellowships.com</w:t>
    </w:r>
    <w:r>
      <w:tab/>
      <w:t>KF43-M</w:t>
    </w:r>
    <w:r>
      <w:tab/>
    </w:r>
    <w:r w:rsidRPr="001A2AF2">
      <w:t>©2021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8936" w14:textId="77777777" w:rsidR="00126BB6" w:rsidRDefault="00126BB6" w:rsidP="00285B9A">
      <w:pPr>
        <w:spacing w:after="0" w:line="240" w:lineRule="auto"/>
      </w:pPr>
      <w:r>
        <w:separator/>
      </w:r>
    </w:p>
  </w:footnote>
  <w:footnote w:type="continuationSeparator" w:id="0">
    <w:p w14:paraId="2732437D" w14:textId="77777777" w:rsidR="00126BB6" w:rsidRDefault="00126BB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5C00D3F" w14:textId="77777777" w:rsidR="00A74143" w:rsidRDefault="00A74143">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63C92238" w14:textId="77777777" w:rsidR="00A74143" w:rsidRDefault="00A741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626AC"/>
    <w:multiLevelType w:val="hybridMultilevel"/>
    <w:tmpl w:val="C2AE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7A5BE6"/>
    <w:multiLevelType w:val="hybridMultilevel"/>
    <w:tmpl w:val="91560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5568248">
    <w:abstractNumId w:val="0"/>
  </w:num>
  <w:num w:numId="2" w16cid:durableId="180512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944"/>
    <w:rsid w:val="00017EA8"/>
    <w:rsid w:val="000215BC"/>
    <w:rsid w:val="00021F83"/>
    <w:rsid w:val="00026AB6"/>
    <w:rsid w:val="00026D13"/>
    <w:rsid w:val="00026F18"/>
    <w:rsid w:val="0003061D"/>
    <w:rsid w:val="00030A53"/>
    <w:rsid w:val="00031AD4"/>
    <w:rsid w:val="0004031A"/>
    <w:rsid w:val="00044715"/>
    <w:rsid w:val="00045746"/>
    <w:rsid w:val="00045F4A"/>
    <w:rsid w:val="000479D4"/>
    <w:rsid w:val="00050C5D"/>
    <w:rsid w:val="000558D6"/>
    <w:rsid w:val="00062B2F"/>
    <w:rsid w:val="00066CAC"/>
    <w:rsid w:val="000708DC"/>
    <w:rsid w:val="00071CC9"/>
    <w:rsid w:val="0007636E"/>
    <w:rsid w:val="000860ED"/>
    <w:rsid w:val="0008716E"/>
    <w:rsid w:val="000904FA"/>
    <w:rsid w:val="00096BD2"/>
    <w:rsid w:val="00096BE5"/>
    <w:rsid w:val="00097B27"/>
    <w:rsid w:val="000A05E9"/>
    <w:rsid w:val="000A452F"/>
    <w:rsid w:val="000B6221"/>
    <w:rsid w:val="000C08E4"/>
    <w:rsid w:val="000C603E"/>
    <w:rsid w:val="000C6B74"/>
    <w:rsid w:val="000C730A"/>
    <w:rsid w:val="000D0A35"/>
    <w:rsid w:val="000D32A5"/>
    <w:rsid w:val="000D3FAB"/>
    <w:rsid w:val="000D594A"/>
    <w:rsid w:val="000E6A3D"/>
    <w:rsid w:val="000F2952"/>
    <w:rsid w:val="000F68A9"/>
    <w:rsid w:val="00100378"/>
    <w:rsid w:val="00102475"/>
    <w:rsid w:val="00105977"/>
    <w:rsid w:val="00106C7F"/>
    <w:rsid w:val="00111860"/>
    <w:rsid w:val="00112978"/>
    <w:rsid w:val="001135BF"/>
    <w:rsid w:val="00122D0D"/>
    <w:rsid w:val="00124369"/>
    <w:rsid w:val="00126237"/>
    <w:rsid w:val="00126BB6"/>
    <w:rsid w:val="0013262E"/>
    <w:rsid w:val="00132AAB"/>
    <w:rsid w:val="00136C58"/>
    <w:rsid w:val="00143760"/>
    <w:rsid w:val="00145877"/>
    <w:rsid w:val="00150EBE"/>
    <w:rsid w:val="00153CDC"/>
    <w:rsid w:val="00154928"/>
    <w:rsid w:val="00162376"/>
    <w:rsid w:val="001640CB"/>
    <w:rsid w:val="0016681B"/>
    <w:rsid w:val="001700C8"/>
    <w:rsid w:val="001706F0"/>
    <w:rsid w:val="001733B4"/>
    <w:rsid w:val="00181C10"/>
    <w:rsid w:val="00182A4F"/>
    <w:rsid w:val="001837F9"/>
    <w:rsid w:val="00183839"/>
    <w:rsid w:val="00184925"/>
    <w:rsid w:val="00186E8F"/>
    <w:rsid w:val="0019083A"/>
    <w:rsid w:val="00192297"/>
    <w:rsid w:val="00192EBD"/>
    <w:rsid w:val="0019684F"/>
    <w:rsid w:val="001A2AF2"/>
    <w:rsid w:val="001A3002"/>
    <w:rsid w:val="001A3826"/>
    <w:rsid w:val="001A5942"/>
    <w:rsid w:val="001A6ACA"/>
    <w:rsid w:val="001A7711"/>
    <w:rsid w:val="001B0760"/>
    <w:rsid w:val="001C19B5"/>
    <w:rsid w:val="001C4E53"/>
    <w:rsid w:val="001C51C1"/>
    <w:rsid w:val="001C6EDB"/>
    <w:rsid w:val="001D0CF7"/>
    <w:rsid w:val="001D18DD"/>
    <w:rsid w:val="001D1FA6"/>
    <w:rsid w:val="001D3851"/>
    <w:rsid w:val="001E0103"/>
    <w:rsid w:val="001E2C4C"/>
    <w:rsid w:val="001E737E"/>
    <w:rsid w:val="001E7AD2"/>
    <w:rsid w:val="001F14E9"/>
    <w:rsid w:val="001F3052"/>
    <w:rsid w:val="002015E5"/>
    <w:rsid w:val="00204108"/>
    <w:rsid w:val="00210CD8"/>
    <w:rsid w:val="002110EB"/>
    <w:rsid w:val="00213D64"/>
    <w:rsid w:val="002145B3"/>
    <w:rsid w:val="00216B35"/>
    <w:rsid w:val="00220E37"/>
    <w:rsid w:val="00222F52"/>
    <w:rsid w:val="0022308B"/>
    <w:rsid w:val="00226E95"/>
    <w:rsid w:val="00232185"/>
    <w:rsid w:val="00235C84"/>
    <w:rsid w:val="00237862"/>
    <w:rsid w:val="00241CF7"/>
    <w:rsid w:val="00265C1F"/>
    <w:rsid w:val="00272410"/>
    <w:rsid w:val="002743B5"/>
    <w:rsid w:val="00274979"/>
    <w:rsid w:val="00274CD7"/>
    <w:rsid w:val="00274EDC"/>
    <w:rsid w:val="00275753"/>
    <w:rsid w:val="002763D9"/>
    <w:rsid w:val="00276680"/>
    <w:rsid w:val="00276DAE"/>
    <w:rsid w:val="002828DA"/>
    <w:rsid w:val="00284F78"/>
    <w:rsid w:val="00285B9A"/>
    <w:rsid w:val="002864ED"/>
    <w:rsid w:val="002867C0"/>
    <w:rsid w:val="00287A16"/>
    <w:rsid w:val="00292D66"/>
    <w:rsid w:val="0029391D"/>
    <w:rsid w:val="002963E3"/>
    <w:rsid w:val="002A38FD"/>
    <w:rsid w:val="002B0735"/>
    <w:rsid w:val="002C2742"/>
    <w:rsid w:val="002C5990"/>
    <w:rsid w:val="002C679C"/>
    <w:rsid w:val="002D072B"/>
    <w:rsid w:val="002D1161"/>
    <w:rsid w:val="002D3696"/>
    <w:rsid w:val="002E29D1"/>
    <w:rsid w:val="002F7435"/>
    <w:rsid w:val="00300401"/>
    <w:rsid w:val="00302030"/>
    <w:rsid w:val="0030483F"/>
    <w:rsid w:val="00304B30"/>
    <w:rsid w:val="00306D71"/>
    <w:rsid w:val="003109D7"/>
    <w:rsid w:val="00310A2A"/>
    <w:rsid w:val="0031116B"/>
    <w:rsid w:val="00313119"/>
    <w:rsid w:val="00317944"/>
    <w:rsid w:val="00320F51"/>
    <w:rsid w:val="00321BDB"/>
    <w:rsid w:val="00323AE9"/>
    <w:rsid w:val="00325AF4"/>
    <w:rsid w:val="003311F9"/>
    <w:rsid w:val="00331795"/>
    <w:rsid w:val="00337E60"/>
    <w:rsid w:val="0034038E"/>
    <w:rsid w:val="00346DCD"/>
    <w:rsid w:val="003475E2"/>
    <w:rsid w:val="003504EF"/>
    <w:rsid w:val="00350EFF"/>
    <w:rsid w:val="003521CC"/>
    <w:rsid w:val="0035509B"/>
    <w:rsid w:val="00356175"/>
    <w:rsid w:val="003566E2"/>
    <w:rsid w:val="0036383E"/>
    <w:rsid w:val="00364554"/>
    <w:rsid w:val="0036612C"/>
    <w:rsid w:val="00366D16"/>
    <w:rsid w:val="00373634"/>
    <w:rsid w:val="003825A3"/>
    <w:rsid w:val="00385ED7"/>
    <w:rsid w:val="00395011"/>
    <w:rsid w:val="00395F48"/>
    <w:rsid w:val="00397ABC"/>
    <w:rsid w:val="003A2DAC"/>
    <w:rsid w:val="003A4368"/>
    <w:rsid w:val="003A4C2F"/>
    <w:rsid w:val="003A5EAA"/>
    <w:rsid w:val="003B05EA"/>
    <w:rsid w:val="003B2482"/>
    <w:rsid w:val="003B60FF"/>
    <w:rsid w:val="003B6781"/>
    <w:rsid w:val="003D0347"/>
    <w:rsid w:val="003D18DC"/>
    <w:rsid w:val="003D26EC"/>
    <w:rsid w:val="003D3A41"/>
    <w:rsid w:val="003D7BFA"/>
    <w:rsid w:val="003E2116"/>
    <w:rsid w:val="003E5F91"/>
    <w:rsid w:val="003F05EB"/>
    <w:rsid w:val="003F580A"/>
    <w:rsid w:val="00414B27"/>
    <w:rsid w:val="0041696A"/>
    <w:rsid w:val="00420DA0"/>
    <w:rsid w:val="004260B1"/>
    <w:rsid w:val="0043123E"/>
    <w:rsid w:val="00435B2B"/>
    <w:rsid w:val="00440879"/>
    <w:rsid w:val="004415EA"/>
    <w:rsid w:val="0044291F"/>
    <w:rsid w:val="00450802"/>
    <w:rsid w:val="00451F1D"/>
    <w:rsid w:val="00452516"/>
    <w:rsid w:val="004530CB"/>
    <w:rsid w:val="00462C47"/>
    <w:rsid w:val="00465631"/>
    <w:rsid w:val="0046734C"/>
    <w:rsid w:val="00471829"/>
    <w:rsid w:val="00474FCA"/>
    <w:rsid w:val="004752D2"/>
    <w:rsid w:val="004800A1"/>
    <w:rsid w:val="00480C20"/>
    <w:rsid w:val="00483537"/>
    <w:rsid w:val="00484D1A"/>
    <w:rsid w:val="00485BCF"/>
    <w:rsid w:val="00485D3F"/>
    <w:rsid w:val="00491848"/>
    <w:rsid w:val="004A059E"/>
    <w:rsid w:val="004A3064"/>
    <w:rsid w:val="004A3777"/>
    <w:rsid w:val="004B1B37"/>
    <w:rsid w:val="004C0C05"/>
    <w:rsid w:val="004C379C"/>
    <w:rsid w:val="004D42DE"/>
    <w:rsid w:val="004E4619"/>
    <w:rsid w:val="004F0929"/>
    <w:rsid w:val="004F449D"/>
    <w:rsid w:val="004F6600"/>
    <w:rsid w:val="005077B1"/>
    <w:rsid w:val="00510AC5"/>
    <w:rsid w:val="00511EBA"/>
    <w:rsid w:val="00512247"/>
    <w:rsid w:val="005151E4"/>
    <w:rsid w:val="00522C0F"/>
    <w:rsid w:val="00524E6A"/>
    <w:rsid w:val="00526FBE"/>
    <w:rsid w:val="0053234B"/>
    <w:rsid w:val="005331AB"/>
    <w:rsid w:val="00533FE2"/>
    <w:rsid w:val="00537BF9"/>
    <w:rsid w:val="005431F5"/>
    <w:rsid w:val="00543D7F"/>
    <w:rsid w:val="005452E1"/>
    <w:rsid w:val="00546148"/>
    <w:rsid w:val="005464FE"/>
    <w:rsid w:val="00547577"/>
    <w:rsid w:val="00547933"/>
    <w:rsid w:val="005518B6"/>
    <w:rsid w:val="0056153F"/>
    <w:rsid w:val="005640C1"/>
    <w:rsid w:val="00564E41"/>
    <w:rsid w:val="005663AD"/>
    <w:rsid w:val="0056653A"/>
    <w:rsid w:val="00571681"/>
    <w:rsid w:val="00572159"/>
    <w:rsid w:val="005802A3"/>
    <w:rsid w:val="00583B2C"/>
    <w:rsid w:val="00585BF6"/>
    <w:rsid w:val="00590A5D"/>
    <w:rsid w:val="005948F9"/>
    <w:rsid w:val="00597932"/>
    <w:rsid w:val="005B4196"/>
    <w:rsid w:val="005B42F3"/>
    <w:rsid w:val="005B499E"/>
    <w:rsid w:val="005C2C94"/>
    <w:rsid w:val="005C3631"/>
    <w:rsid w:val="005C4D54"/>
    <w:rsid w:val="005E41BB"/>
    <w:rsid w:val="005F1DD5"/>
    <w:rsid w:val="005F286D"/>
    <w:rsid w:val="005F34F4"/>
    <w:rsid w:val="005F6A7B"/>
    <w:rsid w:val="006034F5"/>
    <w:rsid w:val="0060720B"/>
    <w:rsid w:val="0061117B"/>
    <w:rsid w:val="00611A78"/>
    <w:rsid w:val="0061302A"/>
    <w:rsid w:val="00613B84"/>
    <w:rsid w:val="00615513"/>
    <w:rsid w:val="00616B00"/>
    <w:rsid w:val="006233C9"/>
    <w:rsid w:val="00624493"/>
    <w:rsid w:val="00627245"/>
    <w:rsid w:val="00627C34"/>
    <w:rsid w:val="00632CFE"/>
    <w:rsid w:val="00634366"/>
    <w:rsid w:val="0063626A"/>
    <w:rsid w:val="00636539"/>
    <w:rsid w:val="0064471E"/>
    <w:rsid w:val="00644B86"/>
    <w:rsid w:val="0064785D"/>
    <w:rsid w:val="00647ECD"/>
    <w:rsid w:val="0066538D"/>
    <w:rsid w:val="00665CB1"/>
    <w:rsid w:val="00667533"/>
    <w:rsid w:val="006703DA"/>
    <w:rsid w:val="00670E7E"/>
    <w:rsid w:val="00672DCB"/>
    <w:rsid w:val="006767AE"/>
    <w:rsid w:val="0067784F"/>
    <w:rsid w:val="00684165"/>
    <w:rsid w:val="00685DA1"/>
    <w:rsid w:val="006A0643"/>
    <w:rsid w:val="006A7460"/>
    <w:rsid w:val="006B25CC"/>
    <w:rsid w:val="006C38EF"/>
    <w:rsid w:val="006C4885"/>
    <w:rsid w:val="006D07C3"/>
    <w:rsid w:val="006D17F1"/>
    <w:rsid w:val="006D26CE"/>
    <w:rsid w:val="006D4973"/>
    <w:rsid w:val="006D6023"/>
    <w:rsid w:val="006D638B"/>
    <w:rsid w:val="006E3136"/>
    <w:rsid w:val="006E7C62"/>
    <w:rsid w:val="006F142F"/>
    <w:rsid w:val="006F65F0"/>
    <w:rsid w:val="007003B9"/>
    <w:rsid w:val="007012B7"/>
    <w:rsid w:val="00704FD8"/>
    <w:rsid w:val="00706585"/>
    <w:rsid w:val="0071009D"/>
    <w:rsid w:val="007138DC"/>
    <w:rsid w:val="007170ED"/>
    <w:rsid w:val="0073000F"/>
    <w:rsid w:val="00735FEE"/>
    <w:rsid w:val="007363E3"/>
    <w:rsid w:val="00741A34"/>
    <w:rsid w:val="00742710"/>
    <w:rsid w:val="0075081C"/>
    <w:rsid w:val="007574F8"/>
    <w:rsid w:val="00760A37"/>
    <w:rsid w:val="007647E8"/>
    <w:rsid w:val="00781CB7"/>
    <w:rsid w:val="0078298B"/>
    <w:rsid w:val="007832B4"/>
    <w:rsid w:val="00784704"/>
    <w:rsid w:val="00790A12"/>
    <w:rsid w:val="00792B4C"/>
    <w:rsid w:val="007940C0"/>
    <w:rsid w:val="007967A4"/>
    <w:rsid w:val="00796BD7"/>
    <w:rsid w:val="00797BA8"/>
    <w:rsid w:val="007A0A93"/>
    <w:rsid w:val="007A10B3"/>
    <w:rsid w:val="007A2E6E"/>
    <w:rsid w:val="007A69F4"/>
    <w:rsid w:val="007B6F4B"/>
    <w:rsid w:val="007B79D3"/>
    <w:rsid w:val="007C1A5B"/>
    <w:rsid w:val="007C3FD7"/>
    <w:rsid w:val="007D3336"/>
    <w:rsid w:val="007D41FF"/>
    <w:rsid w:val="007D65EC"/>
    <w:rsid w:val="007E2AFC"/>
    <w:rsid w:val="007E7882"/>
    <w:rsid w:val="007F67CA"/>
    <w:rsid w:val="00801B33"/>
    <w:rsid w:val="00801E56"/>
    <w:rsid w:val="0080363C"/>
    <w:rsid w:val="0080424E"/>
    <w:rsid w:val="008101E2"/>
    <w:rsid w:val="008138CB"/>
    <w:rsid w:val="0081500B"/>
    <w:rsid w:val="00816858"/>
    <w:rsid w:val="008168CE"/>
    <w:rsid w:val="00822FD6"/>
    <w:rsid w:val="008238E1"/>
    <w:rsid w:val="008243FB"/>
    <w:rsid w:val="00844B8A"/>
    <w:rsid w:val="008450E1"/>
    <w:rsid w:val="00847DF2"/>
    <w:rsid w:val="00856EA8"/>
    <w:rsid w:val="00857018"/>
    <w:rsid w:val="008574E5"/>
    <w:rsid w:val="00860D07"/>
    <w:rsid w:val="00862A90"/>
    <w:rsid w:val="008638E3"/>
    <w:rsid w:val="00874D5B"/>
    <w:rsid w:val="008841AD"/>
    <w:rsid w:val="00885252"/>
    <w:rsid w:val="00885B43"/>
    <w:rsid w:val="008954E9"/>
    <w:rsid w:val="008A12AE"/>
    <w:rsid w:val="008A7F54"/>
    <w:rsid w:val="008B295D"/>
    <w:rsid w:val="008B42FD"/>
    <w:rsid w:val="008B6156"/>
    <w:rsid w:val="008C23B3"/>
    <w:rsid w:val="008C4543"/>
    <w:rsid w:val="008C5052"/>
    <w:rsid w:val="008C5CEB"/>
    <w:rsid w:val="008D177A"/>
    <w:rsid w:val="0090151D"/>
    <w:rsid w:val="00903F80"/>
    <w:rsid w:val="009044D2"/>
    <w:rsid w:val="009046AA"/>
    <w:rsid w:val="0090537F"/>
    <w:rsid w:val="0091149A"/>
    <w:rsid w:val="0091507B"/>
    <w:rsid w:val="0092328A"/>
    <w:rsid w:val="0092433D"/>
    <w:rsid w:val="00924C42"/>
    <w:rsid w:val="00925A3E"/>
    <w:rsid w:val="00927AA9"/>
    <w:rsid w:val="00930A5F"/>
    <w:rsid w:val="00935B18"/>
    <w:rsid w:val="009454ED"/>
    <w:rsid w:val="00953CFA"/>
    <w:rsid w:val="009676FF"/>
    <w:rsid w:val="00975EE7"/>
    <w:rsid w:val="00976D94"/>
    <w:rsid w:val="009930D1"/>
    <w:rsid w:val="009932A6"/>
    <w:rsid w:val="00997DCD"/>
    <w:rsid w:val="009A0C67"/>
    <w:rsid w:val="009A3F1F"/>
    <w:rsid w:val="009A4557"/>
    <w:rsid w:val="009A651B"/>
    <w:rsid w:val="009A772B"/>
    <w:rsid w:val="009B0557"/>
    <w:rsid w:val="009B3337"/>
    <w:rsid w:val="009B75D7"/>
    <w:rsid w:val="009C1339"/>
    <w:rsid w:val="009C342B"/>
    <w:rsid w:val="009C3895"/>
    <w:rsid w:val="009C44B5"/>
    <w:rsid w:val="009C53C5"/>
    <w:rsid w:val="009D0EA9"/>
    <w:rsid w:val="009D55C6"/>
    <w:rsid w:val="009E00D0"/>
    <w:rsid w:val="009E070D"/>
    <w:rsid w:val="009E15DC"/>
    <w:rsid w:val="009F44EA"/>
    <w:rsid w:val="009F7815"/>
    <w:rsid w:val="00A00937"/>
    <w:rsid w:val="00A00D46"/>
    <w:rsid w:val="00A14DE3"/>
    <w:rsid w:val="00A16813"/>
    <w:rsid w:val="00A20D4C"/>
    <w:rsid w:val="00A225E6"/>
    <w:rsid w:val="00A2764E"/>
    <w:rsid w:val="00A41A17"/>
    <w:rsid w:val="00A42DB2"/>
    <w:rsid w:val="00A44F3F"/>
    <w:rsid w:val="00A47B71"/>
    <w:rsid w:val="00A53AFC"/>
    <w:rsid w:val="00A61884"/>
    <w:rsid w:val="00A644A1"/>
    <w:rsid w:val="00A66044"/>
    <w:rsid w:val="00A664B2"/>
    <w:rsid w:val="00A67128"/>
    <w:rsid w:val="00A7274F"/>
    <w:rsid w:val="00A74143"/>
    <w:rsid w:val="00A76FC3"/>
    <w:rsid w:val="00A92D4F"/>
    <w:rsid w:val="00A94C6D"/>
    <w:rsid w:val="00AB3A7D"/>
    <w:rsid w:val="00AB4D28"/>
    <w:rsid w:val="00AB4D4C"/>
    <w:rsid w:val="00AB504C"/>
    <w:rsid w:val="00AC4CDC"/>
    <w:rsid w:val="00AD0407"/>
    <w:rsid w:val="00AD3206"/>
    <w:rsid w:val="00AD4AE8"/>
    <w:rsid w:val="00AD5A88"/>
    <w:rsid w:val="00AE0595"/>
    <w:rsid w:val="00AE1B8B"/>
    <w:rsid w:val="00AE5EF8"/>
    <w:rsid w:val="00AF286C"/>
    <w:rsid w:val="00AF4BC1"/>
    <w:rsid w:val="00AF677F"/>
    <w:rsid w:val="00AF7F33"/>
    <w:rsid w:val="00B00775"/>
    <w:rsid w:val="00B05011"/>
    <w:rsid w:val="00B07B4E"/>
    <w:rsid w:val="00B07CFC"/>
    <w:rsid w:val="00B11495"/>
    <w:rsid w:val="00B13D27"/>
    <w:rsid w:val="00B17763"/>
    <w:rsid w:val="00B17E11"/>
    <w:rsid w:val="00B221FD"/>
    <w:rsid w:val="00B2411C"/>
    <w:rsid w:val="00B265C6"/>
    <w:rsid w:val="00B30E92"/>
    <w:rsid w:val="00B34FDC"/>
    <w:rsid w:val="00B4573E"/>
    <w:rsid w:val="00B46FD5"/>
    <w:rsid w:val="00B50785"/>
    <w:rsid w:val="00B5541F"/>
    <w:rsid w:val="00B64B81"/>
    <w:rsid w:val="00B7031B"/>
    <w:rsid w:val="00B73F7B"/>
    <w:rsid w:val="00B74329"/>
    <w:rsid w:val="00B74FBF"/>
    <w:rsid w:val="00B77B67"/>
    <w:rsid w:val="00B80F67"/>
    <w:rsid w:val="00B90BC8"/>
    <w:rsid w:val="00B955EF"/>
    <w:rsid w:val="00B95F85"/>
    <w:rsid w:val="00BA520F"/>
    <w:rsid w:val="00BB06B7"/>
    <w:rsid w:val="00BB1CD5"/>
    <w:rsid w:val="00BB351F"/>
    <w:rsid w:val="00BC15FA"/>
    <w:rsid w:val="00BC2ECF"/>
    <w:rsid w:val="00BD0C34"/>
    <w:rsid w:val="00BE028F"/>
    <w:rsid w:val="00BE0645"/>
    <w:rsid w:val="00BE66C5"/>
    <w:rsid w:val="00BE7DE1"/>
    <w:rsid w:val="00BF477E"/>
    <w:rsid w:val="00BF518B"/>
    <w:rsid w:val="00C01983"/>
    <w:rsid w:val="00C01D4B"/>
    <w:rsid w:val="00C15333"/>
    <w:rsid w:val="00C155FA"/>
    <w:rsid w:val="00C23F57"/>
    <w:rsid w:val="00C32D17"/>
    <w:rsid w:val="00C429B1"/>
    <w:rsid w:val="00C43910"/>
    <w:rsid w:val="00C4697A"/>
    <w:rsid w:val="00C520FE"/>
    <w:rsid w:val="00C53782"/>
    <w:rsid w:val="00C547CD"/>
    <w:rsid w:val="00C63EA1"/>
    <w:rsid w:val="00C679F8"/>
    <w:rsid w:val="00C70B92"/>
    <w:rsid w:val="00C73B68"/>
    <w:rsid w:val="00C75866"/>
    <w:rsid w:val="00C81A4D"/>
    <w:rsid w:val="00C825A2"/>
    <w:rsid w:val="00C838B5"/>
    <w:rsid w:val="00C848F1"/>
    <w:rsid w:val="00C91F55"/>
    <w:rsid w:val="00C93220"/>
    <w:rsid w:val="00CA35C0"/>
    <w:rsid w:val="00CA380E"/>
    <w:rsid w:val="00CB2512"/>
    <w:rsid w:val="00CB2BC3"/>
    <w:rsid w:val="00CB5878"/>
    <w:rsid w:val="00CB6C1D"/>
    <w:rsid w:val="00CC3E20"/>
    <w:rsid w:val="00CD2542"/>
    <w:rsid w:val="00CD7D57"/>
    <w:rsid w:val="00CE01FC"/>
    <w:rsid w:val="00CE1B11"/>
    <w:rsid w:val="00CF5AEF"/>
    <w:rsid w:val="00CF6178"/>
    <w:rsid w:val="00D01B6C"/>
    <w:rsid w:val="00D037DA"/>
    <w:rsid w:val="00D13CE6"/>
    <w:rsid w:val="00D13F70"/>
    <w:rsid w:val="00D173BB"/>
    <w:rsid w:val="00D17965"/>
    <w:rsid w:val="00D20220"/>
    <w:rsid w:val="00D22518"/>
    <w:rsid w:val="00D24139"/>
    <w:rsid w:val="00D272D8"/>
    <w:rsid w:val="00D34578"/>
    <w:rsid w:val="00D37029"/>
    <w:rsid w:val="00D3707D"/>
    <w:rsid w:val="00D37F1D"/>
    <w:rsid w:val="00D40C6B"/>
    <w:rsid w:val="00D41C08"/>
    <w:rsid w:val="00D458D2"/>
    <w:rsid w:val="00D5012C"/>
    <w:rsid w:val="00D51E37"/>
    <w:rsid w:val="00D53C36"/>
    <w:rsid w:val="00D54342"/>
    <w:rsid w:val="00D54A61"/>
    <w:rsid w:val="00D55785"/>
    <w:rsid w:val="00D6413C"/>
    <w:rsid w:val="00D64759"/>
    <w:rsid w:val="00D64E39"/>
    <w:rsid w:val="00D66B80"/>
    <w:rsid w:val="00D67C69"/>
    <w:rsid w:val="00D778B4"/>
    <w:rsid w:val="00D839F0"/>
    <w:rsid w:val="00D863DB"/>
    <w:rsid w:val="00D87436"/>
    <w:rsid w:val="00D90200"/>
    <w:rsid w:val="00D92A91"/>
    <w:rsid w:val="00D9505C"/>
    <w:rsid w:val="00D96F22"/>
    <w:rsid w:val="00DA1F1F"/>
    <w:rsid w:val="00DA4AE0"/>
    <w:rsid w:val="00DB0527"/>
    <w:rsid w:val="00DC1113"/>
    <w:rsid w:val="00DC5609"/>
    <w:rsid w:val="00DD76F4"/>
    <w:rsid w:val="00DE23E3"/>
    <w:rsid w:val="00DE5BC2"/>
    <w:rsid w:val="00DE6BDC"/>
    <w:rsid w:val="00E00D15"/>
    <w:rsid w:val="00E01A73"/>
    <w:rsid w:val="00E01F9E"/>
    <w:rsid w:val="00E02B90"/>
    <w:rsid w:val="00E036C8"/>
    <w:rsid w:val="00E039A7"/>
    <w:rsid w:val="00E03CC3"/>
    <w:rsid w:val="00E17FFE"/>
    <w:rsid w:val="00E20903"/>
    <w:rsid w:val="00E30A00"/>
    <w:rsid w:val="00E31DB0"/>
    <w:rsid w:val="00E350B2"/>
    <w:rsid w:val="00E42D16"/>
    <w:rsid w:val="00E42D66"/>
    <w:rsid w:val="00E441DC"/>
    <w:rsid w:val="00E4793E"/>
    <w:rsid w:val="00E527DE"/>
    <w:rsid w:val="00E5286F"/>
    <w:rsid w:val="00E54B2B"/>
    <w:rsid w:val="00E60806"/>
    <w:rsid w:val="00E65F03"/>
    <w:rsid w:val="00E70F15"/>
    <w:rsid w:val="00E73222"/>
    <w:rsid w:val="00E8033D"/>
    <w:rsid w:val="00E92679"/>
    <w:rsid w:val="00E94468"/>
    <w:rsid w:val="00E94CB0"/>
    <w:rsid w:val="00EA44F0"/>
    <w:rsid w:val="00EB6DF9"/>
    <w:rsid w:val="00EB719B"/>
    <w:rsid w:val="00EC3FE7"/>
    <w:rsid w:val="00EC4559"/>
    <w:rsid w:val="00EC510D"/>
    <w:rsid w:val="00ED4630"/>
    <w:rsid w:val="00ED739E"/>
    <w:rsid w:val="00ED759B"/>
    <w:rsid w:val="00EE67F5"/>
    <w:rsid w:val="00EF624E"/>
    <w:rsid w:val="00EF6CE5"/>
    <w:rsid w:val="00EF70C8"/>
    <w:rsid w:val="00F00C1C"/>
    <w:rsid w:val="00F0125B"/>
    <w:rsid w:val="00F01487"/>
    <w:rsid w:val="00F0538A"/>
    <w:rsid w:val="00F05824"/>
    <w:rsid w:val="00F05C5D"/>
    <w:rsid w:val="00F066A0"/>
    <w:rsid w:val="00F0742A"/>
    <w:rsid w:val="00F101F6"/>
    <w:rsid w:val="00F106AB"/>
    <w:rsid w:val="00F1135A"/>
    <w:rsid w:val="00F12438"/>
    <w:rsid w:val="00F142CB"/>
    <w:rsid w:val="00F15291"/>
    <w:rsid w:val="00F2578B"/>
    <w:rsid w:val="00F300CD"/>
    <w:rsid w:val="00F34BB6"/>
    <w:rsid w:val="00F35D2D"/>
    <w:rsid w:val="00F44133"/>
    <w:rsid w:val="00F446B2"/>
    <w:rsid w:val="00F44C56"/>
    <w:rsid w:val="00F50210"/>
    <w:rsid w:val="00F50503"/>
    <w:rsid w:val="00F51EC4"/>
    <w:rsid w:val="00F53ACA"/>
    <w:rsid w:val="00F53D64"/>
    <w:rsid w:val="00F55743"/>
    <w:rsid w:val="00F569A6"/>
    <w:rsid w:val="00F62089"/>
    <w:rsid w:val="00F63E9C"/>
    <w:rsid w:val="00F649C8"/>
    <w:rsid w:val="00F66FB3"/>
    <w:rsid w:val="00F72D55"/>
    <w:rsid w:val="00F76FB4"/>
    <w:rsid w:val="00F80220"/>
    <w:rsid w:val="00F80C7C"/>
    <w:rsid w:val="00F85013"/>
    <w:rsid w:val="00F90F74"/>
    <w:rsid w:val="00F9711A"/>
    <w:rsid w:val="00F97BD7"/>
    <w:rsid w:val="00FA1A01"/>
    <w:rsid w:val="00FA60C2"/>
    <w:rsid w:val="00FB08D1"/>
    <w:rsid w:val="00FB2A5A"/>
    <w:rsid w:val="00FB35C8"/>
    <w:rsid w:val="00FB54A7"/>
    <w:rsid w:val="00FB640F"/>
    <w:rsid w:val="00FB66CC"/>
    <w:rsid w:val="00FC27A0"/>
    <w:rsid w:val="00FC4109"/>
    <w:rsid w:val="00FC6A07"/>
    <w:rsid w:val="00FC7B37"/>
    <w:rsid w:val="00FD177F"/>
    <w:rsid w:val="00FD7622"/>
    <w:rsid w:val="00FE326C"/>
    <w:rsid w:val="00FF0446"/>
    <w:rsid w:val="00FF1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45A69"/>
  <w15:docId w15:val="{43D62FB8-4D74-47E2-BC22-ACAE5B94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F012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125B"/>
    <w:rPr>
      <w:rFonts w:ascii="Segoe UI" w:hAnsi="Segoe UI" w:cs="Segoe UI"/>
      <w:sz w:val="18"/>
      <w:szCs w:val="18"/>
    </w:rPr>
  </w:style>
  <w:style w:type="paragraph" w:styleId="ListParagraph">
    <w:name w:val="List Paragraph"/>
    <w:basedOn w:val="Normal"/>
    <w:uiPriority w:val="34"/>
    <w:qFormat/>
    <w:rsid w:val="0019684F"/>
    <w:pPr>
      <w:ind w:left="720"/>
      <w:contextualSpacing/>
    </w:pPr>
  </w:style>
  <w:style w:type="paragraph" w:styleId="EndnoteText">
    <w:name w:val="endnote text"/>
    <w:basedOn w:val="Normal"/>
    <w:link w:val="EndnoteTextChar"/>
    <w:uiPriority w:val="99"/>
    <w:unhideWhenUsed/>
    <w:rsid w:val="0019684F"/>
    <w:pPr>
      <w:spacing w:after="0" w:line="240" w:lineRule="auto"/>
    </w:pPr>
    <w:rPr>
      <w:sz w:val="20"/>
      <w:szCs w:val="20"/>
    </w:rPr>
  </w:style>
  <w:style w:type="character" w:customStyle="1" w:styleId="EndnoteTextChar">
    <w:name w:val="Endnote Text Char"/>
    <w:basedOn w:val="DefaultParagraphFont"/>
    <w:link w:val="EndnoteText"/>
    <w:uiPriority w:val="99"/>
    <w:rsid w:val="0019684F"/>
    <w:rPr>
      <w:sz w:val="20"/>
      <w:szCs w:val="20"/>
    </w:rPr>
  </w:style>
  <w:style w:type="character" w:styleId="EndnoteReference">
    <w:name w:val="endnote reference"/>
    <w:basedOn w:val="DefaultParagraphFont"/>
    <w:uiPriority w:val="99"/>
    <w:semiHidden/>
    <w:unhideWhenUsed/>
    <w:rsid w:val="0019684F"/>
    <w:rPr>
      <w:vertAlign w:val="superscript"/>
    </w:rPr>
  </w:style>
  <w:style w:type="character" w:styleId="Hyperlink">
    <w:name w:val="Hyperlink"/>
    <w:basedOn w:val="DefaultParagraphFont"/>
    <w:uiPriority w:val="99"/>
    <w:unhideWhenUsed/>
    <w:rsid w:val="0019684F"/>
    <w:rPr>
      <w:color w:val="0000FF" w:themeColor="hyperlink"/>
      <w:u w:val="single"/>
    </w:rPr>
  </w:style>
  <w:style w:type="character" w:styleId="UnresolvedMention">
    <w:name w:val="Unresolved Mention"/>
    <w:basedOn w:val="DefaultParagraphFont"/>
    <w:uiPriority w:val="99"/>
    <w:semiHidden/>
    <w:unhideWhenUsed/>
    <w:rsid w:val="001C51C1"/>
    <w:rPr>
      <w:color w:val="808080"/>
      <w:shd w:val="clear" w:color="auto" w:fill="E6E6E6"/>
    </w:rPr>
  </w:style>
  <w:style w:type="character" w:styleId="FollowedHyperlink">
    <w:name w:val="FollowedHyperlink"/>
    <w:basedOn w:val="DefaultParagraphFont"/>
    <w:uiPriority w:val="99"/>
    <w:semiHidden/>
    <w:unhideWhenUsed/>
    <w:rsid w:val="00ED739E"/>
    <w:rPr>
      <w:color w:val="800080" w:themeColor="followedHyperlink"/>
      <w:u w:val="single"/>
    </w:rPr>
  </w:style>
  <w:style w:type="paragraph" w:customStyle="1" w:styleId="gmail-msonormal">
    <w:name w:val="gmail-msonormal"/>
    <w:basedOn w:val="Normal"/>
    <w:rsid w:val="00F80C7C"/>
    <w:pPr>
      <w:spacing w:before="100" w:beforeAutospacing="1" w:after="100" w:afterAutospacing="1" w:line="240" w:lineRule="auto"/>
    </w:pPr>
    <w:rPr>
      <w:rFonts w:ascii="Calibri" w:eastAsiaTheme="minorHAnsi" w:hAnsi="Calibri" w:cs="Calibri"/>
      <w:lang w:val="en-GB" w:eastAsia="en-GB"/>
    </w:rPr>
  </w:style>
  <w:style w:type="paragraph" w:styleId="Revision">
    <w:name w:val="Revision"/>
    <w:hidden/>
    <w:uiPriority w:val="99"/>
    <w:semiHidden/>
    <w:rsid w:val="00CB2B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8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in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RAyKmYD2Zg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90966-7C9C-4B1E-A6A1-BC2F64557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15</TotalTime>
  <Pages>7</Pages>
  <Words>2669</Words>
  <Characters>15216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2024-01-13T16:44:00Z</cp:lastPrinted>
  <dcterms:created xsi:type="dcterms:W3CDTF">2025-01-15T16:44:00Z</dcterms:created>
  <dcterms:modified xsi:type="dcterms:W3CDTF">2026-01-19T16:32:00Z</dcterms:modified>
</cp:coreProperties>
</file>