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A2FFAB" w14:textId="0FC7FD3A" w:rsidR="00285B9A" w:rsidRPr="00D71BC5" w:rsidRDefault="00285B9A" w:rsidP="00302450">
      <w:pPr>
        <w:pStyle w:val="Title"/>
        <w:jc w:val="both"/>
      </w:pPr>
      <w:bookmarkStart w:id="0" w:name="OLE_LINK2"/>
      <w:r w:rsidRPr="00D71BC5">
        <w:t>KF</w:t>
      </w:r>
      <w:r w:rsidR="008468CE" w:rsidRPr="00D71BC5">
        <w:t>7</w:t>
      </w:r>
      <w:r w:rsidR="00D13F70" w:rsidRPr="00D71BC5">
        <w:t xml:space="preserve"> </w:t>
      </w:r>
      <w:r w:rsidR="0046539B" w:rsidRPr="00D71BC5">
        <w:t>Expanded</w:t>
      </w:r>
      <w:r w:rsidR="00D275C4" w:rsidRPr="00D71BC5">
        <w:t xml:space="preserve"> Version of</w:t>
      </w:r>
      <w:r w:rsidRPr="00D71BC5">
        <w:t xml:space="preserve"> Teachings</w:t>
      </w:r>
      <w:r w:rsidR="00D13F70" w:rsidRPr="00D71BC5">
        <w:rPr>
          <w:rFonts w:cstheme="minorHAnsi"/>
        </w:rPr>
        <w:t xml:space="preserve"> </w:t>
      </w:r>
    </w:p>
    <w:p w14:paraId="073CDF20" w14:textId="1105606C" w:rsidR="00285B9A" w:rsidRPr="00D71BC5" w:rsidRDefault="00285B9A" w:rsidP="00953DF4">
      <w:pPr>
        <w:spacing w:after="0" w:line="240" w:lineRule="auto"/>
        <w:jc w:val="both"/>
        <w:rPr>
          <w:rFonts w:cstheme="minorHAnsi"/>
        </w:rPr>
      </w:pPr>
      <w:r w:rsidRPr="00D71BC5">
        <w:rPr>
          <w:rFonts w:cstheme="minorHAnsi"/>
        </w:rPr>
        <w:t>Karis is an invitation to a relationship based on mutual generosity.</w:t>
      </w:r>
    </w:p>
    <w:p w14:paraId="45488087" w14:textId="77777777" w:rsidR="00F22769" w:rsidRPr="00D71BC5" w:rsidRDefault="00F22769" w:rsidP="00953DF4">
      <w:pPr>
        <w:spacing w:after="0" w:line="240" w:lineRule="auto"/>
        <w:jc w:val="both"/>
        <w:rPr>
          <w:rFonts w:cstheme="minorHAnsi"/>
        </w:rPr>
      </w:pPr>
    </w:p>
    <w:p w14:paraId="097793D6" w14:textId="77E971E4" w:rsidR="00030D8D" w:rsidRPr="00D71BC5" w:rsidRDefault="00030D8D" w:rsidP="00953DF4">
      <w:pPr>
        <w:spacing w:after="0" w:line="240" w:lineRule="auto"/>
        <w:jc w:val="both"/>
      </w:pPr>
      <w:r w:rsidRPr="00D71BC5">
        <w:t xml:space="preserve">“Search me, O God, and know my heart. Examine me and know my thoughts. See if there is any way in me that causes pain, and lead me in the ways of </w:t>
      </w:r>
      <w:r w:rsidR="00A273DC" w:rsidRPr="00D71BC5">
        <w:t>eternity.”</w:t>
      </w:r>
      <w:r w:rsidRPr="00D71BC5">
        <w:t xml:space="preserve"> (Psalm 139:23</w:t>
      </w:r>
      <w:r w:rsidR="00DF45EC" w:rsidRPr="00D71BC5">
        <w:t>–</w:t>
      </w:r>
      <w:r w:rsidRPr="00D71BC5">
        <w:t>24)</w:t>
      </w:r>
    </w:p>
    <w:p w14:paraId="4B6F3595" w14:textId="77777777" w:rsidR="00F22769" w:rsidRPr="00D71BC5" w:rsidRDefault="00F22769" w:rsidP="00953DF4">
      <w:pPr>
        <w:spacing w:after="0" w:line="240" w:lineRule="auto"/>
        <w:jc w:val="both"/>
        <w:rPr>
          <w:rFonts w:cstheme="minorHAnsi"/>
        </w:rPr>
      </w:pPr>
    </w:p>
    <w:p w14:paraId="046781DB" w14:textId="4009D9A4" w:rsidR="00285B9A" w:rsidRPr="00D71BC5" w:rsidRDefault="00A459F9" w:rsidP="00953DF4">
      <w:pPr>
        <w:spacing w:after="0" w:line="240" w:lineRule="auto"/>
        <w:jc w:val="both"/>
        <w:rPr>
          <w:rFonts w:cstheme="minorHAnsi"/>
          <w:b/>
        </w:rPr>
      </w:pPr>
      <w:r w:rsidRPr="00D71BC5">
        <w:rPr>
          <w:rFonts w:cstheme="minorHAnsi"/>
          <w:b/>
        </w:rPr>
        <w:t>0:01</w:t>
      </w:r>
      <w:r w:rsidR="00285B9A" w:rsidRPr="00D71BC5">
        <w:rPr>
          <w:rFonts w:cstheme="minorHAnsi"/>
          <w:b/>
        </w:rPr>
        <w:tab/>
        <w:t>OPENING</w:t>
      </w:r>
    </w:p>
    <w:p w14:paraId="11ED512E" w14:textId="77777777" w:rsidR="00F22769" w:rsidRPr="00D71BC5" w:rsidRDefault="00F22769" w:rsidP="00953DF4">
      <w:pPr>
        <w:spacing w:after="0" w:line="240" w:lineRule="auto"/>
        <w:jc w:val="both"/>
        <w:rPr>
          <w:rFonts w:cstheme="minorHAnsi"/>
          <w:b/>
        </w:rPr>
      </w:pPr>
    </w:p>
    <w:p w14:paraId="5850020A" w14:textId="394B8888" w:rsidR="00285B9A" w:rsidRPr="00D71BC5" w:rsidRDefault="00A459F9" w:rsidP="00953DF4">
      <w:pPr>
        <w:spacing w:after="0" w:line="240" w:lineRule="auto"/>
        <w:jc w:val="both"/>
        <w:rPr>
          <w:rFonts w:cstheme="minorHAnsi"/>
          <w:b/>
        </w:rPr>
      </w:pPr>
      <w:r w:rsidRPr="00D71BC5">
        <w:rPr>
          <w:rFonts w:cstheme="minorHAnsi"/>
          <w:b/>
        </w:rPr>
        <w:t>0:02</w:t>
      </w:r>
      <w:r w:rsidR="00285B9A" w:rsidRPr="00D71BC5">
        <w:rPr>
          <w:rFonts w:cstheme="minorHAnsi"/>
          <w:b/>
        </w:rPr>
        <w:tab/>
        <w:t>PRESENTING</w:t>
      </w:r>
    </w:p>
    <w:p w14:paraId="106B198B" w14:textId="77777777" w:rsidR="00F22769" w:rsidRPr="00D71BC5" w:rsidRDefault="00F22769" w:rsidP="00953DF4">
      <w:pPr>
        <w:spacing w:after="0" w:line="240" w:lineRule="auto"/>
        <w:jc w:val="both"/>
        <w:rPr>
          <w:rFonts w:cstheme="minorHAnsi"/>
          <w:b/>
        </w:rPr>
      </w:pPr>
    </w:p>
    <w:p w14:paraId="77BFB027" w14:textId="77777777" w:rsidR="00285B9A" w:rsidRPr="00D71BC5" w:rsidRDefault="003A225D" w:rsidP="00953DF4">
      <w:pPr>
        <w:spacing w:after="0" w:line="240" w:lineRule="auto"/>
        <w:jc w:val="both"/>
        <w:rPr>
          <w:rFonts w:cstheme="minorHAnsi"/>
          <w:b/>
        </w:rPr>
      </w:pPr>
      <w:r w:rsidRPr="00D71BC5">
        <w:rPr>
          <w:rFonts w:cstheme="minorHAnsi"/>
          <w:b/>
        </w:rPr>
        <w:t>0:0</w:t>
      </w:r>
      <w:r w:rsidR="0033653B" w:rsidRPr="00D71BC5">
        <w:rPr>
          <w:rFonts w:cstheme="minorHAnsi"/>
          <w:b/>
        </w:rPr>
        <w:t>6</w:t>
      </w:r>
      <w:r w:rsidR="00285B9A" w:rsidRPr="00D71BC5">
        <w:rPr>
          <w:rFonts w:cstheme="minorHAnsi"/>
          <w:b/>
        </w:rPr>
        <w:tab/>
      </w:r>
      <w:r w:rsidR="00B04D72" w:rsidRPr="00D71BC5">
        <w:rPr>
          <w:rFonts w:cstheme="minorHAnsi"/>
          <w:b/>
        </w:rPr>
        <w:t>KARIS CIRCULATION</w:t>
      </w:r>
    </w:p>
    <w:p w14:paraId="0FD5AD06" w14:textId="77777777" w:rsidR="00F22769" w:rsidRPr="00D71BC5" w:rsidRDefault="00F22769" w:rsidP="00953DF4">
      <w:pPr>
        <w:spacing w:after="0" w:line="240" w:lineRule="auto"/>
        <w:jc w:val="both"/>
        <w:rPr>
          <w:rFonts w:cstheme="minorHAnsi"/>
          <w:b/>
        </w:rPr>
      </w:pPr>
    </w:p>
    <w:p w14:paraId="135B858A" w14:textId="77777777" w:rsidR="00285B9A" w:rsidRPr="00D71BC5" w:rsidRDefault="003A225D" w:rsidP="00953DF4">
      <w:pPr>
        <w:spacing w:after="0" w:line="240" w:lineRule="auto"/>
        <w:jc w:val="both"/>
        <w:rPr>
          <w:rFonts w:cstheme="minorHAnsi"/>
          <w:b/>
        </w:rPr>
      </w:pPr>
      <w:r w:rsidRPr="00D71BC5">
        <w:rPr>
          <w:rFonts w:cstheme="minorHAnsi"/>
          <w:b/>
        </w:rPr>
        <w:t>0:0</w:t>
      </w:r>
      <w:r w:rsidR="0033653B" w:rsidRPr="00D71BC5">
        <w:rPr>
          <w:rFonts w:cstheme="minorHAnsi"/>
          <w:b/>
        </w:rPr>
        <w:t>7</w:t>
      </w:r>
      <w:r w:rsidR="00285B9A" w:rsidRPr="00D71BC5">
        <w:rPr>
          <w:rFonts w:cstheme="minorHAnsi"/>
          <w:b/>
        </w:rPr>
        <w:tab/>
        <w:t>GUIDELINES &amp; LIMITATIONS</w:t>
      </w:r>
    </w:p>
    <w:p w14:paraId="391EC81D" w14:textId="77777777" w:rsidR="00F22769" w:rsidRPr="00D71BC5" w:rsidRDefault="00F22769" w:rsidP="00953DF4">
      <w:pPr>
        <w:spacing w:after="0" w:line="240" w:lineRule="auto"/>
        <w:jc w:val="both"/>
        <w:rPr>
          <w:rFonts w:cstheme="minorHAnsi"/>
          <w:b/>
        </w:rPr>
      </w:pPr>
    </w:p>
    <w:p w14:paraId="6CEFD73A" w14:textId="18081562" w:rsidR="00285B9A" w:rsidRPr="00D71BC5" w:rsidRDefault="009E2C89" w:rsidP="00953DF4">
      <w:pPr>
        <w:spacing w:after="0" w:line="240" w:lineRule="auto"/>
        <w:jc w:val="both"/>
        <w:rPr>
          <w:rFonts w:cstheme="minorHAnsi"/>
          <w:b/>
        </w:rPr>
      </w:pPr>
      <w:r w:rsidRPr="00D71BC5">
        <w:rPr>
          <w:rFonts w:cstheme="minorHAnsi"/>
          <w:b/>
        </w:rPr>
        <w:t>0:</w:t>
      </w:r>
      <w:r w:rsidR="003A225D" w:rsidRPr="00D71BC5">
        <w:rPr>
          <w:rFonts w:cstheme="minorHAnsi"/>
          <w:b/>
        </w:rPr>
        <w:t>08</w:t>
      </w:r>
      <w:r w:rsidR="00285B9A" w:rsidRPr="00D71BC5">
        <w:rPr>
          <w:rFonts w:cstheme="minorHAnsi"/>
          <w:b/>
        </w:rPr>
        <w:tab/>
        <w:t>MINDFULNESS &amp; MEDITATION TRAINING</w:t>
      </w:r>
    </w:p>
    <w:p w14:paraId="4820ABFA" w14:textId="77777777" w:rsidR="00F22769" w:rsidRPr="00D71BC5" w:rsidRDefault="00F22769" w:rsidP="00953DF4">
      <w:pPr>
        <w:spacing w:after="0" w:line="240" w:lineRule="auto"/>
        <w:jc w:val="both"/>
        <w:rPr>
          <w:rFonts w:cstheme="minorHAnsi"/>
        </w:rPr>
      </w:pPr>
    </w:p>
    <w:p w14:paraId="715ACB77" w14:textId="77777777" w:rsidR="001865F6" w:rsidRPr="00D71BC5" w:rsidRDefault="009A2506" w:rsidP="00953DF4">
      <w:pPr>
        <w:spacing w:after="0" w:line="240" w:lineRule="auto"/>
        <w:jc w:val="both"/>
      </w:pPr>
      <w:bookmarkStart w:id="1" w:name="_Hlk512257841"/>
      <w:r w:rsidRPr="00D71BC5">
        <w:t xml:space="preserve">We are exploring the </w:t>
      </w:r>
      <w:r w:rsidRPr="00D71BC5">
        <w:rPr>
          <w:b/>
        </w:rPr>
        <w:t>Maranatha Meditation</w:t>
      </w:r>
      <w:r w:rsidR="00680D60" w:rsidRPr="00D71BC5">
        <w:rPr>
          <w:b/>
        </w:rPr>
        <w:t xml:space="preserve"> </w:t>
      </w:r>
      <w:r w:rsidRPr="00D71BC5">
        <w:t>taught by John Main</w:t>
      </w:r>
      <w:r w:rsidR="00680D60" w:rsidRPr="00D71BC5">
        <w:t>,</w:t>
      </w:r>
      <w:r w:rsidRPr="00D71BC5">
        <w:t xml:space="preserve"> OSB</w:t>
      </w:r>
      <w:r w:rsidR="00680D60" w:rsidRPr="00D71BC5">
        <w:t>.</w:t>
      </w:r>
      <w:r w:rsidR="00680D60" w:rsidRPr="00D71BC5">
        <w:rPr>
          <w:rStyle w:val="EndnoteReference"/>
        </w:rPr>
        <w:endnoteReference w:id="1"/>
      </w:r>
      <w:r w:rsidR="00680D60" w:rsidRPr="00D71BC5">
        <w:t xml:space="preserve"> </w:t>
      </w:r>
      <w:r w:rsidRPr="00D71BC5">
        <w:t xml:space="preserve">You can search </w:t>
      </w:r>
      <w:r w:rsidR="00094CCC" w:rsidRPr="00D71BC5">
        <w:t xml:space="preserve">the web </w:t>
      </w:r>
      <w:r w:rsidRPr="00D71BC5">
        <w:t xml:space="preserve">for his </w:t>
      </w:r>
      <w:r w:rsidR="00094CCC" w:rsidRPr="00D71BC5">
        <w:t>work and history.</w:t>
      </w:r>
      <w:r w:rsidRPr="00D71BC5">
        <w:t xml:space="preserve"> He writes: </w:t>
      </w:r>
    </w:p>
    <w:p w14:paraId="01B06AC5" w14:textId="77777777" w:rsidR="001865F6" w:rsidRPr="00D71BC5" w:rsidRDefault="001865F6" w:rsidP="00953DF4">
      <w:pPr>
        <w:spacing w:after="0" w:line="240" w:lineRule="auto"/>
        <w:jc w:val="both"/>
      </w:pPr>
    </w:p>
    <w:p w14:paraId="2C557902" w14:textId="6EE4C4E0" w:rsidR="009A2506" w:rsidRPr="00D71BC5" w:rsidRDefault="009A2506" w:rsidP="00953DF4">
      <w:pPr>
        <w:spacing w:after="0" w:line="240" w:lineRule="auto"/>
        <w:ind w:left="720" w:right="720"/>
        <w:jc w:val="both"/>
      </w:pPr>
      <w:r w:rsidRPr="00D71BC5">
        <w:t xml:space="preserve">The all-important aim in Christian meditation is to allow God’s mysterious and silent presence within us to become more and more not only </w:t>
      </w:r>
      <w:r w:rsidRPr="00D71BC5">
        <w:rPr>
          <w:bCs/>
          <w:i/>
        </w:rPr>
        <w:t>a</w:t>
      </w:r>
      <w:r w:rsidRPr="00D71BC5">
        <w:t xml:space="preserve"> reality, but </w:t>
      </w:r>
      <w:r w:rsidRPr="00D71BC5">
        <w:rPr>
          <w:bCs/>
          <w:i/>
        </w:rPr>
        <w:t>the</w:t>
      </w:r>
      <w:r w:rsidRPr="00D71BC5">
        <w:t xml:space="preserve"> reality which gives meaning, shape and purpose to everything we do, to everything we are.</w:t>
      </w:r>
      <w:r w:rsidRPr="00D71BC5">
        <w:rPr>
          <w:rStyle w:val="EndnoteReference"/>
        </w:rPr>
        <w:endnoteReference w:id="2"/>
      </w:r>
      <w:r w:rsidRPr="00D71BC5">
        <w:t xml:space="preserve"> </w:t>
      </w:r>
    </w:p>
    <w:bookmarkEnd w:id="1"/>
    <w:p w14:paraId="1D7FFC65" w14:textId="77777777" w:rsidR="009A2506" w:rsidRPr="00D71BC5" w:rsidRDefault="009A2506" w:rsidP="00953DF4">
      <w:pPr>
        <w:spacing w:after="0" w:line="240" w:lineRule="auto"/>
        <w:jc w:val="both"/>
      </w:pPr>
    </w:p>
    <w:p w14:paraId="7325D521" w14:textId="25DC62F2" w:rsidR="00C158C1" w:rsidRPr="00D71BC5" w:rsidRDefault="00C158C1" w:rsidP="00953DF4">
      <w:pPr>
        <w:spacing w:after="0" w:line="240" w:lineRule="auto"/>
        <w:jc w:val="both"/>
      </w:pPr>
      <w:r w:rsidRPr="00D71BC5">
        <w:t>We begin this</w:t>
      </w:r>
      <w:r w:rsidR="001865F6" w:rsidRPr="00D71BC5">
        <w:t xml:space="preserve"> meditation</w:t>
      </w:r>
      <w:r w:rsidRPr="00D71BC5">
        <w:t xml:space="preserve"> by sitting upright and as still as we can. If you are ill, fatigued, or holding a baby, sit propped up with pillows. </w:t>
      </w:r>
      <w:r w:rsidR="00DC2EBB" w:rsidRPr="00D71BC5">
        <w:t xml:space="preserve">You might </w:t>
      </w:r>
      <w:r w:rsidR="007958AA" w:rsidRPr="00D71BC5">
        <w:t xml:space="preserve">like to sit </w:t>
      </w:r>
      <w:r w:rsidR="00DC2EBB" w:rsidRPr="00D71BC5">
        <w:t>up as if you were</w:t>
      </w:r>
      <w:r w:rsidRPr="00D71BC5">
        <w:t xml:space="preserve"> waiting for </w:t>
      </w:r>
      <w:r w:rsidR="00C143CC" w:rsidRPr="00D71BC5">
        <w:t xml:space="preserve">someone or something that </w:t>
      </w:r>
      <w:r w:rsidRPr="00D71BC5">
        <w:t xml:space="preserve">is just around the corner. Breathe as you lightly close your eyes. </w:t>
      </w:r>
      <w:r w:rsidRPr="00D71BC5">
        <w:rPr>
          <w:i/>
        </w:rPr>
        <w:t xml:space="preserve">(Pause </w:t>
      </w:r>
      <w:r w:rsidR="0060422B" w:rsidRPr="00D71BC5">
        <w:rPr>
          <w:i/>
        </w:rPr>
        <w:t xml:space="preserve">for </w:t>
      </w:r>
      <w:r w:rsidRPr="00D71BC5">
        <w:rPr>
          <w:i/>
        </w:rPr>
        <w:t>10 seconds)</w:t>
      </w:r>
      <w:r w:rsidRPr="00D71BC5">
        <w:t xml:space="preserve"> </w:t>
      </w:r>
    </w:p>
    <w:p w14:paraId="0D6E5884" w14:textId="77777777" w:rsidR="00C158C1" w:rsidRPr="00D71BC5" w:rsidRDefault="00C158C1" w:rsidP="00953DF4">
      <w:pPr>
        <w:spacing w:after="0" w:line="240" w:lineRule="auto"/>
        <w:jc w:val="both"/>
      </w:pPr>
    </w:p>
    <w:p w14:paraId="44AC63EE" w14:textId="2148BB23" w:rsidR="00880B62" w:rsidRPr="00D71BC5" w:rsidRDefault="00880B62" w:rsidP="00953DF4">
      <w:pPr>
        <w:spacing w:after="0" w:line="240" w:lineRule="auto"/>
        <w:jc w:val="both"/>
      </w:pPr>
      <w:r w:rsidRPr="00D71BC5">
        <w:t xml:space="preserve">Continue to breathe while I offer a little clarification. </w:t>
      </w:r>
      <w:r w:rsidRPr="00D71BC5">
        <w:rPr>
          <w:i/>
        </w:rPr>
        <w:t>Maranatha</w:t>
      </w:r>
      <w:r w:rsidRPr="00D71BC5">
        <w:t xml:space="preserve"> is an Aramaic prayer from the Bible.</w:t>
      </w:r>
      <w:r w:rsidRPr="00D71BC5">
        <w:rPr>
          <w:rStyle w:val="EndnoteReference"/>
        </w:rPr>
        <w:endnoteReference w:id="3"/>
      </w:r>
      <w:r w:rsidRPr="00D71BC5">
        <w:t xml:space="preserve"> It can be translated three ways: </w:t>
      </w:r>
      <w:r w:rsidRPr="00D71BC5">
        <w:rPr>
          <w:i/>
        </w:rPr>
        <w:t>Our Lord</w:t>
      </w:r>
      <w:r w:rsidR="002C716E">
        <w:rPr>
          <w:i/>
        </w:rPr>
        <w:t xml:space="preserve"> is coming!</w:t>
      </w:r>
      <w:r w:rsidRPr="00D71BC5">
        <w:rPr>
          <w:i/>
        </w:rPr>
        <w:t xml:space="preserve"> . . . Our Lord has come</w:t>
      </w:r>
      <w:proofErr w:type="gramStart"/>
      <w:r w:rsidR="0050337E">
        <w:rPr>
          <w:i/>
        </w:rPr>
        <w:t>.</w:t>
      </w:r>
      <w:r w:rsidRPr="00D71BC5">
        <w:rPr>
          <w:i/>
        </w:rPr>
        <w:t xml:space="preserve"> . . .</w:t>
      </w:r>
      <w:proofErr w:type="gramEnd"/>
      <w:r w:rsidRPr="00D71BC5">
        <w:rPr>
          <w:i/>
        </w:rPr>
        <w:t xml:space="preserve"> Come, O Lord!</w:t>
      </w:r>
      <w:r w:rsidRPr="00D71BC5">
        <w:t xml:space="preserve"> Silently, within your own mind, slowly say the word MAA-RAA-NAA-THAA during the meditation time. Some members find it helpful to move their lips as they attend to the word. If your mind wanders, gently draw it back to the word. We will focus on </w:t>
      </w:r>
      <w:r w:rsidRPr="00D71BC5">
        <w:rPr>
          <w:i/>
        </w:rPr>
        <w:t>maranatha</w:t>
      </w:r>
      <w:r w:rsidRPr="00D71BC5">
        <w:t xml:space="preserve"> for three minutes, and I will remind you of this word at the start of each minute. Let’s begin.</w:t>
      </w:r>
      <w:r w:rsidR="00AB26A0" w:rsidRPr="00D71BC5">
        <w:t xml:space="preserve"> MAA-RAA-NAA-THAA.</w:t>
      </w:r>
      <w:r w:rsidRPr="00D71BC5">
        <w:t xml:space="preserve"> </w:t>
      </w:r>
      <w:r w:rsidRPr="00D71BC5">
        <w:rPr>
          <w:i/>
        </w:rPr>
        <w:t>(Pause for 3 minutes, restating the word at the beginning of each minute)</w:t>
      </w:r>
      <w:r w:rsidRPr="00D71BC5">
        <w:t xml:space="preserve"> </w:t>
      </w:r>
    </w:p>
    <w:p w14:paraId="6EB34C61" w14:textId="77777777" w:rsidR="00F25555" w:rsidRPr="00D71BC5" w:rsidRDefault="00F25555" w:rsidP="00953DF4">
      <w:pPr>
        <w:spacing w:after="0" w:line="240" w:lineRule="auto"/>
        <w:jc w:val="both"/>
      </w:pPr>
    </w:p>
    <w:p w14:paraId="6F861268" w14:textId="5E9D6EBC" w:rsidR="00C158C1" w:rsidRPr="00D71BC5" w:rsidRDefault="00F25555" w:rsidP="00953DF4">
      <w:pPr>
        <w:spacing w:after="0" w:line="240" w:lineRule="auto"/>
        <w:jc w:val="both"/>
        <w:rPr>
          <w:rFonts w:cstheme="minorHAnsi"/>
          <w:color w:val="000000"/>
        </w:rPr>
      </w:pPr>
      <w:r w:rsidRPr="00D71BC5">
        <w:t xml:space="preserve">Now pause. Take a few deep breaths and open your eyes. Gently bring your mind back to the meeting. </w:t>
      </w:r>
      <w:r w:rsidR="00C158C1" w:rsidRPr="00D71BC5">
        <w:t xml:space="preserve">John Main recommends that we </w:t>
      </w:r>
      <w:r w:rsidR="00E11F71" w:rsidRPr="00D71BC5">
        <w:t>meditate</w:t>
      </w:r>
      <w:r w:rsidR="00C158C1" w:rsidRPr="00D71BC5">
        <w:t xml:space="preserve"> for </w:t>
      </w:r>
      <w:r w:rsidR="00DC2EBB" w:rsidRPr="00D71BC5">
        <w:t xml:space="preserve">twenty </w:t>
      </w:r>
      <w:r w:rsidR="00C158C1" w:rsidRPr="00D71BC5">
        <w:t xml:space="preserve">to </w:t>
      </w:r>
      <w:r w:rsidR="00DC2EBB" w:rsidRPr="00D71BC5">
        <w:t xml:space="preserve">thirty </w:t>
      </w:r>
      <w:r w:rsidR="00C158C1" w:rsidRPr="00D71BC5">
        <w:t>minutes</w:t>
      </w:r>
      <w:r w:rsidR="00F70306">
        <w:t xml:space="preserve"> twice each day</w:t>
      </w:r>
      <w:r w:rsidR="00C158C1" w:rsidRPr="00D71BC5">
        <w:t>.</w:t>
      </w:r>
    </w:p>
    <w:p w14:paraId="057D12A6" w14:textId="5F8094C2" w:rsidR="003E7F70" w:rsidRPr="00D71BC5" w:rsidRDefault="003E7F70" w:rsidP="00953DF4">
      <w:pPr>
        <w:spacing w:after="0" w:line="240" w:lineRule="auto"/>
        <w:jc w:val="both"/>
        <w:rPr>
          <w:rFonts w:cstheme="minorHAnsi"/>
          <w:color w:val="000000"/>
        </w:rPr>
      </w:pPr>
    </w:p>
    <w:p w14:paraId="21C0F511" w14:textId="7E2ABEA2" w:rsidR="00C5711C" w:rsidRPr="00D71BC5" w:rsidRDefault="00C36F58" w:rsidP="00953DF4">
      <w:pPr>
        <w:spacing w:after="0" w:line="240" w:lineRule="auto"/>
        <w:jc w:val="both"/>
        <w:rPr>
          <w:rFonts w:cstheme="minorHAnsi"/>
        </w:rPr>
      </w:pPr>
      <w:r w:rsidRPr="00D71BC5">
        <w:rPr>
          <w:rFonts w:cstheme="minorHAnsi"/>
        </w:rPr>
        <w:t xml:space="preserve">Our hymn and prayer </w:t>
      </w:r>
      <w:proofErr w:type="gramStart"/>
      <w:r w:rsidRPr="00D71BC5">
        <w:rPr>
          <w:rFonts w:cstheme="minorHAnsi"/>
        </w:rPr>
        <w:t>is</w:t>
      </w:r>
      <w:proofErr w:type="gramEnd"/>
      <w:r w:rsidRPr="00D71BC5">
        <w:rPr>
          <w:rFonts w:cstheme="minorHAnsi"/>
        </w:rPr>
        <w:t xml:space="preserve"> </w:t>
      </w:r>
      <w:r w:rsidRPr="00D71BC5">
        <w:rPr>
          <w:rFonts w:cstheme="minorHAnsi"/>
          <w:i/>
        </w:rPr>
        <w:t>Teach Me Thy Way</w:t>
      </w:r>
      <w:r w:rsidR="00A459F9" w:rsidRPr="00D71BC5">
        <w:rPr>
          <w:rFonts w:cstheme="minorHAnsi"/>
        </w:rPr>
        <w:t>,</w:t>
      </w:r>
      <w:r w:rsidR="00C62E95" w:rsidRPr="00D71BC5">
        <w:rPr>
          <w:rFonts w:cstheme="minorHAnsi"/>
        </w:rPr>
        <w:t xml:space="preserve"> </w:t>
      </w:r>
      <w:r w:rsidR="00C62E95" w:rsidRPr="00D71BC5">
        <w:rPr>
          <w:rFonts w:cstheme="minorHAnsi"/>
          <w:i/>
        </w:rPr>
        <w:t>O Lord</w:t>
      </w:r>
      <w:r w:rsidR="00785CCF" w:rsidRPr="00D71BC5">
        <w:rPr>
          <w:rFonts w:cstheme="minorHAnsi"/>
        </w:rPr>
        <w:t>,</w:t>
      </w:r>
      <w:r w:rsidR="00A459F9" w:rsidRPr="00D71BC5">
        <w:rPr>
          <w:rFonts w:cstheme="minorHAnsi"/>
          <w:i/>
        </w:rPr>
        <w:t xml:space="preserve"> </w:t>
      </w:r>
      <w:r w:rsidR="00A459F9" w:rsidRPr="00D71BC5">
        <w:rPr>
          <w:rFonts w:cstheme="minorHAnsi"/>
        </w:rPr>
        <w:t>by Benjamin R. Ramsey</w:t>
      </w:r>
      <w:r w:rsidR="00680D60" w:rsidRPr="00D71BC5">
        <w:rPr>
          <w:rFonts w:cstheme="minorHAnsi"/>
        </w:rPr>
        <w:t>.</w:t>
      </w:r>
    </w:p>
    <w:p w14:paraId="0F90688E" w14:textId="77777777" w:rsidR="00974F28" w:rsidRPr="00D71BC5" w:rsidRDefault="00974F28" w:rsidP="00953DF4">
      <w:pPr>
        <w:spacing w:after="0" w:line="240" w:lineRule="auto"/>
        <w:jc w:val="both"/>
        <w:rPr>
          <w:rFonts w:cstheme="minorHAnsi"/>
        </w:rPr>
      </w:pPr>
    </w:p>
    <w:p w14:paraId="02F1DBC9" w14:textId="5DAA7408" w:rsidR="0047292D" w:rsidRPr="00D71BC5" w:rsidRDefault="0047292D" w:rsidP="00953DF4">
      <w:pPr>
        <w:spacing w:after="0" w:line="240" w:lineRule="auto"/>
        <w:jc w:val="center"/>
        <w:rPr>
          <w:rFonts w:cstheme="minorHAnsi"/>
        </w:rPr>
      </w:pPr>
      <w:r w:rsidRPr="00D71BC5">
        <w:rPr>
          <w:rFonts w:cstheme="minorHAnsi"/>
        </w:rPr>
        <w:t>Teach me Thy way, O Lord, teach me Thy way</w:t>
      </w:r>
      <w:r w:rsidR="00BB5E23" w:rsidRPr="00D71BC5">
        <w:rPr>
          <w:rFonts w:cstheme="minorHAnsi"/>
        </w:rPr>
        <w:t>!</w:t>
      </w:r>
    </w:p>
    <w:p w14:paraId="2C7977AE" w14:textId="5DD895FA" w:rsidR="0047292D" w:rsidRPr="00D71BC5" w:rsidRDefault="0047292D" w:rsidP="00953DF4">
      <w:pPr>
        <w:spacing w:after="0" w:line="240" w:lineRule="auto"/>
        <w:jc w:val="center"/>
        <w:rPr>
          <w:rFonts w:cstheme="minorHAnsi"/>
        </w:rPr>
      </w:pPr>
      <w:r w:rsidRPr="00D71BC5">
        <w:rPr>
          <w:rFonts w:cstheme="minorHAnsi"/>
        </w:rPr>
        <w:t>Thy guiding grace afford, teach me Thy way</w:t>
      </w:r>
      <w:r w:rsidR="00BB5E23" w:rsidRPr="00D71BC5">
        <w:rPr>
          <w:rFonts w:cstheme="minorHAnsi"/>
        </w:rPr>
        <w:t>!</w:t>
      </w:r>
    </w:p>
    <w:p w14:paraId="7D622114" w14:textId="1C194C3A" w:rsidR="0047292D" w:rsidRPr="00D71BC5" w:rsidRDefault="0047292D" w:rsidP="00953DF4">
      <w:pPr>
        <w:spacing w:after="0" w:line="240" w:lineRule="auto"/>
        <w:jc w:val="center"/>
        <w:rPr>
          <w:rFonts w:cstheme="minorHAnsi"/>
        </w:rPr>
      </w:pPr>
      <w:r w:rsidRPr="00D71BC5">
        <w:rPr>
          <w:rFonts w:cstheme="minorHAnsi"/>
        </w:rPr>
        <w:t>Help me to walk aright</w:t>
      </w:r>
      <w:r w:rsidR="00D77A52" w:rsidRPr="00D71BC5">
        <w:rPr>
          <w:rFonts w:cstheme="minorHAnsi"/>
        </w:rPr>
        <w:t>,</w:t>
      </w:r>
      <w:r w:rsidRPr="00D71BC5">
        <w:rPr>
          <w:rFonts w:cstheme="minorHAnsi"/>
        </w:rPr>
        <w:t xml:space="preserve"> more by faith, less by sight;</w:t>
      </w:r>
    </w:p>
    <w:p w14:paraId="518A6740" w14:textId="73B7E15B" w:rsidR="0047292D" w:rsidRPr="00D71BC5" w:rsidRDefault="0047292D" w:rsidP="00953DF4">
      <w:pPr>
        <w:spacing w:after="0" w:line="240" w:lineRule="auto"/>
        <w:jc w:val="center"/>
        <w:rPr>
          <w:rFonts w:cstheme="minorHAnsi"/>
        </w:rPr>
      </w:pPr>
      <w:r w:rsidRPr="00D71BC5">
        <w:rPr>
          <w:rFonts w:cstheme="minorHAnsi"/>
        </w:rPr>
        <w:t>Lead me with heavenly light, teach me Thy way</w:t>
      </w:r>
      <w:r w:rsidR="00E721EA" w:rsidRPr="00D71BC5">
        <w:rPr>
          <w:rFonts w:cstheme="minorHAnsi"/>
        </w:rPr>
        <w:t>!</w:t>
      </w:r>
      <w:r w:rsidR="00D3231E" w:rsidRPr="00D71BC5">
        <w:rPr>
          <w:rStyle w:val="EndnoteReference"/>
          <w:rFonts w:cstheme="minorHAnsi"/>
        </w:rPr>
        <w:t xml:space="preserve"> </w:t>
      </w:r>
      <w:r w:rsidR="00D3231E" w:rsidRPr="00D71BC5">
        <w:rPr>
          <w:rStyle w:val="EndnoteReference"/>
          <w:rFonts w:cstheme="minorHAnsi"/>
        </w:rPr>
        <w:endnoteReference w:id="4"/>
      </w:r>
    </w:p>
    <w:p w14:paraId="5DFDAEB9" w14:textId="77777777" w:rsidR="00880B62" w:rsidRPr="00D71BC5" w:rsidRDefault="00880B62" w:rsidP="00953DF4">
      <w:pPr>
        <w:spacing w:after="0" w:line="240" w:lineRule="auto"/>
        <w:jc w:val="both"/>
        <w:rPr>
          <w:rFonts w:cstheme="minorHAnsi"/>
        </w:rPr>
      </w:pPr>
    </w:p>
    <w:p w14:paraId="3E7DF354" w14:textId="38598986" w:rsidR="0009489A" w:rsidRPr="00D71BC5" w:rsidRDefault="0009489A" w:rsidP="00953DF4">
      <w:pPr>
        <w:spacing w:after="0" w:line="240" w:lineRule="auto"/>
        <w:jc w:val="both"/>
        <w:rPr>
          <w:rFonts w:cstheme="minorHAnsi"/>
        </w:rPr>
      </w:pPr>
      <w:r w:rsidRPr="00D71BC5">
        <w:rPr>
          <w:rFonts w:cstheme="minorHAnsi"/>
        </w:rPr>
        <w:t>Take a deep breath.</w:t>
      </w:r>
    </w:p>
    <w:p w14:paraId="0885FE95" w14:textId="2C44CBD2" w:rsidR="00C43B49" w:rsidRPr="00D71BC5" w:rsidRDefault="00C43B49" w:rsidP="00C43B49">
      <w:pPr>
        <w:spacing w:after="0" w:line="240" w:lineRule="auto"/>
        <w:jc w:val="both"/>
        <w:rPr>
          <w:i/>
        </w:rPr>
      </w:pPr>
      <w:r w:rsidRPr="00D71BC5">
        <w:rPr>
          <w:i/>
        </w:rPr>
        <w:t>(If time permits, ask, “Does anyone have comments or questions about this training?</w:t>
      </w:r>
      <w:r w:rsidR="00983D50" w:rsidRPr="00D71BC5">
        <w:rPr>
          <w:i/>
        </w:rPr>
        <w:t>”</w:t>
      </w:r>
      <w:r w:rsidRPr="00D71BC5">
        <w:rPr>
          <w:i/>
        </w:rPr>
        <w:t>)</w:t>
      </w:r>
    </w:p>
    <w:p w14:paraId="6730384C" w14:textId="77777777" w:rsidR="00880B62" w:rsidRPr="00D71BC5" w:rsidRDefault="00880B62" w:rsidP="00953DF4">
      <w:pPr>
        <w:spacing w:after="0" w:line="240" w:lineRule="auto"/>
        <w:jc w:val="both"/>
        <w:rPr>
          <w:rFonts w:cstheme="minorHAnsi"/>
        </w:rPr>
      </w:pPr>
    </w:p>
    <w:p w14:paraId="303D6341" w14:textId="77777777" w:rsidR="00285B9A" w:rsidRPr="00D71BC5" w:rsidRDefault="003A225D" w:rsidP="00953DF4">
      <w:pPr>
        <w:spacing w:after="0" w:line="240" w:lineRule="auto"/>
        <w:jc w:val="both"/>
        <w:rPr>
          <w:rFonts w:cstheme="minorHAnsi"/>
          <w:b/>
        </w:rPr>
      </w:pPr>
      <w:r w:rsidRPr="00D71BC5">
        <w:rPr>
          <w:rFonts w:cstheme="minorHAnsi"/>
          <w:b/>
        </w:rPr>
        <w:t>0:</w:t>
      </w:r>
      <w:r w:rsidR="0033653B" w:rsidRPr="00D71BC5">
        <w:rPr>
          <w:rFonts w:cstheme="minorHAnsi"/>
          <w:b/>
        </w:rPr>
        <w:t>20</w:t>
      </w:r>
      <w:r w:rsidR="00285B9A" w:rsidRPr="00D71BC5">
        <w:rPr>
          <w:rFonts w:cstheme="minorHAnsi"/>
          <w:b/>
        </w:rPr>
        <w:tab/>
        <w:t>KARIS CONFESSION</w:t>
      </w:r>
    </w:p>
    <w:p w14:paraId="3E1585A6" w14:textId="77777777" w:rsidR="009F5A9B" w:rsidRPr="00D71BC5" w:rsidRDefault="009F5A9B" w:rsidP="00953DF4">
      <w:pPr>
        <w:spacing w:after="0" w:line="240" w:lineRule="auto"/>
        <w:jc w:val="both"/>
        <w:rPr>
          <w:rFonts w:cstheme="minorHAnsi"/>
          <w:b/>
        </w:rPr>
      </w:pPr>
    </w:p>
    <w:p w14:paraId="5AB50902" w14:textId="77777777" w:rsidR="00285B9A" w:rsidRPr="00D71BC5" w:rsidRDefault="003A225D" w:rsidP="00953DF4">
      <w:pPr>
        <w:spacing w:after="0" w:line="240" w:lineRule="auto"/>
        <w:jc w:val="both"/>
        <w:rPr>
          <w:rFonts w:cstheme="minorHAnsi"/>
          <w:b/>
        </w:rPr>
      </w:pPr>
      <w:r w:rsidRPr="00D71BC5">
        <w:rPr>
          <w:rFonts w:cstheme="minorHAnsi"/>
          <w:b/>
        </w:rPr>
        <w:t>0:</w:t>
      </w:r>
      <w:r w:rsidR="0033653B" w:rsidRPr="00D71BC5">
        <w:rPr>
          <w:rFonts w:cstheme="minorHAnsi"/>
          <w:b/>
        </w:rPr>
        <w:t>21</w:t>
      </w:r>
      <w:r w:rsidR="00285B9A" w:rsidRPr="00D71BC5">
        <w:rPr>
          <w:rFonts w:cstheme="minorHAnsi"/>
          <w:b/>
        </w:rPr>
        <w:tab/>
        <w:t>TOOLBOX</w:t>
      </w:r>
    </w:p>
    <w:p w14:paraId="6E276FD6" w14:textId="77777777" w:rsidR="00C5711C" w:rsidRPr="00D71BC5" w:rsidRDefault="00C5711C" w:rsidP="00953DF4">
      <w:pPr>
        <w:spacing w:after="0" w:line="240" w:lineRule="auto"/>
        <w:jc w:val="both"/>
        <w:rPr>
          <w:rFonts w:cstheme="minorHAnsi"/>
        </w:rPr>
      </w:pPr>
    </w:p>
    <w:p w14:paraId="15FFCB8C" w14:textId="390B4CD0" w:rsidR="00B43D29" w:rsidRPr="00D71BC5" w:rsidRDefault="00B43D29" w:rsidP="00953DF4">
      <w:pPr>
        <w:spacing w:after="0" w:line="240" w:lineRule="auto"/>
        <w:jc w:val="both"/>
        <w:rPr>
          <w:rFonts w:cstheme="minorHAnsi"/>
        </w:rPr>
      </w:pPr>
      <w:r w:rsidRPr="00D71BC5">
        <w:rPr>
          <w:rFonts w:cstheme="minorHAnsi"/>
        </w:rPr>
        <w:t>This month we are considering</w:t>
      </w:r>
      <w:r w:rsidR="00F97F3D" w:rsidRPr="00D71BC5">
        <w:rPr>
          <w:rFonts w:cstheme="minorHAnsi"/>
        </w:rPr>
        <w:t xml:space="preserve"> KF</w:t>
      </w:r>
      <w:r w:rsidRPr="00D71BC5">
        <w:rPr>
          <w:rFonts w:cstheme="minorHAnsi"/>
        </w:rPr>
        <w:t xml:space="preserve"> Confession 2</w:t>
      </w:r>
      <w:r w:rsidR="00C36F58" w:rsidRPr="00D71BC5">
        <w:rPr>
          <w:rFonts w:cstheme="minorHAnsi"/>
        </w:rPr>
        <w:t xml:space="preserve">: </w:t>
      </w:r>
    </w:p>
    <w:p w14:paraId="7DF56933" w14:textId="77777777" w:rsidR="00B43D29" w:rsidRPr="00D71BC5" w:rsidRDefault="00B43D29" w:rsidP="00953DF4">
      <w:pPr>
        <w:spacing w:after="0" w:line="240" w:lineRule="auto"/>
        <w:jc w:val="both"/>
        <w:rPr>
          <w:rFonts w:cstheme="minorHAnsi"/>
        </w:rPr>
      </w:pPr>
    </w:p>
    <w:p w14:paraId="797F58EF" w14:textId="7F7CAD40" w:rsidR="00542126" w:rsidRPr="00D71BC5" w:rsidRDefault="00542126" w:rsidP="00953DF4">
      <w:pPr>
        <w:spacing w:after="0" w:line="240" w:lineRule="auto"/>
        <w:jc w:val="center"/>
        <w:rPr>
          <w:rFonts w:cstheme="minorHAnsi"/>
        </w:rPr>
      </w:pPr>
      <w:r w:rsidRPr="00D71BC5">
        <w:rPr>
          <w:rFonts w:cstheme="minorHAnsi"/>
        </w:rPr>
        <w:t>We abandoned the glory that was ours</w:t>
      </w:r>
      <w:r w:rsidR="00703740" w:rsidRPr="00D71BC5">
        <w:rPr>
          <w:rFonts w:cstheme="minorHAnsi"/>
        </w:rPr>
        <w:t>,</w:t>
      </w:r>
      <w:r w:rsidRPr="00D71BC5">
        <w:rPr>
          <w:rFonts w:cstheme="minorHAnsi"/>
        </w:rPr>
        <w:t xml:space="preserve"> designed for us by our Creator.</w:t>
      </w:r>
    </w:p>
    <w:p w14:paraId="570451C7" w14:textId="77777777" w:rsidR="000C5C2A" w:rsidRPr="00D71BC5" w:rsidRDefault="000C5C2A" w:rsidP="00953DF4">
      <w:pPr>
        <w:spacing w:after="0" w:line="240" w:lineRule="auto"/>
        <w:jc w:val="both"/>
        <w:rPr>
          <w:rFonts w:cstheme="minorHAnsi"/>
        </w:rPr>
      </w:pPr>
    </w:p>
    <w:p w14:paraId="48BEA627" w14:textId="32256E76" w:rsidR="00542126" w:rsidRPr="00D71BC5" w:rsidRDefault="003A225D" w:rsidP="00953DF4">
      <w:pPr>
        <w:spacing w:after="0" w:line="240" w:lineRule="auto"/>
        <w:jc w:val="both"/>
        <w:rPr>
          <w:rFonts w:cstheme="minorHAnsi"/>
        </w:rPr>
      </w:pPr>
      <w:r w:rsidRPr="00D71BC5">
        <w:rPr>
          <w:rFonts w:cstheme="minorHAnsi"/>
        </w:rPr>
        <w:t>For this meeting</w:t>
      </w:r>
      <w:r w:rsidR="002510A0" w:rsidRPr="00D71BC5">
        <w:rPr>
          <w:rFonts w:cstheme="minorHAnsi"/>
        </w:rPr>
        <w:t>,</w:t>
      </w:r>
      <w:r w:rsidR="00866F09" w:rsidRPr="00D71BC5">
        <w:rPr>
          <w:rFonts w:cstheme="minorHAnsi"/>
        </w:rPr>
        <w:t xml:space="preserve"> you might</w:t>
      </w:r>
      <w:r w:rsidR="00730C13" w:rsidRPr="00D71BC5">
        <w:rPr>
          <w:rFonts w:cstheme="minorHAnsi"/>
        </w:rPr>
        <w:t xml:space="preserve"> want to</w:t>
      </w:r>
      <w:r w:rsidR="00C36F58" w:rsidRPr="00D71BC5">
        <w:rPr>
          <w:rFonts w:cstheme="minorHAnsi"/>
        </w:rPr>
        <w:t xml:space="preserve"> have your </w:t>
      </w:r>
      <w:r w:rsidR="00C36F58" w:rsidRPr="00D71BC5">
        <w:rPr>
          <w:rFonts w:cstheme="minorHAnsi"/>
          <w:b/>
        </w:rPr>
        <w:t>Two Paths</w:t>
      </w:r>
      <w:r w:rsidR="00542126" w:rsidRPr="00D71BC5">
        <w:rPr>
          <w:rFonts w:cstheme="minorHAnsi"/>
          <w:b/>
        </w:rPr>
        <w:t xml:space="preserve"> </w:t>
      </w:r>
      <w:r w:rsidR="00A459F9" w:rsidRPr="00D71BC5">
        <w:rPr>
          <w:rFonts w:cstheme="minorHAnsi"/>
          <w:b/>
        </w:rPr>
        <w:t>Flowchart</w:t>
      </w:r>
      <w:r w:rsidR="00542126" w:rsidRPr="00D71BC5">
        <w:rPr>
          <w:rFonts w:cstheme="minorHAnsi"/>
        </w:rPr>
        <w:t xml:space="preserve"> handy.</w:t>
      </w:r>
    </w:p>
    <w:p w14:paraId="54F90986" w14:textId="77777777" w:rsidR="00C5711C" w:rsidRPr="00D71BC5" w:rsidRDefault="00C5711C" w:rsidP="00953DF4">
      <w:pPr>
        <w:spacing w:after="0" w:line="240" w:lineRule="auto"/>
        <w:jc w:val="both"/>
        <w:rPr>
          <w:rFonts w:cstheme="minorHAnsi"/>
        </w:rPr>
      </w:pPr>
    </w:p>
    <w:p w14:paraId="70EF2DF9" w14:textId="3207DB42" w:rsidR="00C5711C" w:rsidRPr="00D71BC5" w:rsidRDefault="00542126" w:rsidP="00953DF4">
      <w:pPr>
        <w:spacing w:after="0" w:line="240" w:lineRule="auto"/>
        <w:jc w:val="both"/>
        <w:rPr>
          <w:rFonts w:cstheme="minorHAnsi"/>
        </w:rPr>
      </w:pPr>
      <w:r w:rsidRPr="00D71BC5">
        <w:rPr>
          <w:rFonts w:cstheme="minorHAnsi"/>
        </w:rPr>
        <w:t>Our only</w:t>
      </w:r>
      <w:r w:rsidR="00C36F58" w:rsidRPr="00D71BC5">
        <w:rPr>
          <w:rFonts w:cstheme="minorHAnsi"/>
        </w:rPr>
        <w:t xml:space="preserve"> hope of recovery is in Jesus. </w:t>
      </w:r>
      <w:r w:rsidRPr="00D71BC5">
        <w:rPr>
          <w:rFonts w:cstheme="minorHAnsi"/>
        </w:rPr>
        <w:t>He gives us an alterna</w:t>
      </w:r>
      <w:r w:rsidR="00F55C42" w:rsidRPr="00D71BC5">
        <w:rPr>
          <w:rFonts w:cstheme="minorHAnsi"/>
        </w:rPr>
        <w:t xml:space="preserve">tive to </w:t>
      </w:r>
      <w:r w:rsidR="00E10A14" w:rsidRPr="00D71BC5">
        <w:rPr>
          <w:rFonts w:cstheme="minorHAnsi"/>
        </w:rPr>
        <w:t>worship</w:t>
      </w:r>
      <w:r w:rsidR="00FE7C9E" w:rsidRPr="00D71BC5">
        <w:rPr>
          <w:rFonts w:cstheme="minorHAnsi"/>
        </w:rPr>
        <w:t>p</w:t>
      </w:r>
      <w:r w:rsidR="00E10A14" w:rsidRPr="00D71BC5">
        <w:rPr>
          <w:rFonts w:cstheme="minorHAnsi"/>
        </w:rPr>
        <w:t xml:space="preserve">ing </w:t>
      </w:r>
      <w:r w:rsidR="00C36F58" w:rsidRPr="00D71BC5">
        <w:rPr>
          <w:rFonts w:cstheme="minorHAnsi"/>
        </w:rPr>
        <w:t>our fears</w:t>
      </w:r>
      <w:r w:rsidR="003A225D" w:rsidRPr="00D71BC5">
        <w:rPr>
          <w:rFonts w:cstheme="minorHAnsi"/>
        </w:rPr>
        <w:t xml:space="preserve"> and </w:t>
      </w:r>
      <w:r w:rsidR="00113C0F" w:rsidRPr="00D71BC5">
        <w:rPr>
          <w:rFonts w:cstheme="minorHAnsi"/>
        </w:rPr>
        <w:t xml:space="preserve">obeying our </w:t>
      </w:r>
      <w:r w:rsidR="003A225D" w:rsidRPr="00D71BC5">
        <w:rPr>
          <w:rFonts w:cstheme="minorHAnsi"/>
        </w:rPr>
        <w:t>compulsions</w:t>
      </w:r>
      <w:r w:rsidR="00C36F58" w:rsidRPr="00D71BC5">
        <w:rPr>
          <w:rFonts w:cstheme="minorHAnsi"/>
        </w:rPr>
        <w:t xml:space="preserve">. </w:t>
      </w:r>
      <w:r w:rsidRPr="00D71BC5">
        <w:rPr>
          <w:rFonts w:cstheme="minorHAnsi"/>
        </w:rPr>
        <w:t xml:space="preserve">It is His resurrection, His example, and His love that </w:t>
      </w:r>
      <w:r w:rsidR="007F63D4" w:rsidRPr="00D71BC5">
        <w:rPr>
          <w:rFonts w:cstheme="minorHAnsi"/>
        </w:rPr>
        <w:t>empower us to courageously learn</w:t>
      </w:r>
      <w:r w:rsidRPr="00D71BC5">
        <w:rPr>
          <w:rFonts w:cstheme="minorHAnsi"/>
        </w:rPr>
        <w:t xml:space="preserve"> t</w:t>
      </w:r>
      <w:r w:rsidR="00113C0F" w:rsidRPr="00D71BC5">
        <w:rPr>
          <w:rFonts w:cstheme="minorHAnsi"/>
        </w:rPr>
        <w:t xml:space="preserve">o be </w:t>
      </w:r>
      <w:r w:rsidR="00C36F58" w:rsidRPr="00D71BC5">
        <w:rPr>
          <w:rFonts w:cstheme="minorHAnsi"/>
        </w:rPr>
        <w:t>people</w:t>
      </w:r>
      <w:r w:rsidR="00113C0F" w:rsidRPr="00D71BC5">
        <w:rPr>
          <w:rFonts w:cstheme="minorHAnsi"/>
        </w:rPr>
        <w:t xml:space="preserve"> of no fear</w:t>
      </w:r>
      <w:r w:rsidR="00C36F58" w:rsidRPr="00D71BC5">
        <w:rPr>
          <w:rFonts w:cstheme="minorHAnsi"/>
        </w:rPr>
        <w:t xml:space="preserve">. </w:t>
      </w:r>
      <w:r w:rsidRPr="00D71BC5">
        <w:rPr>
          <w:rFonts w:cstheme="minorHAnsi"/>
        </w:rPr>
        <w:t>To follow Christ’s example</w:t>
      </w:r>
      <w:r w:rsidR="00A273DC" w:rsidRPr="00D71BC5">
        <w:rPr>
          <w:rFonts w:cstheme="minorHAnsi"/>
        </w:rPr>
        <w:t>,</w:t>
      </w:r>
      <w:r w:rsidRPr="00D71BC5">
        <w:rPr>
          <w:rFonts w:cstheme="minorHAnsi"/>
        </w:rPr>
        <w:t xml:space="preserve"> we mu</w:t>
      </w:r>
      <w:r w:rsidR="00C36F58" w:rsidRPr="00D71BC5">
        <w:rPr>
          <w:rFonts w:cstheme="minorHAnsi"/>
        </w:rPr>
        <w:t xml:space="preserve">st learn to love. </w:t>
      </w:r>
      <w:r w:rsidRPr="00D71BC5">
        <w:rPr>
          <w:rFonts w:cstheme="minorHAnsi"/>
        </w:rPr>
        <w:t>There is no other way</w:t>
      </w:r>
      <w:r w:rsidR="00C5711C" w:rsidRPr="00D71BC5">
        <w:rPr>
          <w:rFonts w:cstheme="minorHAnsi"/>
        </w:rPr>
        <w:t xml:space="preserve"> to follow Him</w:t>
      </w:r>
      <w:r w:rsidR="00113C0F" w:rsidRPr="00D71BC5">
        <w:rPr>
          <w:rFonts w:cstheme="minorHAnsi"/>
        </w:rPr>
        <w:t>.</w:t>
      </w:r>
      <w:r w:rsidR="004E010C" w:rsidRPr="00D71BC5">
        <w:rPr>
          <w:rFonts w:cstheme="minorHAnsi"/>
        </w:rPr>
        <w:t xml:space="preserve"> Thankfully</w:t>
      </w:r>
      <w:r w:rsidR="00A273DC" w:rsidRPr="00D71BC5">
        <w:rPr>
          <w:rFonts w:cstheme="minorHAnsi"/>
        </w:rPr>
        <w:t>,</w:t>
      </w:r>
      <w:r w:rsidR="004E010C" w:rsidRPr="00D71BC5">
        <w:rPr>
          <w:rFonts w:cstheme="minorHAnsi"/>
        </w:rPr>
        <w:t xml:space="preserve"> we have the Bible</w:t>
      </w:r>
      <w:r w:rsidR="00735B02" w:rsidRPr="00D71BC5">
        <w:rPr>
          <w:rFonts w:cstheme="minorHAnsi"/>
        </w:rPr>
        <w:t>,</w:t>
      </w:r>
      <w:r w:rsidR="004E010C" w:rsidRPr="00D71BC5">
        <w:rPr>
          <w:rFonts w:cstheme="minorHAnsi"/>
        </w:rPr>
        <w:t xml:space="preserve"> the Holy Spirit</w:t>
      </w:r>
      <w:r w:rsidR="00735B02" w:rsidRPr="00D71BC5">
        <w:rPr>
          <w:rFonts w:cstheme="minorHAnsi"/>
        </w:rPr>
        <w:t>,</w:t>
      </w:r>
      <w:r w:rsidR="004E010C" w:rsidRPr="00D71BC5">
        <w:rPr>
          <w:rFonts w:cstheme="minorHAnsi"/>
        </w:rPr>
        <w:t xml:space="preserve"> and a community of </w:t>
      </w:r>
      <w:r w:rsidR="00BF6C5B" w:rsidRPr="00D71BC5">
        <w:rPr>
          <w:rFonts w:cstheme="minorHAnsi"/>
        </w:rPr>
        <w:t>fellow</w:t>
      </w:r>
      <w:r w:rsidR="004E010C" w:rsidRPr="00D71BC5">
        <w:rPr>
          <w:rFonts w:cstheme="minorHAnsi"/>
        </w:rPr>
        <w:t xml:space="preserve"> believers to </w:t>
      </w:r>
      <w:r w:rsidR="00BF6C5B" w:rsidRPr="00D71BC5">
        <w:rPr>
          <w:rFonts w:cstheme="minorHAnsi"/>
        </w:rPr>
        <w:t>help</w:t>
      </w:r>
      <w:r w:rsidR="004E010C" w:rsidRPr="00D71BC5">
        <w:rPr>
          <w:rFonts w:cstheme="minorHAnsi"/>
        </w:rPr>
        <w:t xml:space="preserve"> us </w:t>
      </w:r>
      <w:r w:rsidR="00BF6C5B" w:rsidRPr="00D71BC5">
        <w:rPr>
          <w:rFonts w:cstheme="minorHAnsi"/>
        </w:rPr>
        <w:t xml:space="preserve">heal </w:t>
      </w:r>
      <w:r w:rsidR="004E010C" w:rsidRPr="00D71BC5">
        <w:rPr>
          <w:rFonts w:cstheme="minorHAnsi"/>
        </w:rPr>
        <w:t>and teach us how</w:t>
      </w:r>
      <w:r w:rsidR="00735B02" w:rsidRPr="00D71BC5">
        <w:rPr>
          <w:rFonts w:cstheme="minorHAnsi"/>
        </w:rPr>
        <w:t xml:space="preserve"> to love</w:t>
      </w:r>
      <w:r w:rsidR="004E010C" w:rsidRPr="00D71BC5">
        <w:rPr>
          <w:rFonts w:cstheme="minorHAnsi"/>
        </w:rPr>
        <w:t>.</w:t>
      </w:r>
    </w:p>
    <w:p w14:paraId="22C3908F" w14:textId="77777777" w:rsidR="004E010C" w:rsidRPr="00D71BC5" w:rsidRDefault="004E010C" w:rsidP="00953DF4">
      <w:pPr>
        <w:spacing w:after="0" w:line="240" w:lineRule="auto"/>
        <w:jc w:val="both"/>
        <w:rPr>
          <w:rFonts w:cstheme="minorHAnsi"/>
        </w:rPr>
      </w:pPr>
    </w:p>
    <w:p w14:paraId="438D9564" w14:textId="77777777" w:rsidR="00542126" w:rsidRPr="00D71BC5" w:rsidRDefault="00542126" w:rsidP="00953DF4">
      <w:pPr>
        <w:spacing w:after="0" w:line="240" w:lineRule="auto"/>
        <w:jc w:val="both"/>
        <w:rPr>
          <w:rFonts w:cstheme="minorHAnsi"/>
        </w:rPr>
      </w:pPr>
      <w:r w:rsidRPr="00D71BC5">
        <w:rPr>
          <w:rFonts w:cstheme="minorHAnsi"/>
        </w:rPr>
        <w:t>Let’s review some</w:t>
      </w:r>
      <w:r w:rsidR="00730C13" w:rsidRPr="00D71BC5">
        <w:rPr>
          <w:rFonts w:cstheme="minorHAnsi"/>
        </w:rPr>
        <w:t xml:space="preserve"> of our KF</w:t>
      </w:r>
      <w:r w:rsidR="00113C0F" w:rsidRPr="00D71BC5">
        <w:rPr>
          <w:rFonts w:cstheme="minorHAnsi"/>
        </w:rPr>
        <w:t xml:space="preserve"> tools.</w:t>
      </w:r>
    </w:p>
    <w:p w14:paraId="29A8F632" w14:textId="77777777" w:rsidR="00113C0F" w:rsidRPr="00D71BC5" w:rsidRDefault="00113C0F" w:rsidP="00953DF4">
      <w:pPr>
        <w:spacing w:after="0" w:line="240" w:lineRule="auto"/>
        <w:jc w:val="both"/>
        <w:rPr>
          <w:rFonts w:cstheme="minorHAnsi"/>
        </w:rPr>
      </w:pPr>
    </w:p>
    <w:p w14:paraId="03D3B54F" w14:textId="3195785D" w:rsidR="00C54289" w:rsidRPr="00D71BC5" w:rsidRDefault="00C54289" w:rsidP="00953DF4">
      <w:pPr>
        <w:pStyle w:val="ListParagraph"/>
        <w:numPr>
          <w:ilvl w:val="0"/>
          <w:numId w:val="9"/>
        </w:numPr>
        <w:tabs>
          <w:tab w:val="left" w:pos="357"/>
        </w:tabs>
        <w:spacing w:after="0" w:line="240" w:lineRule="auto"/>
        <w:ind w:left="357" w:hanging="357"/>
        <w:jc w:val="both"/>
        <w:rPr>
          <w:rFonts w:cstheme="minorHAnsi"/>
        </w:rPr>
      </w:pPr>
      <w:r w:rsidRPr="00D71BC5">
        <w:rPr>
          <w:rFonts w:cstheme="minorHAnsi"/>
          <w:b/>
        </w:rPr>
        <w:t>The Meeting Preparation Guide</w:t>
      </w:r>
    </w:p>
    <w:p w14:paraId="3E00C18A" w14:textId="7C1E83E3" w:rsidR="00785CCF" w:rsidRPr="00D71BC5" w:rsidRDefault="00785CCF" w:rsidP="00E54573">
      <w:pPr>
        <w:tabs>
          <w:tab w:val="left" w:pos="357"/>
        </w:tabs>
        <w:spacing w:after="0" w:line="240" w:lineRule="auto"/>
        <w:ind w:left="357"/>
        <w:jc w:val="both"/>
        <w:rPr>
          <w:rFonts w:cstheme="minorHAnsi"/>
        </w:rPr>
      </w:pPr>
      <w:r w:rsidRPr="00D71BC5">
        <w:rPr>
          <w:rFonts w:cstheme="minorHAnsi"/>
        </w:rPr>
        <w:t xml:space="preserve">Someone pointed out that the </w:t>
      </w:r>
      <w:r w:rsidRPr="00D71BC5">
        <w:rPr>
          <w:rFonts w:cstheme="minorHAnsi"/>
          <w:b/>
        </w:rPr>
        <w:t>Meeting Preparation Guide</w:t>
      </w:r>
      <w:r w:rsidRPr="00D71BC5">
        <w:rPr>
          <w:rFonts w:cstheme="minorHAnsi"/>
        </w:rPr>
        <w:t xml:space="preserve"> is like a progress chart that measures how far we have come and how much we still need to grow. That’s one reason why the guide is so valuable. As you fill out the guide, you learn to tell your real story, and you may experience more peace because you are </w:t>
      </w:r>
      <w:r w:rsidR="00066C94" w:rsidRPr="00D71BC5">
        <w:rPr>
          <w:rFonts w:cstheme="minorHAnsi"/>
        </w:rPr>
        <w:t>getting</w:t>
      </w:r>
      <w:r w:rsidRPr="00D71BC5">
        <w:rPr>
          <w:rFonts w:cstheme="minorHAnsi"/>
        </w:rPr>
        <w:t xml:space="preserve"> in touch with reality. </w:t>
      </w:r>
      <w:bookmarkStart w:id="2" w:name="_Hlk512258054"/>
      <w:r w:rsidRPr="00D71BC5">
        <w:rPr>
          <w:rFonts w:cstheme="minorHAnsi"/>
        </w:rPr>
        <w:t xml:space="preserve">The guide helps you celebrate your progress and admit where you need more training. Sharing what you learn about yourself </w:t>
      </w:r>
      <w:bookmarkEnd w:id="2"/>
      <w:r w:rsidRPr="00D71BC5">
        <w:rPr>
          <w:rFonts w:cstheme="minorHAnsi"/>
        </w:rPr>
        <w:t>is a confession to God and to the group. Genuine confession strengthens the True Self. Be sure to keep your finished guides so that one day you can look back and see how far you have come.</w:t>
      </w:r>
    </w:p>
    <w:p w14:paraId="2412E421" w14:textId="77777777" w:rsidR="00E54573" w:rsidRPr="00D71BC5" w:rsidRDefault="00E54573" w:rsidP="00E54573">
      <w:pPr>
        <w:tabs>
          <w:tab w:val="left" w:pos="357"/>
        </w:tabs>
        <w:spacing w:after="0" w:line="240" w:lineRule="auto"/>
        <w:jc w:val="both"/>
        <w:rPr>
          <w:rFonts w:cstheme="minorHAnsi"/>
        </w:rPr>
      </w:pPr>
    </w:p>
    <w:p w14:paraId="54CC0285" w14:textId="339D87C1" w:rsidR="00C54289" w:rsidRPr="00D71BC5" w:rsidRDefault="00AB26A0" w:rsidP="00953DF4">
      <w:pPr>
        <w:pStyle w:val="ListParagraph"/>
        <w:numPr>
          <w:ilvl w:val="0"/>
          <w:numId w:val="9"/>
        </w:numPr>
        <w:tabs>
          <w:tab w:val="left" w:pos="357"/>
        </w:tabs>
        <w:spacing w:after="0" w:line="240" w:lineRule="auto"/>
        <w:ind w:left="357" w:hanging="357"/>
        <w:jc w:val="both"/>
        <w:rPr>
          <w:rFonts w:cstheme="minorHAnsi"/>
        </w:rPr>
      </w:pPr>
      <w:r w:rsidRPr="00D71BC5">
        <w:rPr>
          <w:rFonts w:cstheme="minorHAnsi"/>
          <w:b/>
        </w:rPr>
        <w:t>Our</w:t>
      </w:r>
      <w:r w:rsidR="00C54289" w:rsidRPr="00D71BC5">
        <w:rPr>
          <w:rFonts w:cstheme="minorHAnsi"/>
          <w:b/>
        </w:rPr>
        <w:t xml:space="preserve"> </w:t>
      </w:r>
      <w:r w:rsidR="0044564A" w:rsidRPr="00D71BC5">
        <w:rPr>
          <w:rFonts w:cstheme="minorHAnsi"/>
          <w:b/>
        </w:rPr>
        <w:t>m</w:t>
      </w:r>
      <w:r w:rsidR="00C54289" w:rsidRPr="00D71BC5">
        <w:rPr>
          <w:rFonts w:cstheme="minorHAnsi"/>
          <w:b/>
        </w:rPr>
        <w:t>anuals</w:t>
      </w:r>
    </w:p>
    <w:p w14:paraId="4157D5E7" w14:textId="37A994F9" w:rsidR="00C5711C" w:rsidRPr="00D71BC5" w:rsidRDefault="00BA118C" w:rsidP="00953DF4">
      <w:pPr>
        <w:spacing w:after="0" w:line="240" w:lineRule="auto"/>
        <w:ind w:left="360"/>
        <w:jc w:val="both"/>
        <w:rPr>
          <w:rFonts w:cstheme="minorHAnsi"/>
        </w:rPr>
      </w:pPr>
      <w:r w:rsidRPr="00D71BC5">
        <w:rPr>
          <w:rFonts w:cstheme="minorHAnsi"/>
        </w:rPr>
        <w:t>The Bible and the book</w:t>
      </w:r>
      <w:r w:rsidRPr="00D71BC5">
        <w:rPr>
          <w:rFonts w:cstheme="minorHAnsi"/>
          <w:i/>
        </w:rPr>
        <w:t xml:space="preserve"> Neurosis and Human Growth</w:t>
      </w:r>
      <w:r w:rsidRPr="00D71BC5">
        <w:rPr>
          <w:rFonts w:cstheme="minorHAnsi"/>
        </w:rPr>
        <w:t xml:space="preserve"> </w:t>
      </w:r>
      <w:r w:rsidR="00C143CC" w:rsidRPr="00D71BC5">
        <w:rPr>
          <w:rFonts w:cstheme="minorHAnsi"/>
        </w:rPr>
        <w:t>are our manuals in KF</w:t>
      </w:r>
      <w:r w:rsidR="00066C94" w:rsidRPr="00D71BC5">
        <w:rPr>
          <w:rFonts w:cstheme="minorHAnsi"/>
        </w:rPr>
        <w:t>, and you are always welcome to</w:t>
      </w:r>
      <w:r w:rsidR="00204CCE" w:rsidRPr="00D71BC5">
        <w:rPr>
          <w:rFonts w:cstheme="minorHAnsi"/>
        </w:rPr>
        <w:t xml:space="preserve"> </w:t>
      </w:r>
      <w:r w:rsidR="00B43D29" w:rsidRPr="00D71BC5">
        <w:rPr>
          <w:rFonts w:cstheme="minorHAnsi"/>
        </w:rPr>
        <w:t>call</w:t>
      </w:r>
      <w:r w:rsidR="00204CCE" w:rsidRPr="00D71BC5">
        <w:rPr>
          <w:rFonts w:cstheme="minorHAnsi"/>
        </w:rPr>
        <w:t xml:space="preserve"> in</w:t>
      </w:r>
      <w:r w:rsidR="008E0AE2" w:rsidRPr="00D71BC5">
        <w:rPr>
          <w:rFonts w:cstheme="minorHAnsi"/>
        </w:rPr>
        <w:t xml:space="preserve"> </w:t>
      </w:r>
      <w:r w:rsidR="00204CCE" w:rsidRPr="00D71BC5">
        <w:rPr>
          <w:rFonts w:cstheme="minorHAnsi"/>
        </w:rPr>
        <w:t>to the</w:t>
      </w:r>
      <w:r w:rsidR="003A225D" w:rsidRPr="00D71BC5">
        <w:rPr>
          <w:rFonts w:cstheme="minorHAnsi"/>
        </w:rPr>
        <w:t xml:space="preserve"> </w:t>
      </w:r>
      <w:r w:rsidR="00E54573" w:rsidRPr="00D71BC5">
        <w:rPr>
          <w:rFonts w:cstheme="minorHAnsi"/>
        </w:rPr>
        <w:t xml:space="preserve">NHG </w:t>
      </w:r>
      <w:r w:rsidR="003A225D" w:rsidRPr="00D71BC5">
        <w:rPr>
          <w:rFonts w:cstheme="minorHAnsi"/>
        </w:rPr>
        <w:t>book</w:t>
      </w:r>
      <w:r w:rsidR="008559CB" w:rsidRPr="00D71BC5">
        <w:rPr>
          <w:rFonts w:cstheme="minorHAnsi"/>
        </w:rPr>
        <w:t xml:space="preserve"> studies</w:t>
      </w:r>
      <w:r w:rsidR="007958AA" w:rsidRPr="00D71BC5">
        <w:rPr>
          <w:rFonts w:cstheme="minorHAnsi"/>
        </w:rPr>
        <w:t xml:space="preserve"> when KF offers them</w:t>
      </w:r>
      <w:r w:rsidR="00204CCE" w:rsidRPr="00D71BC5">
        <w:rPr>
          <w:rFonts w:cstheme="minorHAnsi"/>
        </w:rPr>
        <w:t>.</w:t>
      </w:r>
      <w:r w:rsidR="00066C94" w:rsidRPr="00D71BC5">
        <w:rPr>
          <w:rStyle w:val="EndnoteReference"/>
          <w:rFonts w:cstheme="minorHAnsi"/>
        </w:rPr>
        <w:t xml:space="preserve"> </w:t>
      </w:r>
      <w:r w:rsidR="00066C94" w:rsidRPr="00D71BC5">
        <w:rPr>
          <w:rStyle w:val="EndnoteReference"/>
          <w:rFonts w:cstheme="minorHAnsi"/>
        </w:rPr>
        <w:endnoteReference w:id="5"/>
      </w:r>
      <w:r w:rsidR="00204CCE" w:rsidRPr="00D71BC5">
        <w:rPr>
          <w:rFonts w:cstheme="minorHAnsi"/>
        </w:rPr>
        <w:t xml:space="preserve"> </w:t>
      </w:r>
      <w:r w:rsidR="005C2CC6" w:rsidRPr="00D71BC5">
        <w:rPr>
          <w:rFonts w:cstheme="minorHAnsi"/>
        </w:rPr>
        <w:t>The group discussion enriches</w:t>
      </w:r>
      <w:r w:rsidR="00542126" w:rsidRPr="00D71BC5">
        <w:rPr>
          <w:rFonts w:cstheme="minorHAnsi"/>
        </w:rPr>
        <w:t xml:space="preserve"> our understanding and rekindle</w:t>
      </w:r>
      <w:r w:rsidR="005C2CC6" w:rsidRPr="00D71BC5">
        <w:rPr>
          <w:rFonts w:cstheme="minorHAnsi"/>
        </w:rPr>
        <w:t>s</w:t>
      </w:r>
      <w:r w:rsidR="00542126" w:rsidRPr="00D71BC5">
        <w:rPr>
          <w:rFonts w:cstheme="minorHAnsi"/>
        </w:rPr>
        <w:t xml:space="preserve"> our commitment to rec</w:t>
      </w:r>
      <w:r w:rsidR="00204CCE" w:rsidRPr="00D71BC5">
        <w:rPr>
          <w:rFonts w:cstheme="minorHAnsi"/>
        </w:rPr>
        <w:t xml:space="preserve">overing the True Self. </w:t>
      </w:r>
      <w:r w:rsidR="00542126" w:rsidRPr="00D71BC5">
        <w:rPr>
          <w:rFonts w:cstheme="minorHAnsi"/>
        </w:rPr>
        <w:t>We can sometimes see how</w:t>
      </w:r>
      <w:r w:rsidR="0022684A" w:rsidRPr="00D71BC5">
        <w:rPr>
          <w:rFonts w:cstheme="minorHAnsi"/>
        </w:rPr>
        <w:t xml:space="preserve"> much of our True Self we have recovered</w:t>
      </w:r>
      <w:r w:rsidR="00542126" w:rsidRPr="00D71BC5">
        <w:rPr>
          <w:rFonts w:cstheme="minorHAnsi"/>
        </w:rPr>
        <w:t xml:space="preserve"> when we listen to </w:t>
      </w:r>
      <w:r w:rsidR="0022684A" w:rsidRPr="00D71BC5">
        <w:rPr>
          <w:rFonts w:cstheme="minorHAnsi"/>
        </w:rPr>
        <w:t xml:space="preserve">others </w:t>
      </w:r>
      <w:r w:rsidR="00542126" w:rsidRPr="00D71BC5">
        <w:rPr>
          <w:rFonts w:cstheme="minorHAnsi"/>
        </w:rPr>
        <w:t>who are confronting their</w:t>
      </w:r>
      <w:r w:rsidR="00204CCE" w:rsidRPr="00D71BC5">
        <w:rPr>
          <w:rFonts w:cstheme="minorHAnsi"/>
        </w:rPr>
        <w:t xml:space="preserve"> Idol Self for the first time. </w:t>
      </w:r>
      <w:r w:rsidR="00542126" w:rsidRPr="00D71BC5">
        <w:rPr>
          <w:rFonts w:cstheme="minorHAnsi"/>
        </w:rPr>
        <w:t>We encourage them</w:t>
      </w:r>
      <w:r w:rsidR="00751F24" w:rsidRPr="00D71BC5">
        <w:rPr>
          <w:rFonts w:cstheme="minorHAnsi"/>
        </w:rPr>
        <w:t>,</w:t>
      </w:r>
      <w:r w:rsidR="00542126" w:rsidRPr="00D71BC5">
        <w:rPr>
          <w:rFonts w:cstheme="minorHAnsi"/>
        </w:rPr>
        <w:t xml:space="preserve"> and they encourage us. </w:t>
      </w:r>
      <w:bookmarkStart w:id="4" w:name="_Hlk481655802"/>
      <w:r w:rsidR="00BD2A65" w:rsidRPr="00D71BC5">
        <w:rPr>
          <w:shd w:val="clear" w:color="auto" w:fill="FFFFFF"/>
        </w:rPr>
        <w:t xml:space="preserve">When you read your Bible, as I hope you do, consider </w:t>
      </w:r>
      <w:r w:rsidR="00AB26A0" w:rsidRPr="00D71BC5">
        <w:rPr>
          <w:shd w:val="clear" w:color="auto" w:fill="FFFFFF"/>
        </w:rPr>
        <w:t>how what you are reading</w:t>
      </w:r>
      <w:r w:rsidR="00BD2A65" w:rsidRPr="00D71BC5">
        <w:rPr>
          <w:shd w:val="clear" w:color="auto" w:fill="FFFFFF"/>
        </w:rPr>
        <w:t xml:space="preserve"> brings into spiritual perspective Dr. Horney's description of our battle with neurosis.</w:t>
      </w:r>
      <w:bookmarkEnd w:id="4"/>
    </w:p>
    <w:p w14:paraId="61B5C353" w14:textId="77777777" w:rsidR="008559CB" w:rsidRPr="00D71BC5" w:rsidRDefault="008559CB" w:rsidP="00953DF4">
      <w:pPr>
        <w:spacing w:after="0" w:line="240" w:lineRule="auto"/>
        <w:jc w:val="both"/>
        <w:rPr>
          <w:rFonts w:cstheme="minorHAnsi"/>
        </w:rPr>
      </w:pPr>
    </w:p>
    <w:p w14:paraId="15134123" w14:textId="4A1BD659" w:rsidR="008559CB" w:rsidRPr="00D71BC5" w:rsidRDefault="008559CB" w:rsidP="00953DF4">
      <w:pPr>
        <w:spacing w:after="0" w:line="240" w:lineRule="auto"/>
        <w:ind w:left="360"/>
        <w:jc w:val="both"/>
        <w:rPr>
          <w:rFonts w:cstheme="minorHAnsi"/>
        </w:rPr>
      </w:pPr>
      <w:r w:rsidRPr="00D71BC5">
        <w:rPr>
          <w:rFonts w:cstheme="minorHAnsi"/>
        </w:rPr>
        <w:t>I would like to encourage those of you who may feel that Bible reading is a burden</w:t>
      </w:r>
      <w:r w:rsidR="0044564A" w:rsidRPr="00D71BC5">
        <w:rPr>
          <w:rFonts w:cstheme="minorHAnsi"/>
        </w:rPr>
        <w:t>,</w:t>
      </w:r>
      <w:r w:rsidRPr="00D71BC5">
        <w:rPr>
          <w:rFonts w:cstheme="minorHAnsi"/>
        </w:rPr>
        <w:t xml:space="preserve"> or even loathsome. Many of us have had to</w:t>
      </w:r>
      <w:r w:rsidR="00113C0F" w:rsidRPr="00D71BC5">
        <w:rPr>
          <w:rFonts w:cstheme="minorHAnsi"/>
        </w:rPr>
        <w:t>xic experiences with the Bible</w:t>
      </w:r>
      <w:r w:rsidR="00220419" w:rsidRPr="00D71BC5">
        <w:rPr>
          <w:rFonts w:cstheme="minorHAnsi"/>
        </w:rPr>
        <w:t xml:space="preserve"> and may</w:t>
      </w:r>
      <w:r w:rsidR="006E1A5B" w:rsidRPr="00D71BC5">
        <w:rPr>
          <w:rFonts w:cstheme="minorHAnsi"/>
        </w:rPr>
        <w:t xml:space="preserve"> </w:t>
      </w:r>
      <w:r w:rsidRPr="00D71BC5">
        <w:rPr>
          <w:rFonts w:cstheme="minorHAnsi"/>
        </w:rPr>
        <w:t xml:space="preserve">carry trauma </w:t>
      </w:r>
      <w:r w:rsidR="0012735F" w:rsidRPr="00D71BC5">
        <w:rPr>
          <w:rFonts w:cstheme="minorHAnsi"/>
        </w:rPr>
        <w:t>because of</w:t>
      </w:r>
      <w:r w:rsidRPr="00D71BC5">
        <w:rPr>
          <w:rFonts w:cstheme="minorHAnsi"/>
        </w:rPr>
        <w:t xml:space="preserve"> the way </w:t>
      </w:r>
      <w:r w:rsidR="00B11D0C" w:rsidRPr="00D71BC5">
        <w:rPr>
          <w:rFonts w:cstheme="minorHAnsi"/>
        </w:rPr>
        <w:t xml:space="preserve">that </w:t>
      </w:r>
      <w:r w:rsidRPr="00D71BC5">
        <w:rPr>
          <w:rFonts w:cstheme="minorHAnsi"/>
        </w:rPr>
        <w:t xml:space="preserve">we were taught. This is a great time to feel some compassion for yourself. </w:t>
      </w:r>
      <w:r w:rsidR="00A22D4F" w:rsidRPr="00D71BC5">
        <w:rPr>
          <w:rFonts w:cstheme="minorHAnsi"/>
        </w:rPr>
        <w:t>Use your KF tools and allow</w:t>
      </w:r>
      <w:r w:rsidRPr="00D71BC5">
        <w:rPr>
          <w:rFonts w:cstheme="minorHAnsi"/>
        </w:rPr>
        <w:t xml:space="preserve"> yourself some space to heal. </w:t>
      </w:r>
      <w:r w:rsidR="00BF6C5B" w:rsidRPr="00D71BC5">
        <w:rPr>
          <w:rFonts w:cstheme="minorHAnsi"/>
        </w:rPr>
        <w:t>Just r</w:t>
      </w:r>
      <w:r w:rsidR="00A22D4F" w:rsidRPr="00D71BC5">
        <w:rPr>
          <w:rFonts w:cstheme="minorHAnsi"/>
        </w:rPr>
        <w:t>ead</w:t>
      </w:r>
      <w:r w:rsidRPr="00D71BC5">
        <w:rPr>
          <w:rFonts w:cstheme="minorHAnsi"/>
        </w:rPr>
        <w:t xml:space="preserve"> the KF Bible teachings if that is more comfortable. You may need to invest in your True Self for a while before you can tackle this area of trauma. </w:t>
      </w:r>
      <w:r w:rsidR="002510A0" w:rsidRPr="00D71BC5">
        <w:rPr>
          <w:rFonts w:cstheme="minorHAnsi"/>
        </w:rPr>
        <w:t xml:space="preserve">Other members have found that their KF work has rekindled an </w:t>
      </w:r>
      <w:r w:rsidRPr="00D71BC5">
        <w:rPr>
          <w:rFonts w:cstheme="minorHAnsi"/>
        </w:rPr>
        <w:t>interest</w:t>
      </w:r>
      <w:r w:rsidR="00390709" w:rsidRPr="00D71BC5">
        <w:rPr>
          <w:rFonts w:cstheme="minorHAnsi"/>
        </w:rPr>
        <w:t xml:space="preserve"> in</w:t>
      </w:r>
      <w:r w:rsidRPr="00D71BC5">
        <w:rPr>
          <w:rFonts w:cstheme="minorHAnsi"/>
        </w:rPr>
        <w:t xml:space="preserve"> </w:t>
      </w:r>
      <w:r w:rsidR="002510A0" w:rsidRPr="00D71BC5">
        <w:rPr>
          <w:rFonts w:cstheme="minorHAnsi"/>
        </w:rPr>
        <w:t xml:space="preserve">their </w:t>
      </w:r>
      <w:r w:rsidR="0040331E" w:rsidRPr="00D71BC5">
        <w:rPr>
          <w:rFonts w:cstheme="minorHAnsi"/>
        </w:rPr>
        <w:t>True Self and design and, also, in God</w:t>
      </w:r>
      <w:r w:rsidR="008E0AE2" w:rsidRPr="00D71BC5">
        <w:rPr>
          <w:rFonts w:cstheme="minorHAnsi"/>
        </w:rPr>
        <w:t xml:space="preserve"> and what He has </w:t>
      </w:r>
      <w:r w:rsidRPr="00D71BC5">
        <w:rPr>
          <w:rFonts w:cstheme="minorHAnsi"/>
        </w:rPr>
        <w:t xml:space="preserve">to say to </w:t>
      </w:r>
      <w:r w:rsidR="002510A0" w:rsidRPr="00D71BC5">
        <w:rPr>
          <w:rFonts w:cstheme="minorHAnsi"/>
        </w:rPr>
        <w:t xml:space="preserve">them </w:t>
      </w:r>
      <w:r w:rsidRPr="00D71BC5">
        <w:rPr>
          <w:rFonts w:cstheme="minorHAnsi"/>
        </w:rPr>
        <w:t xml:space="preserve">through the Bible. </w:t>
      </w:r>
    </w:p>
    <w:p w14:paraId="0D69F346" w14:textId="77777777" w:rsidR="00066C94" w:rsidRPr="00D71BC5" w:rsidRDefault="00066C94" w:rsidP="00066C94">
      <w:pPr>
        <w:spacing w:after="0" w:line="240" w:lineRule="auto"/>
        <w:jc w:val="both"/>
        <w:rPr>
          <w:rFonts w:cstheme="minorHAnsi"/>
        </w:rPr>
      </w:pPr>
    </w:p>
    <w:p w14:paraId="424F47E1" w14:textId="21060291" w:rsidR="00C54289" w:rsidRPr="00D71BC5" w:rsidRDefault="0044564A" w:rsidP="00066C94">
      <w:pPr>
        <w:pStyle w:val="ListParagraph"/>
        <w:widowControl w:val="0"/>
        <w:numPr>
          <w:ilvl w:val="0"/>
          <w:numId w:val="9"/>
        </w:numPr>
        <w:tabs>
          <w:tab w:val="left" w:pos="357"/>
        </w:tabs>
        <w:spacing w:after="0" w:line="240" w:lineRule="auto"/>
        <w:jc w:val="both"/>
        <w:rPr>
          <w:rFonts w:cstheme="minorHAnsi"/>
          <w:b/>
        </w:rPr>
      </w:pPr>
      <w:r w:rsidRPr="00D71BC5">
        <w:rPr>
          <w:rFonts w:cstheme="minorHAnsi"/>
          <w:b/>
        </w:rPr>
        <w:t>Mindfulness and meditation practice</w:t>
      </w:r>
      <w:r w:rsidR="009B5C03" w:rsidRPr="00D71BC5">
        <w:rPr>
          <w:rFonts w:cstheme="minorHAnsi"/>
          <w:b/>
        </w:rPr>
        <w:t xml:space="preserve"> </w:t>
      </w:r>
    </w:p>
    <w:p w14:paraId="518FB78C" w14:textId="6CA696F6" w:rsidR="001C6024" w:rsidRPr="00D71BC5" w:rsidRDefault="001C6024" w:rsidP="00066C94">
      <w:pPr>
        <w:widowControl w:val="0"/>
        <w:spacing w:after="0" w:line="240" w:lineRule="auto"/>
        <w:ind w:left="360"/>
        <w:jc w:val="both"/>
        <w:rPr>
          <w:rFonts w:cstheme="minorHAnsi"/>
        </w:rPr>
      </w:pPr>
      <w:r w:rsidRPr="00D71BC5">
        <w:rPr>
          <w:rFonts w:cstheme="minorHAnsi"/>
        </w:rPr>
        <w:t xml:space="preserve">We are now learning the </w:t>
      </w:r>
      <w:r w:rsidR="00C158C1" w:rsidRPr="00D71BC5">
        <w:rPr>
          <w:rFonts w:cstheme="minorHAnsi"/>
          <w:b/>
        </w:rPr>
        <w:t>Maranatha Meditation</w:t>
      </w:r>
      <w:r w:rsidR="00A459F9" w:rsidRPr="00D71BC5">
        <w:rPr>
          <w:rFonts w:cstheme="minorHAnsi"/>
        </w:rPr>
        <w:t>, but you also have the</w:t>
      </w:r>
      <w:r w:rsidR="00F801CD" w:rsidRPr="00D71BC5">
        <w:rPr>
          <w:rFonts w:cstheme="minorHAnsi"/>
          <w:b/>
        </w:rPr>
        <w:t xml:space="preserve"> 3</w:t>
      </w:r>
      <w:r w:rsidR="008E0AE2" w:rsidRPr="00D71BC5">
        <w:rPr>
          <w:rFonts w:cstheme="minorHAnsi"/>
          <w:b/>
        </w:rPr>
        <w:noBreakHyphen/>
      </w:r>
      <w:r w:rsidR="00F801CD" w:rsidRPr="00D71BC5">
        <w:rPr>
          <w:rFonts w:cstheme="minorHAnsi"/>
          <w:b/>
        </w:rPr>
        <w:t>Minute Breathing Space</w:t>
      </w:r>
      <w:r w:rsidR="00F801CD" w:rsidRPr="00D71BC5">
        <w:rPr>
          <w:rFonts w:cstheme="minorHAnsi"/>
        </w:rPr>
        <w:t xml:space="preserve"> </w:t>
      </w:r>
      <w:r w:rsidR="00D879BF" w:rsidRPr="00D71BC5">
        <w:rPr>
          <w:rFonts w:cstheme="minorHAnsi"/>
        </w:rPr>
        <w:t>in your toolbox.</w:t>
      </w:r>
      <w:r w:rsidR="008E0AE2" w:rsidRPr="00D71BC5">
        <w:rPr>
          <w:rStyle w:val="EndnoteReference"/>
          <w:rFonts w:cstheme="minorHAnsi"/>
        </w:rPr>
        <w:t xml:space="preserve"> </w:t>
      </w:r>
      <w:r w:rsidR="008E0AE2" w:rsidRPr="00D71BC5">
        <w:rPr>
          <w:rStyle w:val="EndnoteReference"/>
          <w:rFonts w:cstheme="minorHAnsi"/>
        </w:rPr>
        <w:endnoteReference w:id="6"/>
      </w:r>
    </w:p>
    <w:p w14:paraId="23C3B1BD" w14:textId="77777777" w:rsidR="004F3E86" w:rsidRPr="00D71BC5" w:rsidRDefault="004F3E86" w:rsidP="00953DF4">
      <w:pPr>
        <w:spacing w:after="0" w:line="240" w:lineRule="auto"/>
        <w:jc w:val="both"/>
        <w:rPr>
          <w:rFonts w:cstheme="minorHAnsi"/>
          <w:b/>
        </w:rPr>
      </w:pPr>
    </w:p>
    <w:p w14:paraId="2A4E2705" w14:textId="54F305A7" w:rsidR="008559CB" w:rsidRPr="00D71BC5" w:rsidRDefault="00F801CD" w:rsidP="00953DF4">
      <w:pPr>
        <w:spacing w:after="0" w:line="240" w:lineRule="auto"/>
        <w:ind w:left="360"/>
        <w:jc w:val="both"/>
        <w:rPr>
          <w:rFonts w:cstheme="minorHAnsi"/>
        </w:rPr>
      </w:pPr>
      <w:r w:rsidRPr="00D71BC5">
        <w:rPr>
          <w:rFonts w:cstheme="minorHAnsi"/>
        </w:rPr>
        <w:t>Mindfulness practice trains</w:t>
      </w:r>
      <w:r w:rsidR="008559CB" w:rsidRPr="00D71BC5">
        <w:rPr>
          <w:rFonts w:cstheme="minorHAnsi"/>
        </w:rPr>
        <w:t xml:space="preserve"> you to wait</w:t>
      </w:r>
      <w:r w:rsidRPr="00D71BC5">
        <w:rPr>
          <w:rFonts w:cstheme="minorHAnsi"/>
        </w:rPr>
        <w:t xml:space="preserve"> attentively</w:t>
      </w:r>
      <w:r w:rsidR="008559CB" w:rsidRPr="00D71BC5">
        <w:rPr>
          <w:rFonts w:cstheme="minorHAnsi"/>
        </w:rPr>
        <w:t xml:space="preserve"> before the Lord. It can also calm you </w:t>
      </w:r>
      <w:r w:rsidR="0044564A" w:rsidRPr="00D71BC5">
        <w:rPr>
          <w:rFonts w:cstheme="minorHAnsi"/>
        </w:rPr>
        <w:t xml:space="preserve">down </w:t>
      </w:r>
      <w:r w:rsidR="008559CB" w:rsidRPr="00D71BC5">
        <w:rPr>
          <w:rFonts w:cstheme="minorHAnsi"/>
        </w:rPr>
        <w:t>in the moment and mak</w:t>
      </w:r>
      <w:r w:rsidR="00390709" w:rsidRPr="00D71BC5">
        <w:rPr>
          <w:rFonts w:cstheme="minorHAnsi"/>
        </w:rPr>
        <w:t>e that moment much less difficult</w:t>
      </w:r>
      <w:r w:rsidR="008559CB" w:rsidRPr="00D71BC5">
        <w:rPr>
          <w:rFonts w:cstheme="minorHAnsi"/>
        </w:rPr>
        <w:t>. Our moments are often filled with stress, impatience, discontent, and anxiety. We can use mindfulness to simply be</w:t>
      </w:r>
      <w:r w:rsidR="00A22D4F" w:rsidRPr="00D71BC5">
        <w:rPr>
          <w:rFonts w:cstheme="minorHAnsi"/>
        </w:rPr>
        <w:t>—</w:t>
      </w:r>
      <w:r w:rsidR="006E1A5B" w:rsidRPr="00D71BC5">
        <w:rPr>
          <w:rFonts w:cstheme="minorHAnsi"/>
        </w:rPr>
        <w:t xml:space="preserve">to </w:t>
      </w:r>
      <w:r w:rsidR="00AC691C" w:rsidRPr="00D71BC5">
        <w:rPr>
          <w:rFonts w:cstheme="minorHAnsi"/>
        </w:rPr>
        <w:t>experience</w:t>
      </w:r>
      <w:r w:rsidR="008559CB" w:rsidRPr="00D71BC5">
        <w:rPr>
          <w:rFonts w:cstheme="minorHAnsi"/>
        </w:rPr>
        <w:t xml:space="preserve"> what is</w:t>
      </w:r>
      <w:r w:rsidR="00390709" w:rsidRPr="00D71BC5">
        <w:rPr>
          <w:rFonts w:cstheme="minorHAnsi"/>
        </w:rPr>
        <w:t xml:space="preserve">, </w:t>
      </w:r>
      <w:r w:rsidR="00827DC2" w:rsidRPr="00D71BC5">
        <w:rPr>
          <w:rFonts w:cstheme="minorHAnsi"/>
        </w:rPr>
        <w:t xml:space="preserve">to </w:t>
      </w:r>
      <w:r w:rsidR="00390709" w:rsidRPr="00D71BC5">
        <w:rPr>
          <w:rFonts w:cstheme="minorHAnsi"/>
        </w:rPr>
        <w:t>enjoy what can be enjoyed,</w:t>
      </w:r>
      <w:r w:rsidR="008559CB" w:rsidRPr="00D71BC5">
        <w:rPr>
          <w:rFonts w:cstheme="minorHAnsi"/>
        </w:rPr>
        <w:t xml:space="preserve"> and </w:t>
      </w:r>
      <w:r w:rsidR="00827DC2" w:rsidRPr="00D71BC5">
        <w:rPr>
          <w:rFonts w:cstheme="minorHAnsi"/>
        </w:rPr>
        <w:t xml:space="preserve">to </w:t>
      </w:r>
      <w:r w:rsidR="008559CB" w:rsidRPr="00D71BC5">
        <w:rPr>
          <w:rFonts w:cstheme="minorHAnsi"/>
        </w:rPr>
        <w:t>learn to endure without judgment. In a place of non-judgment</w:t>
      </w:r>
      <w:r w:rsidR="00C36407" w:rsidRPr="00D71BC5">
        <w:rPr>
          <w:rFonts w:cstheme="minorHAnsi"/>
        </w:rPr>
        <w:t>,</w:t>
      </w:r>
      <w:r w:rsidR="008559CB" w:rsidRPr="00D71BC5">
        <w:rPr>
          <w:rFonts w:cstheme="minorHAnsi"/>
        </w:rPr>
        <w:t xml:space="preserve"> our mind a</w:t>
      </w:r>
      <w:r w:rsidRPr="00D71BC5">
        <w:rPr>
          <w:rFonts w:cstheme="minorHAnsi"/>
        </w:rPr>
        <w:t xml:space="preserve">nd spirit </w:t>
      </w:r>
      <w:r w:rsidR="0044564A" w:rsidRPr="00D71BC5">
        <w:rPr>
          <w:rFonts w:cstheme="minorHAnsi"/>
        </w:rPr>
        <w:t xml:space="preserve">have more freedom </w:t>
      </w:r>
      <w:r w:rsidR="008559CB" w:rsidRPr="00D71BC5">
        <w:rPr>
          <w:rFonts w:cstheme="minorHAnsi"/>
        </w:rPr>
        <w:t xml:space="preserve">to be creative and </w:t>
      </w:r>
      <w:r w:rsidR="00550A91" w:rsidRPr="00D71BC5">
        <w:rPr>
          <w:rFonts w:cstheme="minorHAnsi"/>
        </w:rPr>
        <w:t xml:space="preserve">connect to </w:t>
      </w:r>
      <w:r w:rsidR="00CE0BC0" w:rsidRPr="00D71BC5">
        <w:rPr>
          <w:rFonts w:cstheme="minorHAnsi"/>
        </w:rPr>
        <w:t>God</w:t>
      </w:r>
      <w:r w:rsidR="006E1A5B" w:rsidRPr="00D71BC5">
        <w:rPr>
          <w:rFonts w:cstheme="minorHAnsi"/>
        </w:rPr>
        <w:t>.</w:t>
      </w:r>
    </w:p>
    <w:p w14:paraId="133BA351" w14:textId="77777777" w:rsidR="001C6024" w:rsidRPr="00D71BC5" w:rsidRDefault="001C6024" w:rsidP="00953DF4">
      <w:pPr>
        <w:spacing w:after="0" w:line="240" w:lineRule="auto"/>
        <w:jc w:val="both"/>
        <w:rPr>
          <w:rFonts w:cstheme="minorHAnsi"/>
        </w:rPr>
      </w:pPr>
    </w:p>
    <w:p w14:paraId="6CF71A56" w14:textId="1F5818A7" w:rsidR="00C54289" w:rsidRPr="00D71BC5" w:rsidRDefault="00C54289" w:rsidP="00953DF4">
      <w:pPr>
        <w:pStyle w:val="ListParagraph"/>
        <w:numPr>
          <w:ilvl w:val="0"/>
          <w:numId w:val="9"/>
        </w:numPr>
        <w:tabs>
          <w:tab w:val="left" w:pos="357"/>
        </w:tabs>
        <w:spacing w:after="0" w:line="240" w:lineRule="auto"/>
        <w:ind w:left="357" w:hanging="357"/>
        <w:jc w:val="both"/>
        <w:rPr>
          <w:rFonts w:cstheme="minorHAnsi"/>
          <w:b/>
        </w:rPr>
      </w:pPr>
      <w:r w:rsidRPr="00D71BC5">
        <w:rPr>
          <w:rFonts w:cstheme="minorHAnsi"/>
          <w:b/>
        </w:rPr>
        <w:t xml:space="preserve">Worksheets and </w:t>
      </w:r>
      <w:r w:rsidR="0044564A" w:rsidRPr="00D71BC5">
        <w:rPr>
          <w:rFonts w:cstheme="minorHAnsi"/>
          <w:b/>
        </w:rPr>
        <w:t>g</w:t>
      </w:r>
      <w:r w:rsidRPr="00D71BC5">
        <w:rPr>
          <w:rFonts w:cstheme="minorHAnsi"/>
          <w:b/>
        </w:rPr>
        <w:t>uides</w:t>
      </w:r>
    </w:p>
    <w:p w14:paraId="60E3EB6F" w14:textId="4DFA3E1F" w:rsidR="006C3130" w:rsidRPr="00D71BC5" w:rsidRDefault="00F801CD" w:rsidP="00953DF4">
      <w:pPr>
        <w:spacing w:after="0" w:line="240" w:lineRule="auto"/>
        <w:ind w:left="360"/>
        <w:jc w:val="both"/>
        <w:rPr>
          <w:rFonts w:cstheme="minorHAnsi"/>
        </w:rPr>
      </w:pPr>
      <w:r w:rsidRPr="00D71BC5">
        <w:rPr>
          <w:rFonts w:cstheme="minorHAnsi"/>
        </w:rPr>
        <w:t>Tools like</w:t>
      </w:r>
      <w:r w:rsidR="009F2F3B" w:rsidRPr="00D71BC5">
        <w:rPr>
          <w:rFonts w:cstheme="minorHAnsi"/>
        </w:rPr>
        <w:t xml:space="preserve"> the list</w:t>
      </w:r>
      <w:r w:rsidR="002D2F47" w:rsidRPr="00D71BC5">
        <w:rPr>
          <w:rFonts w:cstheme="minorHAnsi"/>
        </w:rPr>
        <w:t xml:space="preserve"> </w:t>
      </w:r>
      <w:r w:rsidRPr="00D71BC5">
        <w:rPr>
          <w:rFonts w:cstheme="minorHAnsi"/>
          <w:b/>
        </w:rPr>
        <w:t>Love or Pride?</w:t>
      </w:r>
      <w:r w:rsidR="006C3130" w:rsidRPr="00D71BC5">
        <w:rPr>
          <w:rFonts w:cstheme="minorHAnsi"/>
          <w:i/>
        </w:rPr>
        <w:t xml:space="preserve"> </w:t>
      </w:r>
      <w:r w:rsidR="006C3130" w:rsidRPr="00D71BC5">
        <w:rPr>
          <w:rFonts w:cstheme="minorHAnsi"/>
        </w:rPr>
        <w:t>help us</w:t>
      </w:r>
      <w:r w:rsidR="00C14AC4" w:rsidRPr="00D71BC5">
        <w:rPr>
          <w:rFonts w:cstheme="minorHAnsi"/>
        </w:rPr>
        <w:t xml:space="preserve"> to</w:t>
      </w:r>
      <w:r w:rsidR="006C3130" w:rsidRPr="00D71BC5">
        <w:rPr>
          <w:rFonts w:cstheme="minorHAnsi"/>
        </w:rPr>
        <w:t xml:space="preserve"> untangle our reactions and </w:t>
      </w:r>
      <w:r w:rsidR="0044564A" w:rsidRPr="00D71BC5">
        <w:rPr>
          <w:rFonts w:cstheme="minorHAnsi"/>
        </w:rPr>
        <w:t>recognize</w:t>
      </w:r>
      <w:r w:rsidR="006C3130" w:rsidRPr="00D71BC5">
        <w:rPr>
          <w:rFonts w:cstheme="minorHAnsi"/>
        </w:rPr>
        <w:t xml:space="preserve"> the </w:t>
      </w:r>
      <w:r w:rsidR="001865F6" w:rsidRPr="00D71BC5">
        <w:rPr>
          <w:rFonts w:cstheme="minorHAnsi"/>
        </w:rPr>
        <w:t xml:space="preserve">underlying </w:t>
      </w:r>
      <w:r w:rsidR="006C3130" w:rsidRPr="00D71BC5">
        <w:rPr>
          <w:rFonts w:cstheme="minorHAnsi"/>
        </w:rPr>
        <w:t xml:space="preserve">fear. </w:t>
      </w:r>
      <w:r w:rsidR="008559CB" w:rsidRPr="00D71BC5">
        <w:rPr>
          <w:rFonts w:cstheme="minorHAnsi"/>
        </w:rPr>
        <w:t xml:space="preserve">You </w:t>
      </w:r>
      <w:r w:rsidR="00DF4D0C" w:rsidRPr="00D71BC5">
        <w:rPr>
          <w:rFonts w:cstheme="minorHAnsi"/>
        </w:rPr>
        <w:t xml:space="preserve">will find </w:t>
      </w:r>
      <w:r w:rsidR="00C14AC4" w:rsidRPr="00D71BC5">
        <w:rPr>
          <w:rFonts w:cstheme="minorHAnsi"/>
        </w:rPr>
        <w:t>all the</w:t>
      </w:r>
      <w:r w:rsidR="008559CB" w:rsidRPr="00D71BC5">
        <w:rPr>
          <w:rFonts w:cstheme="minorHAnsi"/>
        </w:rPr>
        <w:t xml:space="preserve"> worksheets </w:t>
      </w:r>
      <w:r w:rsidR="00C14AC4" w:rsidRPr="00D71BC5">
        <w:rPr>
          <w:rFonts w:cstheme="minorHAnsi"/>
        </w:rPr>
        <w:t xml:space="preserve">and guides </w:t>
      </w:r>
      <w:r w:rsidR="008559CB" w:rsidRPr="00D71BC5">
        <w:rPr>
          <w:rFonts w:cstheme="minorHAnsi"/>
        </w:rPr>
        <w:t xml:space="preserve">on the website under </w:t>
      </w:r>
      <w:r w:rsidR="008559CB" w:rsidRPr="00D71BC5">
        <w:rPr>
          <w:rFonts w:cstheme="minorHAnsi"/>
          <w:b/>
        </w:rPr>
        <w:t>Toolbox</w:t>
      </w:r>
      <w:r w:rsidR="008559CB" w:rsidRPr="00D71BC5">
        <w:rPr>
          <w:rFonts w:cstheme="minorHAnsi"/>
        </w:rPr>
        <w:t>.</w:t>
      </w:r>
      <w:r w:rsidR="00974F28" w:rsidRPr="00D71BC5">
        <w:rPr>
          <w:rFonts w:cstheme="minorHAnsi"/>
        </w:rPr>
        <w:t xml:space="preserve"> </w:t>
      </w:r>
      <w:r w:rsidR="00C14AC4" w:rsidRPr="00D71BC5">
        <w:rPr>
          <w:rFonts w:cstheme="minorHAnsi"/>
        </w:rPr>
        <w:t>Feel free</w:t>
      </w:r>
      <w:r w:rsidR="00974F28" w:rsidRPr="00D71BC5">
        <w:rPr>
          <w:rFonts w:cstheme="minorHAnsi"/>
        </w:rPr>
        <w:t xml:space="preserve"> to explore these </w:t>
      </w:r>
      <w:r w:rsidR="00C14AC4" w:rsidRPr="00D71BC5">
        <w:rPr>
          <w:rFonts w:cstheme="minorHAnsi"/>
        </w:rPr>
        <w:t xml:space="preserve">by </w:t>
      </w:r>
      <w:r w:rsidR="00974F28" w:rsidRPr="00D71BC5">
        <w:rPr>
          <w:rFonts w:cstheme="minorHAnsi"/>
        </w:rPr>
        <w:t>yourself or with you</w:t>
      </w:r>
      <w:r w:rsidR="00C14AC4" w:rsidRPr="00D71BC5">
        <w:rPr>
          <w:rFonts w:cstheme="minorHAnsi"/>
        </w:rPr>
        <w:t>r</w:t>
      </w:r>
      <w:r w:rsidR="00974F28" w:rsidRPr="00D71BC5">
        <w:rPr>
          <w:rFonts w:cstheme="minorHAnsi"/>
        </w:rPr>
        <w:t xml:space="preserve"> Karis Link.</w:t>
      </w:r>
    </w:p>
    <w:p w14:paraId="22CBE8A7" w14:textId="5B36869A" w:rsidR="006C3130" w:rsidRPr="00D71BC5" w:rsidRDefault="006C3130" w:rsidP="00953DF4">
      <w:pPr>
        <w:spacing w:after="0" w:line="240" w:lineRule="auto"/>
        <w:jc w:val="both"/>
        <w:rPr>
          <w:rFonts w:cstheme="minorHAnsi"/>
          <w:b/>
        </w:rPr>
      </w:pPr>
    </w:p>
    <w:p w14:paraId="1C8A9A5C" w14:textId="02768E64" w:rsidR="00C54289" w:rsidRPr="00D71BC5" w:rsidRDefault="0012735F" w:rsidP="00953DF4">
      <w:pPr>
        <w:pStyle w:val="ListParagraph"/>
        <w:numPr>
          <w:ilvl w:val="0"/>
          <w:numId w:val="9"/>
        </w:numPr>
        <w:tabs>
          <w:tab w:val="left" w:pos="357"/>
        </w:tabs>
        <w:spacing w:after="0" w:line="240" w:lineRule="auto"/>
        <w:ind w:left="357" w:hanging="357"/>
        <w:jc w:val="both"/>
        <w:rPr>
          <w:rFonts w:cstheme="minorHAnsi"/>
          <w:b/>
        </w:rPr>
      </w:pPr>
      <w:r w:rsidRPr="00D71BC5">
        <w:rPr>
          <w:rFonts w:cstheme="minorHAnsi"/>
          <w:b/>
        </w:rPr>
        <w:t>The Tapping Protocol</w:t>
      </w:r>
      <w:r w:rsidR="0042578F" w:rsidRPr="00D71BC5">
        <w:rPr>
          <w:rStyle w:val="EndnoteReference"/>
          <w:rFonts w:cstheme="minorHAnsi"/>
          <w:b/>
        </w:rPr>
        <w:endnoteReference w:id="7"/>
      </w:r>
    </w:p>
    <w:p w14:paraId="32B5DA53" w14:textId="58ADFBD6" w:rsidR="00A729F3" w:rsidRPr="00A729F3" w:rsidRDefault="00A729F3" w:rsidP="00A729F3">
      <w:pPr>
        <w:pStyle w:val="ListParagraph"/>
        <w:spacing w:after="0" w:line="240" w:lineRule="auto"/>
        <w:ind w:left="360"/>
        <w:jc w:val="both"/>
        <w:rPr>
          <w:rFonts w:cstheme="minorHAnsi"/>
          <w:u w:val="single"/>
        </w:rPr>
      </w:pPr>
      <w:r w:rsidRPr="00A729F3">
        <w:rPr>
          <w:rFonts w:cstheme="minorHAnsi"/>
        </w:rPr>
        <w:t>We introduced tapping a couple of weeks ago. If you would like to see a video demonstration, go to</w:t>
      </w:r>
      <w:r w:rsidRPr="00A729F3">
        <w:rPr>
          <w:rStyle w:val="Hyperlink"/>
          <w:rFonts w:cstheme="minorHAnsi"/>
        </w:rPr>
        <w:t xml:space="preserve"> </w:t>
      </w:r>
      <w:hyperlink r:id="rId8" w:history="1">
        <w:r w:rsidRPr="00A729F3">
          <w:rPr>
            <w:rStyle w:val="Hyperlink"/>
            <w:rFonts w:cstheme="minorHAnsi"/>
          </w:rPr>
          <w:t>Alison’s tapping and TAT videos</w:t>
        </w:r>
      </w:hyperlink>
      <w:r w:rsidRPr="00A729F3">
        <w:rPr>
          <w:rFonts w:cstheme="minorHAnsi"/>
        </w:rPr>
        <w:t xml:space="preserve"> on YouTube. The </w:t>
      </w:r>
      <w:r w:rsidRPr="00A729F3">
        <w:rPr>
          <w:rFonts w:cstheme="minorHAnsi"/>
          <w:b/>
        </w:rPr>
        <w:t>Tapping Protocol</w:t>
      </w:r>
      <w:r w:rsidRPr="00A729F3">
        <w:rPr>
          <w:rFonts w:cstheme="minorHAnsi"/>
        </w:rPr>
        <w:t xml:space="preserve"> script can be found on the KF website under the </w:t>
      </w:r>
      <w:r w:rsidRPr="00A729F3">
        <w:rPr>
          <w:rFonts w:cstheme="minorHAnsi"/>
          <w:b/>
        </w:rPr>
        <w:t>Toolbox</w:t>
      </w:r>
      <w:r w:rsidRPr="00A729F3">
        <w:rPr>
          <w:rFonts w:cstheme="minorHAnsi"/>
        </w:rPr>
        <w:t xml:space="preserve"> tab.</w:t>
      </w:r>
    </w:p>
    <w:p w14:paraId="34A7B7EB" w14:textId="77777777" w:rsidR="008559CB" w:rsidRPr="00D71BC5" w:rsidRDefault="008559CB" w:rsidP="00953DF4">
      <w:pPr>
        <w:spacing w:after="0" w:line="240" w:lineRule="auto"/>
        <w:ind w:left="360"/>
        <w:jc w:val="both"/>
        <w:rPr>
          <w:rFonts w:cstheme="minorHAnsi"/>
        </w:rPr>
      </w:pPr>
    </w:p>
    <w:p w14:paraId="21479069" w14:textId="210E1D5C" w:rsidR="008559CB" w:rsidRPr="00D71BC5" w:rsidRDefault="006E1A5B" w:rsidP="00953DF4">
      <w:pPr>
        <w:spacing w:after="0" w:line="240" w:lineRule="auto"/>
        <w:ind w:left="360"/>
        <w:jc w:val="both"/>
        <w:rPr>
          <w:rFonts w:cstheme="minorHAnsi"/>
        </w:rPr>
      </w:pPr>
      <w:r w:rsidRPr="00D71BC5">
        <w:rPr>
          <w:rFonts w:cstheme="minorHAnsi"/>
        </w:rPr>
        <w:t>Tapping</w:t>
      </w:r>
      <w:r w:rsidR="008559CB" w:rsidRPr="00D71BC5">
        <w:rPr>
          <w:rFonts w:cstheme="minorHAnsi"/>
        </w:rPr>
        <w:t xml:space="preserve"> is a simple means of </w:t>
      </w:r>
      <w:r w:rsidR="0027109A" w:rsidRPr="00D71BC5">
        <w:rPr>
          <w:rFonts w:cstheme="minorHAnsi"/>
        </w:rPr>
        <w:t>calming our bodies and defusing</w:t>
      </w:r>
      <w:r w:rsidR="008559CB" w:rsidRPr="00D71BC5">
        <w:rPr>
          <w:rFonts w:cstheme="minorHAnsi"/>
        </w:rPr>
        <w:t xml:space="preserve"> its stored reactions to trauma. Most of us have been taught to abuse our bodies</w:t>
      </w:r>
      <w:r w:rsidR="0022684A" w:rsidRPr="00D71BC5">
        <w:rPr>
          <w:rFonts w:cstheme="minorHAnsi"/>
        </w:rPr>
        <w:t xml:space="preserve"> </w:t>
      </w:r>
      <w:r w:rsidR="004343C0" w:rsidRPr="00D71BC5">
        <w:rPr>
          <w:rFonts w:cstheme="minorHAnsi"/>
        </w:rPr>
        <w:t xml:space="preserve">as if they </w:t>
      </w:r>
      <w:r w:rsidR="00B80495" w:rsidRPr="00D71BC5">
        <w:rPr>
          <w:rFonts w:cstheme="minorHAnsi"/>
        </w:rPr>
        <w:t xml:space="preserve">were </w:t>
      </w:r>
      <w:r w:rsidR="0022684A" w:rsidRPr="00D71BC5">
        <w:rPr>
          <w:rFonts w:cstheme="minorHAnsi"/>
        </w:rPr>
        <w:t>galley slaves</w:t>
      </w:r>
      <w:r w:rsidR="0068468F" w:rsidRPr="00D71BC5">
        <w:rPr>
          <w:rFonts w:cstheme="minorHAnsi"/>
        </w:rPr>
        <w:t xml:space="preserve"> </w:t>
      </w:r>
      <w:r w:rsidR="00403C8B" w:rsidRPr="00D71BC5">
        <w:rPr>
          <w:rFonts w:cstheme="minorHAnsi"/>
        </w:rPr>
        <w:t xml:space="preserve">that should </w:t>
      </w:r>
      <w:r w:rsidR="00A22D4F" w:rsidRPr="00D71BC5">
        <w:rPr>
          <w:rFonts w:cstheme="minorHAnsi"/>
        </w:rPr>
        <w:t>be</w:t>
      </w:r>
      <w:r w:rsidR="00B80495" w:rsidRPr="00D71BC5">
        <w:rPr>
          <w:rFonts w:cstheme="minorHAnsi"/>
        </w:rPr>
        <w:t xml:space="preserve"> </w:t>
      </w:r>
      <w:r w:rsidR="004343C0" w:rsidRPr="00D71BC5">
        <w:rPr>
          <w:rFonts w:cstheme="minorHAnsi"/>
        </w:rPr>
        <w:t>maltreat</w:t>
      </w:r>
      <w:r w:rsidR="00B80495" w:rsidRPr="00D71BC5">
        <w:rPr>
          <w:rFonts w:cstheme="minorHAnsi"/>
        </w:rPr>
        <w:t xml:space="preserve">ed </w:t>
      </w:r>
      <w:r w:rsidR="008559CB" w:rsidRPr="00D71BC5">
        <w:rPr>
          <w:rFonts w:cstheme="minorHAnsi"/>
        </w:rPr>
        <w:t>with whips an</w:t>
      </w:r>
      <w:r w:rsidR="0027109A" w:rsidRPr="00D71BC5">
        <w:rPr>
          <w:rFonts w:cstheme="minorHAnsi"/>
        </w:rPr>
        <w:t>d neglect. Perhaps you</w:t>
      </w:r>
      <w:r w:rsidR="008559CB" w:rsidRPr="00D71BC5">
        <w:rPr>
          <w:rFonts w:cstheme="minorHAnsi"/>
        </w:rPr>
        <w:t xml:space="preserve"> </w:t>
      </w:r>
      <w:r w:rsidR="009F2F3B" w:rsidRPr="00D71BC5">
        <w:rPr>
          <w:rFonts w:cstheme="minorHAnsi"/>
        </w:rPr>
        <w:t xml:space="preserve">have </w:t>
      </w:r>
      <w:r w:rsidR="008559CB" w:rsidRPr="00D71BC5">
        <w:rPr>
          <w:rFonts w:cstheme="minorHAnsi"/>
        </w:rPr>
        <w:t>never learned that</w:t>
      </w:r>
      <w:r w:rsidR="0040331E" w:rsidRPr="00D71BC5">
        <w:rPr>
          <w:rFonts w:cstheme="minorHAnsi"/>
        </w:rPr>
        <w:t>, just like your mind,</w:t>
      </w:r>
      <w:r w:rsidR="008559CB" w:rsidRPr="00D71BC5">
        <w:rPr>
          <w:rFonts w:cstheme="minorHAnsi"/>
        </w:rPr>
        <w:t xml:space="preserve"> </w:t>
      </w:r>
      <w:r w:rsidR="0027109A" w:rsidRPr="00D71BC5">
        <w:rPr>
          <w:rFonts w:cstheme="minorHAnsi"/>
        </w:rPr>
        <w:t>your body</w:t>
      </w:r>
      <w:r w:rsidR="008559CB" w:rsidRPr="00D71BC5">
        <w:rPr>
          <w:rFonts w:cstheme="minorHAnsi"/>
        </w:rPr>
        <w:t xml:space="preserve"> need</w:t>
      </w:r>
      <w:r w:rsidR="0027109A" w:rsidRPr="00D71BC5">
        <w:rPr>
          <w:rFonts w:cstheme="minorHAnsi"/>
        </w:rPr>
        <w:t>s to process events. Your body is</w:t>
      </w:r>
      <w:r w:rsidR="008559CB" w:rsidRPr="00D71BC5">
        <w:rPr>
          <w:rFonts w:cstheme="minorHAnsi"/>
        </w:rPr>
        <w:t xml:space="preserve"> not </w:t>
      </w:r>
      <w:r w:rsidR="0027109A" w:rsidRPr="00D71BC5">
        <w:rPr>
          <w:rFonts w:cstheme="minorHAnsi"/>
        </w:rPr>
        <w:t>a galley slave</w:t>
      </w:r>
      <w:r w:rsidR="008559CB" w:rsidRPr="00D71BC5">
        <w:rPr>
          <w:rFonts w:cstheme="minorHAnsi"/>
        </w:rPr>
        <w:t xml:space="preserve"> that ca</w:t>
      </w:r>
      <w:r w:rsidR="00F801CD" w:rsidRPr="00D71BC5">
        <w:rPr>
          <w:rFonts w:cstheme="minorHAnsi"/>
        </w:rPr>
        <w:t xml:space="preserve">n be thrown </w:t>
      </w:r>
      <w:r w:rsidR="009F2F3B" w:rsidRPr="00D71BC5">
        <w:rPr>
          <w:rFonts w:cstheme="minorHAnsi"/>
        </w:rPr>
        <w:t>overboard</w:t>
      </w:r>
      <w:r w:rsidR="00F801CD" w:rsidRPr="00D71BC5">
        <w:rPr>
          <w:rFonts w:cstheme="minorHAnsi"/>
        </w:rPr>
        <w:t xml:space="preserve"> if it does not perform to </w:t>
      </w:r>
      <w:r w:rsidR="006E26E5" w:rsidRPr="00D71BC5">
        <w:rPr>
          <w:rFonts w:cstheme="minorHAnsi"/>
        </w:rPr>
        <w:t>y</w:t>
      </w:r>
      <w:r w:rsidR="00F801CD" w:rsidRPr="00D71BC5">
        <w:rPr>
          <w:rFonts w:cstheme="minorHAnsi"/>
        </w:rPr>
        <w:t>our standards</w:t>
      </w:r>
      <w:r w:rsidR="0027109A" w:rsidRPr="00D71BC5">
        <w:rPr>
          <w:rFonts w:cstheme="minorHAnsi"/>
        </w:rPr>
        <w:t>. Your body is</w:t>
      </w:r>
      <w:r w:rsidR="008559CB" w:rsidRPr="00D71BC5">
        <w:rPr>
          <w:rFonts w:cstheme="minorHAnsi"/>
        </w:rPr>
        <w:t xml:space="preserve"> the shi</w:t>
      </w:r>
      <w:r w:rsidR="0027109A" w:rsidRPr="00D71BC5">
        <w:rPr>
          <w:rFonts w:cstheme="minorHAnsi"/>
        </w:rPr>
        <w:t>p, and if the ship goes down, you</w:t>
      </w:r>
      <w:r w:rsidR="008559CB" w:rsidRPr="00D71BC5">
        <w:rPr>
          <w:rFonts w:cstheme="minorHAnsi"/>
        </w:rPr>
        <w:t xml:space="preserve"> go down with it. In KF</w:t>
      </w:r>
      <w:r w:rsidR="00495A7D" w:rsidRPr="00D71BC5">
        <w:rPr>
          <w:rFonts w:cstheme="minorHAnsi"/>
        </w:rPr>
        <w:t>,</w:t>
      </w:r>
      <w:r w:rsidR="008559CB" w:rsidRPr="00D71BC5">
        <w:rPr>
          <w:rFonts w:cstheme="minorHAnsi"/>
        </w:rPr>
        <w:t xml:space="preserve"> we learn to care for</w:t>
      </w:r>
      <w:r w:rsidR="00E54573" w:rsidRPr="00D71BC5">
        <w:rPr>
          <w:rFonts w:cstheme="minorHAnsi"/>
        </w:rPr>
        <w:t xml:space="preserve"> our bodies</w:t>
      </w:r>
      <w:r w:rsidR="008559CB" w:rsidRPr="00D71BC5">
        <w:rPr>
          <w:rFonts w:cstheme="minorHAnsi"/>
        </w:rPr>
        <w:t xml:space="preserve"> </w:t>
      </w:r>
      <w:r w:rsidR="00403C8B" w:rsidRPr="00D71BC5">
        <w:rPr>
          <w:rFonts w:cstheme="minorHAnsi"/>
        </w:rPr>
        <w:t xml:space="preserve">and enter into partnership with </w:t>
      </w:r>
      <w:r w:rsidR="00E54573" w:rsidRPr="00D71BC5">
        <w:rPr>
          <w:rFonts w:cstheme="minorHAnsi"/>
        </w:rPr>
        <w:t>them</w:t>
      </w:r>
      <w:r w:rsidR="00403C8B" w:rsidRPr="00D71BC5">
        <w:rPr>
          <w:rFonts w:cstheme="minorHAnsi"/>
        </w:rPr>
        <w:t xml:space="preserve"> so that we can express the glory of God in this created world. </w:t>
      </w:r>
      <w:r w:rsidR="00302F7B" w:rsidRPr="00D71BC5">
        <w:rPr>
          <w:rFonts w:cstheme="minorHAnsi"/>
        </w:rPr>
        <w:t xml:space="preserve">If </w:t>
      </w:r>
      <w:r w:rsidR="008559CB" w:rsidRPr="00D71BC5">
        <w:rPr>
          <w:rFonts w:cstheme="minorHAnsi"/>
        </w:rPr>
        <w:t>we care for our bodies</w:t>
      </w:r>
      <w:r w:rsidR="00CF0665" w:rsidRPr="00D71BC5">
        <w:rPr>
          <w:rFonts w:cstheme="minorHAnsi"/>
        </w:rPr>
        <w:t>,</w:t>
      </w:r>
      <w:r w:rsidR="008559CB" w:rsidRPr="00D71BC5">
        <w:rPr>
          <w:rFonts w:cstheme="minorHAnsi"/>
        </w:rPr>
        <w:t xml:space="preserve"> our bodies </w:t>
      </w:r>
      <w:r w:rsidR="00302F7B" w:rsidRPr="00D71BC5">
        <w:rPr>
          <w:rFonts w:cstheme="minorHAnsi"/>
        </w:rPr>
        <w:t xml:space="preserve">will </w:t>
      </w:r>
      <w:r w:rsidR="008559CB" w:rsidRPr="00D71BC5">
        <w:rPr>
          <w:rFonts w:cstheme="minorHAnsi"/>
        </w:rPr>
        <w:t xml:space="preserve">care for us. Tapping is one way to take care of our bodies. </w:t>
      </w:r>
    </w:p>
    <w:p w14:paraId="517BBE0C" w14:textId="77777777" w:rsidR="00061397" w:rsidRPr="00D71BC5" w:rsidRDefault="00061397" w:rsidP="00953DF4">
      <w:pPr>
        <w:spacing w:after="0" w:line="240" w:lineRule="auto"/>
        <w:jc w:val="both"/>
        <w:rPr>
          <w:rFonts w:cstheme="minorHAnsi"/>
          <w:b/>
        </w:rPr>
      </w:pPr>
    </w:p>
    <w:p w14:paraId="2CBEDC8C" w14:textId="2BA93EE8" w:rsidR="00C54289" w:rsidRPr="00D71BC5" w:rsidRDefault="00C54289" w:rsidP="00953DF4">
      <w:pPr>
        <w:pStyle w:val="ListParagraph"/>
        <w:numPr>
          <w:ilvl w:val="0"/>
          <w:numId w:val="9"/>
        </w:numPr>
        <w:tabs>
          <w:tab w:val="left" w:pos="357"/>
        </w:tabs>
        <w:spacing w:after="0" w:line="240" w:lineRule="auto"/>
        <w:ind w:left="357" w:hanging="357"/>
        <w:jc w:val="both"/>
        <w:rPr>
          <w:rFonts w:cstheme="minorHAnsi"/>
        </w:rPr>
      </w:pPr>
      <w:r w:rsidRPr="00D71BC5">
        <w:rPr>
          <w:rFonts w:cstheme="minorHAnsi"/>
          <w:b/>
        </w:rPr>
        <w:t>The Two Paths Flowchart</w:t>
      </w:r>
    </w:p>
    <w:p w14:paraId="1D51E471" w14:textId="5FD6E1D0" w:rsidR="005F33A7" w:rsidRPr="00D71BC5" w:rsidRDefault="005F33A7" w:rsidP="00953DF4">
      <w:pPr>
        <w:widowControl w:val="0"/>
        <w:spacing w:after="0" w:line="240" w:lineRule="auto"/>
        <w:ind w:left="357"/>
        <w:jc w:val="both"/>
        <w:rPr>
          <w:rFonts w:cstheme="minorHAnsi"/>
        </w:rPr>
      </w:pPr>
      <w:r w:rsidRPr="00D71BC5">
        <w:rPr>
          <w:rFonts w:cstheme="minorHAnsi"/>
        </w:rPr>
        <w:t>This tool helps you confront the secret life of your Idol—a secret life of continual anxiety, judgments, hurt, and storytelling, all of which lead to chaotic outcomes. You can use the flowchart to trace these outcomes back to the</w:t>
      </w:r>
      <w:r w:rsidR="0035126F" w:rsidRPr="00D71BC5">
        <w:rPr>
          <w:rFonts w:cstheme="minorHAnsi"/>
        </w:rPr>
        <w:t>ir</w:t>
      </w:r>
      <w:r w:rsidRPr="00D71BC5">
        <w:rPr>
          <w:rFonts w:cstheme="minorHAnsi"/>
        </w:rPr>
        <w:t xml:space="preserve"> beginning</w:t>
      </w:r>
      <w:r w:rsidR="0035126F" w:rsidRPr="00D71BC5">
        <w:rPr>
          <w:rFonts w:cstheme="minorHAnsi"/>
        </w:rPr>
        <w:t>s</w:t>
      </w:r>
      <w:r w:rsidRPr="00D71BC5">
        <w:rPr>
          <w:rFonts w:cstheme="minorHAnsi"/>
        </w:rPr>
        <w:t xml:space="preserve"> and then</w:t>
      </w:r>
      <w:r w:rsidR="00DC3963" w:rsidRPr="00D71BC5">
        <w:rPr>
          <w:rFonts w:cstheme="minorHAnsi"/>
        </w:rPr>
        <w:t xml:space="preserve"> to</w:t>
      </w:r>
      <w:r w:rsidRPr="00D71BC5">
        <w:rPr>
          <w:rFonts w:cstheme="minorHAnsi"/>
        </w:rPr>
        <w:t xml:space="preserve"> explore how you might redirect your precious energy toward healthier outcomes. </w:t>
      </w:r>
    </w:p>
    <w:p w14:paraId="3A169D73" w14:textId="124F1FC6" w:rsidR="00542126" w:rsidRPr="00D71BC5" w:rsidRDefault="00542126" w:rsidP="00953DF4">
      <w:pPr>
        <w:spacing w:after="0" w:line="240" w:lineRule="auto"/>
        <w:jc w:val="both"/>
        <w:rPr>
          <w:rFonts w:cstheme="minorHAnsi"/>
        </w:rPr>
      </w:pPr>
    </w:p>
    <w:p w14:paraId="10A30DC3" w14:textId="34A43D6F" w:rsidR="00216507" w:rsidRPr="00D71BC5" w:rsidRDefault="00204CCE" w:rsidP="00953DF4">
      <w:pPr>
        <w:spacing w:after="0" w:line="240" w:lineRule="auto"/>
        <w:jc w:val="both"/>
        <w:rPr>
          <w:rFonts w:cstheme="minorHAnsi"/>
        </w:rPr>
      </w:pPr>
      <w:r w:rsidRPr="00D71BC5">
        <w:rPr>
          <w:rFonts w:cstheme="minorHAnsi"/>
        </w:rPr>
        <w:t xml:space="preserve">Take out your </w:t>
      </w:r>
      <w:r w:rsidR="00EA1821" w:rsidRPr="00D71BC5">
        <w:rPr>
          <w:rFonts w:cstheme="minorHAnsi"/>
          <w:b/>
        </w:rPr>
        <w:t>Two Paths Flowchart</w:t>
      </w:r>
      <w:r w:rsidRPr="00D71BC5">
        <w:rPr>
          <w:rFonts w:cstheme="minorHAnsi"/>
        </w:rPr>
        <w:t xml:space="preserve">. </w:t>
      </w:r>
      <w:r w:rsidR="00AA2E16" w:rsidRPr="00D71BC5">
        <w:rPr>
          <w:rFonts w:cstheme="minorHAnsi"/>
        </w:rPr>
        <w:t xml:space="preserve">I hope that you </w:t>
      </w:r>
      <w:r w:rsidR="00AC691C" w:rsidRPr="00D71BC5">
        <w:rPr>
          <w:rFonts w:cstheme="minorHAnsi"/>
        </w:rPr>
        <w:t>have added a printed copy</w:t>
      </w:r>
      <w:r w:rsidR="00AA2E16" w:rsidRPr="00D71BC5">
        <w:rPr>
          <w:rFonts w:cstheme="minorHAnsi"/>
        </w:rPr>
        <w:t xml:space="preserve"> to</w:t>
      </w:r>
      <w:r w:rsidR="0027109A" w:rsidRPr="00D71BC5">
        <w:rPr>
          <w:rFonts w:cstheme="minorHAnsi"/>
        </w:rPr>
        <w:t xml:space="preserve"> your</w:t>
      </w:r>
      <w:r w:rsidR="00AA2E16" w:rsidRPr="00D71BC5">
        <w:rPr>
          <w:rFonts w:cstheme="minorHAnsi"/>
        </w:rPr>
        <w:t xml:space="preserve"> KF</w:t>
      </w:r>
      <w:r w:rsidR="009F5A9B" w:rsidRPr="00D71BC5">
        <w:rPr>
          <w:rFonts w:cstheme="minorHAnsi"/>
        </w:rPr>
        <w:t xml:space="preserve"> </w:t>
      </w:r>
      <w:r w:rsidR="00CF0665" w:rsidRPr="00D71BC5">
        <w:rPr>
          <w:rFonts w:cstheme="minorHAnsi"/>
        </w:rPr>
        <w:t xml:space="preserve">ring </w:t>
      </w:r>
      <w:r w:rsidR="00F801CD" w:rsidRPr="00D71BC5">
        <w:rPr>
          <w:rFonts w:cstheme="minorHAnsi"/>
        </w:rPr>
        <w:t>binder</w:t>
      </w:r>
      <w:r w:rsidR="00CD61BE" w:rsidRPr="00D71BC5">
        <w:rPr>
          <w:rFonts w:cstheme="minorHAnsi"/>
        </w:rPr>
        <w:t xml:space="preserve">. </w:t>
      </w:r>
    </w:p>
    <w:p w14:paraId="5A53A22B" w14:textId="77777777" w:rsidR="00216507" w:rsidRPr="00D71BC5" w:rsidRDefault="00216507" w:rsidP="00953DF4">
      <w:pPr>
        <w:spacing w:after="0" w:line="240" w:lineRule="auto"/>
        <w:jc w:val="both"/>
        <w:rPr>
          <w:rFonts w:cstheme="minorHAnsi"/>
        </w:rPr>
      </w:pPr>
    </w:p>
    <w:p w14:paraId="576FC710" w14:textId="3AF366BB" w:rsidR="00216507" w:rsidRPr="00D71BC5" w:rsidRDefault="00495A7D" w:rsidP="00953DF4">
      <w:pPr>
        <w:spacing w:after="0" w:line="240" w:lineRule="auto"/>
        <w:jc w:val="both"/>
        <w:rPr>
          <w:rFonts w:cstheme="minorHAnsi"/>
        </w:rPr>
      </w:pPr>
      <w:r w:rsidRPr="00D71BC5">
        <w:rPr>
          <w:rFonts w:cstheme="minorHAnsi"/>
        </w:rPr>
        <w:t xml:space="preserve">This flowchart starts with an </w:t>
      </w:r>
      <w:r w:rsidR="00F81570" w:rsidRPr="00D71BC5">
        <w:rPr>
          <w:rFonts w:cstheme="minorHAnsi"/>
        </w:rPr>
        <w:t>event</w:t>
      </w:r>
      <w:r w:rsidR="00542126" w:rsidRPr="00D71BC5">
        <w:rPr>
          <w:rFonts w:cstheme="minorHAnsi"/>
        </w:rPr>
        <w:t>.</w:t>
      </w:r>
      <w:r w:rsidRPr="00D71BC5">
        <w:rPr>
          <w:rFonts w:cstheme="minorHAnsi"/>
        </w:rPr>
        <w:t xml:space="preserve"> </w:t>
      </w:r>
      <w:r w:rsidR="00542126" w:rsidRPr="00D71BC5">
        <w:rPr>
          <w:rFonts w:cstheme="minorHAnsi"/>
        </w:rPr>
        <w:t>Events happen to everyone all</w:t>
      </w:r>
      <w:r w:rsidR="00204CCE" w:rsidRPr="00D71BC5">
        <w:rPr>
          <w:rFonts w:cstheme="minorHAnsi"/>
        </w:rPr>
        <w:t xml:space="preserve"> the time. </w:t>
      </w:r>
      <w:r w:rsidR="0050317E" w:rsidRPr="00D71BC5">
        <w:rPr>
          <w:rFonts w:cstheme="minorHAnsi"/>
        </w:rPr>
        <w:t xml:space="preserve">Events are those experiments </w:t>
      </w:r>
      <w:r w:rsidR="00B8253B" w:rsidRPr="00D71BC5">
        <w:rPr>
          <w:rFonts w:cstheme="minorHAnsi"/>
        </w:rPr>
        <w:t xml:space="preserve">that </w:t>
      </w:r>
      <w:r w:rsidR="0050317E" w:rsidRPr="00D71BC5">
        <w:rPr>
          <w:rFonts w:cstheme="minorHAnsi"/>
        </w:rPr>
        <w:t xml:space="preserve">we have been talking about. </w:t>
      </w:r>
      <w:r w:rsidR="00542126" w:rsidRPr="00D71BC5">
        <w:rPr>
          <w:rFonts w:cstheme="minorHAnsi"/>
        </w:rPr>
        <w:t>Some events feel good</w:t>
      </w:r>
      <w:r w:rsidR="008D2C4D" w:rsidRPr="00D71BC5">
        <w:rPr>
          <w:rFonts w:cstheme="minorHAnsi"/>
        </w:rPr>
        <w:t>,</w:t>
      </w:r>
      <w:r w:rsidR="00542126" w:rsidRPr="00D71BC5">
        <w:rPr>
          <w:rFonts w:cstheme="minorHAnsi"/>
        </w:rPr>
        <w:t xml:space="preserve"> and some feel bad, but </w:t>
      </w:r>
      <w:r w:rsidR="00A9138E" w:rsidRPr="00D71BC5">
        <w:rPr>
          <w:rFonts w:cstheme="minorHAnsi"/>
        </w:rPr>
        <w:t xml:space="preserve">that </w:t>
      </w:r>
      <w:r w:rsidR="00542126" w:rsidRPr="00D71BC5">
        <w:rPr>
          <w:rFonts w:cstheme="minorHAnsi"/>
        </w:rPr>
        <w:t>doesn’t mean tha</w:t>
      </w:r>
      <w:r w:rsidR="00AA2E16" w:rsidRPr="00D71BC5">
        <w:rPr>
          <w:rFonts w:cstheme="minorHAnsi"/>
        </w:rPr>
        <w:t xml:space="preserve">t the events </w:t>
      </w:r>
      <w:r w:rsidR="00B8253B" w:rsidRPr="00D71BC5">
        <w:rPr>
          <w:rFonts w:cstheme="minorHAnsi"/>
          <w:i/>
        </w:rPr>
        <w:t>are</w:t>
      </w:r>
      <w:r w:rsidR="00B8253B" w:rsidRPr="00D71BC5">
        <w:rPr>
          <w:rFonts w:cstheme="minorHAnsi"/>
        </w:rPr>
        <w:t xml:space="preserve"> </w:t>
      </w:r>
      <w:r w:rsidR="00AA2E16" w:rsidRPr="00D71BC5">
        <w:rPr>
          <w:rFonts w:cstheme="minorHAnsi"/>
        </w:rPr>
        <w:t>good or bad</w:t>
      </w:r>
      <w:r w:rsidR="00204CCE" w:rsidRPr="00D71BC5">
        <w:rPr>
          <w:rFonts w:cstheme="minorHAnsi"/>
        </w:rPr>
        <w:t xml:space="preserve">. </w:t>
      </w:r>
      <w:r w:rsidR="00542126" w:rsidRPr="00D71BC5">
        <w:rPr>
          <w:rFonts w:cstheme="minorHAnsi"/>
        </w:rPr>
        <w:t>It only means tha</w:t>
      </w:r>
      <w:r w:rsidR="00204CCE" w:rsidRPr="00D71BC5">
        <w:rPr>
          <w:rFonts w:cstheme="minorHAnsi"/>
        </w:rPr>
        <w:t xml:space="preserve">t we have feelings about them. </w:t>
      </w:r>
      <w:r w:rsidR="00542126" w:rsidRPr="00D71BC5">
        <w:rPr>
          <w:rFonts w:cstheme="minorHAnsi"/>
        </w:rPr>
        <w:t xml:space="preserve">Perhaps you have </w:t>
      </w:r>
      <w:r w:rsidR="0050317E" w:rsidRPr="00D71BC5">
        <w:rPr>
          <w:rFonts w:cstheme="minorHAnsi"/>
        </w:rPr>
        <w:t>now l</w:t>
      </w:r>
      <w:r w:rsidR="00542126" w:rsidRPr="00D71BC5">
        <w:rPr>
          <w:rFonts w:cstheme="minorHAnsi"/>
        </w:rPr>
        <w:t xml:space="preserve">earned that your feelings are untrustworthy </w:t>
      </w:r>
      <w:r w:rsidR="0050317E" w:rsidRPr="00D71BC5">
        <w:rPr>
          <w:rFonts w:cstheme="minorHAnsi"/>
        </w:rPr>
        <w:t>guides for judging</w:t>
      </w:r>
      <w:r w:rsidR="00542126" w:rsidRPr="00D71BC5">
        <w:rPr>
          <w:rFonts w:cstheme="minorHAnsi"/>
        </w:rPr>
        <w:t xml:space="preserve"> good </w:t>
      </w:r>
      <w:r w:rsidR="005101F2" w:rsidRPr="00D71BC5">
        <w:rPr>
          <w:rFonts w:cstheme="minorHAnsi"/>
        </w:rPr>
        <w:t xml:space="preserve">and </w:t>
      </w:r>
      <w:r w:rsidR="00542126" w:rsidRPr="00D71BC5">
        <w:rPr>
          <w:rFonts w:cstheme="minorHAnsi"/>
        </w:rPr>
        <w:t>evil.</w:t>
      </w:r>
    </w:p>
    <w:p w14:paraId="763495AA" w14:textId="64E0E126" w:rsidR="00542126" w:rsidRPr="00D71BC5" w:rsidRDefault="00542126" w:rsidP="00953DF4">
      <w:pPr>
        <w:spacing w:after="0" w:line="240" w:lineRule="auto"/>
        <w:jc w:val="both"/>
        <w:rPr>
          <w:rFonts w:cstheme="minorHAnsi"/>
        </w:rPr>
      </w:pPr>
    </w:p>
    <w:p w14:paraId="3458984E" w14:textId="02D8B8CB" w:rsidR="00880B62" w:rsidRDefault="00880B62" w:rsidP="00D43B95">
      <w:pPr>
        <w:widowControl w:val="0"/>
        <w:spacing w:after="0" w:line="240" w:lineRule="auto"/>
        <w:jc w:val="both"/>
        <w:rPr>
          <w:rFonts w:cstheme="minorHAnsi"/>
        </w:rPr>
      </w:pPr>
      <w:bookmarkStart w:id="5" w:name="_Hlk478439280"/>
      <w:r w:rsidRPr="00D71BC5">
        <w:rPr>
          <w:rFonts w:cstheme="minorHAnsi"/>
        </w:rPr>
        <w:t>The Idol Self is driven by fear</w:t>
      </w:r>
      <w:r w:rsidR="00066C94" w:rsidRPr="00D71BC5">
        <w:rPr>
          <w:rFonts w:cstheme="minorHAnsi"/>
        </w:rPr>
        <w:t xml:space="preserve">, and it </w:t>
      </w:r>
      <w:r w:rsidRPr="00D71BC5">
        <w:rPr>
          <w:rFonts w:cstheme="minorHAnsi"/>
        </w:rPr>
        <w:t>reacts with judgment. When we are surrounded by various experiences and common life events that threaten our search for glory, our Idol Self reacts by blaming our circumstances or other people; it is unwilling to give up its illusions about what it deserves or how life should be.</w:t>
      </w:r>
      <w:r w:rsidR="00F70306">
        <w:rPr>
          <w:rFonts w:cstheme="minorHAnsi"/>
        </w:rPr>
        <w:t xml:space="preserve"> </w:t>
      </w:r>
      <w:r w:rsidR="00F175F3">
        <w:rPr>
          <w:rFonts w:cstheme="minorHAnsi"/>
        </w:rPr>
        <w:t>T</w:t>
      </w:r>
      <w:r w:rsidR="0035126F" w:rsidRPr="00D71BC5">
        <w:rPr>
          <w:rFonts w:cstheme="minorHAnsi"/>
        </w:rPr>
        <w:t xml:space="preserve">he </w:t>
      </w:r>
      <w:bookmarkStart w:id="6" w:name="_Hlk512620042"/>
      <w:r w:rsidR="0035126F" w:rsidRPr="00D71BC5">
        <w:rPr>
          <w:rFonts w:cstheme="minorHAnsi"/>
        </w:rPr>
        <w:t>True Self</w:t>
      </w:r>
      <w:bookmarkEnd w:id="6"/>
      <w:r w:rsidR="00F175F3">
        <w:rPr>
          <w:rFonts w:cstheme="minorHAnsi"/>
        </w:rPr>
        <w:t>,</w:t>
      </w:r>
      <w:r w:rsidR="0035126F" w:rsidRPr="00D71BC5">
        <w:rPr>
          <w:rFonts w:cstheme="minorHAnsi"/>
        </w:rPr>
        <w:t xml:space="preserve"> </w:t>
      </w:r>
      <w:r w:rsidR="00F175F3">
        <w:rPr>
          <w:rFonts w:cstheme="minorHAnsi"/>
        </w:rPr>
        <w:t>o</w:t>
      </w:r>
      <w:r w:rsidR="00A729F3" w:rsidRPr="00D71BC5">
        <w:rPr>
          <w:rFonts w:cstheme="minorHAnsi"/>
        </w:rPr>
        <w:t>n the other hand</w:t>
      </w:r>
      <w:r w:rsidR="00F175F3">
        <w:rPr>
          <w:rFonts w:cstheme="minorHAnsi"/>
        </w:rPr>
        <w:t>,</w:t>
      </w:r>
      <w:r w:rsidR="00A729F3" w:rsidRPr="00D71BC5">
        <w:rPr>
          <w:rFonts w:cstheme="minorHAnsi"/>
        </w:rPr>
        <w:t xml:space="preserve"> </w:t>
      </w:r>
      <w:r w:rsidR="0035126F" w:rsidRPr="00D71BC5">
        <w:rPr>
          <w:rFonts w:cstheme="minorHAnsi"/>
        </w:rPr>
        <w:t>recognizes that life is full of all kinds of events</w:t>
      </w:r>
      <w:r w:rsidR="00BF6C5B" w:rsidRPr="00D71BC5">
        <w:rPr>
          <w:rFonts w:cstheme="minorHAnsi"/>
        </w:rPr>
        <w:t xml:space="preserve"> and</w:t>
      </w:r>
      <w:r w:rsidR="0035126F" w:rsidRPr="00D71BC5">
        <w:rPr>
          <w:rFonts w:cstheme="minorHAnsi"/>
        </w:rPr>
        <w:t xml:space="preserve"> knows that, with training and with God, it is fully capable of successfully handling whatever comes. </w:t>
      </w:r>
      <w:r w:rsidRPr="00D71BC5">
        <w:rPr>
          <w:rFonts w:cstheme="minorHAnsi"/>
        </w:rPr>
        <w:t xml:space="preserve">It is only through our cooperation with the love of God residing in the True Self that we can successfully navigate life’s events. </w:t>
      </w:r>
    </w:p>
    <w:p w14:paraId="6D3E1027" w14:textId="77777777" w:rsidR="00E64402" w:rsidRPr="00D71BC5" w:rsidRDefault="00E64402" w:rsidP="00D43B95">
      <w:pPr>
        <w:widowControl w:val="0"/>
        <w:spacing w:after="0" w:line="240" w:lineRule="auto"/>
        <w:jc w:val="both"/>
        <w:rPr>
          <w:rFonts w:cstheme="minorHAnsi"/>
        </w:rPr>
      </w:pPr>
    </w:p>
    <w:bookmarkEnd w:id="5"/>
    <w:p w14:paraId="3200568A" w14:textId="688E4D0B" w:rsidR="00B04D72" w:rsidRPr="00D71BC5" w:rsidRDefault="00B04D72" w:rsidP="00D43B95">
      <w:pPr>
        <w:widowControl w:val="0"/>
        <w:spacing w:after="0" w:line="240" w:lineRule="auto"/>
        <w:jc w:val="both"/>
        <w:rPr>
          <w:rFonts w:cstheme="minorHAnsi"/>
        </w:rPr>
      </w:pPr>
      <w:r w:rsidRPr="00D71BC5">
        <w:rPr>
          <w:rFonts w:cstheme="minorHAnsi"/>
        </w:rPr>
        <w:t xml:space="preserve">Try not to be discouraged at this point </w:t>
      </w:r>
      <w:r w:rsidR="002526F9" w:rsidRPr="00D71BC5">
        <w:rPr>
          <w:rFonts w:cstheme="minorHAnsi"/>
        </w:rPr>
        <w:t xml:space="preserve">if you find yourself </w:t>
      </w:r>
      <w:r w:rsidRPr="00D71BC5">
        <w:rPr>
          <w:rFonts w:cstheme="minorHAnsi"/>
        </w:rPr>
        <w:t xml:space="preserve">living on the lower path of judgment. </w:t>
      </w:r>
      <w:r w:rsidR="00AC691C" w:rsidRPr="00D71BC5">
        <w:rPr>
          <w:rFonts w:cstheme="minorHAnsi"/>
        </w:rPr>
        <w:t xml:space="preserve">I </w:t>
      </w:r>
      <w:r w:rsidR="00634AC6" w:rsidRPr="00D71BC5">
        <w:rPr>
          <w:rFonts w:cstheme="minorHAnsi"/>
        </w:rPr>
        <w:t>haven’t</w:t>
      </w:r>
      <w:r w:rsidRPr="00D71BC5">
        <w:rPr>
          <w:rFonts w:cstheme="minorHAnsi"/>
        </w:rPr>
        <w:t xml:space="preserve"> met a single person who</w:t>
      </w:r>
      <w:r w:rsidR="006E26E5" w:rsidRPr="00D71BC5">
        <w:rPr>
          <w:rFonts w:cstheme="minorHAnsi"/>
        </w:rPr>
        <w:t>,</w:t>
      </w:r>
      <w:r w:rsidRPr="00D71BC5">
        <w:rPr>
          <w:rFonts w:cstheme="minorHAnsi"/>
        </w:rPr>
        <w:t xml:space="preserve"> </w:t>
      </w:r>
      <w:r w:rsidR="005101F2" w:rsidRPr="00D71BC5">
        <w:rPr>
          <w:rFonts w:cstheme="minorHAnsi"/>
        </w:rPr>
        <w:t xml:space="preserve">seeing </w:t>
      </w:r>
      <w:r w:rsidRPr="00D71BC5">
        <w:rPr>
          <w:rFonts w:cstheme="minorHAnsi"/>
        </w:rPr>
        <w:t xml:space="preserve">this </w:t>
      </w:r>
      <w:r w:rsidR="0050317E" w:rsidRPr="00D71BC5">
        <w:rPr>
          <w:rFonts w:cstheme="minorHAnsi"/>
        </w:rPr>
        <w:t>f</w:t>
      </w:r>
      <w:r w:rsidR="00A459F9" w:rsidRPr="00D71BC5">
        <w:rPr>
          <w:rFonts w:cstheme="minorHAnsi"/>
        </w:rPr>
        <w:t>lowchart</w:t>
      </w:r>
      <w:r w:rsidR="00324732" w:rsidRPr="00D71BC5">
        <w:rPr>
          <w:rFonts w:cstheme="minorHAnsi"/>
        </w:rPr>
        <w:t xml:space="preserve"> for the first time</w:t>
      </w:r>
      <w:r w:rsidR="006E26E5" w:rsidRPr="00D71BC5">
        <w:rPr>
          <w:rFonts w:cstheme="minorHAnsi"/>
        </w:rPr>
        <w:t>,</w:t>
      </w:r>
      <w:r w:rsidR="00324732" w:rsidRPr="00D71BC5">
        <w:rPr>
          <w:rFonts w:cstheme="minorHAnsi"/>
        </w:rPr>
        <w:t xml:space="preserve"> </w:t>
      </w:r>
      <w:r w:rsidR="005101F2" w:rsidRPr="00D71BC5">
        <w:rPr>
          <w:rFonts w:cstheme="minorHAnsi"/>
        </w:rPr>
        <w:t xml:space="preserve">has </w:t>
      </w:r>
      <w:r w:rsidR="00324732" w:rsidRPr="00D71BC5">
        <w:rPr>
          <w:rFonts w:cstheme="minorHAnsi"/>
        </w:rPr>
        <w:t>said</w:t>
      </w:r>
      <w:r w:rsidR="00A9138E" w:rsidRPr="00D71BC5">
        <w:rPr>
          <w:rFonts w:cstheme="minorHAnsi"/>
        </w:rPr>
        <w:t>,</w:t>
      </w:r>
      <w:r w:rsidRPr="00D71BC5">
        <w:rPr>
          <w:rFonts w:cstheme="minorHAnsi"/>
        </w:rPr>
        <w:t xml:space="preserve"> </w:t>
      </w:r>
      <w:r w:rsidR="00A9138E" w:rsidRPr="00D71BC5">
        <w:rPr>
          <w:rFonts w:cstheme="minorHAnsi"/>
        </w:rPr>
        <w:t>“</w:t>
      </w:r>
      <w:r w:rsidRPr="00D71BC5">
        <w:rPr>
          <w:rFonts w:cstheme="minorHAnsi"/>
        </w:rPr>
        <w:t>Isn’t it marvelous? I am consistently living on the upper path!</w:t>
      </w:r>
      <w:r w:rsidR="00A9138E" w:rsidRPr="00D71BC5">
        <w:rPr>
          <w:rFonts w:cstheme="minorHAnsi"/>
        </w:rPr>
        <w:t>”</w:t>
      </w:r>
      <w:r w:rsidRPr="00D71BC5">
        <w:rPr>
          <w:rFonts w:cstheme="minorHAnsi"/>
        </w:rPr>
        <w:t xml:space="preserve"> We live on the lower path for </w:t>
      </w:r>
      <w:r w:rsidR="000744BE" w:rsidRPr="00D71BC5">
        <w:rPr>
          <w:rFonts w:cstheme="minorHAnsi"/>
        </w:rPr>
        <w:t xml:space="preserve">understandable </w:t>
      </w:r>
      <w:r w:rsidRPr="00D71BC5">
        <w:rPr>
          <w:rFonts w:cstheme="minorHAnsi"/>
        </w:rPr>
        <w:t>reasons. In the coming weeks</w:t>
      </w:r>
      <w:r w:rsidR="00F14113" w:rsidRPr="00D71BC5">
        <w:rPr>
          <w:rFonts w:cstheme="minorHAnsi"/>
        </w:rPr>
        <w:t>,</w:t>
      </w:r>
      <w:r w:rsidRPr="00D71BC5">
        <w:rPr>
          <w:rFonts w:cstheme="minorHAnsi"/>
        </w:rPr>
        <w:t xml:space="preserve"> you will learn how to b</w:t>
      </w:r>
      <w:r w:rsidR="0050317E" w:rsidRPr="00D71BC5">
        <w:rPr>
          <w:rFonts w:cstheme="minorHAnsi"/>
        </w:rPr>
        <w:t xml:space="preserve">egin moving from the lower path, </w:t>
      </w:r>
      <w:r w:rsidRPr="00D71BC5">
        <w:rPr>
          <w:rFonts w:cstheme="minorHAnsi"/>
        </w:rPr>
        <w:t>which is</w:t>
      </w:r>
      <w:r w:rsidR="0050317E" w:rsidRPr="00D71BC5">
        <w:rPr>
          <w:rFonts w:cstheme="minorHAnsi"/>
        </w:rPr>
        <w:t xml:space="preserve"> the path of constant judgments</w:t>
      </w:r>
      <w:r w:rsidR="00066C94" w:rsidRPr="00D71BC5">
        <w:rPr>
          <w:rFonts w:cstheme="minorHAnsi"/>
        </w:rPr>
        <w:t xml:space="preserve"> and fear</w:t>
      </w:r>
      <w:r w:rsidR="0050317E" w:rsidRPr="00D71BC5">
        <w:rPr>
          <w:rFonts w:cstheme="minorHAnsi"/>
        </w:rPr>
        <w:t>,</w:t>
      </w:r>
      <w:r w:rsidRPr="00D71BC5">
        <w:rPr>
          <w:rFonts w:cstheme="minorHAnsi"/>
        </w:rPr>
        <w:t xml:space="preserve"> to the upper path, which is the path of </w:t>
      </w:r>
      <w:r w:rsidR="0050317E" w:rsidRPr="00D71BC5">
        <w:rPr>
          <w:rFonts w:cstheme="minorHAnsi"/>
        </w:rPr>
        <w:t xml:space="preserve">mindful </w:t>
      </w:r>
      <w:r w:rsidRPr="00D71BC5">
        <w:rPr>
          <w:rFonts w:cstheme="minorHAnsi"/>
        </w:rPr>
        <w:t>observation and love. You will learn how to move from your sink</w:t>
      </w:r>
      <w:r w:rsidR="00550A91" w:rsidRPr="00D71BC5">
        <w:rPr>
          <w:rFonts w:cstheme="minorHAnsi"/>
        </w:rPr>
        <w:t>ing ship to a ship that floats.</w:t>
      </w:r>
    </w:p>
    <w:p w14:paraId="6665A736" w14:textId="77777777" w:rsidR="00301414" w:rsidRPr="00D71BC5" w:rsidRDefault="00301414" w:rsidP="00953DF4">
      <w:pPr>
        <w:spacing w:after="0" w:line="240" w:lineRule="auto"/>
        <w:jc w:val="both"/>
        <w:rPr>
          <w:rFonts w:cstheme="minorHAnsi"/>
        </w:rPr>
      </w:pPr>
    </w:p>
    <w:p w14:paraId="1C59B110" w14:textId="3FFD34DE" w:rsidR="004903D9" w:rsidRPr="00D71BC5" w:rsidRDefault="004903D9" w:rsidP="00953DF4">
      <w:pPr>
        <w:spacing w:after="0" w:line="240" w:lineRule="auto"/>
        <w:jc w:val="both"/>
        <w:rPr>
          <w:rFonts w:cstheme="minorHAnsi"/>
        </w:rPr>
      </w:pPr>
      <w:r w:rsidRPr="00D71BC5">
        <w:rPr>
          <w:rFonts w:cstheme="minorHAnsi"/>
        </w:rPr>
        <w:t xml:space="preserve">Remember that you cannot </w:t>
      </w:r>
      <w:r w:rsidR="00EC586B" w:rsidRPr="00D71BC5">
        <w:rPr>
          <w:rFonts w:cstheme="minorHAnsi"/>
        </w:rPr>
        <w:t>use all</w:t>
      </w:r>
      <w:r w:rsidRPr="00D71BC5">
        <w:rPr>
          <w:rFonts w:cstheme="minorHAnsi"/>
        </w:rPr>
        <w:t xml:space="preserve"> </w:t>
      </w:r>
      <w:r w:rsidR="00464AD4" w:rsidRPr="00D71BC5">
        <w:rPr>
          <w:rFonts w:cstheme="minorHAnsi"/>
        </w:rPr>
        <w:t xml:space="preserve">of </w:t>
      </w:r>
      <w:r w:rsidRPr="00D71BC5">
        <w:rPr>
          <w:rFonts w:cstheme="minorHAnsi"/>
        </w:rPr>
        <w:t xml:space="preserve">the KF tools all of the time. Schedule your own KF training time this week </w:t>
      </w:r>
      <w:r w:rsidR="00CF0665" w:rsidRPr="00D71BC5">
        <w:rPr>
          <w:rFonts w:cstheme="minorHAnsi"/>
        </w:rPr>
        <w:t xml:space="preserve">and take </w:t>
      </w:r>
      <w:r w:rsidR="00F801CD" w:rsidRPr="00D71BC5">
        <w:rPr>
          <w:rFonts w:cstheme="minorHAnsi"/>
        </w:rPr>
        <w:t xml:space="preserve">one of </w:t>
      </w:r>
      <w:r w:rsidR="00DF4D0C" w:rsidRPr="00D71BC5">
        <w:rPr>
          <w:rFonts w:cstheme="minorHAnsi"/>
        </w:rPr>
        <w:t xml:space="preserve">the following </w:t>
      </w:r>
      <w:r w:rsidR="00827DC2" w:rsidRPr="00D71BC5">
        <w:rPr>
          <w:rFonts w:cstheme="minorHAnsi"/>
        </w:rPr>
        <w:t xml:space="preserve">small </w:t>
      </w:r>
      <w:r w:rsidR="00F801CD" w:rsidRPr="00D71BC5">
        <w:rPr>
          <w:rFonts w:cstheme="minorHAnsi"/>
        </w:rPr>
        <w:t>steps</w:t>
      </w:r>
      <w:r w:rsidRPr="00D71BC5">
        <w:rPr>
          <w:rFonts w:cstheme="minorHAnsi"/>
        </w:rPr>
        <w:t xml:space="preserve"> toward your liberty and </w:t>
      </w:r>
      <w:r w:rsidR="0082739B" w:rsidRPr="00D71BC5">
        <w:rPr>
          <w:rFonts w:cstheme="minorHAnsi"/>
        </w:rPr>
        <w:t>potential:</w:t>
      </w:r>
      <w:r w:rsidRPr="00D71BC5">
        <w:rPr>
          <w:rFonts w:cstheme="minorHAnsi"/>
        </w:rPr>
        <w:t xml:space="preserve"> </w:t>
      </w:r>
    </w:p>
    <w:p w14:paraId="37EA70A1" w14:textId="14A2CEFA" w:rsidR="004903D9" w:rsidRPr="00D71BC5" w:rsidRDefault="004903D9" w:rsidP="00953DF4">
      <w:pPr>
        <w:spacing w:after="0" w:line="240" w:lineRule="auto"/>
        <w:jc w:val="both"/>
        <w:rPr>
          <w:rFonts w:cstheme="minorHAnsi"/>
        </w:rPr>
      </w:pPr>
    </w:p>
    <w:p w14:paraId="2FEF09A6" w14:textId="2E345BDC" w:rsidR="0035126F" w:rsidRPr="00D71BC5" w:rsidRDefault="0035126F" w:rsidP="0035126F">
      <w:pPr>
        <w:pStyle w:val="ListParagraph"/>
        <w:numPr>
          <w:ilvl w:val="0"/>
          <w:numId w:val="13"/>
        </w:numPr>
        <w:tabs>
          <w:tab w:val="left" w:pos="357"/>
        </w:tabs>
        <w:spacing w:after="0" w:line="240" w:lineRule="auto"/>
        <w:ind w:left="360"/>
        <w:jc w:val="both"/>
      </w:pPr>
      <w:r w:rsidRPr="00D71BC5">
        <w:rPr>
          <w:rFonts w:cstheme="minorHAnsi"/>
        </w:rPr>
        <w:t xml:space="preserve">Read again or listen to the introduction and first chapter of </w:t>
      </w:r>
      <w:r w:rsidRPr="00D71BC5">
        <w:rPr>
          <w:rFonts w:cstheme="minorHAnsi"/>
          <w:i/>
        </w:rPr>
        <w:t>Neurosis and Human Growth</w:t>
      </w:r>
      <w:r w:rsidRPr="00D71BC5">
        <w:rPr>
          <w:rFonts w:cstheme="minorHAnsi"/>
        </w:rPr>
        <w:t>.</w:t>
      </w:r>
      <w:r w:rsidRPr="00D71BC5">
        <w:rPr>
          <w:rStyle w:val="EndnoteReference"/>
          <w:rFonts w:cstheme="minorHAnsi"/>
        </w:rPr>
        <w:endnoteReference w:id="8"/>
      </w:r>
      <w:r w:rsidRPr="00D71BC5">
        <w:rPr>
          <w:rFonts w:cstheme="minorHAnsi"/>
        </w:rPr>
        <w:t xml:space="preserve"> Listening to a book can expand our understanding of the material, and you might explore that option using a program like </w:t>
      </w:r>
      <w:r w:rsidRPr="00D71BC5">
        <w:rPr>
          <w:rFonts w:cstheme="minorHAnsi"/>
          <w:i/>
        </w:rPr>
        <w:t>Audible</w:t>
      </w:r>
      <w:r w:rsidRPr="00D71BC5">
        <w:rPr>
          <w:rFonts w:cstheme="minorHAnsi"/>
        </w:rPr>
        <w:t>.</w:t>
      </w:r>
      <w:r w:rsidRPr="00D71BC5">
        <w:rPr>
          <w:rStyle w:val="EndnoteReference"/>
          <w:rFonts w:cstheme="minorHAnsi"/>
        </w:rPr>
        <w:endnoteReference w:id="9"/>
      </w:r>
      <w:r w:rsidRPr="00D71BC5">
        <w:rPr>
          <w:rFonts w:cstheme="minorHAnsi"/>
        </w:rPr>
        <w:t xml:space="preserve"> </w:t>
      </w:r>
    </w:p>
    <w:p w14:paraId="538091EB" w14:textId="77777777" w:rsidR="00CF0665" w:rsidRPr="00D71BC5" w:rsidRDefault="00CF0665" w:rsidP="00953DF4">
      <w:pPr>
        <w:pStyle w:val="ListParagraph"/>
        <w:spacing w:after="0" w:line="240" w:lineRule="auto"/>
        <w:ind w:left="0"/>
        <w:jc w:val="both"/>
      </w:pPr>
    </w:p>
    <w:p w14:paraId="3287BCC4" w14:textId="052C50F3" w:rsidR="00066C94" w:rsidRPr="00D71BC5" w:rsidRDefault="00066C94" w:rsidP="0035126F">
      <w:pPr>
        <w:pStyle w:val="ListParagraph"/>
        <w:numPr>
          <w:ilvl w:val="0"/>
          <w:numId w:val="13"/>
        </w:numPr>
        <w:tabs>
          <w:tab w:val="left" w:pos="357"/>
        </w:tabs>
        <w:spacing w:after="0" w:line="240" w:lineRule="auto"/>
        <w:ind w:left="360"/>
        <w:jc w:val="both"/>
        <w:rPr>
          <w:rFonts w:cstheme="minorHAnsi"/>
        </w:rPr>
      </w:pPr>
      <w:r w:rsidRPr="00D71BC5">
        <w:rPr>
          <w:rFonts w:cstheme="minorHAnsi"/>
        </w:rPr>
        <w:t>Review the chapters in the book that describe your neurotic solution, and you might read chapters 12</w:t>
      </w:r>
      <w:r w:rsidR="0094479D" w:rsidRPr="00D71BC5">
        <w:rPr>
          <w:rFonts w:cstheme="minorHAnsi"/>
        </w:rPr>
        <w:t>–16</w:t>
      </w:r>
      <w:r w:rsidRPr="00D71BC5">
        <w:rPr>
          <w:rFonts w:cstheme="minorHAnsi"/>
        </w:rPr>
        <w:t>. Begin making a short list of the kinds of events that are likely to send you down the judgment path.</w:t>
      </w:r>
    </w:p>
    <w:p w14:paraId="4C31BFB2" w14:textId="77777777" w:rsidR="00CF0665" w:rsidRPr="00D71BC5" w:rsidRDefault="00CF0665" w:rsidP="0035126F">
      <w:pPr>
        <w:spacing w:after="0" w:line="240" w:lineRule="auto"/>
        <w:jc w:val="both"/>
        <w:rPr>
          <w:rFonts w:cstheme="minorHAnsi"/>
        </w:rPr>
      </w:pPr>
    </w:p>
    <w:p w14:paraId="2B93FB0A" w14:textId="2F985DCD" w:rsidR="00CF0665" w:rsidRPr="00D71BC5" w:rsidRDefault="00CF0665" w:rsidP="0035126F">
      <w:pPr>
        <w:pStyle w:val="ListParagraph"/>
        <w:numPr>
          <w:ilvl w:val="0"/>
          <w:numId w:val="13"/>
        </w:numPr>
        <w:tabs>
          <w:tab w:val="left" w:pos="357"/>
        </w:tabs>
        <w:spacing w:after="0" w:line="240" w:lineRule="auto"/>
        <w:ind w:left="360"/>
        <w:jc w:val="both"/>
        <w:rPr>
          <w:rFonts w:cstheme="minorHAnsi"/>
        </w:rPr>
      </w:pPr>
      <w:r w:rsidRPr="00D71BC5">
        <w:rPr>
          <w:rFonts w:cstheme="minorHAnsi"/>
        </w:rPr>
        <w:t xml:space="preserve">Use your </w:t>
      </w:r>
      <w:r w:rsidRPr="00D71BC5">
        <w:rPr>
          <w:rFonts w:cstheme="minorHAnsi"/>
          <w:b/>
        </w:rPr>
        <w:t>Meeting Preparation Guide</w:t>
      </w:r>
      <w:r w:rsidRPr="00D71BC5">
        <w:rPr>
          <w:rFonts w:cstheme="minorHAnsi"/>
        </w:rPr>
        <w:t xml:space="preserve"> to record events and your reactions to those events. You might review </w:t>
      </w:r>
      <w:r w:rsidR="006E1A5B" w:rsidRPr="00D71BC5">
        <w:rPr>
          <w:rFonts w:cstheme="minorHAnsi"/>
        </w:rPr>
        <w:t>what</w:t>
      </w:r>
      <w:r w:rsidR="00CD1038" w:rsidRPr="00D71BC5">
        <w:rPr>
          <w:rFonts w:cstheme="minorHAnsi"/>
        </w:rPr>
        <w:t xml:space="preserve"> you</w:t>
      </w:r>
      <w:r w:rsidR="006E1A5B" w:rsidRPr="00D71BC5">
        <w:rPr>
          <w:rFonts w:cstheme="minorHAnsi"/>
        </w:rPr>
        <w:t xml:space="preserve"> </w:t>
      </w:r>
      <w:r w:rsidR="00D31ED9" w:rsidRPr="00D71BC5">
        <w:rPr>
          <w:rFonts w:cstheme="minorHAnsi"/>
        </w:rPr>
        <w:t>have written on your</w:t>
      </w:r>
      <w:r w:rsidR="00AD01C1" w:rsidRPr="00D71BC5">
        <w:rPr>
          <w:rFonts w:cstheme="minorHAnsi"/>
        </w:rPr>
        <w:t xml:space="preserve"> earlier </w:t>
      </w:r>
      <w:r w:rsidRPr="00D71BC5">
        <w:rPr>
          <w:rFonts w:cstheme="minorHAnsi"/>
        </w:rPr>
        <w:t xml:space="preserve">guides and see how far you have already come. </w:t>
      </w:r>
    </w:p>
    <w:p w14:paraId="67126D45" w14:textId="77777777" w:rsidR="00CF0665" w:rsidRPr="00D71BC5" w:rsidRDefault="00CF0665" w:rsidP="0035126F">
      <w:pPr>
        <w:spacing w:after="0" w:line="240" w:lineRule="auto"/>
        <w:jc w:val="both"/>
        <w:rPr>
          <w:rFonts w:cstheme="minorHAnsi"/>
        </w:rPr>
      </w:pPr>
    </w:p>
    <w:p w14:paraId="48F6EA93" w14:textId="1D000198" w:rsidR="00CF0665" w:rsidRPr="00D71BC5" w:rsidRDefault="00CF0665" w:rsidP="0035126F">
      <w:pPr>
        <w:pStyle w:val="ListParagraph"/>
        <w:numPr>
          <w:ilvl w:val="0"/>
          <w:numId w:val="13"/>
        </w:numPr>
        <w:tabs>
          <w:tab w:val="left" w:pos="357"/>
        </w:tabs>
        <w:spacing w:after="0" w:line="240" w:lineRule="auto"/>
        <w:ind w:left="360"/>
        <w:jc w:val="both"/>
        <w:rPr>
          <w:rFonts w:cstheme="minorHAnsi"/>
        </w:rPr>
      </w:pPr>
      <w:r w:rsidRPr="00D71BC5">
        <w:rPr>
          <w:rFonts w:cstheme="minorHAnsi"/>
        </w:rPr>
        <w:t xml:space="preserve">Schedule time to read the </w:t>
      </w:r>
      <w:r w:rsidRPr="00D71BC5">
        <w:rPr>
          <w:rFonts w:cstheme="minorHAnsi"/>
          <w:b/>
        </w:rPr>
        <w:t>Expanded Version</w:t>
      </w:r>
      <w:r w:rsidRPr="00D71BC5">
        <w:rPr>
          <w:rFonts w:cstheme="minorHAnsi"/>
        </w:rPr>
        <w:t xml:space="preserve"> of the teaching </w:t>
      </w:r>
      <w:r w:rsidR="00D97994" w:rsidRPr="00D71BC5">
        <w:rPr>
          <w:rFonts w:cstheme="minorHAnsi"/>
        </w:rPr>
        <w:t>notes or</w:t>
      </w:r>
      <w:r w:rsidRPr="00D71BC5">
        <w:rPr>
          <w:rFonts w:cstheme="minorHAnsi"/>
        </w:rPr>
        <w:t xml:space="preserve"> email KF admin and ask for the </w:t>
      </w:r>
      <w:r w:rsidRPr="00D71BC5">
        <w:rPr>
          <w:rFonts w:cstheme="minorHAnsi"/>
          <w:b/>
        </w:rPr>
        <w:t>KF Compass</w:t>
      </w:r>
      <w:r w:rsidR="00A338F8" w:rsidRPr="00D71BC5">
        <w:rPr>
          <w:rFonts w:cstheme="minorHAnsi"/>
          <w:bCs/>
        </w:rPr>
        <w:t>,</w:t>
      </w:r>
      <w:r w:rsidRPr="00D71BC5">
        <w:rPr>
          <w:rFonts w:cstheme="minorHAnsi"/>
          <w:b/>
        </w:rPr>
        <w:t xml:space="preserve"> </w:t>
      </w:r>
      <w:r w:rsidRPr="00D71BC5">
        <w:rPr>
          <w:rFonts w:cstheme="minorHAnsi"/>
        </w:rPr>
        <w:t xml:space="preserve">which </w:t>
      </w:r>
      <w:r w:rsidR="008D2C4D" w:rsidRPr="00D71BC5">
        <w:rPr>
          <w:rFonts w:cstheme="minorHAnsi"/>
        </w:rPr>
        <w:t xml:space="preserve">regularly </w:t>
      </w:r>
      <w:r w:rsidRPr="00D71BC5">
        <w:rPr>
          <w:rFonts w:cstheme="minorHAnsi"/>
        </w:rPr>
        <w:t xml:space="preserve">delivers portions of the </w:t>
      </w:r>
      <w:r w:rsidRPr="00D71BC5">
        <w:rPr>
          <w:rFonts w:cstheme="minorHAnsi"/>
          <w:b/>
        </w:rPr>
        <w:t>Expanded Version</w:t>
      </w:r>
      <w:r w:rsidR="00A338F8" w:rsidRPr="00D71BC5">
        <w:rPr>
          <w:rFonts w:cstheme="minorHAnsi"/>
        </w:rPr>
        <w:t xml:space="preserve"> to your email</w:t>
      </w:r>
      <w:r w:rsidRPr="00D71BC5">
        <w:rPr>
          <w:rFonts w:cstheme="minorHAnsi"/>
        </w:rPr>
        <w:t>.</w:t>
      </w:r>
    </w:p>
    <w:p w14:paraId="4391E291" w14:textId="77777777" w:rsidR="00CF0665" w:rsidRPr="00D71BC5" w:rsidRDefault="00CF0665" w:rsidP="0035126F">
      <w:pPr>
        <w:spacing w:after="0" w:line="240" w:lineRule="auto"/>
        <w:jc w:val="both"/>
        <w:rPr>
          <w:rFonts w:cstheme="minorHAnsi"/>
        </w:rPr>
      </w:pPr>
    </w:p>
    <w:p w14:paraId="4EADB45C" w14:textId="4B2CF14E" w:rsidR="00CF0665" w:rsidRPr="00D71BC5" w:rsidRDefault="00CF0665" w:rsidP="0035126F">
      <w:pPr>
        <w:pStyle w:val="ListParagraph"/>
        <w:numPr>
          <w:ilvl w:val="0"/>
          <w:numId w:val="13"/>
        </w:numPr>
        <w:tabs>
          <w:tab w:val="left" w:pos="357"/>
        </w:tabs>
        <w:spacing w:after="0" w:line="240" w:lineRule="auto"/>
        <w:ind w:left="360"/>
        <w:jc w:val="both"/>
        <w:rPr>
          <w:rFonts w:cstheme="minorHAnsi"/>
        </w:rPr>
      </w:pPr>
      <w:r w:rsidRPr="00D71BC5">
        <w:rPr>
          <w:rFonts w:cstheme="minorHAnsi"/>
        </w:rPr>
        <w:t>Practice one of your tools. You might tap or</w:t>
      </w:r>
      <w:r w:rsidR="0094479D" w:rsidRPr="00D71BC5">
        <w:rPr>
          <w:rFonts w:cstheme="minorHAnsi"/>
        </w:rPr>
        <w:t>, perhaps,</w:t>
      </w:r>
      <w:r w:rsidRPr="00D71BC5">
        <w:rPr>
          <w:rFonts w:cstheme="minorHAnsi"/>
        </w:rPr>
        <w:t xml:space="preserve"> review an event using the flowchart. </w:t>
      </w:r>
    </w:p>
    <w:p w14:paraId="44EB1B92" w14:textId="77777777" w:rsidR="00CF0665" w:rsidRPr="00D71BC5" w:rsidRDefault="00CF0665" w:rsidP="00953DF4">
      <w:pPr>
        <w:spacing w:after="0" w:line="240" w:lineRule="auto"/>
        <w:jc w:val="both"/>
        <w:rPr>
          <w:rFonts w:cstheme="minorHAnsi"/>
        </w:rPr>
      </w:pPr>
    </w:p>
    <w:p w14:paraId="149229AE" w14:textId="2C20A694" w:rsidR="006F7D18" w:rsidRPr="00D71BC5" w:rsidRDefault="006F7D18" w:rsidP="00953DF4">
      <w:pPr>
        <w:spacing w:after="0" w:line="240" w:lineRule="auto"/>
        <w:jc w:val="both"/>
        <w:rPr>
          <w:rFonts w:cstheme="minorHAnsi"/>
        </w:rPr>
      </w:pPr>
      <w:r w:rsidRPr="00D71BC5">
        <w:rPr>
          <w:rFonts w:cstheme="minorHAnsi"/>
        </w:rPr>
        <w:t>Remember</w:t>
      </w:r>
      <w:r w:rsidR="00CD1038" w:rsidRPr="00D71BC5">
        <w:rPr>
          <w:rFonts w:cstheme="minorHAnsi"/>
        </w:rPr>
        <w:t>,</w:t>
      </w:r>
      <w:r w:rsidRPr="00D71BC5">
        <w:rPr>
          <w:rFonts w:cstheme="minorHAnsi"/>
          <w:color w:val="FF0000"/>
        </w:rPr>
        <w:t xml:space="preserve"> </w:t>
      </w:r>
      <w:r w:rsidRPr="00D71BC5">
        <w:rPr>
          <w:rFonts w:cstheme="minorHAnsi"/>
        </w:rPr>
        <w:t xml:space="preserve">any effort toward </w:t>
      </w:r>
      <w:r w:rsidR="006E26E5" w:rsidRPr="00D71BC5">
        <w:rPr>
          <w:rFonts w:cstheme="minorHAnsi"/>
        </w:rPr>
        <w:t>investing in</w:t>
      </w:r>
      <w:r w:rsidR="00A338F8" w:rsidRPr="00D71BC5">
        <w:rPr>
          <w:rFonts w:cstheme="minorHAnsi"/>
        </w:rPr>
        <w:t xml:space="preserve"> </w:t>
      </w:r>
      <w:r w:rsidRPr="00D71BC5">
        <w:rPr>
          <w:rFonts w:cstheme="minorHAnsi"/>
        </w:rPr>
        <w:t xml:space="preserve">your True Self is success. </w:t>
      </w:r>
      <w:r w:rsidR="00634AC6" w:rsidRPr="00D71BC5">
        <w:rPr>
          <w:rFonts w:cstheme="minorHAnsi"/>
        </w:rPr>
        <w:t xml:space="preserve">Let me say that again: any effort is success. </w:t>
      </w:r>
      <w:r w:rsidRPr="00D71BC5">
        <w:rPr>
          <w:rFonts w:cstheme="minorHAnsi"/>
        </w:rPr>
        <w:t>Just showing up</w:t>
      </w:r>
      <w:r w:rsidR="007D3D6A" w:rsidRPr="00D71BC5">
        <w:rPr>
          <w:rFonts w:cstheme="minorHAnsi"/>
        </w:rPr>
        <w:t xml:space="preserve"> for your meeting is success. You</w:t>
      </w:r>
      <w:r w:rsidRPr="00D71BC5">
        <w:rPr>
          <w:rFonts w:cstheme="minorHAnsi"/>
        </w:rPr>
        <w:t xml:space="preserve"> ar</w:t>
      </w:r>
      <w:r w:rsidR="007D3D6A" w:rsidRPr="00D71BC5">
        <w:rPr>
          <w:rFonts w:cstheme="minorHAnsi"/>
        </w:rPr>
        <w:t>e not looking for perfection. You</w:t>
      </w:r>
      <w:r w:rsidRPr="00D71BC5">
        <w:rPr>
          <w:rFonts w:cstheme="minorHAnsi"/>
        </w:rPr>
        <w:t xml:space="preserve"> are looking for slow, </w:t>
      </w:r>
      <w:r w:rsidR="006F277A" w:rsidRPr="00D71BC5">
        <w:rPr>
          <w:rFonts w:cstheme="minorHAnsi"/>
        </w:rPr>
        <w:t>small</w:t>
      </w:r>
      <w:r w:rsidR="0027109A" w:rsidRPr="00D71BC5">
        <w:rPr>
          <w:rFonts w:cstheme="minorHAnsi"/>
        </w:rPr>
        <w:t>,</w:t>
      </w:r>
      <w:r w:rsidR="006F277A" w:rsidRPr="00D71BC5">
        <w:rPr>
          <w:rFonts w:cstheme="minorHAnsi"/>
        </w:rPr>
        <w:t xml:space="preserve"> but </w:t>
      </w:r>
      <w:r w:rsidRPr="00D71BC5">
        <w:rPr>
          <w:rFonts w:cstheme="minorHAnsi"/>
        </w:rPr>
        <w:t xml:space="preserve">steady progress. </w:t>
      </w:r>
    </w:p>
    <w:p w14:paraId="4655A64B" w14:textId="26742158" w:rsidR="006F7D18" w:rsidRPr="00D71BC5" w:rsidRDefault="006F7D18" w:rsidP="00953DF4">
      <w:pPr>
        <w:spacing w:after="0" w:line="240" w:lineRule="auto"/>
        <w:jc w:val="both"/>
        <w:rPr>
          <w:rFonts w:cstheme="minorHAnsi"/>
        </w:rPr>
      </w:pPr>
    </w:p>
    <w:p w14:paraId="5ED959EB" w14:textId="77777777" w:rsidR="006F7D18" w:rsidRPr="00D71BC5" w:rsidRDefault="006F7D18" w:rsidP="00953DF4">
      <w:pPr>
        <w:spacing w:after="0" w:line="240" w:lineRule="auto"/>
        <w:jc w:val="both"/>
        <w:rPr>
          <w:rFonts w:cstheme="minorHAnsi"/>
        </w:rPr>
      </w:pPr>
      <w:r w:rsidRPr="00D71BC5">
        <w:rPr>
          <w:rFonts w:cstheme="minorHAnsi"/>
        </w:rPr>
        <w:t xml:space="preserve">Our prayer might go something like this: </w:t>
      </w:r>
    </w:p>
    <w:p w14:paraId="535B81EF" w14:textId="77777777" w:rsidR="006F7D18" w:rsidRPr="00D71BC5" w:rsidRDefault="006F7D18" w:rsidP="00953DF4">
      <w:pPr>
        <w:spacing w:after="0" w:line="240" w:lineRule="auto"/>
        <w:jc w:val="both"/>
        <w:rPr>
          <w:rFonts w:cstheme="minorHAnsi"/>
        </w:rPr>
      </w:pPr>
    </w:p>
    <w:p w14:paraId="7894876F" w14:textId="77777777" w:rsidR="006F7D18" w:rsidRPr="00D71BC5" w:rsidRDefault="006F7D18" w:rsidP="00953DF4">
      <w:pPr>
        <w:spacing w:after="0" w:line="240" w:lineRule="auto"/>
        <w:jc w:val="center"/>
        <w:rPr>
          <w:rFonts w:cstheme="minorHAnsi"/>
        </w:rPr>
      </w:pPr>
      <w:r w:rsidRPr="00D71BC5">
        <w:rPr>
          <w:rFonts w:cstheme="minorHAnsi"/>
          <w:i/>
        </w:rPr>
        <w:t xml:space="preserve">Lord, show me where to take time to practice my </w:t>
      </w:r>
      <w:r w:rsidR="006F277A" w:rsidRPr="00D71BC5">
        <w:rPr>
          <w:rFonts w:cstheme="minorHAnsi"/>
          <w:i/>
        </w:rPr>
        <w:t xml:space="preserve">KF </w:t>
      </w:r>
      <w:r w:rsidRPr="00D71BC5">
        <w:rPr>
          <w:rFonts w:cstheme="minorHAnsi"/>
          <w:i/>
        </w:rPr>
        <w:t>training. (Repeat)</w:t>
      </w:r>
    </w:p>
    <w:p w14:paraId="751CB6D1" w14:textId="77777777" w:rsidR="006F7D18" w:rsidRPr="00D71BC5" w:rsidRDefault="006F7D18" w:rsidP="00953DF4">
      <w:pPr>
        <w:spacing w:after="0" w:line="240" w:lineRule="auto"/>
        <w:jc w:val="both"/>
        <w:rPr>
          <w:rFonts w:cstheme="minorHAnsi"/>
        </w:rPr>
      </w:pPr>
    </w:p>
    <w:p w14:paraId="699E55C0" w14:textId="77777777" w:rsidR="002D2F47" w:rsidRPr="00D71BC5" w:rsidRDefault="002D2F47" w:rsidP="00953DF4">
      <w:pPr>
        <w:spacing w:after="0" w:line="240" w:lineRule="auto"/>
        <w:jc w:val="both"/>
        <w:rPr>
          <w:rFonts w:cstheme="minorHAnsi"/>
        </w:rPr>
      </w:pPr>
      <w:r w:rsidRPr="00D71BC5">
        <w:rPr>
          <w:rFonts w:cstheme="minorHAnsi"/>
        </w:rPr>
        <w:t>Take a deep breath.</w:t>
      </w:r>
    </w:p>
    <w:p w14:paraId="36FFDE2C" w14:textId="37309448" w:rsidR="00C43B49" w:rsidRPr="00D71BC5" w:rsidRDefault="00C43B49" w:rsidP="00C43B49">
      <w:pPr>
        <w:spacing w:after="0" w:line="240" w:lineRule="auto"/>
        <w:jc w:val="both"/>
        <w:rPr>
          <w:i/>
        </w:rPr>
      </w:pPr>
      <w:r w:rsidRPr="00D71BC5">
        <w:rPr>
          <w:i/>
        </w:rPr>
        <w:t xml:space="preserve">(If time permits, ask, “Does anyone have comments or questions about </w:t>
      </w:r>
      <w:r w:rsidR="003D3F6F" w:rsidRPr="00D71BC5">
        <w:rPr>
          <w:i/>
        </w:rPr>
        <w:t>the</w:t>
      </w:r>
      <w:r w:rsidRPr="00D71BC5">
        <w:rPr>
          <w:i/>
        </w:rPr>
        <w:t xml:space="preserve"> </w:t>
      </w:r>
      <w:r w:rsidR="00874E10" w:rsidRPr="00D71BC5">
        <w:rPr>
          <w:i/>
        </w:rPr>
        <w:t>Toolbox</w:t>
      </w:r>
      <w:r w:rsidRPr="00D71BC5">
        <w:rPr>
          <w:i/>
        </w:rPr>
        <w:t>?</w:t>
      </w:r>
      <w:r w:rsidR="00983D50" w:rsidRPr="00D71BC5">
        <w:rPr>
          <w:i/>
        </w:rPr>
        <w:t>”</w:t>
      </w:r>
      <w:r w:rsidRPr="00D71BC5">
        <w:rPr>
          <w:i/>
        </w:rPr>
        <w:t>)</w:t>
      </w:r>
    </w:p>
    <w:p w14:paraId="7A4CA141" w14:textId="3F40E0E1" w:rsidR="002D2F47" w:rsidRPr="00D71BC5" w:rsidRDefault="002D2F47" w:rsidP="00953DF4">
      <w:pPr>
        <w:spacing w:after="0" w:line="240" w:lineRule="auto"/>
        <w:jc w:val="both"/>
        <w:rPr>
          <w:rFonts w:cstheme="minorHAnsi"/>
        </w:rPr>
      </w:pPr>
    </w:p>
    <w:p w14:paraId="0A6A56EA" w14:textId="77777777" w:rsidR="00285B9A" w:rsidRPr="00D71BC5" w:rsidRDefault="00216507" w:rsidP="00953DF4">
      <w:pPr>
        <w:spacing w:after="0" w:line="240" w:lineRule="auto"/>
        <w:jc w:val="both"/>
        <w:rPr>
          <w:rFonts w:cstheme="minorHAnsi"/>
          <w:b/>
        </w:rPr>
      </w:pPr>
      <w:r w:rsidRPr="00D71BC5">
        <w:rPr>
          <w:rFonts w:cstheme="minorHAnsi"/>
          <w:b/>
        </w:rPr>
        <w:t>0:30</w:t>
      </w:r>
      <w:r w:rsidR="00285B9A" w:rsidRPr="00D71BC5">
        <w:rPr>
          <w:rFonts w:cstheme="minorHAnsi"/>
          <w:b/>
        </w:rPr>
        <w:tab/>
        <w:t>SHARING</w:t>
      </w:r>
    </w:p>
    <w:p w14:paraId="2C950EB3" w14:textId="77777777" w:rsidR="006F7D18" w:rsidRPr="00D71BC5" w:rsidRDefault="006F7D18" w:rsidP="00953DF4">
      <w:pPr>
        <w:spacing w:after="0" w:line="240" w:lineRule="auto"/>
        <w:jc w:val="both"/>
        <w:rPr>
          <w:rFonts w:cstheme="minorHAnsi"/>
        </w:rPr>
      </w:pPr>
    </w:p>
    <w:p w14:paraId="6D61ABA3" w14:textId="77777777" w:rsidR="00285B9A" w:rsidRPr="00D71BC5" w:rsidRDefault="00216507" w:rsidP="00953DF4">
      <w:pPr>
        <w:spacing w:after="0" w:line="240" w:lineRule="auto"/>
        <w:jc w:val="both"/>
        <w:rPr>
          <w:rFonts w:cstheme="minorHAnsi"/>
          <w:b/>
        </w:rPr>
      </w:pPr>
      <w:r w:rsidRPr="00D71BC5">
        <w:rPr>
          <w:rFonts w:cstheme="minorHAnsi"/>
          <w:b/>
        </w:rPr>
        <w:t>1:00</w:t>
      </w:r>
      <w:r w:rsidR="00285B9A" w:rsidRPr="00D71BC5">
        <w:rPr>
          <w:rFonts w:cstheme="minorHAnsi"/>
          <w:b/>
        </w:rPr>
        <w:tab/>
        <w:t>BIBLE TEACHING</w:t>
      </w:r>
    </w:p>
    <w:p w14:paraId="57027869" w14:textId="77777777" w:rsidR="00216507" w:rsidRPr="00D71BC5" w:rsidRDefault="00216507" w:rsidP="00953DF4">
      <w:pPr>
        <w:spacing w:after="0" w:line="240" w:lineRule="auto"/>
        <w:jc w:val="both"/>
        <w:rPr>
          <w:rFonts w:cstheme="minorHAnsi"/>
        </w:rPr>
      </w:pPr>
    </w:p>
    <w:p w14:paraId="7AB77DC8" w14:textId="70F2690E" w:rsidR="00772DBB" w:rsidRPr="00D71BC5" w:rsidRDefault="00735B02" w:rsidP="00953DF4">
      <w:pPr>
        <w:spacing w:after="0" w:line="240" w:lineRule="auto"/>
        <w:jc w:val="both"/>
        <w:rPr>
          <w:rFonts w:cstheme="minorHAnsi"/>
        </w:rPr>
      </w:pPr>
      <w:r w:rsidRPr="00D71BC5">
        <w:rPr>
          <w:rFonts w:cstheme="minorHAnsi"/>
        </w:rPr>
        <w:t>Let’s continue to explore</w:t>
      </w:r>
      <w:r w:rsidR="00D879BF" w:rsidRPr="00D71BC5">
        <w:rPr>
          <w:rFonts w:cstheme="minorHAnsi"/>
        </w:rPr>
        <w:t xml:space="preserve"> KF</w:t>
      </w:r>
      <w:r w:rsidR="00772DBB" w:rsidRPr="00D71BC5">
        <w:rPr>
          <w:rFonts w:cstheme="minorHAnsi"/>
        </w:rPr>
        <w:t xml:space="preserve"> Confession 2:</w:t>
      </w:r>
    </w:p>
    <w:p w14:paraId="266D1F79" w14:textId="77777777" w:rsidR="00B43D29" w:rsidRPr="00D71BC5" w:rsidRDefault="00B43D29" w:rsidP="00953DF4">
      <w:pPr>
        <w:spacing w:after="0" w:line="240" w:lineRule="auto"/>
        <w:jc w:val="both"/>
        <w:rPr>
          <w:rFonts w:cstheme="minorHAnsi"/>
        </w:rPr>
      </w:pPr>
    </w:p>
    <w:p w14:paraId="14D23913" w14:textId="66459434" w:rsidR="00F22769" w:rsidRPr="00D71BC5" w:rsidRDefault="00772DBB" w:rsidP="00953DF4">
      <w:pPr>
        <w:spacing w:after="0" w:line="240" w:lineRule="auto"/>
        <w:jc w:val="center"/>
        <w:rPr>
          <w:rFonts w:cstheme="minorHAnsi"/>
        </w:rPr>
      </w:pPr>
      <w:r w:rsidRPr="00D71BC5">
        <w:rPr>
          <w:rFonts w:cstheme="minorHAnsi"/>
        </w:rPr>
        <w:t>We abandoned the glory that was ours</w:t>
      </w:r>
      <w:r w:rsidR="00D30357" w:rsidRPr="00D71BC5">
        <w:rPr>
          <w:rFonts w:cstheme="minorHAnsi"/>
        </w:rPr>
        <w:t>,</w:t>
      </w:r>
      <w:r w:rsidRPr="00D71BC5">
        <w:rPr>
          <w:rFonts w:cstheme="minorHAnsi"/>
        </w:rPr>
        <w:t xml:space="preserve"> designed for us by our Creator.</w:t>
      </w:r>
    </w:p>
    <w:p w14:paraId="6AF634C0" w14:textId="3BE30A6F" w:rsidR="00FE6585" w:rsidRPr="00D71BC5" w:rsidRDefault="00FE6585" w:rsidP="00953DF4">
      <w:pPr>
        <w:spacing w:after="0" w:line="240" w:lineRule="auto"/>
        <w:jc w:val="both"/>
        <w:rPr>
          <w:rFonts w:cstheme="minorHAnsi"/>
        </w:rPr>
      </w:pPr>
      <w:bookmarkStart w:id="7" w:name="OLE_LINK1"/>
    </w:p>
    <w:p w14:paraId="136944F5" w14:textId="7DACCC9E" w:rsidR="00FE6585" w:rsidRPr="00D71BC5" w:rsidRDefault="00FE6585" w:rsidP="00953DF4">
      <w:pPr>
        <w:spacing w:after="0" w:line="240" w:lineRule="auto"/>
        <w:jc w:val="both"/>
        <w:rPr>
          <w:rFonts w:cstheme="minorHAnsi"/>
        </w:rPr>
      </w:pPr>
      <w:bookmarkStart w:id="8" w:name="OLE_LINK5"/>
      <w:r w:rsidRPr="00D71BC5">
        <w:rPr>
          <w:rFonts w:cstheme="minorHAnsi"/>
        </w:rPr>
        <w:t xml:space="preserve">I hope that you have a Bible or your copy of the letter from James in front of you while we look at the subject of endurance. A successful workout for </w:t>
      </w:r>
      <w:r w:rsidR="00C93F89" w:rsidRPr="00D71BC5">
        <w:rPr>
          <w:rFonts w:cstheme="minorHAnsi"/>
        </w:rPr>
        <w:t>y</w:t>
      </w:r>
      <w:r w:rsidRPr="00D71BC5">
        <w:rPr>
          <w:rFonts w:cstheme="minorHAnsi"/>
        </w:rPr>
        <w:t xml:space="preserve">our body challenges </w:t>
      </w:r>
      <w:r w:rsidR="00C93F89" w:rsidRPr="00D71BC5">
        <w:rPr>
          <w:rFonts w:cstheme="minorHAnsi"/>
        </w:rPr>
        <w:t>y</w:t>
      </w:r>
      <w:r w:rsidRPr="00D71BC5">
        <w:rPr>
          <w:rFonts w:cstheme="minorHAnsi"/>
        </w:rPr>
        <w:t xml:space="preserve">our </w:t>
      </w:r>
      <w:r w:rsidR="00B60050" w:rsidRPr="00D71BC5">
        <w:rPr>
          <w:rFonts w:cstheme="minorHAnsi"/>
        </w:rPr>
        <w:t xml:space="preserve">physical </w:t>
      </w:r>
      <w:r w:rsidRPr="00D71BC5">
        <w:rPr>
          <w:rFonts w:cstheme="minorHAnsi"/>
        </w:rPr>
        <w:t>endurance</w:t>
      </w:r>
      <w:r w:rsidR="007E4B76" w:rsidRPr="00D71BC5">
        <w:rPr>
          <w:rFonts w:cstheme="minorHAnsi"/>
        </w:rPr>
        <w:t xml:space="preserve">. </w:t>
      </w:r>
      <w:r w:rsidR="00A879F6" w:rsidRPr="00D71BC5">
        <w:rPr>
          <w:rFonts w:cstheme="minorHAnsi"/>
        </w:rPr>
        <w:t>KF training</w:t>
      </w:r>
      <w:r w:rsidR="001E550A" w:rsidRPr="00D71BC5">
        <w:rPr>
          <w:rFonts w:cstheme="minorHAnsi"/>
        </w:rPr>
        <w:t xml:space="preserve"> </w:t>
      </w:r>
      <w:r w:rsidR="00A879F6" w:rsidRPr="00D71BC5">
        <w:rPr>
          <w:rFonts w:cstheme="minorHAnsi"/>
        </w:rPr>
        <w:t xml:space="preserve">is a workout that challenges the courage and endurance of your </w:t>
      </w:r>
      <w:r w:rsidR="001E550A" w:rsidRPr="00D71BC5">
        <w:rPr>
          <w:rFonts w:cstheme="minorHAnsi"/>
        </w:rPr>
        <w:t xml:space="preserve">mind and </w:t>
      </w:r>
      <w:r w:rsidR="00A879F6" w:rsidRPr="00D71BC5">
        <w:rPr>
          <w:rFonts w:cstheme="minorHAnsi"/>
        </w:rPr>
        <w:t xml:space="preserve">soul. </w:t>
      </w:r>
      <w:r w:rsidR="00C93F89" w:rsidRPr="00D71BC5">
        <w:rPr>
          <w:rFonts w:cstheme="minorHAnsi"/>
        </w:rPr>
        <w:t>When you</w:t>
      </w:r>
      <w:r w:rsidRPr="00D71BC5">
        <w:rPr>
          <w:rFonts w:cstheme="minorHAnsi"/>
        </w:rPr>
        <w:t xml:space="preserve"> find </w:t>
      </w:r>
      <w:r w:rsidR="00C93F89" w:rsidRPr="00D71BC5">
        <w:rPr>
          <w:rFonts w:cstheme="minorHAnsi"/>
        </w:rPr>
        <w:t>y</w:t>
      </w:r>
      <w:r w:rsidRPr="00D71BC5">
        <w:rPr>
          <w:rFonts w:cstheme="minorHAnsi"/>
        </w:rPr>
        <w:t>ourse</w:t>
      </w:r>
      <w:r w:rsidR="00C93F89" w:rsidRPr="00D71BC5">
        <w:rPr>
          <w:rFonts w:cstheme="minorHAnsi"/>
        </w:rPr>
        <w:t>lf</w:t>
      </w:r>
      <w:r w:rsidRPr="00D71BC5">
        <w:rPr>
          <w:rFonts w:cstheme="minorHAnsi"/>
        </w:rPr>
        <w:t xml:space="preserve"> in a time of </w:t>
      </w:r>
      <w:r w:rsidR="00C93F89" w:rsidRPr="00D71BC5">
        <w:rPr>
          <w:rFonts w:cstheme="minorHAnsi"/>
        </w:rPr>
        <w:t xml:space="preserve">endurance, </w:t>
      </w:r>
      <w:bookmarkStart w:id="9" w:name="_Hlk167436010"/>
      <w:r w:rsidR="00C93F89" w:rsidRPr="00D71BC5">
        <w:rPr>
          <w:rFonts w:cstheme="minorHAnsi"/>
        </w:rPr>
        <w:t>you</w:t>
      </w:r>
      <w:r w:rsidRPr="00D71BC5">
        <w:rPr>
          <w:rFonts w:cstheme="minorHAnsi"/>
        </w:rPr>
        <w:t xml:space="preserve"> often feel fear</w:t>
      </w:r>
      <w:r w:rsidR="005063B7">
        <w:rPr>
          <w:rFonts w:cstheme="minorHAnsi"/>
        </w:rPr>
        <w:t>, which can present itself as frustration or anger</w:t>
      </w:r>
      <w:r w:rsidRPr="00D71BC5">
        <w:rPr>
          <w:rFonts w:cstheme="minorHAnsi"/>
        </w:rPr>
        <w:t xml:space="preserve">. </w:t>
      </w:r>
      <w:bookmarkEnd w:id="9"/>
      <w:r w:rsidRPr="00D71BC5">
        <w:rPr>
          <w:rFonts w:cstheme="minorHAnsi"/>
        </w:rPr>
        <w:t>Courage is the ability to endure t</w:t>
      </w:r>
      <w:r w:rsidR="00C93F89" w:rsidRPr="00D71BC5">
        <w:rPr>
          <w:rFonts w:cstheme="minorHAnsi"/>
        </w:rPr>
        <w:t>hat</w:t>
      </w:r>
      <w:r w:rsidRPr="00D71BC5">
        <w:rPr>
          <w:rFonts w:cstheme="minorHAnsi"/>
        </w:rPr>
        <w:t xml:space="preserve"> fear while </w:t>
      </w:r>
      <w:r w:rsidR="00C93F89" w:rsidRPr="00D71BC5">
        <w:rPr>
          <w:rFonts w:cstheme="minorHAnsi"/>
        </w:rPr>
        <w:t>you</w:t>
      </w:r>
      <w:r w:rsidRPr="00D71BC5">
        <w:rPr>
          <w:rFonts w:cstheme="minorHAnsi"/>
        </w:rPr>
        <w:t xml:space="preserve"> make oriented choices</w:t>
      </w:r>
      <w:r w:rsidR="00C93F89" w:rsidRPr="00D71BC5">
        <w:rPr>
          <w:rFonts w:cstheme="minorHAnsi"/>
        </w:rPr>
        <w:t xml:space="preserve">. Your times of </w:t>
      </w:r>
      <w:r w:rsidR="00443721" w:rsidRPr="00D71BC5">
        <w:rPr>
          <w:rFonts w:cstheme="minorHAnsi"/>
        </w:rPr>
        <w:t xml:space="preserve">mindful </w:t>
      </w:r>
      <w:r w:rsidR="00C93F89" w:rsidRPr="00D71BC5">
        <w:rPr>
          <w:rFonts w:cstheme="minorHAnsi"/>
        </w:rPr>
        <w:t xml:space="preserve">endurance then become productive because </w:t>
      </w:r>
      <w:r w:rsidR="001502A3" w:rsidRPr="00D71BC5">
        <w:rPr>
          <w:rFonts w:cstheme="minorHAnsi"/>
        </w:rPr>
        <w:t>whenever you endure</w:t>
      </w:r>
      <w:r w:rsidR="00C93F89" w:rsidRPr="00D71BC5">
        <w:rPr>
          <w:rFonts w:cstheme="minorHAnsi"/>
        </w:rPr>
        <w:t xml:space="preserve"> your fear</w:t>
      </w:r>
      <w:r w:rsidR="001502A3" w:rsidRPr="00D71BC5">
        <w:rPr>
          <w:rFonts w:cstheme="minorHAnsi"/>
        </w:rPr>
        <w:t>,</w:t>
      </w:r>
      <w:r w:rsidR="00C93F89" w:rsidRPr="00D71BC5">
        <w:rPr>
          <w:rFonts w:cstheme="minorHAnsi"/>
        </w:rPr>
        <w:t xml:space="preserve"> you grow your courage</w:t>
      </w:r>
      <w:r w:rsidR="001502A3" w:rsidRPr="00D71BC5">
        <w:rPr>
          <w:rFonts w:cstheme="minorHAnsi"/>
        </w:rPr>
        <w:t>, and this leads to more oriented outcomes</w:t>
      </w:r>
      <w:r w:rsidR="00C93F89" w:rsidRPr="00D71BC5">
        <w:rPr>
          <w:rFonts w:cstheme="minorHAnsi"/>
        </w:rPr>
        <w:t>.</w:t>
      </w:r>
      <w:bookmarkStart w:id="10" w:name="OLE_LINK3"/>
      <w:r w:rsidR="00C93F89" w:rsidRPr="00D71BC5">
        <w:rPr>
          <w:rFonts w:cstheme="minorHAnsi"/>
        </w:rPr>
        <w:t xml:space="preserve"> </w:t>
      </w:r>
      <w:r w:rsidR="00A74004" w:rsidRPr="00D71BC5">
        <w:rPr>
          <w:rFonts w:cstheme="minorHAnsi"/>
        </w:rPr>
        <w:t xml:space="preserve">Courage is like a muscle; it is strengthened through </w:t>
      </w:r>
      <w:r w:rsidR="00C77408" w:rsidRPr="00D71BC5">
        <w:rPr>
          <w:rFonts w:cstheme="minorHAnsi"/>
        </w:rPr>
        <w:t xml:space="preserve">exercising endurance in challenging situations. </w:t>
      </w:r>
      <w:bookmarkStart w:id="11" w:name="_Hlk133584516"/>
      <w:r w:rsidR="00C93F89" w:rsidRPr="00D71BC5">
        <w:rPr>
          <w:rFonts w:cstheme="minorHAnsi"/>
        </w:rPr>
        <w:t>Developed</w:t>
      </w:r>
      <w:r w:rsidRPr="00D71BC5">
        <w:rPr>
          <w:rFonts w:cstheme="minorHAnsi"/>
        </w:rPr>
        <w:t xml:space="preserve"> coura</w:t>
      </w:r>
      <w:r w:rsidR="00C93F89" w:rsidRPr="00D71BC5">
        <w:rPr>
          <w:rFonts w:cstheme="minorHAnsi"/>
        </w:rPr>
        <w:t>ge is</w:t>
      </w:r>
      <w:r w:rsidRPr="00D71BC5">
        <w:rPr>
          <w:rFonts w:cstheme="minorHAnsi"/>
        </w:rPr>
        <w:t xml:space="preserve"> essential</w:t>
      </w:r>
      <w:r w:rsidR="00C93F89" w:rsidRPr="00D71BC5">
        <w:rPr>
          <w:rFonts w:cstheme="minorHAnsi"/>
        </w:rPr>
        <w:t xml:space="preserve"> if you</w:t>
      </w:r>
      <w:r w:rsidRPr="00D71BC5">
        <w:rPr>
          <w:rFonts w:cstheme="minorHAnsi"/>
        </w:rPr>
        <w:t xml:space="preserve"> are to become </w:t>
      </w:r>
      <w:r w:rsidR="00C93F89" w:rsidRPr="00D71BC5">
        <w:rPr>
          <w:rFonts w:cstheme="minorHAnsi"/>
        </w:rPr>
        <w:t>a person</w:t>
      </w:r>
      <w:r w:rsidRPr="00D71BC5">
        <w:rPr>
          <w:rFonts w:cstheme="minorHAnsi"/>
        </w:rPr>
        <w:t xml:space="preserve"> of no fear</w:t>
      </w:r>
      <w:bookmarkEnd w:id="11"/>
      <w:r w:rsidRPr="00D71BC5">
        <w:rPr>
          <w:rFonts w:cstheme="minorHAnsi"/>
        </w:rPr>
        <w:t xml:space="preserve">. </w:t>
      </w:r>
      <w:r w:rsidR="0008617A" w:rsidRPr="00D71BC5">
        <w:rPr>
          <w:rFonts w:cstheme="minorHAnsi"/>
        </w:rPr>
        <w:t>Here are two points that we might keep in mind</w:t>
      </w:r>
      <w:r w:rsidR="00DC3CC3" w:rsidRPr="00D71BC5">
        <w:rPr>
          <w:rFonts w:cstheme="minorHAnsi"/>
        </w:rPr>
        <w:t>.</w:t>
      </w:r>
    </w:p>
    <w:p w14:paraId="48709F97" w14:textId="77777777" w:rsidR="00F17126" w:rsidRPr="00D71BC5" w:rsidRDefault="00F17126" w:rsidP="00953DF4">
      <w:pPr>
        <w:spacing w:after="0" w:line="240" w:lineRule="auto"/>
        <w:jc w:val="both"/>
        <w:rPr>
          <w:rFonts w:cstheme="minorHAnsi"/>
        </w:rPr>
      </w:pPr>
    </w:p>
    <w:bookmarkEnd w:id="7"/>
    <w:bookmarkEnd w:id="8"/>
    <w:bookmarkEnd w:id="10"/>
    <w:p w14:paraId="55A15CB7" w14:textId="1EF58F8C" w:rsidR="0006615B" w:rsidRPr="00D71BC5" w:rsidRDefault="00542126" w:rsidP="00953DF4">
      <w:pPr>
        <w:pStyle w:val="ListParagraph"/>
        <w:widowControl w:val="0"/>
        <w:numPr>
          <w:ilvl w:val="0"/>
          <w:numId w:val="7"/>
        </w:numPr>
        <w:spacing w:after="0" w:line="240" w:lineRule="auto"/>
        <w:ind w:left="357"/>
        <w:jc w:val="both"/>
        <w:rPr>
          <w:rFonts w:cstheme="minorHAnsi"/>
          <w:b/>
        </w:rPr>
      </w:pPr>
      <w:r w:rsidRPr="00D71BC5">
        <w:rPr>
          <w:rFonts w:cstheme="minorHAnsi"/>
          <w:b/>
        </w:rPr>
        <w:t>Endurance requires long-tempered love</w:t>
      </w:r>
    </w:p>
    <w:p w14:paraId="72CC3968" w14:textId="5632104B" w:rsidR="00464A5F" w:rsidRPr="00D71BC5" w:rsidRDefault="00C54289" w:rsidP="00464A5F">
      <w:pPr>
        <w:spacing w:after="0" w:line="240" w:lineRule="auto"/>
        <w:ind w:left="357"/>
        <w:jc w:val="both"/>
        <w:rPr>
          <w:rFonts w:cstheme="minorHAnsi"/>
        </w:rPr>
      </w:pPr>
      <w:r w:rsidRPr="00D71BC5">
        <w:rPr>
          <w:rFonts w:cstheme="minorHAnsi"/>
        </w:rPr>
        <w:t>Endurance is not forever even though it may feel like it at times. We need endurance when we are in situations that examine our commitment, our trust, and our trustworthiness. Last week</w:t>
      </w:r>
      <w:r w:rsidR="00E54573" w:rsidRPr="00D71BC5">
        <w:rPr>
          <w:rFonts w:cstheme="minorHAnsi"/>
        </w:rPr>
        <w:t>,</w:t>
      </w:r>
      <w:r w:rsidRPr="00D71BC5">
        <w:rPr>
          <w:rFonts w:cstheme="minorHAnsi"/>
        </w:rPr>
        <w:t xml:space="preserve"> we learned about love being long-tempered rather than short-tempered. </w:t>
      </w:r>
      <w:r w:rsidR="003656AB" w:rsidRPr="00D71BC5">
        <w:rPr>
          <w:rFonts w:cstheme="minorHAnsi"/>
        </w:rPr>
        <w:t>We</w:t>
      </w:r>
      <w:r w:rsidRPr="00D71BC5">
        <w:rPr>
          <w:rFonts w:cstheme="minorHAnsi"/>
        </w:rPr>
        <w:t xml:space="preserve"> are growing into long-tempered endurance that can resist compulsive reactions to </w:t>
      </w:r>
      <w:r w:rsidR="00D24778" w:rsidRPr="00D71BC5">
        <w:rPr>
          <w:rFonts w:cstheme="minorHAnsi"/>
        </w:rPr>
        <w:t xml:space="preserve">those </w:t>
      </w:r>
      <w:r w:rsidR="00066C94" w:rsidRPr="00D71BC5">
        <w:rPr>
          <w:rFonts w:cstheme="minorHAnsi"/>
        </w:rPr>
        <w:t xml:space="preserve">uncomfortable and revealing </w:t>
      </w:r>
      <w:r w:rsidR="00B529AA" w:rsidRPr="00D71BC5">
        <w:rPr>
          <w:rFonts w:cstheme="minorHAnsi"/>
        </w:rPr>
        <w:t>events</w:t>
      </w:r>
      <w:r w:rsidR="008D2C4D" w:rsidRPr="00D71BC5">
        <w:rPr>
          <w:rFonts w:cstheme="minorHAnsi"/>
        </w:rPr>
        <w:t>—</w:t>
      </w:r>
      <w:r w:rsidR="00D73011" w:rsidRPr="00D71BC5">
        <w:rPr>
          <w:rFonts w:cstheme="minorHAnsi"/>
        </w:rPr>
        <w:t xml:space="preserve">those </w:t>
      </w:r>
      <w:r w:rsidRPr="00D71BC5">
        <w:rPr>
          <w:rFonts w:cstheme="minorHAnsi"/>
        </w:rPr>
        <w:t xml:space="preserve">life experiments, those days of judgment or examination. </w:t>
      </w:r>
      <w:bookmarkStart w:id="12" w:name="OLE_LINK4"/>
      <w:r w:rsidR="00464A5F" w:rsidRPr="00D71BC5">
        <w:rPr>
          <w:rFonts w:cstheme="minorHAnsi"/>
        </w:rPr>
        <w:t xml:space="preserve">Your KF training </w:t>
      </w:r>
      <w:r w:rsidR="00E55455" w:rsidRPr="00D71BC5">
        <w:rPr>
          <w:rFonts w:cstheme="minorHAnsi"/>
        </w:rPr>
        <w:t>empowers</w:t>
      </w:r>
      <w:r w:rsidR="00464A5F" w:rsidRPr="00D71BC5">
        <w:rPr>
          <w:rFonts w:cstheme="minorHAnsi"/>
        </w:rPr>
        <w:t xml:space="preserve"> you</w:t>
      </w:r>
      <w:r w:rsidR="00E55455" w:rsidRPr="00D71BC5">
        <w:rPr>
          <w:rFonts w:cstheme="minorHAnsi"/>
        </w:rPr>
        <w:t xml:space="preserve">; you no longer find yourself </w:t>
      </w:r>
      <w:r w:rsidR="00464A5F" w:rsidRPr="00D71BC5">
        <w:rPr>
          <w:rFonts w:cstheme="minorHAnsi"/>
        </w:rPr>
        <w:t>without choices</w:t>
      </w:r>
      <w:r w:rsidR="00E55455" w:rsidRPr="00D71BC5">
        <w:rPr>
          <w:rFonts w:cstheme="minorHAnsi"/>
        </w:rPr>
        <w:t>.</w:t>
      </w:r>
      <w:r w:rsidR="00464A5F" w:rsidRPr="00D71BC5">
        <w:rPr>
          <w:rFonts w:cstheme="minorHAnsi"/>
        </w:rPr>
        <w:t xml:space="preserve"> </w:t>
      </w:r>
      <w:r w:rsidR="00E55455" w:rsidRPr="00D71BC5">
        <w:rPr>
          <w:rFonts w:cstheme="minorHAnsi"/>
        </w:rPr>
        <w:t>Instead of giving in to the dictates of your fear, y</w:t>
      </w:r>
      <w:r w:rsidR="00464A5F" w:rsidRPr="00D71BC5">
        <w:rPr>
          <w:rFonts w:cstheme="minorHAnsi"/>
        </w:rPr>
        <w:t xml:space="preserve">ou can choose </w:t>
      </w:r>
      <w:r w:rsidR="00E55455" w:rsidRPr="00D71BC5">
        <w:rPr>
          <w:rFonts w:cstheme="minorHAnsi"/>
        </w:rPr>
        <w:t>to endure your discomforts productively and respond with love and orientation</w:t>
      </w:r>
      <w:r w:rsidR="00464A5F" w:rsidRPr="00D71BC5">
        <w:rPr>
          <w:rFonts w:cstheme="minorHAnsi"/>
        </w:rPr>
        <w:t>.</w:t>
      </w:r>
      <w:bookmarkEnd w:id="12"/>
    </w:p>
    <w:p w14:paraId="219797DF" w14:textId="2F0915BC" w:rsidR="00D3231E" w:rsidRPr="00D71BC5" w:rsidRDefault="00D3231E" w:rsidP="00953DF4">
      <w:pPr>
        <w:spacing w:after="0" w:line="240" w:lineRule="auto"/>
        <w:ind w:left="360"/>
        <w:jc w:val="both"/>
        <w:rPr>
          <w:rFonts w:cstheme="minorHAnsi"/>
        </w:rPr>
      </w:pPr>
    </w:p>
    <w:p w14:paraId="0A93974B" w14:textId="36C5C3CC" w:rsidR="0053040C" w:rsidRPr="00D71BC5" w:rsidRDefault="0053040C" w:rsidP="00953DF4">
      <w:pPr>
        <w:spacing w:after="0" w:line="240" w:lineRule="auto"/>
        <w:ind w:left="360"/>
        <w:jc w:val="both"/>
        <w:rPr>
          <w:rFonts w:cstheme="minorHAnsi"/>
        </w:rPr>
      </w:pPr>
      <w:r w:rsidRPr="00D71BC5">
        <w:rPr>
          <w:rFonts w:cstheme="minorHAnsi"/>
        </w:rPr>
        <w:t xml:space="preserve">Different experiments and situations will call for different kinds of endurance. Just like any test of our physical endurance, life events will test our mental, emotional, and spiritual endurance. </w:t>
      </w:r>
      <w:r w:rsidR="00DC3CC3" w:rsidRPr="00D71BC5">
        <w:rPr>
          <w:rFonts w:cstheme="minorHAnsi"/>
        </w:rPr>
        <w:t>Whethe</w:t>
      </w:r>
      <w:r w:rsidR="008B2189" w:rsidRPr="00D71BC5">
        <w:rPr>
          <w:rFonts w:cstheme="minorHAnsi"/>
        </w:rPr>
        <w:t>r short-</w:t>
      </w:r>
      <w:r w:rsidR="00DC3CC3" w:rsidRPr="00D71BC5">
        <w:rPr>
          <w:rFonts w:cstheme="minorHAnsi"/>
        </w:rPr>
        <w:t>term or long</w:t>
      </w:r>
      <w:r w:rsidR="008B2189" w:rsidRPr="00D71BC5">
        <w:rPr>
          <w:rFonts w:cstheme="minorHAnsi"/>
        </w:rPr>
        <w:t>-term, we can</w:t>
      </w:r>
      <w:r w:rsidR="00DC3CC3" w:rsidRPr="00D71BC5">
        <w:rPr>
          <w:rFonts w:cstheme="minorHAnsi"/>
        </w:rPr>
        <w:t xml:space="preserve"> choose to </w:t>
      </w:r>
      <w:r w:rsidR="00AB26A0" w:rsidRPr="00D71BC5">
        <w:rPr>
          <w:rFonts w:cstheme="minorHAnsi"/>
        </w:rPr>
        <w:t>disengage from</w:t>
      </w:r>
      <w:r w:rsidR="00DC3CC3" w:rsidRPr="00D71BC5">
        <w:rPr>
          <w:rFonts w:cstheme="minorHAnsi"/>
        </w:rPr>
        <w:t xml:space="preserve"> our experiment with endurance, or we can </w:t>
      </w:r>
      <w:r w:rsidR="008B2189" w:rsidRPr="00D71BC5">
        <w:rPr>
          <w:rFonts w:cstheme="minorHAnsi"/>
        </w:rPr>
        <w:t>choose to continue</w:t>
      </w:r>
      <w:r w:rsidR="00DC3CC3" w:rsidRPr="00D71BC5">
        <w:rPr>
          <w:rFonts w:cstheme="minorHAnsi"/>
        </w:rPr>
        <w:t xml:space="preserve"> </w:t>
      </w:r>
      <w:r w:rsidR="008B2189" w:rsidRPr="00D71BC5">
        <w:rPr>
          <w:rFonts w:cstheme="minorHAnsi"/>
        </w:rPr>
        <w:t xml:space="preserve">our </w:t>
      </w:r>
      <w:r w:rsidR="00DC3CC3" w:rsidRPr="00D71BC5">
        <w:rPr>
          <w:rFonts w:cstheme="minorHAnsi"/>
        </w:rPr>
        <w:t xml:space="preserve">experiment </w:t>
      </w:r>
      <w:proofErr w:type="gramStart"/>
      <w:r w:rsidR="008B2189" w:rsidRPr="00D71BC5">
        <w:rPr>
          <w:rFonts w:cstheme="minorHAnsi"/>
        </w:rPr>
        <w:t xml:space="preserve">in order </w:t>
      </w:r>
      <w:r w:rsidR="00DC3CC3" w:rsidRPr="00D71BC5">
        <w:rPr>
          <w:rFonts w:cstheme="minorHAnsi"/>
        </w:rPr>
        <w:t>to</w:t>
      </w:r>
      <w:proofErr w:type="gramEnd"/>
      <w:r w:rsidR="00DC3CC3" w:rsidRPr="00D71BC5">
        <w:rPr>
          <w:rFonts w:cstheme="minorHAnsi"/>
        </w:rPr>
        <w:t xml:space="preserve"> strengthen our ability to endure.</w:t>
      </w:r>
      <w:r w:rsidR="00DC3CC3" w:rsidRPr="00D71BC5">
        <w:rPr>
          <w:rFonts w:cstheme="minorHAnsi"/>
          <w:color w:val="FF0000"/>
        </w:rPr>
        <w:t xml:space="preserve"> </w:t>
      </w:r>
      <w:r w:rsidR="008B2189" w:rsidRPr="00D71BC5">
        <w:rPr>
          <w:rFonts w:cstheme="minorHAnsi"/>
        </w:rPr>
        <w:t xml:space="preserve">Here </w:t>
      </w:r>
      <w:r w:rsidR="00AB26A0" w:rsidRPr="00D71BC5">
        <w:rPr>
          <w:rFonts w:cstheme="minorHAnsi"/>
        </w:rPr>
        <w:t>are</w:t>
      </w:r>
      <w:r w:rsidR="008B2189" w:rsidRPr="00D71BC5">
        <w:rPr>
          <w:rFonts w:cstheme="minorHAnsi"/>
        </w:rPr>
        <w:t xml:space="preserve"> </w:t>
      </w:r>
      <w:r w:rsidR="00AB26A0" w:rsidRPr="00D71BC5">
        <w:rPr>
          <w:rFonts w:cstheme="minorHAnsi"/>
        </w:rPr>
        <w:t>som</w:t>
      </w:r>
      <w:r w:rsidR="00D71BC5" w:rsidRPr="00D71BC5">
        <w:rPr>
          <w:rFonts w:cstheme="minorHAnsi"/>
        </w:rPr>
        <w:t xml:space="preserve">e </w:t>
      </w:r>
      <w:r w:rsidR="008B2189" w:rsidRPr="00D71BC5">
        <w:rPr>
          <w:rFonts w:cstheme="minorHAnsi"/>
        </w:rPr>
        <w:t>example</w:t>
      </w:r>
      <w:r w:rsidR="00AB26A0" w:rsidRPr="00D71BC5">
        <w:rPr>
          <w:rFonts w:cstheme="minorHAnsi"/>
        </w:rPr>
        <w:t>s</w:t>
      </w:r>
      <w:r w:rsidR="008B2189" w:rsidRPr="00D71BC5">
        <w:rPr>
          <w:rFonts w:cstheme="minorHAnsi"/>
        </w:rPr>
        <w:t xml:space="preserve"> of short-term endurance</w:t>
      </w:r>
      <w:r w:rsidR="00AB26A0" w:rsidRPr="00D71BC5">
        <w:rPr>
          <w:rFonts w:cstheme="minorHAnsi"/>
        </w:rPr>
        <w:t xml:space="preserve">: standing in a line at a </w:t>
      </w:r>
      <w:r w:rsidR="00D71BC5" w:rsidRPr="00D71BC5">
        <w:rPr>
          <w:rFonts w:cstheme="minorHAnsi"/>
        </w:rPr>
        <w:t>store, surviving the flu, calming a fussy child</w:t>
      </w:r>
      <w:r w:rsidR="008B2189" w:rsidRPr="00D71BC5">
        <w:rPr>
          <w:rFonts w:cstheme="minorHAnsi"/>
        </w:rPr>
        <w:t xml:space="preserve">. </w:t>
      </w:r>
      <w:r w:rsidR="00593445" w:rsidRPr="00D71BC5">
        <w:rPr>
          <w:rFonts w:cstheme="minorHAnsi"/>
        </w:rPr>
        <w:t>Long</w:t>
      </w:r>
      <w:r w:rsidRPr="00D71BC5">
        <w:rPr>
          <w:rFonts w:cstheme="minorHAnsi"/>
        </w:rPr>
        <w:t xml:space="preserve">-term endurance </w:t>
      </w:r>
      <w:r w:rsidR="00DC3CC3" w:rsidRPr="00D71BC5">
        <w:rPr>
          <w:rFonts w:cstheme="minorHAnsi"/>
        </w:rPr>
        <w:t>strengthens our ability</w:t>
      </w:r>
      <w:r w:rsidRPr="00D71BC5">
        <w:rPr>
          <w:rFonts w:cstheme="minorHAnsi"/>
        </w:rPr>
        <w:t xml:space="preserve"> to stay focused and productive even when we cannot see an end to our struggle. A difficult marriage, a job, a conflict, </w:t>
      </w:r>
      <w:r w:rsidR="005B43C2" w:rsidRPr="00D71BC5">
        <w:rPr>
          <w:rFonts w:cstheme="minorHAnsi"/>
        </w:rPr>
        <w:t xml:space="preserve">an </w:t>
      </w:r>
      <w:r w:rsidRPr="00D71BC5">
        <w:rPr>
          <w:rFonts w:cstheme="minorHAnsi"/>
        </w:rPr>
        <w:t>education, an illness, a child, a debt, avoiding addictive behaviors and, most importantly, the restoration of our True Self are all examples of situations that will require long-term and courageous endurance. Without that kind of endurance, you will never discover what is gloriously possible for your life. In Karis Fellowships, we train to endure the compelling need to save our Idol’s life. We learn to seek creative solutions to our problems rather than abdicating our lives to the dictates of fear. When we engage in this training, we strengthen our ability to endure, and, step by step, we reclaim our original design and become creatures with authority and dominion who can co-labor with God in this material world.</w:t>
      </w:r>
    </w:p>
    <w:p w14:paraId="6967C03A" w14:textId="77777777" w:rsidR="0053040C" w:rsidRPr="00D71BC5" w:rsidRDefault="0053040C" w:rsidP="00953DF4">
      <w:pPr>
        <w:spacing w:after="0" w:line="240" w:lineRule="auto"/>
        <w:ind w:left="360"/>
        <w:jc w:val="both"/>
        <w:rPr>
          <w:rFonts w:cstheme="minorHAnsi"/>
        </w:rPr>
      </w:pPr>
    </w:p>
    <w:p w14:paraId="1655A4A5" w14:textId="77777777" w:rsidR="00772DBB" w:rsidRPr="00D71BC5" w:rsidRDefault="00542126" w:rsidP="00953DF4">
      <w:pPr>
        <w:pStyle w:val="ListParagraph"/>
        <w:numPr>
          <w:ilvl w:val="0"/>
          <w:numId w:val="7"/>
        </w:numPr>
        <w:spacing w:after="0" w:line="240" w:lineRule="auto"/>
        <w:jc w:val="both"/>
        <w:rPr>
          <w:rFonts w:cstheme="minorHAnsi"/>
        </w:rPr>
      </w:pPr>
      <w:r w:rsidRPr="00D71BC5">
        <w:rPr>
          <w:rFonts w:cstheme="minorHAnsi"/>
          <w:b/>
        </w:rPr>
        <w:t>People differ in what they must learn to endure</w:t>
      </w:r>
    </w:p>
    <w:p w14:paraId="206B05C7" w14:textId="6EE56ADC" w:rsidR="003A2F4D" w:rsidRPr="00D71BC5" w:rsidRDefault="00456B3A" w:rsidP="00953DF4">
      <w:pPr>
        <w:spacing w:after="0" w:line="240" w:lineRule="auto"/>
        <w:ind w:left="360"/>
        <w:jc w:val="both"/>
        <w:rPr>
          <w:rFonts w:cstheme="minorHAnsi"/>
        </w:rPr>
      </w:pPr>
      <w:r w:rsidRPr="00D71BC5">
        <w:rPr>
          <w:rFonts w:cstheme="minorHAnsi"/>
        </w:rPr>
        <w:t xml:space="preserve">Always remember with compassion that </w:t>
      </w:r>
      <w:r w:rsidR="00066C94" w:rsidRPr="00D71BC5">
        <w:rPr>
          <w:rFonts w:cstheme="minorHAnsi"/>
        </w:rPr>
        <w:t>people</w:t>
      </w:r>
      <w:r w:rsidRPr="00D71BC5">
        <w:rPr>
          <w:rFonts w:cstheme="minorHAnsi"/>
        </w:rPr>
        <w:t xml:space="preserve"> differ in what </w:t>
      </w:r>
      <w:r w:rsidR="00066C94" w:rsidRPr="00D71BC5">
        <w:rPr>
          <w:rFonts w:cstheme="minorHAnsi"/>
        </w:rPr>
        <w:t>they</w:t>
      </w:r>
      <w:r w:rsidRPr="00D71BC5">
        <w:rPr>
          <w:rFonts w:cstheme="minorHAnsi"/>
        </w:rPr>
        <w:t xml:space="preserve"> find </w:t>
      </w:r>
      <w:r w:rsidR="00DF4D0C" w:rsidRPr="00D71BC5">
        <w:rPr>
          <w:rFonts w:cstheme="minorHAnsi"/>
        </w:rPr>
        <w:t xml:space="preserve">hard </w:t>
      </w:r>
      <w:r w:rsidRPr="00D71BC5">
        <w:rPr>
          <w:rFonts w:cstheme="minorHAnsi"/>
        </w:rPr>
        <w:t xml:space="preserve">to endure. What </w:t>
      </w:r>
      <w:r w:rsidR="00F14113" w:rsidRPr="00D71BC5">
        <w:rPr>
          <w:rFonts w:cstheme="minorHAnsi"/>
        </w:rPr>
        <w:t xml:space="preserve">requires </w:t>
      </w:r>
      <w:r w:rsidR="00751BFC" w:rsidRPr="00D71BC5">
        <w:rPr>
          <w:rFonts w:cstheme="minorHAnsi"/>
        </w:rPr>
        <w:t xml:space="preserve">dogged </w:t>
      </w:r>
      <w:r w:rsidRPr="00D71BC5">
        <w:rPr>
          <w:rFonts w:cstheme="minorHAnsi"/>
        </w:rPr>
        <w:t xml:space="preserve">endurance for one Idol type </w:t>
      </w:r>
      <w:r w:rsidR="00751BFC" w:rsidRPr="00D71BC5">
        <w:rPr>
          <w:rFonts w:cstheme="minorHAnsi"/>
        </w:rPr>
        <w:t xml:space="preserve">may </w:t>
      </w:r>
      <w:r w:rsidRPr="00D71BC5">
        <w:rPr>
          <w:rFonts w:cstheme="minorHAnsi"/>
        </w:rPr>
        <w:t xml:space="preserve">be easy for another. Our job is to help each other, but we are not called to help each other indefinitely. </w:t>
      </w:r>
      <w:bookmarkStart w:id="13" w:name="_Hlk133583289"/>
      <w:r w:rsidRPr="00D71BC5">
        <w:rPr>
          <w:rFonts w:cstheme="minorHAnsi"/>
        </w:rPr>
        <w:t xml:space="preserve">Some people need to find themselves without help in order to feel desperate enough to give up their idolatry and get into training. </w:t>
      </w:r>
      <w:bookmarkEnd w:id="13"/>
      <w:r w:rsidR="002B26E1" w:rsidRPr="00D71BC5">
        <w:rPr>
          <w:rFonts w:cstheme="minorHAnsi"/>
        </w:rPr>
        <w:t>Not even God will continue to support us if we persistently hesitate and waver in our obedience to Him and consistently choose the path of our Idol Self.</w:t>
      </w:r>
    </w:p>
    <w:p w14:paraId="60810ED8" w14:textId="77777777" w:rsidR="00954E61" w:rsidRPr="00D71BC5" w:rsidRDefault="00954E61" w:rsidP="00953DF4">
      <w:pPr>
        <w:spacing w:after="0" w:line="240" w:lineRule="auto"/>
        <w:ind w:left="360"/>
        <w:jc w:val="both"/>
        <w:rPr>
          <w:rFonts w:cstheme="minorHAnsi"/>
        </w:rPr>
      </w:pPr>
    </w:p>
    <w:p w14:paraId="6D1BD0D8" w14:textId="338102EE" w:rsidR="00542126" w:rsidRPr="00D71BC5" w:rsidRDefault="002D2F47" w:rsidP="00953DF4">
      <w:pPr>
        <w:spacing w:after="0" w:line="240" w:lineRule="auto"/>
        <w:jc w:val="both"/>
        <w:rPr>
          <w:rFonts w:cstheme="minorHAnsi"/>
        </w:rPr>
      </w:pPr>
      <w:r w:rsidRPr="00D71BC5">
        <w:rPr>
          <w:rFonts w:cstheme="minorHAnsi"/>
        </w:rPr>
        <w:t xml:space="preserve">Let’s </w:t>
      </w:r>
      <w:r w:rsidR="001E550A" w:rsidRPr="00D71BC5">
        <w:rPr>
          <w:rFonts w:cstheme="minorHAnsi"/>
        </w:rPr>
        <w:t xml:space="preserve">return to </w:t>
      </w:r>
      <w:r w:rsidR="009F227F" w:rsidRPr="00D71BC5">
        <w:rPr>
          <w:rFonts w:cstheme="minorHAnsi"/>
        </w:rPr>
        <w:t>our study of the letter from James</w:t>
      </w:r>
      <w:r w:rsidR="00542126" w:rsidRPr="00D71BC5">
        <w:rPr>
          <w:rFonts w:cstheme="minorHAnsi"/>
        </w:rPr>
        <w:t>.</w:t>
      </w:r>
      <w:r w:rsidR="000C342C" w:rsidRPr="00D71BC5">
        <w:rPr>
          <w:rFonts w:cstheme="minorHAnsi"/>
        </w:rPr>
        <w:t xml:space="preserve"> This is </w:t>
      </w:r>
      <w:r w:rsidR="0008617A" w:rsidRPr="00D71BC5">
        <w:rPr>
          <w:rFonts w:cstheme="minorHAnsi"/>
        </w:rPr>
        <w:t xml:space="preserve">my </w:t>
      </w:r>
      <w:r w:rsidR="000C342C" w:rsidRPr="00D71BC5">
        <w:rPr>
          <w:rFonts w:cstheme="minorHAnsi"/>
        </w:rPr>
        <w:t>translation</w:t>
      </w:r>
      <w:r w:rsidR="009F227F" w:rsidRPr="00D71BC5">
        <w:rPr>
          <w:rFonts w:cstheme="minorHAnsi"/>
        </w:rPr>
        <w:t xml:space="preserve"> of </w:t>
      </w:r>
      <w:r w:rsidR="009F227F" w:rsidRPr="00D71BC5">
        <w:rPr>
          <w:rFonts w:cstheme="minorHAnsi"/>
          <w:b/>
        </w:rPr>
        <w:t>James 1:5</w:t>
      </w:r>
      <w:r w:rsidR="00357118" w:rsidRPr="00D71BC5">
        <w:rPr>
          <w:rFonts w:cstheme="minorHAnsi"/>
          <w:b/>
        </w:rPr>
        <w:t>–</w:t>
      </w:r>
      <w:r w:rsidR="009F227F" w:rsidRPr="00D71BC5">
        <w:rPr>
          <w:rFonts w:cstheme="minorHAnsi"/>
          <w:b/>
        </w:rPr>
        <w:t>8</w:t>
      </w:r>
      <w:r w:rsidR="00450AAF" w:rsidRPr="00D71BC5">
        <w:rPr>
          <w:rFonts w:cstheme="minorHAnsi"/>
        </w:rPr>
        <w:t>.</w:t>
      </w:r>
    </w:p>
    <w:p w14:paraId="5F27D724" w14:textId="77777777" w:rsidR="000C342C" w:rsidRPr="00D71BC5" w:rsidRDefault="000C342C" w:rsidP="00953DF4">
      <w:pPr>
        <w:spacing w:after="0" w:line="240" w:lineRule="auto"/>
        <w:ind w:right="720"/>
        <w:jc w:val="both"/>
        <w:rPr>
          <w:rFonts w:cstheme="minorHAnsi"/>
        </w:rPr>
      </w:pPr>
    </w:p>
    <w:p w14:paraId="3A3ACFD5" w14:textId="77777777" w:rsidR="00E64402" w:rsidRDefault="002E704C" w:rsidP="00E64402">
      <w:pPr>
        <w:spacing w:after="0" w:line="240" w:lineRule="auto"/>
        <w:ind w:left="720" w:right="720"/>
        <w:jc w:val="both"/>
        <w:rPr>
          <w:rFonts w:cstheme="minorHAnsi"/>
        </w:rPr>
      </w:pPr>
      <w:r w:rsidRPr="00D71BC5">
        <w:rPr>
          <w:vertAlign w:val="superscript"/>
        </w:rPr>
        <w:t>5</w:t>
      </w:r>
      <w:r w:rsidRPr="00D71BC5">
        <w:rPr>
          <w:rFonts w:cstheme="minorHAnsi"/>
        </w:rPr>
        <w:t>But if anyone should find themselves lacking practical skill in situations, let them ask God about it. God generously gives practical help to everyone, and He gives without throwing their dysfunction back in their faces to shame and belittle them. God will give wisdom to the one who asks for skill to deal with situations</w:t>
      </w:r>
      <w:r w:rsidR="005B43C2" w:rsidRPr="00D71BC5">
        <w:rPr>
          <w:rFonts w:cstheme="minorHAnsi"/>
        </w:rPr>
        <w:t>,</w:t>
      </w:r>
      <w:r w:rsidRPr="00D71BC5">
        <w:rPr>
          <w:rFonts w:cstheme="minorHAnsi"/>
        </w:rPr>
        <w:t xml:space="preserve"> </w:t>
      </w:r>
      <w:r w:rsidRPr="00D71BC5">
        <w:rPr>
          <w:vertAlign w:val="superscript"/>
        </w:rPr>
        <w:t>6</w:t>
      </w:r>
      <w:r w:rsidR="005B43C2" w:rsidRPr="00D71BC5">
        <w:rPr>
          <w:rFonts w:cstheme="minorHAnsi"/>
        </w:rPr>
        <w:t>b</w:t>
      </w:r>
      <w:r w:rsidRPr="00D71BC5">
        <w:rPr>
          <w:rFonts w:cstheme="minorHAnsi"/>
        </w:rPr>
        <w:t>ut that person must ask in faith. In other words, they must be ready to act upon what God shows them</w:t>
      </w:r>
      <w:r w:rsidR="00404B79" w:rsidRPr="00D71BC5">
        <w:rPr>
          <w:rFonts w:cstheme="minorHAnsi"/>
        </w:rPr>
        <w:t>,</w:t>
      </w:r>
      <w:r w:rsidRPr="00D71BC5">
        <w:rPr>
          <w:rFonts w:cstheme="minorHAnsi"/>
        </w:rPr>
        <w:t xml:space="preserve"> without any hesitancy or wavering; for the one who wavers is like the surf of the sea, driven and tossed by the wind. </w:t>
      </w:r>
      <w:r w:rsidRPr="00D71BC5">
        <w:rPr>
          <w:rFonts w:cstheme="minorHAnsi"/>
          <w:vertAlign w:val="superscript"/>
        </w:rPr>
        <w:t>7</w:t>
      </w:r>
      <w:r w:rsidRPr="00D71BC5">
        <w:rPr>
          <w:rFonts w:cstheme="minorHAnsi"/>
        </w:rPr>
        <w:t xml:space="preserve">Such persons ought not to imagine that they will receive anything from the Lord, </w:t>
      </w:r>
      <w:r w:rsidRPr="00D71BC5">
        <w:rPr>
          <w:rFonts w:cstheme="minorHAnsi"/>
          <w:vertAlign w:val="superscript"/>
        </w:rPr>
        <w:t>8</w:t>
      </w:r>
      <w:r w:rsidRPr="00D71BC5">
        <w:rPr>
          <w:rFonts w:cstheme="minorHAnsi"/>
        </w:rPr>
        <w:t xml:space="preserve">being </w:t>
      </w:r>
      <w:proofErr w:type="gramStart"/>
      <w:r w:rsidRPr="00D71BC5">
        <w:rPr>
          <w:rFonts w:cstheme="minorHAnsi"/>
        </w:rPr>
        <w:t>double-minded</w:t>
      </w:r>
      <w:proofErr w:type="gramEnd"/>
      <w:r w:rsidRPr="00D71BC5">
        <w:rPr>
          <w:rFonts w:cstheme="minorHAnsi"/>
        </w:rPr>
        <w:t xml:space="preserve">, or </w:t>
      </w:r>
      <w:r w:rsidR="008158E9" w:rsidRPr="00D71BC5">
        <w:rPr>
          <w:rFonts w:cstheme="minorHAnsi"/>
        </w:rPr>
        <w:t xml:space="preserve">of </w:t>
      </w:r>
      <w:r w:rsidRPr="00D71BC5">
        <w:rPr>
          <w:rFonts w:cstheme="minorHAnsi"/>
        </w:rPr>
        <w:t>two spirits, and</w:t>
      </w:r>
      <w:r w:rsidR="005B43C2" w:rsidRPr="00D71BC5">
        <w:rPr>
          <w:rFonts w:cstheme="minorHAnsi"/>
        </w:rPr>
        <w:t>,</w:t>
      </w:r>
      <w:r w:rsidRPr="00D71BC5">
        <w:rPr>
          <w:rFonts w:cstheme="minorHAnsi"/>
        </w:rPr>
        <w:t xml:space="preserve"> therefo</w:t>
      </w:r>
      <w:r w:rsidR="00395AB5" w:rsidRPr="00D71BC5">
        <w:rPr>
          <w:rFonts w:cstheme="minorHAnsi"/>
        </w:rPr>
        <w:t>re, unstable in all their ways.</w:t>
      </w:r>
    </w:p>
    <w:p w14:paraId="48FB3074" w14:textId="77777777" w:rsidR="00E64402" w:rsidRDefault="00E64402" w:rsidP="00E64402">
      <w:pPr>
        <w:spacing w:after="0" w:line="240" w:lineRule="auto"/>
        <w:ind w:right="720"/>
        <w:jc w:val="both"/>
        <w:rPr>
          <w:rFonts w:cstheme="minorHAnsi"/>
        </w:rPr>
      </w:pPr>
    </w:p>
    <w:p w14:paraId="261C133E" w14:textId="738B7B04" w:rsidR="00772DBB" w:rsidRPr="00D71BC5" w:rsidRDefault="00B24A13" w:rsidP="00E64402">
      <w:pPr>
        <w:spacing w:after="0" w:line="240" w:lineRule="auto"/>
        <w:ind w:right="720"/>
        <w:jc w:val="both"/>
        <w:rPr>
          <w:rFonts w:cstheme="minorHAnsi"/>
        </w:rPr>
      </w:pPr>
      <w:r w:rsidRPr="00D71BC5">
        <w:rPr>
          <w:rFonts w:cstheme="minorHAnsi"/>
        </w:rPr>
        <w:t>T</w:t>
      </w:r>
      <w:r w:rsidR="00772DBB" w:rsidRPr="00D71BC5">
        <w:rPr>
          <w:rFonts w:cstheme="minorHAnsi"/>
        </w:rPr>
        <w:t>ake a deep breath.</w:t>
      </w:r>
      <w:r w:rsidR="005101F2" w:rsidRPr="00D71BC5">
        <w:rPr>
          <w:rFonts w:cstheme="minorHAnsi"/>
        </w:rPr>
        <w:t xml:space="preserve"> </w:t>
      </w:r>
    </w:p>
    <w:p w14:paraId="757C9741" w14:textId="77777777" w:rsidR="0035126F" w:rsidRPr="00D71BC5" w:rsidRDefault="0035126F" w:rsidP="00953DF4">
      <w:pPr>
        <w:spacing w:after="0" w:line="240" w:lineRule="auto"/>
        <w:jc w:val="both"/>
        <w:rPr>
          <w:rFonts w:cstheme="minorHAnsi"/>
        </w:rPr>
      </w:pPr>
    </w:p>
    <w:p w14:paraId="143A9A13" w14:textId="77777777" w:rsidR="00C17AA7" w:rsidRPr="00D71BC5" w:rsidRDefault="00542126" w:rsidP="00953DF4">
      <w:pPr>
        <w:pStyle w:val="ListParagraph"/>
        <w:widowControl w:val="0"/>
        <w:numPr>
          <w:ilvl w:val="0"/>
          <w:numId w:val="12"/>
        </w:numPr>
        <w:spacing w:after="0" w:line="240" w:lineRule="auto"/>
        <w:jc w:val="both"/>
        <w:rPr>
          <w:rFonts w:cstheme="minorHAnsi"/>
          <w:b/>
        </w:rPr>
      </w:pPr>
      <w:r w:rsidRPr="00D71BC5">
        <w:rPr>
          <w:rFonts w:cstheme="minorHAnsi"/>
          <w:b/>
        </w:rPr>
        <w:t>Double-minded people cannot receive guidance from God</w:t>
      </w:r>
      <w:r w:rsidR="009F227F" w:rsidRPr="00D71BC5">
        <w:rPr>
          <w:rFonts w:cstheme="minorHAnsi"/>
          <w:b/>
        </w:rPr>
        <w:t xml:space="preserve"> </w:t>
      </w:r>
    </w:p>
    <w:p w14:paraId="6F740A18" w14:textId="6ECF7B38" w:rsidR="009F227F" w:rsidRPr="00D71BC5" w:rsidRDefault="009F227F" w:rsidP="00953DF4">
      <w:pPr>
        <w:widowControl w:val="0"/>
        <w:spacing w:after="0" w:line="240" w:lineRule="auto"/>
        <w:ind w:left="357"/>
        <w:jc w:val="both"/>
        <w:rPr>
          <w:rFonts w:cstheme="minorHAnsi"/>
        </w:rPr>
      </w:pPr>
      <w:r w:rsidRPr="00D71BC5">
        <w:rPr>
          <w:rFonts w:cstheme="minorHAnsi"/>
        </w:rPr>
        <w:t>We see in this passage that God is willing to give to everyone the wisdom they need to become accomplished, integrated, and fully equipped. He knows that learning wisdom is a process that</w:t>
      </w:r>
      <w:r w:rsidR="000F441B" w:rsidRPr="00D71BC5">
        <w:rPr>
          <w:rFonts w:cstheme="minorHAnsi"/>
        </w:rPr>
        <w:t xml:space="preserve"> </w:t>
      </w:r>
      <w:r w:rsidRPr="00D71BC5">
        <w:rPr>
          <w:rFonts w:cstheme="minorHAnsi"/>
        </w:rPr>
        <w:t xml:space="preserve">requires training and takes time. He is not going to reproach us or chide us for not being fully developed in our wisdom at this moment. </w:t>
      </w:r>
      <w:r w:rsidR="007334B5" w:rsidRPr="00D71BC5">
        <w:rPr>
          <w:rFonts w:cstheme="minorHAnsi"/>
        </w:rPr>
        <w:t>T</w:t>
      </w:r>
      <w:r w:rsidRPr="00D71BC5">
        <w:rPr>
          <w:rFonts w:cstheme="minorHAnsi"/>
        </w:rPr>
        <w:t xml:space="preserve">he Idol and self-hate do that. </w:t>
      </w:r>
    </w:p>
    <w:p w14:paraId="51B43DFE" w14:textId="4139CADA" w:rsidR="009F227F" w:rsidRPr="00D71BC5" w:rsidRDefault="009F227F" w:rsidP="00953DF4">
      <w:pPr>
        <w:spacing w:after="0" w:line="240" w:lineRule="auto"/>
        <w:jc w:val="both"/>
        <w:rPr>
          <w:rFonts w:cstheme="minorHAnsi"/>
        </w:rPr>
      </w:pPr>
    </w:p>
    <w:p w14:paraId="7AA1B9DE" w14:textId="2D996E8F" w:rsidR="00693245" w:rsidRPr="00D71BC5" w:rsidRDefault="009F227F" w:rsidP="00953DF4">
      <w:pPr>
        <w:widowControl w:val="0"/>
        <w:spacing w:after="0" w:line="240" w:lineRule="auto"/>
        <w:ind w:left="360"/>
        <w:jc w:val="both"/>
        <w:rPr>
          <w:rFonts w:cstheme="minorHAnsi"/>
        </w:rPr>
      </w:pPr>
      <w:r w:rsidRPr="00D71BC5">
        <w:rPr>
          <w:rFonts w:cstheme="minorHAnsi"/>
        </w:rPr>
        <w:t xml:space="preserve">Each time </w:t>
      </w:r>
      <w:r w:rsidR="00F44282" w:rsidRPr="00D71BC5">
        <w:rPr>
          <w:rFonts w:cstheme="minorHAnsi"/>
        </w:rPr>
        <w:t>you</w:t>
      </w:r>
      <w:r w:rsidRPr="00D71BC5">
        <w:rPr>
          <w:rFonts w:cstheme="minorHAnsi"/>
        </w:rPr>
        <w:t xml:space="preserve"> fall into a trial or an experiment</w:t>
      </w:r>
      <w:r w:rsidR="00450AAF" w:rsidRPr="00D71BC5">
        <w:rPr>
          <w:rFonts w:cstheme="minorHAnsi"/>
        </w:rPr>
        <w:t>,</w:t>
      </w:r>
      <w:r w:rsidRPr="00D71BC5">
        <w:rPr>
          <w:rFonts w:cstheme="minorHAnsi"/>
        </w:rPr>
        <w:t xml:space="preserve"> </w:t>
      </w:r>
      <w:r w:rsidR="00F44282" w:rsidRPr="00D71BC5">
        <w:rPr>
          <w:rFonts w:cstheme="minorHAnsi"/>
        </w:rPr>
        <w:t>you</w:t>
      </w:r>
      <w:r w:rsidRPr="00D71BC5">
        <w:rPr>
          <w:rFonts w:cstheme="minorHAnsi"/>
        </w:rPr>
        <w:t xml:space="preserve"> discover areas where</w:t>
      </w:r>
      <w:r w:rsidR="00C17AA7" w:rsidRPr="00D71BC5">
        <w:rPr>
          <w:rFonts w:cstheme="minorHAnsi"/>
        </w:rPr>
        <w:t xml:space="preserve"> </w:t>
      </w:r>
      <w:r w:rsidR="00F44282" w:rsidRPr="00D71BC5">
        <w:rPr>
          <w:rFonts w:cstheme="minorHAnsi"/>
        </w:rPr>
        <w:t>you</w:t>
      </w:r>
      <w:r w:rsidR="00C17AA7" w:rsidRPr="00D71BC5">
        <w:rPr>
          <w:rFonts w:cstheme="minorHAnsi"/>
        </w:rPr>
        <w:t xml:space="preserve"> need wisdom. Discovering the</w:t>
      </w:r>
      <w:r w:rsidRPr="00D71BC5">
        <w:rPr>
          <w:rFonts w:cstheme="minorHAnsi"/>
        </w:rPr>
        <w:t xml:space="preserve">se areas is essential </w:t>
      </w:r>
      <w:r w:rsidR="001938F2" w:rsidRPr="00D71BC5">
        <w:rPr>
          <w:rFonts w:cstheme="minorHAnsi"/>
        </w:rPr>
        <w:t>for</w:t>
      </w:r>
      <w:r w:rsidRPr="00D71BC5">
        <w:rPr>
          <w:rFonts w:cstheme="minorHAnsi"/>
        </w:rPr>
        <w:t xml:space="preserve"> </w:t>
      </w:r>
      <w:r w:rsidR="00F44282" w:rsidRPr="00D71BC5">
        <w:rPr>
          <w:rFonts w:cstheme="minorHAnsi"/>
        </w:rPr>
        <w:t>y</w:t>
      </w:r>
      <w:r w:rsidRPr="00D71BC5">
        <w:rPr>
          <w:rFonts w:cstheme="minorHAnsi"/>
        </w:rPr>
        <w:t xml:space="preserve">our growth. God is </w:t>
      </w:r>
      <w:r w:rsidR="00DF4D0C" w:rsidRPr="00D71BC5">
        <w:rPr>
          <w:rFonts w:cstheme="minorHAnsi"/>
        </w:rPr>
        <w:t xml:space="preserve">always </w:t>
      </w:r>
      <w:r w:rsidRPr="00D71BC5">
        <w:rPr>
          <w:rFonts w:cstheme="minorHAnsi"/>
        </w:rPr>
        <w:t xml:space="preserve">willing to teach </w:t>
      </w:r>
      <w:r w:rsidR="00F44282" w:rsidRPr="00D71BC5">
        <w:rPr>
          <w:rFonts w:cstheme="minorHAnsi"/>
        </w:rPr>
        <w:t>you</w:t>
      </w:r>
      <w:r w:rsidRPr="00D71BC5">
        <w:rPr>
          <w:rFonts w:cstheme="minorHAnsi"/>
        </w:rPr>
        <w:t xml:space="preserve">, </w:t>
      </w:r>
      <w:r w:rsidR="00DF4D0C" w:rsidRPr="00D71BC5">
        <w:rPr>
          <w:rFonts w:cstheme="minorHAnsi"/>
        </w:rPr>
        <w:t xml:space="preserve">but </w:t>
      </w:r>
      <w:r w:rsidR="00F44282" w:rsidRPr="00D71BC5">
        <w:rPr>
          <w:rFonts w:cstheme="minorHAnsi"/>
        </w:rPr>
        <w:t>you</w:t>
      </w:r>
      <w:r w:rsidRPr="00D71BC5">
        <w:rPr>
          <w:rFonts w:cstheme="minorHAnsi"/>
        </w:rPr>
        <w:t xml:space="preserve"> forfeit the benefit of </w:t>
      </w:r>
      <w:r w:rsidR="00DF4D0C" w:rsidRPr="00D71BC5">
        <w:rPr>
          <w:rFonts w:cstheme="minorHAnsi"/>
        </w:rPr>
        <w:t xml:space="preserve">His </w:t>
      </w:r>
      <w:r w:rsidRPr="00D71BC5">
        <w:rPr>
          <w:rFonts w:cstheme="minorHAnsi"/>
        </w:rPr>
        <w:t xml:space="preserve">guidance by being double-minded and </w:t>
      </w:r>
      <w:r w:rsidR="00F44282" w:rsidRPr="00D71BC5">
        <w:rPr>
          <w:rFonts w:cstheme="minorHAnsi"/>
        </w:rPr>
        <w:t>holding</w:t>
      </w:r>
      <w:r w:rsidRPr="00D71BC5">
        <w:rPr>
          <w:rFonts w:cstheme="minorHAnsi"/>
        </w:rPr>
        <w:t xml:space="preserve"> open the</w:t>
      </w:r>
      <w:r w:rsidR="00EF6752" w:rsidRPr="00D71BC5">
        <w:rPr>
          <w:rFonts w:cstheme="minorHAnsi"/>
        </w:rPr>
        <w:t xml:space="preserve"> option to judge according to your own understanding.</w:t>
      </w:r>
      <w:r w:rsidRPr="00D71BC5">
        <w:rPr>
          <w:rFonts w:cstheme="minorHAnsi"/>
        </w:rPr>
        <w:t xml:space="preserve"> </w:t>
      </w:r>
      <w:r w:rsidR="00DF4D0C" w:rsidRPr="00D71BC5">
        <w:rPr>
          <w:rFonts w:cstheme="minorHAnsi"/>
        </w:rPr>
        <w:t xml:space="preserve">If </w:t>
      </w:r>
      <w:r w:rsidR="00F44282" w:rsidRPr="00D71BC5">
        <w:rPr>
          <w:rFonts w:cstheme="minorHAnsi"/>
        </w:rPr>
        <w:t>you</w:t>
      </w:r>
      <w:r w:rsidRPr="00D71BC5">
        <w:rPr>
          <w:rFonts w:cstheme="minorHAnsi"/>
        </w:rPr>
        <w:t xml:space="preserve"> want to </w:t>
      </w:r>
      <w:r w:rsidR="00F44282" w:rsidRPr="00D71BC5">
        <w:rPr>
          <w:rFonts w:cstheme="minorHAnsi"/>
        </w:rPr>
        <w:t>explore</w:t>
      </w:r>
      <w:r w:rsidR="00783E3A" w:rsidRPr="00D71BC5">
        <w:rPr>
          <w:rFonts w:cstheme="minorHAnsi"/>
        </w:rPr>
        <w:t xml:space="preserve"> </w:t>
      </w:r>
      <w:r w:rsidRPr="00D71BC5">
        <w:rPr>
          <w:rFonts w:cstheme="minorHAnsi"/>
        </w:rPr>
        <w:t>the top path of the flowchart</w:t>
      </w:r>
      <w:r w:rsidR="00783E3A" w:rsidRPr="00D71BC5">
        <w:rPr>
          <w:rFonts w:cstheme="minorHAnsi"/>
        </w:rPr>
        <w:t xml:space="preserve">, the path of love, and </w:t>
      </w:r>
      <w:r w:rsidR="0033342A" w:rsidRPr="00D71BC5">
        <w:rPr>
          <w:rFonts w:cstheme="minorHAnsi"/>
        </w:rPr>
        <w:t>yet</w:t>
      </w:r>
      <w:r w:rsidR="008158E9" w:rsidRPr="00D71BC5">
        <w:rPr>
          <w:rFonts w:cstheme="minorHAnsi"/>
        </w:rPr>
        <w:t>,</w:t>
      </w:r>
      <w:r w:rsidR="0033342A" w:rsidRPr="00D71BC5">
        <w:rPr>
          <w:rFonts w:cstheme="minorHAnsi"/>
        </w:rPr>
        <w:t xml:space="preserve"> at</w:t>
      </w:r>
      <w:r w:rsidRPr="00D71BC5">
        <w:rPr>
          <w:rFonts w:cstheme="minorHAnsi"/>
        </w:rPr>
        <w:t xml:space="preserve"> the same time</w:t>
      </w:r>
      <w:r w:rsidR="008158E9" w:rsidRPr="00D71BC5">
        <w:rPr>
          <w:rFonts w:cstheme="minorHAnsi"/>
        </w:rPr>
        <w:t>,</w:t>
      </w:r>
      <w:r w:rsidRPr="00D71BC5">
        <w:rPr>
          <w:rFonts w:cstheme="minorHAnsi"/>
        </w:rPr>
        <w:t xml:space="preserve"> </w:t>
      </w:r>
      <w:r w:rsidR="00F44282" w:rsidRPr="00D71BC5">
        <w:rPr>
          <w:rFonts w:cstheme="minorHAnsi"/>
        </w:rPr>
        <w:t>you</w:t>
      </w:r>
      <w:r w:rsidR="0033342A" w:rsidRPr="00D71BC5">
        <w:rPr>
          <w:rFonts w:cstheme="minorHAnsi"/>
        </w:rPr>
        <w:t xml:space="preserve"> keep </w:t>
      </w:r>
      <w:r w:rsidRPr="00D71BC5">
        <w:rPr>
          <w:rFonts w:cstheme="minorHAnsi"/>
        </w:rPr>
        <w:t xml:space="preserve">the lower path of judgment in </w:t>
      </w:r>
      <w:r w:rsidR="00F44282" w:rsidRPr="00D71BC5">
        <w:rPr>
          <w:rFonts w:cstheme="minorHAnsi"/>
        </w:rPr>
        <w:t>y</w:t>
      </w:r>
      <w:r w:rsidRPr="00D71BC5">
        <w:rPr>
          <w:rFonts w:cstheme="minorHAnsi"/>
        </w:rPr>
        <w:t xml:space="preserve">our pocket as insurance, </w:t>
      </w:r>
      <w:r w:rsidR="00F44282" w:rsidRPr="00D71BC5">
        <w:rPr>
          <w:rFonts w:cstheme="minorHAnsi"/>
        </w:rPr>
        <w:t>you</w:t>
      </w:r>
      <w:r w:rsidRPr="00D71BC5">
        <w:rPr>
          <w:rFonts w:cstheme="minorHAnsi"/>
        </w:rPr>
        <w:t xml:space="preserve"> </w:t>
      </w:r>
      <w:r w:rsidR="002E704C" w:rsidRPr="00D71BC5">
        <w:rPr>
          <w:rFonts w:cstheme="minorHAnsi"/>
        </w:rPr>
        <w:t xml:space="preserve">will be </w:t>
      </w:r>
      <w:r w:rsidRPr="00D71BC5">
        <w:rPr>
          <w:rFonts w:cstheme="minorHAnsi"/>
        </w:rPr>
        <w:t xml:space="preserve">tossed around and make no progress. </w:t>
      </w:r>
      <w:r w:rsidR="00C17AA7" w:rsidRPr="00D71BC5">
        <w:rPr>
          <w:rFonts w:cstheme="minorHAnsi"/>
        </w:rPr>
        <w:t xml:space="preserve">While </w:t>
      </w:r>
      <w:r w:rsidR="00F44282" w:rsidRPr="00D71BC5">
        <w:rPr>
          <w:rFonts w:cstheme="minorHAnsi"/>
        </w:rPr>
        <w:t>you</w:t>
      </w:r>
      <w:r w:rsidRPr="00D71BC5">
        <w:rPr>
          <w:rFonts w:cstheme="minorHAnsi"/>
        </w:rPr>
        <w:t xml:space="preserve"> continue to consider active misorientation </w:t>
      </w:r>
      <w:r w:rsidR="000F441B" w:rsidRPr="00D71BC5">
        <w:rPr>
          <w:rFonts w:cstheme="minorHAnsi"/>
        </w:rPr>
        <w:t>as</w:t>
      </w:r>
      <w:r w:rsidRPr="00D71BC5">
        <w:rPr>
          <w:rFonts w:cstheme="minorHAnsi"/>
        </w:rPr>
        <w:t xml:space="preserve"> an option, </w:t>
      </w:r>
      <w:r w:rsidR="00F44282" w:rsidRPr="00D71BC5">
        <w:rPr>
          <w:rFonts w:cstheme="minorHAnsi"/>
        </w:rPr>
        <w:t>you</w:t>
      </w:r>
      <w:r w:rsidRPr="00D71BC5">
        <w:rPr>
          <w:rFonts w:cstheme="minorHAnsi"/>
        </w:rPr>
        <w:t xml:space="preserve"> will regularly default to </w:t>
      </w:r>
      <w:r w:rsidR="00DF4D0C" w:rsidRPr="00D71BC5">
        <w:rPr>
          <w:rFonts w:cstheme="minorHAnsi"/>
        </w:rPr>
        <w:t>the path of judgment</w:t>
      </w:r>
      <w:r w:rsidRPr="00D71BC5">
        <w:rPr>
          <w:rFonts w:cstheme="minorHAnsi"/>
        </w:rPr>
        <w:t xml:space="preserve">. </w:t>
      </w:r>
      <w:r w:rsidR="001C4F36" w:rsidRPr="00D71BC5">
        <w:rPr>
          <w:rFonts w:cstheme="minorHAnsi"/>
        </w:rPr>
        <w:t>This</w:t>
      </w:r>
      <w:r w:rsidRPr="00D71BC5">
        <w:rPr>
          <w:rFonts w:cstheme="minorHAnsi"/>
        </w:rPr>
        <w:t xml:space="preserve"> is the easiest path</w:t>
      </w:r>
      <w:r w:rsidR="00783E3A" w:rsidRPr="00D71BC5">
        <w:rPr>
          <w:rFonts w:cstheme="minorHAnsi"/>
        </w:rPr>
        <w:t>,</w:t>
      </w:r>
      <w:r w:rsidRPr="00D71BC5">
        <w:rPr>
          <w:rFonts w:cstheme="minorHAnsi"/>
        </w:rPr>
        <w:t xml:space="preserve"> and by constant capitulation </w:t>
      </w:r>
      <w:r w:rsidR="00F44282" w:rsidRPr="00D71BC5">
        <w:rPr>
          <w:rFonts w:cstheme="minorHAnsi"/>
        </w:rPr>
        <w:t>you</w:t>
      </w:r>
      <w:r w:rsidRPr="00D71BC5">
        <w:rPr>
          <w:rFonts w:cstheme="minorHAnsi"/>
        </w:rPr>
        <w:t xml:space="preserve"> become habituated to </w:t>
      </w:r>
      <w:r w:rsidR="00273284" w:rsidRPr="00D71BC5">
        <w:rPr>
          <w:rFonts w:cstheme="minorHAnsi"/>
        </w:rPr>
        <w:t>giving in to your compelling tensions</w:t>
      </w:r>
      <w:r w:rsidRPr="00D71BC5">
        <w:rPr>
          <w:rFonts w:cstheme="minorHAnsi"/>
        </w:rPr>
        <w:t xml:space="preserve">. </w:t>
      </w:r>
      <w:r w:rsidR="00D2332A" w:rsidRPr="00D71BC5">
        <w:rPr>
          <w:rFonts w:cstheme="minorHAnsi"/>
        </w:rPr>
        <w:t xml:space="preserve">As a consequence, </w:t>
      </w:r>
      <w:r w:rsidR="00F44282" w:rsidRPr="00D71BC5">
        <w:rPr>
          <w:rFonts w:cstheme="minorHAnsi"/>
        </w:rPr>
        <w:t>you</w:t>
      </w:r>
      <w:r w:rsidRPr="00D71BC5">
        <w:rPr>
          <w:rFonts w:cstheme="minorHAnsi"/>
        </w:rPr>
        <w:t xml:space="preserve"> never move forward; </w:t>
      </w:r>
      <w:r w:rsidR="00F44282" w:rsidRPr="00D71BC5">
        <w:rPr>
          <w:rFonts w:cstheme="minorHAnsi"/>
        </w:rPr>
        <w:t>you</w:t>
      </w:r>
      <w:r w:rsidRPr="00D71BC5">
        <w:rPr>
          <w:rFonts w:cstheme="minorHAnsi"/>
        </w:rPr>
        <w:t xml:space="preserve"> simply reinforce old habits. If </w:t>
      </w:r>
      <w:r w:rsidR="00F44282" w:rsidRPr="00D71BC5">
        <w:rPr>
          <w:rFonts w:cstheme="minorHAnsi"/>
        </w:rPr>
        <w:t>you</w:t>
      </w:r>
      <w:r w:rsidRPr="00D71BC5">
        <w:rPr>
          <w:rFonts w:cstheme="minorHAnsi"/>
        </w:rPr>
        <w:t xml:space="preserve"> find </w:t>
      </w:r>
      <w:r w:rsidR="00F44282" w:rsidRPr="00D71BC5">
        <w:rPr>
          <w:rFonts w:cstheme="minorHAnsi"/>
        </w:rPr>
        <w:t>yourself</w:t>
      </w:r>
      <w:r w:rsidRPr="00D71BC5">
        <w:rPr>
          <w:rFonts w:cstheme="minorHAnsi"/>
        </w:rPr>
        <w:t xml:space="preserve"> continually changing </w:t>
      </w:r>
      <w:r w:rsidR="00F44282" w:rsidRPr="00D71BC5">
        <w:rPr>
          <w:rFonts w:cstheme="minorHAnsi"/>
        </w:rPr>
        <w:t>y</w:t>
      </w:r>
      <w:r w:rsidRPr="00D71BC5">
        <w:rPr>
          <w:rFonts w:cstheme="minorHAnsi"/>
        </w:rPr>
        <w:t xml:space="preserve">our </w:t>
      </w:r>
      <w:r w:rsidR="00F44282" w:rsidRPr="00D71BC5">
        <w:rPr>
          <w:rFonts w:cstheme="minorHAnsi"/>
        </w:rPr>
        <w:t>mind</w:t>
      </w:r>
      <w:r w:rsidRPr="00D71BC5">
        <w:rPr>
          <w:rFonts w:cstheme="minorHAnsi"/>
        </w:rPr>
        <w:t xml:space="preserve"> or choosing misorientation, it means that </w:t>
      </w:r>
      <w:r w:rsidR="00F44282" w:rsidRPr="00D71BC5">
        <w:rPr>
          <w:rFonts w:cstheme="minorHAnsi"/>
        </w:rPr>
        <w:t>you</w:t>
      </w:r>
      <w:r w:rsidRPr="00D71BC5">
        <w:rPr>
          <w:rFonts w:cstheme="minorHAnsi"/>
        </w:rPr>
        <w:t xml:space="preserve"> are</w:t>
      </w:r>
      <w:r w:rsidR="00C17AA7" w:rsidRPr="00D71BC5">
        <w:rPr>
          <w:rFonts w:cstheme="minorHAnsi"/>
        </w:rPr>
        <w:t>,</w:t>
      </w:r>
      <w:r w:rsidRPr="00D71BC5">
        <w:rPr>
          <w:rFonts w:cstheme="minorHAnsi"/>
        </w:rPr>
        <w:t xml:space="preserve"> </w:t>
      </w:r>
      <w:r w:rsidR="00C17AA7" w:rsidRPr="00D71BC5">
        <w:rPr>
          <w:rFonts w:cstheme="minorHAnsi"/>
        </w:rPr>
        <w:t xml:space="preserve">as </w:t>
      </w:r>
      <w:r w:rsidRPr="00D71BC5">
        <w:rPr>
          <w:rFonts w:cstheme="minorHAnsi"/>
        </w:rPr>
        <w:t>yet</w:t>
      </w:r>
      <w:r w:rsidR="00C17AA7" w:rsidRPr="00D71BC5">
        <w:rPr>
          <w:rFonts w:cstheme="minorHAnsi"/>
        </w:rPr>
        <w:t>,</w:t>
      </w:r>
      <w:r w:rsidRPr="00D71BC5">
        <w:rPr>
          <w:rFonts w:cstheme="minorHAnsi"/>
        </w:rPr>
        <w:t xml:space="preserve"> without conviction. </w:t>
      </w:r>
      <w:r w:rsidR="00EF54EF" w:rsidRPr="00D71BC5">
        <w:rPr>
          <w:rFonts w:cstheme="minorHAnsi"/>
        </w:rPr>
        <w:t xml:space="preserve">Either </w:t>
      </w:r>
      <w:r w:rsidR="00F44282" w:rsidRPr="00D71BC5">
        <w:rPr>
          <w:rFonts w:cstheme="minorHAnsi"/>
        </w:rPr>
        <w:t>you</w:t>
      </w:r>
      <w:r w:rsidR="00693245" w:rsidRPr="00D71BC5">
        <w:rPr>
          <w:rFonts w:cstheme="minorHAnsi"/>
        </w:rPr>
        <w:t xml:space="preserve"> need more training and healing</w:t>
      </w:r>
      <w:r w:rsidR="00C201ED" w:rsidRPr="00D71BC5">
        <w:rPr>
          <w:rFonts w:cstheme="minorHAnsi"/>
        </w:rPr>
        <w:t>,</w:t>
      </w:r>
      <w:r w:rsidR="00693245" w:rsidRPr="00D71BC5">
        <w:rPr>
          <w:rFonts w:cstheme="minorHAnsi"/>
        </w:rPr>
        <w:t xml:space="preserve"> or </w:t>
      </w:r>
      <w:r w:rsidR="00F44282" w:rsidRPr="00D71BC5">
        <w:rPr>
          <w:rFonts w:cstheme="minorHAnsi"/>
        </w:rPr>
        <w:t>you</w:t>
      </w:r>
      <w:r w:rsidR="00693245" w:rsidRPr="00D71BC5">
        <w:rPr>
          <w:rFonts w:cstheme="minorHAnsi"/>
        </w:rPr>
        <w:t xml:space="preserve"> need a more thorough commitment. </w:t>
      </w:r>
    </w:p>
    <w:p w14:paraId="0ABB1C1C" w14:textId="72A41290" w:rsidR="009F227F" w:rsidRPr="00D71BC5" w:rsidRDefault="009F227F" w:rsidP="00953DF4">
      <w:pPr>
        <w:spacing w:after="0" w:line="240" w:lineRule="auto"/>
        <w:jc w:val="both"/>
        <w:rPr>
          <w:rFonts w:cstheme="minorHAnsi"/>
        </w:rPr>
      </w:pPr>
    </w:p>
    <w:p w14:paraId="64779A85" w14:textId="70218877" w:rsidR="009F227F" w:rsidRPr="00D71BC5" w:rsidRDefault="009F227F" w:rsidP="00953DF4">
      <w:pPr>
        <w:spacing w:after="0" w:line="240" w:lineRule="auto"/>
        <w:ind w:left="360"/>
        <w:jc w:val="both"/>
        <w:rPr>
          <w:rFonts w:cstheme="minorHAnsi"/>
        </w:rPr>
      </w:pPr>
      <w:r w:rsidRPr="00D71BC5">
        <w:rPr>
          <w:rFonts w:cstheme="minorHAnsi"/>
        </w:rPr>
        <w:t>Every kingdom</w:t>
      </w:r>
      <w:r w:rsidR="004B5E8F" w:rsidRPr="00D71BC5">
        <w:rPr>
          <w:rFonts w:cstheme="minorHAnsi"/>
        </w:rPr>
        <w:t xml:space="preserve"> </w:t>
      </w:r>
      <w:r w:rsidRPr="00D71BC5">
        <w:rPr>
          <w:rFonts w:cstheme="minorHAnsi"/>
        </w:rPr>
        <w:t>divided against itself will fall.</w:t>
      </w:r>
      <w:r w:rsidR="00AD01C1" w:rsidRPr="00D71BC5">
        <w:rPr>
          <w:rStyle w:val="EndnoteReference"/>
          <w:rFonts w:cstheme="minorHAnsi"/>
        </w:rPr>
        <w:endnoteReference w:id="10"/>
      </w:r>
      <w:r w:rsidRPr="00D71BC5">
        <w:rPr>
          <w:rFonts w:cstheme="minorHAnsi"/>
        </w:rPr>
        <w:t xml:space="preserve"> When </w:t>
      </w:r>
      <w:r w:rsidR="00CE3FE3" w:rsidRPr="00D71BC5">
        <w:rPr>
          <w:rFonts w:cstheme="minorHAnsi"/>
        </w:rPr>
        <w:t>you</w:t>
      </w:r>
      <w:r w:rsidRPr="00D71BC5">
        <w:rPr>
          <w:rFonts w:cstheme="minorHAnsi"/>
        </w:rPr>
        <w:t xml:space="preserve"> are acting out of neurosis</w:t>
      </w:r>
      <w:r w:rsidR="00C17AA7" w:rsidRPr="00D71BC5">
        <w:rPr>
          <w:rFonts w:cstheme="minorHAnsi"/>
        </w:rPr>
        <w:t>,</w:t>
      </w:r>
      <w:r w:rsidRPr="00D71BC5">
        <w:rPr>
          <w:rFonts w:cstheme="minorHAnsi"/>
        </w:rPr>
        <w:t xml:space="preserve"> </w:t>
      </w:r>
      <w:r w:rsidR="00CE3FE3" w:rsidRPr="00D71BC5">
        <w:rPr>
          <w:rFonts w:cstheme="minorHAnsi"/>
        </w:rPr>
        <w:t>you</w:t>
      </w:r>
      <w:r w:rsidRPr="00D71BC5">
        <w:rPr>
          <w:rFonts w:cstheme="minorHAnsi"/>
        </w:rPr>
        <w:t xml:space="preserve"> are a divided kingdom. </w:t>
      </w:r>
      <w:r w:rsidR="008158E9" w:rsidRPr="00D71BC5">
        <w:rPr>
          <w:rFonts w:cstheme="minorHAnsi"/>
        </w:rPr>
        <w:t xml:space="preserve">You </w:t>
      </w:r>
      <w:r w:rsidRPr="00D71BC5">
        <w:rPr>
          <w:rFonts w:cstheme="minorHAnsi"/>
        </w:rPr>
        <w:t xml:space="preserve">vacillate between </w:t>
      </w:r>
      <w:r w:rsidR="00CE3FE3" w:rsidRPr="00D71BC5">
        <w:rPr>
          <w:rFonts w:cstheme="minorHAnsi"/>
        </w:rPr>
        <w:t>y</w:t>
      </w:r>
      <w:r w:rsidRPr="00D71BC5">
        <w:rPr>
          <w:rFonts w:cstheme="minorHAnsi"/>
        </w:rPr>
        <w:t xml:space="preserve">our allegiance to the Idol and </w:t>
      </w:r>
      <w:r w:rsidR="00CE3FE3" w:rsidRPr="00D71BC5">
        <w:rPr>
          <w:rFonts w:cstheme="minorHAnsi"/>
        </w:rPr>
        <w:t>y</w:t>
      </w:r>
      <w:r w:rsidRPr="00D71BC5">
        <w:rPr>
          <w:rFonts w:cstheme="minorHAnsi"/>
        </w:rPr>
        <w:t xml:space="preserve">our allegiance to love. </w:t>
      </w:r>
      <w:r w:rsidR="00CE3FE3" w:rsidRPr="00D71BC5">
        <w:rPr>
          <w:rFonts w:cstheme="minorHAnsi"/>
        </w:rPr>
        <w:t>You</w:t>
      </w:r>
      <w:r w:rsidRPr="00D71BC5">
        <w:rPr>
          <w:rFonts w:cstheme="minorHAnsi"/>
        </w:rPr>
        <w:t xml:space="preserve"> are not yet willing to take responsibility for how </w:t>
      </w:r>
      <w:r w:rsidR="00CE3FE3" w:rsidRPr="00D71BC5">
        <w:rPr>
          <w:rFonts w:cstheme="minorHAnsi"/>
        </w:rPr>
        <w:t>you</w:t>
      </w:r>
      <w:r w:rsidRPr="00D71BC5">
        <w:rPr>
          <w:rFonts w:cstheme="minorHAnsi"/>
        </w:rPr>
        <w:t xml:space="preserve"> perpetuate </w:t>
      </w:r>
      <w:r w:rsidR="00CE3FE3" w:rsidRPr="00D71BC5">
        <w:rPr>
          <w:rFonts w:cstheme="minorHAnsi"/>
        </w:rPr>
        <w:t>y</w:t>
      </w:r>
      <w:r w:rsidRPr="00D71BC5">
        <w:rPr>
          <w:rFonts w:cstheme="minorHAnsi"/>
        </w:rPr>
        <w:t xml:space="preserve">our suffering through our </w:t>
      </w:r>
      <w:r w:rsidR="00CE3FE3" w:rsidRPr="00D71BC5">
        <w:rPr>
          <w:rFonts w:cstheme="minorHAnsi"/>
        </w:rPr>
        <w:t xml:space="preserve">own </w:t>
      </w:r>
      <w:r w:rsidRPr="00D71BC5">
        <w:rPr>
          <w:rFonts w:cstheme="minorHAnsi"/>
        </w:rPr>
        <w:t>choices and reactions. When</w:t>
      </w:r>
      <w:r w:rsidR="00CE3FE3" w:rsidRPr="00D71BC5">
        <w:rPr>
          <w:rFonts w:cstheme="minorHAnsi"/>
        </w:rPr>
        <w:t xml:space="preserve"> y</w:t>
      </w:r>
      <w:r w:rsidRPr="00D71BC5">
        <w:rPr>
          <w:rFonts w:cstheme="minorHAnsi"/>
        </w:rPr>
        <w:t xml:space="preserve">our commitment wavers and is unstable, the Lord really cannot guide </w:t>
      </w:r>
      <w:r w:rsidR="00CE3FE3" w:rsidRPr="00D71BC5">
        <w:rPr>
          <w:rFonts w:cstheme="minorHAnsi"/>
        </w:rPr>
        <w:t>you</w:t>
      </w:r>
      <w:r w:rsidRPr="00D71BC5">
        <w:rPr>
          <w:rFonts w:cstheme="minorHAnsi"/>
        </w:rPr>
        <w:t xml:space="preserve"> to wisdom. If He helps </w:t>
      </w:r>
      <w:r w:rsidR="00CE3FE3" w:rsidRPr="00D71BC5">
        <w:rPr>
          <w:rFonts w:cstheme="minorHAnsi"/>
        </w:rPr>
        <w:t>you</w:t>
      </w:r>
      <w:r w:rsidRPr="00D71BC5">
        <w:rPr>
          <w:rFonts w:cstheme="minorHAnsi"/>
        </w:rPr>
        <w:t xml:space="preserve"> while </w:t>
      </w:r>
      <w:r w:rsidR="00CE3FE3" w:rsidRPr="00D71BC5">
        <w:rPr>
          <w:rFonts w:cstheme="minorHAnsi"/>
        </w:rPr>
        <w:t>you</w:t>
      </w:r>
      <w:r w:rsidRPr="00D71BC5">
        <w:rPr>
          <w:rFonts w:cstheme="minorHAnsi"/>
        </w:rPr>
        <w:t xml:space="preserve"> are still committed to </w:t>
      </w:r>
      <w:r w:rsidR="001C4F36" w:rsidRPr="00D71BC5">
        <w:rPr>
          <w:rFonts w:cstheme="minorHAnsi"/>
        </w:rPr>
        <w:t>saving your Idol’s life and taking the lower path of judgment</w:t>
      </w:r>
      <w:r w:rsidRPr="00D71BC5">
        <w:rPr>
          <w:rFonts w:cstheme="minorHAnsi"/>
        </w:rPr>
        <w:t xml:space="preserve">, </w:t>
      </w:r>
      <w:r w:rsidR="00CE3FE3" w:rsidRPr="00D71BC5">
        <w:rPr>
          <w:rFonts w:cstheme="minorHAnsi"/>
        </w:rPr>
        <w:t>you</w:t>
      </w:r>
      <w:r w:rsidRPr="00D71BC5">
        <w:rPr>
          <w:rFonts w:cstheme="minorHAnsi"/>
        </w:rPr>
        <w:t xml:space="preserve"> will continue to think that the judgment path works. If He doesn’t help </w:t>
      </w:r>
      <w:r w:rsidR="00CE3FE3" w:rsidRPr="00D71BC5">
        <w:rPr>
          <w:rFonts w:cstheme="minorHAnsi"/>
        </w:rPr>
        <w:t>you</w:t>
      </w:r>
      <w:r w:rsidRPr="00D71BC5">
        <w:rPr>
          <w:rFonts w:cstheme="minorHAnsi"/>
        </w:rPr>
        <w:t xml:space="preserve">, </w:t>
      </w:r>
      <w:r w:rsidR="00CE3FE3" w:rsidRPr="00D71BC5">
        <w:rPr>
          <w:rFonts w:cstheme="minorHAnsi"/>
        </w:rPr>
        <w:t>you</w:t>
      </w:r>
      <w:r w:rsidRPr="00D71BC5">
        <w:rPr>
          <w:rFonts w:cstheme="minorHAnsi"/>
        </w:rPr>
        <w:t xml:space="preserve"> blame Him and everyone else for abandoning </w:t>
      </w:r>
      <w:r w:rsidR="00CE3FE3" w:rsidRPr="00D71BC5">
        <w:rPr>
          <w:rFonts w:cstheme="minorHAnsi"/>
        </w:rPr>
        <w:t>you</w:t>
      </w:r>
      <w:r w:rsidRPr="00D71BC5">
        <w:rPr>
          <w:rFonts w:cstheme="minorHAnsi"/>
        </w:rPr>
        <w:t xml:space="preserve"> to the unhealthy consequences of </w:t>
      </w:r>
      <w:r w:rsidR="00CE3FE3" w:rsidRPr="00D71BC5">
        <w:rPr>
          <w:rFonts w:cstheme="minorHAnsi"/>
        </w:rPr>
        <w:t>y</w:t>
      </w:r>
      <w:r w:rsidRPr="00D71BC5">
        <w:rPr>
          <w:rFonts w:cstheme="minorHAnsi"/>
        </w:rPr>
        <w:t>our</w:t>
      </w:r>
      <w:r w:rsidR="00CE3FE3" w:rsidRPr="00D71BC5">
        <w:rPr>
          <w:rFonts w:cstheme="minorHAnsi"/>
        </w:rPr>
        <w:t xml:space="preserve"> own chaos and misorientation. Yo</w:t>
      </w:r>
      <w:r w:rsidRPr="00D71BC5">
        <w:rPr>
          <w:rFonts w:cstheme="minorHAnsi"/>
        </w:rPr>
        <w:t>ur house is built upon sand.</w:t>
      </w:r>
      <w:r w:rsidR="00443721" w:rsidRPr="00D71BC5">
        <w:rPr>
          <w:rStyle w:val="EndnoteReference"/>
          <w:rFonts w:cstheme="minorHAnsi"/>
        </w:rPr>
        <w:endnoteReference w:id="11"/>
      </w:r>
      <w:r w:rsidRPr="00D71BC5">
        <w:rPr>
          <w:rFonts w:cstheme="minorHAnsi"/>
        </w:rPr>
        <w:t xml:space="preserve"> God would love to help</w:t>
      </w:r>
      <w:r w:rsidR="00CE3FE3" w:rsidRPr="00D71BC5">
        <w:rPr>
          <w:rFonts w:cstheme="minorHAnsi"/>
        </w:rPr>
        <w:t xml:space="preserve"> you</w:t>
      </w:r>
      <w:r w:rsidRPr="00D71BC5">
        <w:rPr>
          <w:rFonts w:cstheme="minorHAnsi"/>
        </w:rPr>
        <w:t xml:space="preserve">, but </w:t>
      </w:r>
      <w:r w:rsidR="00CE3FE3" w:rsidRPr="00D71BC5">
        <w:rPr>
          <w:rFonts w:cstheme="minorHAnsi"/>
        </w:rPr>
        <w:t>y</w:t>
      </w:r>
      <w:r w:rsidRPr="00D71BC5">
        <w:rPr>
          <w:rFonts w:cstheme="minorHAnsi"/>
        </w:rPr>
        <w:t>our pride stands in His way.</w:t>
      </w:r>
    </w:p>
    <w:p w14:paraId="2908F93D" w14:textId="77777777" w:rsidR="00C17AA7" w:rsidRPr="00D71BC5" w:rsidRDefault="00C17AA7" w:rsidP="00953DF4">
      <w:pPr>
        <w:spacing w:after="0" w:line="240" w:lineRule="auto"/>
        <w:ind w:left="360"/>
        <w:jc w:val="both"/>
        <w:rPr>
          <w:rFonts w:cstheme="minorHAnsi"/>
        </w:rPr>
      </w:pPr>
    </w:p>
    <w:p w14:paraId="3E93E634" w14:textId="72333B63" w:rsidR="006730DD" w:rsidRPr="00D71BC5" w:rsidRDefault="009E5DA8" w:rsidP="00953DF4">
      <w:pPr>
        <w:spacing w:after="0" w:line="240" w:lineRule="auto"/>
        <w:ind w:left="360"/>
        <w:jc w:val="both"/>
        <w:rPr>
          <w:rFonts w:cstheme="minorHAnsi"/>
        </w:rPr>
      </w:pPr>
      <w:r w:rsidRPr="00D71BC5">
        <w:rPr>
          <w:rFonts w:cstheme="minorHAnsi"/>
        </w:rPr>
        <w:t xml:space="preserve">If you are double-minded, you will tell yourself that you follow the Bible as a guide, </w:t>
      </w:r>
      <w:r w:rsidR="00B944FC" w:rsidRPr="00D71BC5">
        <w:rPr>
          <w:rFonts w:cstheme="minorHAnsi"/>
        </w:rPr>
        <w:t>and yet</w:t>
      </w:r>
      <w:r w:rsidRPr="00D71BC5">
        <w:rPr>
          <w:rFonts w:cstheme="minorHAnsi"/>
        </w:rPr>
        <w:t xml:space="preserve"> in reality you choose to do your own thing. But if you are single-minded, you will regularly choose to get into training</w:t>
      </w:r>
      <w:r w:rsidR="00AB6F7C" w:rsidRPr="00D71BC5">
        <w:rPr>
          <w:rFonts w:cstheme="minorHAnsi"/>
        </w:rPr>
        <w:t>. You</w:t>
      </w:r>
      <w:r w:rsidR="00D24586" w:rsidRPr="00D71BC5">
        <w:rPr>
          <w:rFonts w:cstheme="minorHAnsi"/>
        </w:rPr>
        <w:t xml:space="preserve"> will</w:t>
      </w:r>
      <w:r w:rsidRPr="00D71BC5">
        <w:rPr>
          <w:rFonts w:cstheme="minorHAnsi"/>
        </w:rPr>
        <w:t xml:space="preserve"> get help</w:t>
      </w:r>
      <w:r w:rsidR="008A4560" w:rsidRPr="00D71BC5">
        <w:rPr>
          <w:rFonts w:cstheme="minorHAnsi"/>
        </w:rPr>
        <w:t>.</w:t>
      </w:r>
      <w:r w:rsidR="00AB6F7C" w:rsidRPr="00D71BC5">
        <w:rPr>
          <w:rFonts w:cstheme="minorHAnsi"/>
        </w:rPr>
        <w:t xml:space="preserve"> You</w:t>
      </w:r>
      <w:r w:rsidR="00D24586" w:rsidRPr="00D71BC5">
        <w:rPr>
          <w:rFonts w:cstheme="minorHAnsi"/>
        </w:rPr>
        <w:t xml:space="preserve"> will</w:t>
      </w:r>
      <w:r w:rsidR="00CE3FE3" w:rsidRPr="00D71BC5">
        <w:rPr>
          <w:rFonts w:cstheme="minorHAnsi"/>
        </w:rPr>
        <w:t xml:space="preserve"> </w:t>
      </w:r>
      <w:r w:rsidRPr="00D71BC5">
        <w:rPr>
          <w:rFonts w:cstheme="minorHAnsi"/>
        </w:rPr>
        <w:t>stay connected</w:t>
      </w:r>
      <w:r w:rsidR="0034221E" w:rsidRPr="00D71BC5">
        <w:rPr>
          <w:rFonts w:cstheme="minorHAnsi"/>
        </w:rPr>
        <w:t xml:space="preserve"> to </w:t>
      </w:r>
      <w:r w:rsidR="0033342A" w:rsidRPr="00D71BC5">
        <w:rPr>
          <w:rFonts w:cstheme="minorHAnsi"/>
        </w:rPr>
        <w:t>your True Self, to the community</w:t>
      </w:r>
      <w:r w:rsidR="00C77661" w:rsidRPr="00D71BC5">
        <w:rPr>
          <w:rFonts w:cstheme="minorHAnsi"/>
        </w:rPr>
        <w:t>,</w:t>
      </w:r>
      <w:r w:rsidR="0033342A" w:rsidRPr="00D71BC5">
        <w:rPr>
          <w:rFonts w:cstheme="minorHAnsi"/>
        </w:rPr>
        <w:t xml:space="preserve"> and to </w:t>
      </w:r>
      <w:r w:rsidR="0034221E" w:rsidRPr="00D71BC5">
        <w:rPr>
          <w:rFonts w:cstheme="minorHAnsi"/>
        </w:rPr>
        <w:t>God</w:t>
      </w:r>
      <w:r w:rsidR="00AB6F7C" w:rsidRPr="00D71BC5">
        <w:rPr>
          <w:rFonts w:cstheme="minorHAnsi"/>
        </w:rPr>
        <w:t>. You</w:t>
      </w:r>
      <w:r w:rsidR="00D24586" w:rsidRPr="00D71BC5">
        <w:rPr>
          <w:rFonts w:cstheme="minorHAnsi"/>
        </w:rPr>
        <w:t xml:space="preserve"> will </w:t>
      </w:r>
      <w:r w:rsidRPr="00D71BC5">
        <w:rPr>
          <w:rFonts w:cstheme="minorHAnsi"/>
        </w:rPr>
        <w:t xml:space="preserve">choose to become a doer of what you are taught, not just a hearer. </w:t>
      </w:r>
      <w:r w:rsidR="00FA2C3E" w:rsidRPr="00D71BC5">
        <w:rPr>
          <w:rFonts w:cstheme="minorHAnsi"/>
        </w:rPr>
        <w:t>It is only</w:t>
      </w:r>
      <w:r w:rsidRPr="00D71BC5">
        <w:rPr>
          <w:rFonts w:cstheme="minorHAnsi"/>
        </w:rPr>
        <w:t xml:space="preserve"> by doing </w:t>
      </w:r>
      <w:r w:rsidR="00FA2C3E" w:rsidRPr="00D71BC5">
        <w:rPr>
          <w:rFonts w:cstheme="minorHAnsi"/>
        </w:rPr>
        <w:t xml:space="preserve">that </w:t>
      </w:r>
      <w:r w:rsidRPr="00D71BC5">
        <w:rPr>
          <w:rFonts w:cstheme="minorHAnsi"/>
        </w:rPr>
        <w:t>you actually learn how to live by God’s guidance and build a healthier</w:t>
      </w:r>
      <w:r w:rsidR="00C02005" w:rsidRPr="00D71BC5">
        <w:rPr>
          <w:rFonts w:cstheme="minorHAnsi"/>
        </w:rPr>
        <w:t xml:space="preserve"> and</w:t>
      </w:r>
      <w:r w:rsidRPr="00D71BC5">
        <w:rPr>
          <w:rFonts w:cstheme="minorHAnsi"/>
        </w:rPr>
        <w:t xml:space="preserve"> more oriented </w:t>
      </w:r>
      <w:r w:rsidR="004E6FA1" w:rsidRPr="00D71BC5">
        <w:rPr>
          <w:rFonts w:cstheme="minorHAnsi"/>
        </w:rPr>
        <w:t>life</w:t>
      </w:r>
      <w:r w:rsidR="00D24586" w:rsidRPr="00D71BC5">
        <w:rPr>
          <w:rFonts w:cstheme="minorHAnsi"/>
        </w:rPr>
        <w:t>—</w:t>
      </w:r>
      <w:r w:rsidR="004E6FA1" w:rsidRPr="00D71BC5">
        <w:rPr>
          <w:rFonts w:cstheme="minorHAnsi"/>
        </w:rPr>
        <w:t xml:space="preserve">what </w:t>
      </w:r>
      <w:r w:rsidRPr="00D71BC5">
        <w:rPr>
          <w:rFonts w:cstheme="minorHAnsi"/>
        </w:rPr>
        <w:t>Jesus called “a house built on the rock”.</w:t>
      </w:r>
      <w:r w:rsidR="00CE0BC0" w:rsidRPr="00D71BC5">
        <w:rPr>
          <w:rStyle w:val="EndnoteReference"/>
          <w:rFonts w:cstheme="minorHAnsi"/>
        </w:rPr>
        <w:endnoteReference w:id="12"/>
      </w:r>
      <w:r w:rsidRPr="00D71BC5">
        <w:rPr>
          <w:rFonts w:cstheme="minorHAnsi"/>
        </w:rPr>
        <w:t xml:space="preserve"> </w:t>
      </w:r>
      <w:r w:rsidR="001C4F36" w:rsidRPr="00D71BC5">
        <w:rPr>
          <w:rFonts w:cstheme="minorHAnsi"/>
        </w:rPr>
        <w:t>That</w:t>
      </w:r>
      <w:r w:rsidRPr="00D71BC5">
        <w:rPr>
          <w:rFonts w:cstheme="minorHAnsi"/>
        </w:rPr>
        <w:t xml:space="preserve"> is a life that declares the glory of God.</w:t>
      </w:r>
    </w:p>
    <w:p w14:paraId="12BEF6F2" w14:textId="77777777" w:rsidR="003D69BA" w:rsidRPr="00D71BC5" w:rsidRDefault="003D69BA" w:rsidP="00953DF4">
      <w:pPr>
        <w:spacing w:after="0" w:line="240" w:lineRule="auto"/>
        <w:jc w:val="both"/>
        <w:rPr>
          <w:rFonts w:cstheme="minorHAnsi"/>
        </w:rPr>
      </w:pPr>
    </w:p>
    <w:p w14:paraId="049213EF" w14:textId="5FCA5089" w:rsidR="00542126" w:rsidRPr="00D71BC5" w:rsidRDefault="00542126" w:rsidP="00953DF4">
      <w:pPr>
        <w:pStyle w:val="ListParagraph"/>
        <w:numPr>
          <w:ilvl w:val="0"/>
          <w:numId w:val="12"/>
        </w:numPr>
        <w:spacing w:after="0" w:line="240" w:lineRule="auto"/>
        <w:jc w:val="both"/>
        <w:rPr>
          <w:rFonts w:cstheme="minorHAnsi"/>
        </w:rPr>
      </w:pPr>
      <w:r w:rsidRPr="00D71BC5">
        <w:rPr>
          <w:rFonts w:cstheme="minorHAnsi"/>
          <w:b/>
        </w:rPr>
        <w:t>We have a choice</w:t>
      </w:r>
      <w:r w:rsidR="00176F5F" w:rsidRPr="00D71BC5">
        <w:rPr>
          <w:rFonts w:cstheme="minorHAnsi"/>
          <w:b/>
        </w:rPr>
        <w:t xml:space="preserve"> as to</w:t>
      </w:r>
      <w:r w:rsidRPr="00D71BC5">
        <w:rPr>
          <w:rFonts w:cstheme="minorHAnsi"/>
          <w:b/>
        </w:rPr>
        <w:t xml:space="preserve"> how we will live</w:t>
      </w:r>
    </w:p>
    <w:p w14:paraId="00520A48" w14:textId="0CBCB49B" w:rsidR="00442783" w:rsidRDefault="00542126" w:rsidP="008A4560">
      <w:pPr>
        <w:spacing w:after="0" w:line="240" w:lineRule="auto"/>
        <w:ind w:left="357"/>
        <w:jc w:val="both"/>
        <w:rPr>
          <w:rFonts w:cstheme="minorHAnsi"/>
        </w:rPr>
      </w:pPr>
      <w:r w:rsidRPr="00D71BC5">
        <w:rPr>
          <w:rFonts w:cstheme="minorHAnsi"/>
        </w:rPr>
        <w:t xml:space="preserve">When we commit to learning how to live </w:t>
      </w:r>
      <w:r w:rsidR="002E0208" w:rsidRPr="00D71BC5">
        <w:rPr>
          <w:rFonts w:cstheme="minorHAnsi"/>
        </w:rPr>
        <w:t>on</w:t>
      </w:r>
      <w:r w:rsidRPr="00D71BC5">
        <w:rPr>
          <w:rFonts w:cstheme="minorHAnsi"/>
        </w:rPr>
        <w:t xml:space="preserve"> the upper </w:t>
      </w:r>
      <w:r w:rsidR="002E0208" w:rsidRPr="00D71BC5">
        <w:rPr>
          <w:rFonts w:cstheme="minorHAnsi"/>
        </w:rPr>
        <w:t>path</w:t>
      </w:r>
      <w:r w:rsidR="0004286E" w:rsidRPr="00D71BC5">
        <w:rPr>
          <w:rFonts w:cstheme="minorHAnsi"/>
        </w:rPr>
        <w:t xml:space="preserve"> of the Two Paths Flowchart</w:t>
      </w:r>
      <w:r w:rsidR="002E0208" w:rsidRPr="00D71BC5">
        <w:rPr>
          <w:rFonts w:cstheme="minorHAnsi"/>
        </w:rPr>
        <w:t>,</w:t>
      </w:r>
      <w:r w:rsidRPr="00D71BC5">
        <w:rPr>
          <w:rFonts w:cstheme="minorHAnsi"/>
        </w:rPr>
        <w:t xml:space="preserve"> our lives really do become more pe</w:t>
      </w:r>
      <w:r w:rsidR="00070873" w:rsidRPr="00D71BC5">
        <w:rPr>
          <w:rFonts w:cstheme="minorHAnsi"/>
        </w:rPr>
        <w:t xml:space="preserve">aceful, </w:t>
      </w:r>
      <w:r w:rsidR="0035574B" w:rsidRPr="00D71BC5">
        <w:rPr>
          <w:rFonts w:cstheme="minorHAnsi"/>
        </w:rPr>
        <w:t xml:space="preserve">more </w:t>
      </w:r>
      <w:r w:rsidR="00070873" w:rsidRPr="00D71BC5">
        <w:rPr>
          <w:rFonts w:cstheme="minorHAnsi"/>
        </w:rPr>
        <w:t xml:space="preserve">loving, and more </w:t>
      </w:r>
      <w:r w:rsidR="00D71BC5" w:rsidRPr="00D71BC5">
        <w:rPr>
          <w:rFonts w:cstheme="minorHAnsi"/>
        </w:rPr>
        <w:t>authentic</w:t>
      </w:r>
      <w:r w:rsidR="00216733" w:rsidRPr="00D71BC5">
        <w:rPr>
          <w:rFonts w:cstheme="minorHAnsi"/>
        </w:rPr>
        <w:t xml:space="preserve">. We </w:t>
      </w:r>
      <w:r w:rsidR="00D97F09" w:rsidRPr="00D71BC5">
        <w:rPr>
          <w:rFonts w:cstheme="minorHAnsi"/>
        </w:rPr>
        <w:t xml:space="preserve">also </w:t>
      </w:r>
      <w:r w:rsidR="00216733" w:rsidRPr="00D71BC5">
        <w:rPr>
          <w:rFonts w:cstheme="minorHAnsi"/>
        </w:rPr>
        <w:t xml:space="preserve">find that we have </w:t>
      </w:r>
      <w:r w:rsidR="00D322AD" w:rsidRPr="00D71BC5">
        <w:rPr>
          <w:rFonts w:cstheme="minorHAnsi"/>
        </w:rPr>
        <w:t>more</w:t>
      </w:r>
      <w:r w:rsidR="00486FBA" w:rsidRPr="00D71BC5">
        <w:rPr>
          <w:rFonts w:cstheme="minorHAnsi"/>
        </w:rPr>
        <w:t xml:space="preserve"> </w:t>
      </w:r>
      <w:r w:rsidR="00216733" w:rsidRPr="00D71BC5">
        <w:rPr>
          <w:rFonts w:cstheme="minorHAnsi"/>
        </w:rPr>
        <w:t xml:space="preserve">self-control. </w:t>
      </w:r>
      <w:r w:rsidR="003D69BA" w:rsidRPr="00D71BC5">
        <w:rPr>
          <w:rFonts w:cstheme="minorHAnsi"/>
        </w:rPr>
        <w:t>But none of this happens overnight</w:t>
      </w:r>
      <w:r w:rsidR="00FC066E" w:rsidRPr="00D71BC5">
        <w:rPr>
          <w:rFonts w:cstheme="minorHAnsi"/>
        </w:rPr>
        <w:t>,</w:t>
      </w:r>
      <w:r w:rsidR="00C232AA" w:rsidRPr="00D71BC5">
        <w:rPr>
          <w:rFonts w:cstheme="minorHAnsi"/>
        </w:rPr>
        <w:t xml:space="preserve"> and we need constant support while we are learning courage and endurance</w:t>
      </w:r>
      <w:r w:rsidR="003D69BA" w:rsidRPr="00D71BC5">
        <w:rPr>
          <w:rFonts w:cstheme="minorHAnsi"/>
        </w:rPr>
        <w:t xml:space="preserve">. </w:t>
      </w:r>
      <w:r w:rsidR="00C232AA" w:rsidRPr="00D71BC5">
        <w:rPr>
          <w:rFonts w:cstheme="minorHAnsi"/>
        </w:rPr>
        <w:t>That’s why we</w:t>
      </w:r>
      <w:r w:rsidR="003D69BA" w:rsidRPr="00D71BC5">
        <w:rPr>
          <w:rFonts w:cstheme="minorHAnsi"/>
        </w:rPr>
        <w:t xml:space="preserve"> </w:t>
      </w:r>
      <w:r w:rsidR="00C232AA" w:rsidRPr="00D71BC5">
        <w:rPr>
          <w:rFonts w:cstheme="minorHAnsi"/>
        </w:rPr>
        <w:t xml:space="preserve">keep asking </w:t>
      </w:r>
      <w:r w:rsidR="00FC066E" w:rsidRPr="00D71BC5">
        <w:rPr>
          <w:rFonts w:cstheme="minorHAnsi"/>
        </w:rPr>
        <w:t>God</w:t>
      </w:r>
      <w:r w:rsidR="00C232AA" w:rsidRPr="00D71BC5">
        <w:rPr>
          <w:rFonts w:cstheme="minorHAnsi"/>
        </w:rPr>
        <w:t xml:space="preserve"> </w:t>
      </w:r>
      <w:r w:rsidR="00442783" w:rsidRPr="00D71BC5">
        <w:rPr>
          <w:rFonts w:cstheme="minorHAnsi"/>
        </w:rPr>
        <w:t xml:space="preserve">and the community </w:t>
      </w:r>
      <w:r w:rsidR="00B60050" w:rsidRPr="00D71BC5">
        <w:rPr>
          <w:rFonts w:cstheme="minorHAnsi"/>
        </w:rPr>
        <w:t>to teach us</w:t>
      </w:r>
      <w:r w:rsidR="00C232AA" w:rsidRPr="00D71BC5">
        <w:rPr>
          <w:rFonts w:cstheme="minorHAnsi"/>
        </w:rPr>
        <w:t xml:space="preserve"> wisdom and practical skill</w:t>
      </w:r>
      <w:r w:rsidR="00FC066E" w:rsidRPr="00D71BC5">
        <w:rPr>
          <w:rFonts w:cstheme="minorHAnsi"/>
        </w:rPr>
        <w:t xml:space="preserve">. </w:t>
      </w:r>
      <w:r w:rsidRPr="00D71BC5">
        <w:rPr>
          <w:rFonts w:cstheme="minorHAnsi"/>
        </w:rPr>
        <w:t xml:space="preserve">Just as we </w:t>
      </w:r>
      <w:r w:rsidR="002327F3" w:rsidRPr="00D71BC5">
        <w:rPr>
          <w:rFonts w:cstheme="minorHAnsi"/>
        </w:rPr>
        <w:t>have been trained to default</w:t>
      </w:r>
      <w:r w:rsidRPr="00D71BC5">
        <w:rPr>
          <w:rFonts w:cstheme="minorHAnsi"/>
        </w:rPr>
        <w:t xml:space="preserve"> to the path</w:t>
      </w:r>
      <w:r w:rsidR="0004286E" w:rsidRPr="00D71BC5">
        <w:rPr>
          <w:rFonts w:cstheme="minorHAnsi"/>
        </w:rPr>
        <w:t xml:space="preserve"> of judgment</w:t>
      </w:r>
      <w:r w:rsidRPr="00D71BC5">
        <w:rPr>
          <w:rFonts w:cstheme="minorHAnsi"/>
        </w:rPr>
        <w:t>, we can retrain ourselves</w:t>
      </w:r>
      <w:r w:rsidR="00262C6D" w:rsidRPr="00D71BC5">
        <w:rPr>
          <w:rFonts w:cstheme="minorHAnsi"/>
        </w:rPr>
        <w:t>,</w:t>
      </w:r>
      <w:r w:rsidR="00B24EA4" w:rsidRPr="00D71BC5">
        <w:rPr>
          <w:rFonts w:cstheme="minorHAnsi"/>
        </w:rPr>
        <w:t xml:space="preserve"> under the guidance of the Holy Spirit</w:t>
      </w:r>
      <w:r w:rsidR="00262C6D" w:rsidRPr="00D71BC5">
        <w:rPr>
          <w:rFonts w:cstheme="minorHAnsi"/>
        </w:rPr>
        <w:t xml:space="preserve">, </w:t>
      </w:r>
      <w:r w:rsidR="002327F3" w:rsidRPr="00D71BC5">
        <w:rPr>
          <w:rFonts w:cstheme="minorHAnsi"/>
        </w:rPr>
        <w:t>to</w:t>
      </w:r>
      <w:r w:rsidR="00B24EA4" w:rsidRPr="00D71BC5">
        <w:rPr>
          <w:rFonts w:cstheme="minorHAnsi"/>
        </w:rPr>
        <w:t xml:space="preserve"> choose the path of love.</w:t>
      </w:r>
      <w:r w:rsidR="00D20E83" w:rsidRPr="00D71BC5">
        <w:rPr>
          <w:rFonts w:cstheme="minorHAnsi"/>
        </w:rPr>
        <w:t xml:space="preserve"> </w:t>
      </w:r>
      <w:r w:rsidR="00216733" w:rsidRPr="00D71BC5">
        <w:rPr>
          <w:rFonts w:cstheme="minorHAnsi"/>
        </w:rPr>
        <w:t>You really can do it. The Bible says you can</w:t>
      </w:r>
      <w:r w:rsidR="00176F5F" w:rsidRPr="00D71BC5">
        <w:rPr>
          <w:rFonts w:cstheme="minorHAnsi"/>
        </w:rPr>
        <w:t>,</w:t>
      </w:r>
      <w:r w:rsidR="00216733" w:rsidRPr="00D71BC5">
        <w:rPr>
          <w:rFonts w:cstheme="minorHAnsi"/>
        </w:rPr>
        <w:t xml:space="preserve"> and empirical research says you can. </w:t>
      </w:r>
    </w:p>
    <w:p w14:paraId="2547E236" w14:textId="77777777" w:rsidR="00F70306" w:rsidRPr="00D71BC5" w:rsidRDefault="00F70306" w:rsidP="008A4560">
      <w:pPr>
        <w:spacing w:after="0" w:line="240" w:lineRule="auto"/>
        <w:ind w:left="357"/>
        <w:jc w:val="both"/>
        <w:rPr>
          <w:rFonts w:cstheme="minorHAnsi"/>
        </w:rPr>
      </w:pPr>
    </w:p>
    <w:p w14:paraId="121B54F9" w14:textId="5B153866" w:rsidR="00E70D16" w:rsidRPr="00D71BC5" w:rsidRDefault="005335D8" w:rsidP="00953DF4">
      <w:pPr>
        <w:widowControl w:val="0"/>
        <w:spacing w:after="0" w:line="240" w:lineRule="auto"/>
        <w:jc w:val="both"/>
        <w:rPr>
          <w:rFonts w:cstheme="minorHAnsi"/>
        </w:rPr>
      </w:pPr>
      <w:r w:rsidRPr="00D71BC5">
        <w:rPr>
          <w:rFonts w:cstheme="minorHAnsi"/>
        </w:rPr>
        <w:t xml:space="preserve">Our second Bible reading for this lesson is </w:t>
      </w:r>
      <w:r w:rsidRPr="00D71BC5">
        <w:rPr>
          <w:rFonts w:cstheme="minorHAnsi"/>
          <w:b/>
        </w:rPr>
        <w:t>Proverbs 3:5</w:t>
      </w:r>
      <w:r w:rsidR="00C02005" w:rsidRPr="00D71BC5">
        <w:rPr>
          <w:rFonts w:cstheme="minorHAnsi"/>
          <w:b/>
        </w:rPr>
        <w:t>–</w:t>
      </w:r>
      <w:r w:rsidRPr="00D71BC5">
        <w:rPr>
          <w:rFonts w:cstheme="minorHAnsi"/>
          <w:b/>
        </w:rPr>
        <w:t>7</w:t>
      </w:r>
      <w:r w:rsidRPr="00D71BC5">
        <w:rPr>
          <w:rFonts w:cstheme="minorHAnsi"/>
        </w:rPr>
        <w:t>.</w:t>
      </w:r>
      <w:r w:rsidR="00B413F8" w:rsidRPr="00D71BC5">
        <w:rPr>
          <w:rFonts w:cstheme="minorHAnsi"/>
        </w:rPr>
        <w:t xml:space="preserve"> </w:t>
      </w:r>
      <w:r w:rsidRPr="00D71BC5">
        <w:rPr>
          <w:rFonts w:cstheme="minorHAnsi"/>
        </w:rPr>
        <w:t>You might look at this passage in the context of the whole chapter</w:t>
      </w:r>
      <w:r w:rsidR="0034221E" w:rsidRPr="00D71BC5">
        <w:rPr>
          <w:rFonts w:cstheme="minorHAnsi"/>
        </w:rPr>
        <w:t>,</w:t>
      </w:r>
      <w:r w:rsidRPr="00D71BC5">
        <w:rPr>
          <w:rFonts w:cstheme="minorHAnsi"/>
        </w:rPr>
        <w:t xml:space="preserve"> which offers encouragement and all kinds of promises to those who choose to become single-minded and learn </w:t>
      </w:r>
      <w:r w:rsidR="00C953BC" w:rsidRPr="00D71BC5">
        <w:rPr>
          <w:rFonts w:cstheme="minorHAnsi"/>
        </w:rPr>
        <w:t>wisdom. Here</w:t>
      </w:r>
      <w:r w:rsidR="000A6854" w:rsidRPr="00D71BC5">
        <w:rPr>
          <w:rFonts w:cstheme="minorHAnsi"/>
        </w:rPr>
        <w:t xml:space="preserve"> is </w:t>
      </w:r>
      <w:r w:rsidR="00616F3F" w:rsidRPr="00D71BC5">
        <w:rPr>
          <w:rFonts w:cstheme="minorHAnsi"/>
        </w:rPr>
        <w:t xml:space="preserve">my </w:t>
      </w:r>
      <w:r w:rsidR="000A6854" w:rsidRPr="00D71BC5">
        <w:rPr>
          <w:rFonts w:cstheme="minorHAnsi"/>
        </w:rPr>
        <w:t xml:space="preserve">version of </w:t>
      </w:r>
      <w:r w:rsidR="001938F2" w:rsidRPr="00D71BC5">
        <w:rPr>
          <w:rFonts w:cstheme="minorHAnsi"/>
        </w:rPr>
        <w:t>this</w:t>
      </w:r>
      <w:r w:rsidR="000A6854" w:rsidRPr="00D71BC5">
        <w:rPr>
          <w:rFonts w:cstheme="minorHAnsi"/>
        </w:rPr>
        <w:t xml:space="preserve"> text:</w:t>
      </w:r>
    </w:p>
    <w:p w14:paraId="58217652" w14:textId="77777777" w:rsidR="008A489C" w:rsidRPr="00D71BC5" w:rsidRDefault="008A489C" w:rsidP="00953DF4">
      <w:pPr>
        <w:widowControl w:val="0"/>
        <w:spacing w:after="0" w:line="240" w:lineRule="auto"/>
        <w:jc w:val="both"/>
        <w:rPr>
          <w:rFonts w:cstheme="minorHAnsi"/>
        </w:rPr>
      </w:pPr>
    </w:p>
    <w:p w14:paraId="7C68A969" w14:textId="0ED830CF" w:rsidR="00E70D16" w:rsidRPr="00D71BC5" w:rsidRDefault="00E70D16" w:rsidP="00953DF4">
      <w:pPr>
        <w:widowControl w:val="0"/>
        <w:spacing w:after="0" w:line="240" w:lineRule="auto"/>
        <w:ind w:left="720" w:right="720"/>
        <w:jc w:val="both"/>
        <w:rPr>
          <w:rFonts w:cstheme="minorHAnsi"/>
        </w:rPr>
      </w:pPr>
      <w:r w:rsidRPr="00D71BC5">
        <w:rPr>
          <w:rFonts w:cstheme="minorHAnsi"/>
          <w:b/>
          <w:vertAlign w:val="superscript"/>
        </w:rPr>
        <w:t>5</w:t>
      </w:r>
      <w:r w:rsidRPr="00D71BC5">
        <w:rPr>
          <w:rFonts w:cstheme="minorHAnsi"/>
        </w:rPr>
        <w:t xml:space="preserve">Make sure that all your motivation begins with trust in </w:t>
      </w:r>
      <w:r w:rsidR="0033342A" w:rsidRPr="00D71BC5">
        <w:rPr>
          <w:rFonts w:cstheme="minorHAnsi"/>
        </w:rPr>
        <w:t>God</w:t>
      </w:r>
      <w:r w:rsidRPr="00D71BC5">
        <w:rPr>
          <w:rFonts w:cstheme="minorHAnsi"/>
        </w:rPr>
        <w:t xml:space="preserve">. Do not lean on your own understanding. </w:t>
      </w:r>
      <w:r w:rsidRPr="00D71BC5">
        <w:rPr>
          <w:rFonts w:cstheme="minorHAnsi"/>
          <w:vertAlign w:val="superscript"/>
        </w:rPr>
        <w:t>6</w:t>
      </w:r>
      <w:r w:rsidRPr="00D71BC5">
        <w:rPr>
          <w:rFonts w:cstheme="minorHAnsi"/>
        </w:rPr>
        <w:t xml:space="preserve">In all your choices be mindful of Him and He will straighten your path toward </w:t>
      </w:r>
      <w:r w:rsidR="001938F2" w:rsidRPr="00D71BC5">
        <w:rPr>
          <w:rFonts w:cstheme="minorHAnsi"/>
        </w:rPr>
        <w:t>oriented outcomes</w:t>
      </w:r>
      <w:r w:rsidRPr="00D71BC5">
        <w:rPr>
          <w:rFonts w:cstheme="minorHAnsi"/>
        </w:rPr>
        <w:t xml:space="preserve">. </w:t>
      </w:r>
      <w:r w:rsidRPr="00D71BC5">
        <w:rPr>
          <w:rFonts w:cstheme="minorHAnsi"/>
          <w:b/>
          <w:bCs/>
          <w:vertAlign w:val="superscript"/>
        </w:rPr>
        <w:t>7</w:t>
      </w:r>
      <w:r w:rsidRPr="00D71BC5">
        <w:rPr>
          <w:rFonts w:cstheme="minorHAnsi"/>
        </w:rPr>
        <w:t xml:space="preserve">Do not be wise in your own estimation; fear </w:t>
      </w:r>
      <w:r w:rsidR="0033342A" w:rsidRPr="00D71BC5">
        <w:rPr>
          <w:rFonts w:cstheme="minorHAnsi"/>
        </w:rPr>
        <w:t>God</w:t>
      </w:r>
      <w:r w:rsidRPr="00D71BC5">
        <w:rPr>
          <w:rFonts w:cstheme="minorHAnsi"/>
        </w:rPr>
        <w:t xml:space="preserve"> a</w:t>
      </w:r>
      <w:r w:rsidR="00395AB5" w:rsidRPr="00D71BC5">
        <w:rPr>
          <w:rFonts w:cstheme="minorHAnsi"/>
        </w:rPr>
        <w:t>nd turn away from doing damage.</w:t>
      </w:r>
    </w:p>
    <w:p w14:paraId="16D520E3" w14:textId="025F3992" w:rsidR="00443721" w:rsidRPr="00D71BC5" w:rsidRDefault="00443721" w:rsidP="00953DF4">
      <w:pPr>
        <w:spacing w:after="0" w:line="240" w:lineRule="auto"/>
        <w:ind w:left="720" w:right="720"/>
        <w:jc w:val="both"/>
        <w:rPr>
          <w:rFonts w:cstheme="minorHAnsi"/>
        </w:rPr>
      </w:pPr>
    </w:p>
    <w:p w14:paraId="1A303D61" w14:textId="50C8E5CB" w:rsidR="00443721" w:rsidRPr="00D71BC5" w:rsidRDefault="00443721" w:rsidP="00953DF4">
      <w:pPr>
        <w:spacing w:after="0" w:line="240" w:lineRule="auto"/>
        <w:ind w:right="720"/>
        <w:jc w:val="both"/>
        <w:rPr>
          <w:rFonts w:cstheme="minorHAnsi"/>
        </w:rPr>
      </w:pPr>
      <w:r w:rsidRPr="00D71BC5">
        <w:rPr>
          <w:rFonts w:cstheme="minorHAnsi"/>
        </w:rPr>
        <w:t>Take a deep breath</w:t>
      </w:r>
      <w:r w:rsidR="001C4B49" w:rsidRPr="00D71BC5">
        <w:rPr>
          <w:rFonts w:cstheme="minorHAnsi"/>
        </w:rPr>
        <w:t>.</w:t>
      </w:r>
    </w:p>
    <w:p w14:paraId="0B5155DE" w14:textId="77777777" w:rsidR="00A223A1" w:rsidRPr="00D71BC5" w:rsidRDefault="00A223A1" w:rsidP="00953DF4">
      <w:pPr>
        <w:spacing w:after="0" w:line="240" w:lineRule="auto"/>
        <w:jc w:val="both"/>
        <w:rPr>
          <w:rFonts w:cstheme="minorHAnsi"/>
        </w:rPr>
      </w:pPr>
    </w:p>
    <w:p w14:paraId="427E03D7" w14:textId="75868E7A" w:rsidR="00E70D16" w:rsidRPr="00D71BC5" w:rsidRDefault="00E70D16" w:rsidP="00953DF4">
      <w:pPr>
        <w:spacing w:after="0" w:line="240" w:lineRule="auto"/>
        <w:jc w:val="both"/>
        <w:rPr>
          <w:rFonts w:cstheme="minorHAnsi"/>
        </w:rPr>
      </w:pPr>
      <w:r w:rsidRPr="00D71BC5">
        <w:rPr>
          <w:rFonts w:cstheme="minorHAnsi"/>
        </w:rPr>
        <w:t>If you regularly find yourself choosing the lower path, keep this passage in mind.</w:t>
      </w:r>
      <w:r w:rsidR="00B413F8" w:rsidRPr="00D71BC5">
        <w:rPr>
          <w:rFonts w:cstheme="minorHAnsi"/>
        </w:rPr>
        <w:t xml:space="preserve"> </w:t>
      </w:r>
      <w:r w:rsidR="00DA0416" w:rsidRPr="00D71BC5">
        <w:rPr>
          <w:rFonts w:cstheme="minorHAnsi"/>
        </w:rPr>
        <w:t xml:space="preserve">You might copy and post these verses where you will often see them. That may help you remember to stop </w:t>
      </w:r>
      <w:r w:rsidR="00DF7416" w:rsidRPr="00D71BC5">
        <w:rPr>
          <w:rFonts w:cstheme="minorHAnsi"/>
        </w:rPr>
        <w:t xml:space="preserve">giving in </w:t>
      </w:r>
      <w:r w:rsidR="000A6854" w:rsidRPr="00D71BC5">
        <w:rPr>
          <w:rFonts w:cstheme="minorHAnsi"/>
        </w:rPr>
        <w:t>to</w:t>
      </w:r>
      <w:r w:rsidRPr="00D71BC5">
        <w:rPr>
          <w:rFonts w:cstheme="minorHAnsi"/>
        </w:rPr>
        <w:t xml:space="preserve"> fear.</w:t>
      </w:r>
      <w:r w:rsidR="00DB6140" w:rsidRPr="00D71BC5">
        <w:rPr>
          <w:rFonts w:cstheme="minorHAnsi"/>
        </w:rPr>
        <w:t xml:space="preserve"> </w:t>
      </w:r>
    </w:p>
    <w:p w14:paraId="4614D814" w14:textId="77777777" w:rsidR="00FF6308" w:rsidRPr="00D71BC5" w:rsidRDefault="00FF6308" w:rsidP="00953DF4">
      <w:pPr>
        <w:spacing w:after="0" w:line="240" w:lineRule="auto"/>
        <w:jc w:val="both"/>
        <w:rPr>
          <w:rFonts w:cstheme="minorHAnsi"/>
        </w:rPr>
      </w:pPr>
    </w:p>
    <w:p w14:paraId="3B8832AC" w14:textId="18B99ED4" w:rsidR="00880B62" w:rsidRPr="00D71BC5" w:rsidRDefault="00880B62" w:rsidP="00953DF4">
      <w:pPr>
        <w:spacing w:after="0" w:line="240" w:lineRule="auto"/>
        <w:jc w:val="both"/>
        <w:rPr>
          <w:rFonts w:cstheme="minorHAnsi"/>
        </w:rPr>
      </w:pPr>
      <w:bookmarkStart w:id="14" w:name="_Hlk512679542"/>
      <w:r w:rsidRPr="00D71BC5">
        <w:t xml:space="preserve">The quality of your relationship with God is the result of your choices. If you choose to lean on your own understanding, being wise in your own estimation and doing things your own way, you will stay on the lower path </w:t>
      </w:r>
      <w:r w:rsidR="0004286E" w:rsidRPr="00D71BC5">
        <w:t xml:space="preserve">of the </w:t>
      </w:r>
      <w:r w:rsidR="00723937" w:rsidRPr="00D71BC5">
        <w:t>f</w:t>
      </w:r>
      <w:r w:rsidR="0004286E" w:rsidRPr="00D71BC5">
        <w:t xml:space="preserve">lowchart </w:t>
      </w:r>
      <w:r w:rsidRPr="00D71BC5">
        <w:t xml:space="preserve">and disconnect yourself from God. </w:t>
      </w:r>
      <w:r w:rsidR="0035126F" w:rsidRPr="00D71BC5">
        <w:t xml:space="preserve">But if you are mindful of what God values and honor His way of doing things, you will remain on the upper path and will learn to trust God with all your heart. </w:t>
      </w:r>
      <w:r w:rsidRPr="00D71BC5">
        <w:t xml:space="preserve">Your greatest experiment in this world is to choose to live your life God’s way and see what happens. </w:t>
      </w:r>
      <w:r w:rsidR="00FF6308" w:rsidRPr="00D71BC5">
        <w:t xml:space="preserve">I’m sorry to say that when you become a Christian, the boss is no longer you! </w:t>
      </w:r>
      <w:r w:rsidRPr="00D71BC5">
        <w:rPr>
          <w:rFonts w:cstheme="minorHAnsi"/>
        </w:rPr>
        <w:t>Fear God by obeying Him as the Boss. Let Him make your path straight. Choose today whom you will serve.</w:t>
      </w:r>
      <w:r w:rsidRPr="00D71BC5">
        <w:rPr>
          <w:rStyle w:val="EndnoteReference"/>
          <w:rFonts w:cstheme="minorHAnsi"/>
        </w:rPr>
        <w:endnoteReference w:id="13"/>
      </w:r>
      <w:r w:rsidRPr="00D71BC5">
        <w:rPr>
          <w:rFonts w:cstheme="minorHAnsi"/>
        </w:rPr>
        <w:t xml:space="preserve"> You really do have a choice. </w:t>
      </w:r>
      <w:r w:rsidRPr="00D71BC5">
        <w:t xml:space="preserve">Trusting in </w:t>
      </w:r>
      <w:r w:rsidR="00FA2C3E" w:rsidRPr="00D71BC5">
        <w:t xml:space="preserve">God’s </w:t>
      </w:r>
      <w:r w:rsidRPr="00D71BC5">
        <w:t xml:space="preserve">way of doing things is how godly choices are made. </w:t>
      </w:r>
    </w:p>
    <w:bookmarkEnd w:id="14"/>
    <w:p w14:paraId="6D56F1D4" w14:textId="77777777" w:rsidR="00880B62" w:rsidRPr="00D71BC5" w:rsidRDefault="00880B62" w:rsidP="00953DF4">
      <w:pPr>
        <w:spacing w:after="0" w:line="240" w:lineRule="auto"/>
        <w:jc w:val="both"/>
        <w:rPr>
          <w:rFonts w:cstheme="minorHAnsi"/>
        </w:rPr>
      </w:pPr>
    </w:p>
    <w:p w14:paraId="65E25585" w14:textId="77777777" w:rsidR="00AA3EE9" w:rsidRPr="00D71BC5" w:rsidRDefault="007A4DD7" w:rsidP="00953DF4">
      <w:pPr>
        <w:spacing w:after="0" w:line="240" w:lineRule="auto"/>
        <w:jc w:val="both"/>
      </w:pPr>
      <w:r w:rsidRPr="00D71BC5">
        <w:t xml:space="preserve">Our prayer might go something like this: </w:t>
      </w:r>
    </w:p>
    <w:p w14:paraId="36F7C45B" w14:textId="77777777" w:rsidR="002C374D" w:rsidRPr="00D71BC5" w:rsidRDefault="002C374D" w:rsidP="00953DF4">
      <w:pPr>
        <w:spacing w:after="0" w:line="240" w:lineRule="auto"/>
        <w:jc w:val="both"/>
      </w:pPr>
    </w:p>
    <w:p w14:paraId="5A34A642" w14:textId="7F3EA196" w:rsidR="002D2F47" w:rsidRPr="00D71BC5" w:rsidRDefault="007A4DD7" w:rsidP="00953DF4">
      <w:pPr>
        <w:spacing w:after="0" w:line="240" w:lineRule="auto"/>
        <w:jc w:val="center"/>
        <w:rPr>
          <w:i/>
        </w:rPr>
      </w:pPr>
      <w:r w:rsidRPr="00D71BC5">
        <w:rPr>
          <w:i/>
        </w:rPr>
        <w:t>Lord, i</w:t>
      </w:r>
      <w:r w:rsidR="002C374D" w:rsidRPr="00D71BC5">
        <w:rPr>
          <w:i/>
        </w:rPr>
        <w:t>n one area of my life this week</w:t>
      </w:r>
      <w:r w:rsidR="00BC47C4" w:rsidRPr="00D71BC5">
        <w:rPr>
          <w:i/>
        </w:rPr>
        <w:t>,</w:t>
      </w:r>
      <w:r w:rsidR="00461BCD" w:rsidRPr="00D71BC5">
        <w:rPr>
          <w:i/>
        </w:rPr>
        <w:t xml:space="preserve"> </w:t>
      </w:r>
      <w:r w:rsidRPr="00D71BC5">
        <w:rPr>
          <w:i/>
        </w:rPr>
        <w:t>rem</w:t>
      </w:r>
      <w:r w:rsidR="00A333C0" w:rsidRPr="00D71BC5">
        <w:rPr>
          <w:i/>
        </w:rPr>
        <w:t xml:space="preserve">ind me to acknowledge </w:t>
      </w:r>
      <w:r w:rsidR="009A0BF5" w:rsidRPr="00D71BC5">
        <w:rPr>
          <w:i/>
        </w:rPr>
        <w:t>You as the Boss</w:t>
      </w:r>
      <w:r w:rsidRPr="00D71BC5">
        <w:rPr>
          <w:i/>
        </w:rPr>
        <w:t xml:space="preserve"> a</w:t>
      </w:r>
      <w:r w:rsidR="0039648D" w:rsidRPr="00D71BC5">
        <w:rPr>
          <w:i/>
        </w:rPr>
        <w:t>nd</w:t>
      </w:r>
      <w:r w:rsidR="00C749BC" w:rsidRPr="00D71BC5">
        <w:rPr>
          <w:i/>
        </w:rPr>
        <w:t xml:space="preserve"> </w:t>
      </w:r>
      <w:r w:rsidR="00EF6752" w:rsidRPr="00D71BC5">
        <w:rPr>
          <w:i/>
        </w:rPr>
        <w:t>trust</w:t>
      </w:r>
      <w:r w:rsidR="0039648D" w:rsidRPr="00D71BC5">
        <w:rPr>
          <w:i/>
        </w:rPr>
        <w:t xml:space="preserve"> You</w:t>
      </w:r>
      <w:r w:rsidR="0012054A" w:rsidRPr="00D71BC5">
        <w:rPr>
          <w:i/>
        </w:rPr>
        <w:t>r way of doing things</w:t>
      </w:r>
      <w:r w:rsidR="0039648D" w:rsidRPr="00D71BC5">
        <w:rPr>
          <w:i/>
        </w:rPr>
        <w:t>. (Repeat)</w:t>
      </w:r>
    </w:p>
    <w:p w14:paraId="30DB0B98" w14:textId="77777777" w:rsidR="002D2F47" w:rsidRPr="00D71BC5" w:rsidRDefault="002D2F47" w:rsidP="00953DF4">
      <w:pPr>
        <w:spacing w:after="0" w:line="240" w:lineRule="auto"/>
        <w:jc w:val="both"/>
      </w:pPr>
    </w:p>
    <w:p w14:paraId="5E5882FC" w14:textId="77777777" w:rsidR="002D2F47" w:rsidRPr="00D71BC5" w:rsidRDefault="002D2F47" w:rsidP="00953DF4">
      <w:pPr>
        <w:spacing w:after="0" w:line="240" w:lineRule="auto"/>
        <w:jc w:val="both"/>
      </w:pPr>
      <w:r w:rsidRPr="00D71BC5">
        <w:t>Take a deep breath.</w:t>
      </w:r>
    </w:p>
    <w:p w14:paraId="2C24A757" w14:textId="0CA39BF4" w:rsidR="00C43B49" w:rsidRPr="00D71BC5" w:rsidRDefault="00C43B49" w:rsidP="00C43B49">
      <w:pPr>
        <w:spacing w:after="0" w:line="240" w:lineRule="auto"/>
        <w:jc w:val="both"/>
        <w:rPr>
          <w:i/>
        </w:rPr>
      </w:pPr>
      <w:r w:rsidRPr="00D71BC5">
        <w:rPr>
          <w:i/>
        </w:rPr>
        <w:t xml:space="preserve">(If time permits, ask, “Does anyone have comments or questions about </w:t>
      </w:r>
      <w:r w:rsidR="003D3F6F" w:rsidRPr="00D71BC5">
        <w:rPr>
          <w:i/>
        </w:rPr>
        <w:t>the</w:t>
      </w:r>
      <w:r w:rsidRPr="00D71BC5">
        <w:rPr>
          <w:i/>
        </w:rPr>
        <w:t xml:space="preserve"> Bible teaching?</w:t>
      </w:r>
      <w:r w:rsidR="00983D50" w:rsidRPr="00D71BC5">
        <w:rPr>
          <w:i/>
        </w:rPr>
        <w:t>”</w:t>
      </w:r>
      <w:r w:rsidRPr="00D71BC5">
        <w:rPr>
          <w:i/>
        </w:rPr>
        <w:t>)</w:t>
      </w:r>
    </w:p>
    <w:p w14:paraId="05FC85D1" w14:textId="77777777" w:rsidR="00CB0AE7" w:rsidRPr="00D71BC5" w:rsidRDefault="00CB0AE7" w:rsidP="00953DF4">
      <w:pPr>
        <w:spacing w:after="0" w:line="240" w:lineRule="auto"/>
        <w:jc w:val="both"/>
        <w:rPr>
          <w:b/>
        </w:rPr>
      </w:pPr>
    </w:p>
    <w:p w14:paraId="6B0DCE12" w14:textId="77777777" w:rsidR="00AA3EE9" w:rsidRPr="00D71BC5" w:rsidRDefault="00070873" w:rsidP="00953DF4">
      <w:pPr>
        <w:spacing w:after="0" w:line="240" w:lineRule="auto"/>
        <w:jc w:val="both"/>
        <w:rPr>
          <w:rFonts w:cstheme="minorHAnsi"/>
          <w:b/>
        </w:rPr>
      </w:pPr>
      <w:r w:rsidRPr="00D71BC5">
        <w:rPr>
          <w:rFonts w:cstheme="minorHAnsi"/>
          <w:b/>
        </w:rPr>
        <w:t>1:10</w:t>
      </w:r>
      <w:r w:rsidR="00285B9A" w:rsidRPr="00D71BC5">
        <w:rPr>
          <w:rFonts w:cstheme="minorHAnsi"/>
          <w:b/>
        </w:rPr>
        <w:t xml:space="preserve"> </w:t>
      </w:r>
      <w:r w:rsidR="00285B9A" w:rsidRPr="00D71BC5">
        <w:rPr>
          <w:rFonts w:cstheme="minorHAnsi"/>
          <w:b/>
        </w:rPr>
        <w:tab/>
        <w:t>INTEGRATION</w:t>
      </w:r>
    </w:p>
    <w:p w14:paraId="0BA78539" w14:textId="77777777" w:rsidR="006F7D18" w:rsidRPr="00D71BC5" w:rsidRDefault="006F7D18" w:rsidP="00953DF4">
      <w:pPr>
        <w:spacing w:after="0" w:line="240" w:lineRule="auto"/>
        <w:jc w:val="both"/>
        <w:rPr>
          <w:rFonts w:cstheme="minorHAnsi"/>
        </w:rPr>
      </w:pPr>
    </w:p>
    <w:p w14:paraId="34AE98C6" w14:textId="26C54D4A" w:rsidR="00722BE6" w:rsidRPr="00D71BC5" w:rsidRDefault="00722BE6" w:rsidP="00953DF4">
      <w:pPr>
        <w:spacing w:after="0" w:line="240" w:lineRule="auto"/>
        <w:jc w:val="both"/>
        <w:rPr>
          <w:rFonts w:cstheme="minorHAnsi"/>
        </w:rPr>
      </w:pPr>
      <w:r w:rsidRPr="00D71BC5">
        <w:rPr>
          <w:rFonts w:cstheme="minorHAnsi"/>
        </w:rPr>
        <w:t xml:space="preserve">Sip some </w:t>
      </w:r>
      <w:r w:rsidR="00EF5EE4" w:rsidRPr="00D71BC5">
        <w:rPr>
          <w:rFonts w:cstheme="minorHAnsi"/>
        </w:rPr>
        <w:t xml:space="preserve">purified </w:t>
      </w:r>
      <w:r w:rsidRPr="00D71BC5">
        <w:rPr>
          <w:rFonts w:cstheme="minorHAnsi"/>
        </w:rPr>
        <w:t xml:space="preserve">water and prepare to take some notes. Assume </w:t>
      </w:r>
      <w:r w:rsidR="00443721" w:rsidRPr="00D71BC5">
        <w:rPr>
          <w:rFonts w:cstheme="minorHAnsi"/>
        </w:rPr>
        <w:t xml:space="preserve">a </w:t>
      </w:r>
      <w:r w:rsidR="005E13C9" w:rsidRPr="00D71BC5">
        <w:rPr>
          <w:rFonts w:cstheme="minorHAnsi"/>
        </w:rPr>
        <w:t xml:space="preserve">mindfulness </w:t>
      </w:r>
      <w:r w:rsidRPr="00D71BC5">
        <w:rPr>
          <w:rFonts w:cstheme="minorHAnsi"/>
        </w:rPr>
        <w:t>posture</w:t>
      </w:r>
      <w:r w:rsidR="00EF5EE4" w:rsidRPr="00D71BC5">
        <w:rPr>
          <w:rFonts w:cstheme="minorHAnsi"/>
        </w:rPr>
        <w:t>,</w:t>
      </w:r>
      <w:r w:rsidRPr="00D71BC5">
        <w:rPr>
          <w:rFonts w:cstheme="minorHAnsi"/>
        </w:rPr>
        <w:t xml:space="preserve"> and breathe. </w:t>
      </w:r>
      <w:r w:rsidRPr="00D71BC5">
        <w:rPr>
          <w:rFonts w:cstheme="minorHAnsi"/>
          <w:i/>
        </w:rPr>
        <w:t xml:space="preserve">(Pause </w:t>
      </w:r>
      <w:r w:rsidR="00C02005" w:rsidRPr="00D71BC5">
        <w:rPr>
          <w:rFonts w:cstheme="minorHAnsi"/>
          <w:i/>
        </w:rPr>
        <w:t xml:space="preserve">for </w:t>
      </w:r>
      <w:r w:rsidR="00305772" w:rsidRPr="00D71BC5">
        <w:rPr>
          <w:rFonts w:cstheme="minorHAnsi"/>
          <w:i/>
        </w:rPr>
        <w:t>1</w:t>
      </w:r>
      <w:r w:rsidRPr="00D71BC5">
        <w:rPr>
          <w:rFonts w:cstheme="minorHAnsi"/>
          <w:i/>
        </w:rPr>
        <w:t>0 seconds)</w:t>
      </w:r>
    </w:p>
    <w:p w14:paraId="2927BF32" w14:textId="77777777" w:rsidR="00722BE6" w:rsidRPr="00D71BC5" w:rsidRDefault="00722BE6" w:rsidP="00953DF4">
      <w:pPr>
        <w:spacing w:after="0" w:line="240" w:lineRule="auto"/>
        <w:jc w:val="both"/>
        <w:rPr>
          <w:rFonts w:cstheme="minorHAnsi"/>
        </w:rPr>
      </w:pPr>
    </w:p>
    <w:p w14:paraId="0B01A79C" w14:textId="3A3AC2EC" w:rsidR="00690A70" w:rsidRPr="00D71BC5" w:rsidRDefault="00EF54EF" w:rsidP="00953DF4">
      <w:pPr>
        <w:spacing w:after="0" w:line="240" w:lineRule="auto"/>
        <w:jc w:val="both"/>
        <w:rPr>
          <w:rFonts w:cstheme="minorHAnsi"/>
          <w:i/>
        </w:rPr>
      </w:pPr>
      <w:r w:rsidRPr="00D71BC5">
        <w:rPr>
          <w:rFonts w:cstheme="minorHAnsi"/>
        </w:rPr>
        <w:t>Here is our integration focus</w:t>
      </w:r>
      <w:r w:rsidR="00722BE6" w:rsidRPr="00D71BC5">
        <w:rPr>
          <w:rFonts w:cstheme="minorHAnsi"/>
        </w:rPr>
        <w:t xml:space="preserve">: </w:t>
      </w:r>
      <w:r w:rsidR="00722BE6" w:rsidRPr="00D71BC5">
        <w:rPr>
          <w:rFonts w:cstheme="minorHAnsi"/>
          <w:i/>
        </w:rPr>
        <w:t>Consider a situation in which you want, so badly, to lean on your own understanding. (Repeat) (Pause</w:t>
      </w:r>
      <w:r w:rsidR="00305772" w:rsidRPr="00D71BC5">
        <w:rPr>
          <w:rFonts w:cstheme="minorHAnsi"/>
          <w:i/>
        </w:rPr>
        <w:t xml:space="preserve"> </w:t>
      </w:r>
      <w:r w:rsidR="00C02005" w:rsidRPr="00D71BC5">
        <w:rPr>
          <w:rFonts w:cstheme="minorHAnsi"/>
          <w:i/>
        </w:rPr>
        <w:t xml:space="preserve">for </w:t>
      </w:r>
      <w:r w:rsidR="00305772" w:rsidRPr="00D71BC5">
        <w:rPr>
          <w:rFonts w:cstheme="minorHAnsi"/>
          <w:i/>
        </w:rPr>
        <w:t>30 seconds</w:t>
      </w:r>
      <w:r w:rsidR="00722BE6" w:rsidRPr="00D71BC5">
        <w:rPr>
          <w:rFonts w:cstheme="minorHAnsi"/>
          <w:i/>
        </w:rPr>
        <w:t>)</w:t>
      </w:r>
    </w:p>
    <w:p w14:paraId="04E8A736" w14:textId="77777777" w:rsidR="00690A70" w:rsidRPr="00D71BC5" w:rsidRDefault="00690A70" w:rsidP="00953DF4">
      <w:pPr>
        <w:spacing w:after="0" w:line="240" w:lineRule="auto"/>
        <w:jc w:val="both"/>
        <w:rPr>
          <w:rFonts w:cstheme="minorHAnsi"/>
        </w:rPr>
      </w:pPr>
    </w:p>
    <w:p w14:paraId="74DE9DC7" w14:textId="7E73DB83" w:rsidR="00722BE6" w:rsidRPr="00D71BC5" w:rsidRDefault="00722BE6" w:rsidP="00953DF4">
      <w:pPr>
        <w:spacing w:after="0" w:line="240" w:lineRule="auto"/>
        <w:jc w:val="both"/>
      </w:pPr>
      <w:r w:rsidRPr="00D71BC5">
        <w:rPr>
          <w:b/>
        </w:rPr>
        <w:t>The FAITH Process</w:t>
      </w:r>
    </w:p>
    <w:p w14:paraId="1B57D97A" w14:textId="63637515" w:rsidR="00722BE6" w:rsidRPr="00D71BC5" w:rsidRDefault="00722BE6" w:rsidP="00953DF4">
      <w:pPr>
        <w:spacing w:after="0" w:line="240" w:lineRule="auto"/>
        <w:jc w:val="both"/>
      </w:pPr>
      <w:r w:rsidRPr="00D71BC5">
        <w:rPr>
          <w:i/>
        </w:rPr>
        <w:t xml:space="preserve">(Choose </w:t>
      </w:r>
      <w:r w:rsidR="00EF54EF" w:rsidRPr="00D71BC5">
        <w:rPr>
          <w:i/>
        </w:rPr>
        <w:t xml:space="preserve">from each section </w:t>
      </w:r>
      <w:r w:rsidR="00AD5979" w:rsidRPr="00D71BC5">
        <w:rPr>
          <w:i/>
        </w:rPr>
        <w:t>a few sentences that are</w:t>
      </w:r>
      <w:r w:rsidR="00EF54EF" w:rsidRPr="00D71BC5">
        <w:rPr>
          <w:i/>
        </w:rPr>
        <w:t xml:space="preserve"> meaningful for you</w:t>
      </w:r>
      <w:r w:rsidRPr="00D71BC5">
        <w:rPr>
          <w:i/>
        </w:rPr>
        <w:t>)</w:t>
      </w:r>
    </w:p>
    <w:p w14:paraId="143ECC4E" w14:textId="77777777" w:rsidR="00722BE6" w:rsidRPr="00D71BC5" w:rsidRDefault="00722BE6" w:rsidP="00953DF4">
      <w:pPr>
        <w:spacing w:after="0" w:line="240" w:lineRule="auto"/>
        <w:jc w:val="both"/>
      </w:pPr>
    </w:p>
    <w:p w14:paraId="48307B8A" w14:textId="77777777" w:rsidR="00722BE6" w:rsidRPr="00D71BC5" w:rsidRDefault="00722BE6" w:rsidP="00953DF4">
      <w:pPr>
        <w:spacing w:after="0" w:line="240" w:lineRule="auto"/>
        <w:jc w:val="both"/>
        <w:rPr>
          <w:b/>
        </w:rPr>
      </w:pPr>
      <w:r w:rsidRPr="00D71BC5">
        <w:rPr>
          <w:b/>
        </w:rPr>
        <w:t>Feelings</w:t>
      </w:r>
    </w:p>
    <w:p w14:paraId="4CE32C80" w14:textId="0DE9BBE0" w:rsidR="00D71BC5" w:rsidRPr="005063B7" w:rsidRDefault="00722BE6" w:rsidP="00953DF4">
      <w:pPr>
        <w:spacing w:after="0" w:line="240" w:lineRule="auto"/>
        <w:jc w:val="both"/>
      </w:pPr>
      <w:r w:rsidRPr="00D71BC5">
        <w:t xml:space="preserve">As you </w:t>
      </w:r>
      <w:r w:rsidRPr="00D71BC5">
        <w:rPr>
          <w:i/>
        </w:rPr>
        <w:t>consider</w:t>
      </w:r>
      <w:r w:rsidRPr="00D71BC5">
        <w:rPr>
          <w:rFonts w:cstheme="minorHAnsi"/>
          <w:i/>
        </w:rPr>
        <w:t xml:space="preserve"> a situation in which you want, so badly, to lean on your own understanding</w:t>
      </w:r>
      <w:r w:rsidRPr="00D71BC5">
        <w:t xml:space="preserve">, how does it feel? </w:t>
      </w:r>
      <w:r w:rsidRPr="00D71BC5">
        <w:rPr>
          <w:i/>
        </w:rPr>
        <w:t xml:space="preserve">(Pause) </w:t>
      </w:r>
      <w:r w:rsidRPr="00D71BC5">
        <w:t xml:space="preserve">Your feelings are yours to teach you about yourself, to guide you, and to train you. They can often be uncomfortable. </w:t>
      </w:r>
      <w:r w:rsidRPr="00D71BC5">
        <w:rPr>
          <w:i/>
        </w:rPr>
        <w:t xml:space="preserve">(Pause) </w:t>
      </w:r>
      <w:r w:rsidRPr="00D71BC5">
        <w:t xml:space="preserve">You can learn to recognize and honor your feelings without allowing them to master you. Recognize </w:t>
      </w:r>
      <w:r w:rsidR="00084CDE" w:rsidRPr="00D71BC5">
        <w:t xml:space="preserve">with compassion </w:t>
      </w:r>
      <w:r w:rsidRPr="00D71BC5">
        <w:t>whatever you are experiencing, and breathe.</w:t>
      </w:r>
      <w:r w:rsidR="00B413F8" w:rsidRPr="00D71BC5">
        <w:t xml:space="preserve"> </w:t>
      </w:r>
      <w:r w:rsidRPr="00D71BC5">
        <w:rPr>
          <w:i/>
        </w:rPr>
        <w:t xml:space="preserve">(Pause </w:t>
      </w:r>
      <w:r w:rsidR="00C02005" w:rsidRPr="00D71BC5">
        <w:rPr>
          <w:i/>
        </w:rPr>
        <w:t xml:space="preserve">for </w:t>
      </w:r>
      <w:r w:rsidRPr="00D71BC5">
        <w:rPr>
          <w:i/>
        </w:rPr>
        <w:t xml:space="preserve">30 seconds) </w:t>
      </w:r>
    </w:p>
    <w:p w14:paraId="7F6C5F1A" w14:textId="7E43ED4A" w:rsidR="00722BE6" w:rsidRPr="00D71BC5" w:rsidRDefault="00F70306" w:rsidP="00F70306">
      <w:pPr>
        <w:widowControl w:val="0"/>
        <w:spacing w:after="0" w:line="240" w:lineRule="auto"/>
        <w:jc w:val="both"/>
        <w:rPr>
          <w:b/>
        </w:rPr>
      </w:pPr>
      <w:r>
        <w:rPr>
          <w:b/>
        </w:rPr>
        <w:t>A</w:t>
      </w:r>
      <w:r w:rsidR="00722BE6" w:rsidRPr="00D71BC5">
        <w:rPr>
          <w:b/>
        </w:rPr>
        <w:t>wareness without judgment</w:t>
      </w:r>
    </w:p>
    <w:p w14:paraId="7B896379" w14:textId="53027A53" w:rsidR="00722BE6" w:rsidRPr="00D71BC5" w:rsidRDefault="00722BE6" w:rsidP="00F70306">
      <w:pPr>
        <w:widowControl w:val="0"/>
        <w:spacing w:after="0" w:line="240" w:lineRule="auto"/>
        <w:jc w:val="both"/>
        <w:rPr>
          <w:i/>
        </w:rPr>
      </w:pPr>
      <w:r w:rsidRPr="00D71BC5">
        <w:t xml:space="preserve">Allow your experience to rest in your awareness. You might notice a compulsion to push thoughts or feelings away, to judge them, or to justify them. </w:t>
      </w:r>
      <w:r w:rsidR="004D0B73" w:rsidRPr="00D71BC5">
        <w:t xml:space="preserve">We </w:t>
      </w:r>
      <w:r w:rsidRPr="00D71BC5">
        <w:t xml:space="preserve">often flush </w:t>
      </w:r>
      <w:r w:rsidR="00426529" w:rsidRPr="00D71BC5">
        <w:t>thoughts and feelings</w:t>
      </w:r>
      <w:r w:rsidRPr="00D71BC5">
        <w:t xml:space="preserve"> from </w:t>
      </w:r>
      <w:r w:rsidR="004D0B73" w:rsidRPr="00D71BC5">
        <w:t xml:space="preserve">our </w:t>
      </w:r>
      <w:r w:rsidRPr="00D71BC5">
        <w:t xml:space="preserve">awareness before they have a chance to teach </w:t>
      </w:r>
      <w:r w:rsidR="004D0B73" w:rsidRPr="00D71BC5">
        <w:t>us</w:t>
      </w:r>
      <w:r w:rsidRPr="00D71BC5">
        <w:t>. Breathe</w:t>
      </w:r>
      <w:r w:rsidR="00DC64ED" w:rsidRPr="00D71BC5">
        <w:t>,</w:t>
      </w:r>
      <w:r w:rsidRPr="00D71BC5">
        <w:t xml:space="preserve"> and hold </w:t>
      </w:r>
      <w:r w:rsidR="002F5157" w:rsidRPr="00D71BC5">
        <w:t>them</w:t>
      </w:r>
      <w:r w:rsidRPr="00D71BC5">
        <w:t xml:space="preserve"> up to the light. Observe whatever you may be experiencing as you </w:t>
      </w:r>
      <w:r w:rsidRPr="00D71BC5">
        <w:rPr>
          <w:i/>
        </w:rPr>
        <w:t>c</w:t>
      </w:r>
      <w:r w:rsidRPr="00D71BC5">
        <w:rPr>
          <w:rFonts w:cstheme="minorHAnsi"/>
          <w:i/>
        </w:rPr>
        <w:t xml:space="preserve">onsider a situation </w:t>
      </w:r>
      <w:r w:rsidR="00BC47C4" w:rsidRPr="00D71BC5">
        <w:rPr>
          <w:rFonts w:cstheme="minorHAnsi"/>
          <w:i/>
        </w:rPr>
        <w:t xml:space="preserve">in which </w:t>
      </w:r>
      <w:r w:rsidRPr="00D71BC5">
        <w:rPr>
          <w:rFonts w:cstheme="minorHAnsi"/>
          <w:i/>
        </w:rPr>
        <w:t>you want, so badly, to lean on your own understanding</w:t>
      </w:r>
      <w:r w:rsidRPr="00D71BC5">
        <w:t xml:space="preserve">. </w:t>
      </w:r>
      <w:r w:rsidRPr="00D71BC5">
        <w:rPr>
          <w:i/>
        </w:rPr>
        <w:t xml:space="preserve">(Pause) </w:t>
      </w:r>
      <w:r w:rsidRPr="00D71BC5">
        <w:t>Feelings and passing thoughts are not right or wrong</w:t>
      </w:r>
      <w:r w:rsidR="00C02005" w:rsidRPr="00D71BC5">
        <w:t>; they</w:t>
      </w:r>
      <w:r w:rsidRPr="00D71BC5">
        <w:t xml:space="preserve"> just are. Give yourself permission now to explore them without judgment, and breathe. </w:t>
      </w:r>
      <w:r w:rsidRPr="00D71BC5">
        <w:rPr>
          <w:i/>
        </w:rPr>
        <w:t xml:space="preserve">(Pause </w:t>
      </w:r>
      <w:r w:rsidR="006F4897" w:rsidRPr="00D71BC5">
        <w:rPr>
          <w:i/>
        </w:rPr>
        <w:t xml:space="preserve">for </w:t>
      </w:r>
      <w:r w:rsidRPr="00D71BC5">
        <w:rPr>
          <w:i/>
        </w:rPr>
        <w:t>30 seconds)</w:t>
      </w:r>
    </w:p>
    <w:p w14:paraId="7E89B393" w14:textId="77777777" w:rsidR="00443721" w:rsidRPr="00D71BC5" w:rsidRDefault="00443721" w:rsidP="00953DF4">
      <w:pPr>
        <w:spacing w:after="0" w:line="240" w:lineRule="auto"/>
        <w:jc w:val="both"/>
      </w:pPr>
    </w:p>
    <w:p w14:paraId="5FDF7A92" w14:textId="2731EB62" w:rsidR="00722BE6" w:rsidRPr="00D71BC5" w:rsidRDefault="00722BE6" w:rsidP="00953DF4">
      <w:pPr>
        <w:spacing w:after="0" w:line="240" w:lineRule="auto"/>
        <w:jc w:val="both"/>
        <w:rPr>
          <w:b/>
        </w:rPr>
      </w:pPr>
      <w:r w:rsidRPr="00D71BC5">
        <w:rPr>
          <w:b/>
        </w:rPr>
        <w:t>Inquiry</w:t>
      </w:r>
      <w:r w:rsidR="00BC47C4" w:rsidRPr="00D71BC5">
        <w:rPr>
          <w:b/>
        </w:rPr>
        <w:t>: What</w:t>
      </w:r>
      <w:r w:rsidRPr="00D71BC5">
        <w:rPr>
          <w:b/>
        </w:rPr>
        <w:t xml:space="preserve"> is my body saying?</w:t>
      </w:r>
    </w:p>
    <w:p w14:paraId="51BDBBFA" w14:textId="7FDD5CC7" w:rsidR="00636E6A" w:rsidRPr="00D71BC5" w:rsidRDefault="00722BE6" w:rsidP="00953DF4">
      <w:pPr>
        <w:spacing w:after="0" w:line="240" w:lineRule="auto"/>
        <w:jc w:val="both"/>
        <w:rPr>
          <w:iCs/>
        </w:rPr>
      </w:pPr>
      <w:r w:rsidRPr="00D71BC5">
        <w:t>Breathe</w:t>
      </w:r>
      <w:r w:rsidR="00C02005" w:rsidRPr="00D71BC5">
        <w:t>,</w:t>
      </w:r>
      <w:r w:rsidRPr="00D71BC5">
        <w:t xml:space="preserve"> and bring your attention to your body. Notice what it is doing when you </w:t>
      </w:r>
      <w:r w:rsidRPr="00D71BC5">
        <w:rPr>
          <w:rFonts w:cstheme="minorHAnsi"/>
          <w:i/>
        </w:rPr>
        <w:t>consider this situation in which you want, so badly, to lean on your own understanding.</w:t>
      </w:r>
      <w:r w:rsidRPr="00D71BC5">
        <w:rPr>
          <w:i/>
        </w:rPr>
        <w:t xml:space="preserve"> </w:t>
      </w:r>
      <w:r w:rsidRPr="00D71BC5">
        <w:t xml:space="preserve">What sensations are there? </w:t>
      </w:r>
      <w:r w:rsidRPr="00D71BC5">
        <w:rPr>
          <w:i/>
        </w:rPr>
        <w:t xml:space="preserve">(Pause) </w:t>
      </w:r>
      <w:r w:rsidRPr="00D71BC5">
        <w:t>Your body is always talking to you. You may not understand its language right now, but you can observe. For example, you might recognize what craving, anger</w:t>
      </w:r>
      <w:r w:rsidR="00443721" w:rsidRPr="00D71BC5">
        <w:t>,</w:t>
      </w:r>
      <w:r w:rsidRPr="00D71BC5">
        <w:t xml:space="preserve"> or anxiety </w:t>
      </w:r>
      <w:r w:rsidR="005B089A" w:rsidRPr="00D71BC5">
        <w:t xml:space="preserve">feels </w:t>
      </w:r>
      <w:r w:rsidRPr="00D71BC5">
        <w:t xml:space="preserve">like in your body. </w:t>
      </w:r>
      <w:r w:rsidRPr="00D71BC5">
        <w:rPr>
          <w:i/>
        </w:rPr>
        <w:t>(Pause)</w:t>
      </w:r>
      <w:r w:rsidR="00636E6A" w:rsidRPr="00D71BC5">
        <w:rPr>
          <w:i/>
        </w:rPr>
        <w:t xml:space="preserve"> </w:t>
      </w:r>
      <w:r w:rsidR="00636E6A" w:rsidRPr="00D71BC5">
        <w:t xml:space="preserve">If your sensations are uncomfortable, you can move your attention to </w:t>
      </w:r>
      <w:r w:rsidR="006F4897" w:rsidRPr="00D71BC5">
        <w:t>an area of your</w:t>
      </w:r>
      <w:r w:rsidR="00636E6A" w:rsidRPr="00D71BC5">
        <w:t xml:space="preserve"> body that is not reacting</w:t>
      </w:r>
      <w:r w:rsidR="006F4897" w:rsidRPr="00D71BC5">
        <w:t>,</w:t>
      </w:r>
      <w:r w:rsidR="00636E6A" w:rsidRPr="00D71BC5">
        <w:t xml:space="preserve"> and rest. </w:t>
      </w:r>
      <w:r w:rsidR="00084CDE" w:rsidRPr="00D71BC5">
        <w:rPr>
          <w:iCs/>
        </w:rPr>
        <w:t>When you are ready</w:t>
      </w:r>
      <w:r w:rsidR="00636E6A" w:rsidRPr="00D71BC5">
        <w:t>, return to observe those uncomfortable sensations. Breathe.</w:t>
      </w:r>
      <w:r w:rsidR="006C0AD8" w:rsidRPr="00D71BC5">
        <w:t xml:space="preserve"> </w:t>
      </w:r>
      <w:r w:rsidR="00636E6A" w:rsidRPr="00D71BC5">
        <w:rPr>
          <w:i/>
          <w:iCs/>
        </w:rPr>
        <w:t>(Pause</w:t>
      </w:r>
      <w:r w:rsidR="006F4897" w:rsidRPr="00D71BC5">
        <w:rPr>
          <w:i/>
          <w:iCs/>
        </w:rPr>
        <w:t xml:space="preserve"> for</w:t>
      </w:r>
      <w:r w:rsidR="00636E6A" w:rsidRPr="00D71BC5">
        <w:rPr>
          <w:i/>
          <w:iCs/>
        </w:rPr>
        <w:t xml:space="preserve"> 30 seconds)</w:t>
      </w:r>
    </w:p>
    <w:p w14:paraId="67E2860E" w14:textId="77777777" w:rsidR="00722BE6" w:rsidRPr="00D71BC5" w:rsidRDefault="00722BE6" w:rsidP="00953DF4">
      <w:pPr>
        <w:spacing w:after="0" w:line="240" w:lineRule="auto"/>
        <w:jc w:val="both"/>
      </w:pPr>
    </w:p>
    <w:p w14:paraId="783DB514" w14:textId="65868A47" w:rsidR="00722BE6" w:rsidRPr="00D71BC5" w:rsidRDefault="00722BE6" w:rsidP="00953DF4">
      <w:pPr>
        <w:spacing w:after="0" w:line="240" w:lineRule="auto"/>
        <w:jc w:val="both"/>
        <w:rPr>
          <w:b/>
        </w:rPr>
      </w:pPr>
      <w:r w:rsidRPr="00D71BC5">
        <w:rPr>
          <w:b/>
        </w:rPr>
        <w:t>Talk to Jesus</w:t>
      </w:r>
    </w:p>
    <w:p w14:paraId="7258B2FA" w14:textId="6A31576B" w:rsidR="00722BE6" w:rsidRPr="00D71BC5" w:rsidRDefault="00722BE6" w:rsidP="00953DF4">
      <w:pPr>
        <w:widowControl w:val="0"/>
        <w:spacing w:after="0" w:line="240" w:lineRule="auto"/>
        <w:jc w:val="both"/>
      </w:pPr>
      <w:r w:rsidRPr="00D71BC5">
        <w:t>You might imagine that you are leaning back in the</w:t>
      </w:r>
      <w:r w:rsidR="008D4C12" w:rsidRPr="00D71BC5">
        <w:t xml:space="preserve"> safe and loving</w:t>
      </w:r>
      <w:r w:rsidRPr="00D71BC5">
        <w:t xml:space="preserve"> arms of Jesus </w:t>
      </w:r>
      <w:r w:rsidR="00BC47C4" w:rsidRPr="00D71BC5">
        <w:t xml:space="preserve">as </w:t>
      </w:r>
      <w:r w:rsidRPr="00D71BC5">
        <w:t xml:space="preserve">together you </w:t>
      </w:r>
      <w:r w:rsidR="00BC47C4" w:rsidRPr="00D71BC5">
        <w:rPr>
          <w:i/>
        </w:rPr>
        <w:t>consider</w:t>
      </w:r>
      <w:r w:rsidRPr="00D71BC5">
        <w:rPr>
          <w:rFonts w:cstheme="minorHAnsi"/>
          <w:i/>
        </w:rPr>
        <w:t xml:space="preserve"> this situation in which you want, so badly, to lean on your own understanding</w:t>
      </w:r>
      <w:r w:rsidRPr="00D71BC5">
        <w:t xml:space="preserve">. Do you feel comfortable, uncomfortable, or are you shutting down? Just observe. </w:t>
      </w:r>
      <w:r w:rsidRPr="00D71BC5">
        <w:rPr>
          <w:i/>
        </w:rPr>
        <w:t>(Pause)</w:t>
      </w:r>
      <w:r w:rsidRPr="00D71BC5">
        <w:t xml:space="preserve"> Do you tend to judge this situation as good or evil? </w:t>
      </w:r>
      <w:r w:rsidRPr="00D71BC5">
        <w:rPr>
          <w:i/>
        </w:rPr>
        <w:t xml:space="preserve">(Pause) </w:t>
      </w:r>
      <w:r w:rsidR="00066C94" w:rsidRPr="00D71BC5">
        <w:rPr>
          <w:rFonts w:cstheme="minorHAnsi"/>
        </w:rPr>
        <w:t xml:space="preserve">Is this judgment a regular pattern in your life? </w:t>
      </w:r>
      <w:r w:rsidRPr="00D71BC5">
        <w:t xml:space="preserve">What story do you want to tell? </w:t>
      </w:r>
      <w:r w:rsidRPr="00D71BC5">
        <w:rPr>
          <w:i/>
        </w:rPr>
        <w:t>(Pause)</w:t>
      </w:r>
      <w:r w:rsidRPr="00D71BC5">
        <w:t xml:space="preserve"> Are you afraid of </w:t>
      </w:r>
      <w:r w:rsidR="004F3E86" w:rsidRPr="00D71BC5">
        <w:t>something</w:t>
      </w:r>
      <w:r w:rsidR="006F4897" w:rsidRPr="00D71BC5">
        <w:t>—</w:t>
      </w:r>
      <w:r w:rsidR="004F3E86" w:rsidRPr="00D71BC5">
        <w:t xml:space="preserve">of </w:t>
      </w:r>
      <w:r w:rsidR="00A82BAD" w:rsidRPr="00D71BC5">
        <w:t>loss</w:t>
      </w:r>
      <w:r w:rsidRPr="00D71BC5">
        <w:t xml:space="preserve">, of hurt, of others, or of yourself? Observe your responses as just information, and breathe with </w:t>
      </w:r>
      <w:r w:rsidR="00DF4D0C" w:rsidRPr="00D71BC5">
        <w:t xml:space="preserve">a </w:t>
      </w:r>
      <w:r w:rsidRPr="00D71BC5">
        <w:t xml:space="preserve">long exhaling breath. </w:t>
      </w:r>
      <w:r w:rsidRPr="00D71BC5">
        <w:rPr>
          <w:i/>
        </w:rPr>
        <w:t xml:space="preserve">(Pause </w:t>
      </w:r>
      <w:r w:rsidR="00464A5F" w:rsidRPr="00D71BC5">
        <w:rPr>
          <w:i/>
        </w:rPr>
        <w:t xml:space="preserve">for </w:t>
      </w:r>
      <w:r w:rsidRPr="00D71BC5">
        <w:rPr>
          <w:i/>
        </w:rPr>
        <w:t>30 seconds)</w:t>
      </w:r>
    </w:p>
    <w:p w14:paraId="4FD7249E" w14:textId="77777777" w:rsidR="00722BE6" w:rsidRPr="00D71BC5" w:rsidRDefault="00722BE6" w:rsidP="00953DF4">
      <w:pPr>
        <w:spacing w:after="0" w:line="240" w:lineRule="auto"/>
        <w:jc w:val="both"/>
      </w:pPr>
    </w:p>
    <w:p w14:paraId="0BA4AEB9" w14:textId="779AD793" w:rsidR="00722BE6" w:rsidRPr="00D71BC5" w:rsidRDefault="00722BE6" w:rsidP="00953DF4">
      <w:pPr>
        <w:spacing w:after="0" w:line="240" w:lineRule="auto"/>
        <w:jc w:val="both"/>
        <w:rPr>
          <w:b/>
        </w:rPr>
      </w:pPr>
      <w:r w:rsidRPr="00D71BC5">
        <w:rPr>
          <w:b/>
        </w:rPr>
        <w:t xml:space="preserve">Heal </w:t>
      </w:r>
    </w:p>
    <w:p w14:paraId="47CFA335" w14:textId="4C653D7A" w:rsidR="00722BE6" w:rsidRPr="00D71BC5" w:rsidRDefault="00722BE6" w:rsidP="00953DF4">
      <w:pPr>
        <w:spacing w:after="0" w:line="240" w:lineRule="auto"/>
        <w:jc w:val="both"/>
        <w:rPr>
          <w:rFonts w:cstheme="minorHAnsi"/>
        </w:rPr>
      </w:pPr>
      <w:r w:rsidRPr="00D71BC5">
        <w:t xml:space="preserve">God created us to have all of these feelings, and for thousands of years human beings have been feeling like you do when they </w:t>
      </w:r>
      <w:r w:rsidR="00A82BAD" w:rsidRPr="00D71BC5">
        <w:t>have wanted</w:t>
      </w:r>
      <w:r w:rsidRPr="00D71BC5">
        <w:t>, so badly, to lean on their own understanding</w:t>
      </w:r>
      <w:r w:rsidRPr="00D71BC5">
        <w:rPr>
          <w:rFonts w:cstheme="minorHAnsi"/>
        </w:rPr>
        <w:t>.</w:t>
      </w:r>
      <w:r w:rsidRPr="00D71BC5">
        <w:t xml:space="preserve"> You are not alone in your feelings. You are a human creature. </w:t>
      </w:r>
      <w:r w:rsidRPr="00D71BC5">
        <w:rPr>
          <w:i/>
        </w:rPr>
        <w:t xml:space="preserve">(Pause) </w:t>
      </w:r>
      <w:r w:rsidRPr="00D71BC5">
        <w:t>You might remember that feelings are just chemical reactions in your body bringing you information. With training</w:t>
      </w:r>
      <w:r w:rsidR="00A82BAD" w:rsidRPr="00D71BC5">
        <w:t>,</w:t>
      </w:r>
      <w:r w:rsidRPr="00D71BC5">
        <w:t xml:space="preserve"> you can choose what you will do with </w:t>
      </w:r>
      <w:r w:rsidR="00534CFD" w:rsidRPr="00D71BC5">
        <w:t>that information</w:t>
      </w:r>
      <w:r w:rsidRPr="00D71BC5">
        <w:t xml:space="preserve">. </w:t>
      </w:r>
      <w:r w:rsidRPr="00D71BC5">
        <w:rPr>
          <w:i/>
        </w:rPr>
        <w:t>(Pause)</w:t>
      </w:r>
      <w:r w:rsidRPr="00D71BC5">
        <w:t xml:space="preserve"> When a fear or judgment signals you through the body</w:t>
      </w:r>
      <w:r w:rsidR="00A82BAD" w:rsidRPr="00D71BC5">
        <w:t>,</w:t>
      </w:r>
      <w:r w:rsidRPr="00D71BC5">
        <w:t xml:space="preserve"> you can focus on your body and your breath rather than getting caught up in a story and reacting. Breathe with compassion for yourself and for </w:t>
      </w:r>
      <w:r w:rsidR="0046245F" w:rsidRPr="00D71BC5">
        <w:t xml:space="preserve">all those </w:t>
      </w:r>
      <w:r w:rsidRPr="00D71BC5">
        <w:t xml:space="preserve">who </w:t>
      </w:r>
      <w:r w:rsidR="0046245F" w:rsidRPr="00D71BC5">
        <w:t xml:space="preserve">long to lean on their own understanding. </w:t>
      </w:r>
      <w:r w:rsidRPr="00D71BC5">
        <w:t xml:space="preserve">Help your body process </w:t>
      </w:r>
      <w:r w:rsidR="006F4897" w:rsidRPr="00D71BC5">
        <w:t xml:space="preserve">with </w:t>
      </w:r>
      <w:r w:rsidR="0034221E" w:rsidRPr="00D71BC5">
        <w:t xml:space="preserve">a </w:t>
      </w:r>
      <w:r w:rsidRPr="00D71BC5">
        <w:t xml:space="preserve">long exhaling breath. </w:t>
      </w:r>
      <w:r w:rsidRPr="00D71BC5">
        <w:rPr>
          <w:i/>
        </w:rPr>
        <w:t xml:space="preserve">(Pause </w:t>
      </w:r>
      <w:r w:rsidR="006F4897" w:rsidRPr="00D71BC5">
        <w:rPr>
          <w:i/>
        </w:rPr>
        <w:t xml:space="preserve">for </w:t>
      </w:r>
      <w:r w:rsidRPr="00D71BC5">
        <w:rPr>
          <w:i/>
        </w:rPr>
        <w:t>30 seconds)</w:t>
      </w:r>
    </w:p>
    <w:p w14:paraId="52746083" w14:textId="77777777" w:rsidR="00722BE6" w:rsidRPr="00D71BC5" w:rsidRDefault="00722BE6" w:rsidP="00953DF4">
      <w:pPr>
        <w:spacing w:after="0" w:line="240" w:lineRule="auto"/>
        <w:jc w:val="both"/>
        <w:rPr>
          <w:rFonts w:cstheme="minorHAnsi"/>
        </w:rPr>
      </w:pPr>
    </w:p>
    <w:p w14:paraId="55A75270" w14:textId="77777777" w:rsidR="00722BE6" w:rsidRPr="00D71BC5" w:rsidRDefault="00722BE6" w:rsidP="00953DF4">
      <w:pPr>
        <w:spacing w:after="0" w:line="240" w:lineRule="auto"/>
        <w:jc w:val="both"/>
        <w:rPr>
          <w:rFonts w:cstheme="minorHAnsi"/>
        </w:rPr>
      </w:pPr>
      <w:r w:rsidRPr="00D71BC5">
        <w:rPr>
          <w:rFonts w:cstheme="minorHAnsi"/>
        </w:rPr>
        <w:t xml:space="preserve">Pause. Take a deep breath. </w:t>
      </w:r>
    </w:p>
    <w:p w14:paraId="5C281FEE" w14:textId="1DE1C610" w:rsidR="00C43B49" w:rsidRPr="00D71BC5" w:rsidRDefault="00C43B49" w:rsidP="00C43B49">
      <w:pPr>
        <w:spacing w:after="0" w:line="240" w:lineRule="auto"/>
        <w:jc w:val="both"/>
        <w:rPr>
          <w:i/>
        </w:rPr>
      </w:pPr>
      <w:r w:rsidRPr="00D71BC5">
        <w:rPr>
          <w:i/>
        </w:rPr>
        <w:t xml:space="preserve">(If time permits, ask, “Does anyone have comments or questions about </w:t>
      </w:r>
      <w:r w:rsidR="003D3F6F" w:rsidRPr="00D71BC5">
        <w:rPr>
          <w:i/>
        </w:rPr>
        <w:t>the</w:t>
      </w:r>
      <w:r w:rsidRPr="00D71BC5">
        <w:rPr>
          <w:i/>
        </w:rPr>
        <w:t xml:space="preserve"> integration?</w:t>
      </w:r>
      <w:r w:rsidR="00983D50" w:rsidRPr="00D71BC5">
        <w:rPr>
          <w:i/>
        </w:rPr>
        <w:t>”</w:t>
      </w:r>
      <w:r w:rsidRPr="00D71BC5">
        <w:rPr>
          <w:i/>
        </w:rPr>
        <w:t>)</w:t>
      </w:r>
    </w:p>
    <w:p w14:paraId="50CBE95C" w14:textId="77777777" w:rsidR="00624493" w:rsidRPr="00D71BC5" w:rsidRDefault="00624493" w:rsidP="00953DF4">
      <w:pPr>
        <w:spacing w:after="0" w:line="240" w:lineRule="auto"/>
        <w:jc w:val="both"/>
        <w:rPr>
          <w:rFonts w:cstheme="minorHAnsi"/>
          <w:color w:val="000000"/>
        </w:rPr>
      </w:pPr>
    </w:p>
    <w:p w14:paraId="39C45C6B" w14:textId="77777777" w:rsidR="00285B9A" w:rsidRPr="00D71BC5" w:rsidRDefault="00285B9A" w:rsidP="00953DF4">
      <w:pPr>
        <w:spacing w:after="0" w:line="240" w:lineRule="auto"/>
        <w:jc w:val="both"/>
        <w:rPr>
          <w:rFonts w:cstheme="minorHAnsi"/>
          <w:b/>
        </w:rPr>
      </w:pPr>
      <w:r w:rsidRPr="00D71BC5">
        <w:rPr>
          <w:rFonts w:cstheme="minorHAnsi"/>
          <w:b/>
        </w:rPr>
        <w:t>1:</w:t>
      </w:r>
      <w:r w:rsidR="00953411" w:rsidRPr="00D71BC5">
        <w:rPr>
          <w:rFonts w:cstheme="minorHAnsi"/>
          <w:b/>
        </w:rPr>
        <w:t>28</w:t>
      </w:r>
      <w:r w:rsidRPr="00D71BC5">
        <w:rPr>
          <w:rFonts w:cstheme="minorHAnsi"/>
          <w:b/>
        </w:rPr>
        <w:tab/>
        <w:t>ENDING PRAYER</w:t>
      </w:r>
    </w:p>
    <w:p w14:paraId="3D1A4139" w14:textId="77777777" w:rsidR="00B62FA5" w:rsidRPr="00D71BC5" w:rsidRDefault="00B62FA5" w:rsidP="00953DF4">
      <w:pPr>
        <w:spacing w:after="0" w:line="240" w:lineRule="auto"/>
        <w:jc w:val="both"/>
        <w:rPr>
          <w:rFonts w:cstheme="minorHAnsi"/>
        </w:rPr>
      </w:pPr>
    </w:p>
    <w:p w14:paraId="33450512" w14:textId="77777777" w:rsidR="0033653B" w:rsidRPr="00D71BC5" w:rsidRDefault="0033653B" w:rsidP="008A4560">
      <w:pPr>
        <w:widowControl w:val="0"/>
        <w:spacing w:after="0" w:line="240" w:lineRule="auto"/>
        <w:jc w:val="both"/>
      </w:pPr>
      <w:r w:rsidRPr="00D71BC5">
        <w:t>Dear Father and Creator,</w:t>
      </w:r>
    </w:p>
    <w:p w14:paraId="2B8890A9" w14:textId="5D13CA21" w:rsidR="00940D29" w:rsidRPr="00D71BC5" w:rsidRDefault="009317E4" w:rsidP="008A4560">
      <w:pPr>
        <w:widowControl w:val="0"/>
        <w:spacing w:after="0" w:line="240" w:lineRule="auto"/>
        <w:jc w:val="both"/>
      </w:pPr>
      <w:r w:rsidRPr="00D71BC5">
        <w:t xml:space="preserve">We are so grateful for this time together. Hold us in the power of this new understanding as You guide us to </w:t>
      </w:r>
      <w:r w:rsidR="00443721" w:rsidRPr="00D71BC5">
        <w:t>the truth about our faith</w:t>
      </w:r>
      <w:r w:rsidR="00EB280B" w:rsidRPr="00D71BC5">
        <w:t xml:space="preserve"> in You</w:t>
      </w:r>
      <w:r w:rsidRPr="00D71BC5">
        <w:t xml:space="preserve">. Lead us to the next step in our healing this week as we co-labor with You to reorient our lives </w:t>
      </w:r>
      <w:r w:rsidR="00EF6752" w:rsidRPr="00D71BC5">
        <w:t xml:space="preserve">for </w:t>
      </w:r>
      <w:r w:rsidRPr="00D71BC5">
        <w:t>a more effective flow and to flourish in our connection with our True Self, with the Creation, and with You, for the glory and honor of our Lord Jesus. Amen</w:t>
      </w:r>
      <w:r w:rsidR="00556325" w:rsidRPr="00D71BC5">
        <w:t>.</w:t>
      </w:r>
    </w:p>
    <w:p w14:paraId="7576198D" w14:textId="77777777" w:rsidR="009317E4" w:rsidRPr="00D71BC5" w:rsidRDefault="009317E4" w:rsidP="00953DF4">
      <w:pPr>
        <w:spacing w:after="0" w:line="240" w:lineRule="auto"/>
        <w:jc w:val="both"/>
        <w:rPr>
          <w:rFonts w:cstheme="minorHAnsi"/>
        </w:rPr>
      </w:pPr>
    </w:p>
    <w:p w14:paraId="31225CDE" w14:textId="77777777" w:rsidR="006F7D18" w:rsidRPr="00D71BC5" w:rsidRDefault="00953411" w:rsidP="00953DF4">
      <w:pPr>
        <w:spacing w:after="0" w:line="240" w:lineRule="auto"/>
        <w:jc w:val="both"/>
      </w:pPr>
      <w:r w:rsidRPr="00D71BC5">
        <w:t>Take a d</w:t>
      </w:r>
      <w:r w:rsidR="006F7D18" w:rsidRPr="00D71BC5">
        <w:t xml:space="preserve">eep breath. </w:t>
      </w:r>
    </w:p>
    <w:p w14:paraId="2BDADA40" w14:textId="4CD60782" w:rsidR="00C43B49" w:rsidRPr="00D71BC5" w:rsidRDefault="00C43B49" w:rsidP="00C43B49">
      <w:pPr>
        <w:spacing w:after="0" w:line="240" w:lineRule="auto"/>
        <w:jc w:val="both"/>
        <w:rPr>
          <w:i/>
        </w:rPr>
      </w:pPr>
      <w:r w:rsidRPr="00D71BC5">
        <w:rPr>
          <w:i/>
        </w:rPr>
        <w:t>(If time permits, ask, “Does anyone have comments or questions about this meeting?</w:t>
      </w:r>
      <w:r w:rsidR="00983D50" w:rsidRPr="00D71BC5">
        <w:rPr>
          <w:i/>
        </w:rPr>
        <w:t>”</w:t>
      </w:r>
      <w:r w:rsidRPr="00D71BC5">
        <w:rPr>
          <w:i/>
        </w:rPr>
        <w:t>)</w:t>
      </w:r>
    </w:p>
    <w:p w14:paraId="355D362E" w14:textId="384DDE8D" w:rsidR="00364554" w:rsidRDefault="00364554" w:rsidP="00953DF4">
      <w:pPr>
        <w:spacing w:after="0" w:line="240" w:lineRule="auto"/>
        <w:jc w:val="both"/>
        <w:rPr>
          <w:rFonts w:cstheme="minorHAnsi"/>
          <w:b/>
        </w:rPr>
      </w:pPr>
      <w:r w:rsidRPr="00D71BC5">
        <w:rPr>
          <w:rFonts w:cstheme="minorHAnsi"/>
          <w:b/>
        </w:rPr>
        <w:t>1:</w:t>
      </w:r>
      <w:r w:rsidR="0033653B" w:rsidRPr="00D71BC5">
        <w:rPr>
          <w:rFonts w:cstheme="minorHAnsi"/>
          <w:b/>
        </w:rPr>
        <w:t>29</w:t>
      </w:r>
      <w:r w:rsidRPr="00D71BC5">
        <w:rPr>
          <w:rFonts w:cstheme="minorHAnsi"/>
          <w:b/>
        </w:rPr>
        <w:tab/>
        <w:t>ANNOUNCEMENTS</w:t>
      </w:r>
      <w:bookmarkEnd w:id="0"/>
    </w:p>
    <w:p w14:paraId="014D5137" w14:textId="77777777" w:rsidR="0035126F" w:rsidRDefault="0035126F" w:rsidP="00953DF4">
      <w:pPr>
        <w:spacing w:after="0" w:line="240" w:lineRule="auto"/>
        <w:jc w:val="both"/>
        <w:rPr>
          <w:rFonts w:cstheme="minorHAnsi"/>
          <w:b/>
        </w:rPr>
      </w:pPr>
    </w:p>
    <w:sectPr w:rsidR="0035126F" w:rsidSect="004E19A0">
      <w:headerReference w:type="default" r:id="rId9"/>
      <w:footerReference w:type="default" r:id="rId10"/>
      <w:footerReference w:type="first" r:id="rId11"/>
      <w:endnotePr>
        <w:numFmt w:val="decimal"/>
      </w:endnotePr>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E199B9" w14:textId="77777777" w:rsidR="009C4997" w:rsidRDefault="009C4997" w:rsidP="00285B9A">
      <w:pPr>
        <w:spacing w:after="0" w:line="240" w:lineRule="auto"/>
      </w:pPr>
      <w:r>
        <w:separator/>
      </w:r>
    </w:p>
  </w:endnote>
  <w:endnote w:type="continuationSeparator" w:id="0">
    <w:p w14:paraId="6DEDFA76" w14:textId="77777777" w:rsidR="009C4997" w:rsidRDefault="009C4997" w:rsidP="00285B9A">
      <w:pPr>
        <w:spacing w:after="0" w:line="240" w:lineRule="auto"/>
      </w:pPr>
      <w:r>
        <w:continuationSeparator/>
      </w:r>
    </w:p>
  </w:endnote>
  <w:endnote w:id="1">
    <w:p w14:paraId="6EDB3256" w14:textId="77777777" w:rsidR="00680D60" w:rsidRPr="00A273DC" w:rsidRDefault="00680D60" w:rsidP="00680D60">
      <w:pPr>
        <w:pStyle w:val="EndnoteText"/>
        <w:rPr>
          <w:lang w:val="en-GB"/>
        </w:rPr>
      </w:pPr>
      <w:r>
        <w:rPr>
          <w:rStyle w:val="EndnoteReference"/>
        </w:rPr>
        <w:endnoteRef/>
      </w:r>
      <w:r>
        <w:t xml:space="preserve"> John Main,</w:t>
      </w:r>
      <w:r w:rsidRPr="00217691">
        <w:t xml:space="preserve"> </w:t>
      </w:r>
      <w:r w:rsidRPr="001E430B">
        <w:rPr>
          <w:i/>
        </w:rPr>
        <w:t>Monastery without Walls: The Spiritual Letters of John Main</w:t>
      </w:r>
      <w:r>
        <w:t>, ed. Laurence Freeman</w:t>
      </w:r>
      <w:r w:rsidRPr="00217691">
        <w:t xml:space="preserve"> (London: Canterbury Press Norwich, 2006), 32.</w:t>
      </w:r>
    </w:p>
  </w:endnote>
  <w:endnote w:id="2">
    <w:p w14:paraId="11EA67C4" w14:textId="270F413B" w:rsidR="009A2506" w:rsidRPr="00A273DC" w:rsidRDefault="009A2506" w:rsidP="009A2506">
      <w:pPr>
        <w:pStyle w:val="EndnoteText"/>
        <w:rPr>
          <w:lang w:val="en-GB"/>
        </w:rPr>
      </w:pPr>
      <w:r>
        <w:rPr>
          <w:rStyle w:val="EndnoteReference"/>
        </w:rPr>
        <w:endnoteRef/>
      </w:r>
      <w:r>
        <w:t xml:space="preserve"> </w:t>
      </w:r>
      <w:r w:rsidR="000D18D9">
        <w:t>John Main</w:t>
      </w:r>
      <w:r w:rsidR="000D18D9" w:rsidRPr="00217691">
        <w:t xml:space="preserve">, </w:t>
      </w:r>
      <w:r w:rsidR="000D18D9" w:rsidRPr="000D699E">
        <w:rPr>
          <w:i/>
        </w:rPr>
        <w:t>Silence and Stillness in Every Season: Daily Readings with John Main</w:t>
      </w:r>
      <w:r w:rsidR="000D18D9">
        <w:t>, ed. Paul Harris</w:t>
      </w:r>
      <w:r w:rsidR="000D18D9" w:rsidRPr="00217691">
        <w:t xml:space="preserve"> (New York: Continuum International Publishing Group</w:t>
      </w:r>
      <w:r w:rsidR="000D18D9">
        <w:t xml:space="preserve">, </w:t>
      </w:r>
      <w:r w:rsidR="000D18D9" w:rsidRPr="00217691">
        <w:t>1997), 2.</w:t>
      </w:r>
    </w:p>
  </w:endnote>
  <w:endnote w:id="3">
    <w:p w14:paraId="24828617" w14:textId="77777777" w:rsidR="00880B62" w:rsidRPr="00E909D7" w:rsidRDefault="00880B62" w:rsidP="00880B62">
      <w:pPr>
        <w:pStyle w:val="EndnoteText"/>
      </w:pPr>
      <w:r>
        <w:rPr>
          <w:rStyle w:val="EndnoteReference"/>
        </w:rPr>
        <w:endnoteRef/>
      </w:r>
      <w:r>
        <w:t xml:space="preserve"> </w:t>
      </w:r>
      <w:r w:rsidRPr="00785069">
        <w:t>1 Cor. 16:22; Rev. 22:20.</w:t>
      </w:r>
    </w:p>
  </w:endnote>
  <w:endnote w:id="4">
    <w:p w14:paraId="7F68D4C7" w14:textId="66727DEA" w:rsidR="00D3231E" w:rsidRPr="00B62090" w:rsidRDefault="00D3231E" w:rsidP="000D18D9">
      <w:pPr>
        <w:pStyle w:val="EndnoteText"/>
      </w:pPr>
      <w:r>
        <w:rPr>
          <w:rStyle w:val="EndnoteReference"/>
        </w:rPr>
        <w:endnoteRef/>
      </w:r>
      <w:r>
        <w:t xml:space="preserve"> </w:t>
      </w:r>
      <w:r w:rsidR="00DC3963">
        <w:rPr>
          <w:i/>
        </w:rPr>
        <w:t>Teach Me Thy W</w:t>
      </w:r>
      <w:r w:rsidR="00DC3963" w:rsidRPr="009934E6">
        <w:rPr>
          <w:i/>
        </w:rPr>
        <w:t>ay, O Lord</w:t>
      </w:r>
      <w:r w:rsidR="00DC3963" w:rsidRPr="007413C3">
        <w:t xml:space="preserve"> </w:t>
      </w:r>
      <w:r w:rsidR="00DC3963">
        <w:t xml:space="preserve">by </w:t>
      </w:r>
      <w:r w:rsidR="00DC3963" w:rsidRPr="007413C3">
        <w:t>Benjamin Mansell Ramsey (1849</w:t>
      </w:r>
      <w:r w:rsidR="00AB6F7C">
        <w:t>–</w:t>
      </w:r>
      <w:r w:rsidR="00DC3963" w:rsidRPr="007413C3">
        <w:t>1923)</w:t>
      </w:r>
      <w:r w:rsidR="00DC3963">
        <w:t>,</w:t>
      </w:r>
      <w:r w:rsidR="00DC3963" w:rsidRPr="00836DA4">
        <w:rPr>
          <w:i/>
        </w:rPr>
        <w:t xml:space="preserve"> </w:t>
      </w:r>
      <w:hyperlink r:id="rId1" w:history="1">
        <w:r w:rsidR="00DC3963" w:rsidRPr="00013E6E">
          <w:rPr>
            <w:rStyle w:val="Hyperlink"/>
          </w:rPr>
          <w:t>youtu.be/FmY6848ZQeo</w:t>
        </w:r>
      </w:hyperlink>
      <w:r w:rsidR="00DC3963">
        <w:t>.</w:t>
      </w:r>
    </w:p>
  </w:endnote>
  <w:endnote w:id="5">
    <w:p w14:paraId="332F5A2D" w14:textId="77777777" w:rsidR="00066C94" w:rsidRPr="00735B02" w:rsidRDefault="00066C94" w:rsidP="00066C94">
      <w:pPr>
        <w:pStyle w:val="EndnoteText"/>
      </w:pPr>
      <w:r>
        <w:rPr>
          <w:rStyle w:val="EndnoteReference"/>
        </w:rPr>
        <w:endnoteRef/>
      </w:r>
      <w:r>
        <w:t xml:space="preserve"> </w:t>
      </w:r>
      <w:bookmarkStart w:id="3" w:name="_Hlk524703053"/>
      <w:r w:rsidRPr="0077148E">
        <w:rPr>
          <w:color w:val="000000"/>
        </w:rPr>
        <w:t>Karen Horney,</w:t>
      </w:r>
      <w:r>
        <w:rPr>
          <w:color w:val="000000"/>
        </w:rPr>
        <w:t xml:space="preserve"> </w:t>
      </w:r>
      <w:r w:rsidRPr="0077148E">
        <w:rPr>
          <w:i/>
          <w:iCs/>
          <w:color w:val="000000"/>
        </w:rPr>
        <w:t>Neurosis and Human Growth</w:t>
      </w:r>
      <w:r w:rsidRPr="0077148E">
        <w:rPr>
          <w:color w:val="000000"/>
        </w:rPr>
        <w:t> (New York: Norton, 1991).</w:t>
      </w:r>
      <w:bookmarkEnd w:id="3"/>
    </w:p>
  </w:endnote>
  <w:endnote w:id="6">
    <w:p w14:paraId="5C95054C" w14:textId="6D8F476F" w:rsidR="008E0AE2" w:rsidRPr="001E430B" w:rsidRDefault="008E0AE2" w:rsidP="008E0AE2">
      <w:pPr>
        <w:pStyle w:val="EndnoteText"/>
        <w:rPr>
          <w:lang w:val="en-GB"/>
        </w:rPr>
      </w:pPr>
      <w:r>
        <w:rPr>
          <w:rStyle w:val="EndnoteReference"/>
        </w:rPr>
        <w:endnoteRef/>
      </w:r>
      <w:r>
        <w:t xml:space="preserve"> </w:t>
      </w:r>
      <w:r w:rsidRPr="003B4671">
        <w:t>Z</w:t>
      </w:r>
      <w:r>
        <w:t>indel Segal, J. Mark G. Williams</w:t>
      </w:r>
      <w:r w:rsidRPr="003B4671">
        <w:t xml:space="preserve"> and John D</w:t>
      </w:r>
      <w:r>
        <w:t>.</w:t>
      </w:r>
      <w:r w:rsidRPr="003B4671">
        <w:t xml:space="preserve"> Teasdale, </w:t>
      </w:r>
      <w:r w:rsidRPr="003B4671">
        <w:rPr>
          <w:i/>
        </w:rPr>
        <w:t>Mindfulness-Based Cognitive Therapy for Depression</w:t>
      </w:r>
      <w:r>
        <w:t xml:space="preserve"> </w:t>
      </w:r>
      <w:r w:rsidRPr="003B4671">
        <w:t>(New York: Guilford Press, 2013), 208</w:t>
      </w:r>
      <w:r w:rsidR="00DF45EC">
        <w:t>. A</w:t>
      </w:r>
      <w:r w:rsidRPr="009E71D9">
        <w:t>dapted for Karis Fellowships by Nancy Diven</w:t>
      </w:r>
      <w:r>
        <w:rPr>
          <w:lang w:val="en-GB"/>
        </w:rPr>
        <w:t>.</w:t>
      </w:r>
    </w:p>
  </w:endnote>
  <w:endnote w:id="7">
    <w:p w14:paraId="2976FBF3" w14:textId="376B2E4F" w:rsidR="00B0272C" w:rsidRPr="002F1664" w:rsidRDefault="00B0272C">
      <w:pPr>
        <w:pStyle w:val="EndnoteText"/>
        <w:rPr>
          <w:lang w:val="en-GB"/>
        </w:rPr>
      </w:pPr>
      <w:r>
        <w:rPr>
          <w:rStyle w:val="EndnoteReference"/>
        </w:rPr>
        <w:endnoteRef/>
      </w:r>
      <w:r>
        <w:t xml:space="preserve"> </w:t>
      </w:r>
      <w:r w:rsidR="000D18D9" w:rsidRPr="0077148E">
        <w:t xml:space="preserve">Dr. Roger Callahan, “TFT Stress Buster Tapping Class-Learn to Use TFT Tapping,” Callahan Techniques, accessed April 24, 2016, </w:t>
      </w:r>
      <w:hyperlink r:id="rId2" w:history="1">
        <w:r w:rsidR="004E6929" w:rsidRPr="004E6929">
          <w:rPr>
            <w:rStyle w:val="Hyperlink"/>
          </w:rPr>
          <w:t>www.rogercallahan.com/learn-to-tap.php</w:t>
        </w:r>
      </w:hyperlink>
      <w:r w:rsidR="004343C0">
        <w:t>. A</w:t>
      </w:r>
      <w:r w:rsidR="000D18D9" w:rsidRPr="0077148E">
        <w:t>dapted for Karis Fellowships by Nancy Diven.</w:t>
      </w:r>
    </w:p>
  </w:endnote>
  <w:endnote w:id="8">
    <w:p w14:paraId="0051EF30" w14:textId="77777777" w:rsidR="0035126F" w:rsidRPr="00797FDC" w:rsidRDefault="0035126F" w:rsidP="0035126F">
      <w:pPr>
        <w:pStyle w:val="EndnoteText"/>
      </w:pPr>
      <w:r>
        <w:rPr>
          <w:rStyle w:val="EndnoteReference"/>
        </w:rPr>
        <w:endnoteRef/>
      </w:r>
      <w:r>
        <w:t xml:space="preserve"> </w:t>
      </w:r>
      <w:r w:rsidRPr="0077148E">
        <w:rPr>
          <w:color w:val="000000"/>
        </w:rPr>
        <w:t>Karen Horney,</w:t>
      </w:r>
      <w:r>
        <w:rPr>
          <w:color w:val="000000"/>
        </w:rPr>
        <w:t xml:space="preserve"> </w:t>
      </w:r>
      <w:r w:rsidRPr="0077148E">
        <w:rPr>
          <w:i/>
          <w:iCs/>
          <w:color w:val="000000"/>
        </w:rPr>
        <w:t>Neurosis and Human Growth</w:t>
      </w:r>
      <w:r w:rsidRPr="0077148E">
        <w:rPr>
          <w:color w:val="000000"/>
        </w:rPr>
        <w:t> (New York: Norton, 1991).</w:t>
      </w:r>
    </w:p>
  </w:endnote>
  <w:endnote w:id="9">
    <w:p w14:paraId="6251BBA8" w14:textId="77777777" w:rsidR="0035126F" w:rsidRPr="002F1664" w:rsidRDefault="0035126F" w:rsidP="0035126F">
      <w:pPr>
        <w:pStyle w:val="EndnoteText"/>
      </w:pPr>
      <w:r>
        <w:rPr>
          <w:rStyle w:val="EndnoteReference"/>
        </w:rPr>
        <w:endnoteRef/>
      </w:r>
      <w:r>
        <w:t xml:space="preserve"> Karen Horney,</w:t>
      </w:r>
      <w:r w:rsidRPr="002F1664">
        <w:t xml:space="preserve"> </w:t>
      </w:r>
      <w:r w:rsidRPr="002F1664">
        <w:rPr>
          <w:i/>
        </w:rPr>
        <w:t>Neurosis and Human Growth: The Struggle toward Self-Realization</w:t>
      </w:r>
      <w:r>
        <w:rPr>
          <w:i/>
        </w:rPr>
        <w:t>,</w:t>
      </w:r>
      <w:r>
        <w:t xml:space="preserve"> read</w:t>
      </w:r>
      <w:r w:rsidRPr="002F1664">
        <w:t xml:space="preserve"> </w:t>
      </w:r>
      <w:r>
        <w:t xml:space="preserve">by Heather Henderson (Ashland: Blackstone Audio, 2011), audiobook, 15 hours, 43 minutes, </w:t>
      </w:r>
    </w:p>
    <w:p w14:paraId="74991736" w14:textId="77777777" w:rsidR="0035126F" w:rsidRPr="006E01C4" w:rsidRDefault="0035126F" w:rsidP="0035126F">
      <w:pPr>
        <w:pStyle w:val="EndnoteText"/>
      </w:pPr>
      <w:hyperlink r:id="rId3" w:history="1">
        <w:r w:rsidRPr="00DE2D47">
          <w:rPr>
            <w:rStyle w:val="Hyperlink"/>
          </w:rPr>
          <w:t>www.audible.com/pd/Science-Technology/Neurosis-and-Human-Growth-Audiobook</w:t>
        </w:r>
      </w:hyperlink>
      <w:r w:rsidRPr="00BD5F50">
        <w:t>.</w:t>
      </w:r>
    </w:p>
  </w:endnote>
  <w:endnote w:id="10">
    <w:p w14:paraId="76BD2474" w14:textId="20F037E5" w:rsidR="00AD01C1" w:rsidRPr="00443721" w:rsidRDefault="00AD01C1">
      <w:pPr>
        <w:pStyle w:val="EndnoteText"/>
        <w:rPr>
          <w:lang w:val="en-GB"/>
        </w:rPr>
      </w:pPr>
      <w:r>
        <w:rPr>
          <w:rStyle w:val="EndnoteReference"/>
        </w:rPr>
        <w:endnoteRef/>
      </w:r>
      <w:r>
        <w:t xml:space="preserve"> </w:t>
      </w:r>
      <w:r>
        <w:rPr>
          <w:lang w:val="en-GB"/>
        </w:rPr>
        <w:t>Mark 3:34.</w:t>
      </w:r>
    </w:p>
  </w:endnote>
  <w:endnote w:id="11">
    <w:p w14:paraId="2FC2A52E" w14:textId="39E836AA" w:rsidR="00443721" w:rsidRPr="00443721" w:rsidRDefault="00443721">
      <w:pPr>
        <w:pStyle w:val="EndnoteText"/>
        <w:rPr>
          <w:lang w:val="en-GB"/>
        </w:rPr>
      </w:pPr>
      <w:r>
        <w:rPr>
          <w:rStyle w:val="EndnoteReference"/>
        </w:rPr>
        <w:endnoteRef/>
      </w:r>
      <w:r>
        <w:t xml:space="preserve"> Mark 7:26.</w:t>
      </w:r>
    </w:p>
  </w:endnote>
  <w:endnote w:id="12">
    <w:p w14:paraId="52770BB8" w14:textId="13538F73" w:rsidR="00CE0BC0" w:rsidRPr="00A3064B" w:rsidRDefault="00CE0BC0">
      <w:pPr>
        <w:pStyle w:val="EndnoteText"/>
        <w:rPr>
          <w:lang w:val="en-GB"/>
        </w:rPr>
      </w:pPr>
      <w:r>
        <w:rPr>
          <w:rStyle w:val="EndnoteReference"/>
        </w:rPr>
        <w:endnoteRef/>
      </w:r>
      <w:r>
        <w:t xml:space="preserve"> Matt</w:t>
      </w:r>
      <w:r w:rsidR="00836D95">
        <w:t>.</w:t>
      </w:r>
      <w:r>
        <w:t xml:space="preserve"> 7:24.</w:t>
      </w:r>
    </w:p>
  </w:endnote>
  <w:endnote w:id="13">
    <w:p w14:paraId="730CD69C" w14:textId="77777777" w:rsidR="00880B62" w:rsidRPr="00AD7533" w:rsidRDefault="00880B62" w:rsidP="00880B62">
      <w:pPr>
        <w:pStyle w:val="EndnoteText"/>
        <w:rPr>
          <w:lang w:val="en-GB"/>
        </w:rPr>
      </w:pPr>
      <w:r>
        <w:rPr>
          <w:rStyle w:val="EndnoteReference"/>
        </w:rPr>
        <w:endnoteRef/>
      </w:r>
      <w:r>
        <w:t xml:space="preserve"> </w:t>
      </w:r>
      <w:r>
        <w:rPr>
          <w:lang w:val="en-GB"/>
        </w:rPr>
        <w:t>Josh. 24:15.</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1661D4" w14:textId="2F5BDC68" w:rsidR="00B0272C" w:rsidRDefault="00B0272C">
    <w:pPr>
      <w:pStyle w:val="Footer"/>
    </w:pPr>
    <w:r>
      <w:t>karisfellowships.com</w:t>
    </w:r>
    <w:r>
      <w:ptab w:relativeTo="margin" w:alignment="center" w:leader="none"/>
    </w:r>
    <w:r>
      <w:t>KF7-E</w:t>
    </w:r>
    <w:r>
      <w:ptab w:relativeTo="margin" w:alignment="right" w:leader="none"/>
    </w:r>
    <w:r>
      <w:t>©20</w:t>
    </w:r>
    <w:r w:rsidR="00066C94">
      <w:t>21</w:t>
    </w:r>
    <w:r>
      <w:t xml:space="preserve"> Nancy Diven</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058318" w14:textId="0EBFD3DE" w:rsidR="00B0272C" w:rsidRDefault="00B0272C">
    <w:pPr>
      <w:pStyle w:val="Footer"/>
    </w:pPr>
    <w:r>
      <w:t>karisfellowships.com</w:t>
    </w:r>
    <w:r>
      <w:ptab w:relativeTo="margin" w:alignment="center" w:leader="none"/>
    </w:r>
    <w:r>
      <w:t>KF7-E</w:t>
    </w:r>
    <w:r>
      <w:ptab w:relativeTo="margin" w:alignment="right" w:leader="none"/>
    </w:r>
    <w:r>
      <w:t>©20</w:t>
    </w:r>
    <w:r w:rsidR="00066C94">
      <w:t>21</w:t>
    </w:r>
    <w:r>
      <w:t xml:space="preserve"> Nancy Diven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F94C62" w14:textId="77777777" w:rsidR="009C4997" w:rsidRDefault="009C4997" w:rsidP="00285B9A">
      <w:pPr>
        <w:spacing w:after="0" w:line="240" w:lineRule="auto"/>
      </w:pPr>
      <w:r>
        <w:separator/>
      </w:r>
    </w:p>
  </w:footnote>
  <w:footnote w:type="continuationSeparator" w:id="0">
    <w:p w14:paraId="7454F7C8" w14:textId="77777777" w:rsidR="009C4997" w:rsidRDefault="009C4997" w:rsidP="00285B9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22719036"/>
      <w:docPartObj>
        <w:docPartGallery w:val="Page Numbers (Top of Page)"/>
        <w:docPartUnique/>
      </w:docPartObj>
    </w:sdtPr>
    <w:sdtContent>
      <w:p w14:paraId="71565BB9" w14:textId="6CC60745" w:rsidR="00B0272C" w:rsidRDefault="00B0272C">
        <w:pPr>
          <w:pStyle w:val="Header"/>
          <w:jc w:val="right"/>
        </w:pPr>
        <w:r>
          <w:fldChar w:fldCharType="begin"/>
        </w:r>
        <w:r>
          <w:instrText xml:space="preserve"> PAGE   \* MERGEFORMAT </w:instrText>
        </w:r>
        <w:r>
          <w:fldChar w:fldCharType="separate"/>
        </w:r>
        <w:r w:rsidR="006B27EA">
          <w:rPr>
            <w:noProof/>
          </w:rPr>
          <w:t>9</w:t>
        </w:r>
        <w:r>
          <w:rPr>
            <w:noProof/>
          </w:rPr>
          <w:fldChar w:fldCharType="end"/>
        </w:r>
      </w:p>
    </w:sdtContent>
  </w:sdt>
  <w:p w14:paraId="1909CB7C" w14:textId="77777777" w:rsidR="00B0272C" w:rsidRDefault="00B0272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6281F"/>
    <w:multiLevelType w:val="hybridMultilevel"/>
    <w:tmpl w:val="B5DA0F2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EA50E46"/>
    <w:multiLevelType w:val="hybridMultilevel"/>
    <w:tmpl w:val="6B921B9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1CC040F"/>
    <w:multiLevelType w:val="hybridMultilevel"/>
    <w:tmpl w:val="5128D2E8"/>
    <w:lvl w:ilvl="0" w:tplc="8DF8E228">
      <w:start w:val="1"/>
      <w:numFmt w:val="decimal"/>
      <w:lvlText w:val="%1."/>
      <w:lvlJc w:val="left"/>
      <w:pPr>
        <w:ind w:left="360" w:hanging="360"/>
      </w:pPr>
      <w:rPr>
        <w:rFonts w:hint="default"/>
        <w:b/>
      </w:rPr>
    </w:lvl>
    <w:lvl w:ilvl="1" w:tplc="08090019" w:tentative="1">
      <w:start w:val="1"/>
      <w:numFmt w:val="lowerLetter"/>
      <w:lvlText w:val="%2."/>
      <w:lvlJc w:val="left"/>
      <w:pPr>
        <w:ind w:left="796" w:hanging="360"/>
      </w:pPr>
    </w:lvl>
    <w:lvl w:ilvl="2" w:tplc="0809001B" w:tentative="1">
      <w:start w:val="1"/>
      <w:numFmt w:val="lowerRoman"/>
      <w:lvlText w:val="%3."/>
      <w:lvlJc w:val="right"/>
      <w:pPr>
        <w:ind w:left="1516" w:hanging="180"/>
      </w:pPr>
    </w:lvl>
    <w:lvl w:ilvl="3" w:tplc="0809000F" w:tentative="1">
      <w:start w:val="1"/>
      <w:numFmt w:val="decimal"/>
      <w:lvlText w:val="%4."/>
      <w:lvlJc w:val="left"/>
      <w:pPr>
        <w:ind w:left="2236" w:hanging="360"/>
      </w:pPr>
    </w:lvl>
    <w:lvl w:ilvl="4" w:tplc="08090019" w:tentative="1">
      <w:start w:val="1"/>
      <w:numFmt w:val="lowerLetter"/>
      <w:lvlText w:val="%5."/>
      <w:lvlJc w:val="left"/>
      <w:pPr>
        <w:ind w:left="2956" w:hanging="360"/>
      </w:pPr>
    </w:lvl>
    <w:lvl w:ilvl="5" w:tplc="0809001B" w:tentative="1">
      <w:start w:val="1"/>
      <w:numFmt w:val="lowerRoman"/>
      <w:lvlText w:val="%6."/>
      <w:lvlJc w:val="right"/>
      <w:pPr>
        <w:ind w:left="3676" w:hanging="180"/>
      </w:pPr>
    </w:lvl>
    <w:lvl w:ilvl="6" w:tplc="0809000F" w:tentative="1">
      <w:start w:val="1"/>
      <w:numFmt w:val="decimal"/>
      <w:lvlText w:val="%7."/>
      <w:lvlJc w:val="left"/>
      <w:pPr>
        <w:ind w:left="4396" w:hanging="360"/>
      </w:pPr>
    </w:lvl>
    <w:lvl w:ilvl="7" w:tplc="08090019" w:tentative="1">
      <w:start w:val="1"/>
      <w:numFmt w:val="lowerLetter"/>
      <w:lvlText w:val="%8."/>
      <w:lvlJc w:val="left"/>
      <w:pPr>
        <w:ind w:left="5116" w:hanging="360"/>
      </w:pPr>
    </w:lvl>
    <w:lvl w:ilvl="8" w:tplc="0809001B" w:tentative="1">
      <w:start w:val="1"/>
      <w:numFmt w:val="lowerRoman"/>
      <w:lvlText w:val="%9."/>
      <w:lvlJc w:val="right"/>
      <w:pPr>
        <w:ind w:left="5836" w:hanging="180"/>
      </w:pPr>
    </w:lvl>
  </w:abstractNum>
  <w:abstractNum w:abstractNumId="3" w15:restartNumberingAfterBreak="0">
    <w:nsid w:val="155463BA"/>
    <w:multiLevelType w:val="hybridMultilevel"/>
    <w:tmpl w:val="38A8F1B0"/>
    <w:lvl w:ilvl="0" w:tplc="D23AA7A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86A591C"/>
    <w:multiLevelType w:val="hybridMultilevel"/>
    <w:tmpl w:val="87C2A388"/>
    <w:lvl w:ilvl="0" w:tplc="B4D835B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225229E"/>
    <w:multiLevelType w:val="hybridMultilevel"/>
    <w:tmpl w:val="F3DAA318"/>
    <w:lvl w:ilvl="0" w:tplc="F7A29A78">
      <w:start w:val="1"/>
      <w:numFmt w:val="decimal"/>
      <w:lvlText w:val="%1."/>
      <w:lvlJc w:val="left"/>
      <w:pPr>
        <w:ind w:left="502" w:hanging="360"/>
      </w:pPr>
      <w:rPr>
        <w:rFonts w:hint="default"/>
        <w:b w:val="0"/>
      </w:rPr>
    </w:lvl>
    <w:lvl w:ilvl="1" w:tplc="08090019" w:tentative="1">
      <w:start w:val="1"/>
      <w:numFmt w:val="lowerLetter"/>
      <w:lvlText w:val="%2."/>
      <w:lvlJc w:val="left"/>
      <w:pPr>
        <w:ind w:left="1492" w:hanging="360"/>
      </w:pPr>
    </w:lvl>
    <w:lvl w:ilvl="2" w:tplc="0809001B" w:tentative="1">
      <w:start w:val="1"/>
      <w:numFmt w:val="lowerRoman"/>
      <w:lvlText w:val="%3."/>
      <w:lvlJc w:val="right"/>
      <w:pPr>
        <w:ind w:left="2212" w:hanging="180"/>
      </w:pPr>
    </w:lvl>
    <w:lvl w:ilvl="3" w:tplc="0809000F" w:tentative="1">
      <w:start w:val="1"/>
      <w:numFmt w:val="decimal"/>
      <w:lvlText w:val="%4."/>
      <w:lvlJc w:val="left"/>
      <w:pPr>
        <w:ind w:left="2932" w:hanging="360"/>
      </w:pPr>
    </w:lvl>
    <w:lvl w:ilvl="4" w:tplc="08090019" w:tentative="1">
      <w:start w:val="1"/>
      <w:numFmt w:val="lowerLetter"/>
      <w:lvlText w:val="%5."/>
      <w:lvlJc w:val="left"/>
      <w:pPr>
        <w:ind w:left="3652" w:hanging="360"/>
      </w:pPr>
    </w:lvl>
    <w:lvl w:ilvl="5" w:tplc="0809001B" w:tentative="1">
      <w:start w:val="1"/>
      <w:numFmt w:val="lowerRoman"/>
      <w:lvlText w:val="%6."/>
      <w:lvlJc w:val="right"/>
      <w:pPr>
        <w:ind w:left="4372" w:hanging="180"/>
      </w:pPr>
    </w:lvl>
    <w:lvl w:ilvl="6" w:tplc="0809000F" w:tentative="1">
      <w:start w:val="1"/>
      <w:numFmt w:val="decimal"/>
      <w:lvlText w:val="%7."/>
      <w:lvlJc w:val="left"/>
      <w:pPr>
        <w:ind w:left="5092" w:hanging="360"/>
      </w:pPr>
    </w:lvl>
    <w:lvl w:ilvl="7" w:tplc="08090019" w:tentative="1">
      <w:start w:val="1"/>
      <w:numFmt w:val="lowerLetter"/>
      <w:lvlText w:val="%8."/>
      <w:lvlJc w:val="left"/>
      <w:pPr>
        <w:ind w:left="5812" w:hanging="360"/>
      </w:pPr>
    </w:lvl>
    <w:lvl w:ilvl="8" w:tplc="0809001B" w:tentative="1">
      <w:start w:val="1"/>
      <w:numFmt w:val="lowerRoman"/>
      <w:lvlText w:val="%9."/>
      <w:lvlJc w:val="right"/>
      <w:pPr>
        <w:ind w:left="6532" w:hanging="180"/>
      </w:pPr>
    </w:lvl>
  </w:abstractNum>
  <w:abstractNum w:abstractNumId="6" w15:restartNumberingAfterBreak="0">
    <w:nsid w:val="279122A3"/>
    <w:multiLevelType w:val="hybridMultilevel"/>
    <w:tmpl w:val="F460BD2E"/>
    <w:lvl w:ilvl="0" w:tplc="8DF8E228">
      <w:start w:val="1"/>
      <w:numFmt w:val="decimal"/>
      <w:lvlText w:val="%1."/>
      <w:lvlJc w:val="left"/>
      <w:pPr>
        <w:ind w:left="45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52473B80"/>
    <w:multiLevelType w:val="hybridMultilevel"/>
    <w:tmpl w:val="A028ACDA"/>
    <w:lvl w:ilvl="0" w:tplc="8DF8E228">
      <w:start w:val="1"/>
      <w:numFmt w:val="decimal"/>
      <w:lvlText w:val="%1."/>
      <w:lvlJc w:val="left"/>
      <w:pPr>
        <w:ind w:left="360" w:hanging="360"/>
      </w:pPr>
      <w:rPr>
        <w:rFonts w:hint="default"/>
        <w:b/>
      </w:rPr>
    </w:lvl>
    <w:lvl w:ilvl="1" w:tplc="08090019" w:tentative="1">
      <w:start w:val="1"/>
      <w:numFmt w:val="lowerLetter"/>
      <w:lvlText w:val="%2."/>
      <w:lvlJc w:val="left"/>
      <w:pPr>
        <w:ind w:left="796" w:hanging="360"/>
      </w:pPr>
    </w:lvl>
    <w:lvl w:ilvl="2" w:tplc="0809001B" w:tentative="1">
      <w:start w:val="1"/>
      <w:numFmt w:val="lowerRoman"/>
      <w:lvlText w:val="%3."/>
      <w:lvlJc w:val="right"/>
      <w:pPr>
        <w:ind w:left="1516" w:hanging="180"/>
      </w:pPr>
    </w:lvl>
    <w:lvl w:ilvl="3" w:tplc="0809000F" w:tentative="1">
      <w:start w:val="1"/>
      <w:numFmt w:val="decimal"/>
      <w:lvlText w:val="%4."/>
      <w:lvlJc w:val="left"/>
      <w:pPr>
        <w:ind w:left="2236" w:hanging="360"/>
      </w:pPr>
    </w:lvl>
    <w:lvl w:ilvl="4" w:tplc="08090019" w:tentative="1">
      <w:start w:val="1"/>
      <w:numFmt w:val="lowerLetter"/>
      <w:lvlText w:val="%5."/>
      <w:lvlJc w:val="left"/>
      <w:pPr>
        <w:ind w:left="2956" w:hanging="360"/>
      </w:pPr>
    </w:lvl>
    <w:lvl w:ilvl="5" w:tplc="0809001B" w:tentative="1">
      <w:start w:val="1"/>
      <w:numFmt w:val="lowerRoman"/>
      <w:lvlText w:val="%6."/>
      <w:lvlJc w:val="right"/>
      <w:pPr>
        <w:ind w:left="3676" w:hanging="180"/>
      </w:pPr>
    </w:lvl>
    <w:lvl w:ilvl="6" w:tplc="0809000F" w:tentative="1">
      <w:start w:val="1"/>
      <w:numFmt w:val="decimal"/>
      <w:lvlText w:val="%7."/>
      <w:lvlJc w:val="left"/>
      <w:pPr>
        <w:ind w:left="4396" w:hanging="360"/>
      </w:pPr>
    </w:lvl>
    <w:lvl w:ilvl="7" w:tplc="08090019" w:tentative="1">
      <w:start w:val="1"/>
      <w:numFmt w:val="lowerLetter"/>
      <w:lvlText w:val="%8."/>
      <w:lvlJc w:val="left"/>
      <w:pPr>
        <w:ind w:left="5116" w:hanging="360"/>
      </w:pPr>
    </w:lvl>
    <w:lvl w:ilvl="8" w:tplc="0809001B" w:tentative="1">
      <w:start w:val="1"/>
      <w:numFmt w:val="lowerRoman"/>
      <w:lvlText w:val="%9."/>
      <w:lvlJc w:val="right"/>
      <w:pPr>
        <w:ind w:left="5836" w:hanging="180"/>
      </w:pPr>
    </w:lvl>
  </w:abstractNum>
  <w:abstractNum w:abstractNumId="8" w15:restartNumberingAfterBreak="0">
    <w:nsid w:val="6B881E93"/>
    <w:multiLevelType w:val="hybridMultilevel"/>
    <w:tmpl w:val="A2D09844"/>
    <w:lvl w:ilvl="0" w:tplc="8C94AA24">
      <w:start w:val="1"/>
      <w:numFmt w:val="decimal"/>
      <w:lvlText w:val="%1."/>
      <w:lvlJc w:val="left"/>
      <w:pPr>
        <w:ind w:left="360" w:hanging="360"/>
      </w:pPr>
      <w:rPr>
        <w:rFonts w:hint="default"/>
        <w:b/>
      </w:rPr>
    </w:lvl>
    <w:lvl w:ilvl="1" w:tplc="08090019" w:tentative="1">
      <w:start w:val="1"/>
      <w:numFmt w:val="lowerLetter"/>
      <w:lvlText w:val="%2."/>
      <w:lvlJc w:val="left"/>
      <w:pPr>
        <w:ind w:left="796" w:hanging="360"/>
      </w:pPr>
    </w:lvl>
    <w:lvl w:ilvl="2" w:tplc="0809001B" w:tentative="1">
      <w:start w:val="1"/>
      <w:numFmt w:val="lowerRoman"/>
      <w:lvlText w:val="%3."/>
      <w:lvlJc w:val="right"/>
      <w:pPr>
        <w:ind w:left="1516" w:hanging="180"/>
      </w:pPr>
    </w:lvl>
    <w:lvl w:ilvl="3" w:tplc="0809000F" w:tentative="1">
      <w:start w:val="1"/>
      <w:numFmt w:val="decimal"/>
      <w:lvlText w:val="%4."/>
      <w:lvlJc w:val="left"/>
      <w:pPr>
        <w:ind w:left="2236" w:hanging="360"/>
      </w:pPr>
    </w:lvl>
    <w:lvl w:ilvl="4" w:tplc="08090019" w:tentative="1">
      <w:start w:val="1"/>
      <w:numFmt w:val="lowerLetter"/>
      <w:lvlText w:val="%5."/>
      <w:lvlJc w:val="left"/>
      <w:pPr>
        <w:ind w:left="2956" w:hanging="360"/>
      </w:pPr>
    </w:lvl>
    <w:lvl w:ilvl="5" w:tplc="0809001B" w:tentative="1">
      <w:start w:val="1"/>
      <w:numFmt w:val="lowerRoman"/>
      <w:lvlText w:val="%6."/>
      <w:lvlJc w:val="right"/>
      <w:pPr>
        <w:ind w:left="3676" w:hanging="180"/>
      </w:pPr>
    </w:lvl>
    <w:lvl w:ilvl="6" w:tplc="0809000F" w:tentative="1">
      <w:start w:val="1"/>
      <w:numFmt w:val="decimal"/>
      <w:lvlText w:val="%7."/>
      <w:lvlJc w:val="left"/>
      <w:pPr>
        <w:ind w:left="4396" w:hanging="360"/>
      </w:pPr>
    </w:lvl>
    <w:lvl w:ilvl="7" w:tplc="08090019" w:tentative="1">
      <w:start w:val="1"/>
      <w:numFmt w:val="lowerLetter"/>
      <w:lvlText w:val="%8."/>
      <w:lvlJc w:val="left"/>
      <w:pPr>
        <w:ind w:left="5116" w:hanging="360"/>
      </w:pPr>
    </w:lvl>
    <w:lvl w:ilvl="8" w:tplc="0809001B" w:tentative="1">
      <w:start w:val="1"/>
      <w:numFmt w:val="lowerRoman"/>
      <w:lvlText w:val="%9."/>
      <w:lvlJc w:val="right"/>
      <w:pPr>
        <w:ind w:left="5836" w:hanging="180"/>
      </w:pPr>
    </w:lvl>
  </w:abstractNum>
  <w:abstractNum w:abstractNumId="9" w15:restartNumberingAfterBreak="0">
    <w:nsid w:val="7BBA6109"/>
    <w:multiLevelType w:val="hybridMultilevel"/>
    <w:tmpl w:val="A2D09844"/>
    <w:lvl w:ilvl="0" w:tplc="8C94AA24">
      <w:start w:val="1"/>
      <w:numFmt w:val="decimal"/>
      <w:lvlText w:val="%1."/>
      <w:lvlJc w:val="left"/>
      <w:pPr>
        <w:ind w:left="360" w:hanging="360"/>
      </w:pPr>
      <w:rPr>
        <w:rFonts w:hint="default"/>
        <w:b/>
      </w:rPr>
    </w:lvl>
    <w:lvl w:ilvl="1" w:tplc="08090019" w:tentative="1">
      <w:start w:val="1"/>
      <w:numFmt w:val="lowerLetter"/>
      <w:lvlText w:val="%2."/>
      <w:lvlJc w:val="left"/>
      <w:pPr>
        <w:ind w:left="796" w:hanging="360"/>
      </w:pPr>
    </w:lvl>
    <w:lvl w:ilvl="2" w:tplc="0809001B" w:tentative="1">
      <w:start w:val="1"/>
      <w:numFmt w:val="lowerRoman"/>
      <w:lvlText w:val="%3."/>
      <w:lvlJc w:val="right"/>
      <w:pPr>
        <w:ind w:left="1516" w:hanging="180"/>
      </w:pPr>
    </w:lvl>
    <w:lvl w:ilvl="3" w:tplc="0809000F" w:tentative="1">
      <w:start w:val="1"/>
      <w:numFmt w:val="decimal"/>
      <w:lvlText w:val="%4."/>
      <w:lvlJc w:val="left"/>
      <w:pPr>
        <w:ind w:left="2236" w:hanging="360"/>
      </w:pPr>
    </w:lvl>
    <w:lvl w:ilvl="4" w:tplc="08090019" w:tentative="1">
      <w:start w:val="1"/>
      <w:numFmt w:val="lowerLetter"/>
      <w:lvlText w:val="%5."/>
      <w:lvlJc w:val="left"/>
      <w:pPr>
        <w:ind w:left="2956" w:hanging="360"/>
      </w:pPr>
    </w:lvl>
    <w:lvl w:ilvl="5" w:tplc="0809001B" w:tentative="1">
      <w:start w:val="1"/>
      <w:numFmt w:val="lowerRoman"/>
      <w:lvlText w:val="%6."/>
      <w:lvlJc w:val="right"/>
      <w:pPr>
        <w:ind w:left="3676" w:hanging="180"/>
      </w:pPr>
    </w:lvl>
    <w:lvl w:ilvl="6" w:tplc="0809000F" w:tentative="1">
      <w:start w:val="1"/>
      <w:numFmt w:val="decimal"/>
      <w:lvlText w:val="%7."/>
      <w:lvlJc w:val="left"/>
      <w:pPr>
        <w:ind w:left="4396" w:hanging="360"/>
      </w:pPr>
    </w:lvl>
    <w:lvl w:ilvl="7" w:tplc="08090019" w:tentative="1">
      <w:start w:val="1"/>
      <w:numFmt w:val="lowerLetter"/>
      <w:lvlText w:val="%8."/>
      <w:lvlJc w:val="left"/>
      <w:pPr>
        <w:ind w:left="5116" w:hanging="360"/>
      </w:pPr>
    </w:lvl>
    <w:lvl w:ilvl="8" w:tplc="0809001B" w:tentative="1">
      <w:start w:val="1"/>
      <w:numFmt w:val="lowerRoman"/>
      <w:lvlText w:val="%9."/>
      <w:lvlJc w:val="right"/>
      <w:pPr>
        <w:ind w:left="5836" w:hanging="180"/>
      </w:pPr>
    </w:lvl>
  </w:abstractNum>
  <w:abstractNum w:abstractNumId="10" w15:restartNumberingAfterBreak="0">
    <w:nsid w:val="7CBB6822"/>
    <w:multiLevelType w:val="hybridMultilevel"/>
    <w:tmpl w:val="89E6A256"/>
    <w:lvl w:ilvl="0" w:tplc="BE8EBE68">
      <w:start w:val="1"/>
      <w:numFmt w:val="decimal"/>
      <w:lvlText w:val="%1."/>
      <w:lvlJc w:val="left"/>
      <w:pPr>
        <w:ind w:left="360" w:hanging="360"/>
      </w:pPr>
      <w:rPr>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1" w15:restartNumberingAfterBreak="0">
    <w:nsid w:val="7E29485D"/>
    <w:multiLevelType w:val="hybridMultilevel"/>
    <w:tmpl w:val="6E4CB194"/>
    <w:lvl w:ilvl="0" w:tplc="0D749B4C">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7F9D6EC3"/>
    <w:multiLevelType w:val="hybridMultilevel"/>
    <w:tmpl w:val="0F160036"/>
    <w:lvl w:ilvl="0" w:tplc="8DF8E228">
      <w:start w:val="1"/>
      <w:numFmt w:val="decimal"/>
      <w:lvlText w:val="%1."/>
      <w:lvlJc w:val="left"/>
      <w:pPr>
        <w:ind w:left="450" w:hanging="360"/>
      </w:pPr>
      <w:rPr>
        <w:rFonts w:hint="default"/>
        <w:b/>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num w:numId="1" w16cid:durableId="1009404184">
    <w:abstractNumId w:val="3"/>
  </w:num>
  <w:num w:numId="2" w16cid:durableId="269360617">
    <w:abstractNumId w:val="4"/>
  </w:num>
  <w:num w:numId="3" w16cid:durableId="1644195091">
    <w:abstractNumId w:val="11"/>
  </w:num>
  <w:num w:numId="4" w16cid:durableId="678773055">
    <w:abstractNumId w:val="12"/>
  </w:num>
  <w:num w:numId="5" w16cid:durableId="847409794">
    <w:abstractNumId w:val="6"/>
  </w:num>
  <w:num w:numId="6" w16cid:durableId="378676180">
    <w:abstractNumId w:val="5"/>
  </w:num>
  <w:num w:numId="7" w16cid:durableId="1602178752">
    <w:abstractNumId w:val="9"/>
  </w:num>
  <w:num w:numId="8" w16cid:durableId="1217275113">
    <w:abstractNumId w:val="0"/>
  </w:num>
  <w:num w:numId="9" w16cid:durableId="906378921">
    <w:abstractNumId w:val="10"/>
  </w:num>
  <w:num w:numId="10" w16cid:durableId="1748574957">
    <w:abstractNumId w:val="2"/>
  </w:num>
  <w:num w:numId="11" w16cid:durableId="362441501">
    <w:abstractNumId w:val="7"/>
  </w:num>
  <w:num w:numId="12" w16cid:durableId="280770280">
    <w:abstractNumId w:val="8"/>
  </w:num>
  <w:num w:numId="13" w16cid:durableId="8853373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320"/>
  <w:proofState w:spelling="clean" w:grammar="clean"/>
  <w:attachedTemplate r:id="rId1"/>
  <w:defaultTabStop w:val="357"/>
  <w:characterSpacingControl w:val="doNotCompress"/>
  <w:footnotePr>
    <w:footnote w:id="-1"/>
    <w:footnote w:id="0"/>
  </w:footnotePr>
  <w:endnotePr>
    <w:numFmt w:val="decimal"/>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2126"/>
    <w:rsid w:val="00004C70"/>
    <w:rsid w:val="000071B6"/>
    <w:rsid w:val="00015632"/>
    <w:rsid w:val="000173A8"/>
    <w:rsid w:val="00030D8D"/>
    <w:rsid w:val="00035A26"/>
    <w:rsid w:val="00035E1D"/>
    <w:rsid w:val="00037F31"/>
    <w:rsid w:val="0004286E"/>
    <w:rsid w:val="00052000"/>
    <w:rsid w:val="0005564B"/>
    <w:rsid w:val="00061397"/>
    <w:rsid w:val="000655D9"/>
    <w:rsid w:val="0006615B"/>
    <w:rsid w:val="00066C94"/>
    <w:rsid w:val="00070873"/>
    <w:rsid w:val="00071A29"/>
    <w:rsid w:val="000744BE"/>
    <w:rsid w:val="00075EC4"/>
    <w:rsid w:val="00083269"/>
    <w:rsid w:val="00084CDE"/>
    <w:rsid w:val="00085968"/>
    <w:rsid w:val="0008617A"/>
    <w:rsid w:val="00090FCE"/>
    <w:rsid w:val="0009489A"/>
    <w:rsid w:val="00094CCC"/>
    <w:rsid w:val="00097A09"/>
    <w:rsid w:val="00097AA8"/>
    <w:rsid w:val="000A0F3C"/>
    <w:rsid w:val="000A6854"/>
    <w:rsid w:val="000A738D"/>
    <w:rsid w:val="000B1437"/>
    <w:rsid w:val="000B1D4F"/>
    <w:rsid w:val="000C07FB"/>
    <w:rsid w:val="000C342C"/>
    <w:rsid w:val="000C5C2A"/>
    <w:rsid w:val="000D18D9"/>
    <w:rsid w:val="000D503D"/>
    <w:rsid w:val="000E0183"/>
    <w:rsid w:val="000E4EE6"/>
    <w:rsid w:val="000E6AF6"/>
    <w:rsid w:val="000F441B"/>
    <w:rsid w:val="000F7A6C"/>
    <w:rsid w:val="00105117"/>
    <w:rsid w:val="00105212"/>
    <w:rsid w:val="001106F4"/>
    <w:rsid w:val="00112F46"/>
    <w:rsid w:val="00113C0F"/>
    <w:rsid w:val="00115627"/>
    <w:rsid w:val="00117AF1"/>
    <w:rsid w:val="0012054A"/>
    <w:rsid w:val="00124C2F"/>
    <w:rsid w:val="0012555F"/>
    <w:rsid w:val="0012735F"/>
    <w:rsid w:val="00132AAB"/>
    <w:rsid w:val="001369CC"/>
    <w:rsid w:val="001459DB"/>
    <w:rsid w:val="001502A3"/>
    <w:rsid w:val="001527AA"/>
    <w:rsid w:val="00154928"/>
    <w:rsid w:val="00157A7A"/>
    <w:rsid w:val="0016558A"/>
    <w:rsid w:val="00172308"/>
    <w:rsid w:val="001757FA"/>
    <w:rsid w:val="00176F5F"/>
    <w:rsid w:val="00184E3C"/>
    <w:rsid w:val="001865F6"/>
    <w:rsid w:val="00187EA6"/>
    <w:rsid w:val="001913DB"/>
    <w:rsid w:val="001938F2"/>
    <w:rsid w:val="00195C63"/>
    <w:rsid w:val="00197EBB"/>
    <w:rsid w:val="001B276E"/>
    <w:rsid w:val="001B6563"/>
    <w:rsid w:val="001B67BE"/>
    <w:rsid w:val="001C4B49"/>
    <w:rsid w:val="001C4F36"/>
    <w:rsid w:val="001C6024"/>
    <w:rsid w:val="001C6337"/>
    <w:rsid w:val="001D207A"/>
    <w:rsid w:val="001D6B27"/>
    <w:rsid w:val="001E430B"/>
    <w:rsid w:val="001E550A"/>
    <w:rsid w:val="001E61FD"/>
    <w:rsid w:val="001F251B"/>
    <w:rsid w:val="001F2F58"/>
    <w:rsid w:val="001F3053"/>
    <w:rsid w:val="00204013"/>
    <w:rsid w:val="00204CCE"/>
    <w:rsid w:val="00204DB3"/>
    <w:rsid w:val="002065A7"/>
    <w:rsid w:val="00206BE9"/>
    <w:rsid w:val="00207488"/>
    <w:rsid w:val="00213D64"/>
    <w:rsid w:val="00216507"/>
    <w:rsid w:val="00216733"/>
    <w:rsid w:val="00217691"/>
    <w:rsid w:val="00220419"/>
    <w:rsid w:val="00221CA7"/>
    <w:rsid w:val="00221CB8"/>
    <w:rsid w:val="00222F52"/>
    <w:rsid w:val="0022684A"/>
    <w:rsid w:val="002327F3"/>
    <w:rsid w:val="00240588"/>
    <w:rsid w:val="002510A0"/>
    <w:rsid w:val="002526F9"/>
    <w:rsid w:val="00252A36"/>
    <w:rsid w:val="00254255"/>
    <w:rsid w:val="002606FB"/>
    <w:rsid w:val="00260D0A"/>
    <w:rsid w:val="00262C6D"/>
    <w:rsid w:val="00264EE1"/>
    <w:rsid w:val="00270985"/>
    <w:rsid w:val="0027109A"/>
    <w:rsid w:val="00273284"/>
    <w:rsid w:val="002743B5"/>
    <w:rsid w:val="00276DAE"/>
    <w:rsid w:val="00285B9A"/>
    <w:rsid w:val="00290860"/>
    <w:rsid w:val="00290DA9"/>
    <w:rsid w:val="0029282B"/>
    <w:rsid w:val="002A16FE"/>
    <w:rsid w:val="002A38FD"/>
    <w:rsid w:val="002B0F19"/>
    <w:rsid w:val="002B1DFE"/>
    <w:rsid w:val="002B26E1"/>
    <w:rsid w:val="002B782F"/>
    <w:rsid w:val="002C2742"/>
    <w:rsid w:val="002C374D"/>
    <w:rsid w:val="002C425E"/>
    <w:rsid w:val="002C716E"/>
    <w:rsid w:val="002D1305"/>
    <w:rsid w:val="002D2F47"/>
    <w:rsid w:val="002E0208"/>
    <w:rsid w:val="002E704C"/>
    <w:rsid w:val="002E74CF"/>
    <w:rsid w:val="002F0C2C"/>
    <w:rsid w:val="002F1334"/>
    <w:rsid w:val="002F1664"/>
    <w:rsid w:val="002F26BD"/>
    <w:rsid w:val="002F27E1"/>
    <w:rsid w:val="002F3B74"/>
    <w:rsid w:val="002F5157"/>
    <w:rsid w:val="002F7CCE"/>
    <w:rsid w:val="00300C59"/>
    <w:rsid w:val="00301414"/>
    <w:rsid w:val="00302030"/>
    <w:rsid w:val="00302450"/>
    <w:rsid w:val="00302F7B"/>
    <w:rsid w:val="00303CDC"/>
    <w:rsid w:val="00304EE9"/>
    <w:rsid w:val="00305772"/>
    <w:rsid w:val="00305816"/>
    <w:rsid w:val="00310E87"/>
    <w:rsid w:val="00313119"/>
    <w:rsid w:val="00321BDB"/>
    <w:rsid w:val="00324732"/>
    <w:rsid w:val="00327AA8"/>
    <w:rsid w:val="003328D5"/>
    <w:rsid w:val="0033342A"/>
    <w:rsid w:val="00333F42"/>
    <w:rsid w:val="0033523B"/>
    <w:rsid w:val="0033653B"/>
    <w:rsid w:val="00341F75"/>
    <w:rsid w:val="0034221E"/>
    <w:rsid w:val="003448C7"/>
    <w:rsid w:val="00350854"/>
    <w:rsid w:val="0035126F"/>
    <w:rsid w:val="003526DA"/>
    <w:rsid w:val="0035574B"/>
    <w:rsid w:val="00356175"/>
    <w:rsid w:val="00357118"/>
    <w:rsid w:val="00357408"/>
    <w:rsid w:val="00363D40"/>
    <w:rsid w:val="00364554"/>
    <w:rsid w:val="003656AB"/>
    <w:rsid w:val="00373C83"/>
    <w:rsid w:val="0038326F"/>
    <w:rsid w:val="00390709"/>
    <w:rsid w:val="00390806"/>
    <w:rsid w:val="00395AB5"/>
    <w:rsid w:val="00395BF3"/>
    <w:rsid w:val="0039648D"/>
    <w:rsid w:val="0039741C"/>
    <w:rsid w:val="003A0235"/>
    <w:rsid w:val="003A225D"/>
    <w:rsid w:val="003A2F4D"/>
    <w:rsid w:val="003A31F1"/>
    <w:rsid w:val="003A611E"/>
    <w:rsid w:val="003B0E35"/>
    <w:rsid w:val="003B6211"/>
    <w:rsid w:val="003B6280"/>
    <w:rsid w:val="003D00AC"/>
    <w:rsid w:val="003D098E"/>
    <w:rsid w:val="003D3F6F"/>
    <w:rsid w:val="003D46BF"/>
    <w:rsid w:val="003D6259"/>
    <w:rsid w:val="003D69BA"/>
    <w:rsid w:val="003E3766"/>
    <w:rsid w:val="003E7BD9"/>
    <w:rsid w:val="003E7F70"/>
    <w:rsid w:val="003F0C9E"/>
    <w:rsid w:val="003F1280"/>
    <w:rsid w:val="003F20A8"/>
    <w:rsid w:val="0040331E"/>
    <w:rsid w:val="00403C8B"/>
    <w:rsid w:val="00404B79"/>
    <w:rsid w:val="00417D7D"/>
    <w:rsid w:val="0042328B"/>
    <w:rsid w:val="0042578F"/>
    <w:rsid w:val="00426529"/>
    <w:rsid w:val="00433844"/>
    <w:rsid w:val="004343C0"/>
    <w:rsid w:val="00437011"/>
    <w:rsid w:val="00442783"/>
    <w:rsid w:val="0044345D"/>
    <w:rsid w:val="00443721"/>
    <w:rsid w:val="0044564A"/>
    <w:rsid w:val="00450AAF"/>
    <w:rsid w:val="0045220C"/>
    <w:rsid w:val="004563CD"/>
    <w:rsid w:val="00456B3A"/>
    <w:rsid w:val="00460C56"/>
    <w:rsid w:val="00461A55"/>
    <w:rsid w:val="00461BCD"/>
    <w:rsid w:val="0046245F"/>
    <w:rsid w:val="00464A5F"/>
    <w:rsid w:val="00464AD4"/>
    <w:rsid w:val="00464C56"/>
    <w:rsid w:val="0046539B"/>
    <w:rsid w:val="00465878"/>
    <w:rsid w:val="0047292D"/>
    <w:rsid w:val="00485D3F"/>
    <w:rsid w:val="00486138"/>
    <w:rsid w:val="00486F3E"/>
    <w:rsid w:val="00486FBA"/>
    <w:rsid w:val="004903D9"/>
    <w:rsid w:val="00491848"/>
    <w:rsid w:val="00492B47"/>
    <w:rsid w:val="00495A7D"/>
    <w:rsid w:val="00496BBE"/>
    <w:rsid w:val="004A3777"/>
    <w:rsid w:val="004A3FDE"/>
    <w:rsid w:val="004A407B"/>
    <w:rsid w:val="004B5E8F"/>
    <w:rsid w:val="004B67C2"/>
    <w:rsid w:val="004C4BAA"/>
    <w:rsid w:val="004C7E08"/>
    <w:rsid w:val="004D0B73"/>
    <w:rsid w:val="004D4B67"/>
    <w:rsid w:val="004E010C"/>
    <w:rsid w:val="004E19A0"/>
    <w:rsid w:val="004E3B24"/>
    <w:rsid w:val="004E681F"/>
    <w:rsid w:val="004E6929"/>
    <w:rsid w:val="004E6FA1"/>
    <w:rsid w:val="004F3E86"/>
    <w:rsid w:val="0050317E"/>
    <w:rsid w:val="0050337E"/>
    <w:rsid w:val="005063B7"/>
    <w:rsid w:val="005101F2"/>
    <w:rsid w:val="00513305"/>
    <w:rsid w:val="00513F01"/>
    <w:rsid w:val="0053040C"/>
    <w:rsid w:val="0053181B"/>
    <w:rsid w:val="005335D8"/>
    <w:rsid w:val="00534CFD"/>
    <w:rsid w:val="00542126"/>
    <w:rsid w:val="00542370"/>
    <w:rsid w:val="00550A91"/>
    <w:rsid w:val="005549F9"/>
    <w:rsid w:val="005554B7"/>
    <w:rsid w:val="00555DB0"/>
    <w:rsid w:val="00556325"/>
    <w:rsid w:val="0055648B"/>
    <w:rsid w:val="00556DB9"/>
    <w:rsid w:val="00561437"/>
    <w:rsid w:val="00563DD9"/>
    <w:rsid w:val="005719AB"/>
    <w:rsid w:val="005845CA"/>
    <w:rsid w:val="0058624F"/>
    <w:rsid w:val="00593445"/>
    <w:rsid w:val="0059477A"/>
    <w:rsid w:val="00595E8E"/>
    <w:rsid w:val="00596192"/>
    <w:rsid w:val="005B089A"/>
    <w:rsid w:val="005B0BB8"/>
    <w:rsid w:val="005B1360"/>
    <w:rsid w:val="005B43C2"/>
    <w:rsid w:val="005C2CC6"/>
    <w:rsid w:val="005D2182"/>
    <w:rsid w:val="005D72DE"/>
    <w:rsid w:val="005E13C9"/>
    <w:rsid w:val="005E5FC7"/>
    <w:rsid w:val="005F286D"/>
    <w:rsid w:val="005F33A7"/>
    <w:rsid w:val="005F4FD8"/>
    <w:rsid w:val="006028D5"/>
    <w:rsid w:val="00603E78"/>
    <w:rsid w:val="0060422B"/>
    <w:rsid w:val="00605077"/>
    <w:rsid w:val="00606B13"/>
    <w:rsid w:val="0061117B"/>
    <w:rsid w:val="00616F3F"/>
    <w:rsid w:val="006174AC"/>
    <w:rsid w:val="0062418A"/>
    <w:rsid w:val="00624493"/>
    <w:rsid w:val="006265E7"/>
    <w:rsid w:val="00632C6B"/>
    <w:rsid w:val="00634AC6"/>
    <w:rsid w:val="00634FCE"/>
    <w:rsid w:val="00636E6A"/>
    <w:rsid w:val="00650300"/>
    <w:rsid w:val="00651428"/>
    <w:rsid w:val="00654F0E"/>
    <w:rsid w:val="00656AE8"/>
    <w:rsid w:val="00661750"/>
    <w:rsid w:val="00667F06"/>
    <w:rsid w:val="00671C31"/>
    <w:rsid w:val="006730DD"/>
    <w:rsid w:val="00680D60"/>
    <w:rsid w:val="0068468F"/>
    <w:rsid w:val="006859A2"/>
    <w:rsid w:val="00685B10"/>
    <w:rsid w:val="00690A70"/>
    <w:rsid w:val="00690E07"/>
    <w:rsid w:val="006927F1"/>
    <w:rsid w:val="00693245"/>
    <w:rsid w:val="006A0234"/>
    <w:rsid w:val="006A7BAE"/>
    <w:rsid w:val="006B27EA"/>
    <w:rsid w:val="006B6CB8"/>
    <w:rsid w:val="006B6CE6"/>
    <w:rsid w:val="006B7060"/>
    <w:rsid w:val="006C0AD8"/>
    <w:rsid w:val="006C3130"/>
    <w:rsid w:val="006C74CC"/>
    <w:rsid w:val="006E1A5B"/>
    <w:rsid w:val="006E26E5"/>
    <w:rsid w:val="006E4505"/>
    <w:rsid w:val="006E6B24"/>
    <w:rsid w:val="006F277A"/>
    <w:rsid w:val="006F3640"/>
    <w:rsid w:val="006F4897"/>
    <w:rsid w:val="006F7D18"/>
    <w:rsid w:val="00700DC1"/>
    <w:rsid w:val="007012FE"/>
    <w:rsid w:val="00702DDB"/>
    <w:rsid w:val="0070345D"/>
    <w:rsid w:val="00703740"/>
    <w:rsid w:val="00703E04"/>
    <w:rsid w:val="00705EF9"/>
    <w:rsid w:val="0070686A"/>
    <w:rsid w:val="007131D9"/>
    <w:rsid w:val="00721480"/>
    <w:rsid w:val="00722BE6"/>
    <w:rsid w:val="00723937"/>
    <w:rsid w:val="00725000"/>
    <w:rsid w:val="00727602"/>
    <w:rsid w:val="00730C13"/>
    <w:rsid w:val="007334B5"/>
    <w:rsid w:val="007345A3"/>
    <w:rsid w:val="00735B02"/>
    <w:rsid w:val="00735FEE"/>
    <w:rsid w:val="007373C7"/>
    <w:rsid w:val="007413C3"/>
    <w:rsid w:val="007454FA"/>
    <w:rsid w:val="007465CD"/>
    <w:rsid w:val="00751BFC"/>
    <w:rsid w:val="00751F24"/>
    <w:rsid w:val="00754CDE"/>
    <w:rsid w:val="00755C56"/>
    <w:rsid w:val="00764830"/>
    <w:rsid w:val="0077148E"/>
    <w:rsid w:val="00772DBB"/>
    <w:rsid w:val="007743D8"/>
    <w:rsid w:val="00782170"/>
    <w:rsid w:val="00783B8C"/>
    <w:rsid w:val="00783E3A"/>
    <w:rsid w:val="00785CCF"/>
    <w:rsid w:val="007958AA"/>
    <w:rsid w:val="00797D15"/>
    <w:rsid w:val="007A48B4"/>
    <w:rsid w:val="007A4DD7"/>
    <w:rsid w:val="007B349F"/>
    <w:rsid w:val="007B3F9A"/>
    <w:rsid w:val="007C3684"/>
    <w:rsid w:val="007C5D8D"/>
    <w:rsid w:val="007D08C7"/>
    <w:rsid w:val="007D0EA9"/>
    <w:rsid w:val="007D3D6A"/>
    <w:rsid w:val="007D54CC"/>
    <w:rsid w:val="007E4B76"/>
    <w:rsid w:val="007E587E"/>
    <w:rsid w:val="007F63D4"/>
    <w:rsid w:val="007F67CA"/>
    <w:rsid w:val="00800BA3"/>
    <w:rsid w:val="00805612"/>
    <w:rsid w:val="00805F78"/>
    <w:rsid w:val="0081173E"/>
    <w:rsid w:val="0081252E"/>
    <w:rsid w:val="00814783"/>
    <w:rsid w:val="00815790"/>
    <w:rsid w:val="008158E9"/>
    <w:rsid w:val="0082739B"/>
    <w:rsid w:val="00827DC2"/>
    <w:rsid w:val="00831BC3"/>
    <w:rsid w:val="008335C4"/>
    <w:rsid w:val="00835C8B"/>
    <w:rsid w:val="00836D95"/>
    <w:rsid w:val="008468CE"/>
    <w:rsid w:val="008504D8"/>
    <w:rsid w:val="00850EDF"/>
    <w:rsid w:val="008559CB"/>
    <w:rsid w:val="00861368"/>
    <w:rsid w:val="00865B99"/>
    <w:rsid w:val="00866F09"/>
    <w:rsid w:val="008677A2"/>
    <w:rsid w:val="00870632"/>
    <w:rsid w:val="00874E10"/>
    <w:rsid w:val="008771C0"/>
    <w:rsid w:val="00880B62"/>
    <w:rsid w:val="00884B5F"/>
    <w:rsid w:val="0089158A"/>
    <w:rsid w:val="008967AA"/>
    <w:rsid w:val="008A05C6"/>
    <w:rsid w:val="008A4560"/>
    <w:rsid w:val="008A489C"/>
    <w:rsid w:val="008A674A"/>
    <w:rsid w:val="008A7D43"/>
    <w:rsid w:val="008B2189"/>
    <w:rsid w:val="008B6095"/>
    <w:rsid w:val="008C2876"/>
    <w:rsid w:val="008C49BA"/>
    <w:rsid w:val="008C5FEF"/>
    <w:rsid w:val="008C715A"/>
    <w:rsid w:val="008D2C4D"/>
    <w:rsid w:val="008D3468"/>
    <w:rsid w:val="008D4940"/>
    <w:rsid w:val="008D4C12"/>
    <w:rsid w:val="008E0AE2"/>
    <w:rsid w:val="008E1AE4"/>
    <w:rsid w:val="008E2886"/>
    <w:rsid w:val="008E3285"/>
    <w:rsid w:val="008E4B9A"/>
    <w:rsid w:val="008E6AE3"/>
    <w:rsid w:val="008F615A"/>
    <w:rsid w:val="0090151D"/>
    <w:rsid w:val="00910DA8"/>
    <w:rsid w:val="00914929"/>
    <w:rsid w:val="0091527C"/>
    <w:rsid w:val="00921044"/>
    <w:rsid w:val="009212EF"/>
    <w:rsid w:val="00926BFD"/>
    <w:rsid w:val="00930463"/>
    <w:rsid w:val="009317E4"/>
    <w:rsid w:val="00936AE9"/>
    <w:rsid w:val="009408BB"/>
    <w:rsid w:val="00940D29"/>
    <w:rsid w:val="0094479D"/>
    <w:rsid w:val="00945BD3"/>
    <w:rsid w:val="00953411"/>
    <w:rsid w:val="00953DF4"/>
    <w:rsid w:val="00954E61"/>
    <w:rsid w:val="00955485"/>
    <w:rsid w:val="00956B82"/>
    <w:rsid w:val="0096052A"/>
    <w:rsid w:val="00961EF5"/>
    <w:rsid w:val="00973B1A"/>
    <w:rsid w:val="0097455D"/>
    <w:rsid w:val="00974F28"/>
    <w:rsid w:val="00983D50"/>
    <w:rsid w:val="00990D27"/>
    <w:rsid w:val="009932A6"/>
    <w:rsid w:val="009934E6"/>
    <w:rsid w:val="00993CB8"/>
    <w:rsid w:val="009A0BF5"/>
    <w:rsid w:val="009A1A5F"/>
    <w:rsid w:val="009A2506"/>
    <w:rsid w:val="009A2B3D"/>
    <w:rsid w:val="009A3647"/>
    <w:rsid w:val="009A3F1F"/>
    <w:rsid w:val="009B5C03"/>
    <w:rsid w:val="009B62EB"/>
    <w:rsid w:val="009C4997"/>
    <w:rsid w:val="009C4DA1"/>
    <w:rsid w:val="009D0130"/>
    <w:rsid w:val="009D1E66"/>
    <w:rsid w:val="009E0B1C"/>
    <w:rsid w:val="009E2C89"/>
    <w:rsid w:val="009E52DC"/>
    <w:rsid w:val="009E5DA8"/>
    <w:rsid w:val="009E631C"/>
    <w:rsid w:val="009E6597"/>
    <w:rsid w:val="009F227F"/>
    <w:rsid w:val="009F2F3B"/>
    <w:rsid w:val="009F5A9B"/>
    <w:rsid w:val="009F5B54"/>
    <w:rsid w:val="00A04E90"/>
    <w:rsid w:val="00A14038"/>
    <w:rsid w:val="00A223A1"/>
    <w:rsid w:val="00A22D4F"/>
    <w:rsid w:val="00A273DC"/>
    <w:rsid w:val="00A3064B"/>
    <w:rsid w:val="00A31839"/>
    <w:rsid w:val="00A3301B"/>
    <w:rsid w:val="00A333C0"/>
    <w:rsid w:val="00A338F8"/>
    <w:rsid w:val="00A42DB2"/>
    <w:rsid w:val="00A44F3F"/>
    <w:rsid w:val="00A459F9"/>
    <w:rsid w:val="00A478A4"/>
    <w:rsid w:val="00A5103B"/>
    <w:rsid w:val="00A51A5A"/>
    <w:rsid w:val="00A729F3"/>
    <w:rsid w:val="00A74004"/>
    <w:rsid w:val="00A76F1D"/>
    <w:rsid w:val="00A81E77"/>
    <w:rsid w:val="00A82BAD"/>
    <w:rsid w:val="00A858FE"/>
    <w:rsid w:val="00A879F6"/>
    <w:rsid w:val="00A9138E"/>
    <w:rsid w:val="00AA2E16"/>
    <w:rsid w:val="00AA3127"/>
    <w:rsid w:val="00AA3144"/>
    <w:rsid w:val="00AA380B"/>
    <w:rsid w:val="00AA3EE9"/>
    <w:rsid w:val="00AA7326"/>
    <w:rsid w:val="00AB26A0"/>
    <w:rsid w:val="00AB3A7D"/>
    <w:rsid w:val="00AB6F7C"/>
    <w:rsid w:val="00AC3EE8"/>
    <w:rsid w:val="00AC3F35"/>
    <w:rsid w:val="00AC56C7"/>
    <w:rsid w:val="00AC5A45"/>
    <w:rsid w:val="00AC691C"/>
    <w:rsid w:val="00AC7527"/>
    <w:rsid w:val="00AD01C1"/>
    <w:rsid w:val="00AD0328"/>
    <w:rsid w:val="00AD2E39"/>
    <w:rsid w:val="00AD3C32"/>
    <w:rsid w:val="00AD5979"/>
    <w:rsid w:val="00AE2066"/>
    <w:rsid w:val="00AE24F1"/>
    <w:rsid w:val="00AE3E03"/>
    <w:rsid w:val="00AE6632"/>
    <w:rsid w:val="00AF286C"/>
    <w:rsid w:val="00B0272C"/>
    <w:rsid w:val="00B04D72"/>
    <w:rsid w:val="00B11D0C"/>
    <w:rsid w:val="00B20C19"/>
    <w:rsid w:val="00B210FB"/>
    <w:rsid w:val="00B24A13"/>
    <w:rsid w:val="00B24EA4"/>
    <w:rsid w:val="00B2761B"/>
    <w:rsid w:val="00B30BBF"/>
    <w:rsid w:val="00B40648"/>
    <w:rsid w:val="00B413F8"/>
    <w:rsid w:val="00B41C7D"/>
    <w:rsid w:val="00B422DC"/>
    <w:rsid w:val="00B43D29"/>
    <w:rsid w:val="00B529AA"/>
    <w:rsid w:val="00B52CAD"/>
    <w:rsid w:val="00B60050"/>
    <w:rsid w:val="00B606BE"/>
    <w:rsid w:val="00B61955"/>
    <w:rsid w:val="00B62090"/>
    <w:rsid w:val="00B62FA5"/>
    <w:rsid w:val="00B65110"/>
    <w:rsid w:val="00B66489"/>
    <w:rsid w:val="00B715D2"/>
    <w:rsid w:val="00B73F50"/>
    <w:rsid w:val="00B75BBF"/>
    <w:rsid w:val="00B80495"/>
    <w:rsid w:val="00B80887"/>
    <w:rsid w:val="00B8253B"/>
    <w:rsid w:val="00B86C58"/>
    <w:rsid w:val="00B94316"/>
    <w:rsid w:val="00B944FC"/>
    <w:rsid w:val="00BA118C"/>
    <w:rsid w:val="00BA185F"/>
    <w:rsid w:val="00BA1ED7"/>
    <w:rsid w:val="00BA3B21"/>
    <w:rsid w:val="00BA684C"/>
    <w:rsid w:val="00BB0E45"/>
    <w:rsid w:val="00BB5E23"/>
    <w:rsid w:val="00BB7853"/>
    <w:rsid w:val="00BC0F0E"/>
    <w:rsid w:val="00BC1D0F"/>
    <w:rsid w:val="00BC47C4"/>
    <w:rsid w:val="00BD2A65"/>
    <w:rsid w:val="00BD5F50"/>
    <w:rsid w:val="00BE1997"/>
    <w:rsid w:val="00BE72E3"/>
    <w:rsid w:val="00BF2AE1"/>
    <w:rsid w:val="00BF477E"/>
    <w:rsid w:val="00BF6C5B"/>
    <w:rsid w:val="00C01F41"/>
    <w:rsid w:val="00C02005"/>
    <w:rsid w:val="00C0309D"/>
    <w:rsid w:val="00C04655"/>
    <w:rsid w:val="00C07312"/>
    <w:rsid w:val="00C07B55"/>
    <w:rsid w:val="00C13933"/>
    <w:rsid w:val="00C143CC"/>
    <w:rsid w:val="00C14AC4"/>
    <w:rsid w:val="00C158C1"/>
    <w:rsid w:val="00C17AA7"/>
    <w:rsid w:val="00C201ED"/>
    <w:rsid w:val="00C232AA"/>
    <w:rsid w:val="00C314B1"/>
    <w:rsid w:val="00C32701"/>
    <w:rsid w:val="00C35EBB"/>
    <w:rsid w:val="00C36407"/>
    <w:rsid w:val="00C36F58"/>
    <w:rsid w:val="00C43B49"/>
    <w:rsid w:val="00C45275"/>
    <w:rsid w:val="00C5030F"/>
    <w:rsid w:val="00C54289"/>
    <w:rsid w:val="00C5711C"/>
    <w:rsid w:val="00C607AB"/>
    <w:rsid w:val="00C62E95"/>
    <w:rsid w:val="00C6565F"/>
    <w:rsid w:val="00C731F5"/>
    <w:rsid w:val="00C749BC"/>
    <w:rsid w:val="00C772FB"/>
    <w:rsid w:val="00C77408"/>
    <w:rsid w:val="00C77661"/>
    <w:rsid w:val="00C93F89"/>
    <w:rsid w:val="00C950B5"/>
    <w:rsid w:val="00C953BC"/>
    <w:rsid w:val="00CA733C"/>
    <w:rsid w:val="00CB0AE7"/>
    <w:rsid w:val="00CB16BC"/>
    <w:rsid w:val="00CC48A8"/>
    <w:rsid w:val="00CD1038"/>
    <w:rsid w:val="00CD2CAD"/>
    <w:rsid w:val="00CD61BE"/>
    <w:rsid w:val="00CE0BC0"/>
    <w:rsid w:val="00CE3FE3"/>
    <w:rsid w:val="00CF0665"/>
    <w:rsid w:val="00CF0AF5"/>
    <w:rsid w:val="00CF50C0"/>
    <w:rsid w:val="00D03EB2"/>
    <w:rsid w:val="00D049F5"/>
    <w:rsid w:val="00D13F70"/>
    <w:rsid w:val="00D147FB"/>
    <w:rsid w:val="00D20E83"/>
    <w:rsid w:val="00D2332A"/>
    <w:rsid w:val="00D24586"/>
    <w:rsid w:val="00D24778"/>
    <w:rsid w:val="00D248F0"/>
    <w:rsid w:val="00D24CD1"/>
    <w:rsid w:val="00D2505A"/>
    <w:rsid w:val="00D275C4"/>
    <w:rsid w:val="00D30357"/>
    <w:rsid w:val="00D31ED9"/>
    <w:rsid w:val="00D322AD"/>
    <w:rsid w:val="00D3231E"/>
    <w:rsid w:val="00D34312"/>
    <w:rsid w:val="00D34C7D"/>
    <w:rsid w:val="00D43B95"/>
    <w:rsid w:val="00D45665"/>
    <w:rsid w:val="00D458D2"/>
    <w:rsid w:val="00D467EC"/>
    <w:rsid w:val="00D51CC7"/>
    <w:rsid w:val="00D535C5"/>
    <w:rsid w:val="00D61F83"/>
    <w:rsid w:val="00D71BC5"/>
    <w:rsid w:val="00D73011"/>
    <w:rsid w:val="00D750F6"/>
    <w:rsid w:val="00D758ED"/>
    <w:rsid w:val="00D77A52"/>
    <w:rsid w:val="00D879BF"/>
    <w:rsid w:val="00D97912"/>
    <w:rsid w:val="00D97994"/>
    <w:rsid w:val="00D97D48"/>
    <w:rsid w:val="00D97F09"/>
    <w:rsid w:val="00DA0416"/>
    <w:rsid w:val="00DA3E75"/>
    <w:rsid w:val="00DB0C31"/>
    <w:rsid w:val="00DB2CEF"/>
    <w:rsid w:val="00DB2F07"/>
    <w:rsid w:val="00DB4B89"/>
    <w:rsid w:val="00DB6140"/>
    <w:rsid w:val="00DC2EBB"/>
    <w:rsid w:val="00DC361E"/>
    <w:rsid w:val="00DC3963"/>
    <w:rsid w:val="00DC3CC3"/>
    <w:rsid w:val="00DC64ED"/>
    <w:rsid w:val="00DD2F5E"/>
    <w:rsid w:val="00DF15C8"/>
    <w:rsid w:val="00DF278B"/>
    <w:rsid w:val="00DF45EC"/>
    <w:rsid w:val="00DF4D0C"/>
    <w:rsid w:val="00DF5EF4"/>
    <w:rsid w:val="00DF7416"/>
    <w:rsid w:val="00E00B9D"/>
    <w:rsid w:val="00E02518"/>
    <w:rsid w:val="00E10A14"/>
    <w:rsid w:val="00E11F71"/>
    <w:rsid w:val="00E13A9C"/>
    <w:rsid w:val="00E16F99"/>
    <w:rsid w:val="00E239EE"/>
    <w:rsid w:val="00E26A0A"/>
    <w:rsid w:val="00E30CD5"/>
    <w:rsid w:val="00E4431B"/>
    <w:rsid w:val="00E54573"/>
    <w:rsid w:val="00E54814"/>
    <w:rsid w:val="00E55455"/>
    <w:rsid w:val="00E6037D"/>
    <w:rsid w:val="00E64402"/>
    <w:rsid w:val="00E705EF"/>
    <w:rsid w:val="00E70D16"/>
    <w:rsid w:val="00E721E3"/>
    <w:rsid w:val="00E721EA"/>
    <w:rsid w:val="00E77DA9"/>
    <w:rsid w:val="00E81051"/>
    <w:rsid w:val="00EA1821"/>
    <w:rsid w:val="00EA1D09"/>
    <w:rsid w:val="00EA27FF"/>
    <w:rsid w:val="00EA2B1A"/>
    <w:rsid w:val="00EB280B"/>
    <w:rsid w:val="00EC2B14"/>
    <w:rsid w:val="00EC586B"/>
    <w:rsid w:val="00ED5117"/>
    <w:rsid w:val="00ED6955"/>
    <w:rsid w:val="00ED75F1"/>
    <w:rsid w:val="00ED7B8F"/>
    <w:rsid w:val="00EE198C"/>
    <w:rsid w:val="00EE1C37"/>
    <w:rsid w:val="00EE56E9"/>
    <w:rsid w:val="00EF397F"/>
    <w:rsid w:val="00EF54EF"/>
    <w:rsid w:val="00EF59AC"/>
    <w:rsid w:val="00EF5EE4"/>
    <w:rsid w:val="00EF62B8"/>
    <w:rsid w:val="00EF65FB"/>
    <w:rsid w:val="00EF6752"/>
    <w:rsid w:val="00F00623"/>
    <w:rsid w:val="00F11F42"/>
    <w:rsid w:val="00F14113"/>
    <w:rsid w:val="00F14A54"/>
    <w:rsid w:val="00F17126"/>
    <w:rsid w:val="00F175F3"/>
    <w:rsid w:val="00F22769"/>
    <w:rsid w:val="00F24A3C"/>
    <w:rsid w:val="00F25555"/>
    <w:rsid w:val="00F33EAC"/>
    <w:rsid w:val="00F37460"/>
    <w:rsid w:val="00F37962"/>
    <w:rsid w:val="00F44282"/>
    <w:rsid w:val="00F55C42"/>
    <w:rsid w:val="00F70306"/>
    <w:rsid w:val="00F72594"/>
    <w:rsid w:val="00F801CD"/>
    <w:rsid w:val="00F81570"/>
    <w:rsid w:val="00F828BD"/>
    <w:rsid w:val="00F97222"/>
    <w:rsid w:val="00F97F3D"/>
    <w:rsid w:val="00FA1D45"/>
    <w:rsid w:val="00FA2C3E"/>
    <w:rsid w:val="00FA6294"/>
    <w:rsid w:val="00FB107B"/>
    <w:rsid w:val="00FB42C7"/>
    <w:rsid w:val="00FB54A7"/>
    <w:rsid w:val="00FC066E"/>
    <w:rsid w:val="00FC3A91"/>
    <w:rsid w:val="00FD04DB"/>
    <w:rsid w:val="00FD0898"/>
    <w:rsid w:val="00FD08E7"/>
    <w:rsid w:val="00FD34D0"/>
    <w:rsid w:val="00FE33D0"/>
    <w:rsid w:val="00FE6585"/>
    <w:rsid w:val="00FE7C9E"/>
    <w:rsid w:val="00FF6308"/>
    <w:rsid w:val="00FF71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90D3C7"/>
  <w15:docId w15:val="{44436FDF-C77F-4952-BE77-48AAC71FC1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3F8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285B9A"/>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285B9A"/>
    <w:rPr>
      <w:rFonts w:asciiTheme="majorHAnsi" w:eastAsiaTheme="majorEastAsia" w:hAnsiTheme="majorHAnsi" w:cstheme="majorBidi"/>
      <w:color w:val="17365D" w:themeColor="text2" w:themeShade="BF"/>
      <w:spacing w:val="5"/>
      <w:kern w:val="28"/>
      <w:sz w:val="52"/>
      <w:szCs w:val="52"/>
    </w:rPr>
  </w:style>
  <w:style w:type="paragraph" w:styleId="Header">
    <w:name w:val="header"/>
    <w:basedOn w:val="Normal"/>
    <w:link w:val="HeaderChar"/>
    <w:uiPriority w:val="99"/>
    <w:unhideWhenUsed/>
    <w:rsid w:val="00285B9A"/>
    <w:pPr>
      <w:tabs>
        <w:tab w:val="center" w:pos="4680"/>
        <w:tab w:val="right" w:pos="9360"/>
      </w:tabs>
      <w:spacing w:after="0" w:line="240" w:lineRule="auto"/>
    </w:pPr>
  </w:style>
  <w:style w:type="character" w:customStyle="1" w:styleId="HeaderChar">
    <w:name w:val="Header Char"/>
    <w:basedOn w:val="DefaultParagraphFont"/>
    <w:link w:val="Header"/>
    <w:uiPriority w:val="99"/>
    <w:rsid w:val="00285B9A"/>
  </w:style>
  <w:style w:type="paragraph" w:styleId="Footer">
    <w:name w:val="footer"/>
    <w:basedOn w:val="Normal"/>
    <w:link w:val="FooterChar"/>
    <w:uiPriority w:val="99"/>
    <w:unhideWhenUsed/>
    <w:rsid w:val="00285B9A"/>
    <w:pPr>
      <w:tabs>
        <w:tab w:val="center" w:pos="4680"/>
        <w:tab w:val="right" w:pos="9360"/>
      </w:tabs>
      <w:spacing w:after="0" w:line="240" w:lineRule="auto"/>
    </w:pPr>
  </w:style>
  <w:style w:type="character" w:customStyle="1" w:styleId="FooterChar">
    <w:name w:val="Footer Char"/>
    <w:basedOn w:val="DefaultParagraphFont"/>
    <w:link w:val="Footer"/>
    <w:uiPriority w:val="99"/>
    <w:rsid w:val="00285B9A"/>
  </w:style>
  <w:style w:type="paragraph" w:styleId="BalloonText">
    <w:name w:val="Balloon Text"/>
    <w:basedOn w:val="Normal"/>
    <w:link w:val="BalloonTextChar"/>
    <w:uiPriority w:val="99"/>
    <w:semiHidden/>
    <w:unhideWhenUsed/>
    <w:rsid w:val="00F2276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22769"/>
    <w:rPr>
      <w:rFonts w:ascii="Tahoma" w:hAnsi="Tahoma" w:cs="Tahoma"/>
      <w:sz w:val="16"/>
      <w:szCs w:val="16"/>
    </w:rPr>
  </w:style>
  <w:style w:type="paragraph" w:styleId="ListParagraph">
    <w:name w:val="List Paragraph"/>
    <w:basedOn w:val="Normal"/>
    <w:uiPriority w:val="34"/>
    <w:qFormat/>
    <w:rsid w:val="005B1360"/>
    <w:pPr>
      <w:ind w:left="720"/>
      <w:contextualSpacing/>
    </w:pPr>
  </w:style>
  <w:style w:type="character" w:styleId="Hyperlink">
    <w:name w:val="Hyperlink"/>
    <w:basedOn w:val="DefaultParagraphFont"/>
    <w:uiPriority w:val="99"/>
    <w:unhideWhenUsed/>
    <w:rsid w:val="006F277A"/>
    <w:rPr>
      <w:color w:val="0000FF" w:themeColor="hyperlink"/>
      <w:u w:val="single"/>
    </w:rPr>
  </w:style>
  <w:style w:type="paragraph" w:styleId="EndnoteText">
    <w:name w:val="endnote text"/>
    <w:basedOn w:val="Normal"/>
    <w:link w:val="EndnoteTextChar"/>
    <w:uiPriority w:val="99"/>
    <w:unhideWhenUsed/>
    <w:rsid w:val="00A273DC"/>
    <w:pPr>
      <w:spacing w:after="0" w:line="240" w:lineRule="auto"/>
    </w:pPr>
    <w:rPr>
      <w:sz w:val="20"/>
      <w:szCs w:val="20"/>
    </w:rPr>
  </w:style>
  <w:style w:type="character" w:customStyle="1" w:styleId="EndnoteTextChar">
    <w:name w:val="Endnote Text Char"/>
    <w:basedOn w:val="DefaultParagraphFont"/>
    <w:link w:val="EndnoteText"/>
    <w:uiPriority w:val="99"/>
    <w:rsid w:val="00A273DC"/>
    <w:rPr>
      <w:sz w:val="20"/>
      <w:szCs w:val="20"/>
    </w:rPr>
  </w:style>
  <w:style w:type="character" w:styleId="EndnoteReference">
    <w:name w:val="endnote reference"/>
    <w:basedOn w:val="DefaultParagraphFont"/>
    <w:uiPriority w:val="99"/>
    <w:semiHidden/>
    <w:unhideWhenUsed/>
    <w:rsid w:val="00A273DC"/>
    <w:rPr>
      <w:vertAlign w:val="superscript"/>
    </w:rPr>
  </w:style>
  <w:style w:type="character" w:styleId="CommentReference">
    <w:name w:val="annotation reference"/>
    <w:basedOn w:val="DefaultParagraphFont"/>
    <w:uiPriority w:val="99"/>
    <w:semiHidden/>
    <w:unhideWhenUsed/>
    <w:rsid w:val="00A273DC"/>
    <w:rPr>
      <w:sz w:val="16"/>
      <w:szCs w:val="16"/>
    </w:rPr>
  </w:style>
  <w:style w:type="paragraph" w:styleId="CommentText">
    <w:name w:val="annotation text"/>
    <w:basedOn w:val="Normal"/>
    <w:link w:val="CommentTextChar"/>
    <w:uiPriority w:val="99"/>
    <w:semiHidden/>
    <w:unhideWhenUsed/>
    <w:rsid w:val="00A273DC"/>
    <w:pPr>
      <w:spacing w:line="240" w:lineRule="auto"/>
    </w:pPr>
    <w:rPr>
      <w:sz w:val="20"/>
      <w:szCs w:val="20"/>
    </w:rPr>
  </w:style>
  <w:style w:type="character" w:customStyle="1" w:styleId="CommentTextChar">
    <w:name w:val="Comment Text Char"/>
    <w:basedOn w:val="DefaultParagraphFont"/>
    <w:link w:val="CommentText"/>
    <w:uiPriority w:val="99"/>
    <w:semiHidden/>
    <w:rsid w:val="00A273DC"/>
    <w:rPr>
      <w:sz w:val="20"/>
      <w:szCs w:val="20"/>
    </w:rPr>
  </w:style>
  <w:style w:type="paragraph" w:styleId="CommentSubject">
    <w:name w:val="annotation subject"/>
    <w:basedOn w:val="CommentText"/>
    <w:next w:val="CommentText"/>
    <w:link w:val="CommentSubjectChar"/>
    <w:uiPriority w:val="99"/>
    <w:semiHidden/>
    <w:unhideWhenUsed/>
    <w:rsid w:val="00A273DC"/>
    <w:rPr>
      <w:b/>
      <w:bCs/>
    </w:rPr>
  </w:style>
  <w:style w:type="character" w:customStyle="1" w:styleId="CommentSubjectChar">
    <w:name w:val="Comment Subject Char"/>
    <w:basedOn w:val="CommentTextChar"/>
    <w:link w:val="CommentSubject"/>
    <w:uiPriority w:val="99"/>
    <w:semiHidden/>
    <w:rsid w:val="00A273DC"/>
    <w:rPr>
      <w:b/>
      <w:bCs/>
      <w:sz w:val="20"/>
      <w:szCs w:val="20"/>
    </w:rPr>
  </w:style>
  <w:style w:type="character" w:styleId="FollowedHyperlink">
    <w:name w:val="FollowedHyperlink"/>
    <w:basedOn w:val="DefaultParagraphFont"/>
    <w:uiPriority w:val="99"/>
    <w:semiHidden/>
    <w:unhideWhenUsed/>
    <w:rsid w:val="00350854"/>
    <w:rPr>
      <w:color w:val="800080" w:themeColor="followedHyperlink"/>
      <w:u w:val="single"/>
    </w:rPr>
  </w:style>
  <w:style w:type="paragraph" w:styleId="Revision">
    <w:name w:val="Revision"/>
    <w:hidden/>
    <w:uiPriority w:val="99"/>
    <w:semiHidden/>
    <w:rsid w:val="009D0130"/>
    <w:pPr>
      <w:spacing w:after="0" w:line="240" w:lineRule="auto"/>
    </w:pPr>
  </w:style>
  <w:style w:type="paragraph" w:customStyle="1" w:styleId="gmail-msonormal">
    <w:name w:val="gmail-msonormal"/>
    <w:basedOn w:val="Normal"/>
    <w:rsid w:val="009F227F"/>
    <w:pPr>
      <w:spacing w:before="100" w:beforeAutospacing="1" w:after="100" w:afterAutospacing="1" w:line="240" w:lineRule="auto"/>
    </w:pPr>
    <w:rPr>
      <w:rFonts w:ascii="Times New Roman" w:eastAsiaTheme="minorHAnsi" w:hAnsi="Times New Roman" w:cs="Times New Roman"/>
      <w:sz w:val="24"/>
      <w:szCs w:val="24"/>
      <w:lang w:val="en-GB" w:eastAsia="en-GB"/>
    </w:rPr>
  </w:style>
  <w:style w:type="character" w:styleId="UnresolvedMention">
    <w:name w:val="Unresolved Mention"/>
    <w:basedOn w:val="DefaultParagraphFont"/>
    <w:uiPriority w:val="99"/>
    <w:semiHidden/>
    <w:unhideWhenUsed/>
    <w:rsid w:val="004E6929"/>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681334">
      <w:bodyDiv w:val="1"/>
      <w:marLeft w:val="0"/>
      <w:marRight w:val="0"/>
      <w:marTop w:val="0"/>
      <w:marBottom w:val="0"/>
      <w:divBdr>
        <w:top w:val="none" w:sz="0" w:space="0" w:color="auto"/>
        <w:left w:val="none" w:sz="0" w:space="0" w:color="auto"/>
        <w:bottom w:val="none" w:sz="0" w:space="0" w:color="auto"/>
        <w:right w:val="none" w:sz="0" w:space="0" w:color="auto"/>
      </w:divBdr>
    </w:div>
    <w:div w:id="219676847">
      <w:bodyDiv w:val="1"/>
      <w:marLeft w:val="0"/>
      <w:marRight w:val="0"/>
      <w:marTop w:val="0"/>
      <w:marBottom w:val="0"/>
      <w:divBdr>
        <w:top w:val="none" w:sz="0" w:space="0" w:color="auto"/>
        <w:left w:val="none" w:sz="0" w:space="0" w:color="auto"/>
        <w:bottom w:val="none" w:sz="0" w:space="0" w:color="auto"/>
        <w:right w:val="none" w:sz="0" w:space="0" w:color="auto"/>
      </w:divBdr>
    </w:div>
    <w:div w:id="479880890">
      <w:bodyDiv w:val="1"/>
      <w:marLeft w:val="0"/>
      <w:marRight w:val="0"/>
      <w:marTop w:val="0"/>
      <w:marBottom w:val="0"/>
      <w:divBdr>
        <w:top w:val="none" w:sz="0" w:space="0" w:color="auto"/>
        <w:left w:val="none" w:sz="0" w:space="0" w:color="auto"/>
        <w:bottom w:val="none" w:sz="0" w:space="0" w:color="auto"/>
        <w:right w:val="none" w:sz="0" w:space="0" w:color="auto"/>
      </w:divBdr>
    </w:div>
    <w:div w:id="504177429">
      <w:bodyDiv w:val="1"/>
      <w:marLeft w:val="0"/>
      <w:marRight w:val="0"/>
      <w:marTop w:val="0"/>
      <w:marBottom w:val="0"/>
      <w:divBdr>
        <w:top w:val="none" w:sz="0" w:space="0" w:color="auto"/>
        <w:left w:val="none" w:sz="0" w:space="0" w:color="auto"/>
        <w:bottom w:val="none" w:sz="0" w:space="0" w:color="auto"/>
        <w:right w:val="none" w:sz="0" w:space="0" w:color="auto"/>
      </w:divBdr>
    </w:div>
    <w:div w:id="618493219">
      <w:bodyDiv w:val="1"/>
      <w:marLeft w:val="0"/>
      <w:marRight w:val="0"/>
      <w:marTop w:val="0"/>
      <w:marBottom w:val="0"/>
      <w:divBdr>
        <w:top w:val="none" w:sz="0" w:space="0" w:color="auto"/>
        <w:left w:val="none" w:sz="0" w:space="0" w:color="auto"/>
        <w:bottom w:val="none" w:sz="0" w:space="0" w:color="auto"/>
        <w:right w:val="none" w:sz="0" w:space="0" w:color="auto"/>
      </w:divBdr>
    </w:div>
    <w:div w:id="632061558">
      <w:bodyDiv w:val="1"/>
      <w:marLeft w:val="0"/>
      <w:marRight w:val="0"/>
      <w:marTop w:val="0"/>
      <w:marBottom w:val="0"/>
      <w:divBdr>
        <w:top w:val="none" w:sz="0" w:space="0" w:color="auto"/>
        <w:left w:val="none" w:sz="0" w:space="0" w:color="auto"/>
        <w:bottom w:val="none" w:sz="0" w:space="0" w:color="auto"/>
        <w:right w:val="none" w:sz="0" w:space="0" w:color="auto"/>
      </w:divBdr>
    </w:div>
    <w:div w:id="653485382">
      <w:bodyDiv w:val="1"/>
      <w:marLeft w:val="0"/>
      <w:marRight w:val="0"/>
      <w:marTop w:val="0"/>
      <w:marBottom w:val="0"/>
      <w:divBdr>
        <w:top w:val="none" w:sz="0" w:space="0" w:color="auto"/>
        <w:left w:val="none" w:sz="0" w:space="0" w:color="auto"/>
        <w:bottom w:val="none" w:sz="0" w:space="0" w:color="auto"/>
        <w:right w:val="none" w:sz="0" w:space="0" w:color="auto"/>
      </w:divBdr>
    </w:div>
    <w:div w:id="735320065">
      <w:bodyDiv w:val="1"/>
      <w:marLeft w:val="0"/>
      <w:marRight w:val="0"/>
      <w:marTop w:val="0"/>
      <w:marBottom w:val="0"/>
      <w:divBdr>
        <w:top w:val="none" w:sz="0" w:space="0" w:color="auto"/>
        <w:left w:val="none" w:sz="0" w:space="0" w:color="auto"/>
        <w:bottom w:val="none" w:sz="0" w:space="0" w:color="auto"/>
        <w:right w:val="none" w:sz="0" w:space="0" w:color="auto"/>
      </w:divBdr>
    </w:div>
    <w:div w:id="866797049">
      <w:bodyDiv w:val="1"/>
      <w:marLeft w:val="0"/>
      <w:marRight w:val="0"/>
      <w:marTop w:val="0"/>
      <w:marBottom w:val="0"/>
      <w:divBdr>
        <w:top w:val="none" w:sz="0" w:space="0" w:color="auto"/>
        <w:left w:val="none" w:sz="0" w:space="0" w:color="auto"/>
        <w:bottom w:val="none" w:sz="0" w:space="0" w:color="auto"/>
        <w:right w:val="none" w:sz="0" w:space="0" w:color="auto"/>
      </w:divBdr>
    </w:div>
    <w:div w:id="1032150816">
      <w:bodyDiv w:val="1"/>
      <w:marLeft w:val="0"/>
      <w:marRight w:val="0"/>
      <w:marTop w:val="0"/>
      <w:marBottom w:val="0"/>
      <w:divBdr>
        <w:top w:val="none" w:sz="0" w:space="0" w:color="auto"/>
        <w:left w:val="none" w:sz="0" w:space="0" w:color="auto"/>
        <w:bottom w:val="none" w:sz="0" w:space="0" w:color="auto"/>
        <w:right w:val="none" w:sz="0" w:space="0" w:color="auto"/>
      </w:divBdr>
    </w:div>
    <w:div w:id="14964526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channel/UCrMay-qyRl_I76SBNnGYFCA"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endnotes.xml.rels><?xml version="1.0" encoding="UTF-8" standalone="yes"?>
<Relationships xmlns="http://schemas.openxmlformats.org/package/2006/relationships"><Relationship Id="rId3" Type="http://schemas.openxmlformats.org/officeDocument/2006/relationships/hyperlink" Target="http://www.audible.com/pd/Science-Technology/Neurosis-and-Human-Growth-Audiobook" TargetMode="External"/><Relationship Id="rId2" Type="http://schemas.openxmlformats.org/officeDocument/2006/relationships/hyperlink" Target="http://www.rogercallahan.com/learn-to-tap.php" TargetMode="External"/><Relationship Id="rId1" Type="http://schemas.openxmlformats.org/officeDocument/2006/relationships/hyperlink" Target="https://youtu.be/FmY6848ZQeo"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ancy\Dropbox\Work\Karis%20Fellowships\KF%20Meetings\Meeting%20Teachings\Nancy's%20templates\KF4%20Template%20v2n.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FCB7AB-F043-463C-8D6F-2C17C8A68A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KF4 Template v2n.dotx</Template>
  <TotalTime>6</TotalTime>
  <Pages>1</Pages>
  <Words>3688</Words>
  <Characters>21025</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24664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Nancy</dc:creator>
  <cp:lastModifiedBy>Nancy Diven</cp:lastModifiedBy>
  <cp:revision>5</cp:revision>
  <cp:lastPrinted>2025-05-05T15:17:00Z</cp:lastPrinted>
  <dcterms:created xsi:type="dcterms:W3CDTF">2024-05-24T16:42:00Z</dcterms:created>
  <dcterms:modified xsi:type="dcterms:W3CDTF">2025-07-31T22:49:00Z</dcterms:modified>
</cp:coreProperties>
</file>