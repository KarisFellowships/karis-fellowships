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CFDC" w14:textId="2184DB8B" w:rsidR="00285B9A" w:rsidRPr="00E16D9F" w:rsidRDefault="004D4AA7" w:rsidP="004555C1">
      <w:pPr>
        <w:pStyle w:val="Title"/>
        <w:jc w:val="both"/>
      </w:pPr>
      <w:r w:rsidRPr="00E16D9F">
        <w:t>KF</w:t>
      </w:r>
      <w:r w:rsidR="005D0268" w:rsidRPr="00E16D9F">
        <w:t>31</w:t>
      </w:r>
      <w:r w:rsidR="007D3318" w:rsidRPr="00E16D9F">
        <w:t xml:space="preserve"> </w:t>
      </w:r>
      <w:r w:rsidR="00FD65B0" w:rsidRPr="00E16D9F">
        <w:t>Meeting</w:t>
      </w:r>
      <w:r w:rsidR="007D3318" w:rsidRPr="00E16D9F">
        <w:t xml:space="preserve"> Version of</w:t>
      </w:r>
      <w:r w:rsidR="00285B9A" w:rsidRPr="00E16D9F">
        <w:t xml:space="preserve"> Teachings</w:t>
      </w:r>
    </w:p>
    <w:p w14:paraId="65CCD682" w14:textId="77777777" w:rsidR="00285B9A" w:rsidRPr="00E16D9F" w:rsidRDefault="00285B9A" w:rsidP="001540A1">
      <w:pPr>
        <w:spacing w:after="0" w:line="240" w:lineRule="auto"/>
        <w:jc w:val="both"/>
        <w:rPr>
          <w:rFonts w:cstheme="minorHAnsi"/>
        </w:rPr>
      </w:pPr>
      <w:r w:rsidRPr="00E16D9F">
        <w:rPr>
          <w:rFonts w:cstheme="minorHAnsi"/>
        </w:rPr>
        <w:t>Karis is an invitation to a relationship based on mutual generosity.</w:t>
      </w:r>
    </w:p>
    <w:p w14:paraId="7E4E2652" w14:textId="77777777" w:rsidR="00D4452A" w:rsidRPr="00E16D9F" w:rsidRDefault="00D4452A" w:rsidP="001540A1">
      <w:pPr>
        <w:spacing w:after="0" w:line="240" w:lineRule="auto"/>
        <w:jc w:val="both"/>
        <w:rPr>
          <w:rFonts w:cstheme="minorHAnsi"/>
        </w:rPr>
      </w:pPr>
    </w:p>
    <w:p w14:paraId="1721039D" w14:textId="77777777" w:rsidR="00D4452A" w:rsidRPr="00E16D9F" w:rsidRDefault="00A10E34" w:rsidP="001540A1">
      <w:pPr>
        <w:spacing w:after="0" w:line="240" w:lineRule="auto"/>
        <w:jc w:val="both"/>
        <w:rPr>
          <w:rFonts w:cstheme="minorHAnsi"/>
        </w:rPr>
      </w:pPr>
      <w:r w:rsidRPr="00E16D9F">
        <w:rPr>
          <w:rFonts w:cstheme="minorHAnsi"/>
        </w:rPr>
        <w:t>“Search me, O God, and know my heart. Examine me and know my thoughts. See if there is any way in me that causes pain, and lead me in the ways of eternity.” (Psalm 139:23</w:t>
      </w:r>
      <w:r w:rsidR="001540A1" w:rsidRPr="00E16D9F">
        <w:rPr>
          <w:rFonts w:cstheme="minorHAnsi"/>
        </w:rPr>
        <w:t>–</w:t>
      </w:r>
      <w:r w:rsidRPr="00E16D9F">
        <w:rPr>
          <w:rFonts w:cstheme="minorHAnsi"/>
        </w:rPr>
        <w:t>24</w:t>
      </w:r>
      <w:r w:rsidR="001540A1" w:rsidRPr="00E16D9F">
        <w:rPr>
          <w:rFonts w:cstheme="minorHAnsi"/>
        </w:rPr>
        <w:t>)</w:t>
      </w:r>
    </w:p>
    <w:p w14:paraId="68946032" w14:textId="77777777" w:rsidR="001540A1" w:rsidRPr="00E16D9F" w:rsidRDefault="001540A1" w:rsidP="001540A1">
      <w:pPr>
        <w:spacing w:after="0" w:line="240" w:lineRule="auto"/>
        <w:jc w:val="both"/>
        <w:rPr>
          <w:rFonts w:cstheme="minorHAnsi"/>
        </w:rPr>
      </w:pPr>
    </w:p>
    <w:p w14:paraId="1F3B46EB" w14:textId="77777777" w:rsidR="00285B9A" w:rsidRPr="00E16D9F" w:rsidRDefault="00285B9A" w:rsidP="001540A1">
      <w:pPr>
        <w:spacing w:after="0" w:line="240" w:lineRule="auto"/>
        <w:jc w:val="both"/>
        <w:rPr>
          <w:rFonts w:cstheme="minorHAnsi"/>
          <w:b/>
        </w:rPr>
      </w:pPr>
      <w:r w:rsidRPr="00E16D9F">
        <w:rPr>
          <w:rFonts w:cstheme="minorHAnsi"/>
          <w:b/>
        </w:rPr>
        <w:t>0:0</w:t>
      </w:r>
      <w:r w:rsidR="00E05D86" w:rsidRPr="00E16D9F">
        <w:rPr>
          <w:rFonts w:cstheme="minorHAnsi"/>
          <w:b/>
        </w:rPr>
        <w:t>1</w:t>
      </w:r>
      <w:r w:rsidRPr="00E16D9F">
        <w:rPr>
          <w:rFonts w:cstheme="minorHAnsi"/>
          <w:b/>
        </w:rPr>
        <w:tab/>
        <w:t>OPENING</w:t>
      </w:r>
    </w:p>
    <w:p w14:paraId="401C564D" w14:textId="77777777" w:rsidR="00D4452A" w:rsidRPr="00E16D9F" w:rsidRDefault="00D4452A" w:rsidP="001540A1">
      <w:pPr>
        <w:spacing w:after="0" w:line="240" w:lineRule="auto"/>
        <w:jc w:val="both"/>
        <w:rPr>
          <w:rFonts w:cstheme="minorHAnsi"/>
          <w:b/>
        </w:rPr>
      </w:pPr>
    </w:p>
    <w:p w14:paraId="1A2792E7" w14:textId="77777777" w:rsidR="00285B9A" w:rsidRPr="00E16D9F" w:rsidRDefault="00D4452A" w:rsidP="001540A1">
      <w:pPr>
        <w:spacing w:after="0" w:line="240" w:lineRule="auto"/>
        <w:jc w:val="both"/>
        <w:rPr>
          <w:rFonts w:cstheme="minorHAnsi"/>
          <w:b/>
        </w:rPr>
      </w:pPr>
      <w:r w:rsidRPr="00E16D9F">
        <w:rPr>
          <w:rFonts w:cstheme="minorHAnsi"/>
          <w:b/>
        </w:rPr>
        <w:t>0:0</w:t>
      </w:r>
      <w:r w:rsidR="00E05D86" w:rsidRPr="00E16D9F">
        <w:rPr>
          <w:rFonts w:cstheme="minorHAnsi"/>
          <w:b/>
        </w:rPr>
        <w:t>2</w:t>
      </w:r>
      <w:r w:rsidR="00285B9A" w:rsidRPr="00E16D9F">
        <w:rPr>
          <w:rFonts w:cstheme="minorHAnsi"/>
          <w:b/>
        </w:rPr>
        <w:tab/>
        <w:t>PRESENTING</w:t>
      </w:r>
    </w:p>
    <w:p w14:paraId="7B3B73F8" w14:textId="77777777" w:rsidR="00D4452A" w:rsidRPr="00E16D9F" w:rsidRDefault="00D4452A" w:rsidP="001540A1">
      <w:pPr>
        <w:spacing w:after="0" w:line="240" w:lineRule="auto"/>
        <w:jc w:val="both"/>
        <w:rPr>
          <w:rFonts w:cstheme="minorHAnsi"/>
          <w:b/>
        </w:rPr>
      </w:pPr>
    </w:p>
    <w:p w14:paraId="32DCD8F2" w14:textId="77777777" w:rsidR="00285B9A" w:rsidRPr="00E16D9F" w:rsidRDefault="00D4452A" w:rsidP="001540A1">
      <w:pPr>
        <w:spacing w:after="0" w:line="240" w:lineRule="auto"/>
        <w:jc w:val="both"/>
        <w:rPr>
          <w:rFonts w:cstheme="minorHAnsi"/>
          <w:b/>
        </w:rPr>
      </w:pPr>
      <w:r w:rsidRPr="00E16D9F">
        <w:rPr>
          <w:rFonts w:cstheme="minorHAnsi"/>
          <w:b/>
        </w:rPr>
        <w:t>0:0</w:t>
      </w:r>
      <w:r w:rsidR="00E35FEB" w:rsidRPr="00E16D9F">
        <w:rPr>
          <w:rFonts w:cstheme="minorHAnsi"/>
          <w:b/>
        </w:rPr>
        <w:t>6</w:t>
      </w:r>
      <w:r w:rsidR="00E05D86" w:rsidRPr="00E16D9F">
        <w:rPr>
          <w:rFonts w:cstheme="minorHAnsi"/>
          <w:b/>
        </w:rPr>
        <w:tab/>
        <w:t>KARIS CIRCULATION</w:t>
      </w:r>
    </w:p>
    <w:p w14:paraId="5D7B8C76" w14:textId="77777777" w:rsidR="00D4452A" w:rsidRPr="00E16D9F" w:rsidRDefault="00D4452A" w:rsidP="001540A1">
      <w:pPr>
        <w:spacing w:after="0" w:line="240" w:lineRule="auto"/>
        <w:jc w:val="both"/>
        <w:rPr>
          <w:rFonts w:cstheme="minorHAnsi"/>
          <w:b/>
        </w:rPr>
      </w:pPr>
    </w:p>
    <w:p w14:paraId="67C86ED2" w14:textId="77777777" w:rsidR="00285B9A" w:rsidRPr="00E16D9F" w:rsidRDefault="00D4452A" w:rsidP="001540A1">
      <w:pPr>
        <w:spacing w:after="0" w:line="240" w:lineRule="auto"/>
        <w:jc w:val="both"/>
        <w:rPr>
          <w:rFonts w:cstheme="minorHAnsi"/>
          <w:b/>
          <w:strike/>
        </w:rPr>
      </w:pPr>
      <w:r w:rsidRPr="00E16D9F">
        <w:rPr>
          <w:rFonts w:cstheme="minorHAnsi"/>
          <w:b/>
        </w:rPr>
        <w:t>0:0</w:t>
      </w:r>
      <w:r w:rsidR="00E35FEB" w:rsidRPr="00E16D9F">
        <w:rPr>
          <w:rFonts w:cstheme="minorHAnsi"/>
          <w:b/>
        </w:rPr>
        <w:t>7</w:t>
      </w:r>
      <w:r w:rsidR="00285B9A" w:rsidRPr="00E16D9F">
        <w:rPr>
          <w:rFonts w:cstheme="minorHAnsi"/>
          <w:b/>
        </w:rPr>
        <w:tab/>
        <w:t>GUIDELINES &amp; LIMITATIONS</w:t>
      </w:r>
    </w:p>
    <w:p w14:paraId="0F5053F8" w14:textId="1993BC2E" w:rsidR="00D4452A" w:rsidRPr="00E16D9F" w:rsidRDefault="00D4452A" w:rsidP="001540A1">
      <w:pPr>
        <w:spacing w:after="0" w:line="240" w:lineRule="auto"/>
        <w:jc w:val="both"/>
        <w:rPr>
          <w:rFonts w:cstheme="minorHAnsi"/>
          <w:b/>
        </w:rPr>
      </w:pPr>
    </w:p>
    <w:p w14:paraId="17B2173B" w14:textId="77777777" w:rsidR="00285B9A" w:rsidRPr="00E16D9F" w:rsidRDefault="002459C2" w:rsidP="001540A1">
      <w:pPr>
        <w:spacing w:after="0" w:line="240" w:lineRule="auto"/>
        <w:jc w:val="both"/>
        <w:rPr>
          <w:rFonts w:cstheme="minorHAnsi"/>
          <w:b/>
        </w:rPr>
      </w:pPr>
      <w:r w:rsidRPr="00E16D9F">
        <w:rPr>
          <w:rFonts w:cstheme="minorHAnsi"/>
          <w:b/>
        </w:rPr>
        <w:t>0:0</w:t>
      </w:r>
      <w:r w:rsidR="00E35FEB" w:rsidRPr="00E16D9F">
        <w:rPr>
          <w:rFonts w:cstheme="minorHAnsi"/>
          <w:b/>
        </w:rPr>
        <w:t>8</w:t>
      </w:r>
      <w:r w:rsidR="00285B9A" w:rsidRPr="00E16D9F">
        <w:rPr>
          <w:rFonts w:cstheme="minorHAnsi"/>
          <w:b/>
        </w:rPr>
        <w:tab/>
        <w:t>MINDFULNESS &amp; MEDITATION TRAINING</w:t>
      </w:r>
    </w:p>
    <w:p w14:paraId="2631E683" w14:textId="77777777" w:rsidR="00D4452A" w:rsidRPr="00E16D9F" w:rsidRDefault="00D4452A" w:rsidP="001540A1">
      <w:pPr>
        <w:spacing w:after="0" w:line="240" w:lineRule="auto"/>
        <w:jc w:val="both"/>
        <w:rPr>
          <w:rFonts w:cstheme="minorHAnsi"/>
        </w:rPr>
      </w:pPr>
    </w:p>
    <w:p w14:paraId="6364EC48" w14:textId="74764C03" w:rsidR="0090434A" w:rsidRPr="00E16D9F" w:rsidRDefault="00DD53F6" w:rsidP="001540A1">
      <w:pPr>
        <w:spacing w:after="0" w:line="240" w:lineRule="auto"/>
        <w:jc w:val="both"/>
        <w:rPr>
          <w:rFonts w:cstheme="minorHAnsi"/>
          <w:strike/>
        </w:rPr>
      </w:pPr>
      <w:bookmarkStart w:id="0" w:name="_Hlk526933123"/>
      <w:r w:rsidRPr="00E16D9F" w:rsidDel="00425F74">
        <w:rPr>
          <w:rFonts w:cstheme="minorHAnsi"/>
        </w:rPr>
        <w:t xml:space="preserve">In </w:t>
      </w:r>
      <w:r w:rsidR="009B6DBD" w:rsidRPr="00E16D9F">
        <w:rPr>
          <w:rFonts w:cstheme="minorHAnsi"/>
          <w:b/>
        </w:rPr>
        <w:t>Calming Breath</w:t>
      </w:r>
      <w:r w:rsidR="009B6DBD" w:rsidRPr="00E16D9F">
        <w:rPr>
          <w:rFonts w:cstheme="minorHAnsi"/>
        </w:rPr>
        <w:t xml:space="preserve"> </w:t>
      </w:r>
      <w:r w:rsidR="00665028" w:rsidRPr="00E16D9F" w:rsidDel="00425F74">
        <w:rPr>
          <w:rFonts w:cstheme="minorHAnsi"/>
        </w:rPr>
        <w:t>meditation,</w:t>
      </w:r>
      <w:r w:rsidR="0021320E" w:rsidRPr="00E16D9F" w:rsidDel="00425F74">
        <w:rPr>
          <w:rFonts w:cstheme="minorHAnsi"/>
        </w:rPr>
        <w:t xml:space="preserve"> </w:t>
      </w:r>
      <w:r w:rsidR="009B6DBD" w:rsidRPr="00E16D9F">
        <w:rPr>
          <w:rFonts w:cstheme="minorHAnsi"/>
        </w:rPr>
        <w:t>we say</w:t>
      </w:r>
      <w:r w:rsidR="0021320E" w:rsidRPr="00E16D9F" w:rsidDel="00425F74">
        <w:rPr>
          <w:rFonts w:cstheme="minorHAnsi"/>
        </w:rPr>
        <w:t xml:space="preserve"> the word </w:t>
      </w:r>
      <w:r w:rsidR="0021320E" w:rsidRPr="00E16D9F" w:rsidDel="00425F74">
        <w:rPr>
          <w:rFonts w:cstheme="minorHAnsi"/>
          <w:i/>
        </w:rPr>
        <w:t>CALM</w:t>
      </w:r>
      <w:r w:rsidR="0021320E" w:rsidRPr="00E16D9F" w:rsidDel="00425F74">
        <w:rPr>
          <w:rFonts w:cstheme="minorHAnsi"/>
        </w:rPr>
        <w:t xml:space="preserve"> to </w:t>
      </w:r>
      <w:r w:rsidR="009B6DBD" w:rsidRPr="00E16D9F">
        <w:rPr>
          <w:rFonts w:cstheme="minorHAnsi"/>
        </w:rPr>
        <w:t>ourselves</w:t>
      </w:r>
      <w:r w:rsidR="0021320E" w:rsidRPr="00E16D9F" w:rsidDel="00425F74">
        <w:rPr>
          <w:rFonts w:cstheme="minorHAnsi"/>
        </w:rPr>
        <w:t>.</w:t>
      </w:r>
      <w:r w:rsidR="006B5519" w:rsidRPr="00E16D9F">
        <w:rPr>
          <w:rFonts w:cstheme="minorHAnsi"/>
        </w:rPr>
        <w:t xml:space="preserve"> </w:t>
      </w:r>
      <w:r w:rsidR="00290F25" w:rsidRPr="00E16D9F">
        <w:rPr>
          <w:rFonts w:cstheme="minorHAnsi"/>
        </w:rPr>
        <w:t>By m</w:t>
      </w:r>
      <w:r w:rsidR="00730384" w:rsidRPr="00E16D9F">
        <w:rPr>
          <w:rFonts w:cstheme="minorHAnsi"/>
        </w:rPr>
        <w:t xml:space="preserve">anaging life’s difficulties </w:t>
      </w:r>
      <w:r w:rsidR="00642685" w:rsidRPr="00E16D9F">
        <w:rPr>
          <w:rFonts w:cstheme="minorHAnsi"/>
        </w:rPr>
        <w:t>calmly</w:t>
      </w:r>
      <w:r w:rsidR="00290F25" w:rsidRPr="00E16D9F">
        <w:rPr>
          <w:rFonts w:cstheme="minorHAnsi"/>
        </w:rPr>
        <w:t>, we</w:t>
      </w:r>
      <w:r w:rsidR="00730384" w:rsidRPr="00E16D9F">
        <w:rPr>
          <w:rFonts w:cstheme="minorHAnsi"/>
        </w:rPr>
        <w:t xml:space="preserve"> reveal our trust in God. Calm</w:t>
      </w:r>
      <w:r w:rsidR="000531BC" w:rsidRPr="00E16D9F">
        <w:rPr>
          <w:rFonts w:cstheme="minorHAnsi"/>
        </w:rPr>
        <w:t xml:space="preserve"> is characteristic of the peace that passes all understanding.</w:t>
      </w:r>
      <w:r w:rsidR="00AA671A" w:rsidRPr="00E16D9F">
        <w:rPr>
          <w:rStyle w:val="EndnoteReference"/>
          <w:rFonts w:cstheme="minorHAnsi"/>
        </w:rPr>
        <w:endnoteReference w:id="1"/>
      </w:r>
      <w:r w:rsidR="00BB6860" w:rsidRPr="00E16D9F">
        <w:rPr>
          <w:rFonts w:cstheme="minorHAnsi"/>
        </w:rPr>
        <w:t xml:space="preserve"> T</w:t>
      </w:r>
      <w:r w:rsidR="000531BC" w:rsidRPr="00E16D9F">
        <w:rPr>
          <w:rFonts w:cstheme="minorHAnsi"/>
        </w:rPr>
        <w:t xml:space="preserve">his peace cannot be understood by the Idol Self or </w:t>
      </w:r>
      <w:r w:rsidR="00D20791" w:rsidRPr="00E16D9F">
        <w:rPr>
          <w:rFonts w:cstheme="minorHAnsi"/>
        </w:rPr>
        <w:t xml:space="preserve">by </w:t>
      </w:r>
      <w:r w:rsidR="000531BC" w:rsidRPr="00E16D9F">
        <w:rPr>
          <w:rFonts w:cstheme="minorHAnsi"/>
        </w:rPr>
        <w:t>the world</w:t>
      </w:r>
      <w:r w:rsidR="008976CB" w:rsidRPr="00E16D9F">
        <w:rPr>
          <w:rFonts w:cstheme="minorHAnsi"/>
        </w:rPr>
        <w:t>. I</w:t>
      </w:r>
      <w:r w:rsidR="000531BC" w:rsidRPr="00E16D9F">
        <w:rPr>
          <w:rFonts w:cstheme="minorHAnsi"/>
        </w:rPr>
        <w:t xml:space="preserve">t is the peace that Jesus offers to </w:t>
      </w:r>
      <w:r w:rsidR="00642685" w:rsidRPr="00E16D9F">
        <w:rPr>
          <w:rFonts w:cstheme="minorHAnsi"/>
        </w:rPr>
        <w:t xml:space="preserve">us when we orient our </w:t>
      </w:r>
      <w:r w:rsidR="000531BC" w:rsidRPr="00E16D9F">
        <w:rPr>
          <w:rFonts w:cstheme="minorHAnsi"/>
        </w:rPr>
        <w:t>lives to H</w:t>
      </w:r>
      <w:r w:rsidR="008208B0" w:rsidRPr="00E16D9F">
        <w:rPr>
          <w:rFonts w:cstheme="minorHAnsi"/>
        </w:rPr>
        <w:t>im</w:t>
      </w:r>
      <w:r w:rsidR="00642685" w:rsidRPr="00E16D9F">
        <w:rPr>
          <w:rFonts w:cstheme="minorHAnsi"/>
        </w:rPr>
        <w:t>, turn</w:t>
      </w:r>
      <w:r w:rsidR="008976CB" w:rsidRPr="00E16D9F">
        <w:rPr>
          <w:rFonts w:cstheme="minorHAnsi"/>
        </w:rPr>
        <w:t>ing</w:t>
      </w:r>
      <w:r w:rsidR="00642685" w:rsidRPr="00E16D9F">
        <w:rPr>
          <w:rFonts w:cstheme="minorHAnsi"/>
        </w:rPr>
        <w:t xml:space="preserve"> away</w:t>
      </w:r>
      <w:r w:rsidR="008208B0" w:rsidRPr="00E16D9F">
        <w:rPr>
          <w:rFonts w:cstheme="minorHAnsi"/>
        </w:rPr>
        <w:t xml:space="preserve"> from</w:t>
      </w:r>
      <w:r w:rsidR="0000102B" w:rsidRPr="00E16D9F">
        <w:rPr>
          <w:rFonts w:cstheme="minorHAnsi"/>
        </w:rPr>
        <w:t xml:space="preserve"> pride</w:t>
      </w:r>
      <w:r w:rsidR="008208B0" w:rsidRPr="00E16D9F">
        <w:rPr>
          <w:rFonts w:cstheme="minorHAnsi"/>
        </w:rPr>
        <w:t xml:space="preserve"> and</w:t>
      </w:r>
      <w:r w:rsidR="0000102B" w:rsidRPr="00E16D9F">
        <w:rPr>
          <w:rFonts w:cstheme="minorHAnsi"/>
        </w:rPr>
        <w:t xml:space="preserve"> </w:t>
      </w:r>
      <w:r w:rsidR="00642685" w:rsidRPr="00E16D9F">
        <w:rPr>
          <w:rFonts w:cstheme="minorHAnsi"/>
        </w:rPr>
        <w:t>refus</w:t>
      </w:r>
      <w:r w:rsidR="008976CB" w:rsidRPr="00E16D9F">
        <w:rPr>
          <w:rFonts w:cstheme="minorHAnsi"/>
        </w:rPr>
        <w:t>ing</w:t>
      </w:r>
      <w:r w:rsidR="00642685" w:rsidRPr="00E16D9F">
        <w:rPr>
          <w:rFonts w:cstheme="minorHAnsi"/>
        </w:rPr>
        <w:t xml:space="preserve"> to pursue </w:t>
      </w:r>
      <w:r w:rsidR="008976CB" w:rsidRPr="00E16D9F">
        <w:rPr>
          <w:rFonts w:cstheme="minorHAnsi"/>
        </w:rPr>
        <w:t xml:space="preserve">the </w:t>
      </w:r>
      <w:r w:rsidR="008208B0" w:rsidRPr="00E16D9F">
        <w:rPr>
          <w:rFonts w:cstheme="minorHAnsi"/>
        </w:rPr>
        <w:t xml:space="preserve">imagined perfections </w:t>
      </w:r>
      <w:r w:rsidR="00E335D7" w:rsidRPr="00E16D9F">
        <w:rPr>
          <w:rFonts w:cstheme="minorHAnsi"/>
        </w:rPr>
        <w:t>demanded of</w:t>
      </w:r>
      <w:r w:rsidR="008976CB" w:rsidRPr="00E16D9F">
        <w:rPr>
          <w:rFonts w:cstheme="minorHAnsi"/>
        </w:rPr>
        <w:t xml:space="preserve"> us by the Idol Self</w:t>
      </w:r>
      <w:r w:rsidR="008208B0" w:rsidRPr="00E16D9F">
        <w:rPr>
          <w:rFonts w:cstheme="minorHAnsi"/>
        </w:rPr>
        <w:t>.</w:t>
      </w:r>
      <w:r w:rsidR="000A70B9" w:rsidRPr="00E16D9F">
        <w:rPr>
          <w:rStyle w:val="EndnoteReference"/>
          <w:rFonts w:cstheme="minorHAnsi"/>
        </w:rPr>
        <w:endnoteReference w:id="2"/>
      </w:r>
      <w:r w:rsidR="008208B0" w:rsidRPr="00E16D9F">
        <w:rPr>
          <w:rFonts w:cstheme="minorHAnsi"/>
        </w:rPr>
        <w:t xml:space="preserve"> When our internal conflicts are laid to rest</w:t>
      </w:r>
      <w:r w:rsidR="00730384" w:rsidRPr="00E16D9F">
        <w:rPr>
          <w:rFonts w:cstheme="minorHAnsi"/>
        </w:rPr>
        <w:t>,</w:t>
      </w:r>
      <w:r w:rsidR="000531BC" w:rsidRPr="00E16D9F">
        <w:rPr>
          <w:rFonts w:cstheme="minorHAnsi"/>
        </w:rPr>
        <w:t xml:space="preserve"> we</w:t>
      </w:r>
      <w:r w:rsidR="008208B0" w:rsidRPr="00E16D9F">
        <w:rPr>
          <w:rFonts w:cstheme="minorHAnsi"/>
        </w:rPr>
        <w:t xml:space="preserve"> can</w:t>
      </w:r>
      <w:r w:rsidR="000531BC" w:rsidRPr="00E16D9F">
        <w:rPr>
          <w:rFonts w:cstheme="minorHAnsi"/>
        </w:rPr>
        <w:t xml:space="preserve"> peacefully plant </w:t>
      </w:r>
      <w:r w:rsidR="006B5519" w:rsidRPr="00E16D9F">
        <w:rPr>
          <w:rFonts w:cstheme="minorHAnsi"/>
        </w:rPr>
        <w:t>o</w:t>
      </w:r>
      <w:r w:rsidR="00327453" w:rsidRPr="00E16D9F">
        <w:rPr>
          <w:rFonts w:cstheme="minorHAnsi"/>
        </w:rPr>
        <w:t xml:space="preserve">rientation </w:t>
      </w:r>
      <w:r w:rsidR="000531BC" w:rsidRPr="00E16D9F">
        <w:rPr>
          <w:rFonts w:cstheme="minorHAnsi"/>
        </w:rPr>
        <w:t>into</w:t>
      </w:r>
      <w:r w:rsidR="008208B0" w:rsidRPr="00E16D9F">
        <w:rPr>
          <w:rFonts w:cstheme="minorHAnsi"/>
        </w:rPr>
        <w:t xml:space="preserve"> our own lives,</w:t>
      </w:r>
      <w:r w:rsidR="00AA671A" w:rsidRPr="00E16D9F">
        <w:rPr>
          <w:rFonts w:cstheme="minorHAnsi"/>
        </w:rPr>
        <w:t xml:space="preserve"> </w:t>
      </w:r>
      <w:r w:rsidR="000531BC" w:rsidRPr="00E16D9F">
        <w:rPr>
          <w:rFonts w:cstheme="minorHAnsi"/>
        </w:rPr>
        <w:t>our com</w:t>
      </w:r>
      <w:r w:rsidR="00AA671A" w:rsidRPr="00E16D9F">
        <w:rPr>
          <w:rFonts w:cstheme="minorHAnsi"/>
        </w:rPr>
        <w:t>munit</w:t>
      </w:r>
      <w:r w:rsidR="00E83882" w:rsidRPr="00E16D9F">
        <w:rPr>
          <w:rFonts w:cstheme="minorHAnsi"/>
        </w:rPr>
        <w:t>ies</w:t>
      </w:r>
      <w:r w:rsidR="00AA671A" w:rsidRPr="00E16D9F">
        <w:rPr>
          <w:rFonts w:cstheme="minorHAnsi"/>
        </w:rPr>
        <w:t>, and</w:t>
      </w:r>
      <w:r w:rsidR="000531BC" w:rsidRPr="00E16D9F">
        <w:rPr>
          <w:rFonts w:cstheme="minorHAnsi"/>
        </w:rPr>
        <w:t xml:space="preserve"> the world.</w:t>
      </w:r>
      <w:r w:rsidR="0090434A" w:rsidRPr="00E16D9F">
        <w:rPr>
          <w:rFonts w:cstheme="minorHAnsi"/>
          <w:strike/>
        </w:rPr>
        <w:t xml:space="preserve"> </w:t>
      </w:r>
    </w:p>
    <w:bookmarkEnd w:id="0"/>
    <w:p w14:paraId="31C964F1" w14:textId="77777777" w:rsidR="0090434A" w:rsidRPr="00E16D9F" w:rsidRDefault="0090434A" w:rsidP="001540A1">
      <w:pPr>
        <w:spacing w:after="0" w:line="240" w:lineRule="auto"/>
        <w:jc w:val="both"/>
        <w:rPr>
          <w:rFonts w:cstheme="minorHAnsi"/>
        </w:rPr>
      </w:pPr>
    </w:p>
    <w:p w14:paraId="163242C7" w14:textId="1E3DAB6C" w:rsidR="00AA671A" w:rsidRPr="00E16D9F" w:rsidRDefault="0021320E" w:rsidP="001540A1">
      <w:pPr>
        <w:spacing w:after="0" w:line="240" w:lineRule="auto"/>
        <w:jc w:val="both"/>
        <w:rPr>
          <w:rFonts w:cstheme="minorHAnsi"/>
        </w:rPr>
      </w:pPr>
      <w:r w:rsidRPr="00E16D9F">
        <w:rPr>
          <w:rFonts w:cstheme="minorHAnsi"/>
        </w:rPr>
        <w:t xml:space="preserve">Take time throughout the day to </w:t>
      </w:r>
      <w:r w:rsidR="00AA671A" w:rsidRPr="00E16D9F">
        <w:rPr>
          <w:rFonts w:cstheme="minorHAnsi"/>
        </w:rPr>
        <w:t>calm yourself</w:t>
      </w:r>
      <w:r w:rsidRPr="00E16D9F">
        <w:rPr>
          <w:rFonts w:cstheme="minorHAnsi"/>
        </w:rPr>
        <w:t xml:space="preserve"> and give God a chance to guide yo</w:t>
      </w:r>
      <w:r w:rsidR="00AA671A" w:rsidRPr="00E16D9F">
        <w:rPr>
          <w:rFonts w:cstheme="minorHAnsi"/>
        </w:rPr>
        <w:t>u into orientation</w:t>
      </w:r>
      <w:r w:rsidRPr="00E16D9F">
        <w:rPr>
          <w:rFonts w:cstheme="minorHAnsi"/>
        </w:rPr>
        <w:t xml:space="preserve">. </w:t>
      </w:r>
      <w:r w:rsidR="00FC7B35" w:rsidRPr="00E16D9F">
        <w:rPr>
          <w:rFonts w:cstheme="minorHAnsi"/>
        </w:rPr>
        <w:t>Here is what we</w:t>
      </w:r>
      <w:r w:rsidR="008B0F58" w:rsidRPr="00E16D9F">
        <w:rPr>
          <w:rFonts w:cstheme="minorHAnsi"/>
        </w:rPr>
        <w:t>’ve</w:t>
      </w:r>
      <w:r w:rsidR="00FC7B35" w:rsidRPr="00E16D9F">
        <w:rPr>
          <w:rFonts w:cstheme="minorHAnsi"/>
        </w:rPr>
        <w:t xml:space="preserve"> learned</w:t>
      </w:r>
      <w:r w:rsidR="00730384" w:rsidRPr="00E16D9F">
        <w:rPr>
          <w:rFonts w:cstheme="minorHAnsi"/>
        </w:rPr>
        <w:t xml:space="preserve"> from James: “</w:t>
      </w:r>
      <w:r w:rsidR="00E8798C" w:rsidRPr="00E16D9F">
        <w:rPr>
          <w:rFonts w:cstheme="minorHAnsi"/>
        </w:rPr>
        <w:t>The</w:t>
      </w:r>
      <w:r w:rsidR="00730384" w:rsidRPr="00E16D9F">
        <w:rPr>
          <w:rFonts w:cstheme="minorHAnsi"/>
        </w:rPr>
        <w:t xml:space="preserve"> fruit of orientation is planted in peace</w:t>
      </w:r>
      <w:r w:rsidR="002A623D" w:rsidRPr="00E16D9F">
        <w:rPr>
          <w:rFonts w:cstheme="minorHAnsi"/>
        </w:rPr>
        <w:t xml:space="preserve"> by those who make peace.”</w:t>
      </w:r>
      <w:r w:rsidR="00EF1E9C" w:rsidRPr="00E16D9F">
        <w:rPr>
          <w:rStyle w:val="EndnoteReference"/>
          <w:rFonts w:cstheme="minorHAnsi"/>
        </w:rPr>
        <w:endnoteReference w:id="3"/>
      </w:r>
    </w:p>
    <w:p w14:paraId="21387BE0" w14:textId="77777777" w:rsidR="008B57FD" w:rsidRPr="00E16D9F" w:rsidRDefault="008B57FD" w:rsidP="001540A1">
      <w:pPr>
        <w:spacing w:after="0" w:line="240" w:lineRule="auto"/>
        <w:jc w:val="both"/>
        <w:rPr>
          <w:rFonts w:cstheme="minorHAnsi"/>
        </w:rPr>
      </w:pPr>
    </w:p>
    <w:p w14:paraId="0EF500F7" w14:textId="4FEF9A26" w:rsidR="0021320E" w:rsidRPr="00E16D9F" w:rsidRDefault="0021320E" w:rsidP="001540A1">
      <w:pPr>
        <w:spacing w:after="0" w:line="240" w:lineRule="auto"/>
        <w:jc w:val="both"/>
        <w:rPr>
          <w:rFonts w:cstheme="minorHAnsi"/>
          <w:b/>
        </w:rPr>
      </w:pPr>
      <w:r w:rsidRPr="00E16D9F">
        <w:rPr>
          <w:rFonts w:cstheme="minorHAnsi"/>
          <w:b/>
        </w:rPr>
        <w:t>Calming Breath</w:t>
      </w:r>
    </w:p>
    <w:p w14:paraId="6832CD3C" w14:textId="77777777" w:rsidR="0021320E" w:rsidRPr="00E16D9F" w:rsidRDefault="0021320E" w:rsidP="001540A1">
      <w:pPr>
        <w:spacing w:after="0" w:line="240" w:lineRule="auto"/>
        <w:jc w:val="both"/>
        <w:rPr>
          <w:rFonts w:cstheme="minorHAnsi"/>
        </w:rPr>
      </w:pPr>
    </w:p>
    <w:p w14:paraId="7FF857E6" w14:textId="77777777" w:rsidR="0021320E" w:rsidRPr="00E16D9F" w:rsidRDefault="0021320E" w:rsidP="001540A1">
      <w:pPr>
        <w:pStyle w:val="ListParagraph"/>
        <w:numPr>
          <w:ilvl w:val="0"/>
          <w:numId w:val="2"/>
        </w:numPr>
        <w:spacing w:after="0" w:line="240" w:lineRule="auto"/>
        <w:jc w:val="both"/>
        <w:rPr>
          <w:rFonts w:cstheme="minorHAnsi"/>
          <w:b/>
        </w:rPr>
      </w:pPr>
      <w:r w:rsidRPr="00E16D9F">
        <w:rPr>
          <w:rFonts w:cstheme="minorHAnsi"/>
          <w:b/>
        </w:rPr>
        <w:t>Prepare</w:t>
      </w:r>
    </w:p>
    <w:p w14:paraId="75512257" w14:textId="77777777" w:rsidR="0021320E" w:rsidRPr="00E16D9F" w:rsidRDefault="005B3460" w:rsidP="001540A1">
      <w:pPr>
        <w:spacing w:after="0" w:line="240" w:lineRule="auto"/>
        <w:ind w:left="360"/>
        <w:jc w:val="both"/>
        <w:rPr>
          <w:rFonts w:cstheme="minorHAnsi"/>
        </w:rPr>
      </w:pPr>
      <w:r w:rsidRPr="00E16D9F">
        <w:rPr>
          <w:rFonts w:cstheme="minorHAnsi"/>
        </w:rPr>
        <w:t>Settle into a</w:t>
      </w:r>
      <w:r w:rsidR="0021320E" w:rsidRPr="00E16D9F">
        <w:rPr>
          <w:rFonts w:cstheme="minorHAnsi"/>
        </w:rPr>
        <w:t xml:space="preserve"> meditation posture</w:t>
      </w:r>
      <w:r w:rsidR="00BA317B" w:rsidRPr="00E16D9F">
        <w:rPr>
          <w:rFonts w:cstheme="minorHAnsi"/>
        </w:rPr>
        <w:t>,</w:t>
      </w:r>
      <w:r w:rsidR="0021320E" w:rsidRPr="00E16D9F">
        <w:rPr>
          <w:rFonts w:cstheme="minorHAnsi"/>
        </w:rPr>
        <w:t xml:space="preserve"> and breathe. Experiment with what works for you. You might begin with a silent prayer for peace within yourself and in your life. </w:t>
      </w:r>
      <w:r w:rsidR="0021320E" w:rsidRPr="00E16D9F">
        <w:rPr>
          <w:rFonts w:cstheme="minorHAnsi"/>
          <w:i/>
        </w:rPr>
        <w:t xml:space="preserve">(Pause </w:t>
      </w:r>
      <w:r w:rsidR="001540A1" w:rsidRPr="00E16D9F">
        <w:rPr>
          <w:rFonts w:cstheme="minorHAnsi"/>
          <w:i/>
        </w:rPr>
        <w:t xml:space="preserve">for </w:t>
      </w:r>
      <w:r w:rsidR="0021320E" w:rsidRPr="00E16D9F">
        <w:rPr>
          <w:rFonts w:cstheme="minorHAnsi"/>
          <w:i/>
        </w:rPr>
        <w:t>30 seconds)</w:t>
      </w:r>
      <w:r w:rsidR="0021320E" w:rsidRPr="00E16D9F">
        <w:rPr>
          <w:rFonts w:cstheme="minorHAnsi"/>
        </w:rPr>
        <w:t xml:space="preserve"> </w:t>
      </w:r>
    </w:p>
    <w:p w14:paraId="449F5353" w14:textId="77777777" w:rsidR="0021320E" w:rsidRPr="00E16D9F" w:rsidRDefault="0021320E" w:rsidP="001540A1">
      <w:pPr>
        <w:spacing w:after="0" w:line="240" w:lineRule="auto"/>
        <w:jc w:val="both"/>
        <w:rPr>
          <w:rFonts w:cstheme="minorHAnsi"/>
        </w:rPr>
      </w:pPr>
    </w:p>
    <w:p w14:paraId="2F4C6A66" w14:textId="77777777" w:rsidR="0021320E" w:rsidRPr="00E16D9F" w:rsidRDefault="0021320E" w:rsidP="001540A1">
      <w:pPr>
        <w:pStyle w:val="ListParagraph"/>
        <w:numPr>
          <w:ilvl w:val="0"/>
          <w:numId w:val="2"/>
        </w:numPr>
        <w:spacing w:after="0" w:line="240" w:lineRule="auto"/>
        <w:jc w:val="both"/>
        <w:rPr>
          <w:rFonts w:cstheme="minorHAnsi"/>
          <w:b/>
        </w:rPr>
      </w:pPr>
      <w:r w:rsidRPr="00E16D9F">
        <w:rPr>
          <w:rFonts w:cstheme="minorHAnsi"/>
          <w:b/>
        </w:rPr>
        <w:t>Scan for tension</w:t>
      </w:r>
    </w:p>
    <w:p w14:paraId="219A9D54" w14:textId="68283E37" w:rsidR="0021320E" w:rsidRPr="00E16D9F" w:rsidRDefault="000F0BC1" w:rsidP="001540A1">
      <w:pPr>
        <w:spacing w:after="0" w:line="240" w:lineRule="auto"/>
        <w:ind w:left="360"/>
        <w:jc w:val="both"/>
        <w:rPr>
          <w:rFonts w:cstheme="minorHAnsi"/>
          <w:i/>
        </w:rPr>
      </w:pPr>
      <w:r w:rsidRPr="00E16D9F">
        <w:rPr>
          <w:rFonts w:cstheme="minorHAnsi"/>
        </w:rPr>
        <w:t xml:space="preserve">As you inhale, explore your body for tension. You might start with your feet and ankles. On the exhale, try to release any tension that you find. </w:t>
      </w:r>
      <w:r w:rsidR="0021320E" w:rsidRPr="00E16D9F">
        <w:rPr>
          <w:rFonts w:cstheme="minorHAnsi"/>
        </w:rPr>
        <w:t>L</w:t>
      </w:r>
      <w:r w:rsidR="001D61CD" w:rsidRPr="00E16D9F">
        <w:rPr>
          <w:rFonts w:cstheme="minorHAnsi"/>
        </w:rPr>
        <w:t xml:space="preserve">et </w:t>
      </w:r>
      <w:r w:rsidRPr="00E16D9F">
        <w:rPr>
          <w:rFonts w:cstheme="minorHAnsi"/>
        </w:rPr>
        <w:t xml:space="preserve">your </w:t>
      </w:r>
      <w:r w:rsidR="001D61CD" w:rsidRPr="00E16D9F">
        <w:rPr>
          <w:rFonts w:cstheme="minorHAnsi"/>
        </w:rPr>
        <w:t xml:space="preserve">muscles </w:t>
      </w:r>
      <w:r w:rsidR="00B26CA2" w:rsidRPr="00E16D9F">
        <w:rPr>
          <w:rFonts w:cstheme="minorHAnsi"/>
        </w:rPr>
        <w:t>drop or soften</w:t>
      </w:r>
      <w:r w:rsidR="0021320E" w:rsidRPr="00E16D9F">
        <w:rPr>
          <w:rFonts w:cstheme="minorHAnsi"/>
        </w:rPr>
        <w:t xml:space="preserve">. </w:t>
      </w:r>
      <w:r w:rsidR="0021320E" w:rsidRPr="00E16D9F">
        <w:rPr>
          <w:rFonts w:cstheme="minorHAnsi"/>
          <w:i/>
        </w:rPr>
        <w:t>(Pause)</w:t>
      </w:r>
      <w:r w:rsidR="0021320E" w:rsidRPr="00E16D9F">
        <w:rPr>
          <w:rFonts w:cstheme="minorHAnsi"/>
        </w:rPr>
        <w:t xml:space="preserve"> Rememb</w:t>
      </w:r>
      <w:r w:rsidR="00092952" w:rsidRPr="00E16D9F">
        <w:rPr>
          <w:rFonts w:cstheme="minorHAnsi"/>
        </w:rPr>
        <w:t xml:space="preserve">er to scan </w:t>
      </w:r>
      <w:r w:rsidR="00C703B9" w:rsidRPr="00E16D9F">
        <w:rPr>
          <w:rFonts w:cstheme="minorHAnsi"/>
        </w:rPr>
        <w:t xml:space="preserve">for tension in </w:t>
      </w:r>
      <w:r w:rsidR="00092952" w:rsidRPr="00E16D9F">
        <w:rPr>
          <w:rFonts w:cstheme="minorHAnsi"/>
        </w:rPr>
        <w:t>your fac</w:t>
      </w:r>
      <w:r w:rsidR="00B6130B" w:rsidRPr="00E16D9F">
        <w:rPr>
          <w:rFonts w:cstheme="minorHAnsi"/>
        </w:rPr>
        <w:t>e</w:t>
      </w:r>
      <w:r w:rsidR="0021320E" w:rsidRPr="00E16D9F">
        <w:rPr>
          <w:rFonts w:cstheme="minorHAnsi"/>
        </w:rPr>
        <w:t xml:space="preserve">. Breathe and let go. </w:t>
      </w:r>
      <w:r w:rsidR="0021320E" w:rsidRPr="00E16D9F">
        <w:rPr>
          <w:rFonts w:cstheme="minorHAnsi"/>
          <w:i/>
        </w:rPr>
        <w:t>(Pause for 30 seconds)</w:t>
      </w:r>
    </w:p>
    <w:p w14:paraId="439263ED" w14:textId="77777777" w:rsidR="0021320E" w:rsidRPr="00E16D9F" w:rsidRDefault="0021320E" w:rsidP="001540A1">
      <w:pPr>
        <w:spacing w:after="0" w:line="240" w:lineRule="auto"/>
        <w:jc w:val="both"/>
        <w:rPr>
          <w:rFonts w:cstheme="minorHAnsi"/>
        </w:rPr>
      </w:pPr>
    </w:p>
    <w:p w14:paraId="62104EB7" w14:textId="77777777" w:rsidR="0021320E" w:rsidRPr="00E16D9F" w:rsidRDefault="0021320E" w:rsidP="001540A1">
      <w:pPr>
        <w:pStyle w:val="ListParagraph"/>
        <w:numPr>
          <w:ilvl w:val="0"/>
          <w:numId w:val="2"/>
        </w:numPr>
        <w:tabs>
          <w:tab w:val="left" w:pos="1013"/>
        </w:tabs>
        <w:spacing w:after="0" w:line="240" w:lineRule="auto"/>
        <w:jc w:val="both"/>
        <w:rPr>
          <w:rFonts w:cstheme="minorHAnsi"/>
        </w:rPr>
      </w:pPr>
      <w:r w:rsidRPr="00E16D9F">
        <w:rPr>
          <w:rFonts w:cstheme="minorHAnsi"/>
          <w:b/>
        </w:rPr>
        <w:t>Use sound</w:t>
      </w:r>
    </w:p>
    <w:p w14:paraId="7D37515D" w14:textId="042FFD53" w:rsidR="00B5010B" w:rsidRPr="00E16D9F" w:rsidRDefault="0021320E" w:rsidP="00B5010B">
      <w:pPr>
        <w:spacing w:after="0" w:line="240" w:lineRule="auto"/>
        <w:ind w:left="360"/>
        <w:jc w:val="both"/>
        <w:rPr>
          <w:rFonts w:cstheme="minorHAnsi"/>
          <w:i/>
        </w:rPr>
      </w:pPr>
      <w:r w:rsidRPr="00E16D9F">
        <w:rPr>
          <w:rFonts w:cstheme="minorHAnsi"/>
        </w:rPr>
        <w:t xml:space="preserve">When you feel ready, use the word </w:t>
      </w:r>
      <w:r w:rsidRPr="00E16D9F">
        <w:rPr>
          <w:rFonts w:cstheme="minorHAnsi"/>
          <w:i/>
        </w:rPr>
        <w:t>CALM</w:t>
      </w:r>
      <w:r w:rsidRPr="00E16D9F">
        <w:rPr>
          <w:rFonts w:cstheme="minorHAnsi"/>
        </w:rPr>
        <w:t xml:space="preserve"> as a centering word. You might try </w:t>
      </w:r>
      <w:r w:rsidR="00654745" w:rsidRPr="00E16D9F">
        <w:rPr>
          <w:rFonts w:cstheme="minorHAnsi"/>
        </w:rPr>
        <w:t xml:space="preserve">singing </w:t>
      </w:r>
      <w:r w:rsidRPr="00E16D9F">
        <w:rPr>
          <w:rFonts w:cstheme="minorHAnsi"/>
        </w:rPr>
        <w:t xml:space="preserve">the </w:t>
      </w:r>
      <w:r w:rsidR="00603992" w:rsidRPr="00E16D9F">
        <w:rPr>
          <w:rFonts w:cstheme="minorHAnsi"/>
        </w:rPr>
        <w:t>“</w:t>
      </w:r>
      <w:proofErr w:type="spellStart"/>
      <w:r w:rsidR="00603992" w:rsidRPr="00E16D9F">
        <w:rPr>
          <w:rFonts w:cstheme="minorHAnsi"/>
        </w:rPr>
        <w:t>ahm</w:t>
      </w:r>
      <w:proofErr w:type="spellEnd"/>
      <w:r w:rsidR="00603992" w:rsidRPr="00E16D9F">
        <w:rPr>
          <w:rFonts w:cstheme="minorHAnsi"/>
        </w:rPr>
        <w:t xml:space="preserve">” </w:t>
      </w:r>
      <w:r w:rsidR="008B57FD" w:rsidRPr="00E16D9F">
        <w:rPr>
          <w:rFonts w:cstheme="minorHAnsi"/>
        </w:rPr>
        <w:t xml:space="preserve">sound. </w:t>
      </w:r>
      <w:r w:rsidR="006A4EC4" w:rsidRPr="00E16D9F">
        <w:rPr>
          <w:rFonts w:cstheme="minorHAnsi"/>
        </w:rPr>
        <w:t>V</w:t>
      </w:r>
      <w:r w:rsidR="00A14959" w:rsidRPr="00E16D9F">
        <w:rPr>
          <w:rFonts w:cstheme="minorHAnsi"/>
        </w:rPr>
        <w:t xml:space="preserve">ibrations produced in our bodies by different sounds have </w:t>
      </w:r>
      <w:r w:rsidR="005F59EA" w:rsidRPr="00E16D9F">
        <w:rPr>
          <w:rFonts w:cstheme="minorHAnsi"/>
        </w:rPr>
        <w:t>different effects. For example, low pitches tend to relax the nervous system.</w:t>
      </w:r>
      <w:r w:rsidR="005F59EA" w:rsidRPr="00E16D9F">
        <w:rPr>
          <w:rStyle w:val="EndnoteReference"/>
          <w:rFonts w:cstheme="minorHAnsi"/>
        </w:rPr>
        <w:endnoteReference w:id="4"/>
      </w:r>
      <w:r w:rsidR="005F59EA" w:rsidRPr="00E16D9F">
        <w:rPr>
          <w:rFonts w:cstheme="minorHAnsi"/>
        </w:rPr>
        <w:t xml:space="preserve"> </w:t>
      </w:r>
      <w:r w:rsidRPr="00E16D9F">
        <w:rPr>
          <w:rFonts w:cstheme="minorHAnsi"/>
        </w:rPr>
        <w:t xml:space="preserve">Explore a </w:t>
      </w:r>
      <w:r w:rsidR="00ED05A6" w:rsidRPr="00E16D9F">
        <w:rPr>
          <w:rFonts w:cstheme="minorHAnsi"/>
        </w:rPr>
        <w:t xml:space="preserve">pitch </w:t>
      </w:r>
      <w:r w:rsidRPr="00E16D9F">
        <w:rPr>
          <w:rFonts w:cstheme="minorHAnsi"/>
        </w:rPr>
        <w:t xml:space="preserve">that feels </w:t>
      </w:r>
      <w:r w:rsidR="00A14959" w:rsidRPr="00E16D9F">
        <w:rPr>
          <w:rFonts w:cstheme="minorHAnsi"/>
        </w:rPr>
        <w:t xml:space="preserve">healing to you </w:t>
      </w:r>
      <w:r w:rsidRPr="00E16D9F">
        <w:rPr>
          <w:rFonts w:cstheme="minorHAnsi"/>
        </w:rPr>
        <w:t xml:space="preserve">and </w:t>
      </w:r>
      <w:r w:rsidR="00082852" w:rsidRPr="00E16D9F">
        <w:rPr>
          <w:rFonts w:cstheme="minorHAnsi"/>
        </w:rPr>
        <w:t>maintain</w:t>
      </w:r>
      <w:r w:rsidRPr="00E16D9F">
        <w:rPr>
          <w:rFonts w:cstheme="minorHAnsi"/>
        </w:rPr>
        <w:t xml:space="preserve"> </w:t>
      </w:r>
      <w:r w:rsidR="00A14959" w:rsidRPr="00E16D9F">
        <w:rPr>
          <w:rFonts w:cstheme="minorHAnsi"/>
        </w:rPr>
        <w:t xml:space="preserve">that pitch for a few moments. You might then wish to slide into another pitch that feels healing. </w:t>
      </w:r>
      <w:r w:rsidRPr="00E16D9F">
        <w:rPr>
          <w:rFonts w:cstheme="minorHAnsi"/>
        </w:rPr>
        <w:t xml:space="preserve">I will give you an example. </w:t>
      </w:r>
      <w:r w:rsidRPr="00E16D9F">
        <w:rPr>
          <w:rFonts w:cstheme="minorHAnsi"/>
          <w:i/>
        </w:rPr>
        <w:t>(Give an example</w:t>
      </w:r>
      <w:r w:rsidRPr="00E16D9F">
        <w:rPr>
          <w:rFonts w:cstheme="minorHAnsi"/>
        </w:rPr>
        <w:t xml:space="preserve">) Release tension in your body as you sing. Continue at your own pace for one minute. </w:t>
      </w:r>
      <w:r w:rsidRPr="00E16D9F">
        <w:rPr>
          <w:rFonts w:cstheme="minorHAnsi"/>
          <w:i/>
        </w:rPr>
        <w:t xml:space="preserve">(Pause </w:t>
      </w:r>
      <w:r w:rsidR="001540A1" w:rsidRPr="00E16D9F">
        <w:rPr>
          <w:rFonts w:cstheme="minorHAnsi"/>
          <w:i/>
        </w:rPr>
        <w:t xml:space="preserve">for </w:t>
      </w:r>
      <w:r w:rsidRPr="00E16D9F">
        <w:rPr>
          <w:rFonts w:cstheme="minorHAnsi"/>
          <w:i/>
        </w:rPr>
        <w:t>1 minute)</w:t>
      </w:r>
    </w:p>
    <w:p w14:paraId="31981863" w14:textId="4E394862" w:rsidR="0021320E" w:rsidRPr="00E16D9F" w:rsidRDefault="0021320E" w:rsidP="0003592B">
      <w:pPr>
        <w:pStyle w:val="ListParagraph"/>
        <w:numPr>
          <w:ilvl w:val="0"/>
          <w:numId w:val="2"/>
        </w:numPr>
        <w:tabs>
          <w:tab w:val="left" w:pos="1013"/>
        </w:tabs>
        <w:spacing w:after="0" w:line="240" w:lineRule="auto"/>
        <w:jc w:val="both"/>
        <w:rPr>
          <w:rFonts w:cstheme="minorHAnsi"/>
        </w:rPr>
      </w:pPr>
      <w:r w:rsidRPr="00E16D9F">
        <w:rPr>
          <w:rFonts w:cstheme="minorHAnsi"/>
          <w:b/>
        </w:rPr>
        <w:lastRenderedPageBreak/>
        <w:t>Use breath</w:t>
      </w:r>
    </w:p>
    <w:p w14:paraId="32EC6376" w14:textId="35123732" w:rsidR="0021320E" w:rsidRPr="00E16D9F" w:rsidRDefault="0021320E" w:rsidP="001540A1">
      <w:pPr>
        <w:spacing w:after="0" w:line="240" w:lineRule="auto"/>
        <w:ind w:left="360"/>
        <w:jc w:val="both"/>
        <w:rPr>
          <w:rFonts w:cstheme="minorHAnsi"/>
          <w:i/>
        </w:rPr>
      </w:pPr>
      <w:r w:rsidRPr="00E16D9F">
        <w:rPr>
          <w:rFonts w:cstheme="minorHAnsi"/>
        </w:rPr>
        <w:t>Now, if you wish, let go of singing the word and just repeat it within your mind, releasing tension with a long exhaling breath. Scan your body with a deep, long inhale before the</w:t>
      </w:r>
      <w:r w:rsidR="00092952" w:rsidRPr="00E16D9F">
        <w:rPr>
          <w:rFonts w:cstheme="minorHAnsi"/>
        </w:rPr>
        <w:t xml:space="preserve"> releasing</w:t>
      </w:r>
      <w:r w:rsidRPr="00E16D9F">
        <w:rPr>
          <w:rFonts w:cstheme="minorHAnsi"/>
        </w:rPr>
        <w:t xml:space="preserve"> exhale</w:t>
      </w:r>
      <w:r w:rsidRPr="00E16D9F">
        <w:rPr>
          <w:rFonts w:cstheme="minorHAnsi"/>
          <w:color w:val="FF0000"/>
        </w:rPr>
        <w:t xml:space="preserve">. </w:t>
      </w:r>
      <w:r w:rsidRPr="00E16D9F">
        <w:rPr>
          <w:rFonts w:cstheme="minorHAnsi"/>
        </w:rPr>
        <w:t xml:space="preserve">Continue scanning and releasing body tension. </w:t>
      </w:r>
      <w:r w:rsidRPr="00E16D9F">
        <w:rPr>
          <w:rFonts w:cstheme="minorHAnsi"/>
          <w:i/>
        </w:rPr>
        <w:t xml:space="preserve">(Pause </w:t>
      </w:r>
      <w:r w:rsidR="001540A1" w:rsidRPr="00E16D9F">
        <w:rPr>
          <w:rFonts w:cstheme="minorHAnsi"/>
          <w:i/>
        </w:rPr>
        <w:t xml:space="preserve">for </w:t>
      </w:r>
      <w:r w:rsidRPr="00E16D9F">
        <w:rPr>
          <w:rFonts w:cstheme="minorHAnsi"/>
          <w:i/>
        </w:rPr>
        <w:t>1 minute)</w:t>
      </w:r>
    </w:p>
    <w:p w14:paraId="31B06303" w14:textId="77777777" w:rsidR="0021320E" w:rsidRPr="00E16D9F" w:rsidRDefault="0021320E" w:rsidP="001540A1">
      <w:pPr>
        <w:spacing w:after="0" w:line="240" w:lineRule="auto"/>
        <w:jc w:val="both"/>
        <w:rPr>
          <w:rFonts w:cstheme="minorHAnsi"/>
        </w:rPr>
      </w:pPr>
    </w:p>
    <w:p w14:paraId="56D325F5" w14:textId="77777777" w:rsidR="0021320E" w:rsidRPr="00E16D9F" w:rsidRDefault="0021320E" w:rsidP="001540A1">
      <w:pPr>
        <w:pStyle w:val="ListParagraph"/>
        <w:numPr>
          <w:ilvl w:val="0"/>
          <w:numId w:val="2"/>
        </w:numPr>
        <w:spacing w:after="0" w:line="240" w:lineRule="auto"/>
        <w:jc w:val="both"/>
        <w:rPr>
          <w:rFonts w:cstheme="minorHAnsi"/>
          <w:b/>
        </w:rPr>
      </w:pPr>
      <w:r w:rsidRPr="00E16D9F">
        <w:rPr>
          <w:rFonts w:cstheme="minorHAnsi"/>
          <w:b/>
        </w:rPr>
        <w:t>Rest</w:t>
      </w:r>
    </w:p>
    <w:p w14:paraId="7D6406DC" w14:textId="77777777" w:rsidR="0021320E" w:rsidRPr="00E16D9F" w:rsidRDefault="00E74D29" w:rsidP="001540A1">
      <w:pPr>
        <w:spacing w:after="0" w:line="240" w:lineRule="auto"/>
        <w:ind w:left="360"/>
        <w:jc w:val="both"/>
        <w:rPr>
          <w:rFonts w:cstheme="minorHAnsi"/>
          <w:i/>
        </w:rPr>
      </w:pPr>
      <w:r w:rsidRPr="00E16D9F">
        <w:rPr>
          <w:rFonts w:cstheme="minorHAnsi"/>
        </w:rPr>
        <w:t>D</w:t>
      </w:r>
      <w:r w:rsidR="00BB0BE4" w:rsidRPr="00E16D9F">
        <w:rPr>
          <w:rFonts w:cstheme="minorHAnsi"/>
        </w:rPr>
        <w:t xml:space="preserve">raw your mind away from the word and the </w:t>
      </w:r>
      <w:r w:rsidR="00AB6610" w:rsidRPr="00E16D9F">
        <w:rPr>
          <w:rFonts w:cstheme="minorHAnsi"/>
        </w:rPr>
        <w:t>breath. Simply</w:t>
      </w:r>
      <w:r w:rsidR="00D54176" w:rsidRPr="00E16D9F">
        <w:rPr>
          <w:rFonts w:cstheme="minorHAnsi"/>
        </w:rPr>
        <w:t xml:space="preserve"> rest in stillness for one minute</w:t>
      </w:r>
      <w:r w:rsidR="00AB6610" w:rsidRPr="00E16D9F">
        <w:rPr>
          <w:rFonts w:cstheme="minorHAnsi"/>
        </w:rPr>
        <w:t>.</w:t>
      </w:r>
      <w:r w:rsidR="0021320E" w:rsidRPr="00E16D9F">
        <w:rPr>
          <w:rFonts w:cstheme="minorHAnsi"/>
        </w:rPr>
        <w:t xml:space="preserve"> </w:t>
      </w:r>
      <w:r w:rsidR="0021320E" w:rsidRPr="00E16D9F">
        <w:rPr>
          <w:rFonts w:cstheme="minorHAnsi"/>
          <w:i/>
        </w:rPr>
        <w:t xml:space="preserve">(Pause </w:t>
      </w:r>
      <w:r w:rsidR="001540A1" w:rsidRPr="00E16D9F">
        <w:rPr>
          <w:rFonts w:cstheme="minorHAnsi"/>
          <w:i/>
        </w:rPr>
        <w:t xml:space="preserve">for </w:t>
      </w:r>
      <w:r w:rsidR="0021320E" w:rsidRPr="00E16D9F">
        <w:rPr>
          <w:rFonts w:cstheme="minorHAnsi"/>
          <w:i/>
        </w:rPr>
        <w:t>1 minute)</w:t>
      </w:r>
    </w:p>
    <w:p w14:paraId="0168247B" w14:textId="77777777" w:rsidR="0021320E" w:rsidRPr="00E16D9F" w:rsidRDefault="0021320E" w:rsidP="001540A1">
      <w:pPr>
        <w:spacing w:after="0" w:line="240" w:lineRule="auto"/>
        <w:jc w:val="both"/>
        <w:rPr>
          <w:rFonts w:cstheme="minorHAnsi"/>
        </w:rPr>
      </w:pPr>
    </w:p>
    <w:p w14:paraId="134C2E38" w14:textId="3B860995" w:rsidR="0021320E" w:rsidRPr="00E16D9F" w:rsidRDefault="0021320E" w:rsidP="001540A1">
      <w:pPr>
        <w:spacing w:after="0" w:line="240" w:lineRule="auto"/>
        <w:jc w:val="both"/>
        <w:rPr>
          <w:rFonts w:cstheme="minorHAnsi"/>
        </w:rPr>
      </w:pPr>
      <w:r w:rsidRPr="00E16D9F">
        <w:rPr>
          <w:rFonts w:cstheme="minorHAnsi"/>
        </w:rPr>
        <w:t xml:space="preserve">Now gently stretch, open your eyes, and re-engage with the meeting. </w:t>
      </w:r>
    </w:p>
    <w:p w14:paraId="6C95E246" w14:textId="77777777" w:rsidR="00CF38ED" w:rsidRPr="00E16D9F" w:rsidRDefault="00CF38ED" w:rsidP="001540A1">
      <w:pPr>
        <w:spacing w:after="0" w:line="240" w:lineRule="auto"/>
        <w:jc w:val="both"/>
        <w:rPr>
          <w:rFonts w:cstheme="minorHAnsi"/>
        </w:rPr>
      </w:pPr>
    </w:p>
    <w:p w14:paraId="4D168B28" w14:textId="77777777" w:rsidR="004053D7" w:rsidRPr="00E16D9F" w:rsidRDefault="004053D7" w:rsidP="001540A1">
      <w:pPr>
        <w:spacing w:after="0" w:line="240" w:lineRule="auto"/>
        <w:jc w:val="both"/>
        <w:rPr>
          <w:rFonts w:cstheme="minorHAnsi"/>
        </w:rPr>
      </w:pPr>
      <w:r w:rsidRPr="00E16D9F">
        <w:rPr>
          <w:rFonts w:cstheme="minorHAnsi"/>
        </w:rPr>
        <w:t>Take a deep breath.</w:t>
      </w:r>
    </w:p>
    <w:p w14:paraId="74E5592A" w14:textId="77777777" w:rsidR="00CF38ED" w:rsidRPr="00E16D9F" w:rsidRDefault="00E1368C" w:rsidP="001540A1">
      <w:pPr>
        <w:spacing w:after="0" w:line="240" w:lineRule="auto"/>
        <w:jc w:val="both"/>
        <w:rPr>
          <w:rFonts w:cstheme="minorHAnsi"/>
          <w:i/>
        </w:rPr>
      </w:pPr>
      <w:r w:rsidRPr="00E16D9F">
        <w:rPr>
          <w:rFonts w:cstheme="minorHAnsi"/>
          <w:i/>
        </w:rPr>
        <w:t>(Go straight to the C</w:t>
      </w:r>
      <w:r w:rsidR="00CF38ED" w:rsidRPr="00E16D9F">
        <w:rPr>
          <w:rFonts w:cstheme="minorHAnsi"/>
          <w:i/>
        </w:rPr>
        <w:t>onfession to allow time for the Toolbox)</w:t>
      </w:r>
    </w:p>
    <w:p w14:paraId="1D9AA615" w14:textId="77777777" w:rsidR="00437FCE" w:rsidRPr="00E16D9F" w:rsidRDefault="00437FCE" w:rsidP="001540A1">
      <w:pPr>
        <w:spacing w:after="0" w:line="240" w:lineRule="auto"/>
        <w:jc w:val="both"/>
        <w:rPr>
          <w:rFonts w:cstheme="minorHAnsi"/>
        </w:rPr>
      </w:pPr>
    </w:p>
    <w:p w14:paraId="50E236FD" w14:textId="77777777" w:rsidR="00285B9A" w:rsidRPr="00E16D9F" w:rsidRDefault="00D53A72" w:rsidP="001540A1">
      <w:pPr>
        <w:spacing w:after="0" w:line="240" w:lineRule="auto"/>
        <w:jc w:val="both"/>
        <w:rPr>
          <w:rFonts w:cstheme="minorHAnsi"/>
          <w:b/>
        </w:rPr>
      </w:pPr>
      <w:r w:rsidRPr="00E16D9F">
        <w:rPr>
          <w:rFonts w:cstheme="minorHAnsi"/>
          <w:b/>
        </w:rPr>
        <w:t>0:</w:t>
      </w:r>
      <w:r w:rsidR="00E35FEB" w:rsidRPr="00E16D9F">
        <w:rPr>
          <w:rFonts w:cstheme="minorHAnsi"/>
          <w:b/>
        </w:rPr>
        <w:t>20</w:t>
      </w:r>
      <w:r w:rsidR="00285B9A" w:rsidRPr="00E16D9F">
        <w:rPr>
          <w:rFonts w:cstheme="minorHAnsi"/>
          <w:b/>
        </w:rPr>
        <w:tab/>
        <w:t>KARIS CONFESSION</w:t>
      </w:r>
    </w:p>
    <w:p w14:paraId="11646D11" w14:textId="77777777" w:rsidR="008838E2" w:rsidRPr="00E16D9F" w:rsidRDefault="008838E2" w:rsidP="001540A1">
      <w:pPr>
        <w:spacing w:after="0" w:line="240" w:lineRule="auto"/>
        <w:jc w:val="both"/>
        <w:rPr>
          <w:rFonts w:cstheme="minorHAnsi"/>
          <w:b/>
        </w:rPr>
      </w:pPr>
    </w:p>
    <w:p w14:paraId="54B8E0E5" w14:textId="77777777" w:rsidR="00285B9A" w:rsidRPr="00E16D9F" w:rsidRDefault="00D53A72" w:rsidP="001540A1">
      <w:pPr>
        <w:spacing w:after="0" w:line="240" w:lineRule="auto"/>
        <w:jc w:val="both"/>
        <w:rPr>
          <w:rFonts w:cstheme="minorHAnsi"/>
          <w:b/>
        </w:rPr>
      </w:pPr>
      <w:r w:rsidRPr="00E16D9F">
        <w:rPr>
          <w:rFonts w:cstheme="minorHAnsi"/>
          <w:b/>
        </w:rPr>
        <w:t>0:</w:t>
      </w:r>
      <w:r w:rsidR="00E35FEB" w:rsidRPr="00E16D9F">
        <w:rPr>
          <w:rFonts w:cstheme="minorHAnsi"/>
          <w:b/>
        </w:rPr>
        <w:t>21</w:t>
      </w:r>
      <w:r w:rsidR="00285B9A" w:rsidRPr="00E16D9F">
        <w:rPr>
          <w:rFonts w:cstheme="minorHAnsi"/>
          <w:b/>
        </w:rPr>
        <w:tab/>
        <w:t>TOOLBOX</w:t>
      </w:r>
    </w:p>
    <w:p w14:paraId="5398821D" w14:textId="77777777" w:rsidR="008838E2" w:rsidRPr="00E16D9F" w:rsidRDefault="008838E2" w:rsidP="001540A1">
      <w:pPr>
        <w:spacing w:after="0" w:line="240" w:lineRule="auto"/>
        <w:jc w:val="both"/>
        <w:rPr>
          <w:rFonts w:cstheme="minorHAnsi"/>
        </w:rPr>
      </w:pPr>
    </w:p>
    <w:p w14:paraId="1CC472F8" w14:textId="77777777" w:rsidR="00437FCE" w:rsidRPr="00E16D9F" w:rsidRDefault="00EF27E5" w:rsidP="001540A1">
      <w:pPr>
        <w:spacing w:after="0" w:line="240" w:lineRule="auto"/>
        <w:jc w:val="both"/>
        <w:rPr>
          <w:rFonts w:cstheme="minorHAnsi"/>
        </w:rPr>
      </w:pPr>
      <w:r w:rsidRPr="00E16D9F">
        <w:rPr>
          <w:rFonts w:cstheme="minorHAnsi"/>
        </w:rPr>
        <w:t xml:space="preserve">KF </w:t>
      </w:r>
      <w:r w:rsidR="008718CA" w:rsidRPr="00E16D9F">
        <w:rPr>
          <w:rFonts w:cstheme="minorHAnsi"/>
        </w:rPr>
        <w:t>C</w:t>
      </w:r>
      <w:r w:rsidR="00D53A72" w:rsidRPr="00E16D9F">
        <w:rPr>
          <w:rFonts w:cstheme="minorHAnsi"/>
        </w:rPr>
        <w:t>onfession</w:t>
      </w:r>
      <w:r w:rsidRPr="00E16D9F">
        <w:rPr>
          <w:rFonts w:cstheme="minorHAnsi"/>
        </w:rPr>
        <w:t xml:space="preserve"> 7</w:t>
      </w:r>
      <w:r w:rsidR="001310B3" w:rsidRPr="00E16D9F">
        <w:rPr>
          <w:rFonts w:cstheme="minorHAnsi"/>
        </w:rPr>
        <w:t xml:space="preserve"> </w:t>
      </w:r>
      <w:r w:rsidR="00FE1292" w:rsidRPr="00E16D9F">
        <w:rPr>
          <w:rFonts w:cstheme="minorHAnsi"/>
        </w:rPr>
        <w:t>begins the</w:t>
      </w:r>
      <w:r w:rsidR="001310B3" w:rsidRPr="00E16D9F">
        <w:rPr>
          <w:rFonts w:cstheme="minorHAnsi"/>
        </w:rPr>
        <w:t xml:space="preserve"> dynamic</w:t>
      </w:r>
      <w:r w:rsidRPr="00E16D9F">
        <w:rPr>
          <w:rFonts w:cstheme="minorHAnsi"/>
        </w:rPr>
        <w:t xml:space="preserve"> move toward our True Self:</w:t>
      </w:r>
    </w:p>
    <w:p w14:paraId="377B652B" w14:textId="77777777" w:rsidR="00D53A72" w:rsidRPr="00E16D9F" w:rsidRDefault="00D53A72" w:rsidP="001540A1">
      <w:pPr>
        <w:spacing w:after="0" w:line="240" w:lineRule="auto"/>
        <w:jc w:val="both"/>
        <w:rPr>
          <w:rFonts w:cstheme="minorHAnsi"/>
        </w:rPr>
      </w:pPr>
    </w:p>
    <w:p w14:paraId="13E4EAA1" w14:textId="77777777" w:rsidR="006B6DEF" w:rsidRPr="00E16D9F" w:rsidRDefault="006B6DEF" w:rsidP="001540A1">
      <w:pPr>
        <w:spacing w:after="0" w:line="240" w:lineRule="auto"/>
        <w:jc w:val="center"/>
        <w:rPr>
          <w:rFonts w:cstheme="minorHAnsi"/>
        </w:rPr>
      </w:pPr>
      <w:r w:rsidRPr="00E16D9F">
        <w:rPr>
          <w:rFonts w:cstheme="minorHAnsi"/>
        </w:rPr>
        <w:t>We commit now to live in reality, choosing to believe rather than judge.</w:t>
      </w:r>
    </w:p>
    <w:p w14:paraId="5009EB51" w14:textId="77777777" w:rsidR="00FD65B0" w:rsidRPr="00E16D9F" w:rsidRDefault="00FD65B0" w:rsidP="001540A1">
      <w:pPr>
        <w:spacing w:after="0" w:line="240" w:lineRule="auto"/>
        <w:jc w:val="both"/>
        <w:rPr>
          <w:rFonts w:cstheme="minorHAnsi"/>
        </w:rPr>
      </w:pPr>
    </w:p>
    <w:p w14:paraId="2795718C" w14:textId="6CD4162F" w:rsidR="008838E2" w:rsidRPr="00E16D9F" w:rsidRDefault="00FE1292" w:rsidP="001540A1">
      <w:pPr>
        <w:spacing w:after="0" w:line="240" w:lineRule="auto"/>
        <w:jc w:val="both"/>
        <w:rPr>
          <w:rFonts w:cstheme="minorHAnsi"/>
        </w:rPr>
      </w:pPr>
      <w:r w:rsidRPr="00E16D9F">
        <w:rPr>
          <w:rFonts w:cstheme="minorHAnsi"/>
        </w:rPr>
        <w:t>In</w:t>
      </w:r>
      <w:r w:rsidR="00030FC2" w:rsidRPr="00E16D9F">
        <w:rPr>
          <w:rFonts w:cstheme="minorHAnsi"/>
        </w:rPr>
        <w:t xml:space="preserve"> the last lesson</w:t>
      </w:r>
      <w:r w:rsidR="00C703B9" w:rsidRPr="00E16D9F">
        <w:rPr>
          <w:rFonts w:cstheme="minorHAnsi"/>
        </w:rPr>
        <w:t>,</w:t>
      </w:r>
      <w:r w:rsidR="00D54176" w:rsidRPr="00E16D9F">
        <w:rPr>
          <w:rFonts w:cstheme="minorHAnsi"/>
        </w:rPr>
        <w:t xml:space="preserve"> we looked </w:t>
      </w:r>
      <w:r w:rsidR="001D61CD" w:rsidRPr="00E16D9F">
        <w:rPr>
          <w:rFonts w:cstheme="minorHAnsi"/>
        </w:rPr>
        <w:t xml:space="preserve">at the </w:t>
      </w:r>
      <w:r w:rsidR="001A668F" w:rsidRPr="00E16D9F">
        <w:rPr>
          <w:rFonts w:cstheme="minorHAnsi"/>
        </w:rPr>
        <w:t xml:space="preserve">reality </w:t>
      </w:r>
      <w:r w:rsidR="001D61CD" w:rsidRPr="00E16D9F">
        <w:rPr>
          <w:rFonts w:cstheme="minorHAnsi"/>
        </w:rPr>
        <w:t xml:space="preserve">of </w:t>
      </w:r>
      <w:r w:rsidR="001A668F" w:rsidRPr="00E16D9F">
        <w:rPr>
          <w:rFonts w:cstheme="minorHAnsi"/>
        </w:rPr>
        <w:t xml:space="preserve">our natural </w:t>
      </w:r>
      <w:r w:rsidR="001D61CD" w:rsidRPr="00E16D9F">
        <w:rPr>
          <w:rFonts w:cstheme="minorHAnsi"/>
        </w:rPr>
        <w:t>cycles</w:t>
      </w:r>
      <w:r w:rsidR="001A668F" w:rsidRPr="00E16D9F">
        <w:rPr>
          <w:rFonts w:cstheme="minorHAnsi"/>
        </w:rPr>
        <w:t xml:space="preserve"> as material creatures</w:t>
      </w:r>
      <w:r w:rsidR="001D61CD" w:rsidRPr="00E16D9F">
        <w:rPr>
          <w:rFonts w:cstheme="minorHAnsi"/>
        </w:rPr>
        <w:t xml:space="preserve">. </w:t>
      </w:r>
      <w:r w:rsidRPr="00E16D9F">
        <w:rPr>
          <w:rFonts w:cstheme="minorHAnsi"/>
        </w:rPr>
        <w:t xml:space="preserve">Nancy’s </w:t>
      </w:r>
      <w:bookmarkStart w:id="1" w:name="_Hlk148359225"/>
      <w:r w:rsidR="00622AC0" w:rsidRPr="00E16D9F">
        <w:rPr>
          <w:rFonts w:cstheme="minorHAnsi"/>
        </w:rPr>
        <w:t>youngest son</w:t>
      </w:r>
      <w:r w:rsidR="006B6DEF" w:rsidRPr="00E16D9F">
        <w:rPr>
          <w:rFonts w:cstheme="minorHAnsi"/>
        </w:rPr>
        <w:t xml:space="preserve"> </w:t>
      </w:r>
      <w:r w:rsidR="00B5010B" w:rsidRPr="00E16D9F">
        <w:rPr>
          <w:rFonts w:cstheme="minorHAnsi"/>
        </w:rPr>
        <w:t xml:space="preserve">once </w:t>
      </w:r>
      <w:r w:rsidR="006B6DEF" w:rsidRPr="00E16D9F">
        <w:rPr>
          <w:rFonts w:cstheme="minorHAnsi"/>
        </w:rPr>
        <w:t xml:space="preserve">offered </w:t>
      </w:r>
      <w:r w:rsidR="00ED05A6" w:rsidRPr="00E16D9F">
        <w:rPr>
          <w:rFonts w:cstheme="minorHAnsi"/>
        </w:rPr>
        <w:t>t</w:t>
      </w:r>
      <w:r w:rsidR="000E51CC" w:rsidRPr="00E16D9F">
        <w:rPr>
          <w:rFonts w:cstheme="minorHAnsi"/>
        </w:rPr>
        <w:t xml:space="preserve">he clever metaphor of riding a bicycle to describe </w:t>
      </w:r>
      <w:r w:rsidR="007658B0" w:rsidRPr="00E16D9F">
        <w:rPr>
          <w:rFonts w:cstheme="minorHAnsi"/>
        </w:rPr>
        <w:t xml:space="preserve">how we can </w:t>
      </w:r>
      <w:r w:rsidR="00CA7193" w:rsidRPr="00E16D9F">
        <w:rPr>
          <w:rFonts w:cstheme="minorHAnsi"/>
        </w:rPr>
        <w:t>work with</w:t>
      </w:r>
      <w:r w:rsidR="000E51CC" w:rsidRPr="00E16D9F">
        <w:rPr>
          <w:rFonts w:cstheme="minorHAnsi"/>
        </w:rPr>
        <w:t xml:space="preserve"> these natural cycles. </w:t>
      </w:r>
      <w:r w:rsidR="00E83882" w:rsidRPr="00E16D9F">
        <w:rPr>
          <w:rFonts w:cstheme="minorHAnsi"/>
        </w:rPr>
        <w:t>H</w:t>
      </w:r>
      <w:r w:rsidR="001A668F" w:rsidRPr="00E16D9F">
        <w:rPr>
          <w:rFonts w:cstheme="minorHAnsi"/>
        </w:rPr>
        <w:t>e</w:t>
      </w:r>
      <w:r w:rsidR="006B6DEF" w:rsidRPr="00E16D9F">
        <w:rPr>
          <w:rFonts w:cstheme="minorHAnsi"/>
        </w:rPr>
        <w:t xml:space="preserve"> said, </w:t>
      </w:r>
      <w:r w:rsidR="00E1368C" w:rsidRPr="00E16D9F">
        <w:rPr>
          <w:rFonts w:cstheme="minorHAnsi"/>
          <w:i/>
          <w:iCs/>
        </w:rPr>
        <w:t>“</w:t>
      </w:r>
      <w:r w:rsidR="00CB2C82" w:rsidRPr="00E16D9F">
        <w:rPr>
          <w:rFonts w:cstheme="minorHAnsi"/>
          <w:i/>
          <w:iCs/>
        </w:rPr>
        <w:t xml:space="preserve">There is </w:t>
      </w:r>
      <w:r w:rsidR="0028111C" w:rsidRPr="00E16D9F">
        <w:rPr>
          <w:rFonts w:cstheme="minorHAnsi"/>
          <w:i/>
          <w:iCs/>
        </w:rPr>
        <w:t>a time to pedal</w:t>
      </w:r>
      <w:r w:rsidR="006B6DEF" w:rsidRPr="00E16D9F">
        <w:rPr>
          <w:rFonts w:cstheme="minorHAnsi"/>
          <w:i/>
          <w:iCs/>
        </w:rPr>
        <w:t xml:space="preserve"> and a tim</w:t>
      </w:r>
      <w:r w:rsidR="00F747E5" w:rsidRPr="00E16D9F">
        <w:rPr>
          <w:rFonts w:cstheme="minorHAnsi"/>
          <w:i/>
          <w:iCs/>
        </w:rPr>
        <w:t>e to coast.</w:t>
      </w:r>
      <w:r w:rsidR="00E1368C" w:rsidRPr="00E16D9F">
        <w:rPr>
          <w:rFonts w:cstheme="minorHAnsi"/>
          <w:i/>
          <w:iCs/>
        </w:rPr>
        <w:t>”</w:t>
      </w:r>
      <w:r w:rsidR="00F747E5" w:rsidRPr="00E16D9F">
        <w:rPr>
          <w:rFonts w:cstheme="minorHAnsi"/>
        </w:rPr>
        <w:t xml:space="preserve"> </w:t>
      </w:r>
      <w:r w:rsidR="00027144" w:rsidRPr="00E16D9F">
        <w:rPr>
          <w:rFonts w:cstheme="minorHAnsi"/>
          <w:i/>
          <w:iCs/>
        </w:rPr>
        <w:t xml:space="preserve">(Repeat) </w:t>
      </w:r>
      <w:bookmarkEnd w:id="1"/>
      <w:r w:rsidR="005137BD" w:rsidRPr="00E16D9F">
        <w:rPr>
          <w:rFonts w:cstheme="minorHAnsi"/>
        </w:rPr>
        <w:t>We hope that you will allot time to pedal</w:t>
      </w:r>
      <w:r w:rsidR="00030FC2" w:rsidRPr="00E16D9F">
        <w:rPr>
          <w:rFonts w:cstheme="minorHAnsi"/>
        </w:rPr>
        <w:t>—</w:t>
      </w:r>
      <w:r w:rsidR="006B6DEF" w:rsidRPr="00E16D9F">
        <w:rPr>
          <w:rFonts w:cstheme="minorHAnsi"/>
        </w:rPr>
        <w:t>to practice your Karis Fellowships tools, to make a living, and to cont</w:t>
      </w:r>
      <w:r w:rsidR="00F747E5" w:rsidRPr="00E16D9F">
        <w:rPr>
          <w:rFonts w:cstheme="minorHAnsi"/>
        </w:rPr>
        <w:t xml:space="preserve">ribute to someone else’s life. </w:t>
      </w:r>
      <w:r w:rsidR="005137BD" w:rsidRPr="00E16D9F">
        <w:rPr>
          <w:rFonts w:cstheme="minorHAnsi"/>
        </w:rPr>
        <w:t xml:space="preserve">We also hope that you will allot time to </w:t>
      </w:r>
      <w:r w:rsidR="00690233" w:rsidRPr="00E16D9F">
        <w:rPr>
          <w:rFonts w:cstheme="minorHAnsi"/>
        </w:rPr>
        <w:t>coast</w:t>
      </w:r>
      <w:r w:rsidR="00030FC2" w:rsidRPr="00E16D9F">
        <w:rPr>
          <w:rFonts w:cstheme="minorHAnsi"/>
        </w:rPr>
        <w:t>—</w:t>
      </w:r>
      <w:r w:rsidR="006B6DEF" w:rsidRPr="00E16D9F">
        <w:rPr>
          <w:rFonts w:cstheme="minorHAnsi"/>
        </w:rPr>
        <w:t xml:space="preserve">to </w:t>
      </w:r>
      <w:r w:rsidR="00030FC2" w:rsidRPr="00E16D9F">
        <w:rPr>
          <w:rFonts w:cstheme="minorHAnsi"/>
        </w:rPr>
        <w:t xml:space="preserve">rest, to </w:t>
      </w:r>
      <w:r w:rsidR="006B6DEF" w:rsidRPr="00E16D9F">
        <w:rPr>
          <w:rFonts w:cstheme="minorHAnsi"/>
        </w:rPr>
        <w:t xml:space="preserve">enjoy the fruit of what you have worked for, </w:t>
      </w:r>
      <w:r w:rsidR="00D53A72" w:rsidRPr="00E16D9F">
        <w:rPr>
          <w:rFonts w:cstheme="minorHAnsi"/>
        </w:rPr>
        <w:t>and to have fun.</w:t>
      </w:r>
      <w:r w:rsidR="000E51CC" w:rsidRPr="00E16D9F">
        <w:rPr>
          <w:rFonts w:cstheme="minorHAnsi"/>
        </w:rPr>
        <w:t xml:space="preserve"> </w:t>
      </w:r>
      <w:bookmarkStart w:id="2" w:name="_Hlk526596402"/>
      <w:r w:rsidR="006E6541" w:rsidRPr="00E16D9F">
        <w:rPr>
          <w:rFonts w:cstheme="minorHAnsi"/>
        </w:rPr>
        <w:t>B</w:t>
      </w:r>
      <w:r w:rsidR="000E51CC" w:rsidRPr="00E16D9F">
        <w:rPr>
          <w:rFonts w:cstheme="minorHAnsi"/>
        </w:rPr>
        <w:t xml:space="preserve">oth pedaling and coasting </w:t>
      </w:r>
      <w:r w:rsidR="006E6541" w:rsidRPr="00E16D9F">
        <w:rPr>
          <w:rFonts w:cstheme="minorHAnsi"/>
        </w:rPr>
        <w:t>reveal our willingness to</w:t>
      </w:r>
      <w:r w:rsidR="000E51CC" w:rsidRPr="00E16D9F">
        <w:rPr>
          <w:rFonts w:cstheme="minorHAnsi"/>
        </w:rPr>
        <w:t xml:space="preserve"> submit to</w:t>
      </w:r>
      <w:r w:rsidR="001F02AB" w:rsidRPr="00E16D9F">
        <w:rPr>
          <w:rFonts w:cstheme="minorHAnsi"/>
        </w:rPr>
        <w:t xml:space="preserve"> </w:t>
      </w:r>
      <w:r w:rsidR="00734D90" w:rsidRPr="00E16D9F">
        <w:rPr>
          <w:rFonts w:cstheme="minorHAnsi"/>
        </w:rPr>
        <w:t>natural</w:t>
      </w:r>
      <w:r w:rsidR="00631622" w:rsidRPr="00E16D9F">
        <w:rPr>
          <w:rFonts w:cstheme="minorHAnsi"/>
        </w:rPr>
        <w:t xml:space="preserve"> limitations</w:t>
      </w:r>
      <w:r w:rsidR="00ED4666" w:rsidRPr="00E16D9F">
        <w:rPr>
          <w:rFonts w:cstheme="minorHAnsi"/>
        </w:rPr>
        <w:t xml:space="preserve"> </w:t>
      </w:r>
      <w:bookmarkStart w:id="3" w:name="_Hlk4934788"/>
      <w:r w:rsidR="00ED4666" w:rsidRPr="00E16D9F">
        <w:rPr>
          <w:rFonts w:cstheme="minorHAnsi"/>
        </w:rPr>
        <w:t>and live in the cycles designed for us</w:t>
      </w:r>
      <w:bookmarkEnd w:id="3"/>
      <w:r w:rsidR="00DA22FD" w:rsidRPr="00E16D9F">
        <w:rPr>
          <w:rFonts w:cstheme="minorHAnsi"/>
        </w:rPr>
        <w:t>, declaring</w:t>
      </w:r>
      <w:r w:rsidR="00F3460D" w:rsidRPr="00E16D9F">
        <w:rPr>
          <w:rFonts w:cstheme="minorHAnsi"/>
        </w:rPr>
        <w:t xml:space="preserve"> </w:t>
      </w:r>
      <w:r w:rsidR="00734D90" w:rsidRPr="00E16D9F">
        <w:rPr>
          <w:rFonts w:cstheme="minorHAnsi"/>
        </w:rPr>
        <w:t>our glory as God’s</w:t>
      </w:r>
      <w:r w:rsidR="00631622" w:rsidRPr="00E16D9F">
        <w:rPr>
          <w:rFonts w:cstheme="minorHAnsi"/>
        </w:rPr>
        <w:t xml:space="preserve"> creature</w:t>
      </w:r>
      <w:r w:rsidR="00CD3F45" w:rsidRPr="00E16D9F">
        <w:rPr>
          <w:rFonts w:cstheme="minorHAnsi"/>
        </w:rPr>
        <w:t>s</w:t>
      </w:r>
      <w:r w:rsidR="006E6541" w:rsidRPr="00E16D9F">
        <w:rPr>
          <w:rFonts w:cstheme="minorHAnsi"/>
        </w:rPr>
        <w:t>.</w:t>
      </w:r>
      <w:r w:rsidR="001540A1" w:rsidRPr="00E16D9F">
        <w:rPr>
          <w:rFonts w:cstheme="minorHAnsi"/>
        </w:rPr>
        <w:t xml:space="preserve"> </w:t>
      </w:r>
      <w:bookmarkEnd w:id="2"/>
    </w:p>
    <w:p w14:paraId="2B31C9A6" w14:textId="77777777" w:rsidR="00FD65B0" w:rsidRPr="00E16D9F" w:rsidRDefault="00FD65B0" w:rsidP="001540A1">
      <w:pPr>
        <w:spacing w:after="0" w:line="240" w:lineRule="auto"/>
        <w:jc w:val="both"/>
        <w:rPr>
          <w:rFonts w:cstheme="minorHAnsi"/>
        </w:rPr>
      </w:pPr>
    </w:p>
    <w:p w14:paraId="77A5F892" w14:textId="5F28CA02" w:rsidR="008C04C0" w:rsidRPr="00E16D9F" w:rsidRDefault="008C04C0" w:rsidP="008C04C0">
      <w:pPr>
        <w:spacing w:after="0" w:line="240" w:lineRule="auto"/>
        <w:jc w:val="both"/>
        <w:rPr>
          <w:rFonts w:cstheme="minorHAnsi"/>
        </w:rPr>
      </w:pPr>
      <w:bookmarkStart w:id="4" w:name="OLE_LINK3"/>
      <w:bookmarkStart w:id="5" w:name="_Hlk526934334"/>
      <w:bookmarkStart w:id="6" w:name="OLE_LINK4"/>
      <w:r w:rsidRPr="00E16D9F">
        <w:rPr>
          <w:rFonts w:cstheme="minorHAnsi"/>
        </w:rPr>
        <w:t>Every ten years or so, our bodies try to recycle old unprocessed distress. We call this distress anniversary trauma. The recycling of past trauma is a natural process designed for our healing, but it can add pain and fear to our present distress.</w:t>
      </w:r>
      <w:r w:rsidRPr="00E16D9F">
        <w:rPr>
          <w:rStyle w:val="EndnoteReference"/>
          <w:rFonts w:cstheme="minorHAnsi"/>
        </w:rPr>
        <w:endnoteReference w:id="5"/>
      </w:r>
      <w:r w:rsidRPr="00E16D9F">
        <w:rPr>
          <w:rFonts w:cstheme="minorHAnsi"/>
        </w:rPr>
        <w:t xml:space="preserve"> Past traumas interfere with </w:t>
      </w:r>
      <w:r w:rsidR="00020CAD" w:rsidRPr="00E16D9F">
        <w:rPr>
          <w:rFonts w:cstheme="minorHAnsi"/>
        </w:rPr>
        <w:t xml:space="preserve">our </w:t>
      </w:r>
      <w:r w:rsidRPr="00E16D9F">
        <w:rPr>
          <w:rFonts w:cstheme="minorHAnsi"/>
        </w:rPr>
        <w:t xml:space="preserve">ability to function, and they can intensify the discomfort or pain of </w:t>
      </w:r>
      <w:r w:rsidR="00020CAD" w:rsidRPr="00E16D9F">
        <w:rPr>
          <w:rFonts w:cstheme="minorHAnsi"/>
        </w:rPr>
        <w:t xml:space="preserve">our </w:t>
      </w:r>
      <w:r w:rsidRPr="00E16D9F">
        <w:rPr>
          <w:rFonts w:cstheme="minorHAnsi"/>
        </w:rPr>
        <w:t xml:space="preserve">present experience. That’s why it is to your benefit that you explore and process these painful experiences when they occur. You can use the </w:t>
      </w:r>
      <w:r w:rsidRPr="00E16D9F">
        <w:rPr>
          <w:rFonts w:cstheme="minorHAnsi"/>
          <w:b/>
        </w:rPr>
        <w:t>T-A-T</w:t>
      </w:r>
      <w:r w:rsidRPr="00E16D9F">
        <w:rPr>
          <w:rFonts w:cstheme="minorHAnsi"/>
        </w:rPr>
        <w:t xml:space="preserve"> to unload trauma and remove its sting.</w:t>
      </w:r>
      <w:r w:rsidRPr="00E16D9F">
        <w:rPr>
          <w:rStyle w:val="EndnoteReference"/>
          <w:rFonts w:cstheme="minorHAnsi"/>
        </w:rPr>
        <w:endnoteReference w:id="6"/>
      </w:r>
      <w:r w:rsidRPr="00E16D9F">
        <w:rPr>
          <w:rFonts w:cstheme="minorHAnsi"/>
        </w:rPr>
        <w:t xml:space="preserve"> So, start by asking yourself: </w:t>
      </w:r>
      <w:r w:rsidRPr="00E16D9F">
        <w:rPr>
          <w:rFonts w:cstheme="minorHAnsi"/>
          <w:i/>
        </w:rPr>
        <w:t>What was happening in my life one, ten, or twenty years ago? (Pause) (Repeat)</w:t>
      </w:r>
      <w:r w:rsidRPr="00E16D9F">
        <w:rPr>
          <w:rFonts w:cstheme="minorHAnsi"/>
        </w:rPr>
        <w:t xml:space="preserve"> Do you feel any discomfort or sense of stored trauma when you think about that period in your life? </w:t>
      </w:r>
      <w:r w:rsidRPr="00E16D9F">
        <w:rPr>
          <w:rFonts w:cstheme="minorHAnsi"/>
          <w:i/>
        </w:rPr>
        <w:t xml:space="preserve">(Pause) </w:t>
      </w:r>
      <w:r w:rsidRPr="00E16D9F">
        <w:rPr>
          <w:rFonts w:cstheme="minorHAnsi"/>
        </w:rPr>
        <w:t xml:space="preserve">If nothing in particular comes to mind, take this moment to ask God for help and jot down something that is distressing you right now. </w:t>
      </w:r>
      <w:r w:rsidRPr="00E16D9F">
        <w:rPr>
          <w:rFonts w:cstheme="minorHAnsi"/>
          <w:i/>
        </w:rPr>
        <w:t>(Pause)</w:t>
      </w:r>
    </w:p>
    <w:bookmarkEnd w:id="4"/>
    <w:bookmarkEnd w:id="5"/>
    <w:bookmarkEnd w:id="6"/>
    <w:p w14:paraId="30E22284" w14:textId="77777777" w:rsidR="008838E2" w:rsidRPr="00E16D9F" w:rsidRDefault="008838E2" w:rsidP="001540A1">
      <w:pPr>
        <w:spacing w:after="0" w:line="240" w:lineRule="auto"/>
        <w:jc w:val="both"/>
        <w:rPr>
          <w:rFonts w:cstheme="minorHAnsi"/>
        </w:rPr>
      </w:pPr>
    </w:p>
    <w:p w14:paraId="6E52EB01" w14:textId="39ECAEB5" w:rsidR="008838E2" w:rsidRPr="00E16D9F" w:rsidRDefault="00727B5F" w:rsidP="001540A1">
      <w:pPr>
        <w:spacing w:after="0" w:line="240" w:lineRule="auto"/>
        <w:jc w:val="both"/>
        <w:rPr>
          <w:rFonts w:cstheme="minorHAnsi"/>
        </w:rPr>
      </w:pPr>
      <w:r w:rsidRPr="00E16D9F">
        <w:rPr>
          <w:rFonts w:cstheme="minorHAnsi"/>
        </w:rPr>
        <w:t xml:space="preserve">We will </w:t>
      </w:r>
      <w:r w:rsidR="00030FC2" w:rsidRPr="00E16D9F">
        <w:rPr>
          <w:rFonts w:cstheme="minorHAnsi"/>
        </w:rPr>
        <w:t xml:space="preserve">pause </w:t>
      </w:r>
      <w:r w:rsidRPr="00E16D9F">
        <w:rPr>
          <w:rFonts w:cstheme="minorHAnsi"/>
        </w:rPr>
        <w:t>briefly between</w:t>
      </w:r>
      <w:r w:rsidR="0016565A" w:rsidRPr="00E16D9F">
        <w:rPr>
          <w:rFonts w:cstheme="minorHAnsi"/>
        </w:rPr>
        <w:t xml:space="preserve"> each statement for </w:t>
      </w:r>
      <w:r w:rsidR="00030FC2" w:rsidRPr="00E16D9F">
        <w:rPr>
          <w:rFonts w:cstheme="minorHAnsi"/>
        </w:rPr>
        <w:t xml:space="preserve">thirty </w:t>
      </w:r>
      <w:r w:rsidR="0016565A" w:rsidRPr="00E16D9F">
        <w:rPr>
          <w:rFonts w:cstheme="minorHAnsi"/>
        </w:rPr>
        <w:t>seconds</w:t>
      </w:r>
      <w:r w:rsidR="00622AC0" w:rsidRPr="00E16D9F">
        <w:rPr>
          <w:rFonts w:cstheme="minorHAnsi"/>
        </w:rPr>
        <w:t>, and d</w:t>
      </w:r>
      <w:r w:rsidR="00E20B1C" w:rsidRPr="00E16D9F">
        <w:rPr>
          <w:rFonts w:cstheme="minorHAnsi"/>
        </w:rPr>
        <w:t>uring this time you</w:t>
      </w:r>
      <w:r w:rsidR="00E43C3F" w:rsidRPr="00E16D9F">
        <w:rPr>
          <w:rFonts w:cstheme="minorHAnsi"/>
        </w:rPr>
        <w:t xml:space="preserve"> may wish to</w:t>
      </w:r>
      <w:r w:rsidR="00044FB3" w:rsidRPr="00E16D9F">
        <w:rPr>
          <w:rFonts w:cstheme="minorHAnsi"/>
        </w:rPr>
        <w:t xml:space="preserve"> </w:t>
      </w:r>
      <w:r w:rsidR="00622AC0" w:rsidRPr="00E16D9F">
        <w:rPr>
          <w:rFonts w:cstheme="minorHAnsi"/>
        </w:rPr>
        <w:t>jot down some</w:t>
      </w:r>
      <w:r w:rsidR="00816FD8" w:rsidRPr="00E16D9F">
        <w:rPr>
          <w:rFonts w:cstheme="minorHAnsi"/>
        </w:rPr>
        <w:t xml:space="preserve"> notes</w:t>
      </w:r>
      <w:r w:rsidR="00E43C3F" w:rsidRPr="00E16D9F">
        <w:rPr>
          <w:rFonts w:cstheme="minorHAnsi"/>
        </w:rPr>
        <w:t xml:space="preserve">. </w:t>
      </w:r>
      <w:bookmarkStart w:id="7" w:name="_Hlk116986438"/>
      <w:r w:rsidR="007344DD" w:rsidRPr="00E16D9F">
        <w:rPr>
          <w:rFonts w:cstheme="minorHAnsi"/>
        </w:rPr>
        <w:t>If</w:t>
      </w:r>
      <w:r w:rsidR="00CF2ABD" w:rsidRPr="00E16D9F">
        <w:rPr>
          <w:rFonts w:cstheme="minorHAnsi"/>
        </w:rPr>
        <w:t xml:space="preserve"> </w:t>
      </w:r>
      <w:r w:rsidR="008C04C0" w:rsidRPr="00E16D9F">
        <w:rPr>
          <w:rFonts w:cstheme="minorHAnsi"/>
        </w:rPr>
        <w:t>it</w:t>
      </w:r>
      <w:r w:rsidR="00CF2ABD" w:rsidRPr="00E16D9F">
        <w:rPr>
          <w:rFonts w:cstheme="minorHAnsi"/>
        </w:rPr>
        <w:t xml:space="preserve"> works for you</w:t>
      </w:r>
      <w:r w:rsidR="008C04C0" w:rsidRPr="00E16D9F">
        <w:rPr>
          <w:rFonts w:cstheme="minorHAnsi"/>
        </w:rPr>
        <w:t>, f</w:t>
      </w:r>
      <w:r w:rsidR="00734D90" w:rsidRPr="00E16D9F">
        <w:rPr>
          <w:rFonts w:cstheme="minorHAnsi"/>
        </w:rPr>
        <w:t>eel free to</w:t>
      </w:r>
      <w:r w:rsidR="00CD66AE" w:rsidRPr="00E16D9F">
        <w:rPr>
          <w:rFonts w:cstheme="minorHAnsi"/>
        </w:rPr>
        <w:t xml:space="preserve"> also</w:t>
      </w:r>
      <w:r w:rsidR="00734D90" w:rsidRPr="00E16D9F">
        <w:rPr>
          <w:rFonts w:cstheme="minorHAnsi"/>
        </w:rPr>
        <w:t xml:space="preserve"> place</w:t>
      </w:r>
      <w:r w:rsidR="00BD486D" w:rsidRPr="00E16D9F">
        <w:rPr>
          <w:rFonts w:cstheme="minorHAnsi"/>
        </w:rPr>
        <w:t xml:space="preserve"> the palm of</w:t>
      </w:r>
      <w:r w:rsidR="00734D90" w:rsidRPr="00E16D9F">
        <w:rPr>
          <w:rFonts w:cstheme="minorHAnsi"/>
        </w:rPr>
        <w:t xml:space="preserve"> one hand on your occiput. </w:t>
      </w:r>
      <w:bookmarkEnd w:id="7"/>
      <w:r w:rsidR="00D552D9" w:rsidRPr="00E16D9F">
        <w:rPr>
          <w:rFonts w:cstheme="minorHAnsi"/>
        </w:rPr>
        <w:t xml:space="preserve">Let’s </w:t>
      </w:r>
      <w:r w:rsidR="0016565A" w:rsidRPr="00E16D9F">
        <w:rPr>
          <w:rFonts w:cstheme="minorHAnsi"/>
        </w:rPr>
        <w:t>begin.</w:t>
      </w:r>
    </w:p>
    <w:p w14:paraId="7E0E8962" w14:textId="77777777" w:rsidR="00345F94" w:rsidRPr="00E16D9F" w:rsidRDefault="00345F94" w:rsidP="001540A1">
      <w:pPr>
        <w:spacing w:after="0" w:line="240" w:lineRule="auto"/>
        <w:jc w:val="both"/>
        <w:rPr>
          <w:rFonts w:cstheme="minorHAnsi"/>
        </w:rPr>
      </w:pPr>
    </w:p>
    <w:p w14:paraId="0EB976E8" w14:textId="50C38532" w:rsidR="00E35FEB" w:rsidRPr="00E16D9F" w:rsidRDefault="00307DDC" w:rsidP="001540A1">
      <w:pPr>
        <w:spacing w:after="0" w:line="240" w:lineRule="auto"/>
        <w:jc w:val="both"/>
        <w:rPr>
          <w:rFonts w:cstheme="minorHAnsi"/>
          <w:b/>
        </w:rPr>
      </w:pPr>
      <w:r w:rsidRPr="00E16D9F">
        <w:rPr>
          <w:rFonts w:cstheme="minorHAnsi"/>
          <w:b/>
        </w:rPr>
        <w:t xml:space="preserve">The </w:t>
      </w:r>
      <w:r w:rsidR="00E35FEB" w:rsidRPr="00E16D9F">
        <w:rPr>
          <w:rFonts w:cstheme="minorHAnsi"/>
          <w:b/>
        </w:rPr>
        <w:t>T</w:t>
      </w:r>
      <w:r w:rsidR="00985818" w:rsidRPr="00E16D9F">
        <w:rPr>
          <w:rFonts w:cstheme="minorHAnsi"/>
          <w:b/>
        </w:rPr>
        <w:t>-</w:t>
      </w:r>
      <w:r w:rsidR="00E35FEB" w:rsidRPr="00E16D9F">
        <w:rPr>
          <w:rFonts w:cstheme="minorHAnsi"/>
          <w:b/>
        </w:rPr>
        <w:t>A</w:t>
      </w:r>
      <w:r w:rsidR="00985818" w:rsidRPr="00E16D9F">
        <w:rPr>
          <w:rFonts w:cstheme="minorHAnsi"/>
          <w:b/>
        </w:rPr>
        <w:t>-</w:t>
      </w:r>
      <w:r w:rsidR="00E35FEB" w:rsidRPr="00E16D9F">
        <w:rPr>
          <w:rFonts w:cstheme="minorHAnsi"/>
          <w:b/>
        </w:rPr>
        <w:t>T</w:t>
      </w:r>
    </w:p>
    <w:p w14:paraId="7C1350F5" w14:textId="77777777" w:rsidR="00E35FEB" w:rsidRPr="00E16D9F" w:rsidRDefault="00E35FEB" w:rsidP="001540A1">
      <w:pPr>
        <w:spacing w:after="0" w:line="240" w:lineRule="auto"/>
        <w:jc w:val="both"/>
        <w:rPr>
          <w:rFonts w:cstheme="minorHAnsi"/>
        </w:rPr>
      </w:pPr>
    </w:p>
    <w:p w14:paraId="3B76A358" w14:textId="7780F7AE" w:rsidR="008838E2" w:rsidRPr="00E16D9F" w:rsidRDefault="00345F94" w:rsidP="005E2373">
      <w:pPr>
        <w:widowControl w:val="0"/>
        <w:spacing w:after="0" w:line="240" w:lineRule="auto"/>
        <w:jc w:val="both"/>
        <w:rPr>
          <w:rFonts w:cstheme="minorHAnsi"/>
        </w:rPr>
      </w:pPr>
      <w:r w:rsidRPr="00E16D9F">
        <w:rPr>
          <w:rFonts w:cstheme="minorHAnsi"/>
        </w:rPr>
        <w:t>Take the pose and breathe.</w:t>
      </w:r>
    </w:p>
    <w:p w14:paraId="29AAC4C0" w14:textId="77777777" w:rsidR="007117B3" w:rsidRPr="00E16D9F" w:rsidRDefault="007117B3" w:rsidP="005E2373">
      <w:pPr>
        <w:widowControl w:val="0"/>
        <w:spacing w:after="0" w:line="240" w:lineRule="auto"/>
        <w:jc w:val="both"/>
        <w:rPr>
          <w:rFonts w:cstheme="minorHAnsi"/>
        </w:rPr>
      </w:pPr>
    </w:p>
    <w:p w14:paraId="51652B27" w14:textId="7C1EA167" w:rsidR="00E43C3F" w:rsidRPr="00E16D9F" w:rsidRDefault="00EF27E5" w:rsidP="005E2373">
      <w:pPr>
        <w:pStyle w:val="ListParagraph"/>
        <w:widowControl w:val="0"/>
        <w:numPr>
          <w:ilvl w:val="0"/>
          <w:numId w:val="3"/>
        </w:numPr>
        <w:spacing w:after="0" w:line="240" w:lineRule="auto"/>
        <w:jc w:val="both"/>
        <w:rPr>
          <w:rFonts w:cstheme="minorHAnsi"/>
          <w:i/>
        </w:rPr>
      </w:pPr>
      <w:r w:rsidRPr="00E16D9F">
        <w:rPr>
          <w:rFonts w:cstheme="minorHAnsi"/>
          <w:b/>
        </w:rPr>
        <w:lastRenderedPageBreak/>
        <w:t xml:space="preserve">Think about </w:t>
      </w:r>
      <w:r w:rsidR="00D552D9" w:rsidRPr="00E16D9F">
        <w:rPr>
          <w:rFonts w:cstheme="minorHAnsi"/>
          <w:b/>
        </w:rPr>
        <w:t xml:space="preserve">the </w:t>
      </w:r>
      <w:r w:rsidR="00727B5F" w:rsidRPr="00E16D9F">
        <w:rPr>
          <w:rFonts w:cstheme="minorHAnsi"/>
          <w:b/>
        </w:rPr>
        <w:t>problem</w:t>
      </w:r>
      <w:r w:rsidR="00D51745" w:rsidRPr="00E16D9F">
        <w:rPr>
          <w:rFonts w:cstheme="minorHAnsi"/>
          <w:b/>
        </w:rPr>
        <w:t xml:space="preserve"> </w:t>
      </w:r>
      <w:r w:rsidR="008B57FD" w:rsidRPr="00E16D9F">
        <w:rPr>
          <w:rFonts w:cstheme="minorHAnsi"/>
          <w:b/>
        </w:rPr>
        <w:t>that is distressing yo</w:t>
      </w:r>
      <w:r w:rsidR="00D74E80" w:rsidRPr="00E16D9F">
        <w:rPr>
          <w:rFonts w:cstheme="minorHAnsi"/>
          <w:b/>
        </w:rPr>
        <w:t>u</w:t>
      </w:r>
      <w:r w:rsidR="00CA7193" w:rsidRPr="00E16D9F">
        <w:rPr>
          <w:rFonts w:cstheme="minorHAnsi"/>
          <w:b/>
        </w:rPr>
        <w:t xml:space="preserve"> today</w:t>
      </w:r>
      <w:r w:rsidR="008B57FD" w:rsidRPr="00E16D9F">
        <w:rPr>
          <w:rFonts w:cstheme="minorHAnsi"/>
          <w:b/>
        </w:rPr>
        <w:t>. Could it be related to something that happened in the past—perhaps one, ten, or</w:t>
      </w:r>
      <w:r w:rsidR="00CD66AE" w:rsidRPr="00E16D9F">
        <w:rPr>
          <w:rFonts w:cstheme="minorHAnsi"/>
          <w:b/>
        </w:rPr>
        <w:t xml:space="preserve"> even</w:t>
      </w:r>
      <w:r w:rsidR="008B57FD" w:rsidRPr="00E16D9F">
        <w:rPr>
          <w:rFonts w:cstheme="minorHAnsi"/>
          <w:b/>
        </w:rPr>
        <w:t xml:space="preserve"> </w:t>
      </w:r>
      <w:r w:rsidR="00EF1E9C" w:rsidRPr="00E16D9F">
        <w:rPr>
          <w:rFonts w:cstheme="minorHAnsi"/>
          <w:b/>
        </w:rPr>
        <w:t>twenty years ago?</w:t>
      </w:r>
      <w:r w:rsidR="008B57FD" w:rsidRPr="00E16D9F">
        <w:rPr>
          <w:rFonts w:cstheme="minorHAnsi"/>
          <w:b/>
        </w:rPr>
        <w:t xml:space="preserve"> </w:t>
      </w:r>
      <w:r w:rsidR="002A0C1A" w:rsidRPr="00E16D9F">
        <w:rPr>
          <w:rFonts w:cstheme="minorHAnsi"/>
          <w:b/>
        </w:rPr>
        <w:t>F</w:t>
      </w:r>
      <w:r w:rsidR="006B6DEF" w:rsidRPr="00E16D9F">
        <w:rPr>
          <w:rFonts w:cstheme="minorHAnsi"/>
          <w:b/>
        </w:rPr>
        <w:t>eel what it</w:t>
      </w:r>
      <w:r w:rsidR="007117B3" w:rsidRPr="00E16D9F">
        <w:rPr>
          <w:rFonts w:cstheme="minorHAnsi"/>
          <w:b/>
        </w:rPr>
        <w:t>’</w:t>
      </w:r>
      <w:r w:rsidR="006B6DEF" w:rsidRPr="00E16D9F">
        <w:rPr>
          <w:rFonts w:cstheme="minorHAnsi"/>
          <w:b/>
        </w:rPr>
        <w:t>s lik</w:t>
      </w:r>
      <w:r w:rsidR="00345F94" w:rsidRPr="00E16D9F">
        <w:rPr>
          <w:rFonts w:cstheme="minorHAnsi"/>
          <w:b/>
        </w:rPr>
        <w:t>e to live with this</w:t>
      </w:r>
      <w:r w:rsidR="00727B5F" w:rsidRPr="00E16D9F">
        <w:rPr>
          <w:rFonts w:cstheme="minorHAnsi"/>
          <w:b/>
        </w:rPr>
        <w:t xml:space="preserve"> problem. </w:t>
      </w:r>
      <w:r w:rsidR="00E43C3F" w:rsidRPr="00E16D9F">
        <w:rPr>
          <w:rFonts w:cstheme="minorHAnsi"/>
          <w:b/>
        </w:rPr>
        <w:t xml:space="preserve">Breathe deeply. </w:t>
      </w:r>
      <w:r w:rsidR="00E43C3F" w:rsidRPr="00E16D9F">
        <w:rPr>
          <w:rFonts w:cstheme="minorHAnsi"/>
          <w:b/>
          <w:i/>
        </w:rPr>
        <w:t xml:space="preserve">(Pause </w:t>
      </w:r>
      <w:r w:rsidR="001540A1" w:rsidRPr="00E16D9F">
        <w:rPr>
          <w:rFonts w:cstheme="minorHAnsi"/>
          <w:b/>
          <w:i/>
        </w:rPr>
        <w:t xml:space="preserve">for </w:t>
      </w:r>
      <w:r w:rsidR="00E43C3F" w:rsidRPr="00E16D9F">
        <w:rPr>
          <w:rFonts w:cstheme="minorHAnsi"/>
          <w:b/>
          <w:i/>
        </w:rPr>
        <w:t>30 seconds)</w:t>
      </w:r>
    </w:p>
    <w:p w14:paraId="3B9F7D31" w14:textId="77777777" w:rsidR="00E57C8E" w:rsidRPr="00E16D9F" w:rsidRDefault="00E57C8E" w:rsidP="00E57C8E">
      <w:pPr>
        <w:spacing w:after="0" w:line="240" w:lineRule="auto"/>
        <w:jc w:val="both"/>
        <w:rPr>
          <w:rFonts w:cstheme="minorHAnsi"/>
        </w:rPr>
      </w:pPr>
    </w:p>
    <w:p w14:paraId="31355C3F" w14:textId="1AE3F9BE" w:rsidR="00E43C3F" w:rsidRPr="00E16D9F" w:rsidRDefault="00E43C3F" w:rsidP="00E80AB3">
      <w:pPr>
        <w:spacing w:after="0" w:line="240" w:lineRule="auto"/>
        <w:ind w:left="360"/>
        <w:rPr>
          <w:rFonts w:cstheme="minorHAnsi"/>
          <w:i/>
        </w:rPr>
      </w:pPr>
      <w:r w:rsidRPr="00E16D9F">
        <w:rPr>
          <w:rFonts w:cstheme="minorHAnsi"/>
        </w:rPr>
        <w:t>Pause and jot down the prob</w:t>
      </w:r>
      <w:r w:rsidR="00936A9B" w:rsidRPr="00E16D9F">
        <w:rPr>
          <w:rFonts w:cstheme="minorHAnsi"/>
        </w:rPr>
        <w:t xml:space="preserve">lem. </w:t>
      </w:r>
      <w:r w:rsidR="004E3CCA" w:rsidRPr="00E16D9F">
        <w:rPr>
          <w:rFonts w:cstheme="minorHAnsi"/>
          <w:i/>
        </w:rPr>
        <w:t xml:space="preserve">(Pause </w:t>
      </w:r>
      <w:r w:rsidR="001540A1" w:rsidRPr="00E16D9F">
        <w:rPr>
          <w:rFonts w:cstheme="minorHAnsi"/>
          <w:i/>
        </w:rPr>
        <w:t xml:space="preserve">for </w:t>
      </w:r>
      <w:r w:rsidR="004E3CCA" w:rsidRPr="00E16D9F">
        <w:rPr>
          <w:rFonts w:cstheme="minorHAnsi"/>
          <w:i/>
        </w:rPr>
        <w:t>15 seconds)</w:t>
      </w:r>
      <w:r w:rsidR="004E3CCA" w:rsidRPr="00E16D9F">
        <w:rPr>
          <w:rFonts w:cstheme="minorHAnsi"/>
        </w:rPr>
        <w:t xml:space="preserve"> </w:t>
      </w:r>
      <w:r w:rsidR="00936A9B" w:rsidRPr="00E16D9F">
        <w:rPr>
          <w:rFonts w:cstheme="minorHAnsi"/>
        </w:rPr>
        <w:t xml:space="preserve">On a scale of one to ten, </w:t>
      </w:r>
      <w:r w:rsidR="008B12AC" w:rsidRPr="00E16D9F">
        <w:rPr>
          <w:rFonts w:cstheme="minorHAnsi"/>
        </w:rPr>
        <w:t>assess</w:t>
      </w:r>
      <w:r w:rsidR="004E3CCA" w:rsidRPr="00E16D9F">
        <w:rPr>
          <w:rFonts w:cstheme="minorHAnsi"/>
        </w:rPr>
        <w:t xml:space="preserve"> </w:t>
      </w:r>
      <w:r w:rsidR="00B5010B" w:rsidRPr="00E16D9F">
        <w:rPr>
          <w:rFonts w:cstheme="minorHAnsi"/>
        </w:rPr>
        <w:t xml:space="preserve">and write down </w:t>
      </w:r>
      <w:r w:rsidR="008B57FD" w:rsidRPr="00E16D9F">
        <w:rPr>
          <w:rFonts w:cstheme="minorHAnsi"/>
        </w:rPr>
        <w:t>how distressing this problem</w:t>
      </w:r>
      <w:r w:rsidR="004E3CCA" w:rsidRPr="00E16D9F">
        <w:rPr>
          <w:rFonts w:cstheme="minorHAnsi"/>
        </w:rPr>
        <w:t xml:space="preserve"> is for you today</w:t>
      </w:r>
      <w:r w:rsidR="00BD486D" w:rsidRPr="00E16D9F">
        <w:rPr>
          <w:rFonts w:cstheme="minorHAnsi"/>
        </w:rPr>
        <w:t>.</w:t>
      </w:r>
      <w:r w:rsidR="008B57FD" w:rsidRPr="00E16D9F">
        <w:rPr>
          <w:rFonts w:cstheme="minorHAnsi"/>
        </w:rPr>
        <w:t xml:space="preserve"> </w:t>
      </w:r>
      <w:r w:rsidRPr="00E16D9F">
        <w:rPr>
          <w:rFonts w:cstheme="minorHAnsi"/>
          <w:i/>
        </w:rPr>
        <w:t>(Pause</w:t>
      </w:r>
      <w:r w:rsidR="001540A1" w:rsidRPr="00E16D9F">
        <w:rPr>
          <w:rFonts w:cstheme="minorHAnsi"/>
          <w:i/>
        </w:rPr>
        <w:t xml:space="preserve"> for </w:t>
      </w:r>
      <w:r w:rsidR="004E3CCA" w:rsidRPr="00E16D9F">
        <w:rPr>
          <w:rFonts w:cstheme="minorHAnsi"/>
          <w:i/>
        </w:rPr>
        <w:t>15</w:t>
      </w:r>
      <w:r w:rsidRPr="00E16D9F">
        <w:rPr>
          <w:rFonts w:cstheme="minorHAnsi"/>
          <w:i/>
        </w:rPr>
        <w:t xml:space="preserve"> seconds)</w:t>
      </w:r>
    </w:p>
    <w:p w14:paraId="6720B7FF" w14:textId="77777777" w:rsidR="008A325E" w:rsidRPr="00E16D9F" w:rsidRDefault="008A325E" w:rsidP="001540A1">
      <w:pPr>
        <w:spacing w:after="0" w:line="240" w:lineRule="auto"/>
        <w:ind w:left="360"/>
        <w:jc w:val="both"/>
        <w:rPr>
          <w:rFonts w:cstheme="minorHAnsi"/>
        </w:rPr>
      </w:pPr>
    </w:p>
    <w:p w14:paraId="6D3FAD0B" w14:textId="74C89462" w:rsidR="00E43C3F" w:rsidRPr="00E16D9F" w:rsidRDefault="00E43C3F" w:rsidP="001540A1">
      <w:pPr>
        <w:spacing w:after="0" w:line="240" w:lineRule="auto"/>
        <w:ind w:left="360"/>
        <w:jc w:val="both"/>
        <w:rPr>
          <w:rFonts w:cstheme="minorHAnsi"/>
        </w:rPr>
      </w:pPr>
      <w:r w:rsidRPr="00E16D9F">
        <w:rPr>
          <w:rFonts w:cstheme="minorHAnsi"/>
        </w:rPr>
        <w:t>Now resume the pose</w:t>
      </w:r>
      <w:r w:rsidR="00816FD8" w:rsidRPr="00E16D9F">
        <w:rPr>
          <w:rFonts w:cstheme="minorHAnsi"/>
        </w:rPr>
        <w:t xml:space="preserve"> and breathe</w:t>
      </w:r>
      <w:r w:rsidR="00CB2C82" w:rsidRPr="00E16D9F">
        <w:rPr>
          <w:rFonts w:cstheme="minorHAnsi"/>
        </w:rPr>
        <w:t xml:space="preserve"> deeply</w:t>
      </w:r>
      <w:r w:rsidR="00816FD8" w:rsidRPr="00E16D9F">
        <w:rPr>
          <w:rFonts w:cstheme="minorHAnsi"/>
        </w:rPr>
        <w:t>.</w:t>
      </w:r>
      <w:r w:rsidR="00867128" w:rsidRPr="00E16D9F">
        <w:rPr>
          <w:rFonts w:cstheme="minorHAnsi"/>
        </w:rPr>
        <w:t xml:space="preserve"> </w:t>
      </w:r>
    </w:p>
    <w:p w14:paraId="3EDE5F0E" w14:textId="77777777" w:rsidR="00030FC2" w:rsidRPr="00E16D9F" w:rsidRDefault="00030FC2" w:rsidP="001540A1">
      <w:pPr>
        <w:spacing w:after="0" w:line="240" w:lineRule="auto"/>
        <w:jc w:val="both"/>
        <w:rPr>
          <w:rFonts w:cstheme="minorHAnsi"/>
        </w:rPr>
      </w:pPr>
    </w:p>
    <w:p w14:paraId="73F170D4" w14:textId="0CCDFC2F" w:rsidR="00E43C3F" w:rsidRPr="00E16D9F" w:rsidRDefault="00EF27E5" w:rsidP="001540A1">
      <w:pPr>
        <w:pStyle w:val="ListParagraph"/>
        <w:numPr>
          <w:ilvl w:val="0"/>
          <w:numId w:val="3"/>
        </w:numPr>
        <w:spacing w:after="0" w:line="240" w:lineRule="auto"/>
        <w:jc w:val="both"/>
        <w:rPr>
          <w:rFonts w:cstheme="minorHAnsi"/>
          <w:b/>
          <w:i/>
        </w:rPr>
      </w:pPr>
      <w:r w:rsidRPr="00E16D9F">
        <w:rPr>
          <w:rFonts w:cstheme="minorHAnsi"/>
          <w:b/>
        </w:rPr>
        <w:t>Think about</w:t>
      </w:r>
      <w:r w:rsidR="006B6DEF" w:rsidRPr="00E16D9F">
        <w:rPr>
          <w:rFonts w:cstheme="minorHAnsi"/>
          <w:b/>
        </w:rPr>
        <w:t xml:space="preserve"> </w:t>
      </w:r>
      <w:r w:rsidR="004E3CCA" w:rsidRPr="00E16D9F">
        <w:rPr>
          <w:rFonts w:cstheme="minorHAnsi"/>
          <w:b/>
        </w:rPr>
        <w:t>what</w:t>
      </w:r>
      <w:r w:rsidR="006B6DEF" w:rsidRPr="00E16D9F">
        <w:rPr>
          <w:rFonts w:cstheme="minorHAnsi"/>
          <w:b/>
        </w:rPr>
        <w:t xml:space="preserve"> </w:t>
      </w:r>
      <w:r w:rsidR="00044FB3" w:rsidRPr="00E16D9F">
        <w:rPr>
          <w:rFonts w:cstheme="minorHAnsi"/>
          <w:b/>
        </w:rPr>
        <w:t>your</w:t>
      </w:r>
      <w:r w:rsidR="00936A9B" w:rsidRPr="00E16D9F">
        <w:rPr>
          <w:rFonts w:cstheme="minorHAnsi"/>
          <w:b/>
        </w:rPr>
        <w:t xml:space="preserve"> </w:t>
      </w:r>
      <w:r w:rsidR="006B6DEF" w:rsidRPr="00E16D9F">
        <w:rPr>
          <w:rFonts w:cstheme="minorHAnsi"/>
          <w:b/>
        </w:rPr>
        <w:t>life</w:t>
      </w:r>
      <w:r w:rsidR="00734D90" w:rsidRPr="00E16D9F">
        <w:rPr>
          <w:rFonts w:cstheme="minorHAnsi"/>
          <w:b/>
        </w:rPr>
        <w:t xml:space="preserve"> would be like without this problem.</w:t>
      </w:r>
      <w:r w:rsidR="00BD486D" w:rsidRPr="00E16D9F">
        <w:rPr>
          <w:rFonts w:cstheme="minorHAnsi"/>
          <w:b/>
        </w:rPr>
        <w:t xml:space="preserve"> </w:t>
      </w:r>
      <w:r w:rsidR="00BD486D" w:rsidRPr="00E16D9F">
        <w:rPr>
          <w:rFonts w:cstheme="minorHAnsi"/>
          <w:b/>
          <w:i/>
        </w:rPr>
        <w:t>(Pause and</w:t>
      </w:r>
      <w:r w:rsidR="004176FD" w:rsidRPr="00E16D9F">
        <w:rPr>
          <w:rFonts w:cstheme="minorHAnsi"/>
          <w:b/>
          <w:i/>
        </w:rPr>
        <w:t xml:space="preserve"> then</w:t>
      </w:r>
      <w:r w:rsidR="00BD486D" w:rsidRPr="00E16D9F">
        <w:rPr>
          <w:rFonts w:cstheme="minorHAnsi"/>
          <w:b/>
          <w:i/>
        </w:rPr>
        <w:t xml:space="preserve"> repeat)</w:t>
      </w:r>
      <w:r w:rsidR="00727B5F" w:rsidRPr="00E16D9F">
        <w:rPr>
          <w:rFonts w:cstheme="minorHAnsi"/>
          <w:b/>
        </w:rPr>
        <w:t xml:space="preserve"> </w:t>
      </w:r>
      <w:r w:rsidR="00E43C3F" w:rsidRPr="00E16D9F">
        <w:rPr>
          <w:rFonts w:cstheme="minorHAnsi"/>
          <w:b/>
          <w:i/>
        </w:rPr>
        <w:t xml:space="preserve">(Pause </w:t>
      </w:r>
      <w:r w:rsidR="001540A1" w:rsidRPr="00E16D9F">
        <w:rPr>
          <w:rFonts w:cstheme="minorHAnsi"/>
          <w:b/>
          <w:i/>
        </w:rPr>
        <w:t xml:space="preserve">for </w:t>
      </w:r>
      <w:r w:rsidR="00E43C3F" w:rsidRPr="00E16D9F">
        <w:rPr>
          <w:rFonts w:cstheme="minorHAnsi"/>
          <w:b/>
          <w:i/>
        </w:rPr>
        <w:t xml:space="preserve">30 seconds) </w:t>
      </w:r>
    </w:p>
    <w:p w14:paraId="10825F91" w14:textId="77777777" w:rsidR="00E43C3F" w:rsidRPr="00E16D9F" w:rsidRDefault="00E43C3F" w:rsidP="001540A1">
      <w:pPr>
        <w:spacing w:after="0" w:line="240" w:lineRule="auto"/>
        <w:jc w:val="both"/>
        <w:rPr>
          <w:rFonts w:cstheme="minorHAnsi"/>
        </w:rPr>
      </w:pPr>
    </w:p>
    <w:p w14:paraId="7498FC8A" w14:textId="09399A74" w:rsidR="00E43C3F" w:rsidRPr="00E16D9F" w:rsidRDefault="00936A9B" w:rsidP="001540A1">
      <w:pPr>
        <w:spacing w:after="0" w:line="240" w:lineRule="auto"/>
        <w:ind w:left="360"/>
        <w:jc w:val="both"/>
        <w:rPr>
          <w:rFonts w:cstheme="minorHAnsi"/>
          <w:i/>
        </w:rPr>
      </w:pPr>
      <w:r w:rsidRPr="00E16D9F">
        <w:rPr>
          <w:rFonts w:cstheme="minorHAnsi"/>
        </w:rPr>
        <w:t xml:space="preserve">If you wish, pause and </w:t>
      </w:r>
      <w:r w:rsidR="00BD486D" w:rsidRPr="00E16D9F">
        <w:rPr>
          <w:rFonts w:cstheme="minorHAnsi"/>
        </w:rPr>
        <w:t>jot down your thoughts.</w:t>
      </w:r>
      <w:r w:rsidRPr="00E16D9F">
        <w:rPr>
          <w:rFonts w:cstheme="minorHAnsi"/>
        </w:rPr>
        <w:t xml:space="preserve"> </w:t>
      </w:r>
      <w:r w:rsidR="00E43C3F" w:rsidRPr="00E16D9F">
        <w:rPr>
          <w:rFonts w:cstheme="minorHAnsi"/>
          <w:i/>
        </w:rPr>
        <w:t xml:space="preserve">(Pause </w:t>
      </w:r>
      <w:r w:rsidR="001540A1" w:rsidRPr="00E16D9F">
        <w:rPr>
          <w:rFonts w:cstheme="minorHAnsi"/>
          <w:i/>
        </w:rPr>
        <w:t xml:space="preserve">for </w:t>
      </w:r>
      <w:r w:rsidR="00E43C3F" w:rsidRPr="00E16D9F">
        <w:rPr>
          <w:rFonts w:cstheme="minorHAnsi"/>
          <w:i/>
        </w:rPr>
        <w:t>30 seconds)</w:t>
      </w:r>
    </w:p>
    <w:p w14:paraId="2C1D232F" w14:textId="77777777" w:rsidR="00E43C3F" w:rsidRPr="00E16D9F" w:rsidRDefault="00E43C3F" w:rsidP="001540A1">
      <w:pPr>
        <w:spacing w:after="0" w:line="240" w:lineRule="auto"/>
        <w:ind w:left="360"/>
        <w:jc w:val="both"/>
        <w:rPr>
          <w:rFonts w:cstheme="minorHAnsi"/>
        </w:rPr>
      </w:pPr>
    </w:p>
    <w:p w14:paraId="74DB8F06" w14:textId="77777777" w:rsidR="00E43C3F" w:rsidRPr="00E16D9F" w:rsidRDefault="00220ECC" w:rsidP="001540A1">
      <w:pPr>
        <w:spacing w:after="0" w:line="240" w:lineRule="auto"/>
        <w:ind w:left="360"/>
        <w:jc w:val="both"/>
        <w:rPr>
          <w:rFonts w:cstheme="minorHAnsi"/>
        </w:rPr>
      </w:pPr>
      <w:r w:rsidRPr="00E16D9F">
        <w:rPr>
          <w:rFonts w:cstheme="minorHAnsi"/>
        </w:rPr>
        <w:t>Breathe deeply</w:t>
      </w:r>
      <w:r w:rsidR="008E1CE2" w:rsidRPr="00E16D9F">
        <w:rPr>
          <w:rFonts w:cstheme="minorHAnsi"/>
        </w:rPr>
        <w:t xml:space="preserve"> </w:t>
      </w:r>
      <w:r w:rsidRPr="00E16D9F">
        <w:rPr>
          <w:rFonts w:cstheme="minorHAnsi"/>
        </w:rPr>
        <w:t>and t</w:t>
      </w:r>
      <w:r w:rsidR="00EF4721" w:rsidRPr="00E16D9F">
        <w:rPr>
          <w:rFonts w:cstheme="minorHAnsi"/>
        </w:rPr>
        <w:t xml:space="preserve">ake </w:t>
      </w:r>
      <w:r w:rsidR="00E43C3F" w:rsidRPr="00E16D9F">
        <w:rPr>
          <w:rFonts w:cstheme="minorHAnsi"/>
        </w:rPr>
        <w:t xml:space="preserve">the pose </w:t>
      </w:r>
      <w:r w:rsidRPr="00E16D9F">
        <w:rPr>
          <w:rFonts w:cstheme="minorHAnsi"/>
        </w:rPr>
        <w:t>again</w:t>
      </w:r>
      <w:r w:rsidR="00E43C3F" w:rsidRPr="00E16D9F">
        <w:rPr>
          <w:rFonts w:cstheme="minorHAnsi"/>
        </w:rPr>
        <w:t xml:space="preserve">. </w:t>
      </w:r>
    </w:p>
    <w:p w14:paraId="260AC7ED" w14:textId="77777777" w:rsidR="00936A9B" w:rsidRPr="00E16D9F" w:rsidRDefault="00936A9B" w:rsidP="001540A1">
      <w:pPr>
        <w:spacing w:after="0" w:line="240" w:lineRule="auto"/>
        <w:jc w:val="both"/>
        <w:rPr>
          <w:rFonts w:cstheme="minorHAnsi"/>
          <w:b/>
        </w:rPr>
      </w:pPr>
    </w:p>
    <w:p w14:paraId="06A4948F" w14:textId="7B91E5ED" w:rsidR="00E43C3F" w:rsidRPr="00E16D9F" w:rsidRDefault="004053D7" w:rsidP="001540A1">
      <w:pPr>
        <w:pStyle w:val="ListParagraph"/>
        <w:numPr>
          <w:ilvl w:val="0"/>
          <w:numId w:val="3"/>
        </w:numPr>
        <w:spacing w:after="0" w:line="240" w:lineRule="auto"/>
        <w:jc w:val="both"/>
        <w:rPr>
          <w:rFonts w:cstheme="minorHAnsi"/>
          <w:b/>
          <w:i/>
        </w:rPr>
      </w:pPr>
      <w:r w:rsidRPr="00E16D9F">
        <w:rPr>
          <w:rFonts w:cstheme="minorHAnsi"/>
          <w:b/>
        </w:rPr>
        <w:t>Listen to the</w:t>
      </w:r>
      <w:r w:rsidR="00EF4721" w:rsidRPr="00E16D9F">
        <w:rPr>
          <w:rFonts w:cstheme="minorHAnsi"/>
          <w:b/>
        </w:rPr>
        <w:t xml:space="preserve"> clearing statement: </w:t>
      </w:r>
      <w:r w:rsidR="00385189" w:rsidRPr="00E16D9F">
        <w:rPr>
          <w:rFonts w:cstheme="minorHAnsi"/>
          <w:b/>
          <w:i/>
        </w:rPr>
        <w:t>“</w:t>
      </w:r>
      <w:r w:rsidR="006B6DEF" w:rsidRPr="00E16D9F">
        <w:rPr>
          <w:rFonts w:cstheme="minorHAnsi"/>
          <w:b/>
          <w:i/>
        </w:rPr>
        <w:t>God, thank You for healing all the origins of this problem.</w:t>
      </w:r>
      <w:r w:rsidR="00385189" w:rsidRPr="00E16D9F">
        <w:rPr>
          <w:rFonts w:cstheme="minorHAnsi"/>
          <w:b/>
          <w:i/>
        </w:rPr>
        <w:t>”</w:t>
      </w:r>
      <w:r w:rsidR="00936A9B" w:rsidRPr="00E16D9F">
        <w:rPr>
          <w:rFonts w:cstheme="minorHAnsi"/>
          <w:b/>
          <w:i/>
        </w:rPr>
        <w:t xml:space="preserve"> (</w:t>
      </w:r>
      <w:r w:rsidR="00BD486D" w:rsidRPr="00E16D9F">
        <w:rPr>
          <w:rFonts w:cstheme="minorHAnsi"/>
          <w:b/>
          <w:i/>
        </w:rPr>
        <w:t>Pause and then r</w:t>
      </w:r>
      <w:r w:rsidR="00936A9B" w:rsidRPr="00E16D9F">
        <w:rPr>
          <w:rFonts w:cstheme="minorHAnsi"/>
          <w:b/>
          <w:i/>
        </w:rPr>
        <w:t>epeat)</w:t>
      </w:r>
      <w:r w:rsidR="002630AE" w:rsidRPr="00E16D9F">
        <w:rPr>
          <w:rFonts w:cstheme="minorHAnsi"/>
          <w:b/>
          <w:i/>
        </w:rPr>
        <w:t xml:space="preserve"> </w:t>
      </w:r>
      <w:r w:rsidR="00E54D6A" w:rsidRPr="00E16D9F">
        <w:rPr>
          <w:rFonts w:cstheme="minorHAnsi"/>
          <w:b/>
          <w:iCs/>
        </w:rPr>
        <w:t>B</w:t>
      </w:r>
      <w:r w:rsidR="002630AE" w:rsidRPr="00E16D9F">
        <w:rPr>
          <w:rFonts w:cstheme="minorHAnsi"/>
          <w:b/>
          <w:iCs/>
        </w:rPr>
        <w:t>reathe</w:t>
      </w:r>
      <w:r w:rsidR="00E54D6A" w:rsidRPr="00E16D9F">
        <w:rPr>
          <w:rFonts w:cstheme="minorHAnsi"/>
          <w:b/>
          <w:iCs/>
        </w:rPr>
        <w:t>.</w:t>
      </w:r>
      <w:r w:rsidR="00936A9B" w:rsidRPr="00E16D9F">
        <w:rPr>
          <w:rFonts w:cstheme="minorHAnsi"/>
          <w:b/>
        </w:rPr>
        <w:t xml:space="preserve"> </w:t>
      </w:r>
      <w:r w:rsidR="00936A9B" w:rsidRPr="00E16D9F">
        <w:rPr>
          <w:rFonts w:cstheme="minorHAnsi"/>
          <w:b/>
          <w:i/>
        </w:rPr>
        <w:t xml:space="preserve">(Pause </w:t>
      </w:r>
      <w:r w:rsidR="00682074" w:rsidRPr="00E16D9F">
        <w:rPr>
          <w:rFonts w:cstheme="minorHAnsi"/>
          <w:b/>
          <w:i/>
        </w:rPr>
        <w:t xml:space="preserve">for </w:t>
      </w:r>
      <w:r w:rsidR="00936A9B" w:rsidRPr="00E16D9F">
        <w:rPr>
          <w:rFonts w:cstheme="minorHAnsi"/>
          <w:b/>
          <w:i/>
        </w:rPr>
        <w:t>30 seconds)</w:t>
      </w:r>
      <w:r w:rsidR="00345F94" w:rsidRPr="00E16D9F">
        <w:rPr>
          <w:rFonts w:cstheme="minorHAnsi"/>
          <w:b/>
        </w:rPr>
        <w:t xml:space="preserve"> </w:t>
      </w:r>
    </w:p>
    <w:p w14:paraId="72E3F408" w14:textId="77777777" w:rsidR="00044FB3" w:rsidRPr="00E16D9F" w:rsidRDefault="00044FB3" w:rsidP="001540A1">
      <w:pPr>
        <w:spacing w:after="0" w:line="240" w:lineRule="auto"/>
        <w:ind w:left="360"/>
        <w:jc w:val="both"/>
        <w:rPr>
          <w:rFonts w:cstheme="minorHAnsi"/>
        </w:rPr>
      </w:pPr>
    </w:p>
    <w:p w14:paraId="2E15DF0D" w14:textId="77777777" w:rsidR="00E43C3F" w:rsidRPr="00E16D9F" w:rsidRDefault="00385189" w:rsidP="001540A1">
      <w:pPr>
        <w:spacing w:after="0" w:line="240" w:lineRule="auto"/>
        <w:ind w:left="360"/>
        <w:jc w:val="both"/>
        <w:rPr>
          <w:rFonts w:cstheme="minorHAnsi"/>
          <w:i/>
        </w:rPr>
      </w:pPr>
      <w:r w:rsidRPr="00E16D9F">
        <w:rPr>
          <w:rFonts w:cstheme="minorHAnsi"/>
        </w:rPr>
        <w:t>If you wish, pause</w:t>
      </w:r>
      <w:r w:rsidR="00E43C3F" w:rsidRPr="00E16D9F">
        <w:rPr>
          <w:rFonts w:cstheme="minorHAnsi"/>
        </w:rPr>
        <w:t xml:space="preserve"> and make a note. </w:t>
      </w:r>
      <w:r w:rsidR="00E43C3F" w:rsidRPr="00E16D9F">
        <w:rPr>
          <w:rFonts w:cstheme="minorHAnsi"/>
          <w:i/>
        </w:rPr>
        <w:t xml:space="preserve">(Pause </w:t>
      </w:r>
      <w:r w:rsidR="001540A1" w:rsidRPr="00E16D9F">
        <w:rPr>
          <w:rFonts w:cstheme="minorHAnsi"/>
          <w:i/>
        </w:rPr>
        <w:t xml:space="preserve">for </w:t>
      </w:r>
      <w:r w:rsidR="00E43C3F" w:rsidRPr="00E16D9F">
        <w:rPr>
          <w:rFonts w:cstheme="minorHAnsi"/>
          <w:i/>
        </w:rPr>
        <w:t>30 seconds)</w:t>
      </w:r>
    </w:p>
    <w:p w14:paraId="181AD136" w14:textId="77777777" w:rsidR="00E43C3F" w:rsidRPr="00E16D9F" w:rsidRDefault="00E43C3F" w:rsidP="001540A1">
      <w:pPr>
        <w:spacing w:after="0" w:line="240" w:lineRule="auto"/>
        <w:ind w:left="360"/>
        <w:jc w:val="both"/>
        <w:rPr>
          <w:rFonts w:cstheme="minorHAnsi"/>
        </w:rPr>
      </w:pPr>
    </w:p>
    <w:p w14:paraId="57D8D623" w14:textId="77777777" w:rsidR="00E43C3F" w:rsidRPr="00E16D9F" w:rsidRDefault="00EF4721" w:rsidP="001540A1">
      <w:pPr>
        <w:spacing w:after="0" w:line="240" w:lineRule="auto"/>
        <w:ind w:left="360"/>
        <w:jc w:val="both"/>
        <w:rPr>
          <w:rFonts w:cstheme="minorHAnsi"/>
        </w:rPr>
      </w:pPr>
      <w:r w:rsidRPr="00E16D9F">
        <w:rPr>
          <w:rFonts w:cstheme="minorHAnsi"/>
        </w:rPr>
        <w:t>Take the pose again and breathe</w:t>
      </w:r>
      <w:r w:rsidR="00CF38ED" w:rsidRPr="00E16D9F">
        <w:rPr>
          <w:rFonts w:cstheme="minorHAnsi"/>
        </w:rPr>
        <w:t xml:space="preserve"> deeply</w:t>
      </w:r>
      <w:r w:rsidR="00E43C3F" w:rsidRPr="00E16D9F">
        <w:rPr>
          <w:rFonts w:cstheme="minorHAnsi"/>
        </w:rPr>
        <w:t xml:space="preserve">. </w:t>
      </w:r>
    </w:p>
    <w:p w14:paraId="349BEE88" w14:textId="77777777" w:rsidR="00936A9B" w:rsidRPr="00E16D9F" w:rsidRDefault="00936A9B" w:rsidP="001540A1">
      <w:pPr>
        <w:spacing w:after="0" w:line="240" w:lineRule="auto"/>
        <w:jc w:val="both"/>
        <w:rPr>
          <w:rFonts w:cstheme="minorHAnsi"/>
          <w:b/>
        </w:rPr>
      </w:pPr>
    </w:p>
    <w:p w14:paraId="5D1AADDF" w14:textId="21E89B3A" w:rsidR="00E43C3F" w:rsidRPr="00E16D9F" w:rsidRDefault="004053D7" w:rsidP="001540A1">
      <w:pPr>
        <w:pStyle w:val="ListParagraph"/>
        <w:numPr>
          <w:ilvl w:val="0"/>
          <w:numId w:val="3"/>
        </w:numPr>
        <w:spacing w:after="0" w:line="240" w:lineRule="auto"/>
        <w:jc w:val="both"/>
        <w:rPr>
          <w:rFonts w:cstheme="minorHAnsi"/>
          <w:b/>
        </w:rPr>
      </w:pPr>
      <w:r w:rsidRPr="00E16D9F">
        <w:rPr>
          <w:rFonts w:cstheme="minorHAnsi"/>
          <w:b/>
        </w:rPr>
        <w:t>Listen to the</w:t>
      </w:r>
      <w:r w:rsidR="00EF4721" w:rsidRPr="00E16D9F">
        <w:rPr>
          <w:rFonts w:cstheme="minorHAnsi"/>
          <w:b/>
        </w:rPr>
        <w:t xml:space="preserve"> clearing statement: </w:t>
      </w:r>
      <w:r w:rsidR="00385189" w:rsidRPr="00E16D9F">
        <w:rPr>
          <w:rFonts w:cstheme="minorHAnsi"/>
          <w:b/>
          <w:i/>
        </w:rPr>
        <w:t>“</w:t>
      </w:r>
      <w:r w:rsidR="006B6DEF" w:rsidRPr="00E16D9F">
        <w:rPr>
          <w:rFonts w:cstheme="minorHAnsi"/>
          <w:b/>
          <w:i/>
        </w:rPr>
        <w:t>God, thank You for healin</w:t>
      </w:r>
      <w:r w:rsidR="002839E0" w:rsidRPr="00E16D9F">
        <w:rPr>
          <w:rFonts w:cstheme="minorHAnsi"/>
          <w:b/>
          <w:i/>
        </w:rPr>
        <w:t>g all the areas of my life, mind, and body</w:t>
      </w:r>
      <w:r w:rsidR="00EC1F16" w:rsidRPr="00E16D9F">
        <w:rPr>
          <w:rFonts w:cstheme="minorHAnsi"/>
          <w:b/>
          <w:i/>
        </w:rPr>
        <w:t xml:space="preserve"> that have been misoriented by this</w:t>
      </w:r>
      <w:r w:rsidR="006B6DEF" w:rsidRPr="00E16D9F">
        <w:rPr>
          <w:rFonts w:cstheme="minorHAnsi"/>
          <w:b/>
          <w:i/>
        </w:rPr>
        <w:t xml:space="preserve"> problem</w:t>
      </w:r>
      <w:r w:rsidR="006B6DEF" w:rsidRPr="00E16D9F">
        <w:rPr>
          <w:rFonts w:cstheme="minorHAnsi"/>
          <w:b/>
        </w:rPr>
        <w:t>.</w:t>
      </w:r>
      <w:r w:rsidR="00385189" w:rsidRPr="00E16D9F">
        <w:rPr>
          <w:rFonts w:cstheme="minorHAnsi"/>
          <w:b/>
          <w:i/>
        </w:rPr>
        <w:t>”</w:t>
      </w:r>
      <w:r w:rsidR="00727B5F" w:rsidRPr="00E16D9F">
        <w:rPr>
          <w:rFonts w:cstheme="minorHAnsi"/>
          <w:b/>
        </w:rPr>
        <w:t xml:space="preserve"> </w:t>
      </w:r>
      <w:r w:rsidR="00345F94" w:rsidRPr="00E16D9F">
        <w:rPr>
          <w:rFonts w:cstheme="minorHAnsi"/>
          <w:b/>
          <w:i/>
        </w:rPr>
        <w:t>(</w:t>
      </w:r>
      <w:r w:rsidR="00BD486D" w:rsidRPr="00E16D9F">
        <w:rPr>
          <w:rFonts w:cstheme="minorHAnsi"/>
          <w:b/>
          <w:i/>
        </w:rPr>
        <w:t xml:space="preserve">Pause and </w:t>
      </w:r>
      <w:r w:rsidR="004176FD" w:rsidRPr="00E16D9F">
        <w:rPr>
          <w:rFonts w:cstheme="minorHAnsi"/>
          <w:b/>
          <w:i/>
        </w:rPr>
        <w:t xml:space="preserve">then </w:t>
      </w:r>
      <w:r w:rsidR="00BD486D" w:rsidRPr="00E16D9F">
        <w:rPr>
          <w:rFonts w:cstheme="minorHAnsi"/>
          <w:b/>
          <w:i/>
        </w:rPr>
        <w:t>r</w:t>
      </w:r>
      <w:r w:rsidR="00345F94" w:rsidRPr="00E16D9F">
        <w:rPr>
          <w:rFonts w:cstheme="minorHAnsi"/>
          <w:b/>
          <w:i/>
        </w:rPr>
        <w:t>epeat)</w:t>
      </w:r>
      <w:r w:rsidR="00E54D6A" w:rsidRPr="00E16D9F">
        <w:rPr>
          <w:rFonts w:cstheme="minorHAnsi"/>
          <w:b/>
          <w:i/>
        </w:rPr>
        <w:t xml:space="preserve"> </w:t>
      </w:r>
      <w:r w:rsidR="00E54D6A" w:rsidRPr="00E16D9F">
        <w:rPr>
          <w:rFonts w:cstheme="minorHAnsi"/>
          <w:b/>
          <w:iCs/>
        </w:rPr>
        <w:t>Breathe.</w:t>
      </w:r>
      <w:r w:rsidR="008C04C0" w:rsidRPr="00E16D9F">
        <w:rPr>
          <w:rFonts w:cstheme="minorHAnsi"/>
          <w:b/>
          <w:iCs/>
        </w:rPr>
        <w:t xml:space="preserve"> </w:t>
      </w:r>
      <w:r w:rsidR="00E43C3F" w:rsidRPr="00E16D9F">
        <w:rPr>
          <w:rFonts w:cstheme="minorHAnsi"/>
          <w:b/>
          <w:i/>
        </w:rPr>
        <w:t xml:space="preserve">(Pause </w:t>
      </w:r>
      <w:r w:rsidR="00682074" w:rsidRPr="00E16D9F">
        <w:rPr>
          <w:rFonts w:cstheme="minorHAnsi"/>
          <w:b/>
          <w:i/>
        </w:rPr>
        <w:t xml:space="preserve">for </w:t>
      </w:r>
      <w:r w:rsidR="00E43C3F" w:rsidRPr="00E16D9F">
        <w:rPr>
          <w:rFonts w:cstheme="minorHAnsi"/>
          <w:b/>
          <w:i/>
        </w:rPr>
        <w:t>30 seconds)</w:t>
      </w:r>
    </w:p>
    <w:p w14:paraId="638D3560" w14:textId="77777777" w:rsidR="00E43C3F" w:rsidRPr="00E16D9F" w:rsidRDefault="00E43C3F" w:rsidP="001540A1">
      <w:pPr>
        <w:spacing w:after="0" w:line="240" w:lineRule="auto"/>
        <w:jc w:val="both"/>
        <w:rPr>
          <w:rFonts w:cstheme="minorHAnsi"/>
          <w:b/>
        </w:rPr>
      </w:pPr>
    </w:p>
    <w:p w14:paraId="3B459D42" w14:textId="77777777" w:rsidR="00E43C3F" w:rsidRPr="00E16D9F" w:rsidRDefault="00044FB3" w:rsidP="001540A1">
      <w:pPr>
        <w:spacing w:after="0" w:line="240" w:lineRule="auto"/>
        <w:ind w:left="360"/>
        <w:jc w:val="both"/>
        <w:rPr>
          <w:rFonts w:cstheme="minorHAnsi"/>
          <w:i/>
        </w:rPr>
      </w:pPr>
      <w:r w:rsidRPr="00E16D9F">
        <w:rPr>
          <w:rFonts w:cstheme="minorHAnsi"/>
        </w:rPr>
        <w:t>If you wish, p</w:t>
      </w:r>
      <w:r w:rsidR="00E43C3F" w:rsidRPr="00E16D9F">
        <w:rPr>
          <w:rFonts w:cstheme="minorHAnsi"/>
        </w:rPr>
        <w:t>ause and write</w:t>
      </w:r>
      <w:r w:rsidR="00EC1F16" w:rsidRPr="00E16D9F">
        <w:rPr>
          <w:rFonts w:cstheme="minorHAnsi"/>
        </w:rPr>
        <w:t>.</w:t>
      </w:r>
      <w:r w:rsidR="00E43C3F" w:rsidRPr="00E16D9F">
        <w:rPr>
          <w:rFonts w:cstheme="minorHAnsi"/>
        </w:rPr>
        <w:t xml:space="preserve"> </w:t>
      </w:r>
      <w:r w:rsidR="00E43C3F" w:rsidRPr="00E16D9F">
        <w:rPr>
          <w:rFonts w:cstheme="minorHAnsi"/>
          <w:i/>
        </w:rPr>
        <w:t xml:space="preserve">(Pause </w:t>
      </w:r>
      <w:r w:rsidR="00682074" w:rsidRPr="00E16D9F">
        <w:rPr>
          <w:rFonts w:cstheme="minorHAnsi"/>
          <w:i/>
        </w:rPr>
        <w:t xml:space="preserve">for </w:t>
      </w:r>
      <w:r w:rsidR="00E43C3F" w:rsidRPr="00E16D9F">
        <w:rPr>
          <w:rFonts w:cstheme="minorHAnsi"/>
          <w:i/>
        </w:rPr>
        <w:t>30 seconds)</w:t>
      </w:r>
    </w:p>
    <w:p w14:paraId="78AED0B4" w14:textId="77777777" w:rsidR="00E43C3F" w:rsidRPr="00E16D9F" w:rsidRDefault="00E43C3F" w:rsidP="001540A1">
      <w:pPr>
        <w:spacing w:after="0" w:line="240" w:lineRule="auto"/>
        <w:ind w:left="360"/>
        <w:jc w:val="both"/>
        <w:rPr>
          <w:rFonts w:cstheme="minorHAnsi"/>
        </w:rPr>
      </w:pPr>
    </w:p>
    <w:p w14:paraId="65898086" w14:textId="77777777" w:rsidR="00E43C3F" w:rsidRPr="00E16D9F" w:rsidRDefault="00E43C3F" w:rsidP="001540A1">
      <w:pPr>
        <w:spacing w:after="0" w:line="240" w:lineRule="auto"/>
        <w:ind w:left="360"/>
        <w:jc w:val="both"/>
        <w:rPr>
          <w:rFonts w:cstheme="minorHAnsi"/>
        </w:rPr>
      </w:pPr>
      <w:r w:rsidRPr="00E16D9F">
        <w:rPr>
          <w:rFonts w:cstheme="minorHAnsi"/>
        </w:rPr>
        <w:t>Take the pose again and breathe</w:t>
      </w:r>
      <w:r w:rsidR="00044FB3" w:rsidRPr="00E16D9F">
        <w:rPr>
          <w:rFonts w:cstheme="minorHAnsi"/>
        </w:rPr>
        <w:t xml:space="preserve"> deeply</w:t>
      </w:r>
      <w:r w:rsidRPr="00E16D9F">
        <w:rPr>
          <w:rFonts w:cstheme="minorHAnsi"/>
        </w:rPr>
        <w:t>.</w:t>
      </w:r>
    </w:p>
    <w:p w14:paraId="67148DB0" w14:textId="77777777" w:rsidR="00E43C3F" w:rsidRPr="00E16D9F" w:rsidRDefault="00E43C3F" w:rsidP="001540A1">
      <w:pPr>
        <w:spacing w:after="0" w:line="240" w:lineRule="auto"/>
        <w:jc w:val="both"/>
        <w:rPr>
          <w:rFonts w:cstheme="minorHAnsi"/>
        </w:rPr>
      </w:pPr>
    </w:p>
    <w:p w14:paraId="1A8C8031" w14:textId="4FC00B59" w:rsidR="00E43C3F" w:rsidRPr="00E16D9F" w:rsidRDefault="004053D7" w:rsidP="001540A1">
      <w:pPr>
        <w:pStyle w:val="ListParagraph"/>
        <w:numPr>
          <w:ilvl w:val="0"/>
          <w:numId w:val="3"/>
        </w:numPr>
        <w:spacing w:after="0" w:line="240" w:lineRule="auto"/>
        <w:jc w:val="both"/>
        <w:rPr>
          <w:rFonts w:cstheme="minorHAnsi"/>
        </w:rPr>
      </w:pPr>
      <w:r w:rsidRPr="00E16D9F">
        <w:rPr>
          <w:rFonts w:cstheme="minorHAnsi"/>
          <w:b/>
        </w:rPr>
        <w:t>Listen to the</w:t>
      </w:r>
      <w:r w:rsidR="00EF4721" w:rsidRPr="00E16D9F">
        <w:rPr>
          <w:rFonts w:cstheme="minorHAnsi"/>
          <w:b/>
        </w:rPr>
        <w:t xml:space="preserve"> clearing statement: </w:t>
      </w:r>
      <w:r w:rsidR="00385189" w:rsidRPr="00E16D9F">
        <w:rPr>
          <w:rFonts w:cstheme="minorHAnsi"/>
          <w:b/>
          <w:i/>
        </w:rPr>
        <w:t>“</w:t>
      </w:r>
      <w:r w:rsidR="006B6DEF" w:rsidRPr="00E16D9F">
        <w:rPr>
          <w:rFonts w:cstheme="minorHAnsi"/>
          <w:b/>
          <w:i/>
        </w:rPr>
        <w:t xml:space="preserve">God, thank You for healing all the places in me that </w:t>
      </w:r>
      <w:r w:rsidR="00345F94" w:rsidRPr="00E16D9F">
        <w:rPr>
          <w:rFonts w:cstheme="minorHAnsi"/>
          <w:b/>
          <w:i/>
        </w:rPr>
        <w:t>g</w:t>
      </w:r>
      <w:r w:rsidR="00EC1F16" w:rsidRPr="00E16D9F">
        <w:rPr>
          <w:rFonts w:cstheme="minorHAnsi"/>
          <w:b/>
          <w:i/>
        </w:rPr>
        <w:t>et</w:t>
      </w:r>
      <w:r w:rsidR="006B6DEF" w:rsidRPr="00E16D9F">
        <w:rPr>
          <w:rFonts w:cstheme="minorHAnsi"/>
          <w:b/>
          <w:i/>
        </w:rPr>
        <w:t xml:space="preserve"> something out of </w:t>
      </w:r>
      <w:r w:rsidR="0016565A" w:rsidRPr="00E16D9F">
        <w:rPr>
          <w:rFonts w:cstheme="minorHAnsi"/>
          <w:b/>
          <w:i/>
        </w:rPr>
        <w:t>holding on to this problem.</w:t>
      </w:r>
      <w:r w:rsidR="00385189" w:rsidRPr="00E16D9F">
        <w:rPr>
          <w:rFonts w:cstheme="minorHAnsi"/>
          <w:b/>
          <w:i/>
        </w:rPr>
        <w:t>”</w:t>
      </w:r>
      <w:r w:rsidR="00345F94" w:rsidRPr="00E16D9F">
        <w:rPr>
          <w:rFonts w:cstheme="minorHAnsi"/>
          <w:b/>
        </w:rPr>
        <w:t xml:space="preserve"> </w:t>
      </w:r>
      <w:r w:rsidR="00345F94" w:rsidRPr="00E16D9F">
        <w:rPr>
          <w:rFonts w:cstheme="minorHAnsi"/>
          <w:b/>
          <w:i/>
        </w:rPr>
        <w:t>(</w:t>
      </w:r>
      <w:r w:rsidR="00BD486D" w:rsidRPr="00E16D9F">
        <w:rPr>
          <w:rFonts w:cstheme="minorHAnsi"/>
          <w:b/>
          <w:i/>
        </w:rPr>
        <w:t xml:space="preserve">Pause and </w:t>
      </w:r>
      <w:r w:rsidR="004176FD" w:rsidRPr="00E16D9F">
        <w:rPr>
          <w:rFonts w:cstheme="minorHAnsi"/>
          <w:b/>
          <w:i/>
        </w:rPr>
        <w:t xml:space="preserve">then </w:t>
      </w:r>
      <w:r w:rsidR="00BD486D" w:rsidRPr="00E16D9F">
        <w:rPr>
          <w:rFonts w:cstheme="minorHAnsi"/>
          <w:b/>
          <w:i/>
        </w:rPr>
        <w:t>r</w:t>
      </w:r>
      <w:r w:rsidR="00345F94" w:rsidRPr="00E16D9F">
        <w:rPr>
          <w:rFonts w:cstheme="minorHAnsi"/>
          <w:b/>
          <w:i/>
        </w:rPr>
        <w:t>epeat)</w:t>
      </w:r>
      <w:r w:rsidR="00345F94" w:rsidRPr="00E16D9F">
        <w:rPr>
          <w:rFonts w:cstheme="minorHAnsi"/>
          <w:b/>
        </w:rPr>
        <w:t xml:space="preserve"> </w:t>
      </w:r>
      <w:r w:rsidR="00E43C3F" w:rsidRPr="00E16D9F">
        <w:rPr>
          <w:rFonts w:cstheme="minorHAnsi"/>
          <w:b/>
          <w:i/>
        </w:rPr>
        <w:t>(Pause</w:t>
      </w:r>
      <w:r w:rsidR="001540A1" w:rsidRPr="00E16D9F">
        <w:rPr>
          <w:rFonts w:cstheme="minorHAnsi"/>
          <w:b/>
          <w:i/>
        </w:rPr>
        <w:t xml:space="preserve"> for</w:t>
      </w:r>
      <w:r w:rsidR="00E43C3F" w:rsidRPr="00E16D9F">
        <w:rPr>
          <w:rFonts w:cstheme="minorHAnsi"/>
          <w:b/>
          <w:i/>
        </w:rPr>
        <w:t xml:space="preserve"> 30 seconds)</w:t>
      </w:r>
    </w:p>
    <w:p w14:paraId="1B1E96D1" w14:textId="77777777" w:rsidR="00E43C3F" w:rsidRPr="00E16D9F" w:rsidRDefault="00E43C3F" w:rsidP="001540A1">
      <w:pPr>
        <w:spacing w:after="0" w:line="240" w:lineRule="auto"/>
        <w:jc w:val="both"/>
        <w:rPr>
          <w:rFonts w:cstheme="minorHAnsi"/>
        </w:rPr>
      </w:pPr>
    </w:p>
    <w:p w14:paraId="7F8CA08C" w14:textId="7F89D35A" w:rsidR="00E43C3F" w:rsidRPr="00E16D9F" w:rsidRDefault="00F3460D" w:rsidP="001540A1">
      <w:pPr>
        <w:spacing w:after="0" w:line="240" w:lineRule="auto"/>
        <w:ind w:left="360"/>
        <w:jc w:val="both"/>
        <w:rPr>
          <w:rFonts w:cstheme="minorHAnsi"/>
        </w:rPr>
      </w:pPr>
      <w:r w:rsidRPr="00E16D9F">
        <w:rPr>
          <w:rFonts w:cstheme="minorHAnsi"/>
        </w:rPr>
        <w:t>Pause</w:t>
      </w:r>
      <w:r w:rsidR="00044FB3" w:rsidRPr="00E16D9F">
        <w:rPr>
          <w:rFonts w:cstheme="minorHAnsi"/>
        </w:rPr>
        <w:t xml:space="preserve"> </w:t>
      </w:r>
      <w:r w:rsidR="00E43C3F" w:rsidRPr="00E16D9F">
        <w:rPr>
          <w:rFonts w:cstheme="minorHAnsi"/>
        </w:rPr>
        <w:t>and</w:t>
      </w:r>
      <w:r w:rsidR="00632093" w:rsidRPr="00E16D9F">
        <w:rPr>
          <w:rFonts w:cstheme="minorHAnsi"/>
        </w:rPr>
        <w:t xml:space="preserve">, if you wish, </w:t>
      </w:r>
      <w:r w:rsidR="00E43C3F" w:rsidRPr="00E16D9F">
        <w:rPr>
          <w:rFonts w:cstheme="minorHAnsi"/>
        </w:rPr>
        <w:t xml:space="preserve">make a note. </w:t>
      </w:r>
      <w:r w:rsidR="00E43C3F" w:rsidRPr="00E16D9F">
        <w:rPr>
          <w:rFonts w:cstheme="minorHAnsi"/>
          <w:i/>
        </w:rPr>
        <w:t>(Pause</w:t>
      </w:r>
      <w:r w:rsidR="001540A1" w:rsidRPr="00E16D9F">
        <w:rPr>
          <w:rFonts w:cstheme="minorHAnsi"/>
          <w:i/>
        </w:rPr>
        <w:t xml:space="preserve"> for</w:t>
      </w:r>
      <w:r w:rsidR="00E43C3F" w:rsidRPr="00E16D9F">
        <w:rPr>
          <w:rFonts w:cstheme="minorHAnsi"/>
          <w:i/>
        </w:rPr>
        <w:t xml:space="preserve"> 30 seconds)</w:t>
      </w:r>
    </w:p>
    <w:p w14:paraId="50F805C8" w14:textId="77777777" w:rsidR="00E43C3F" w:rsidRPr="00E16D9F" w:rsidRDefault="00E43C3F" w:rsidP="00B53261">
      <w:pPr>
        <w:spacing w:after="0" w:line="240" w:lineRule="auto"/>
        <w:jc w:val="both"/>
        <w:rPr>
          <w:rFonts w:cstheme="minorHAnsi"/>
        </w:rPr>
      </w:pPr>
    </w:p>
    <w:p w14:paraId="5602AB49" w14:textId="77777777" w:rsidR="00E43C3F" w:rsidRPr="00E16D9F" w:rsidRDefault="00E43C3F" w:rsidP="001540A1">
      <w:pPr>
        <w:spacing w:after="0" w:line="240" w:lineRule="auto"/>
        <w:ind w:left="360"/>
        <w:jc w:val="both"/>
        <w:rPr>
          <w:rFonts w:cstheme="minorHAnsi"/>
        </w:rPr>
      </w:pPr>
      <w:r w:rsidRPr="00E16D9F">
        <w:rPr>
          <w:rFonts w:cstheme="minorHAnsi"/>
        </w:rPr>
        <w:t>Again, take the pose and breathe</w:t>
      </w:r>
      <w:r w:rsidR="00EC1F16" w:rsidRPr="00E16D9F">
        <w:rPr>
          <w:rFonts w:cstheme="minorHAnsi"/>
        </w:rPr>
        <w:t xml:space="preserve"> deeply. </w:t>
      </w:r>
    </w:p>
    <w:p w14:paraId="3F72035C" w14:textId="77777777" w:rsidR="00E43C3F" w:rsidRPr="00E16D9F" w:rsidRDefault="00E43C3F" w:rsidP="001540A1">
      <w:pPr>
        <w:spacing w:after="0" w:line="240" w:lineRule="auto"/>
        <w:jc w:val="both"/>
        <w:rPr>
          <w:rFonts w:cstheme="minorHAnsi"/>
        </w:rPr>
      </w:pPr>
    </w:p>
    <w:p w14:paraId="13F7B338" w14:textId="16CC4857" w:rsidR="00936A9B" w:rsidRPr="00E16D9F" w:rsidRDefault="004053D7" w:rsidP="001540A1">
      <w:pPr>
        <w:pStyle w:val="ListParagraph"/>
        <w:numPr>
          <w:ilvl w:val="0"/>
          <w:numId w:val="3"/>
        </w:numPr>
        <w:spacing w:after="0" w:line="240" w:lineRule="auto"/>
        <w:jc w:val="both"/>
        <w:rPr>
          <w:rFonts w:cstheme="minorHAnsi"/>
          <w:i/>
        </w:rPr>
      </w:pPr>
      <w:r w:rsidRPr="00E16D9F">
        <w:rPr>
          <w:rFonts w:cstheme="minorHAnsi"/>
          <w:b/>
        </w:rPr>
        <w:t>Listen to the</w:t>
      </w:r>
      <w:r w:rsidR="00EF4721" w:rsidRPr="00E16D9F">
        <w:rPr>
          <w:rFonts w:cstheme="minorHAnsi"/>
          <w:b/>
        </w:rPr>
        <w:t xml:space="preserve"> clearing statement: </w:t>
      </w:r>
      <w:r w:rsidR="00385189" w:rsidRPr="00E16D9F">
        <w:rPr>
          <w:rFonts w:cstheme="minorHAnsi"/>
          <w:b/>
          <w:i/>
        </w:rPr>
        <w:t>“</w:t>
      </w:r>
      <w:r w:rsidR="006B6DEF" w:rsidRPr="00E16D9F">
        <w:rPr>
          <w:rFonts w:cstheme="minorHAnsi"/>
          <w:b/>
          <w:i/>
        </w:rPr>
        <w:t>I forgive everyone and everything that I have blamed for this problem</w:t>
      </w:r>
      <w:r w:rsidR="002839E0" w:rsidRPr="00E16D9F">
        <w:rPr>
          <w:rFonts w:cstheme="minorHAnsi"/>
          <w:b/>
          <w:i/>
        </w:rPr>
        <w:t>, including God and myself.</w:t>
      </w:r>
      <w:r w:rsidR="00385189" w:rsidRPr="00E16D9F">
        <w:rPr>
          <w:rFonts w:cstheme="minorHAnsi"/>
          <w:b/>
          <w:i/>
        </w:rPr>
        <w:t>”</w:t>
      </w:r>
      <w:r w:rsidR="00E43C3F" w:rsidRPr="00E16D9F">
        <w:rPr>
          <w:rFonts w:cstheme="minorHAnsi"/>
        </w:rPr>
        <w:t xml:space="preserve"> </w:t>
      </w:r>
      <w:r w:rsidR="00EC1F16" w:rsidRPr="00E16D9F">
        <w:rPr>
          <w:rFonts w:cstheme="minorHAnsi"/>
          <w:b/>
          <w:i/>
        </w:rPr>
        <w:t>(</w:t>
      </w:r>
      <w:r w:rsidR="00BD486D" w:rsidRPr="00E16D9F">
        <w:rPr>
          <w:rFonts w:cstheme="minorHAnsi"/>
          <w:b/>
          <w:i/>
        </w:rPr>
        <w:t xml:space="preserve">Pause and </w:t>
      </w:r>
      <w:r w:rsidR="004176FD" w:rsidRPr="00E16D9F">
        <w:rPr>
          <w:rFonts w:cstheme="minorHAnsi"/>
          <w:b/>
          <w:i/>
        </w:rPr>
        <w:t xml:space="preserve">then </w:t>
      </w:r>
      <w:r w:rsidR="00BD486D" w:rsidRPr="00E16D9F">
        <w:rPr>
          <w:rFonts w:cstheme="minorHAnsi"/>
          <w:b/>
          <w:i/>
        </w:rPr>
        <w:t>r</w:t>
      </w:r>
      <w:r w:rsidR="00EC1F16" w:rsidRPr="00E16D9F">
        <w:rPr>
          <w:rFonts w:cstheme="minorHAnsi"/>
          <w:b/>
          <w:i/>
        </w:rPr>
        <w:t xml:space="preserve">epeat) </w:t>
      </w:r>
      <w:r w:rsidR="00E43C3F" w:rsidRPr="00E16D9F">
        <w:rPr>
          <w:rFonts w:cstheme="minorHAnsi"/>
          <w:b/>
          <w:i/>
        </w:rPr>
        <w:t xml:space="preserve">(Pause </w:t>
      </w:r>
      <w:r w:rsidR="001540A1" w:rsidRPr="00E16D9F">
        <w:rPr>
          <w:rFonts w:cstheme="minorHAnsi"/>
          <w:b/>
          <w:i/>
        </w:rPr>
        <w:t xml:space="preserve">for </w:t>
      </w:r>
      <w:r w:rsidR="00E43C3F" w:rsidRPr="00E16D9F">
        <w:rPr>
          <w:rFonts w:cstheme="minorHAnsi"/>
          <w:b/>
          <w:i/>
        </w:rPr>
        <w:t>30 seconds)</w:t>
      </w:r>
    </w:p>
    <w:p w14:paraId="0879BA02" w14:textId="77777777" w:rsidR="00E16D9F" w:rsidRDefault="00E16D9F" w:rsidP="001540A1">
      <w:pPr>
        <w:spacing w:after="0" w:line="240" w:lineRule="auto"/>
        <w:ind w:left="360"/>
        <w:jc w:val="both"/>
        <w:rPr>
          <w:rFonts w:cstheme="minorHAnsi"/>
        </w:rPr>
      </w:pPr>
    </w:p>
    <w:p w14:paraId="30FB60C2" w14:textId="0D9AD8BE" w:rsidR="00E43C3F" w:rsidRPr="00E16D9F" w:rsidRDefault="00E16D9F" w:rsidP="001540A1">
      <w:pPr>
        <w:spacing w:after="0" w:line="240" w:lineRule="auto"/>
        <w:ind w:left="360"/>
        <w:jc w:val="both"/>
        <w:rPr>
          <w:rFonts w:cstheme="minorHAnsi"/>
        </w:rPr>
      </w:pPr>
      <w:r>
        <w:rPr>
          <w:rFonts w:cstheme="minorHAnsi"/>
        </w:rPr>
        <w:t>Pause. Jot down any thoughts</w:t>
      </w:r>
      <w:r w:rsidR="004625F2" w:rsidRPr="00E16D9F">
        <w:rPr>
          <w:rFonts w:cstheme="minorHAnsi"/>
        </w:rPr>
        <w:t>, or continue to hold the pose</w:t>
      </w:r>
      <w:r w:rsidR="00E43C3F" w:rsidRPr="00E16D9F">
        <w:rPr>
          <w:rFonts w:cstheme="minorHAnsi"/>
        </w:rPr>
        <w:t xml:space="preserve">. </w:t>
      </w:r>
      <w:r w:rsidR="00E43C3F" w:rsidRPr="00E16D9F">
        <w:rPr>
          <w:rFonts w:cstheme="minorHAnsi"/>
          <w:i/>
        </w:rPr>
        <w:t xml:space="preserve">(Pause </w:t>
      </w:r>
      <w:r w:rsidR="001540A1" w:rsidRPr="00E16D9F">
        <w:rPr>
          <w:rFonts w:cstheme="minorHAnsi"/>
          <w:i/>
        </w:rPr>
        <w:t xml:space="preserve">for </w:t>
      </w:r>
      <w:r w:rsidR="00E43C3F" w:rsidRPr="00E16D9F">
        <w:rPr>
          <w:rFonts w:cstheme="minorHAnsi"/>
          <w:i/>
        </w:rPr>
        <w:t>30 seconds)</w:t>
      </w:r>
    </w:p>
    <w:p w14:paraId="36BBC3D9" w14:textId="77777777" w:rsidR="00E43C3F" w:rsidRPr="00E16D9F" w:rsidRDefault="00E43C3F" w:rsidP="001540A1">
      <w:pPr>
        <w:spacing w:after="0" w:line="240" w:lineRule="auto"/>
        <w:jc w:val="both"/>
        <w:rPr>
          <w:rFonts w:cstheme="minorHAnsi"/>
        </w:rPr>
      </w:pPr>
    </w:p>
    <w:p w14:paraId="230CBC68" w14:textId="3AA49961" w:rsidR="00961BDB" w:rsidRDefault="00E43C3F" w:rsidP="00961BDB">
      <w:pPr>
        <w:widowControl w:val="0"/>
        <w:spacing w:after="0" w:line="240" w:lineRule="auto"/>
        <w:ind w:left="360"/>
        <w:jc w:val="both"/>
        <w:rPr>
          <w:rFonts w:cstheme="minorHAnsi"/>
        </w:rPr>
      </w:pPr>
      <w:r w:rsidRPr="00E16D9F">
        <w:rPr>
          <w:rFonts w:cstheme="minorHAnsi"/>
        </w:rPr>
        <w:t>Resume the pose and breathe</w:t>
      </w:r>
      <w:r w:rsidR="00385189" w:rsidRPr="00E16D9F">
        <w:rPr>
          <w:rFonts w:cstheme="minorHAnsi"/>
        </w:rPr>
        <w:t xml:space="preserve"> deeply</w:t>
      </w:r>
      <w:r w:rsidRPr="00E16D9F">
        <w:rPr>
          <w:rFonts w:cstheme="minorHAnsi"/>
        </w:rPr>
        <w:t xml:space="preserve">. </w:t>
      </w:r>
    </w:p>
    <w:p w14:paraId="0421E5C5" w14:textId="77777777" w:rsidR="00E16D9F" w:rsidRPr="00E16D9F" w:rsidRDefault="00E16D9F" w:rsidP="00E16D9F">
      <w:pPr>
        <w:spacing w:after="0" w:line="240" w:lineRule="auto"/>
        <w:ind w:left="360"/>
        <w:jc w:val="both"/>
        <w:rPr>
          <w:rFonts w:cstheme="minorHAnsi"/>
        </w:rPr>
      </w:pPr>
    </w:p>
    <w:p w14:paraId="4398DEC9" w14:textId="77777777" w:rsidR="00961BDB" w:rsidRPr="00E16D9F" w:rsidRDefault="00961BDB" w:rsidP="00E16D9F">
      <w:pPr>
        <w:pStyle w:val="ListParagraph"/>
        <w:widowControl w:val="0"/>
        <w:numPr>
          <w:ilvl w:val="0"/>
          <w:numId w:val="3"/>
        </w:numPr>
        <w:spacing w:after="0" w:line="240" w:lineRule="auto"/>
        <w:jc w:val="both"/>
        <w:rPr>
          <w:rFonts w:cstheme="minorHAnsi"/>
          <w:b/>
          <w:i/>
        </w:rPr>
      </w:pPr>
      <w:r w:rsidRPr="00E16D9F">
        <w:rPr>
          <w:rFonts w:cstheme="minorHAnsi"/>
          <w:b/>
        </w:rPr>
        <w:t xml:space="preserve">Listen to the clearing statement: </w:t>
      </w:r>
      <w:r w:rsidRPr="00E16D9F">
        <w:rPr>
          <w:rFonts w:cstheme="minorHAnsi"/>
          <w:b/>
          <w:i/>
        </w:rPr>
        <w:t>“I ask forgiveness from everyone and everything that I have harmed by holding on to this problem, including my True Self and God’s purposes</w:t>
      </w:r>
      <w:r w:rsidRPr="00E16D9F">
        <w:rPr>
          <w:rFonts w:cstheme="minorHAnsi"/>
          <w:b/>
        </w:rPr>
        <w:t>.</w:t>
      </w:r>
      <w:r w:rsidRPr="00E16D9F">
        <w:rPr>
          <w:rFonts w:cstheme="minorHAnsi"/>
          <w:b/>
          <w:i/>
        </w:rPr>
        <w:t>”</w:t>
      </w:r>
      <w:r w:rsidRPr="00E16D9F">
        <w:rPr>
          <w:rFonts w:cstheme="minorHAnsi"/>
          <w:b/>
        </w:rPr>
        <w:t xml:space="preserve"> </w:t>
      </w:r>
      <w:r w:rsidRPr="00E16D9F">
        <w:rPr>
          <w:rFonts w:cstheme="minorHAnsi"/>
          <w:b/>
          <w:i/>
        </w:rPr>
        <w:t>(Pause and then repeat) (Pause for 30 seconds)</w:t>
      </w:r>
    </w:p>
    <w:p w14:paraId="6E2E0F90" w14:textId="2061E771" w:rsidR="000B5501" w:rsidRPr="00E16D9F" w:rsidRDefault="0031144D" w:rsidP="0031144D">
      <w:pPr>
        <w:spacing w:after="0" w:line="240" w:lineRule="auto"/>
        <w:ind w:left="360"/>
        <w:jc w:val="both"/>
        <w:rPr>
          <w:rFonts w:cstheme="minorHAnsi"/>
          <w:i/>
        </w:rPr>
      </w:pPr>
      <w:r w:rsidRPr="00E16D9F">
        <w:rPr>
          <w:rFonts w:cstheme="minorHAnsi"/>
        </w:rPr>
        <w:lastRenderedPageBreak/>
        <w:t>If you wish, pause</w:t>
      </w:r>
      <w:r w:rsidR="00D20791" w:rsidRPr="00E16D9F">
        <w:rPr>
          <w:rFonts w:cstheme="minorHAnsi"/>
        </w:rPr>
        <w:t xml:space="preserve"> to write</w:t>
      </w:r>
      <w:r w:rsidR="000B5501" w:rsidRPr="00E16D9F">
        <w:rPr>
          <w:rFonts w:cstheme="minorHAnsi"/>
        </w:rPr>
        <w:t xml:space="preserve"> down any thought</w:t>
      </w:r>
      <w:r w:rsidR="00B05616" w:rsidRPr="00E16D9F">
        <w:rPr>
          <w:rFonts w:cstheme="minorHAnsi"/>
        </w:rPr>
        <w:t>s</w:t>
      </w:r>
      <w:r w:rsidR="000B5501" w:rsidRPr="00E16D9F">
        <w:rPr>
          <w:rFonts w:cstheme="minorHAnsi"/>
        </w:rPr>
        <w:t xml:space="preserve"> that you might have. </w:t>
      </w:r>
      <w:r w:rsidR="000B5501" w:rsidRPr="00E16D9F">
        <w:rPr>
          <w:rFonts w:cstheme="minorHAnsi"/>
          <w:i/>
        </w:rPr>
        <w:t xml:space="preserve">(Pause </w:t>
      </w:r>
      <w:r w:rsidR="001540A1" w:rsidRPr="00E16D9F">
        <w:rPr>
          <w:rFonts w:cstheme="minorHAnsi"/>
          <w:i/>
        </w:rPr>
        <w:t xml:space="preserve">for </w:t>
      </w:r>
      <w:r w:rsidR="000B5501" w:rsidRPr="00E16D9F">
        <w:rPr>
          <w:rFonts w:cstheme="minorHAnsi"/>
          <w:i/>
        </w:rPr>
        <w:t xml:space="preserve">30 seconds) </w:t>
      </w:r>
    </w:p>
    <w:p w14:paraId="691DF22C" w14:textId="2594B338" w:rsidR="002C1C40" w:rsidRPr="00E16D9F" w:rsidRDefault="002C1C40" w:rsidP="00E20B1C">
      <w:pPr>
        <w:widowControl w:val="0"/>
        <w:spacing w:after="0" w:line="240" w:lineRule="auto"/>
        <w:jc w:val="both"/>
        <w:rPr>
          <w:rFonts w:cstheme="minorHAnsi"/>
        </w:rPr>
      </w:pPr>
    </w:p>
    <w:p w14:paraId="4AF99ABD" w14:textId="30414C0F" w:rsidR="008A325E" w:rsidRPr="00E16D9F" w:rsidRDefault="00FD34EB" w:rsidP="00E20B1C">
      <w:pPr>
        <w:widowControl w:val="0"/>
        <w:spacing w:after="0" w:line="240" w:lineRule="auto"/>
        <w:jc w:val="both"/>
        <w:rPr>
          <w:rFonts w:cstheme="minorHAnsi"/>
          <w:i/>
        </w:rPr>
      </w:pPr>
      <w:r w:rsidRPr="00E16D9F">
        <w:rPr>
          <w:rFonts w:cstheme="minorHAnsi"/>
        </w:rPr>
        <w:t xml:space="preserve">And pause. </w:t>
      </w:r>
      <w:r w:rsidR="00B05616" w:rsidRPr="00E16D9F">
        <w:rPr>
          <w:rFonts w:cstheme="minorHAnsi"/>
        </w:rPr>
        <w:t>W</w:t>
      </w:r>
      <w:r w:rsidR="000B5501" w:rsidRPr="00E16D9F">
        <w:rPr>
          <w:rFonts w:cstheme="minorHAnsi"/>
        </w:rPr>
        <w:t>rite</w:t>
      </w:r>
      <w:r w:rsidR="00B05616" w:rsidRPr="00E16D9F">
        <w:rPr>
          <w:rFonts w:cstheme="minorHAnsi"/>
        </w:rPr>
        <w:t xml:space="preserve"> down how you now</w:t>
      </w:r>
      <w:r w:rsidR="000B5501" w:rsidRPr="00E16D9F">
        <w:rPr>
          <w:rFonts w:cstheme="minorHAnsi"/>
        </w:rPr>
        <w:t xml:space="preserve"> feel about the problem. On a scale of one to ten, rate </w:t>
      </w:r>
      <w:r w:rsidR="0031144D" w:rsidRPr="00E16D9F">
        <w:rPr>
          <w:rFonts w:cstheme="minorHAnsi"/>
        </w:rPr>
        <w:t xml:space="preserve">and make a note of </w:t>
      </w:r>
      <w:r w:rsidR="000B5501" w:rsidRPr="00E16D9F">
        <w:rPr>
          <w:rFonts w:cstheme="minorHAnsi"/>
        </w:rPr>
        <w:t>the intensity of your feel</w:t>
      </w:r>
      <w:r w:rsidR="00044FB3" w:rsidRPr="00E16D9F">
        <w:rPr>
          <w:rFonts w:cstheme="minorHAnsi"/>
        </w:rPr>
        <w:t>i</w:t>
      </w:r>
      <w:r w:rsidR="000B5501" w:rsidRPr="00E16D9F">
        <w:rPr>
          <w:rFonts w:cstheme="minorHAnsi"/>
        </w:rPr>
        <w:t>ngs</w:t>
      </w:r>
      <w:r w:rsidR="00B94512" w:rsidRPr="00E16D9F">
        <w:rPr>
          <w:rFonts w:cstheme="minorHAnsi"/>
        </w:rPr>
        <w:t>.</w:t>
      </w:r>
      <w:r w:rsidR="000B5501" w:rsidRPr="00E16D9F">
        <w:rPr>
          <w:rFonts w:cstheme="minorHAnsi"/>
          <w:i/>
        </w:rPr>
        <w:t xml:space="preserve"> </w:t>
      </w:r>
      <w:r w:rsidR="003F27C4" w:rsidRPr="00E16D9F">
        <w:rPr>
          <w:rFonts w:cstheme="minorHAnsi"/>
        </w:rPr>
        <w:t>Compare this number with your assessment in step 1.</w:t>
      </w:r>
      <w:r w:rsidR="00793862" w:rsidRPr="00E16D9F">
        <w:rPr>
          <w:rFonts w:cstheme="minorHAnsi"/>
        </w:rPr>
        <w:t xml:space="preserve"> </w:t>
      </w:r>
      <w:r w:rsidR="000B5501" w:rsidRPr="00E16D9F">
        <w:rPr>
          <w:rFonts w:cstheme="minorHAnsi"/>
          <w:i/>
        </w:rPr>
        <w:t xml:space="preserve">(Pause </w:t>
      </w:r>
      <w:r w:rsidR="001540A1" w:rsidRPr="00E16D9F">
        <w:rPr>
          <w:rFonts w:cstheme="minorHAnsi"/>
          <w:i/>
        </w:rPr>
        <w:t xml:space="preserve">for </w:t>
      </w:r>
      <w:r w:rsidR="000B5501" w:rsidRPr="00E16D9F">
        <w:rPr>
          <w:rFonts w:cstheme="minorHAnsi"/>
          <w:i/>
        </w:rPr>
        <w:t>30 seconds</w:t>
      </w:r>
      <w:r w:rsidR="00AB5409" w:rsidRPr="00E16D9F">
        <w:rPr>
          <w:rFonts w:cstheme="minorHAnsi"/>
          <w:i/>
        </w:rPr>
        <w:t>)</w:t>
      </w:r>
    </w:p>
    <w:p w14:paraId="2259CE61" w14:textId="77777777" w:rsidR="00E20B1C" w:rsidRPr="00E16D9F" w:rsidRDefault="00E20B1C" w:rsidP="00E20B1C">
      <w:pPr>
        <w:widowControl w:val="0"/>
        <w:spacing w:after="0" w:line="240" w:lineRule="auto"/>
        <w:jc w:val="both"/>
        <w:rPr>
          <w:rFonts w:cstheme="minorHAnsi"/>
        </w:rPr>
      </w:pPr>
    </w:p>
    <w:p w14:paraId="6A4F1B41" w14:textId="03DD8852" w:rsidR="008A325E" w:rsidRPr="00E16D9F" w:rsidRDefault="00E54D6A" w:rsidP="00E20B1C">
      <w:pPr>
        <w:widowControl w:val="0"/>
        <w:spacing w:after="0" w:line="240" w:lineRule="auto"/>
        <w:jc w:val="both"/>
        <w:rPr>
          <w:rFonts w:cstheme="minorHAnsi"/>
        </w:rPr>
      </w:pPr>
      <w:r w:rsidRPr="00E16D9F">
        <w:rPr>
          <w:rFonts w:cstheme="minorHAnsi"/>
        </w:rPr>
        <w:t xml:space="preserve">Now </w:t>
      </w:r>
      <w:r w:rsidR="008C04C0" w:rsidRPr="00E16D9F">
        <w:rPr>
          <w:rFonts w:cstheme="minorHAnsi"/>
        </w:rPr>
        <w:t>p</w:t>
      </w:r>
      <w:r w:rsidR="003B6193" w:rsidRPr="00E16D9F">
        <w:rPr>
          <w:rFonts w:cstheme="minorHAnsi"/>
        </w:rPr>
        <w:t xml:space="preserve">ause. </w:t>
      </w:r>
      <w:r w:rsidR="00CF1F0F" w:rsidRPr="00E16D9F">
        <w:rPr>
          <w:rFonts w:cstheme="minorHAnsi"/>
        </w:rPr>
        <w:t xml:space="preserve">During your own healing time you may wish to </w:t>
      </w:r>
      <w:r w:rsidR="00ED05A6" w:rsidRPr="00E16D9F">
        <w:rPr>
          <w:rFonts w:cstheme="minorHAnsi"/>
        </w:rPr>
        <w:t xml:space="preserve">focus on </w:t>
      </w:r>
      <w:r w:rsidR="00CF1F0F" w:rsidRPr="00E16D9F">
        <w:rPr>
          <w:rFonts w:cstheme="minorHAnsi"/>
        </w:rPr>
        <w:t xml:space="preserve">this </w:t>
      </w:r>
      <w:r w:rsidR="000B5501" w:rsidRPr="00E16D9F">
        <w:rPr>
          <w:rFonts w:cstheme="minorHAnsi"/>
        </w:rPr>
        <w:t>problem again</w:t>
      </w:r>
      <w:r w:rsidR="00EF27E5" w:rsidRPr="00E16D9F">
        <w:rPr>
          <w:rFonts w:cstheme="minorHAnsi"/>
        </w:rPr>
        <w:t xml:space="preserve"> and practice </w:t>
      </w:r>
      <w:r w:rsidR="000B5501" w:rsidRPr="00E16D9F">
        <w:rPr>
          <w:rFonts w:cstheme="minorHAnsi"/>
        </w:rPr>
        <w:t xml:space="preserve">the </w:t>
      </w:r>
      <w:r w:rsidR="000B5501" w:rsidRPr="00E16D9F">
        <w:rPr>
          <w:rFonts w:cstheme="minorHAnsi"/>
          <w:b/>
        </w:rPr>
        <w:t>T</w:t>
      </w:r>
      <w:r w:rsidR="003F27C4" w:rsidRPr="00E16D9F">
        <w:rPr>
          <w:rFonts w:cstheme="minorHAnsi"/>
          <w:b/>
        </w:rPr>
        <w:t>-</w:t>
      </w:r>
      <w:r w:rsidR="000B5501" w:rsidRPr="00E16D9F">
        <w:rPr>
          <w:rFonts w:cstheme="minorHAnsi"/>
          <w:b/>
        </w:rPr>
        <w:t>A</w:t>
      </w:r>
      <w:r w:rsidR="00D20791" w:rsidRPr="00E16D9F">
        <w:rPr>
          <w:rFonts w:cstheme="minorHAnsi"/>
          <w:b/>
        </w:rPr>
        <w:noBreakHyphen/>
      </w:r>
      <w:r w:rsidR="000B5501" w:rsidRPr="00E16D9F">
        <w:rPr>
          <w:rFonts w:cstheme="minorHAnsi"/>
          <w:b/>
        </w:rPr>
        <w:t>T</w:t>
      </w:r>
      <w:r w:rsidR="000B5501" w:rsidRPr="00E16D9F">
        <w:rPr>
          <w:rFonts w:cstheme="minorHAnsi"/>
        </w:rPr>
        <w:t xml:space="preserve"> </w:t>
      </w:r>
      <w:r w:rsidR="00592DB1" w:rsidRPr="00E16D9F">
        <w:rPr>
          <w:rFonts w:cstheme="minorHAnsi"/>
        </w:rPr>
        <w:t>steps</w:t>
      </w:r>
      <w:r w:rsidR="00EB690B" w:rsidRPr="00E16D9F">
        <w:rPr>
          <w:rFonts w:cstheme="minorHAnsi"/>
        </w:rPr>
        <w:t>,</w:t>
      </w:r>
      <w:r w:rsidR="00E80AB3" w:rsidRPr="00E16D9F">
        <w:rPr>
          <w:rFonts w:cstheme="minorHAnsi"/>
        </w:rPr>
        <w:t xml:space="preserve"> </w:t>
      </w:r>
      <w:r w:rsidR="00592DB1" w:rsidRPr="00E16D9F">
        <w:rPr>
          <w:rFonts w:cstheme="minorHAnsi"/>
        </w:rPr>
        <w:t>holding the pose for</w:t>
      </w:r>
      <w:r w:rsidR="00EF27E5" w:rsidRPr="00E16D9F">
        <w:rPr>
          <w:rFonts w:cstheme="minorHAnsi"/>
        </w:rPr>
        <w:t xml:space="preserve"> </w:t>
      </w:r>
      <w:r w:rsidR="00467DB0" w:rsidRPr="00E16D9F">
        <w:rPr>
          <w:rFonts w:cstheme="minorHAnsi"/>
        </w:rPr>
        <w:t>two</w:t>
      </w:r>
      <w:r w:rsidR="000420B2" w:rsidRPr="00E16D9F">
        <w:rPr>
          <w:rFonts w:cstheme="minorHAnsi"/>
        </w:rPr>
        <w:t xml:space="preserve"> </w:t>
      </w:r>
      <w:r w:rsidR="00CF1F0F" w:rsidRPr="00E16D9F">
        <w:rPr>
          <w:rFonts w:cstheme="minorHAnsi"/>
        </w:rPr>
        <w:t>minute</w:t>
      </w:r>
      <w:r w:rsidR="00592DB1" w:rsidRPr="00E16D9F">
        <w:rPr>
          <w:rFonts w:cstheme="minorHAnsi"/>
        </w:rPr>
        <w:t>s</w:t>
      </w:r>
      <w:r w:rsidR="00E80AB3" w:rsidRPr="00E16D9F">
        <w:rPr>
          <w:rFonts w:cstheme="minorHAnsi"/>
        </w:rPr>
        <w:t>.</w:t>
      </w:r>
      <w:r w:rsidR="00B83244" w:rsidRPr="00E16D9F">
        <w:rPr>
          <w:rFonts w:cstheme="minorHAnsi"/>
        </w:rPr>
        <w:t xml:space="preserve"> </w:t>
      </w:r>
      <w:r w:rsidR="008A325E" w:rsidRPr="00E16D9F">
        <w:rPr>
          <w:rFonts w:cstheme="minorHAnsi"/>
        </w:rPr>
        <w:t>It is astonishing how much old stress o</w:t>
      </w:r>
      <w:r w:rsidR="00E107DB" w:rsidRPr="00E16D9F">
        <w:rPr>
          <w:rFonts w:cstheme="minorHAnsi"/>
        </w:rPr>
        <w:t>ur bodies carry</w:t>
      </w:r>
      <w:r w:rsidR="006F3153" w:rsidRPr="00E16D9F">
        <w:rPr>
          <w:rFonts w:cstheme="minorHAnsi"/>
        </w:rPr>
        <w:t xml:space="preserve">. </w:t>
      </w:r>
      <w:r w:rsidR="00AB6610" w:rsidRPr="00E16D9F">
        <w:rPr>
          <w:rFonts w:cstheme="minorHAnsi"/>
        </w:rPr>
        <w:t xml:space="preserve">By processing that old stress, we </w:t>
      </w:r>
      <w:r w:rsidR="00631622" w:rsidRPr="00E16D9F">
        <w:rPr>
          <w:rFonts w:cstheme="minorHAnsi"/>
        </w:rPr>
        <w:t>offer</w:t>
      </w:r>
      <w:r w:rsidR="00AB6610" w:rsidRPr="00E16D9F">
        <w:rPr>
          <w:rFonts w:cstheme="minorHAnsi"/>
        </w:rPr>
        <w:t xml:space="preserve"> our bodies</w:t>
      </w:r>
      <w:r w:rsidR="00631622" w:rsidRPr="00E16D9F">
        <w:rPr>
          <w:rFonts w:cstheme="minorHAnsi"/>
        </w:rPr>
        <w:t xml:space="preserve"> support</w:t>
      </w:r>
      <w:r w:rsidR="00AB6610" w:rsidRPr="00E16D9F">
        <w:rPr>
          <w:rFonts w:cstheme="minorHAnsi"/>
        </w:rPr>
        <w:t xml:space="preserve"> and become the cause o</w:t>
      </w:r>
      <w:r w:rsidR="00AB5409" w:rsidRPr="00E16D9F">
        <w:rPr>
          <w:rFonts w:cstheme="minorHAnsi"/>
        </w:rPr>
        <w:t>f</w:t>
      </w:r>
      <w:r w:rsidR="00AB6610" w:rsidRPr="00E16D9F">
        <w:rPr>
          <w:rFonts w:cstheme="minorHAnsi"/>
        </w:rPr>
        <w:t xml:space="preserve"> our own healing. </w:t>
      </w:r>
      <w:r w:rsidR="003B6193" w:rsidRPr="00E16D9F">
        <w:rPr>
          <w:rFonts w:cstheme="minorHAnsi"/>
        </w:rPr>
        <w:t>What marvelous creatures we are!</w:t>
      </w:r>
    </w:p>
    <w:p w14:paraId="77D57968" w14:textId="77777777" w:rsidR="00631622" w:rsidRPr="00E16D9F" w:rsidRDefault="00631622" w:rsidP="001540A1">
      <w:pPr>
        <w:spacing w:after="0" w:line="240" w:lineRule="auto"/>
        <w:jc w:val="both"/>
        <w:rPr>
          <w:rFonts w:cstheme="minorHAnsi"/>
        </w:rPr>
      </w:pPr>
    </w:p>
    <w:p w14:paraId="539F8118" w14:textId="77777777" w:rsidR="00E43C3F" w:rsidRPr="00E16D9F" w:rsidRDefault="0016565A" w:rsidP="001540A1">
      <w:pPr>
        <w:spacing w:after="0" w:line="240" w:lineRule="auto"/>
        <w:jc w:val="both"/>
        <w:rPr>
          <w:rFonts w:cstheme="minorHAnsi"/>
        </w:rPr>
      </w:pPr>
      <w:r w:rsidRPr="00E16D9F">
        <w:rPr>
          <w:rFonts w:cstheme="minorHAnsi"/>
        </w:rPr>
        <w:t>Our prayer might go</w:t>
      </w:r>
      <w:r w:rsidR="008871C9" w:rsidRPr="00E16D9F">
        <w:rPr>
          <w:rFonts w:cstheme="minorHAnsi"/>
        </w:rPr>
        <w:t xml:space="preserve"> something like this: </w:t>
      </w:r>
    </w:p>
    <w:p w14:paraId="2928485E" w14:textId="77777777" w:rsidR="001C3197" w:rsidRPr="00E16D9F" w:rsidRDefault="001C3197" w:rsidP="001540A1">
      <w:pPr>
        <w:spacing w:after="0" w:line="240" w:lineRule="auto"/>
        <w:jc w:val="both"/>
        <w:rPr>
          <w:rFonts w:cstheme="minorHAnsi"/>
        </w:rPr>
      </w:pPr>
    </w:p>
    <w:p w14:paraId="3580E1A6" w14:textId="4CCCAD6F" w:rsidR="004053D7" w:rsidRPr="00E16D9F" w:rsidRDefault="00EF27E5" w:rsidP="000514BB">
      <w:pPr>
        <w:spacing w:after="0" w:line="240" w:lineRule="auto"/>
        <w:jc w:val="center"/>
        <w:rPr>
          <w:rFonts w:cstheme="minorHAnsi"/>
          <w:i/>
        </w:rPr>
      </w:pPr>
      <w:r w:rsidRPr="00E16D9F">
        <w:rPr>
          <w:rFonts w:cstheme="minorHAnsi"/>
          <w:i/>
        </w:rPr>
        <w:t xml:space="preserve">God of </w:t>
      </w:r>
      <w:r w:rsidR="00027144" w:rsidRPr="00E16D9F">
        <w:rPr>
          <w:rFonts w:cstheme="minorHAnsi"/>
          <w:i/>
        </w:rPr>
        <w:t>C</w:t>
      </w:r>
      <w:r w:rsidRPr="00E16D9F">
        <w:rPr>
          <w:rFonts w:cstheme="minorHAnsi"/>
          <w:i/>
        </w:rPr>
        <w:t>reation</w:t>
      </w:r>
      <w:r w:rsidR="008871C9" w:rsidRPr="00E16D9F">
        <w:rPr>
          <w:rFonts w:cstheme="minorHAnsi"/>
          <w:i/>
        </w:rPr>
        <w:t>, I want to live in cycles as Your creature. Teach</w:t>
      </w:r>
      <w:r w:rsidR="002839E0" w:rsidRPr="00E16D9F">
        <w:rPr>
          <w:rFonts w:cstheme="minorHAnsi"/>
          <w:i/>
        </w:rPr>
        <w:t xml:space="preserve"> me</w:t>
      </w:r>
      <w:r w:rsidR="00A111BF" w:rsidRPr="00E16D9F">
        <w:rPr>
          <w:rFonts w:cstheme="minorHAnsi"/>
          <w:i/>
        </w:rPr>
        <w:t xml:space="preserve"> when</w:t>
      </w:r>
      <w:r w:rsidR="0016565A" w:rsidRPr="00E16D9F">
        <w:rPr>
          <w:rFonts w:cstheme="minorHAnsi"/>
          <w:i/>
        </w:rPr>
        <w:t xml:space="preserve"> to peda</w:t>
      </w:r>
      <w:r w:rsidR="001C3197" w:rsidRPr="00E16D9F">
        <w:rPr>
          <w:rFonts w:cstheme="minorHAnsi"/>
          <w:i/>
        </w:rPr>
        <w:t>l and</w:t>
      </w:r>
      <w:r w:rsidR="00A111BF" w:rsidRPr="00E16D9F">
        <w:rPr>
          <w:rFonts w:cstheme="minorHAnsi"/>
          <w:i/>
        </w:rPr>
        <w:t xml:space="preserve"> when</w:t>
      </w:r>
      <w:r w:rsidR="006B6DEF" w:rsidRPr="00E16D9F">
        <w:rPr>
          <w:rFonts w:cstheme="minorHAnsi"/>
          <w:i/>
        </w:rPr>
        <w:t xml:space="preserve"> to coast.</w:t>
      </w:r>
      <w:r w:rsidRPr="00E16D9F">
        <w:rPr>
          <w:rFonts w:cstheme="minorHAnsi"/>
          <w:i/>
        </w:rPr>
        <w:t xml:space="preserve"> </w:t>
      </w:r>
      <w:r w:rsidR="0085136A" w:rsidRPr="00E16D9F">
        <w:rPr>
          <w:rFonts w:cstheme="minorHAnsi"/>
          <w:i/>
        </w:rPr>
        <w:t>(Repeat)</w:t>
      </w:r>
    </w:p>
    <w:p w14:paraId="68AD6A5D" w14:textId="77777777" w:rsidR="000514BB" w:rsidRPr="00E16D9F" w:rsidRDefault="000514BB" w:rsidP="0003592B">
      <w:pPr>
        <w:spacing w:after="0" w:line="240" w:lineRule="auto"/>
        <w:rPr>
          <w:rFonts w:cstheme="minorHAnsi"/>
          <w:iCs/>
        </w:rPr>
      </w:pPr>
    </w:p>
    <w:p w14:paraId="2C5D6DEE" w14:textId="1470B82D" w:rsidR="00B05616" w:rsidRPr="00E16D9F" w:rsidRDefault="004053D7" w:rsidP="001540A1">
      <w:pPr>
        <w:spacing w:after="0" w:line="240" w:lineRule="auto"/>
        <w:jc w:val="both"/>
        <w:rPr>
          <w:rFonts w:cstheme="minorHAnsi"/>
        </w:rPr>
      </w:pPr>
      <w:r w:rsidRPr="00E16D9F">
        <w:rPr>
          <w:rFonts w:cstheme="minorHAnsi"/>
        </w:rPr>
        <w:t>Take a deep breath.</w:t>
      </w:r>
    </w:p>
    <w:p w14:paraId="40380477" w14:textId="336CB592" w:rsidR="00D20791" w:rsidRPr="00E16D9F" w:rsidRDefault="00D20791" w:rsidP="00D20791">
      <w:pPr>
        <w:spacing w:after="0" w:line="240" w:lineRule="auto"/>
        <w:jc w:val="both"/>
        <w:rPr>
          <w:rFonts w:cstheme="minorHAnsi"/>
          <w:i/>
        </w:rPr>
      </w:pPr>
      <w:r w:rsidRPr="00E16D9F">
        <w:rPr>
          <w:rFonts w:cstheme="minorHAnsi"/>
          <w:i/>
        </w:rPr>
        <w:t xml:space="preserve">(If time permits, ask, “Does anyone have comments or questions about </w:t>
      </w:r>
      <w:r w:rsidR="00C06312" w:rsidRPr="00E16D9F">
        <w:rPr>
          <w:rFonts w:cstheme="minorHAnsi"/>
          <w:i/>
        </w:rPr>
        <w:t>the Toolbox</w:t>
      </w:r>
      <w:r w:rsidRPr="00E16D9F">
        <w:rPr>
          <w:rFonts w:cstheme="minorHAnsi"/>
          <w:i/>
        </w:rPr>
        <w:t>?”)</w:t>
      </w:r>
    </w:p>
    <w:p w14:paraId="174F0806" w14:textId="77777777" w:rsidR="00EF4721" w:rsidRPr="00E16D9F" w:rsidRDefault="00EF4721" w:rsidP="001540A1">
      <w:pPr>
        <w:spacing w:after="0" w:line="240" w:lineRule="auto"/>
        <w:jc w:val="both"/>
        <w:rPr>
          <w:rFonts w:cstheme="minorHAnsi"/>
        </w:rPr>
      </w:pPr>
    </w:p>
    <w:p w14:paraId="4DF3895F" w14:textId="77777777" w:rsidR="00285B9A" w:rsidRPr="00E16D9F" w:rsidRDefault="003B6193" w:rsidP="001540A1">
      <w:pPr>
        <w:spacing w:after="0" w:line="240" w:lineRule="auto"/>
        <w:jc w:val="both"/>
        <w:rPr>
          <w:rFonts w:cstheme="minorHAnsi"/>
          <w:b/>
        </w:rPr>
      </w:pPr>
      <w:r w:rsidRPr="00E16D9F">
        <w:rPr>
          <w:rFonts w:cstheme="minorHAnsi"/>
          <w:b/>
        </w:rPr>
        <w:t>0:3</w:t>
      </w:r>
      <w:r w:rsidR="00EF4721" w:rsidRPr="00E16D9F">
        <w:rPr>
          <w:rFonts w:cstheme="minorHAnsi"/>
          <w:b/>
        </w:rPr>
        <w:t>0</w:t>
      </w:r>
      <w:r w:rsidR="00285B9A" w:rsidRPr="00E16D9F">
        <w:rPr>
          <w:rFonts w:cstheme="minorHAnsi"/>
          <w:b/>
        </w:rPr>
        <w:tab/>
        <w:t>SHARING</w:t>
      </w:r>
    </w:p>
    <w:p w14:paraId="12E9EE63" w14:textId="77777777" w:rsidR="00E43C3F" w:rsidRPr="00E16D9F" w:rsidRDefault="00E43C3F" w:rsidP="001540A1">
      <w:pPr>
        <w:spacing w:after="0" w:line="240" w:lineRule="auto"/>
        <w:jc w:val="both"/>
        <w:rPr>
          <w:rFonts w:cstheme="minorHAnsi"/>
          <w:b/>
        </w:rPr>
      </w:pPr>
    </w:p>
    <w:p w14:paraId="336AFC85" w14:textId="77777777" w:rsidR="00285B9A" w:rsidRPr="00E16D9F" w:rsidRDefault="00E43C3F" w:rsidP="001540A1">
      <w:pPr>
        <w:spacing w:after="0" w:line="240" w:lineRule="auto"/>
        <w:jc w:val="both"/>
        <w:rPr>
          <w:rFonts w:cstheme="minorHAnsi"/>
          <w:b/>
        </w:rPr>
      </w:pPr>
      <w:r w:rsidRPr="00E16D9F">
        <w:rPr>
          <w:rFonts w:cstheme="minorHAnsi"/>
          <w:b/>
        </w:rPr>
        <w:t>1:00</w:t>
      </w:r>
      <w:r w:rsidR="00285B9A" w:rsidRPr="00E16D9F">
        <w:rPr>
          <w:rFonts w:cstheme="minorHAnsi"/>
          <w:b/>
        </w:rPr>
        <w:tab/>
        <w:t>BIBLE TEACHING</w:t>
      </w:r>
    </w:p>
    <w:p w14:paraId="2A6648C5" w14:textId="77777777" w:rsidR="008A325E" w:rsidRPr="00E16D9F" w:rsidRDefault="008A325E" w:rsidP="001540A1">
      <w:pPr>
        <w:spacing w:after="0" w:line="240" w:lineRule="auto"/>
        <w:jc w:val="both"/>
        <w:rPr>
          <w:rFonts w:cstheme="minorHAnsi"/>
        </w:rPr>
      </w:pPr>
    </w:p>
    <w:p w14:paraId="310267DD" w14:textId="5F7D269C" w:rsidR="00E5223C" w:rsidRPr="00E16D9F" w:rsidRDefault="0016565A" w:rsidP="001540A1">
      <w:pPr>
        <w:spacing w:after="0" w:line="240" w:lineRule="auto"/>
        <w:jc w:val="both"/>
        <w:rPr>
          <w:rFonts w:cstheme="minorHAnsi"/>
        </w:rPr>
      </w:pPr>
      <w:r w:rsidRPr="00E16D9F">
        <w:rPr>
          <w:rFonts w:cstheme="minorHAnsi"/>
        </w:rPr>
        <w:t xml:space="preserve">Last week </w:t>
      </w:r>
      <w:r w:rsidR="00ED05A6" w:rsidRPr="00E16D9F">
        <w:rPr>
          <w:rFonts w:cstheme="minorHAnsi"/>
        </w:rPr>
        <w:t>we learned that</w:t>
      </w:r>
      <w:r w:rsidRPr="00E16D9F">
        <w:rPr>
          <w:rFonts w:cstheme="minorHAnsi"/>
        </w:rPr>
        <w:t xml:space="preserve"> there are</w:t>
      </w:r>
      <w:r w:rsidR="005A5FAD" w:rsidRPr="00E16D9F">
        <w:rPr>
          <w:rFonts w:cstheme="minorHAnsi"/>
        </w:rPr>
        <w:t xml:space="preserve"> two levels of karis</w:t>
      </w:r>
      <w:r w:rsidR="001B7A31" w:rsidRPr="00E16D9F">
        <w:rPr>
          <w:rFonts w:cstheme="minorHAnsi"/>
        </w:rPr>
        <w:t xml:space="preserve"> cause and </w:t>
      </w:r>
      <w:r w:rsidR="0010699B" w:rsidRPr="00E16D9F">
        <w:rPr>
          <w:rFonts w:cstheme="minorHAnsi"/>
        </w:rPr>
        <w:t>effect</w:t>
      </w:r>
      <w:r w:rsidR="006F3153" w:rsidRPr="00E16D9F">
        <w:rPr>
          <w:rFonts w:cstheme="minorHAnsi"/>
        </w:rPr>
        <w:t xml:space="preserve">. When we choose to live on </w:t>
      </w:r>
      <w:r w:rsidR="00E5223C" w:rsidRPr="00E16D9F">
        <w:rPr>
          <w:rFonts w:cstheme="minorHAnsi"/>
        </w:rPr>
        <w:t>the</w:t>
      </w:r>
      <w:r w:rsidRPr="00E16D9F">
        <w:rPr>
          <w:rFonts w:cstheme="minorHAnsi"/>
        </w:rPr>
        <w:t xml:space="preserve"> first lev</w:t>
      </w:r>
      <w:r w:rsidR="00E5223C" w:rsidRPr="00E16D9F">
        <w:rPr>
          <w:rFonts w:cstheme="minorHAnsi"/>
        </w:rPr>
        <w:t xml:space="preserve">el </w:t>
      </w:r>
      <w:r w:rsidR="006F3153" w:rsidRPr="00E16D9F">
        <w:rPr>
          <w:rFonts w:cstheme="minorHAnsi"/>
        </w:rPr>
        <w:t>of karis</w:t>
      </w:r>
      <w:r w:rsidR="00AB6610" w:rsidRPr="00E16D9F">
        <w:rPr>
          <w:rFonts w:cstheme="minorHAnsi"/>
        </w:rPr>
        <w:t>,</w:t>
      </w:r>
      <w:r w:rsidR="006F3153" w:rsidRPr="00E16D9F">
        <w:rPr>
          <w:rFonts w:cstheme="minorHAnsi"/>
        </w:rPr>
        <w:t xml:space="preserve"> </w:t>
      </w:r>
      <w:r w:rsidR="00E5223C" w:rsidRPr="00E16D9F">
        <w:rPr>
          <w:rFonts w:cstheme="minorHAnsi"/>
        </w:rPr>
        <w:t xml:space="preserve">we actively lay the foundation of </w:t>
      </w:r>
      <w:r w:rsidR="005A5FAD" w:rsidRPr="00E16D9F">
        <w:rPr>
          <w:rFonts w:cstheme="minorHAnsi"/>
        </w:rPr>
        <w:t>orientation</w:t>
      </w:r>
      <w:r w:rsidR="00467DB0" w:rsidRPr="00E16D9F">
        <w:rPr>
          <w:rFonts w:cstheme="minorHAnsi"/>
        </w:rPr>
        <w:t xml:space="preserve"> and</w:t>
      </w:r>
      <w:r w:rsidR="00E20B1C" w:rsidRPr="00E16D9F">
        <w:rPr>
          <w:rFonts w:cstheme="minorHAnsi"/>
        </w:rPr>
        <w:t>,</w:t>
      </w:r>
      <w:r w:rsidR="00467DB0" w:rsidRPr="00E16D9F">
        <w:rPr>
          <w:rFonts w:cstheme="minorHAnsi"/>
        </w:rPr>
        <w:t xml:space="preserve"> as a result</w:t>
      </w:r>
      <w:r w:rsidR="00E20B1C" w:rsidRPr="00E16D9F">
        <w:rPr>
          <w:rFonts w:cstheme="minorHAnsi"/>
        </w:rPr>
        <w:t>,</w:t>
      </w:r>
      <w:r w:rsidR="00467DB0" w:rsidRPr="00E16D9F">
        <w:rPr>
          <w:rFonts w:cstheme="minorHAnsi"/>
        </w:rPr>
        <w:t xml:space="preserve"> reap</w:t>
      </w:r>
      <w:r w:rsidR="006F3153" w:rsidRPr="00E16D9F">
        <w:rPr>
          <w:rFonts w:cstheme="minorHAnsi"/>
        </w:rPr>
        <w:t xml:space="preserve"> a more peaceful and</w:t>
      </w:r>
      <w:r w:rsidR="00E5223C" w:rsidRPr="00E16D9F">
        <w:rPr>
          <w:rFonts w:cstheme="minorHAnsi"/>
        </w:rPr>
        <w:t xml:space="preserve"> stable life. </w:t>
      </w:r>
    </w:p>
    <w:p w14:paraId="445748E6" w14:textId="77777777" w:rsidR="00E5223C" w:rsidRPr="00E16D9F" w:rsidRDefault="00E5223C" w:rsidP="001540A1">
      <w:pPr>
        <w:spacing w:after="0" w:line="240" w:lineRule="auto"/>
        <w:jc w:val="both"/>
        <w:rPr>
          <w:rFonts w:cstheme="minorHAnsi"/>
        </w:rPr>
      </w:pPr>
    </w:p>
    <w:p w14:paraId="6394818F" w14:textId="445A8265" w:rsidR="0016565A" w:rsidRPr="00E16D9F" w:rsidRDefault="005A5FAD" w:rsidP="001540A1">
      <w:pPr>
        <w:spacing w:after="0" w:line="240" w:lineRule="auto"/>
        <w:jc w:val="both"/>
        <w:rPr>
          <w:rFonts w:cstheme="minorHAnsi"/>
        </w:rPr>
      </w:pPr>
      <w:r w:rsidRPr="00E16D9F">
        <w:rPr>
          <w:rFonts w:cstheme="minorHAnsi"/>
        </w:rPr>
        <w:t>The second level</w:t>
      </w:r>
      <w:r w:rsidR="00E5223C" w:rsidRPr="00E16D9F">
        <w:rPr>
          <w:rFonts w:cstheme="minorHAnsi"/>
        </w:rPr>
        <w:t xml:space="preserve"> of karis is</w:t>
      </w:r>
      <w:r w:rsidR="0016565A" w:rsidRPr="00E16D9F">
        <w:rPr>
          <w:rFonts w:cstheme="minorHAnsi"/>
        </w:rPr>
        <w:t xml:space="preserve"> m</w:t>
      </w:r>
      <w:r w:rsidR="00E5223C" w:rsidRPr="00E16D9F">
        <w:rPr>
          <w:rFonts w:cstheme="minorHAnsi"/>
        </w:rPr>
        <w:t xml:space="preserve">ore mysterious and </w:t>
      </w:r>
      <w:r w:rsidR="00CF38ED" w:rsidRPr="00E16D9F">
        <w:rPr>
          <w:rFonts w:cstheme="minorHAnsi"/>
        </w:rPr>
        <w:t>requires more trust</w:t>
      </w:r>
      <w:r w:rsidR="00E5223C" w:rsidRPr="00E16D9F">
        <w:rPr>
          <w:rFonts w:cstheme="minorHAnsi"/>
        </w:rPr>
        <w:t xml:space="preserve"> because the results </w:t>
      </w:r>
      <w:r w:rsidR="00467DB0" w:rsidRPr="00E16D9F">
        <w:rPr>
          <w:rFonts w:cstheme="minorHAnsi"/>
        </w:rPr>
        <w:t>cannot be predicted</w:t>
      </w:r>
      <w:r w:rsidR="00E5223C" w:rsidRPr="00E16D9F">
        <w:rPr>
          <w:rFonts w:cstheme="minorHAnsi"/>
        </w:rPr>
        <w:t xml:space="preserve">. </w:t>
      </w:r>
      <w:r w:rsidR="006F3153" w:rsidRPr="00E16D9F">
        <w:rPr>
          <w:rFonts w:cstheme="minorHAnsi"/>
        </w:rPr>
        <w:t>T</w:t>
      </w:r>
      <w:r w:rsidR="00467DB0" w:rsidRPr="00E16D9F">
        <w:rPr>
          <w:rFonts w:cstheme="minorHAnsi"/>
        </w:rPr>
        <w:t>his level</w:t>
      </w:r>
      <w:r w:rsidR="006F3153" w:rsidRPr="00E16D9F">
        <w:rPr>
          <w:rFonts w:cstheme="minorHAnsi"/>
        </w:rPr>
        <w:t xml:space="preserve"> is</w:t>
      </w:r>
      <w:r w:rsidR="00467DB0" w:rsidRPr="00E16D9F">
        <w:rPr>
          <w:rFonts w:cstheme="minorHAnsi"/>
        </w:rPr>
        <w:t xml:space="preserve"> the most exciting</w:t>
      </w:r>
      <w:r w:rsidR="00AB5409" w:rsidRPr="00E16D9F">
        <w:rPr>
          <w:rFonts w:cstheme="minorHAnsi"/>
        </w:rPr>
        <w:t>,</w:t>
      </w:r>
      <w:r w:rsidR="00467DB0" w:rsidRPr="00E16D9F">
        <w:rPr>
          <w:rFonts w:cstheme="minorHAnsi"/>
        </w:rPr>
        <w:t xml:space="preserve"> and </w:t>
      </w:r>
      <w:r w:rsidR="006F3153" w:rsidRPr="00E16D9F">
        <w:rPr>
          <w:rFonts w:cstheme="minorHAnsi"/>
        </w:rPr>
        <w:t xml:space="preserve">those who live </w:t>
      </w:r>
      <w:r w:rsidR="00E5779D" w:rsidRPr="00E16D9F">
        <w:rPr>
          <w:rFonts w:cstheme="minorHAnsi"/>
        </w:rPr>
        <w:t xml:space="preserve">here </w:t>
      </w:r>
      <w:r w:rsidR="006F3153" w:rsidRPr="00E16D9F">
        <w:rPr>
          <w:rFonts w:cstheme="minorHAnsi"/>
        </w:rPr>
        <w:t xml:space="preserve">love being </w:t>
      </w:r>
      <w:r w:rsidR="00E5223C" w:rsidRPr="00E16D9F">
        <w:rPr>
          <w:rFonts w:cstheme="minorHAnsi"/>
        </w:rPr>
        <w:t>with people who are training hard to live at this level</w:t>
      </w:r>
      <w:r w:rsidR="001B7A31" w:rsidRPr="00E16D9F">
        <w:rPr>
          <w:rFonts w:cstheme="minorHAnsi"/>
        </w:rPr>
        <w:t xml:space="preserve">. </w:t>
      </w:r>
      <w:bookmarkStart w:id="8" w:name="_Hlk116986932"/>
      <w:bookmarkStart w:id="9" w:name="_Hlk526597377"/>
      <w:r w:rsidR="00467DB0" w:rsidRPr="00E16D9F">
        <w:rPr>
          <w:rFonts w:cstheme="minorHAnsi"/>
        </w:rPr>
        <w:t xml:space="preserve">At </w:t>
      </w:r>
      <w:r w:rsidR="00532A0D" w:rsidRPr="00E16D9F">
        <w:rPr>
          <w:rFonts w:cstheme="minorHAnsi"/>
        </w:rPr>
        <w:t>this</w:t>
      </w:r>
      <w:r w:rsidR="00E5223C" w:rsidRPr="00E16D9F">
        <w:rPr>
          <w:rFonts w:cstheme="minorHAnsi"/>
        </w:rPr>
        <w:t xml:space="preserve"> second level of karis</w:t>
      </w:r>
      <w:r w:rsidR="00D55578" w:rsidRPr="00E16D9F">
        <w:rPr>
          <w:rFonts w:cstheme="minorHAnsi"/>
        </w:rPr>
        <w:t>,</w:t>
      </w:r>
      <w:r w:rsidR="00E5223C" w:rsidRPr="00E16D9F">
        <w:rPr>
          <w:rFonts w:cstheme="minorHAnsi"/>
        </w:rPr>
        <w:t xml:space="preserve"> </w:t>
      </w:r>
      <w:bookmarkStart w:id="10" w:name="_Hlk148360180"/>
      <w:r w:rsidR="00E5223C" w:rsidRPr="00E16D9F">
        <w:rPr>
          <w:rFonts w:cstheme="minorHAnsi"/>
        </w:rPr>
        <w:t>we</w:t>
      </w:r>
      <w:r w:rsidR="006F3153" w:rsidRPr="00E16D9F">
        <w:rPr>
          <w:rFonts w:cstheme="minorHAnsi"/>
        </w:rPr>
        <w:t xml:space="preserve"> trust God </w:t>
      </w:r>
      <w:r w:rsidR="008E7EB0" w:rsidRPr="00E16D9F">
        <w:rPr>
          <w:rFonts w:cstheme="minorHAnsi"/>
        </w:rPr>
        <w:t>to marvelously respond as we</w:t>
      </w:r>
      <w:r w:rsidR="0016565A" w:rsidRPr="00E16D9F">
        <w:rPr>
          <w:rFonts w:cstheme="minorHAnsi"/>
        </w:rPr>
        <w:t xml:space="preserve"> plant</w:t>
      </w:r>
      <w:r w:rsidR="008E7EB0" w:rsidRPr="00E16D9F">
        <w:rPr>
          <w:rFonts w:cstheme="minorHAnsi"/>
        </w:rPr>
        <w:t xml:space="preserve"> our</w:t>
      </w:r>
      <w:r w:rsidR="0016565A" w:rsidRPr="00E16D9F">
        <w:rPr>
          <w:rFonts w:cstheme="minorHAnsi"/>
        </w:rPr>
        <w:t xml:space="preserve"> seed</w:t>
      </w:r>
      <w:r w:rsidR="008E7EB0" w:rsidRPr="00E16D9F">
        <w:rPr>
          <w:rFonts w:cstheme="minorHAnsi"/>
        </w:rPr>
        <w:t>s</w:t>
      </w:r>
      <w:r w:rsidR="00E5223C" w:rsidRPr="00E16D9F">
        <w:rPr>
          <w:rFonts w:cstheme="minorHAnsi"/>
        </w:rPr>
        <w:t xml:space="preserve"> </w:t>
      </w:r>
      <w:r w:rsidR="008E7EB0" w:rsidRPr="00E16D9F">
        <w:rPr>
          <w:rFonts w:cstheme="minorHAnsi"/>
        </w:rPr>
        <w:t>of</w:t>
      </w:r>
      <w:r w:rsidR="00E5223C" w:rsidRPr="00E16D9F">
        <w:rPr>
          <w:rFonts w:cstheme="minorHAnsi"/>
        </w:rPr>
        <w:t xml:space="preserve"> </w:t>
      </w:r>
      <w:r w:rsidR="006F3153" w:rsidRPr="00E16D9F">
        <w:rPr>
          <w:rFonts w:cstheme="minorHAnsi"/>
        </w:rPr>
        <w:t>giving and service</w:t>
      </w:r>
      <w:r w:rsidR="00E5223C" w:rsidRPr="00E16D9F">
        <w:rPr>
          <w:rFonts w:cstheme="minorHAnsi"/>
        </w:rPr>
        <w:t xml:space="preserve">. </w:t>
      </w:r>
      <w:bookmarkEnd w:id="8"/>
      <w:bookmarkEnd w:id="10"/>
      <w:r w:rsidR="00E5223C" w:rsidRPr="00E16D9F">
        <w:rPr>
          <w:rFonts w:cstheme="minorHAnsi"/>
        </w:rPr>
        <w:t>We plant the seeds</w:t>
      </w:r>
      <w:r w:rsidR="006F3153" w:rsidRPr="00E16D9F">
        <w:rPr>
          <w:rFonts w:cstheme="minorHAnsi"/>
        </w:rPr>
        <w:t>,</w:t>
      </w:r>
      <w:r w:rsidR="00E5223C" w:rsidRPr="00E16D9F">
        <w:rPr>
          <w:rFonts w:cstheme="minorHAnsi"/>
        </w:rPr>
        <w:t xml:space="preserve"> </w:t>
      </w:r>
      <w:r w:rsidR="00467DB0" w:rsidRPr="00E16D9F">
        <w:rPr>
          <w:rFonts w:cstheme="minorHAnsi"/>
        </w:rPr>
        <w:t xml:space="preserve">but we do not know how those seeds grow, nor do we try to </w:t>
      </w:r>
      <w:r w:rsidR="00370376" w:rsidRPr="00E16D9F">
        <w:rPr>
          <w:rFonts w:cstheme="minorHAnsi"/>
        </w:rPr>
        <w:t>guess</w:t>
      </w:r>
      <w:r w:rsidR="00467DB0" w:rsidRPr="00E16D9F">
        <w:rPr>
          <w:rFonts w:cstheme="minorHAnsi"/>
        </w:rPr>
        <w:t>.</w:t>
      </w:r>
      <w:r w:rsidR="006F3153" w:rsidRPr="00E16D9F">
        <w:rPr>
          <w:rFonts w:cstheme="minorHAnsi"/>
        </w:rPr>
        <w:t xml:space="preserve"> </w:t>
      </w:r>
      <w:r w:rsidR="008E7EB0" w:rsidRPr="00E16D9F">
        <w:rPr>
          <w:rFonts w:cstheme="minorHAnsi"/>
        </w:rPr>
        <w:t>We simply res</w:t>
      </w:r>
      <w:r w:rsidR="002A623D" w:rsidRPr="00E16D9F">
        <w:rPr>
          <w:rFonts w:cstheme="minorHAnsi"/>
        </w:rPr>
        <w:t xml:space="preserve">t, </w:t>
      </w:r>
      <w:r w:rsidR="00D55578" w:rsidRPr="00E16D9F">
        <w:rPr>
          <w:rFonts w:cstheme="minorHAnsi"/>
        </w:rPr>
        <w:t>wait,</w:t>
      </w:r>
      <w:r w:rsidR="00E5779D" w:rsidRPr="00E16D9F">
        <w:rPr>
          <w:rFonts w:cstheme="minorHAnsi"/>
        </w:rPr>
        <w:t xml:space="preserve"> </w:t>
      </w:r>
      <w:r w:rsidR="008E7EB0" w:rsidRPr="00E16D9F">
        <w:rPr>
          <w:rFonts w:cstheme="minorHAnsi"/>
        </w:rPr>
        <w:t xml:space="preserve">and </w:t>
      </w:r>
      <w:r w:rsidR="00E80AB3" w:rsidRPr="00E16D9F">
        <w:rPr>
          <w:rFonts w:cstheme="minorHAnsi"/>
        </w:rPr>
        <w:t xml:space="preserve">then </w:t>
      </w:r>
      <w:r w:rsidR="008E7EB0" w:rsidRPr="00E16D9F">
        <w:rPr>
          <w:rFonts w:cstheme="minorHAnsi"/>
        </w:rPr>
        <w:t>watch what happens.</w:t>
      </w:r>
      <w:bookmarkEnd w:id="9"/>
    </w:p>
    <w:p w14:paraId="533B3B44" w14:textId="77777777" w:rsidR="00935F28" w:rsidRPr="00E16D9F" w:rsidRDefault="00935F28" w:rsidP="001540A1">
      <w:pPr>
        <w:spacing w:after="0" w:line="240" w:lineRule="auto"/>
        <w:jc w:val="both"/>
        <w:rPr>
          <w:rStyle w:val="wordsofchrist"/>
          <w:rFonts w:cstheme="minorHAnsi"/>
        </w:rPr>
      </w:pPr>
    </w:p>
    <w:p w14:paraId="225D8442" w14:textId="7769600C" w:rsidR="0016565A" w:rsidRPr="00E16D9F" w:rsidRDefault="001308B6" w:rsidP="001540A1">
      <w:pPr>
        <w:spacing w:after="0" w:line="240" w:lineRule="auto"/>
        <w:jc w:val="both"/>
        <w:rPr>
          <w:rStyle w:val="wordsofchrist"/>
          <w:rFonts w:cstheme="minorHAnsi"/>
        </w:rPr>
      </w:pPr>
      <w:bookmarkStart w:id="11" w:name="_Hlk526597980"/>
      <w:r w:rsidRPr="00E16D9F">
        <w:rPr>
          <w:rStyle w:val="wordsofchrist"/>
          <w:rFonts w:cstheme="minorHAnsi"/>
        </w:rPr>
        <w:t>I</w:t>
      </w:r>
      <w:r w:rsidR="0016565A" w:rsidRPr="00E16D9F">
        <w:rPr>
          <w:rStyle w:val="wordsofchrist"/>
          <w:rFonts w:cstheme="minorHAnsi"/>
        </w:rPr>
        <w:t>n</w:t>
      </w:r>
      <w:r w:rsidRPr="00E16D9F">
        <w:rPr>
          <w:rStyle w:val="wordsofchrist"/>
          <w:rFonts w:cstheme="minorHAnsi"/>
        </w:rPr>
        <w:t xml:space="preserve"> </w:t>
      </w:r>
      <w:r w:rsidR="00467DB0" w:rsidRPr="00E16D9F">
        <w:rPr>
          <w:rStyle w:val="wordsofchrist"/>
          <w:rFonts w:cstheme="minorHAnsi"/>
        </w:rPr>
        <w:t xml:space="preserve">the </w:t>
      </w:r>
      <w:r w:rsidR="00784F31" w:rsidRPr="00E16D9F">
        <w:rPr>
          <w:rStyle w:val="wordsofchrist"/>
          <w:rFonts w:cstheme="minorHAnsi"/>
        </w:rPr>
        <w:t>B</w:t>
      </w:r>
      <w:r w:rsidR="00467DB0" w:rsidRPr="00E16D9F">
        <w:rPr>
          <w:rStyle w:val="wordsofchrist"/>
          <w:rFonts w:cstheme="minorHAnsi"/>
        </w:rPr>
        <w:t>ook of Proverbs</w:t>
      </w:r>
      <w:r w:rsidR="00CF38ED" w:rsidRPr="00E16D9F">
        <w:rPr>
          <w:rStyle w:val="wordsofchrist"/>
          <w:rFonts w:cstheme="minorHAnsi"/>
        </w:rPr>
        <w:t>,</w:t>
      </w:r>
      <w:r w:rsidRPr="00E16D9F">
        <w:rPr>
          <w:rStyle w:val="wordsofchrist"/>
          <w:rFonts w:cstheme="minorHAnsi"/>
        </w:rPr>
        <w:t xml:space="preserve"> G</w:t>
      </w:r>
      <w:r w:rsidR="008E7EB0" w:rsidRPr="00E16D9F">
        <w:rPr>
          <w:rStyle w:val="wordsofchrist"/>
          <w:rFonts w:cstheme="minorHAnsi"/>
        </w:rPr>
        <w:t xml:space="preserve">od teaches us how to determine where to sow our karis gifts. For our own protection and benefit, </w:t>
      </w:r>
      <w:r w:rsidR="00B15097" w:rsidRPr="00E16D9F">
        <w:rPr>
          <w:rStyle w:val="wordsofchrist"/>
          <w:rFonts w:cstheme="minorHAnsi"/>
        </w:rPr>
        <w:t xml:space="preserve">He </w:t>
      </w:r>
      <w:r w:rsidR="008E7EB0" w:rsidRPr="00E16D9F">
        <w:rPr>
          <w:rStyle w:val="wordsofchrist"/>
          <w:rFonts w:cstheme="minorHAnsi"/>
        </w:rPr>
        <w:t xml:space="preserve">encourages us to sow into the lives of the wise and </w:t>
      </w:r>
      <w:r w:rsidR="000420B2" w:rsidRPr="00E16D9F">
        <w:rPr>
          <w:rStyle w:val="wordsofchrist"/>
          <w:rFonts w:cstheme="minorHAnsi"/>
        </w:rPr>
        <w:t xml:space="preserve">to </w:t>
      </w:r>
      <w:r w:rsidR="008E7EB0" w:rsidRPr="00E16D9F">
        <w:rPr>
          <w:rStyle w:val="wordsofchrist"/>
          <w:rFonts w:cstheme="minorHAnsi"/>
        </w:rPr>
        <w:t xml:space="preserve">avoid sowing into the lives of fools. </w:t>
      </w:r>
      <w:r w:rsidR="00C149E3" w:rsidRPr="00E16D9F">
        <w:rPr>
          <w:rStyle w:val="wordsofchrist"/>
          <w:rFonts w:cstheme="minorHAnsi"/>
        </w:rPr>
        <w:t>H</w:t>
      </w:r>
      <w:r w:rsidR="006A4C3E" w:rsidRPr="00E16D9F">
        <w:rPr>
          <w:rStyle w:val="wordsofchrist"/>
          <w:rFonts w:cstheme="minorHAnsi"/>
        </w:rPr>
        <w:t>ere are a few ways to spot the fools and the wise</w:t>
      </w:r>
      <w:r w:rsidR="00C149E3" w:rsidRPr="00E16D9F">
        <w:rPr>
          <w:rStyle w:val="wordsofchrist"/>
          <w:rFonts w:cstheme="minorHAnsi"/>
        </w:rPr>
        <w:t xml:space="preserve">. </w:t>
      </w:r>
    </w:p>
    <w:bookmarkEnd w:id="11"/>
    <w:p w14:paraId="78A7A8AC" w14:textId="77777777" w:rsidR="008E7EB0" w:rsidRPr="00E16D9F" w:rsidRDefault="008E7EB0" w:rsidP="001540A1">
      <w:pPr>
        <w:spacing w:after="0" w:line="240" w:lineRule="auto"/>
        <w:jc w:val="both"/>
        <w:rPr>
          <w:rStyle w:val="wordsofchrist"/>
          <w:rFonts w:cstheme="minorHAnsi"/>
        </w:rPr>
      </w:pPr>
    </w:p>
    <w:p w14:paraId="52FEC060" w14:textId="77777777" w:rsidR="005A5FAD" w:rsidRPr="00E16D9F" w:rsidRDefault="005A5FAD" w:rsidP="001540A1">
      <w:pPr>
        <w:pStyle w:val="ListParagraph"/>
        <w:numPr>
          <w:ilvl w:val="0"/>
          <w:numId w:val="1"/>
        </w:numPr>
        <w:spacing w:after="0" w:line="240" w:lineRule="auto"/>
        <w:jc w:val="both"/>
        <w:rPr>
          <w:rStyle w:val="wordsofchrist"/>
          <w:rFonts w:cstheme="minorHAnsi"/>
        </w:rPr>
      </w:pPr>
      <w:r w:rsidRPr="00E16D9F">
        <w:rPr>
          <w:rStyle w:val="wordsofchrist"/>
          <w:rFonts w:cstheme="minorHAnsi"/>
          <w:b/>
        </w:rPr>
        <w:t>Fools re</w:t>
      </w:r>
      <w:r w:rsidR="001C3197" w:rsidRPr="00E16D9F">
        <w:rPr>
          <w:rStyle w:val="wordsofchrist"/>
          <w:rFonts w:cstheme="minorHAnsi"/>
          <w:b/>
        </w:rPr>
        <w:t>fuse to be corrected or taught</w:t>
      </w:r>
    </w:p>
    <w:p w14:paraId="12270050" w14:textId="013147F5" w:rsidR="002424CD" w:rsidRPr="00E16D9F" w:rsidRDefault="002424CD" w:rsidP="001540A1">
      <w:pPr>
        <w:spacing w:after="0" w:line="240" w:lineRule="auto"/>
        <w:ind w:left="360"/>
        <w:jc w:val="both"/>
        <w:rPr>
          <w:rFonts w:cstheme="minorHAnsi"/>
        </w:rPr>
      </w:pPr>
      <w:r w:rsidRPr="00E16D9F">
        <w:rPr>
          <w:rFonts w:cstheme="minorHAnsi"/>
          <w:b/>
          <w:i/>
        </w:rPr>
        <w:t>Proverbs 1</w:t>
      </w:r>
      <w:r w:rsidR="00CF38ED" w:rsidRPr="00E16D9F">
        <w:rPr>
          <w:rFonts w:cstheme="minorHAnsi"/>
          <w:b/>
          <w:i/>
        </w:rPr>
        <w:t>:</w:t>
      </w:r>
      <w:r w:rsidRPr="00E16D9F">
        <w:rPr>
          <w:rFonts w:cstheme="minorHAnsi"/>
          <w:b/>
          <w:i/>
        </w:rPr>
        <w:t>7</w:t>
      </w:r>
      <w:r w:rsidR="00CF1F0F" w:rsidRPr="00E16D9F">
        <w:rPr>
          <w:rFonts w:cstheme="minorHAnsi"/>
        </w:rPr>
        <w:t xml:space="preserve"> </w:t>
      </w:r>
      <w:r w:rsidR="00904BB9" w:rsidRPr="00E16D9F">
        <w:rPr>
          <w:rFonts w:cstheme="minorHAnsi"/>
          <w:i/>
        </w:rPr>
        <w:t>“</w:t>
      </w:r>
      <w:r w:rsidRPr="00E16D9F">
        <w:rPr>
          <w:rFonts w:cstheme="minorHAnsi"/>
          <w:i/>
        </w:rPr>
        <w:t xml:space="preserve">The fear of the Lord is the beginning of knowledge; </w:t>
      </w:r>
      <w:r w:rsidR="00D36F97" w:rsidRPr="00E16D9F">
        <w:rPr>
          <w:rFonts w:cstheme="minorHAnsi"/>
          <w:i/>
        </w:rPr>
        <w:t xml:space="preserve">fools </w:t>
      </w:r>
      <w:r w:rsidRPr="00E16D9F">
        <w:rPr>
          <w:rFonts w:cstheme="minorHAnsi"/>
          <w:i/>
        </w:rPr>
        <w:t>despise wisdom and instruction</w:t>
      </w:r>
      <w:r w:rsidR="00CF1F0F" w:rsidRPr="00E16D9F">
        <w:rPr>
          <w:rFonts w:cstheme="minorHAnsi"/>
          <w:i/>
        </w:rPr>
        <w:t>.</w:t>
      </w:r>
      <w:r w:rsidR="00904BB9" w:rsidRPr="00E16D9F">
        <w:rPr>
          <w:rFonts w:cstheme="minorHAnsi"/>
          <w:i/>
        </w:rPr>
        <w:t xml:space="preserve">” </w:t>
      </w:r>
      <w:r w:rsidR="005A5FAD" w:rsidRPr="00E16D9F">
        <w:rPr>
          <w:rFonts w:cstheme="minorHAnsi"/>
          <w:bCs/>
        </w:rPr>
        <w:t>T</w:t>
      </w:r>
      <w:r w:rsidR="0016565A" w:rsidRPr="00E16D9F">
        <w:rPr>
          <w:rFonts w:cstheme="minorHAnsi"/>
          <w:bCs/>
        </w:rPr>
        <w:t>he first character</w:t>
      </w:r>
      <w:r w:rsidR="001308B6" w:rsidRPr="00E16D9F">
        <w:rPr>
          <w:rFonts w:cstheme="minorHAnsi"/>
          <w:bCs/>
        </w:rPr>
        <w:t>istic of fools</w:t>
      </w:r>
      <w:r w:rsidR="00DC7710" w:rsidRPr="00E16D9F">
        <w:rPr>
          <w:rFonts w:cstheme="minorHAnsi"/>
          <w:bCs/>
        </w:rPr>
        <w:t xml:space="preserve"> is</w:t>
      </w:r>
      <w:r w:rsidR="00C149E3" w:rsidRPr="00E16D9F">
        <w:rPr>
          <w:rFonts w:cstheme="minorHAnsi"/>
          <w:bCs/>
        </w:rPr>
        <w:t xml:space="preserve"> the</w:t>
      </w:r>
      <w:r w:rsidR="0035422F" w:rsidRPr="00E16D9F">
        <w:rPr>
          <w:rFonts w:cstheme="minorHAnsi"/>
          <w:bCs/>
        </w:rPr>
        <w:t>ir</w:t>
      </w:r>
      <w:r w:rsidR="0016565A" w:rsidRPr="00E16D9F">
        <w:rPr>
          <w:rFonts w:cstheme="minorHAnsi"/>
          <w:bCs/>
        </w:rPr>
        <w:t xml:space="preserve"> resistance</w:t>
      </w:r>
      <w:r w:rsidR="001B7A31" w:rsidRPr="00E16D9F">
        <w:rPr>
          <w:rFonts w:cstheme="minorHAnsi"/>
          <w:bCs/>
        </w:rPr>
        <w:t xml:space="preserve"> to correction or instruction</w:t>
      </w:r>
      <w:r w:rsidR="00892279" w:rsidRPr="00E16D9F">
        <w:rPr>
          <w:rFonts w:cstheme="minorHAnsi"/>
          <w:bCs/>
        </w:rPr>
        <w:t xml:space="preserve">. </w:t>
      </w:r>
      <w:r w:rsidR="00D36F97" w:rsidRPr="00E16D9F">
        <w:rPr>
          <w:rFonts w:cstheme="minorHAnsi"/>
          <w:bCs/>
        </w:rPr>
        <w:t>So, if</w:t>
      </w:r>
      <w:r w:rsidR="001308B6" w:rsidRPr="00E16D9F">
        <w:rPr>
          <w:rFonts w:cstheme="minorHAnsi"/>
          <w:bCs/>
        </w:rPr>
        <w:t xml:space="preserve"> you see people resisting instruction or wisdom</w:t>
      </w:r>
      <w:r w:rsidR="00D36F97" w:rsidRPr="00E16D9F">
        <w:rPr>
          <w:rFonts w:cstheme="minorHAnsi"/>
          <w:bCs/>
        </w:rPr>
        <w:t>,</w:t>
      </w:r>
      <w:r w:rsidR="001308B6" w:rsidRPr="00E16D9F">
        <w:rPr>
          <w:rFonts w:cstheme="minorHAnsi"/>
          <w:bCs/>
        </w:rPr>
        <w:t xml:space="preserve"> </w:t>
      </w:r>
      <w:r w:rsidR="00273F8E" w:rsidRPr="00E16D9F">
        <w:rPr>
          <w:rFonts w:cstheme="minorHAnsi"/>
          <w:bCs/>
        </w:rPr>
        <w:t>you know that</w:t>
      </w:r>
      <w:r w:rsidR="00892279" w:rsidRPr="00E16D9F">
        <w:rPr>
          <w:rFonts w:cstheme="minorHAnsi"/>
          <w:bCs/>
        </w:rPr>
        <w:t xml:space="preserve"> </w:t>
      </w:r>
      <w:r w:rsidR="001308B6" w:rsidRPr="00E16D9F">
        <w:rPr>
          <w:rFonts w:cstheme="minorHAnsi"/>
          <w:bCs/>
        </w:rPr>
        <w:t xml:space="preserve">they are </w:t>
      </w:r>
      <w:r w:rsidR="00AB5409" w:rsidRPr="00E16D9F">
        <w:rPr>
          <w:rFonts w:cstheme="minorHAnsi"/>
          <w:bCs/>
        </w:rPr>
        <w:t xml:space="preserve">poor soil </w:t>
      </w:r>
      <w:r w:rsidR="00AD1D2E" w:rsidRPr="00E16D9F">
        <w:rPr>
          <w:rFonts w:cstheme="minorHAnsi"/>
          <w:bCs/>
        </w:rPr>
        <w:t>for</w:t>
      </w:r>
      <w:r w:rsidR="00AB5409" w:rsidRPr="00E16D9F">
        <w:rPr>
          <w:rFonts w:cstheme="minorHAnsi"/>
          <w:bCs/>
        </w:rPr>
        <w:t xml:space="preserve"> </w:t>
      </w:r>
      <w:r w:rsidR="003F27C4" w:rsidRPr="00E16D9F">
        <w:rPr>
          <w:rFonts w:cstheme="minorHAnsi"/>
          <w:bCs/>
        </w:rPr>
        <w:t>the investment of your resources</w:t>
      </w:r>
      <w:r w:rsidR="00D34E2A" w:rsidRPr="00E16D9F">
        <w:rPr>
          <w:rFonts w:cstheme="minorHAnsi"/>
          <w:bCs/>
        </w:rPr>
        <w:t xml:space="preserve">. </w:t>
      </w:r>
      <w:bookmarkStart w:id="12" w:name="_Hlk526598115"/>
      <w:r w:rsidR="00892279" w:rsidRPr="00E16D9F">
        <w:rPr>
          <w:rFonts w:cstheme="minorHAnsi"/>
          <w:bCs/>
        </w:rPr>
        <w:t>If they are</w:t>
      </w:r>
      <w:r w:rsidR="00631622" w:rsidRPr="00E16D9F">
        <w:rPr>
          <w:rFonts w:cstheme="minorHAnsi"/>
          <w:bCs/>
        </w:rPr>
        <w:t xml:space="preserve"> less interested in personal growth than </w:t>
      </w:r>
      <w:r w:rsidR="00892279" w:rsidRPr="00E16D9F">
        <w:rPr>
          <w:rFonts w:cstheme="minorHAnsi"/>
          <w:bCs/>
        </w:rPr>
        <w:t xml:space="preserve">in playing, apologizing, or </w:t>
      </w:r>
      <w:r w:rsidR="00532A0D" w:rsidRPr="00E16D9F">
        <w:rPr>
          <w:rFonts w:cstheme="minorHAnsi"/>
          <w:bCs/>
        </w:rPr>
        <w:t xml:space="preserve">excusing and </w:t>
      </w:r>
      <w:r w:rsidR="00892279" w:rsidRPr="00E16D9F">
        <w:rPr>
          <w:rFonts w:cstheme="minorHAnsi"/>
          <w:bCs/>
        </w:rPr>
        <w:t>defending themselves</w:t>
      </w:r>
      <w:r w:rsidR="00631622" w:rsidRPr="00E16D9F">
        <w:rPr>
          <w:rFonts w:cstheme="minorHAnsi"/>
          <w:bCs/>
        </w:rPr>
        <w:t xml:space="preserve">, </w:t>
      </w:r>
      <w:r w:rsidR="00892279" w:rsidRPr="00E16D9F">
        <w:rPr>
          <w:rFonts w:cstheme="minorHAnsi"/>
          <w:bCs/>
        </w:rPr>
        <w:t>they are probably fools</w:t>
      </w:r>
      <w:r w:rsidR="00560C6A" w:rsidRPr="00E16D9F">
        <w:rPr>
          <w:rFonts w:cstheme="minorHAnsi"/>
          <w:bCs/>
        </w:rPr>
        <w:t>.</w:t>
      </w:r>
      <w:r w:rsidR="00892279" w:rsidRPr="00E16D9F">
        <w:rPr>
          <w:rFonts w:cstheme="minorHAnsi"/>
          <w:bCs/>
        </w:rPr>
        <w:t xml:space="preserve"> </w:t>
      </w:r>
      <w:bookmarkStart w:id="13" w:name="_Hlk527042572"/>
      <w:bookmarkEnd w:id="12"/>
      <w:r w:rsidR="00D34E2A" w:rsidRPr="00E16D9F">
        <w:rPr>
          <w:rFonts w:cstheme="minorHAnsi"/>
          <w:bCs/>
        </w:rPr>
        <w:t xml:space="preserve">They may </w:t>
      </w:r>
      <w:r w:rsidR="00A81F90" w:rsidRPr="00E16D9F">
        <w:rPr>
          <w:rFonts w:cstheme="minorHAnsi"/>
          <w:bCs/>
        </w:rPr>
        <w:t xml:space="preserve">actually </w:t>
      </w:r>
      <w:r w:rsidR="00D34E2A" w:rsidRPr="00E16D9F">
        <w:rPr>
          <w:rFonts w:cstheme="minorHAnsi"/>
          <w:bCs/>
        </w:rPr>
        <w:t>like instruction if it</w:t>
      </w:r>
      <w:r w:rsidR="0016565A" w:rsidRPr="00E16D9F">
        <w:rPr>
          <w:rFonts w:cstheme="minorHAnsi"/>
          <w:bCs/>
        </w:rPr>
        <w:t xml:space="preserve"> matches the</w:t>
      </w:r>
      <w:r w:rsidR="002E6B2E" w:rsidRPr="00E16D9F">
        <w:rPr>
          <w:rFonts w:cstheme="minorHAnsi"/>
          <w:bCs/>
        </w:rPr>
        <w:t xml:space="preserve">ir preconceived ideas, but </w:t>
      </w:r>
      <w:r w:rsidR="0027236D" w:rsidRPr="00E16D9F">
        <w:rPr>
          <w:rFonts w:cstheme="minorHAnsi"/>
          <w:bCs/>
        </w:rPr>
        <w:t xml:space="preserve">they </w:t>
      </w:r>
      <w:r w:rsidR="00D36F97" w:rsidRPr="00E16D9F">
        <w:rPr>
          <w:rFonts w:cstheme="minorHAnsi"/>
          <w:bCs/>
        </w:rPr>
        <w:t>will despise anything that might jeopardize their pride</w:t>
      </w:r>
      <w:r w:rsidR="008E7EB0" w:rsidRPr="00E16D9F">
        <w:rPr>
          <w:rFonts w:cstheme="minorHAnsi"/>
          <w:bCs/>
        </w:rPr>
        <w:t xml:space="preserve"> system</w:t>
      </w:r>
      <w:r w:rsidR="002A623D" w:rsidRPr="00E16D9F">
        <w:rPr>
          <w:rFonts w:cstheme="minorHAnsi"/>
          <w:bCs/>
        </w:rPr>
        <w:t xml:space="preserve">. </w:t>
      </w:r>
      <w:bookmarkEnd w:id="13"/>
      <w:r w:rsidR="0016565A" w:rsidRPr="00E16D9F">
        <w:rPr>
          <w:rFonts w:cstheme="minorHAnsi"/>
        </w:rPr>
        <w:t xml:space="preserve">In </w:t>
      </w:r>
      <w:r w:rsidR="002A623D" w:rsidRPr="00E16D9F">
        <w:rPr>
          <w:rFonts w:cstheme="minorHAnsi"/>
        </w:rPr>
        <w:t>contrast, wise</w:t>
      </w:r>
      <w:r w:rsidR="00892279" w:rsidRPr="00E16D9F">
        <w:rPr>
          <w:rFonts w:cstheme="minorHAnsi"/>
        </w:rPr>
        <w:t xml:space="preserve"> people </w:t>
      </w:r>
      <w:r w:rsidR="0016565A" w:rsidRPr="00E16D9F">
        <w:rPr>
          <w:rFonts w:cstheme="minorHAnsi"/>
        </w:rPr>
        <w:t xml:space="preserve">seek counsel and instruction and </w:t>
      </w:r>
      <w:r w:rsidR="00E57C8E" w:rsidRPr="00E16D9F">
        <w:rPr>
          <w:rFonts w:cstheme="minorHAnsi"/>
        </w:rPr>
        <w:t>are</w:t>
      </w:r>
      <w:r w:rsidR="0016565A" w:rsidRPr="00E16D9F">
        <w:rPr>
          <w:rFonts w:cstheme="minorHAnsi"/>
        </w:rPr>
        <w:t xml:space="preserve"> grateful for it. </w:t>
      </w:r>
      <w:r w:rsidR="00892279" w:rsidRPr="00E16D9F">
        <w:rPr>
          <w:rFonts w:cstheme="minorHAnsi"/>
        </w:rPr>
        <w:t xml:space="preserve">They represent the good soil into which the Bible encourages us to sow our seed. </w:t>
      </w:r>
    </w:p>
    <w:p w14:paraId="7D43C3F1" w14:textId="25204375" w:rsidR="001308B6" w:rsidRDefault="001308B6" w:rsidP="001540A1">
      <w:pPr>
        <w:spacing w:after="0" w:line="240" w:lineRule="auto"/>
        <w:jc w:val="both"/>
        <w:rPr>
          <w:rFonts w:cstheme="minorHAnsi"/>
          <w:bCs/>
        </w:rPr>
      </w:pPr>
    </w:p>
    <w:p w14:paraId="1ADF805A" w14:textId="77777777" w:rsidR="00E16D9F" w:rsidRPr="00E16D9F" w:rsidRDefault="00E16D9F" w:rsidP="001540A1">
      <w:pPr>
        <w:spacing w:after="0" w:line="240" w:lineRule="auto"/>
        <w:jc w:val="both"/>
        <w:rPr>
          <w:rFonts w:cstheme="minorHAnsi"/>
          <w:bCs/>
        </w:rPr>
      </w:pPr>
    </w:p>
    <w:p w14:paraId="2BC0EE50" w14:textId="77777777" w:rsidR="002424CD" w:rsidRPr="00E16D9F" w:rsidRDefault="005A6BBE" w:rsidP="00E418B1">
      <w:pPr>
        <w:pStyle w:val="ListParagraph"/>
        <w:widowControl w:val="0"/>
        <w:numPr>
          <w:ilvl w:val="0"/>
          <w:numId w:val="1"/>
        </w:numPr>
        <w:spacing w:after="0" w:line="240" w:lineRule="auto"/>
        <w:jc w:val="both"/>
        <w:rPr>
          <w:rFonts w:cstheme="minorHAnsi"/>
          <w:b/>
        </w:rPr>
      </w:pPr>
      <w:r w:rsidRPr="00E16D9F">
        <w:rPr>
          <w:rFonts w:cstheme="minorHAnsi"/>
          <w:b/>
        </w:rPr>
        <w:lastRenderedPageBreak/>
        <w:t>Fools are a</w:t>
      </w:r>
      <w:r w:rsidR="001C3197" w:rsidRPr="00E16D9F">
        <w:rPr>
          <w:rFonts w:cstheme="minorHAnsi"/>
          <w:b/>
        </w:rPr>
        <w:t>ddicted to foolish behavior</w:t>
      </w:r>
    </w:p>
    <w:p w14:paraId="729B07BE" w14:textId="630C98D8" w:rsidR="008C04C0" w:rsidRPr="00E16D9F" w:rsidRDefault="008C04C0" w:rsidP="00781CB1">
      <w:pPr>
        <w:widowControl w:val="0"/>
        <w:spacing w:after="0" w:line="240" w:lineRule="auto"/>
        <w:ind w:left="360"/>
        <w:jc w:val="both"/>
        <w:rPr>
          <w:rFonts w:cstheme="minorHAnsi"/>
        </w:rPr>
      </w:pPr>
      <w:r w:rsidRPr="00E16D9F">
        <w:rPr>
          <w:rFonts w:cstheme="minorHAnsi"/>
          <w:b/>
          <w:i/>
        </w:rPr>
        <w:t>Proverbs 13:19</w:t>
      </w:r>
      <w:r w:rsidRPr="00E16D9F">
        <w:rPr>
          <w:rFonts w:cstheme="minorHAnsi"/>
          <w:i/>
        </w:rPr>
        <w:t xml:space="preserve"> “Desire realized is sweet to the soul, but it is an abomination to fools to depart from misorientation.” </w:t>
      </w:r>
      <w:r w:rsidRPr="00E16D9F">
        <w:rPr>
          <w:rFonts w:cstheme="minorHAnsi"/>
        </w:rPr>
        <w:t xml:space="preserve">Another characteristic of foolish people is their misoriented behavior. The desires of the wise produce sweetness in the soul, but fools have compulsive cravings </w:t>
      </w:r>
      <w:r w:rsidR="000420B2" w:rsidRPr="00E16D9F">
        <w:rPr>
          <w:rFonts w:cstheme="minorHAnsi"/>
        </w:rPr>
        <w:t xml:space="preserve">that </w:t>
      </w:r>
      <w:r w:rsidRPr="00E16D9F">
        <w:rPr>
          <w:rFonts w:cstheme="minorHAnsi"/>
        </w:rPr>
        <w:t xml:space="preserve">result in choices that sour and harm their souls. </w:t>
      </w:r>
      <w:bookmarkStart w:id="14" w:name="OLE_LINK5"/>
      <w:r w:rsidRPr="00E16D9F">
        <w:rPr>
          <w:rFonts w:cstheme="minorHAnsi"/>
        </w:rPr>
        <w:t>The compulsion behind these foolish choices is as forceful as religious fanaticism</w:t>
      </w:r>
      <w:bookmarkStart w:id="15" w:name="_Hlk116985561"/>
      <w:bookmarkEnd w:id="14"/>
      <w:r w:rsidR="00E16D9F" w:rsidRPr="00E16D9F">
        <w:rPr>
          <w:rFonts w:cstheme="minorHAnsi"/>
        </w:rPr>
        <w:t xml:space="preserve">. </w:t>
      </w:r>
      <w:bookmarkStart w:id="16" w:name="_Hlk42680443"/>
      <w:r w:rsidR="00E16D9F" w:rsidRPr="00E16D9F">
        <w:rPr>
          <w:rFonts w:cstheme="minorHAnsi"/>
        </w:rPr>
        <w:t xml:space="preserve">When fools are unable to satisfy their cravings, it is not just abhorrent to them, it </w:t>
      </w:r>
      <w:proofErr w:type="gramStart"/>
      <w:r w:rsidR="00E16D9F" w:rsidRPr="00E16D9F">
        <w:rPr>
          <w:rFonts w:cstheme="minorHAnsi"/>
        </w:rPr>
        <w:t>actually assaults</w:t>
      </w:r>
      <w:proofErr w:type="gramEnd"/>
      <w:r w:rsidR="00E16D9F" w:rsidRPr="00E16D9F">
        <w:rPr>
          <w:rFonts w:cstheme="minorHAnsi"/>
        </w:rPr>
        <w:t xml:space="preserve"> their self-worship system.</w:t>
      </w:r>
      <w:bookmarkEnd w:id="16"/>
    </w:p>
    <w:bookmarkEnd w:id="15"/>
    <w:p w14:paraId="7A6182AE" w14:textId="4CF8D23B" w:rsidR="002A623D" w:rsidRPr="00E16D9F" w:rsidRDefault="002A623D" w:rsidP="008C04C0">
      <w:pPr>
        <w:widowControl w:val="0"/>
        <w:spacing w:after="0" w:line="240" w:lineRule="auto"/>
        <w:ind w:left="360"/>
        <w:jc w:val="both"/>
        <w:rPr>
          <w:rFonts w:cstheme="minorHAnsi"/>
        </w:rPr>
      </w:pPr>
    </w:p>
    <w:p w14:paraId="09DF43D3" w14:textId="77777777" w:rsidR="001856C3" w:rsidRPr="00E16D9F" w:rsidRDefault="00862E53" w:rsidP="001540A1">
      <w:pPr>
        <w:pStyle w:val="ListParagraph"/>
        <w:numPr>
          <w:ilvl w:val="0"/>
          <w:numId w:val="1"/>
        </w:numPr>
        <w:spacing w:after="0" w:line="240" w:lineRule="auto"/>
        <w:jc w:val="both"/>
        <w:rPr>
          <w:rFonts w:cstheme="minorHAnsi"/>
          <w:b/>
        </w:rPr>
      </w:pPr>
      <w:bookmarkStart w:id="17" w:name="_Hlk495437454"/>
      <w:r w:rsidRPr="00E16D9F">
        <w:rPr>
          <w:rFonts w:cstheme="minorHAnsi"/>
          <w:b/>
        </w:rPr>
        <w:t>Fools are q</w:t>
      </w:r>
      <w:r w:rsidR="002424CD" w:rsidRPr="00E16D9F">
        <w:rPr>
          <w:rFonts w:cstheme="minorHAnsi"/>
          <w:b/>
        </w:rPr>
        <w:t>uick</w:t>
      </w:r>
      <w:r w:rsidRPr="00E16D9F">
        <w:rPr>
          <w:rFonts w:cstheme="minorHAnsi"/>
          <w:b/>
        </w:rPr>
        <w:t>-tempered</w:t>
      </w:r>
    </w:p>
    <w:p w14:paraId="5539BDCF" w14:textId="429DFA24" w:rsidR="001856C3" w:rsidRPr="00E16D9F" w:rsidRDefault="002424CD" w:rsidP="001540A1">
      <w:pPr>
        <w:spacing w:after="0" w:line="240" w:lineRule="auto"/>
        <w:ind w:left="360"/>
        <w:jc w:val="both"/>
        <w:rPr>
          <w:rFonts w:cstheme="minorHAnsi"/>
        </w:rPr>
      </w:pPr>
      <w:r w:rsidRPr="00E16D9F">
        <w:rPr>
          <w:rFonts w:cstheme="minorHAnsi"/>
          <w:b/>
          <w:i/>
        </w:rPr>
        <w:t>Proverbs 12</w:t>
      </w:r>
      <w:r w:rsidR="00CF38ED" w:rsidRPr="00E16D9F">
        <w:rPr>
          <w:rFonts w:cstheme="minorHAnsi"/>
          <w:b/>
          <w:i/>
        </w:rPr>
        <w:t>:</w:t>
      </w:r>
      <w:r w:rsidRPr="00E16D9F">
        <w:rPr>
          <w:rFonts w:cstheme="minorHAnsi"/>
          <w:b/>
          <w:i/>
        </w:rPr>
        <w:t>16</w:t>
      </w:r>
      <w:r w:rsidR="001C3197" w:rsidRPr="00E16D9F">
        <w:rPr>
          <w:rFonts w:cstheme="minorHAnsi"/>
        </w:rPr>
        <w:t xml:space="preserve"> </w:t>
      </w:r>
      <w:r w:rsidR="00904BB9" w:rsidRPr="00E16D9F">
        <w:rPr>
          <w:rFonts w:cstheme="minorHAnsi"/>
          <w:i/>
        </w:rPr>
        <w:t>“</w:t>
      </w:r>
      <w:r w:rsidRPr="00E16D9F">
        <w:rPr>
          <w:rFonts w:cstheme="minorHAnsi"/>
          <w:i/>
        </w:rPr>
        <w:t>A foo</w:t>
      </w:r>
      <w:r w:rsidR="00DC7710" w:rsidRPr="00E16D9F">
        <w:rPr>
          <w:rFonts w:cstheme="minorHAnsi"/>
          <w:i/>
        </w:rPr>
        <w:t>l’s vexation is known at once, b</w:t>
      </w:r>
      <w:r w:rsidR="00265603" w:rsidRPr="00E16D9F">
        <w:rPr>
          <w:rFonts w:cstheme="minorHAnsi"/>
          <w:i/>
        </w:rPr>
        <w:t>ut a prudent man covers</w:t>
      </w:r>
      <w:r w:rsidRPr="00E16D9F">
        <w:rPr>
          <w:rFonts w:cstheme="minorHAnsi"/>
          <w:i/>
        </w:rPr>
        <w:t xml:space="preserve"> dishonor.</w:t>
      </w:r>
      <w:r w:rsidR="00904BB9" w:rsidRPr="00E16D9F">
        <w:rPr>
          <w:rFonts w:cstheme="minorHAnsi"/>
          <w:i/>
        </w:rPr>
        <w:t>”</w:t>
      </w:r>
      <w:r w:rsidRPr="00E16D9F">
        <w:rPr>
          <w:rFonts w:cstheme="minorHAnsi"/>
        </w:rPr>
        <w:t xml:space="preserve"> Fools </w:t>
      </w:r>
      <w:r w:rsidR="0016565A" w:rsidRPr="00E16D9F">
        <w:rPr>
          <w:rFonts w:cstheme="minorHAnsi"/>
        </w:rPr>
        <w:t xml:space="preserve">have not developed </w:t>
      </w:r>
      <w:r w:rsidR="0016565A" w:rsidRPr="00E16D9F">
        <w:rPr>
          <w:rFonts w:cstheme="minorHAnsi"/>
          <w:i/>
        </w:rPr>
        <w:t>makr</w:t>
      </w:r>
      <w:r w:rsidR="001B7A31" w:rsidRPr="00E16D9F">
        <w:rPr>
          <w:rFonts w:cstheme="minorHAnsi"/>
          <w:i/>
        </w:rPr>
        <w:t>othumos</w:t>
      </w:r>
      <w:r w:rsidR="001B7A31" w:rsidRPr="00E16D9F">
        <w:rPr>
          <w:rFonts w:cstheme="minorHAnsi"/>
        </w:rPr>
        <w:t xml:space="preserve">, or long-temperedness. </w:t>
      </w:r>
      <w:r w:rsidR="00246F45" w:rsidRPr="00E16D9F">
        <w:rPr>
          <w:rFonts w:cstheme="minorHAnsi"/>
        </w:rPr>
        <w:t>They speak before they think</w:t>
      </w:r>
      <w:r w:rsidR="00AB5409" w:rsidRPr="00E16D9F">
        <w:rPr>
          <w:rFonts w:cstheme="minorHAnsi"/>
        </w:rPr>
        <w:t>,</w:t>
      </w:r>
      <w:r w:rsidR="00246F45" w:rsidRPr="00E16D9F">
        <w:rPr>
          <w:rFonts w:cstheme="minorHAnsi"/>
        </w:rPr>
        <w:t xml:space="preserve"> and </w:t>
      </w:r>
      <w:r w:rsidR="00D54EAF" w:rsidRPr="00E16D9F">
        <w:rPr>
          <w:rFonts w:cstheme="minorHAnsi"/>
        </w:rPr>
        <w:t xml:space="preserve">they </w:t>
      </w:r>
      <w:r w:rsidR="00246F45" w:rsidRPr="00E16D9F">
        <w:rPr>
          <w:rFonts w:cstheme="minorHAnsi"/>
        </w:rPr>
        <w:t xml:space="preserve">act rather than endure. </w:t>
      </w:r>
      <w:r w:rsidR="00A234FD" w:rsidRPr="00E16D9F">
        <w:rPr>
          <w:rFonts w:cstheme="minorHAnsi"/>
        </w:rPr>
        <w:t>When their pride is threatened, you</w:t>
      </w:r>
      <w:r w:rsidR="00DC7710" w:rsidRPr="00E16D9F">
        <w:rPr>
          <w:rFonts w:cstheme="minorHAnsi"/>
        </w:rPr>
        <w:t xml:space="preserve"> can see</w:t>
      </w:r>
      <w:r w:rsidR="001856C3" w:rsidRPr="00E16D9F">
        <w:rPr>
          <w:rFonts w:cstheme="minorHAnsi"/>
        </w:rPr>
        <w:t xml:space="preserve"> at once that they are not interest</w:t>
      </w:r>
      <w:r w:rsidR="0035422F" w:rsidRPr="00E16D9F">
        <w:rPr>
          <w:rFonts w:cstheme="minorHAnsi"/>
        </w:rPr>
        <w:t>ed in honoring you or God</w:t>
      </w:r>
      <w:r w:rsidR="001C3197" w:rsidRPr="00E16D9F">
        <w:rPr>
          <w:rFonts w:cstheme="minorHAnsi"/>
        </w:rPr>
        <w:t xml:space="preserve">. </w:t>
      </w:r>
      <w:bookmarkStart w:id="18" w:name="_Hlk180570103"/>
      <w:r w:rsidR="0035422F" w:rsidRPr="00E16D9F">
        <w:rPr>
          <w:rFonts w:cstheme="minorHAnsi"/>
        </w:rPr>
        <w:t>They are untrustworthy</w:t>
      </w:r>
      <w:r w:rsidR="00757876" w:rsidRPr="00E16D9F">
        <w:rPr>
          <w:rFonts w:cstheme="minorHAnsi"/>
        </w:rPr>
        <w:t>; they will not take responsibility for their own emotions,</w:t>
      </w:r>
      <w:r w:rsidR="0035422F" w:rsidRPr="00E16D9F">
        <w:rPr>
          <w:rFonts w:cstheme="minorHAnsi"/>
        </w:rPr>
        <w:t xml:space="preserve"> and </w:t>
      </w:r>
      <w:r w:rsidR="00757876" w:rsidRPr="00E16D9F">
        <w:rPr>
          <w:rFonts w:cstheme="minorHAnsi"/>
        </w:rPr>
        <w:t xml:space="preserve">they </w:t>
      </w:r>
      <w:r w:rsidR="0035422F" w:rsidRPr="00E16D9F">
        <w:rPr>
          <w:rFonts w:cstheme="minorHAnsi"/>
        </w:rPr>
        <w:t>can</w:t>
      </w:r>
      <w:r w:rsidR="00CF38ED" w:rsidRPr="00E16D9F">
        <w:rPr>
          <w:rFonts w:cstheme="minorHAnsi"/>
        </w:rPr>
        <w:t>not cover for others.</w:t>
      </w:r>
      <w:bookmarkEnd w:id="18"/>
    </w:p>
    <w:p w14:paraId="233384F8" w14:textId="77777777" w:rsidR="00AB5409" w:rsidRPr="00E16D9F" w:rsidRDefault="00AB5409" w:rsidP="001540A1">
      <w:pPr>
        <w:spacing w:after="0" w:line="240" w:lineRule="auto"/>
        <w:ind w:left="360"/>
        <w:jc w:val="both"/>
        <w:rPr>
          <w:rFonts w:cstheme="minorHAnsi"/>
        </w:rPr>
      </w:pPr>
    </w:p>
    <w:p w14:paraId="0A80DE9C" w14:textId="77777777" w:rsidR="002424CD" w:rsidRPr="00E16D9F" w:rsidRDefault="00706E41" w:rsidP="001540A1">
      <w:pPr>
        <w:pStyle w:val="ListParagraph"/>
        <w:numPr>
          <w:ilvl w:val="0"/>
          <w:numId w:val="1"/>
        </w:numPr>
        <w:spacing w:after="0" w:line="240" w:lineRule="auto"/>
        <w:jc w:val="both"/>
        <w:rPr>
          <w:rFonts w:cstheme="minorHAnsi"/>
          <w:b/>
        </w:rPr>
      </w:pPr>
      <w:r w:rsidRPr="00E16D9F">
        <w:rPr>
          <w:rFonts w:cstheme="minorHAnsi"/>
          <w:b/>
        </w:rPr>
        <w:t xml:space="preserve">The </w:t>
      </w:r>
      <w:r w:rsidR="00CF1F0F" w:rsidRPr="00E16D9F">
        <w:rPr>
          <w:rFonts w:cstheme="minorHAnsi"/>
          <w:b/>
        </w:rPr>
        <w:t xml:space="preserve">business </w:t>
      </w:r>
      <w:r w:rsidR="001C3197" w:rsidRPr="00E16D9F">
        <w:rPr>
          <w:rFonts w:cstheme="minorHAnsi"/>
          <w:b/>
        </w:rPr>
        <w:t>of fools is deceit and illusion</w:t>
      </w:r>
    </w:p>
    <w:p w14:paraId="0CE8C936" w14:textId="4A19F455" w:rsidR="0016565A" w:rsidRPr="00E16D9F" w:rsidRDefault="00904BB9" w:rsidP="001540A1">
      <w:pPr>
        <w:spacing w:after="0" w:line="240" w:lineRule="auto"/>
        <w:ind w:left="360"/>
        <w:jc w:val="both"/>
        <w:rPr>
          <w:rFonts w:cstheme="minorHAnsi"/>
        </w:rPr>
      </w:pPr>
      <w:bookmarkStart w:id="19" w:name="OLE_LINK6"/>
      <w:r w:rsidRPr="00E16D9F">
        <w:rPr>
          <w:rFonts w:cstheme="minorHAnsi"/>
          <w:b/>
          <w:i/>
        </w:rPr>
        <w:t xml:space="preserve">Proverbs 14:8 </w:t>
      </w:r>
      <w:r w:rsidR="00D54EAF" w:rsidRPr="00E16D9F">
        <w:rPr>
          <w:rFonts w:cstheme="minorHAnsi"/>
          <w:b/>
          <w:i/>
        </w:rPr>
        <w:t>“</w:t>
      </w:r>
      <w:r w:rsidR="002424CD" w:rsidRPr="00E16D9F">
        <w:rPr>
          <w:rFonts w:cstheme="minorHAnsi"/>
          <w:i/>
        </w:rPr>
        <w:t>The wisdom of the pru</w:t>
      </w:r>
      <w:r w:rsidR="001856C3" w:rsidRPr="00E16D9F">
        <w:rPr>
          <w:rFonts w:cstheme="minorHAnsi"/>
          <w:i/>
        </w:rPr>
        <w:t xml:space="preserve">dent is to understand his </w:t>
      </w:r>
      <w:r w:rsidR="00265603" w:rsidRPr="00E16D9F">
        <w:rPr>
          <w:rFonts w:cstheme="minorHAnsi"/>
          <w:i/>
        </w:rPr>
        <w:t xml:space="preserve">own </w:t>
      </w:r>
      <w:r w:rsidR="001856C3" w:rsidRPr="00E16D9F">
        <w:rPr>
          <w:rFonts w:cstheme="minorHAnsi"/>
          <w:i/>
        </w:rPr>
        <w:t>way, b</w:t>
      </w:r>
      <w:r w:rsidR="009E54E9" w:rsidRPr="00E16D9F">
        <w:rPr>
          <w:rFonts w:cstheme="minorHAnsi"/>
          <w:i/>
        </w:rPr>
        <w:t xml:space="preserve">ut the folly of fools is </w:t>
      </w:r>
      <w:r w:rsidR="00265603" w:rsidRPr="00E16D9F">
        <w:rPr>
          <w:rFonts w:cstheme="minorHAnsi"/>
          <w:i/>
        </w:rPr>
        <w:t>deception</w:t>
      </w:r>
      <w:r w:rsidR="002424CD" w:rsidRPr="00E16D9F">
        <w:rPr>
          <w:rFonts w:cstheme="minorHAnsi"/>
          <w:i/>
        </w:rPr>
        <w:t>.</w:t>
      </w:r>
      <w:r w:rsidR="00D54EAF" w:rsidRPr="00E16D9F">
        <w:rPr>
          <w:rFonts w:cstheme="minorHAnsi"/>
          <w:i/>
        </w:rPr>
        <w:t>”</w:t>
      </w:r>
      <w:r w:rsidR="00F5510D" w:rsidRPr="00E16D9F">
        <w:rPr>
          <w:rFonts w:cstheme="minorHAnsi"/>
          <w:i/>
        </w:rPr>
        <w:t xml:space="preserve"> </w:t>
      </w:r>
      <w:r w:rsidR="002424CD" w:rsidRPr="00E16D9F">
        <w:rPr>
          <w:rFonts w:cstheme="minorHAnsi"/>
        </w:rPr>
        <w:t>Fools</w:t>
      </w:r>
      <w:r w:rsidR="0016565A" w:rsidRPr="00E16D9F">
        <w:rPr>
          <w:rFonts w:cstheme="minorHAnsi"/>
        </w:rPr>
        <w:t xml:space="preserve"> are </w:t>
      </w:r>
      <w:r w:rsidR="00C42A39" w:rsidRPr="00E16D9F">
        <w:rPr>
          <w:rFonts w:cstheme="minorHAnsi"/>
        </w:rPr>
        <w:t xml:space="preserve">only </w:t>
      </w:r>
      <w:r w:rsidR="0016565A" w:rsidRPr="00E16D9F">
        <w:rPr>
          <w:rFonts w:cstheme="minorHAnsi"/>
        </w:rPr>
        <w:t xml:space="preserve">interested in </w:t>
      </w:r>
      <w:r w:rsidR="00265603" w:rsidRPr="00E16D9F">
        <w:rPr>
          <w:rFonts w:cstheme="minorHAnsi"/>
        </w:rPr>
        <w:t>the illusions they create</w:t>
      </w:r>
      <w:r w:rsidR="00C42A39" w:rsidRPr="00E16D9F">
        <w:rPr>
          <w:rFonts w:cstheme="minorHAnsi"/>
        </w:rPr>
        <w:t xml:space="preserve">. They </w:t>
      </w:r>
      <w:r w:rsidR="004176FD" w:rsidRPr="00E16D9F">
        <w:rPr>
          <w:rFonts w:cstheme="minorHAnsi"/>
        </w:rPr>
        <w:t>disregard</w:t>
      </w:r>
      <w:r w:rsidR="00E20B1C" w:rsidRPr="00E16D9F">
        <w:rPr>
          <w:rFonts w:cstheme="minorHAnsi"/>
        </w:rPr>
        <w:t xml:space="preserve"> </w:t>
      </w:r>
      <w:r w:rsidR="00CF1FF7" w:rsidRPr="00E16D9F">
        <w:rPr>
          <w:rFonts w:cstheme="minorHAnsi"/>
        </w:rPr>
        <w:t>real evidence</w:t>
      </w:r>
      <w:r w:rsidR="00C42A39" w:rsidRPr="00E16D9F">
        <w:rPr>
          <w:rFonts w:cstheme="minorHAnsi"/>
        </w:rPr>
        <w:t>; they</w:t>
      </w:r>
      <w:r w:rsidR="00CA7C86" w:rsidRPr="00E16D9F">
        <w:rPr>
          <w:rFonts w:cstheme="minorHAnsi"/>
        </w:rPr>
        <w:t xml:space="preserve"> deceive and are deceived</w:t>
      </w:r>
      <w:r w:rsidR="009B5868" w:rsidRPr="00E16D9F">
        <w:rPr>
          <w:rFonts w:cstheme="minorHAnsi"/>
        </w:rPr>
        <w:t xml:space="preserve">. </w:t>
      </w:r>
      <w:r w:rsidR="00C42A39" w:rsidRPr="00E16D9F">
        <w:rPr>
          <w:rFonts w:cstheme="minorHAnsi"/>
        </w:rPr>
        <w:t>Foolish people</w:t>
      </w:r>
      <w:r w:rsidR="009B5868" w:rsidRPr="00E16D9F">
        <w:rPr>
          <w:rFonts w:cstheme="minorHAnsi"/>
        </w:rPr>
        <w:t xml:space="preserve"> are not interested in the truth about </w:t>
      </w:r>
      <w:r w:rsidR="0016565A" w:rsidRPr="00E16D9F">
        <w:rPr>
          <w:rFonts w:cstheme="minorHAnsi"/>
        </w:rPr>
        <w:t xml:space="preserve">their </w:t>
      </w:r>
      <w:r w:rsidR="00E16D9F" w:rsidRPr="00E16D9F">
        <w:rPr>
          <w:rFonts w:cstheme="minorHAnsi"/>
        </w:rPr>
        <w:t xml:space="preserve">own </w:t>
      </w:r>
      <w:r w:rsidR="0016565A" w:rsidRPr="00E16D9F">
        <w:rPr>
          <w:rFonts w:cstheme="minorHAnsi"/>
        </w:rPr>
        <w:t>lives</w:t>
      </w:r>
      <w:r w:rsidR="00CA7C86" w:rsidRPr="00E16D9F">
        <w:rPr>
          <w:rFonts w:cstheme="minorHAnsi"/>
        </w:rPr>
        <w:t xml:space="preserve"> or the lives of others</w:t>
      </w:r>
      <w:r w:rsidR="00394442" w:rsidRPr="00E16D9F">
        <w:rPr>
          <w:rFonts w:cstheme="minorHAnsi"/>
        </w:rPr>
        <w:t xml:space="preserve">, </w:t>
      </w:r>
      <w:r w:rsidR="002A623D" w:rsidRPr="00E16D9F">
        <w:rPr>
          <w:rFonts w:cstheme="minorHAnsi"/>
        </w:rPr>
        <w:t xml:space="preserve">and </w:t>
      </w:r>
      <w:r w:rsidR="00394442" w:rsidRPr="00E16D9F">
        <w:rPr>
          <w:rFonts w:cstheme="minorHAnsi"/>
        </w:rPr>
        <w:t xml:space="preserve">they </w:t>
      </w:r>
      <w:r w:rsidR="002A623D" w:rsidRPr="00E16D9F">
        <w:rPr>
          <w:rFonts w:cstheme="minorHAnsi"/>
        </w:rPr>
        <w:t>refuse</w:t>
      </w:r>
      <w:r w:rsidR="00D54EAF" w:rsidRPr="00E16D9F">
        <w:rPr>
          <w:rFonts w:cstheme="minorHAnsi"/>
        </w:rPr>
        <w:t xml:space="preserve"> to admit</w:t>
      </w:r>
      <w:r w:rsidR="0035422F" w:rsidRPr="00E16D9F">
        <w:rPr>
          <w:rFonts w:cstheme="minorHAnsi"/>
        </w:rPr>
        <w:t xml:space="preserve"> that they are the cause of their own problems</w:t>
      </w:r>
      <w:r w:rsidR="0016565A" w:rsidRPr="00E16D9F">
        <w:rPr>
          <w:rFonts w:cstheme="minorHAnsi"/>
        </w:rPr>
        <w:t xml:space="preserve">. </w:t>
      </w:r>
      <w:r w:rsidR="005A6BBE" w:rsidRPr="00E16D9F">
        <w:rPr>
          <w:rFonts w:cstheme="minorHAnsi"/>
        </w:rPr>
        <w:t>Wise people seek to understand why they do what they do</w:t>
      </w:r>
      <w:r w:rsidR="00D54EAF" w:rsidRPr="00E16D9F">
        <w:rPr>
          <w:rFonts w:cstheme="minorHAnsi"/>
        </w:rPr>
        <w:t>. They make the effort</w:t>
      </w:r>
      <w:r w:rsidR="0035422F" w:rsidRPr="00E16D9F">
        <w:rPr>
          <w:rFonts w:cstheme="minorHAnsi"/>
        </w:rPr>
        <w:t xml:space="preserve"> to learn to do something different</w:t>
      </w:r>
      <w:r w:rsidR="005A6BBE" w:rsidRPr="00E16D9F">
        <w:rPr>
          <w:rFonts w:cstheme="minorHAnsi"/>
        </w:rPr>
        <w:t xml:space="preserve">. </w:t>
      </w:r>
    </w:p>
    <w:bookmarkEnd w:id="17"/>
    <w:bookmarkEnd w:id="19"/>
    <w:p w14:paraId="597BDB7B" w14:textId="77777777" w:rsidR="001856C3" w:rsidRPr="00E16D9F" w:rsidRDefault="001856C3" w:rsidP="001540A1">
      <w:pPr>
        <w:spacing w:after="0" w:line="240" w:lineRule="auto"/>
        <w:jc w:val="both"/>
        <w:rPr>
          <w:rStyle w:val="versenum8"/>
          <w:rFonts w:cstheme="minorHAnsi"/>
          <w:color w:val="333333"/>
        </w:rPr>
      </w:pPr>
    </w:p>
    <w:p w14:paraId="7F9FE6BB" w14:textId="77777777" w:rsidR="00CF0925" w:rsidRPr="00E16D9F" w:rsidRDefault="001C3197" w:rsidP="001540A1">
      <w:pPr>
        <w:pStyle w:val="ListParagraph"/>
        <w:numPr>
          <w:ilvl w:val="0"/>
          <w:numId w:val="1"/>
        </w:numPr>
        <w:spacing w:after="0" w:line="240" w:lineRule="auto"/>
        <w:jc w:val="both"/>
        <w:rPr>
          <w:rFonts w:cstheme="minorHAnsi"/>
          <w:b/>
          <w:bCs/>
        </w:rPr>
      </w:pPr>
      <w:r w:rsidRPr="00E16D9F">
        <w:rPr>
          <w:rFonts w:cstheme="minorHAnsi"/>
          <w:b/>
          <w:bCs/>
        </w:rPr>
        <w:t>Fools will cause you harm</w:t>
      </w:r>
    </w:p>
    <w:p w14:paraId="34638719" w14:textId="75601C60" w:rsidR="0016565A" w:rsidRPr="00E16D9F" w:rsidRDefault="00A234FD" w:rsidP="001540A1">
      <w:pPr>
        <w:spacing w:after="0" w:line="240" w:lineRule="auto"/>
        <w:ind w:left="360"/>
        <w:jc w:val="both"/>
        <w:rPr>
          <w:rFonts w:cstheme="minorHAnsi"/>
        </w:rPr>
      </w:pPr>
      <w:r w:rsidRPr="00E16D9F">
        <w:rPr>
          <w:rFonts w:cstheme="minorHAnsi"/>
          <w:b/>
          <w:i/>
        </w:rPr>
        <w:t>Proverbs 13:20</w:t>
      </w:r>
      <w:r w:rsidRPr="00E16D9F">
        <w:rPr>
          <w:rFonts w:cstheme="minorHAnsi"/>
          <w:i/>
        </w:rPr>
        <w:t xml:space="preserve"> </w:t>
      </w:r>
      <w:r w:rsidR="00D54EAF" w:rsidRPr="00E16D9F">
        <w:rPr>
          <w:rFonts w:cstheme="minorHAnsi"/>
          <w:i/>
        </w:rPr>
        <w:t>“</w:t>
      </w:r>
      <w:r w:rsidRPr="00E16D9F">
        <w:rPr>
          <w:rFonts w:cstheme="minorHAnsi"/>
          <w:i/>
        </w:rPr>
        <w:t>Whoever walks with wise people becomes wise, but the companion of fools will suffer.</w:t>
      </w:r>
      <w:r w:rsidR="00D54EAF" w:rsidRPr="00E16D9F">
        <w:rPr>
          <w:rFonts w:cstheme="minorHAnsi"/>
          <w:i/>
        </w:rPr>
        <w:t>”</w:t>
      </w:r>
      <w:r w:rsidRPr="00E16D9F">
        <w:rPr>
          <w:rFonts w:cstheme="minorHAnsi"/>
          <w:i/>
        </w:rPr>
        <w:t xml:space="preserve"> </w:t>
      </w:r>
      <w:r w:rsidRPr="00E16D9F">
        <w:rPr>
          <w:rFonts w:cstheme="minorHAnsi"/>
        </w:rPr>
        <w:t xml:space="preserve">This is one of </w:t>
      </w:r>
      <w:r w:rsidR="00246F45" w:rsidRPr="00E16D9F">
        <w:rPr>
          <w:rFonts w:cstheme="minorHAnsi"/>
        </w:rPr>
        <w:t xml:space="preserve">Nancy’s </w:t>
      </w:r>
      <w:r w:rsidRPr="00E16D9F">
        <w:rPr>
          <w:rFonts w:cstheme="minorHAnsi"/>
        </w:rPr>
        <w:t xml:space="preserve">life verses. </w:t>
      </w:r>
      <w:r w:rsidR="00027144" w:rsidRPr="00E16D9F">
        <w:rPr>
          <w:rFonts w:cstheme="minorHAnsi"/>
        </w:rPr>
        <w:t>She</w:t>
      </w:r>
      <w:r w:rsidR="0016565A" w:rsidRPr="00E16D9F">
        <w:rPr>
          <w:rFonts w:cstheme="minorHAnsi"/>
        </w:rPr>
        <w:t xml:space="preserve"> ha</w:t>
      </w:r>
      <w:r w:rsidR="00C2037B" w:rsidRPr="00E16D9F">
        <w:rPr>
          <w:rFonts w:cstheme="minorHAnsi"/>
        </w:rPr>
        <w:t xml:space="preserve">s </w:t>
      </w:r>
      <w:r w:rsidR="0016565A" w:rsidRPr="00E16D9F">
        <w:rPr>
          <w:rFonts w:cstheme="minorHAnsi"/>
        </w:rPr>
        <w:t xml:space="preserve">always looked for wise people to spend time with, </w:t>
      </w:r>
      <w:r w:rsidR="00075387" w:rsidRPr="00E16D9F">
        <w:rPr>
          <w:rFonts w:cstheme="minorHAnsi"/>
        </w:rPr>
        <w:t>but</w:t>
      </w:r>
      <w:r w:rsidR="008F726B" w:rsidRPr="00E16D9F">
        <w:rPr>
          <w:rFonts w:cstheme="minorHAnsi"/>
        </w:rPr>
        <w:t>,</w:t>
      </w:r>
      <w:r w:rsidR="00075387" w:rsidRPr="00E16D9F">
        <w:rPr>
          <w:rFonts w:cstheme="minorHAnsi"/>
        </w:rPr>
        <w:t xml:space="preserve"> before KF</w:t>
      </w:r>
      <w:r w:rsidR="008F726B" w:rsidRPr="00E16D9F">
        <w:rPr>
          <w:rFonts w:cstheme="minorHAnsi"/>
        </w:rPr>
        <w:t>,</w:t>
      </w:r>
      <w:r w:rsidR="0082154C" w:rsidRPr="00E16D9F">
        <w:rPr>
          <w:rFonts w:cstheme="minorHAnsi"/>
        </w:rPr>
        <w:t xml:space="preserve"> </w:t>
      </w:r>
      <w:r w:rsidR="00075387" w:rsidRPr="00E16D9F">
        <w:rPr>
          <w:rFonts w:cstheme="minorHAnsi"/>
        </w:rPr>
        <w:t xml:space="preserve">the compulsive needs of </w:t>
      </w:r>
      <w:r w:rsidR="00246F45" w:rsidRPr="00E16D9F">
        <w:rPr>
          <w:rFonts w:cstheme="minorHAnsi"/>
        </w:rPr>
        <w:t xml:space="preserve">her </w:t>
      </w:r>
      <w:r w:rsidR="001856C3" w:rsidRPr="00E16D9F">
        <w:rPr>
          <w:rFonts w:cstheme="minorHAnsi"/>
        </w:rPr>
        <w:t>Idol Self</w:t>
      </w:r>
      <w:r w:rsidR="00075387" w:rsidRPr="00E16D9F">
        <w:rPr>
          <w:rFonts w:cstheme="minorHAnsi"/>
        </w:rPr>
        <w:t xml:space="preserve"> </w:t>
      </w:r>
      <w:r w:rsidR="001856C3" w:rsidRPr="00E16D9F">
        <w:rPr>
          <w:rFonts w:cstheme="minorHAnsi"/>
        </w:rPr>
        <w:t xml:space="preserve">often drove </w:t>
      </w:r>
      <w:r w:rsidR="00246F45" w:rsidRPr="00E16D9F">
        <w:rPr>
          <w:rFonts w:cstheme="minorHAnsi"/>
        </w:rPr>
        <w:t xml:space="preserve">her </w:t>
      </w:r>
      <w:r w:rsidR="001856C3" w:rsidRPr="00E16D9F">
        <w:rPr>
          <w:rFonts w:cstheme="minorHAnsi"/>
        </w:rPr>
        <w:t>to become the companion</w:t>
      </w:r>
      <w:r w:rsidR="00475BB0" w:rsidRPr="00E16D9F">
        <w:rPr>
          <w:rFonts w:cstheme="minorHAnsi"/>
        </w:rPr>
        <w:t xml:space="preserve"> of</w:t>
      </w:r>
      <w:r w:rsidR="001310B3" w:rsidRPr="00E16D9F">
        <w:rPr>
          <w:rFonts w:cstheme="minorHAnsi"/>
        </w:rPr>
        <w:t xml:space="preserve"> fools</w:t>
      </w:r>
      <w:r w:rsidR="00474AFE" w:rsidRPr="00E16D9F">
        <w:rPr>
          <w:rFonts w:cstheme="minorHAnsi"/>
        </w:rPr>
        <w:t>,</w:t>
      </w:r>
      <w:r w:rsidR="00265603" w:rsidRPr="00E16D9F">
        <w:rPr>
          <w:rFonts w:cstheme="minorHAnsi"/>
        </w:rPr>
        <w:t xml:space="preserve"> a</w:t>
      </w:r>
      <w:r w:rsidR="001856C3" w:rsidRPr="00E16D9F">
        <w:rPr>
          <w:rFonts w:cstheme="minorHAnsi"/>
        </w:rPr>
        <w:t>nd</w:t>
      </w:r>
      <w:r w:rsidR="0035422F" w:rsidRPr="00E16D9F">
        <w:rPr>
          <w:rFonts w:cstheme="minorHAnsi"/>
        </w:rPr>
        <w:t xml:space="preserve"> around them</w:t>
      </w:r>
      <w:r w:rsidR="001856C3" w:rsidRPr="00E16D9F">
        <w:rPr>
          <w:rFonts w:cstheme="minorHAnsi"/>
        </w:rPr>
        <w:t xml:space="preserve"> </w:t>
      </w:r>
      <w:r w:rsidR="00246F45" w:rsidRPr="00E16D9F">
        <w:rPr>
          <w:rFonts w:cstheme="minorHAnsi"/>
        </w:rPr>
        <w:t>she</w:t>
      </w:r>
      <w:r w:rsidR="00C149E3" w:rsidRPr="00E16D9F">
        <w:rPr>
          <w:rFonts w:cstheme="minorHAnsi"/>
        </w:rPr>
        <w:t xml:space="preserve"> suffered</w:t>
      </w:r>
      <w:r w:rsidR="0035422F" w:rsidRPr="00E16D9F">
        <w:rPr>
          <w:rFonts w:cstheme="minorHAnsi"/>
        </w:rPr>
        <w:t xml:space="preserve"> much more than was necessary for </w:t>
      </w:r>
      <w:r w:rsidR="00246F45" w:rsidRPr="00E16D9F">
        <w:rPr>
          <w:rFonts w:cstheme="minorHAnsi"/>
        </w:rPr>
        <w:t xml:space="preserve">her </w:t>
      </w:r>
      <w:r w:rsidR="0035422F" w:rsidRPr="00E16D9F">
        <w:rPr>
          <w:rFonts w:cstheme="minorHAnsi"/>
        </w:rPr>
        <w:t>growth.</w:t>
      </w:r>
      <w:r w:rsidR="00B3149F" w:rsidRPr="00E16D9F">
        <w:rPr>
          <w:rFonts w:cstheme="minorHAnsi"/>
        </w:rPr>
        <w:t xml:space="preserve"> </w:t>
      </w:r>
    </w:p>
    <w:p w14:paraId="6942AAF6" w14:textId="77777777" w:rsidR="001856C3" w:rsidRPr="00E16D9F" w:rsidRDefault="001856C3" w:rsidP="001540A1">
      <w:pPr>
        <w:spacing w:after="0" w:line="240" w:lineRule="auto"/>
        <w:jc w:val="both"/>
        <w:rPr>
          <w:rFonts w:cstheme="minorHAnsi"/>
        </w:rPr>
      </w:pPr>
    </w:p>
    <w:p w14:paraId="3DA59A40" w14:textId="4194B59F" w:rsidR="001856C3" w:rsidRPr="00E16D9F" w:rsidRDefault="00CF196E" w:rsidP="001540A1">
      <w:pPr>
        <w:spacing w:after="0" w:line="240" w:lineRule="auto"/>
        <w:jc w:val="both"/>
        <w:rPr>
          <w:rFonts w:cstheme="minorHAnsi"/>
        </w:rPr>
      </w:pPr>
      <w:bookmarkStart w:id="20" w:name="_Hlk527042924"/>
      <w:r w:rsidRPr="00E16D9F">
        <w:rPr>
          <w:rFonts w:cstheme="minorHAnsi"/>
        </w:rPr>
        <w:t xml:space="preserve">The </w:t>
      </w:r>
      <w:r w:rsidR="00784F31" w:rsidRPr="00E16D9F">
        <w:rPr>
          <w:rFonts w:cstheme="minorHAnsi"/>
        </w:rPr>
        <w:t xml:space="preserve">Book of </w:t>
      </w:r>
      <w:r w:rsidRPr="00E16D9F">
        <w:rPr>
          <w:rFonts w:cstheme="minorHAnsi"/>
        </w:rPr>
        <w:t>Proverbs help</w:t>
      </w:r>
      <w:r w:rsidR="005B61DF" w:rsidRPr="00E16D9F">
        <w:rPr>
          <w:rFonts w:cstheme="minorHAnsi"/>
        </w:rPr>
        <w:t>s</w:t>
      </w:r>
      <w:r w:rsidRPr="00E16D9F">
        <w:rPr>
          <w:rFonts w:cstheme="minorHAnsi"/>
        </w:rPr>
        <w:t xml:space="preserve"> us commit to reality</w:t>
      </w:r>
      <w:r w:rsidR="00961BDB" w:rsidRPr="00E16D9F">
        <w:rPr>
          <w:rFonts w:cstheme="minorHAnsi"/>
        </w:rPr>
        <w:t xml:space="preserve">. </w:t>
      </w:r>
      <w:r w:rsidR="007B647B" w:rsidRPr="00E16D9F">
        <w:rPr>
          <w:rFonts w:cstheme="minorHAnsi"/>
        </w:rPr>
        <w:t xml:space="preserve">We </w:t>
      </w:r>
      <w:r w:rsidR="008F726B" w:rsidRPr="00E16D9F">
        <w:rPr>
          <w:rFonts w:cstheme="minorHAnsi"/>
        </w:rPr>
        <w:t>choose</w:t>
      </w:r>
      <w:r w:rsidRPr="00E16D9F">
        <w:rPr>
          <w:rFonts w:cstheme="minorHAnsi"/>
        </w:rPr>
        <w:t xml:space="preserve"> to believe </w:t>
      </w:r>
      <w:r w:rsidR="00E16D9F" w:rsidRPr="00E16D9F">
        <w:rPr>
          <w:rFonts w:cstheme="minorHAnsi"/>
        </w:rPr>
        <w:t xml:space="preserve">rather than judge </w:t>
      </w:r>
      <w:r w:rsidRPr="00E16D9F">
        <w:rPr>
          <w:rFonts w:cstheme="minorHAnsi"/>
        </w:rPr>
        <w:t xml:space="preserve">what we see in ourselves and others. </w:t>
      </w:r>
      <w:r w:rsidR="000D39C1" w:rsidRPr="00E16D9F">
        <w:rPr>
          <w:rFonts w:cstheme="minorHAnsi"/>
        </w:rPr>
        <w:t xml:space="preserve">The wisdom of </w:t>
      </w:r>
      <w:r w:rsidR="007B647B" w:rsidRPr="00E16D9F">
        <w:rPr>
          <w:rFonts w:cstheme="minorHAnsi"/>
        </w:rPr>
        <w:t>the</w:t>
      </w:r>
      <w:r w:rsidR="000D39C1" w:rsidRPr="00E16D9F">
        <w:rPr>
          <w:rFonts w:cstheme="minorHAnsi"/>
        </w:rPr>
        <w:t xml:space="preserve"> </w:t>
      </w:r>
      <w:r w:rsidR="007B647B" w:rsidRPr="00E16D9F">
        <w:rPr>
          <w:rFonts w:cstheme="minorHAnsi"/>
        </w:rPr>
        <w:t>P</w:t>
      </w:r>
      <w:r w:rsidR="000D39C1" w:rsidRPr="00E16D9F">
        <w:rPr>
          <w:rFonts w:cstheme="minorHAnsi"/>
        </w:rPr>
        <w:t>roverbs teaches us</w:t>
      </w:r>
      <w:r w:rsidR="0035422F" w:rsidRPr="00E16D9F">
        <w:rPr>
          <w:rFonts w:cstheme="minorHAnsi"/>
        </w:rPr>
        <w:t xml:space="preserve"> </w:t>
      </w:r>
      <w:r w:rsidR="00221C65" w:rsidRPr="00E16D9F">
        <w:rPr>
          <w:rFonts w:cstheme="minorHAnsi"/>
        </w:rPr>
        <w:t>how to look for</w:t>
      </w:r>
      <w:r w:rsidR="000D39C1" w:rsidRPr="00E16D9F">
        <w:rPr>
          <w:rFonts w:cstheme="minorHAnsi"/>
        </w:rPr>
        <w:t xml:space="preserve"> </w:t>
      </w:r>
      <w:r w:rsidR="00221C65" w:rsidRPr="00E16D9F">
        <w:rPr>
          <w:rFonts w:cstheme="minorHAnsi"/>
        </w:rPr>
        <w:t xml:space="preserve">good soil </w:t>
      </w:r>
      <w:r w:rsidR="000D39C1" w:rsidRPr="00E16D9F">
        <w:rPr>
          <w:rFonts w:cstheme="minorHAnsi"/>
        </w:rPr>
        <w:t xml:space="preserve">for </w:t>
      </w:r>
      <w:r w:rsidR="00D1459E" w:rsidRPr="00E16D9F">
        <w:rPr>
          <w:rFonts w:cstheme="minorHAnsi"/>
        </w:rPr>
        <w:t xml:space="preserve">the careful </w:t>
      </w:r>
      <w:r w:rsidR="00AD1D2E" w:rsidRPr="00E16D9F">
        <w:rPr>
          <w:rFonts w:cstheme="minorHAnsi"/>
        </w:rPr>
        <w:t xml:space="preserve">sowing </w:t>
      </w:r>
      <w:r w:rsidR="00D1459E" w:rsidRPr="00E16D9F">
        <w:rPr>
          <w:rFonts w:cstheme="minorHAnsi"/>
        </w:rPr>
        <w:t xml:space="preserve">of </w:t>
      </w:r>
      <w:r w:rsidR="000D39C1" w:rsidRPr="00E16D9F">
        <w:rPr>
          <w:rFonts w:cstheme="minorHAnsi"/>
        </w:rPr>
        <w:t>our</w:t>
      </w:r>
      <w:r w:rsidR="008F726B" w:rsidRPr="00E16D9F">
        <w:rPr>
          <w:rFonts w:cstheme="minorHAnsi"/>
        </w:rPr>
        <w:t xml:space="preserve"> </w:t>
      </w:r>
      <w:r w:rsidR="00221C65" w:rsidRPr="00E16D9F">
        <w:rPr>
          <w:rFonts w:cstheme="minorHAnsi"/>
        </w:rPr>
        <w:t xml:space="preserve">seed. </w:t>
      </w:r>
      <w:r w:rsidRPr="00E16D9F">
        <w:rPr>
          <w:rFonts w:cstheme="minorHAnsi"/>
        </w:rPr>
        <w:t xml:space="preserve">When you want to know what kind of people you are dealing with, speak your reality moderately, be honest, or offer a gift and see what happens. Are they foolish or wise? In what areas? </w:t>
      </w:r>
      <w:r w:rsidR="004E34C2" w:rsidRPr="00E16D9F">
        <w:rPr>
          <w:rFonts w:cstheme="minorHAnsi"/>
        </w:rPr>
        <w:t>You</w:t>
      </w:r>
      <w:r w:rsidR="0016565A" w:rsidRPr="00E16D9F">
        <w:rPr>
          <w:rFonts w:cstheme="minorHAnsi"/>
        </w:rPr>
        <w:t xml:space="preserve"> don’t have to judge </w:t>
      </w:r>
      <w:r w:rsidR="00B3149F" w:rsidRPr="00E16D9F">
        <w:rPr>
          <w:rFonts w:cstheme="minorHAnsi"/>
        </w:rPr>
        <w:t xml:space="preserve">foolish people as evil or bad. </w:t>
      </w:r>
      <w:r w:rsidR="004E34C2" w:rsidRPr="00E16D9F">
        <w:rPr>
          <w:rFonts w:cstheme="minorHAnsi"/>
        </w:rPr>
        <w:t>You</w:t>
      </w:r>
      <w:r w:rsidR="0016565A" w:rsidRPr="00E16D9F">
        <w:rPr>
          <w:rFonts w:cstheme="minorHAnsi"/>
        </w:rPr>
        <w:t xml:space="preserve"> can simply bel</w:t>
      </w:r>
      <w:r w:rsidR="004E34C2" w:rsidRPr="00E16D9F">
        <w:rPr>
          <w:rFonts w:cstheme="minorHAnsi"/>
        </w:rPr>
        <w:t>ieve that they want to live the</w:t>
      </w:r>
      <w:r w:rsidR="0016565A" w:rsidRPr="00E16D9F">
        <w:rPr>
          <w:rFonts w:cstheme="minorHAnsi"/>
        </w:rPr>
        <w:t xml:space="preserve"> way</w:t>
      </w:r>
      <w:r w:rsidR="004E34C2" w:rsidRPr="00E16D9F">
        <w:rPr>
          <w:rFonts w:cstheme="minorHAnsi"/>
        </w:rPr>
        <w:t xml:space="preserve"> they do and then decide whether you</w:t>
      </w:r>
      <w:r w:rsidR="0016565A" w:rsidRPr="00E16D9F">
        <w:rPr>
          <w:rFonts w:cstheme="minorHAnsi"/>
        </w:rPr>
        <w:t xml:space="preserve"> want to be a part of </w:t>
      </w:r>
      <w:r w:rsidR="008C73BF" w:rsidRPr="00E16D9F">
        <w:rPr>
          <w:rFonts w:cstheme="minorHAnsi"/>
        </w:rPr>
        <w:t>that</w:t>
      </w:r>
      <w:r w:rsidR="0016565A" w:rsidRPr="00E16D9F">
        <w:rPr>
          <w:rFonts w:cstheme="minorHAnsi"/>
        </w:rPr>
        <w:t xml:space="preserve">. </w:t>
      </w:r>
      <w:r w:rsidRPr="00E16D9F">
        <w:rPr>
          <w:rFonts w:cstheme="minorHAnsi"/>
        </w:rPr>
        <w:t xml:space="preserve">Those who demonstrate the qualities of wise people are good investments. </w:t>
      </w:r>
      <w:r w:rsidR="00AD1D2E" w:rsidRPr="00E16D9F">
        <w:rPr>
          <w:rFonts w:cstheme="minorHAnsi"/>
        </w:rPr>
        <w:t xml:space="preserve">When </w:t>
      </w:r>
      <w:r w:rsidR="000D39C1" w:rsidRPr="00E16D9F">
        <w:rPr>
          <w:rFonts w:cstheme="minorHAnsi"/>
        </w:rPr>
        <w:t>you discover someone who has chosen the path to wisdom</w:t>
      </w:r>
      <w:r w:rsidRPr="00E16D9F">
        <w:rPr>
          <w:rFonts w:cstheme="minorHAnsi"/>
        </w:rPr>
        <w:t>, pour your gifts into them and reap the rewards of karis.</w:t>
      </w:r>
    </w:p>
    <w:bookmarkEnd w:id="20"/>
    <w:p w14:paraId="151B5EE5" w14:textId="77777777" w:rsidR="007F59DA" w:rsidRPr="00E16D9F" w:rsidRDefault="007F59DA" w:rsidP="001540A1">
      <w:pPr>
        <w:spacing w:after="0" w:line="240" w:lineRule="auto"/>
        <w:jc w:val="both"/>
        <w:rPr>
          <w:rFonts w:cstheme="minorHAnsi"/>
        </w:rPr>
      </w:pPr>
    </w:p>
    <w:p w14:paraId="56144245" w14:textId="77777777" w:rsidR="004864CC" w:rsidRPr="00E16D9F" w:rsidRDefault="00B3149F" w:rsidP="001540A1">
      <w:pPr>
        <w:spacing w:after="0" w:line="240" w:lineRule="auto"/>
        <w:jc w:val="both"/>
        <w:rPr>
          <w:rFonts w:cstheme="minorHAnsi"/>
        </w:rPr>
      </w:pPr>
      <w:r w:rsidRPr="00E16D9F">
        <w:rPr>
          <w:rFonts w:cstheme="minorHAnsi"/>
        </w:rPr>
        <w:t xml:space="preserve">Our prayer might go something like this: </w:t>
      </w:r>
    </w:p>
    <w:p w14:paraId="623F2B0E" w14:textId="77777777" w:rsidR="00474AFE" w:rsidRPr="00E16D9F" w:rsidRDefault="00474AFE" w:rsidP="001540A1">
      <w:pPr>
        <w:spacing w:after="0" w:line="240" w:lineRule="auto"/>
        <w:jc w:val="both"/>
        <w:rPr>
          <w:rFonts w:cstheme="minorHAnsi"/>
        </w:rPr>
      </w:pPr>
    </w:p>
    <w:p w14:paraId="2C6397B2" w14:textId="11271571" w:rsidR="0016565A" w:rsidRPr="00E16D9F" w:rsidRDefault="0010699B" w:rsidP="001540A1">
      <w:pPr>
        <w:spacing w:after="0" w:line="240" w:lineRule="auto"/>
        <w:jc w:val="center"/>
        <w:rPr>
          <w:rFonts w:cstheme="minorHAnsi"/>
          <w:i/>
        </w:rPr>
      </w:pPr>
      <w:bookmarkStart w:id="21" w:name="_Hlk116987836"/>
      <w:r w:rsidRPr="00E16D9F">
        <w:rPr>
          <w:rFonts w:cstheme="minorHAnsi"/>
          <w:i/>
        </w:rPr>
        <w:t>God of wisdom</w:t>
      </w:r>
      <w:r w:rsidR="00DC7710" w:rsidRPr="00E16D9F">
        <w:rPr>
          <w:rFonts w:cstheme="minorHAnsi"/>
          <w:i/>
        </w:rPr>
        <w:t>,</w:t>
      </w:r>
      <w:r w:rsidR="004864CC" w:rsidRPr="00E16D9F">
        <w:rPr>
          <w:rFonts w:cstheme="minorHAnsi"/>
          <w:i/>
        </w:rPr>
        <w:t xml:space="preserve"> show</w:t>
      </w:r>
      <w:r w:rsidR="0016565A" w:rsidRPr="00E16D9F">
        <w:rPr>
          <w:rFonts w:cstheme="minorHAnsi"/>
          <w:i/>
        </w:rPr>
        <w:t xml:space="preserve"> me</w:t>
      </w:r>
      <w:r w:rsidR="004864CC" w:rsidRPr="00E16D9F">
        <w:rPr>
          <w:rFonts w:cstheme="minorHAnsi"/>
          <w:i/>
        </w:rPr>
        <w:t xml:space="preserve"> how to be</w:t>
      </w:r>
      <w:r w:rsidR="0016565A" w:rsidRPr="00E16D9F">
        <w:rPr>
          <w:rFonts w:cstheme="minorHAnsi"/>
          <w:i/>
        </w:rPr>
        <w:t xml:space="preserve"> wi</w:t>
      </w:r>
      <w:r w:rsidR="0028111C" w:rsidRPr="00E16D9F">
        <w:rPr>
          <w:rFonts w:cstheme="minorHAnsi"/>
          <w:i/>
        </w:rPr>
        <w:t>se</w:t>
      </w:r>
      <w:r w:rsidR="008C04C0" w:rsidRPr="00E16D9F">
        <w:rPr>
          <w:rFonts w:cstheme="minorHAnsi"/>
          <w:i/>
        </w:rPr>
        <w:t>,</w:t>
      </w:r>
      <w:r w:rsidR="0028111C" w:rsidRPr="00E16D9F">
        <w:rPr>
          <w:rFonts w:cstheme="minorHAnsi"/>
          <w:i/>
        </w:rPr>
        <w:t xml:space="preserve"> and show me who is wise</w:t>
      </w:r>
      <w:r w:rsidR="008C04C0" w:rsidRPr="00E16D9F">
        <w:rPr>
          <w:rFonts w:cstheme="minorHAnsi"/>
          <w:i/>
        </w:rPr>
        <w:t xml:space="preserve"> so</w:t>
      </w:r>
      <w:r w:rsidR="00B3149F" w:rsidRPr="00E16D9F">
        <w:rPr>
          <w:rFonts w:cstheme="minorHAnsi"/>
          <w:i/>
        </w:rPr>
        <w:t xml:space="preserve"> </w:t>
      </w:r>
      <w:r w:rsidR="004864CC" w:rsidRPr="00E16D9F">
        <w:rPr>
          <w:rFonts w:cstheme="minorHAnsi"/>
          <w:i/>
        </w:rPr>
        <w:t>that we might walk together</w:t>
      </w:r>
      <w:r w:rsidR="0016565A" w:rsidRPr="00E16D9F">
        <w:rPr>
          <w:rFonts w:cstheme="minorHAnsi"/>
          <w:i/>
        </w:rPr>
        <w:t>.</w:t>
      </w:r>
      <w:r w:rsidRPr="00E16D9F">
        <w:rPr>
          <w:rFonts w:cstheme="minorHAnsi"/>
          <w:i/>
        </w:rPr>
        <w:t xml:space="preserve"> </w:t>
      </w:r>
      <w:bookmarkEnd w:id="21"/>
      <w:r w:rsidR="004864CC" w:rsidRPr="00E16D9F">
        <w:rPr>
          <w:rFonts w:cstheme="minorHAnsi"/>
          <w:i/>
        </w:rPr>
        <w:t>(Repeat)</w:t>
      </w:r>
    </w:p>
    <w:p w14:paraId="03BF58D1" w14:textId="77777777" w:rsidR="0035422F" w:rsidRPr="00E16D9F" w:rsidRDefault="0035422F" w:rsidP="001540A1">
      <w:pPr>
        <w:spacing w:after="0" w:line="240" w:lineRule="auto"/>
        <w:jc w:val="both"/>
        <w:rPr>
          <w:rFonts w:cstheme="minorHAnsi"/>
        </w:rPr>
      </w:pPr>
    </w:p>
    <w:p w14:paraId="5EBEF289" w14:textId="77777777" w:rsidR="0035422F" w:rsidRPr="00E16D9F" w:rsidRDefault="0035422F" w:rsidP="001540A1">
      <w:pPr>
        <w:spacing w:after="0" w:line="240" w:lineRule="auto"/>
        <w:jc w:val="both"/>
        <w:rPr>
          <w:rFonts w:cstheme="minorHAnsi"/>
        </w:rPr>
      </w:pPr>
      <w:r w:rsidRPr="00E16D9F">
        <w:rPr>
          <w:rFonts w:cstheme="minorHAnsi"/>
        </w:rPr>
        <w:t>Take a deep breath.</w:t>
      </w:r>
    </w:p>
    <w:p w14:paraId="766728A1" w14:textId="13A88D18" w:rsidR="00D20791" w:rsidRPr="00E16D9F" w:rsidRDefault="00D20791" w:rsidP="00D20791">
      <w:pPr>
        <w:spacing w:after="0" w:line="240" w:lineRule="auto"/>
        <w:jc w:val="both"/>
        <w:rPr>
          <w:rFonts w:cstheme="minorHAnsi"/>
          <w:i/>
        </w:rPr>
      </w:pPr>
      <w:r w:rsidRPr="00E16D9F">
        <w:rPr>
          <w:rFonts w:cstheme="minorHAnsi"/>
          <w:i/>
        </w:rPr>
        <w:t xml:space="preserve">(If time permits, ask, “Does anyone have comments or questions about </w:t>
      </w:r>
      <w:r w:rsidR="00C06312" w:rsidRPr="00E16D9F">
        <w:rPr>
          <w:rFonts w:cstheme="minorHAnsi"/>
          <w:i/>
        </w:rPr>
        <w:t xml:space="preserve">the </w:t>
      </w:r>
      <w:r w:rsidRPr="00E16D9F">
        <w:rPr>
          <w:rFonts w:cstheme="minorHAnsi"/>
          <w:i/>
        </w:rPr>
        <w:t>Bible teaching?”)</w:t>
      </w:r>
    </w:p>
    <w:p w14:paraId="38E1089C" w14:textId="77777777" w:rsidR="00A6592C" w:rsidRDefault="00A6592C" w:rsidP="001540A1">
      <w:pPr>
        <w:spacing w:after="0" w:line="240" w:lineRule="auto"/>
        <w:jc w:val="both"/>
        <w:rPr>
          <w:rFonts w:cstheme="minorHAnsi"/>
          <w:b/>
        </w:rPr>
      </w:pPr>
    </w:p>
    <w:p w14:paraId="378C3936" w14:textId="0E3F9919" w:rsidR="00285B9A" w:rsidRPr="00E16D9F" w:rsidRDefault="00285B9A" w:rsidP="001540A1">
      <w:pPr>
        <w:spacing w:after="0" w:line="240" w:lineRule="auto"/>
        <w:jc w:val="both"/>
        <w:rPr>
          <w:rFonts w:cstheme="minorHAnsi"/>
          <w:b/>
        </w:rPr>
      </w:pPr>
      <w:r w:rsidRPr="00E16D9F">
        <w:rPr>
          <w:rFonts w:cstheme="minorHAnsi"/>
          <w:b/>
        </w:rPr>
        <w:t>1:1</w:t>
      </w:r>
      <w:r w:rsidR="00305BB3" w:rsidRPr="00E16D9F">
        <w:rPr>
          <w:rFonts w:cstheme="minorHAnsi"/>
          <w:b/>
        </w:rPr>
        <w:t>0</w:t>
      </w:r>
      <w:r w:rsidRPr="00E16D9F">
        <w:rPr>
          <w:rFonts w:cstheme="minorHAnsi"/>
          <w:b/>
        </w:rPr>
        <w:t xml:space="preserve"> </w:t>
      </w:r>
      <w:r w:rsidRPr="00E16D9F">
        <w:rPr>
          <w:rFonts w:cstheme="minorHAnsi"/>
          <w:b/>
        </w:rPr>
        <w:tab/>
        <w:t>INTEGRATION</w:t>
      </w:r>
    </w:p>
    <w:p w14:paraId="197BA449" w14:textId="77777777" w:rsidR="007F59DA" w:rsidRDefault="007F59DA" w:rsidP="001540A1">
      <w:pPr>
        <w:spacing w:after="0" w:line="240" w:lineRule="auto"/>
        <w:jc w:val="both"/>
        <w:rPr>
          <w:rFonts w:cstheme="minorHAnsi"/>
        </w:rPr>
      </w:pPr>
    </w:p>
    <w:p w14:paraId="375A4BED" w14:textId="0D6A8967" w:rsidR="00850D0D" w:rsidRPr="00E16D9F" w:rsidRDefault="00850D0D" w:rsidP="00850D0D">
      <w:pPr>
        <w:spacing w:after="0" w:line="240" w:lineRule="auto"/>
        <w:jc w:val="both"/>
        <w:rPr>
          <w:i/>
        </w:rPr>
      </w:pPr>
      <w:bookmarkStart w:id="22" w:name="_Hlk527141740"/>
      <w:r w:rsidRPr="00E16D9F">
        <w:lastRenderedPageBreak/>
        <w:t xml:space="preserve">Sip some purified water and </w:t>
      </w:r>
      <w:r w:rsidR="00A3125C" w:rsidRPr="00E16D9F">
        <w:t>assume a meditation posture. You</w:t>
      </w:r>
      <w:r w:rsidRPr="00E16D9F">
        <w:t xml:space="preserve"> might prepare to take some notes. </w:t>
      </w:r>
      <w:r w:rsidRPr="00E16D9F">
        <w:rPr>
          <w:i/>
        </w:rPr>
        <w:t xml:space="preserve">(Pause </w:t>
      </w:r>
      <w:r w:rsidR="00394442" w:rsidRPr="00E16D9F">
        <w:rPr>
          <w:i/>
        </w:rPr>
        <w:t xml:space="preserve">for </w:t>
      </w:r>
      <w:r w:rsidRPr="00E16D9F">
        <w:rPr>
          <w:i/>
        </w:rPr>
        <w:t>10 seconds)</w:t>
      </w:r>
    </w:p>
    <w:p w14:paraId="4B25D9F5" w14:textId="77777777" w:rsidR="00E5101C" w:rsidRPr="00E16D9F" w:rsidRDefault="00E5101C" w:rsidP="00850D0D">
      <w:pPr>
        <w:spacing w:after="0" w:line="240" w:lineRule="auto"/>
        <w:jc w:val="both"/>
        <w:rPr>
          <w:i/>
        </w:rPr>
      </w:pPr>
    </w:p>
    <w:bookmarkEnd w:id="22"/>
    <w:p w14:paraId="3E6CCE01" w14:textId="77777777" w:rsidR="00A3125C" w:rsidRPr="00E16D9F" w:rsidRDefault="00B137EF" w:rsidP="00C704DC">
      <w:pPr>
        <w:widowControl w:val="0"/>
        <w:spacing w:after="0" w:line="240" w:lineRule="auto"/>
        <w:jc w:val="both"/>
        <w:rPr>
          <w:rFonts w:cstheme="minorHAnsi"/>
          <w:i/>
        </w:rPr>
      </w:pPr>
      <w:r w:rsidRPr="00E16D9F">
        <w:rPr>
          <w:rFonts w:cstheme="minorHAnsi"/>
        </w:rPr>
        <w:t>Here is our</w:t>
      </w:r>
      <w:r w:rsidR="00D24139" w:rsidRPr="00E16D9F">
        <w:rPr>
          <w:rFonts w:cstheme="minorHAnsi"/>
        </w:rPr>
        <w:t xml:space="preserve"> </w:t>
      </w:r>
      <w:r w:rsidR="00714F67" w:rsidRPr="00E16D9F">
        <w:rPr>
          <w:rFonts w:cstheme="minorHAnsi"/>
        </w:rPr>
        <w:t>integration focus</w:t>
      </w:r>
      <w:r w:rsidR="00D24139" w:rsidRPr="00E16D9F">
        <w:rPr>
          <w:rFonts w:cstheme="minorHAnsi"/>
        </w:rPr>
        <w:t xml:space="preserve">: </w:t>
      </w:r>
      <w:r w:rsidR="00B3149F" w:rsidRPr="00E16D9F">
        <w:rPr>
          <w:rFonts w:cstheme="minorHAnsi"/>
          <w:i/>
        </w:rPr>
        <w:t xml:space="preserve">Consider allowing God to show you the quality of someone’s life. That someone may be yourself. </w:t>
      </w:r>
      <w:r w:rsidR="004864CC" w:rsidRPr="00E16D9F">
        <w:rPr>
          <w:rFonts w:cstheme="minorHAnsi"/>
          <w:i/>
        </w:rPr>
        <w:t>(Repeat)</w:t>
      </w:r>
      <w:r w:rsidR="003E572D" w:rsidRPr="00E16D9F">
        <w:rPr>
          <w:rFonts w:cstheme="minorHAnsi"/>
          <w:i/>
        </w:rPr>
        <w:t xml:space="preserve"> (Pause </w:t>
      </w:r>
      <w:r w:rsidR="00394442" w:rsidRPr="00E16D9F">
        <w:rPr>
          <w:rFonts w:cstheme="minorHAnsi"/>
          <w:i/>
        </w:rPr>
        <w:t xml:space="preserve">for </w:t>
      </w:r>
      <w:r w:rsidR="00D64CC6" w:rsidRPr="00E16D9F">
        <w:rPr>
          <w:rFonts w:cstheme="minorHAnsi"/>
          <w:i/>
        </w:rPr>
        <w:t xml:space="preserve">15 </w:t>
      </w:r>
      <w:r w:rsidR="003E572D" w:rsidRPr="00E16D9F">
        <w:rPr>
          <w:rFonts w:cstheme="minorHAnsi"/>
          <w:i/>
        </w:rPr>
        <w:t>seconds)</w:t>
      </w:r>
    </w:p>
    <w:p w14:paraId="6F27E184" w14:textId="77777777" w:rsidR="00F440BD" w:rsidRPr="00E16D9F" w:rsidRDefault="00F440BD" w:rsidP="00C704DC">
      <w:pPr>
        <w:widowControl w:val="0"/>
        <w:spacing w:after="0" w:line="240" w:lineRule="auto"/>
        <w:jc w:val="both"/>
        <w:rPr>
          <w:rFonts w:cstheme="minorHAnsi"/>
        </w:rPr>
      </w:pPr>
    </w:p>
    <w:p w14:paraId="68036708" w14:textId="1E28CE12" w:rsidR="00D77B37" w:rsidRPr="00E16D9F" w:rsidRDefault="00E448B0" w:rsidP="00C704DC">
      <w:pPr>
        <w:widowControl w:val="0"/>
        <w:spacing w:after="0" w:line="240" w:lineRule="auto"/>
        <w:jc w:val="both"/>
        <w:rPr>
          <w:rFonts w:cstheme="minorHAnsi"/>
        </w:rPr>
      </w:pPr>
      <w:bookmarkStart w:id="23" w:name="_Hlk18063137"/>
      <w:r w:rsidRPr="00E16D9F">
        <w:rPr>
          <w:rFonts w:cstheme="minorHAnsi"/>
        </w:rPr>
        <w:t xml:space="preserve">In KF, we are committed to living in reality, learning to believe rather than judge. </w:t>
      </w:r>
      <w:r w:rsidR="00027144" w:rsidRPr="00E16D9F">
        <w:rPr>
          <w:rFonts w:cstheme="minorHAnsi"/>
        </w:rPr>
        <w:t xml:space="preserve">We are not looking for faults and imperfections; we are seeking to know and to believe the truth, to recognize what is wise and what is foolish, both in ourselves and in others. </w:t>
      </w:r>
      <w:r w:rsidR="00436FE0" w:rsidRPr="00E16D9F">
        <w:rPr>
          <w:rFonts w:cstheme="minorHAnsi"/>
        </w:rPr>
        <w:t xml:space="preserve">Our commitment to reality </w:t>
      </w:r>
      <w:r w:rsidR="00D05EDD" w:rsidRPr="00E16D9F">
        <w:rPr>
          <w:rFonts w:cstheme="minorHAnsi"/>
        </w:rPr>
        <w:t xml:space="preserve">naturally </w:t>
      </w:r>
      <w:r w:rsidR="00436FE0" w:rsidRPr="00E16D9F">
        <w:rPr>
          <w:rFonts w:cstheme="minorHAnsi"/>
        </w:rPr>
        <w:t xml:space="preserve">leads us to the Believe It Path, which is paved with </w:t>
      </w:r>
      <w:r w:rsidR="00EF1E9C" w:rsidRPr="00E16D9F">
        <w:rPr>
          <w:rFonts w:cstheme="minorHAnsi"/>
        </w:rPr>
        <w:t>the wise</w:t>
      </w:r>
      <w:r w:rsidR="00D77B37" w:rsidRPr="00E16D9F">
        <w:rPr>
          <w:rFonts w:cstheme="minorHAnsi"/>
        </w:rPr>
        <w:t xml:space="preserve"> guidance</w:t>
      </w:r>
      <w:r w:rsidR="00D64CC6" w:rsidRPr="00E16D9F">
        <w:rPr>
          <w:rFonts w:cstheme="minorHAnsi"/>
        </w:rPr>
        <w:t xml:space="preserve"> of </w:t>
      </w:r>
      <w:r w:rsidR="00F30537" w:rsidRPr="00E16D9F">
        <w:rPr>
          <w:rFonts w:cstheme="minorHAnsi"/>
        </w:rPr>
        <w:t xml:space="preserve">the </w:t>
      </w:r>
      <w:r w:rsidR="008C73BF" w:rsidRPr="00E16D9F">
        <w:rPr>
          <w:rFonts w:cstheme="minorHAnsi"/>
        </w:rPr>
        <w:t>Proverbs</w:t>
      </w:r>
      <w:r w:rsidR="00D77B37" w:rsidRPr="00E16D9F">
        <w:rPr>
          <w:rFonts w:cstheme="minorHAnsi"/>
        </w:rPr>
        <w:t xml:space="preserve">. </w:t>
      </w:r>
    </w:p>
    <w:bookmarkEnd w:id="23"/>
    <w:p w14:paraId="7F2F3C0B" w14:textId="77777777" w:rsidR="007319A9" w:rsidRPr="00E16D9F" w:rsidRDefault="007319A9" w:rsidP="00C704DC">
      <w:pPr>
        <w:widowControl w:val="0"/>
        <w:spacing w:after="0" w:line="240" w:lineRule="auto"/>
        <w:jc w:val="both"/>
        <w:rPr>
          <w:rFonts w:cstheme="minorHAnsi"/>
        </w:rPr>
      </w:pPr>
    </w:p>
    <w:p w14:paraId="65949544" w14:textId="77777777" w:rsidR="00963847" w:rsidRPr="00E16D9F" w:rsidRDefault="00B137EF" w:rsidP="001540A1">
      <w:pPr>
        <w:spacing w:after="0" w:line="240" w:lineRule="auto"/>
        <w:jc w:val="both"/>
        <w:rPr>
          <w:rFonts w:cstheme="minorHAnsi"/>
          <w:i/>
        </w:rPr>
      </w:pPr>
      <w:r w:rsidRPr="00E16D9F">
        <w:rPr>
          <w:rFonts w:cstheme="minorHAnsi"/>
        </w:rPr>
        <w:t>Assume a</w:t>
      </w:r>
      <w:r w:rsidR="00D24139" w:rsidRPr="00E16D9F">
        <w:rPr>
          <w:rFonts w:cstheme="minorHAnsi"/>
        </w:rPr>
        <w:t xml:space="preserve"> meditation posture, and breathe. </w:t>
      </w:r>
      <w:r w:rsidR="002A0576" w:rsidRPr="00E16D9F">
        <w:rPr>
          <w:rFonts w:cstheme="minorHAnsi"/>
          <w:i/>
        </w:rPr>
        <w:t xml:space="preserve">(Pause </w:t>
      </w:r>
      <w:r w:rsidR="00394442" w:rsidRPr="00E16D9F">
        <w:rPr>
          <w:rFonts w:cstheme="minorHAnsi"/>
          <w:i/>
        </w:rPr>
        <w:t xml:space="preserve">for </w:t>
      </w:r>
      <w:r w:rsidR="002A0576" w:rsidRPr="00E16D9F">
        <w:rPr>
          <w:rFonts w:cstheme="minorHAnsi"/>
          <w:i/>
        </w:rPr>
        <w:t>15</w:t>
      </w:r>
      <w:r w:rsidR="00D24139" w:rsidRPr="00E16D9F">
        <w:rPr>
          <w:rFonts w:cstheme="minorHAnsi"/>
          <w:i/>
        </w:rPr>
        <w:t xml:space="preserve"> seconds)</w:t>
      </w:r>
    </w:p>
    <w:p w14:paraId="102F391B" w14:textId="77777777" w:rsidR="00963847" w:rsidRPr="00E16D9F" w:rsidRDefault="00963847" w:rsidP="001540A1">
      <w:pPr>
        <w:spacing w:after="0" w:line="240" w:lineRule="auto"/>
        <w:jc w:val="both"/>
        <w:rPr>
          <w:rFonts w:cstheme="minorHAnsi"/>
        </w:rPr>
      </w:pPr>
    </w:p>
    <w:p w14:paraId="7EAE8DC2" w14:textId="77777777" w:rsidR="00963847" w:rsidRPr="00E16D9F" w:rsidRDefault="00963847" w:rsidP="001540A1">
      <w:pPr>
        <w:spacing w:after="0" w:line="240" w:lineRule="auto"/>
        <w:jc w:val="both"/>
        <w:rPr>
          <w:rFonts w:cstheme="minorHAnsi"/>
          <w:b/>
        </w:rPr>
      </w:pPr>
      <w:r w:rsidRPr="00E16D9F">
        <w:rPr>
          <w:rFonts w:cstheme="minorHAnsi"/>
          <w:b/>
        </w:rPr>
        <w:t>The FAITH Process</w:t>
      </w:r>
    </w:p>
    <w:p w14:paraId="09813A39" w14:textId="77777777" w:rsidR="00963847" w:rsidRPr="00E16D9F" w:rsidRDefault="00963847" w:rsidP="001540A1">
      <w:pPr>
        <w:spacing w:after="0" w:line="240" w:lineRule="auto"/>
        <w:jc w:val="both"/>
        <w:rPr>
          <w:rFonts w:cstheme="minorHAnsi"/>
          <w:b/>
        </w:rPr>
      </w:pPr>
    </w:p>
    <w:p w14:paraId="3DA3622B" w14:textId="77777777" w:rsidR="00936A9B" w:rsidRPr="00E16D9F" w:rsidRDefault="00963847" w:rsidP="001540A1">
      <w:pPr>
        <w:spacing w:after="0" w:line="240" w:lineRule="auto"/>
        <w:jc w:val="both"/>
        <w:rPr>
          <w:rFonts w:cstheme="minorHAnsi"/>
          <w:b/>
        </w:rPr>
      </w:pPr>
      <w:r w:rsidRPr="00E16D9F">
        <w:rPr>
          <w:rFonts w:cstheme="minorHAnsi"/>
          <w:b/>
        </w:rPr>
        <w:t>Feelings</w:t>
      </w:r>
    </w:p>
    <w:p w14:paraId="3FF9CDB5" w14:textId="76CEEFEF" w:rsidR="00D24139" w:rsidRPr="00E16D9F" w:rsidRDefault="004065D7" w:rsidP="001540A1">
      <w:pPr>
        <w:spacing w:after="0" w:line="240" w:lineRule="auto"/>
        <w:jc w:val="both"/>
        <w:rPr>
          <w:rFonts w:cstheme="minorHAnsi"/>
          <w:b/>
        </w:rPr>
      </w:pPr>
      <w:r w:rsidRPr="00E16D9F">
        <w:rPr>
          <w:rFonts w:cstheme="minorHAnsi"/>
        </w:rPr>
        <w:t>What are you feeling right now</w:t>
      </w:r>
      <w:r w:rsidR="00D24139" w:rsidRPr="00E16D9F">
        <w:rPr>
          <w:rFonts w:cstheme="minorHAnsi"/>
        </w:rPr>
        <w:t xml:space="preserve"> as you </w:t>
      </w:r>
      <w:r w:rsidR="00D24139" w:rsidRPr="00E16D9F">
        <w:rPr>
          <w:rFonts w:cstheme="minorHAnsi"/>
          <w:i/>
        </w:rPr>
        <w:t>consider</w:t>
      </w:r>
      <w:r w:rsidR="00D24139" w:rsidRPr="00E16D9F">
        <w:rPr>
          <w:rFonts w:cstheme="minorHAnsi"/>
        </w:rPr>
        <w:t xml:space="preserve"> </w:t>
      </w:r>
      <w:r w:rsidR="00A31905" w:rsidRPr="00E16D9F">
        <w:rPr>
          <w:rFonts w:cstheme="minorHAnsi"/>
          <w:i/>
        </w:rPr>
        <w:t>allowing God to s</w:t>
      </w:r>
      <w:r w:rsidR="00EE1075" w:rsidRPr="00E16D9F">
        <w:rPr>
          <w:rFonts w:cstheme="minorHAnsi"/>
          <w:i/>
        </w:rPr>
        <w:t>how you the quality of your own or another</w:t>
      </w:r>
      <w:r w:rsidR="00D1459E" w:rsidRPr="00E16D9F">
        <w:rPr>
          <w:rFonts w:cstheme="minorHAnsi"/>
          <w:i/>
        </w:rPr>
        <w:t xml:space="preserve"> person</w:t>
      </w:r>
      <w:r w:rsidR="00EE1075" w:rsidRPr="00E16D9F">
        <w:rPr>
          <w:rFonts w:cstheme="minorHAnsi"/>
          <w:i/>
        </w:rPr>
        <w:t>’s</w:t>
      </w:r>
      <w:r w:rsidR="00A31905" w:rsidRPr="00E16D9F">
        <w:rPr>
          <w:rFonts w:cstheme="minorHAnsi"/>
          <w:i/>
        </w:rPr>
        <w:t xml:space="preserve"> life</w:t>
      </w:r>
      <w:r w:rsidR="008513F8" w:rsidRPr="00E16D9F">
        <w:rPr>
          <w:rFonts w:cstheme="minorHAnsi"/>
          <w:iCs/>
        </w:rPr>
        <w:t>?</w:t>
      </w:r>
      <w:r w:rsidR="004864CC" w:rsidRPr="00E16D9F">
        <w:rPr>
          <w:rFonts w:cstheme="minorHAnsi"/>
          <w:i/>
        </w:rPr>
        <w:t xml:space="preserve"> </w:t>
      </w:r>
      <w:r w:rsidR="004864CC" w:rsidRPr="00E16D9F">
        <w:rPr>
          <w:rFonts w:cstheme="minorHAnsi"/>
        </w:rPr>
        <w:t>Honor your feelings as you observe</w:t>
      </w:r>
      <w:r w:rsidR="00963847" w:rsidRPr="00E16D9F">
        <w:rPr>
          <w:rFonts w:cstheme="minorHAnsi"/>
        </w:rPr>
        <w:t xml:space="preserve"> </w:t>
      </w:r>
      <w:r w:rsidR="00E20B1C" w:rsidRPr="00E16D9F">
        <w:rPr>
          <w:rFonts w:cstheme="minorHAnsi"/>
        </w:rPr>
        <w:t>this person</w:t>
      </w:r>
      <w:r w:rsidR="004864CC" w:rsidRPr="00E16D9F">
        <w:rPr>
          <w:rFonts w:cstheme="minorHAnsi"/>
        </w:rPr>
        <w:t>. How would you describe them?</w:t>
      </w:r>
      <w:r w:rsidR="0035422F" w:rsidRPr="00E16D9F">
        <w:rPr>
          <w:rFonts w:cstheme="minorHAnsi"/>
        </w:rPr>
        <w:t xml:space="preserve"> Breathe.</w:t>
      </w:r>
      <w:r w:rsidR="00D24139" w:rsidRPr="00E16D9F">
        <w:rPr>
          <w:rFonts w:cstheme="minorHAnsi"/>
        </w:rPr>
        <w:t xml:space="preserve"> </w:t>
      </w:r>
      <w:r w:rsidR="00D24139" w:rsidRPr="00E16D9F">
        <w:rPr>
          <w:rFonts w:cstheme="minorHAnsi"/>
          <w:i/>
        </w:rPr>
        <w:t xml:space="preserve">(Pause </w:t>
      </w:r>
      <w:r w:rsidR="00761561" w:rsidRPr="00E16D9F">
        <w:rPr>
          <w:rFonts w:cstheme="minorHAnsi"/>
          <w:i/>
        </w:rPr>
        <w:t xml:space="preserve">for </w:t>
      </w:r>
      <w:r w:rsidR="00D24139" w:rsidRPr="00E16D9F">
        <w:rPr>
          <w:rFonts w:cstheme="minorHAnsi"/>
          <w:i/>
        </w:rPr>
        <w:t>30 seconds)</w:t>
      </w:r>
    </w:p>
    <w:p w14:paraId="6D557A88" w14:textId="77777777" w:rsidR="004864CC" w:rsidRPr="00E16D9F" w:rsidRDefault="004864CC" w:rsidP="001540A1">
      <w:pPr>
        <w:spacing w:after="0" w:line="240" w:lineRule="auto"/>
        <w:jc w:val="both"/>
        <w:rPr>
          <w:rFonts w:cstheme="minorHAnsi"/>
        </w:rPr>
      </w:pPr>
    </w:p>
    <w:p w14:paraId="034AB530" w14:textId="77777777" w:rsidR="00963847" w:rsidRPr="00E16D9F" w:rsidRDefault="00963847" w:rsidP="001540A1">
      <w:pPr>
        <w:spacing w:after="0" w:line="240" w:lineRule="auto"/>
        <w:jc w:val="both"/>
        <w:rPr>
          <w:rFonts w:cstheme="minorHAnsi"/>
          <w:b/>
        </w:rPr>
      </w:pPr>
      <w:r w:rsidRPr="00E16D9F">
        <w:rPr>
          <w:rFonts w:cstheme="minorHAnsi"/>
          <w:b/>
        </w:rPr>
        <w:t>Awareness without judgment</w:t>
      </w:r>
    </w:p>
    <w:p w14:paraId="641596A0" w14:textId="5F3F81CE" w:rsidR="00D24139" w:rsidRPr="00E16D9F" w:rsidRDefault="00D24139" w:rsidP="001540A1">
      <w:pPr>
        <w:spacing w:after="0" w:line="240" w:lineRule="auto"/>
        <w:jc w:val="both"/>
        <w:rPr>
          <w:rFonts w:cstheme="minorHAnsi"/>
          <w:i/>
        </w:rPr>
      </w:pPr>
      <w:r w:rsidRPr="00E16D9F">
        <w:rPr>
          <w:rFonts w:cstheme="minorHAnsi"/>
        </w:rPr>
        <w:t>Allow your</w:t>
      </w:r>
      <w:r w:rsidR="00963847" w:rsidRPr="00E16D9F">
        <w:rPr>
          <w:rFonts w:cstheme="minorHAnsi"/>
        </w:rPr>
        <w:t xml:space="preserve"> experience to rest in</w:t>
      </w:r>
      <w:r w:rsidRPr="00E16D9F">
        <w:rPr>
          <w:rFonts w:cstheme="minorHAnsi"/>
        </w:rPr>
        <w:t xml:space="preserve"> your awareness</w:t>
      </w:r>
      <w:r w:rsidR="00362A4B" w:rsidRPr="00E16D9F">
        <w:rPr>
          <w:rFonts w:cstheme="minorHAnsi"/>
        </w:rPr>
        <w:t xml:space="preserve"> as you </w:t>
      </w:r>
      <w:r w:rsidR="00362A4B" w:rsidRPr="00E16D9F">
        <w:rPr>
          <w:rFonts w:cstheme="minorHAnsi"/>
          <w:i/>
        </w:rPr>
        <w:t>consider</w:t>
      </w:r>
      <w:r w:rsidR="00362A4B" w:rsidRPr="00E16D9F">
        <w:rPr>
          <w:rFonts w:cstheme="minorHAnsi"/>
        </w:rPr>
        <w:t xml:space="preserve"> </w:t>
      </w:r>
      <w:r w:rsidR="00362A4B" w:rsidRPr="00E16D9F">
        <w:rPr>
          <w:rFonts w:cstheme="minorHAnsi"/>
          <w:i/>
        </w:rPr>
        <w:t xml:space="preserve">allowing God to show you the quality of your own or </w:t>
      </w:r>
      <w:r w:rsidR="007C3D2B" w:rsidRPr="00E16D9F">
        <w:rPr>
          <w:rFonts w:cstheme="minorHAnsi"/>
          <w:i/>
        </w:rPr>
        <w:t>another person’s</w:t>
      </w:r>
      <w:r w:rsidR="00362A4B" w:rsidRPr="00E16D9F">
        <w:rPr>
          <w:rFonts w:cstheme="minorHAnsi"/>
          <w:i/>
        </w:rPr>
        <w:t xml:space="preserve"> life</w:t>
      </w:r>
      <w:r w:rsidR="00362A4B" w:rsidRPr="00E16D9F">
        <w:rPr>
          <w:rFonts w:cstheme="minorHAnsi"/>
          <w:iCs/>
        </w:rPr>
        <w:t>.</w:t>
      </w:r>
      <w:r w:rsidRPr="00E16D9F">
        <w:rPr>
          <w:rFonts w:cstheme="minorHAnsi"/>
          <w:iCs/>
        </w:rPr>
        <w:t xml:space="preserve"> </w:t>
      </w:r>
      <w:r w:rsidR="00447A5F" w:rsidRPr="00E16D9F">
        <w:rPr>
          <w:rFonts w:cstheme="minorHAnsi"/>
        </w:rPr>
        <w:t>Notice any struggle you might have with this experience</w:t>
      </w:r>
      <w:r w:rsidR="00383DCF" w:rsidRPr="00E16D9F">
        <w:rPr>
          <w:rFonts w:cstheme="minorHAnsi"/>
        </w:rPr>
        <w:t xml:space="preserve">. Perhaps you </w:t>
      </w:r>
      <w:r w:rsidR="00447A5F" w:rsidRPr="00E16D9F">
        <w:rPr>
          <w:rFonts w:cstheme="minorHAnsi"/>
        </w:rPr>
        <w:t>want</w:t>
      </w:r>
      <w:r w:rsidR="007F59DA" w:rsidRPr="00E16D9F">
        <w:rPr>
          <w:rFonts w:cstheme="minorHAnsi"/>
        </w:rPr>
        <w:t xml:space="preserve"> to judge</w:t>
      </w:r>
      <w:r w:rsidR="00142E66" w:rsidRPr="00E16D9F">
        <w:rPr>
          <w:rFonts w:cstheme="minorHAnsi"/>
        </w:rPr>
        <w:t xml:space="preserve"> or </w:t>
      </w:r>
      <w:r w:rsidR="007F59DA" w:rsidRPr="00E16D9F">
        <w:rPr>
          <w:rFonts w:cstheme="minorHAnsi"/>
        </w:rPr>
        <w:t>e</w:t>
      </w:r>
      <w:r w:rsidR="00611181" w:rsidRPr="00E16D9F">
        <w:rPr>
          <w:rFonts w:cstheme="minorHAnsi"/>
        </w:rPr>
        <w:t>xplain</w:t>
      </w:r>
      <w:r w:rsidR="00142E66" w:rsidRPr="00E16D9F">
        <w:rPr>
          <w:rFonts w:cstheme="minorHAnsi"/>
        </w:rPr>
        <w:t xml:space="preserve"> what you </w:t>
      </w:r>
      <w:r w:rsidR="00D766AA" w:rsidRPr="00E16D9F">
        <w:rPr>
          <w:rFonts w:cstheme="minorHAnsi"/>
        </w:rPr>
        <w:t>see</w:t>
      </w:r>
      <w:r w:rsidR="00142E66" w:rsidRPr="00E16D9F">
        <w:rPr>
          <w:rFonts w:cstheme="minorHAnsi"/>
        </w:rPr>
        <w:t xml:space="preserve">. </w:t>
      </w:r>
      <w:r w:rsidR="004065D7" w:rsidRPr="00E16D9F">
        <w:rPr>
          <w:rFonts w:cstheme="minorHAnsi"/>
        </w:rPr>
        <w:t>Just n</w:t>
      </w:r>
      <w:r w:rsidR="00A31905" w:rsidRPr="00E16D9F">
        <w:rPr>
          <w:rFonts w:cstheme="minorHAnsi"/>
        </w:rPr>
        <w:t>otice the struggle.</w:t>
      </w:r>
      <w:r w:rsidR="007F59DA" w:rsidRPr="00E16D9F">
        <w:rPr>
          <w:rFonts w:cstheme="minorHAnsi"/>
        </w:rPr>
        <w:t xml:space="preserve"> </w:t>
      </w:r>
      <w:r w:rsidR="007F59DA" w:rsidRPr="00E16D9F">
        <w:rPr>
          <w:rFonts w:cstheme="minorHAnsi"/>
          <w:i/>
        </w:rPr>
        <w:t>(Pause)</w:t>
      </w:r>
      <w:r w:rsidR="00A31905" w:rsidRPr="00E16D9F">
        <w:rPr>
          <w:rFonts w:cstheme="minorHAnsi"/>
        </w:rPr>
        <w:t xml:space="preserve"> </w:t>
      </w:r>
      <w:r w:rsidR="00EE1075" w:rsidRPr="00E16D9F">
        <w:rPr>
          <w:rFonts w:cstheme="minorHAnsi"/>
        </w:rPr>
        <w:t>Feelings</w:t>
      </w:r>
      <w:r w:rsidR="0035422F" w:rsidRPr="00E16D9F">
        <w:rPr>
          <w:rFonts w:cstheme="minorHAnsi"/>
        </w:rPr>
        <w:t xml:space="preserve"> and passing thoughts</w:t>
      </w:r>
      <w:r w:rsidR="00EE1075" w:rsidRPr="00E16D9F">
        <w:rPr>
          <w:rFonts w:cstheme="minorHAnsi"/>
        </w:rPr>
        <w:t xml:space="preserve"> are not right or </w:t>
      </w:r>
      <w:r w:rsidR="00394442" w:rsidRPr="00E16D9F">
        <w:rPr>
          <w:rFonts w:cstheme="minorHAnsi"/>
        </w:rPr>
        <w:t>wrong; they</w:t>
      </w:r>
      <w:r w:rsidR="00EE1075" w:rsidRPr="00E16D9F">
        <w:rPr>
          <w:rFonts w:cstheme="minorHAnsi"/>
        </w:rPr>
        <w:t xml:space="preserve"> just are</w:t>
      </w:r>
      <w:r w:rsidR="00E25C51" w:rsidRPr="00E16D9F">
        <w:rPr>
          <w:rFonts w:cstheme="minorHAnsi"/>
        </w:rPr>
        <w:t>.</w:t>
      </w:r>
      <w:r w:rsidR="00EE1075" w:rsidRPr="00E16D9F">
        <w:rPr>
          <w:rFonts w:cstheme="minorHAnsi"/>
        </w:rPr>
        <w:t xml:space="preserve"> </w:t>
      </w:r>
      <w:r w:rsidR="0035422F" w:rsidRPr="00E16D9F">
        <w:rPr>
          <w:rFonts w:cstheme="minorHAnsi"/>
        </w:rPr>
        <w:t>You might</w:t>
      </w:r>
      <w:r w:rsidR="00EE1075" w:rsidRPr="00E16D9F">
        <w:rPr>
          <w:rFonts w:cstheme="minorHAnsi"/>
        </w:rPr>
        <w:t xml:space="preserve"> use </w:t>
      </w:r>
      <w:r w:rsidR="00383DCF" w:rsidRPr="00E16D9F">
        <w:rPr>
          <w:rFonts w:cstheme="minorHAnsi"/>
        </w:rPr>
        <w:t xml:space="preserve">a </w:t>
      </w:r>
      <w:r w:rsidR="00EE1075" w:rsidRPr="00E16D9F">
        <w:rPr>
          <w:rFonts w:cstheme="minorHAnsi"/>
        </w:rPr>
        <w:t>long exhaling breath</w:t>
      </w:r>
      <w:r w:rsidRPr="00E16D9F">
        <w:rPr>
          <w:rFonts w:cstheme="minorHAnsi"/>
        </w:rPr>
        <w:t xml:space="preserve"> </w:t>
      </w:r>
      <w:r w:rsidR="006A5E14" w:rsidRPr="00E16D9F">
        <w:rPr>
          <w:rFonts w:cstheme="minorHAnsi"/>
        </w:rPr>
        <w:t xml:space="preserve">like a sigh </w:t>
      </w:r>
      <w:r w:rsidR="001B06F6" w:rsidRPr="00E16D9F">
        <w:rPr>
          <w:rFonts w:cstheme="minorHAnsi"/>
        </w:rPr>
        <w:t>and</w:t>
      </w:r>
      <w:r w:rsidR="00383DCF" w:rsidRPr="00E16D9F">
        <w:rPr>
          <w:rFonts w:cstheme="minorHAnsi"/>
        </w:rPr>
        <w:t xml:space="preserve"> </w:t>
      </w:r>
      <w:r w:rsidR="0035422F" w:rsidRPr="00E16D9F">
        <w:rPr>
          <w:rFonts w:cstheme="minorHAnsi"/>
        </w:rPr>
        <w:t xml:space="preserve">just allow this </w:t>
      </w:r>
      <w:r w:rsidR="001B06F6" w:rsidRPr="00E16D9F">
        <w:rPr>
          <w:rFonts w:cstheme="minorHAnsi"/>
        </w:rPr>
        <w:t>reality to be what it is</w:t>
      </w:r>
      <w:r w:rsidRPr="00E16D9F">
        <w:rPr>
          <w:rFonts w:cstheme="minorHAnsi"/>
        </w:rPr>
        <w:t>.</w:t>
      </w:r>
      <w:r w:rsidR="00CF1F0F" w:rsidRPr="00E16D9F">
        <w:rPr>
          <w:rFonts w:cstheme="minorHAnsi"/>
        </w:rPr>
        <w:t xml:space="preserve"> </w:t>
      </w:r>
      <w:r w:rsidRPr="00E16D9F">
        <w:rPr>
          <w:rFonts w:cstheme="minorHAnsi"/>
          <w:i/>
        </w:rPr>
        <w:t xml:space="preserve">(Pause </w:t>
      </w:r>
      <w:r w:rsidR="00761561" w:rsidRPr="00E16D9F">
        <w:rPr>
          <w:rFonts w:cstheme="minorHAnsi"/>
          <w:i/>
        </w:rPr>
        <w:t xml:space="preserve">for </w:t>
      </w:r>
      <w:r w:rsidRPr="00E16D9F">
        <w:rPr>
          <w:rFonts w:cstheme="minorHAnsi"/>
          <w:i/>
        </w:rPr>
        <w:t>30 seconds)</w:t>
      </w:r>
    </w:p>
    <w:p w14:paraId="2B406E11" w14:textId="77777777" w:rsidR="00142E66" w:rsidRPr="00E16D9F" w:rsidRDefault="00142E66" w:rsidP="001540A1">
      <w:pPr>
        <w:spacing w:after="0" w:line="240" w:lineRule="auto"/>
        <w:jc w:val="both"/>
        <w:rPr>
          <w:rFonts w:cstheme="minorHAnsi"/>
        </w:rPr>
      </w:pPr>
    </w:p>
    <w:p w14:paraId="61CB48E8" w14:textId="77777777" w:rsidR="00963847" w:rsidRPr="00E16D9F" w:rsidRDefault="00963847" w:rsidP="001540A1">
      <w:pPr>
        <w:spacing w:after="0" w:line="240" w:lineRule="auto"/>
        <w:jc w:val="both"/>
        <w:rPr>
          <w:rFonts w:cstheme="minorHAnsi"/>
          <w:b/>
        </w:rPr>
      </w:pPr>
      <w:r w:rsidRPr="00E16D9F">
        <w:rPr>
          <w:rFonts w:cstheme="minorHAnsi"/>
          <w:b/>
        </w:rPr>
        <w:t>Inquiry</w:t>
      </w:r>
      <w:r w:rsidR="00383DCF" w:rsidRPr="00E16D9F">
        <w:rPr>
          <w:rFonts w:cstheme="minorHAnsi"/>
          <w:b/>
        </w:rPr>
        <w:t>: W</w:t>
      </w:r>
      <w:r w:rsidRPr="00E16D9F">
        <w:rPr>
          <w:rFonts w:cstheme="minorHAnsi"/>
          <w:b/>
        </w:rPr>
        <w:t>hat is my body saying?</w:t>
      </w:r>
    </w:p>
    <w:p w14:paraId="4EB8D81A" w14:textId="18CE0889" w:rsidR="00D24139" w:rsidRPr="00E16D9F" w:rsidRDefault="00142E66" w:rsidP="001540A1">
      <w:pPr>
        <w:spacing w:after="0" w:line="240" w:lineRule="auto"/>
        <w:jc w:val="both"/>
        <w:rPr>
          <w:rFonts w:cstheme="minorHAnsi"/>
          <w:i/>
        </w:rPr>
      </w:pPr>
      <w:r w:rsidRPr="00E16D9F">
        <w:rPr>
          <w:rFonts w:cstheme="minorHAnsi"/>
        </w:rPr>
        <w:t>Observe what your body is doing as</w:t>
      </w:r>
      <w:r w:rsidR="00D24139" w:rsidRPr="00E16D9F">
        <w:rPr>
          <w:rFonts w:cstheme="minorHAnsi"/>
        </w:rPr>
        <w:t xml:space="preserve"> you </w:t>
      </w:r>
      <w:r w:rsidR="00D24139" w:rsidRPr="00E16D9F">
        <w:rPr>
          <w:rFonts w:cstheme="minorHAnsi"/>
          <w:i/>
        </w:rPr>
        <w:t>consider</w:t>
      </w:r>
      <w:r w:rsidR="00D24139" w:rsidRPr="00E16D9F">
        <w:rPr>
          <w:rFonts w:cstheme="minorHAnsi"/>
        </w:rPr>
        <w:t xml:space="preserve"> </w:t>
      </w:r>
      <w:r w:rsidR="00B3149F" w:rsidRPr="00E16D9F">
        <w:rPr>
          <w:rFonts w:cstheme="minorHAnsi"/>
        </w:rPr>
        <w:t>a</w:t>
      </w:r>
      <w:r w:rsidR="00B3149F" w:rsidRPr="00E16D9F">
        <w:rPr>
          <w:rFonts w:cstheme="minorHAnsi"/>
          <w:i/>
        </w:rPr>
        <w:t>llowing God to s</w:t>
      </w:r>
      <w:r w:rsidR="00EE1075" w:rsidRPr="00E16D9F">
        <w:rPr>
          <w:rFonts w:cstheme="minorHAnsi"/>
          <w:i/>
        </w:rPr>
        <w:t>how you the quality of a person’s</w:t>
      </w:r>
      <w:r w:rsidR="00B3149F" w:rsidRPr="00E16D9F">
        <w:rPr>
          <w:rFonts w:cstheme="minorHAnsi"/>
          <w:i/>
        </w:rPr>
        <w:t xml:space="preserve"> life</w:t>
      </w:r>
      <w:r w:rsidR="002A0576" w:rsidRPr="00E16D9F">
        <w:rPr>
          <w:rFonts w:cstheme="minorHAnsi"/>
        </w:rPr>
        <w:t>. Notice your body’s sensations</w:t>
      </w:r>
      <w:r w:rsidR="007B647B" w:rsidRPr="00E16D9F">
        <w:rPr>
          <w:rFonts w:cstheme="minorHAnsi"/>
        </w:rPr>
        <w:t>.</w:t>
      </w:r>
      <w:r w:rsidR="00D24139" w:rsidRPr="00E16D9F">
        <w:rPr>
          <w:rFonts w:cstheme="minorHAnsi"/>
        </w:rPr>
        <w:t xml:space="preserve"> </w:t>
      </w:r>
      <w:r w:rsidRPr="00E16D9F">
        <w:rPr>
          <w:rFonts w:cstheme="minorHAnsi"/>
          <w:i/>
        </w:rPr>
        <w:t>(Pause)</w:t>
      </w:r>
      <w:r w:rsidRPr="00E16D9F">
        <w:rPr>
          <w:rFonts w:cstheme="minorHAnsi"/>
        </w:rPr>
        <w:t xml:space="preserve"> </w:t>
      </w:r>
      <w:bookmarkStart w:id="24" w:name="_Hlk526603787"/>
      <w:r w:rsidR="001B06F6" w:rsidRPr="00E16D9F">
        <w:rPr>
          <w:rFonts w:cstheme="minorHAnsi"/>
        </w:rPr>
        <w:t>For example,</w:t>
      </w:r>
      <w:r w:rsidR="001B06F6" w:rsidRPr="00E16D9F">
        <w:rPr>
          <w:rFonts w:cstheme="minorHAnsi"/>
          <w:i/>
        </w:rPr>
        <w:t xml:space="preserve"> y</w:t>
      </w:r>
      <w:r w:rsidR="006A5E14" w:rsidRPr="00E16D9F">
        <w:rPr>
          <w:rFonts w:cstheme="minorHAnsi"/>
        </w:rPr>
        <w:t xml:space="preserve">ou might say to yourself, “Oh, this is what discouragement </w:t>
      </w:r>
      <w:r w:rsidR="00E20B1C" w:rsidRPr="00E16D9F">
        <w:rPr>
          <w:rFonts w:cstheme="minorHAnsi"/>
        </w:rPr>
        <w:t xml:space="preserve">and </w:t>
      </w:r>
      <w:r w:rsidR="006A5E14" w:rsidRPr="00E16D9F">
        <w:rPr>
          <w:rFonts w:cstheme="minorHAnsi"/>
        </w:rPr>
        <w:t>dismay feels like in my body” or</w:t>
      </w:r>
      <w:r w:rsidR="004176FD" w:rsidRPr="00E16D9F">
        <w:rPr>
          <w:rFonts w:cstheme="minorHAnsi"/>
        </w:rPr>
        <w:t>,</w:t>
      </w:r>
      <w:r w:rsidR="006A5E14" w:rsidRPr="00E16D9F">
        <w:rPr>
          <w:rFonts w:cstheme="minorHAnsi"/>
        </w:rPr>
        <w:t xml:space="preserve"> perhaps, “This is what relief and guidance feels like.”</w:t>
      </w:r>
      <w:r w:rsidR="006A5E14" w:rsidRPr="00E16D9F">
        <w:rPr>
          <w:rFonts w:cstheme="minorHAnsi"/>
          <w:i/>
        </w:rPr>
        <w:t xml:space="preserve"> </w:t>
      </w:r>
      <w:r w:rsidR="002A0576" w:rsidRPr="00E16D9F">
        <w:rPr>
          <w:rFonts w:cstheme="minorHAnsi"/>
          <w:i/>
        </w:rPr>
        <w:t xml:space="preserve">(Pause) </w:t>
      </w:r>
      <w:r w:rsidR="00D24139" w:rsidRPr="00E16D9F">
        <w:rPr>
          <w:rFonts w:cstheme="minorHAnsi"/>
        </w:rPr>
        <w:t xml:space="preserve">You might feel frustration </w:t>
      </w:r>
      <w:r w:rsidR="004065D7" w:rsidRPr="00E16D9F">
        <w:rPr>
          <w:rFonts w:cstheme="minorHAnsi"/>
        </w:rPr>
        <w:t>because you sense</w:t>
      </w:r>
      <w:r w:rsidR="00F937FF" w:rsidRPr="00E16D9F">
        <w:rPr>
          <w:rFonts w:cstheme="minorHAnsi"/>
        </w:rPr>
        <w:t xml:space="preserve"> </w:t>
      </w:r>
      <w:r w:rsidR="00D24139" w:rsidRPr="00E16D9F">
        <w:rPr>
          <w:rFonts w:cstheme="minorHAnsi"/>
        </w:rPr>
        <w:t xml:space="preserve">no change in your body, or you might feel nothing at all. </w:t>
      </w:r>
      <w:r w:rsidR="0035422F" w:rsidRPr="00E16D9F">
        <w:rPr>
          <w:rFonts w:cstheme="minorHAnsi"/>
        </w:rPr>
        <w:t xml:space="preserve">Just observe and breathe. </w:t>
      </w:r>
      <w:r w:rsidR="0035422F" w:rsidRPr="00E16D9F">
        <w:rPr>
          <w:rFonts w:cstheme="minorHAnsi"/>
          <w:i/>
        </w:rPr>
        <w:t xml:space="preserve">(Pause </w:t>
      </w:r>
      <w:r w:rsidR="00761561" w:rsidRPr="00E16D9F">
        <w:rPr>
          <w:rFonts w:cstheme="minorHAnsi"/>
          <w:i/>
        </w:rPr>
        <w:t xml:space="preserve">for </w:t>
      </w:r>
      <w:r w:rsidR="0035422F" w:rsidRPr="00E16D9F">
        <w:rPr>
          <w:rFonts w:cstheme="minorHAnsi"/>
          <w:i/>
        </w:rPr>
        <w:t>3</w:t>
      </w:r>
      <w:r w:rsidR="00D24139" w:rsidRPr="00E16D9F">
        <w:rPr>
          <w:rFonts w:cstheme="minorHAnsi"/>
          <w:i/>
        </w:rPr>
        <w:t>0 seconds)</w:t>
      </w:r>
      <w:bookmarkEnd w:id="24"/>
    </w:p>
    <w:p w14:paraId="244745E6" w14:textId="77777777" w:rsidR="00142E66" w:rsidRPr="00E16D9F" w:rsidRDefault="00142E66" w:rsidP="001540A1">
      <w:pPr>
        <w:spacing w:after="0" w:line="240" w:lineRule="auto"/>
        <w:jc w:val="both"/>
        <w:rPr>
          <w:rFonts w:cstheme="minorHAnsi"/>
        </w:rPr>
      </w:pPr>
    </w:p>
    <w:p w14:paraId="5D5143F9" w14:textId="77777777" w:rsidR="00963847" w:rsidRPr="00E16D9F" w:rsidRDefault="00963847" w:rsidP="001540A1">
      <w:pPr>
        <w:spacing w:after="0" w:line="240" w:lineRule="auto"/>
        <w:jc w:val="both"/>
        <w:rPr>
          <w:rFonts w:cstheme="minorHAnsi"/>
          <w:b/>
        </w:rPr>
      </w:pPr>
      <w:r w:rsidRPr="00E16D9F">
        <w:rPr>
          <w:rFonts w:cstheme="minorHAnsi"/>
          <w:b/>
        </w:rPr>
        <w:t>Talk to Jesus</w:t>
      </w:r>
    </w:p>
    <w:p w14:paraId="11A982DF" w14:textId="1B235900" w:rsidR="00D24139" w:rsidRPr="00E16D9F" w:rsidRDefault="00D24139" w:rsidP="001540A1">
      <w:pPr>
        <w:spacing w:after="0" w:line="240" w:lineRule="auto"/>
        <w:jc w:val="both"/>
        <w:rPr>
          <w:rFonts w:cstheme="minorHAnsi"/>
          <w:i/>
        </w:rPr>
      </w:pPr>
      <w:r w:rsidRPr="00E16D9F">
        <w:rPr>
          <w:rFonts w:cstheme="minorHAnsi"/>
        </w:rPr>
        <w:t xml:space="preserve">You might imagine that you are leaning back in the </w:t>
      </w:r>
      <w:r w:rsidR="00535B1F" w:rsidRPr="00E16D9F">
        <w:rPr>
          <w:rFonts w:cstheme="minorHAnsi"/>
        </w:rPr>
        <w:t xml:space="preserve">safe and loving </w:t>
      </w:r>
      <w:r w:rsidRPr="00E16D9F">
        <w:rPr>
          <w:rFonts w:cstheme="minorHAnsi"/>
        </w:rPr>
        <w:t>arm</w:t>
      </w:r>
      <w:r w:rsidR="00B137EF" w:rsidRPr="00E16D9F">
        <w:rPr>
          <w:rFonts w:cstheme="minorHAnsi"/>
        </w:rPr>
        <w:t>s of Jesus as</w:t>
      </w:r>
      <w:r w:rsidR="00142E66" w:rsidRPr="00E16D9F">
        <w:rPr>
          <w:rFonts w:cstheme="minorHAnsi"/>
        </w:rPr>
        <w:t xml:space="preserve"> </w:t>
      </w:r>
      <w:r w:rsidR="001E600F" w:rsidRPr="00E16D9F">
        <w:rPr>
          <w:rFonts w:cstheme="minorHAnsi"/>
        </w:rPr>
        <w:t xml:space="preserve">together </w:t>
      </w:r>
      <w:r w:rsidR="00611181" w:rsidRPr="00E16D9F">
        <w:rPr>
          <w:rFonts w:cstheme="minorHAnsi"/>
        </w:rPr>
        <w:t>you</w:t>
      </w:r>
      <w:r w:rsidR="00B137EF" w:rsidRPr="00E16D9F">
        <w:rPr>
          <w:rFonts w:cstheme="minorHAnsi"/>
        </w:rPr>
        <w:t xml:space="preserve"> </w:t>
      </w:r>
      <w:r w:rsidR="00B137EF" w:rsidRPr="00E16D9F">
        <w:rPr>
          <w:rFonts w:cstheme="minorHAnsi"/>
          <w:i/>
        </w:rPr>
        <w:t>consider</w:t>
      </w:r>
      <w:r w:rsidR="00611181" w:rsidRPr="00E16D9F">
        <w:rPr>
          <w:rFonts w:cstheme="minorHAnsi"/>
          <w:i/>
        </w:rPr>
        <w:t xml:space="preserve"> the quality of someone’s</w:t>
      </w:r>
      <w:r w:rsidR="0035422F" w:rsidRPr="00E16D9F">
        <w:rPr>
          <w:rFonts w:cstheme="minorHAnsi"/>
          <w:i/>
        </w:rPr>
        <w:t xml:space="preserve"> choices</w:t>
      </w:r>
      <w:r w:rsidR="00BF2951" w:rsidRPr="00E16D9F">
        <w:rPr>
          <w:rFonts w:cstheme="minorHAnsi"/>
          <w:i/>
        </w:rPr>
        <w:t>, including your own</w:t>
      </w:r>
      <w:r w:rsidR="00EE1075" w:rsidRPr="00E16D9F">
        <w:rPr>
          <w:rFonts w:cstheme="minorHAnsi"/>
        </w:rPr>
        <w:t>.</w:t>
      </w:r>
      <w:r w:rsidR="00142E66" w:rsidRPr="00E16D9F">
        <w:rPr>
          <w:rFonts w:cstheme="minorHAnsi"/>
        </w:rPr>
        <w:t xml:space="preserve"> </w:t>
      </w:r>
      <w:r w:rsidRPr="00E16D9F">
        <w:rPr>
          <w:rFonts w:cstheme="minorHAnsi"/>
        </w:rPr>
        <w:t>Do you feel c</w:t>
      </w:r>
      <w:r w:rsidR="005A5FAD" w:rsidRPr="00E16D9F">
        <w:rPr>
          <w:rFonts w:cstheme="minorHAnsi"/>
        </w:rPr>
        <w:t xml:space="preserve">ompelled to judge this </w:t>
      </w:r>
      <w:r w:rsidR="0057095B" w:rsidRPr="00E16D9F">
        <w:rPr>
          <w:rFonts w:cstheme="minorHAnsi"/>
        </w:rPr>
        <w:t>“</w:t>
      </w:r>
      <w:r w:rsidR="005A5FAD" w:rsidRPr="00E16D9F">
        <w:rPr>
          <w:rFonts w:cstheme="minorHAnsi"/>
        </w:rPr>
        <w:t>reality check</w:t>
      </w:r>
      <w:r w:rsidR="0057095B" w:rsidRPr="00E16D9F">
        <w:rPr>
          <w:rFonts w:cstheme="minorHAnsi"/>
        </w:rPr>
        <w:t>”</w:t>
      </w:r>
      <w:r w:rsidRPr="00E16D9F">
        <w:rPr>
          <w:rFonts w:cstheme="minorHAnsi"/>
        </w:rPr>
        <w:t xml:space="preserve"> as good or evil, or </w:t>
      </w:r>
      <w:r w:rsidR="001B06F6" w:rsidRPr="00E16D9F">
        <w:rPr>
          <w:rFonts w:cstheme="minorHAnsi"/>
        </w:rPr>
        <w:t>a mixture of</w:t>
      </w:r>
      <w:r w:rsidR="006A5E14" w:rsidRPr="00E16D9F">
        <w:rPr>
          <w:rFonts w:cstheme="minorHAnsi"/>
        </w:rPr>
        <w:t xml:space="preserve"> </w:t>
      </w:r>
      <w:r w:rsidRPr="00E16D9F">
        <w:rPr>
          <w:rFonts w:cstheme="minorHAnsi"/>
        </w:rPr>
        <w:t xml:space="preserve">both? </w:t>
      </w:r>
      <w:r w:rsidR="00142E66" w:rsidRPr="00E16D9F">
        <w:rPr>
          <w:rFonts w:cstheme="minorHAnsi"/>
          <w:i/>
        </w:rPr>
        <w:t>(Pause)</w:t>
      </w:r>
      <w:r w:rsidR="00142E66" w:rsidRPr="00E16D9F">
        <w:rPr>
          <w:rFonts w:cstheme="minorHAnsi"/>
        </w:rPr>
        <w:t xml:space="preserve"> </w:t>
      </w:r>
      <w:r w:rsidRPr="00E16D9F">
        <w:rPr>
          <w:rFonts w:cstheme="minorHAnsi"/>
        </w:rPr>
        <w:t>What do you believe when you c</w:t>
      </w:r>
      <w:r w:rsidR="005A5FAD" w:rsidRPr="00E16D9F">
        <w:rPr>
          <w:rFonts w:cstheme="minorHAnsi"/>
        </w:rPr>
        <w:t>onsider the truth</w:t>
      </w:r>
      <w:r w:rsidR="0057095B" w:rsidRPr="00E16D9F">
        <w:rPr>
          <w:rFonts w:cstheme="minorHAnsi"/>
        </w:rPr>
        <w:t xml:space="preserve"> about </w:t>
      </w:r>
      <w:r w:rsidR="00E448B0" w:rsidRPr="00E16D9F">
        <w:rPr>
          <w:rFonts w:cstheme="minorHAnsi"/>
        </w:rPr>
        <w:t>this</w:t>
      </w:r>
      <w:r w:rsidR="00846F25" w:rsidRPr="00E16D9F">
        <w:rPr>
          <w:rFonts w:cstheme="minorHAnsi"/>
        </w:rPr>
        <w:t xml:space="preserve"> </w:t>
      </w:r>
      <w:r w:rsidR="0057095B" w:rsidRPr="00E16D9F">
        <w:rPr>
          <w:rFonts w:cstheme="minorHAnsi"/>
        </w:rPr>
        <w:t>person</w:t>
      </w:r>
      <w:r w:rsidRPr="00E16D9F">
        <w:rPr>
          <w:rFonts w:cstheme="minorHAnsi"/>
        </w:rPr>
        <w:t xml:space="preserve">? What story do you want to tell? </w:t>
      </w:r>
      <w:r w:rsidR="00142E66" w:rsidRPr="00E16D9F">
        <w:rPr>
          <w:rFonts w:cstheme="minorHAnsi"/>
          <w:i/>
        </w:rPr>
        <w:t>(Pause)</w:t>
      </w:r>
      <w:r w:rsidR="00142E66" w:rsidRPr="00E16D9F">
        <w:rPr>
          <w:rFonts w:cstheme="minorHAnsi"/>
        </w:rPr>
        <w:t xml:space="preserve"> Have you told</w:t>
      </w:r>
      <w:r w:rsidRPr="00E16D9F">
        <w:rPr>
          <w:rFonts w:cstheme="minorHAnsi"/>
        </w:rPr>
        <w:t xml:space="preserve"> </w:t>
      </w:r>
      <w:r w:rsidR="001B06F6" w:rsidRPr="00E16D9F">
        <w:rPr>
          <w:rFonts w:cstheme="minorHAnsi"/>
        </w:rPr>
        <w:t>this story</w:t>
      </w:r>
      <w:r w:rsidR="005B61DF" w:rsidRPr="00E16D9F">
        <w:rPr>
          <w:rFonts w:cstheme="minorHAnsi"/>
        </w:rPr>
        <w:t xml:space="preserve"> or</w:t>
      </w:r>
      <w:r w:rsidR="00FA69FA" w:rsidRPr="00E16D9F">
        <w:rPr>
          <w:rFonts w:cstheme="minorHAnsi"/>
        </w:rPr>
        <w:t xml:space="preserve"> </w:t>
      </w:r>
      <w:r w:rsidR="00447A5F" w:rsidRPr="00E16D9F">
        <w:rPr>
          <w:rFonts w:cstheme="minorHAnsi"/>
        </w:rPr>
        <w:t>experienced</w:t>
      </w:r>
      <w:r w:rsidR="00142E66" w:rsidRPr="00E16D9F">
        <w:rPr>
          <w:rFonts w:cstheme="minorHAnsi"/>
        </w:rPr>
        <w:t xml:space="preserve"> </w:t>
      </w:r>
      <w:r w:rsidR="006A5E14" w:rsidRPr="00E16D9F">
        <w:rPr>
          <w:rFonts w:cstheme="minorHAnsi"/>
        </w:rPr>
        <w:t>the</w:t>
      </w:r>
      <w:r w:rsidR="00BF2951" w:rsidRPr="00E16D9F">
        <w:rPr>
          <w:rFonts w:cstheme="minorHAnsi"/>
        </w:rPr>
        <w:t>se</w:t>
      </w:r>
      <w:r w:rsidR="006A5E14" w:rsidRPr="00E16D9F">
        <w:rPr>
          <w:rFonts w:cstheme="minorHAnsi"/>
        </w:rPr>
        <w:t xml:space="preserve"> </w:t>
      </w:r>
      <w:r w:rsidR="00142E66" w:rsidRPr="00E16D9F">
        <w:rPr>
          <w:rFonts w:cstheme="minorHAnsi"/>
        </w:rPr>
        <w:t>same feelings in the</w:t>
      </w:r>
      <w:r w:rsidRPr="00E16D9F">
        <w:rPr>
          <w:rFonts w:cstheme="minorHAnsi"/>
        </w:rPr>
        <w:t xml:space="preserve"> past</w:t>
      </w:r>
      <w:r w:rsidR="00EE1075" w:rsidRPr="00E16D9F">
        <w:rPr>
          <w:rFonts w:cstheme="minorHAnsi"/>
        </w:rPr>
        <w:t>, perhaps ten or twenty years ago</w:t>
      </w:r>
      <w:r w:rsidRPr="00E16D9F">
        <w:rPr>
          <w:rFonts w:cstheme="minorHAnsi"/>
        </w:rPr>
        <w:t xml:space="preserve">? </w:t>
      </w:r>
      <w:r w:rsidR="00142E66" w:rsidRPr="00E16D9F">
        <w:rPr>
          <w:rFonts w:cstheme="minorHAnsi"/>
          <w:i/>
        </w:rPr>
        <w:t>(Pause)</w:t>
      </w:r>
      <w:r w:rsidR="00142E66" w:rsidRPr="00E16D9F">
        <w:rPr>
          <w:rFonts w:cstheme="minorHAnsi"/>
        </w:rPr>
        <w:t xml:space="preserve"> </w:t>
      </w:r>
      <w:r w:rsidRPr="00E16D9F">
        <w:rPr>
          <w:rFonts w:cstheme="minorHAnsi"/>
        </w:rPr>
        <w:t>Could you be experiencing fear</w:t>
      </w:r>
      <w:r w:rsidR="001B06F6" w:rsidRPr="00E16D9F">
        <w:rPr>
          <w:rFonts w:cstheme="minorHAnsi"/>
        </w:rPr>
        <w:t>—</w:t>
      </w:r>
      <w:r w:rsidR="0057095B" w:rsidRPr="00E16D9F">
        <w:rPr>
          <w:rFonts w:cstheme="minorHAnsi"/>
        </w:rPr>
        <w:t>perhaps the fear of reality?</w:t>
      </w:r>
      <w:r w:rsidRPr="00E16D9F">
        <w:rPr>
          <w:rFonts w:cstheme="minorHAnsi"/>
        </w:rPr>
        <w:t xml:space="preserve"> Observe your experience as just information</w:t>
      </w:r>
      <w:r w:rsidR="00FA69FA" w:rsidRPr="00E16D9F">
        <w:rPr>
          <w:rFonts w:cstheme="minorHAnsi"/>
        </w:rPr>
        <w:t>,</w:t>
      </w:r>
      <w:r w:rsidR="00390CD0" w:rsidRPr="00E16D9F">
        <w:rPr>
          <w:rFonts w:cstheme="minorHAnsi"/>
        </w:rPr>
        <w:t xml:space="preserve"> and breathe</w:t>
      </w:r>
      <w:r w:rsidR="0057095B" w:rsidRPr="00E16D9F">
        <w:rPr>
          <w:rFonts w:cstheme="minorHAnsi"/>
        </w:rPr>
        <w:t xml:space="preserve"> with a long exhaling breath</w:t>
      </w:r>
      <w:r w:rsidRPr="00E16D9F">
        <w:rPr>
          <w:rFonts w:cstheme="minorHAnsi"/>
        </w:rPr>
        <w:t xml:space="preserve">. </w:t>
      </w:r>
      <w:r w:rsidRPr="00E16D9F">
        <w:rPr>
          <w:rFonts w:cstheme="minorHAnsi"/>
          <w:i/>
        </w:rPr>
        <w:t xml:space="preserve">(Pause </w:t>
      </w:r>
      <w:r w:rsidR="00761561" w:rsidRPr="00E16D9F">
        <w:rPr>
          <w:rFonts w:cstheme="minorHAnsi"/>
          <w:i/>
        </w:rPr>
        <w:t xml:space="preserve">for </w:t>
      </w:r>
      <w:r w:rsidRPr="00E16D9F">
        <w:rPr>
          <w:rFonts w:cstheme="minorHAnsi"/>
          <w:i/>
        </w:rPr>
        <w:t>30 seconds)</w:t>
      </w:r>
    </w:p>
    <w:p w14:paraId="2F0E6F91" w14:textId="77777777" w:rsidR="00142E66" w:rsidRPr="00E16D9F" w:rsidRDefault="00142E66" w:rsidP="001540A1">
      <w:pPr>
        <w:spacing w:after="0" w:line="240" w:lineRule="auto"/>
        <w:jc w:val="both"/>
        <w:rPr>
          <w:rFonts w:cstheme="minorHAnsi"/>
        </w:rPr>
      </w:pPr>
    </w:p>
    <w:p w14:paraId="57DADD40" w14:textId="77777777" w:rsidR="00963847" w:rsidRPr="00E16D9F" w:rsidRDefault="00963847" w:rsidP="00080BF5">
      <w:pPr>
        <w:widowControl w:val="0"/>
        <w:spacing w:after="0" w:line="240" w:lineRule="auto"/>
        <w:jc w:val="both"/>
        <w:rPr>
          <w:rFonts w:cstheme="minorHAnsi"/>
          <w:b/>
        </w:rPr>
      </w:pPr>
      <w:r w:rsidRPr="00E16D9F">
        <w:rPr>
          <w:rFonts w:cstheme="minorHAnsi"/>
          <w:b/>
        </w:rPr>
        <w:t>Heal</w:t>
      </w:r>
    </w:p>
    <w:p w14:paraId="0266B659" w14:textId="77777777" w:rsidR="00142E66" w:rsidRPr="00E16D9F" w:rsidRDefault="00142E66" w:rsidP="00A6592C">
      <w:pPr>
        <w:spacing w:after="0" w:line="240" w:lineRule="auto"/>
        <w:jc w:val="both"/>
        <w:rPr>
          <w:rFonts w:cstheme="minorHAnsi"/>
        </w:rPr>
      </w:pPr>
      <w:r w:rsidRPr="00E16D9F">
        <w:rPr>
          <w:rFonts w:cstheme="minorHAnsi"/>
        </w:rPr>
        <w:t>For thousands of years</w:t>
      </w:r>
      <w:r w:rsidR="00FA69FA" w:rsidRPr="00E16D9F">
        <w:rPr>
          <w:rFonts w:cstheme="minorHAnsi"/>
        </w:rPr>
        <w:t>,</w:t>
      </w:r>
      <w:r w:rsidRPr="00E16D9F">
        <w:rPr>
          <w:rFonts w:cstheme="minorHAnsi"/>
        </w:rPr>
        <w:t xml:space="preserve"> human beings have been feeling like you do when the</w:t>
      </w:r>
      <w:r w:rsidR="00EE1075" w:rsidRPr="00E16D9F">
        <w:rPr>
          <w:rFonts w:cstheme="minorHAnsi"/>
        </w:rPr>
        <w:t xml:space="preserve">y </w:t>
      </w:r>
      <w:r w:rsidR="001E600F" w:rsidRPr="00E16D9F">
        <w:rPr>
          <w:rFonts w:cstheme="minorHAnsi"/>
        </w:rPr>
        <w:t xml:space="preserve">have </w:t>
      </w:r>
      <w:r w:rsidR="001B06F6" w:rsidRPr="00E16D9F">
        <w:rPr>
          <w:rFonts w:cstheme="minorHAnsi"/>
        </w:rPr>
        <w:t>discovered</w:t>
      </w:r>
      <w:r w:rsidR="006A5E14" w:rsidRPr="00E16D9F">
        <w:rPr>
          <w:rFonts w:cstheme="minorHAnsi"/>
        </w:rPr>
        <w:t xml:space="preserve"> </w:t>
      </w:r>
      <w:r w:rsidR="00EE1075" w:rsidRPr="00E16D9F">
        <w:rPr>
          <w:rFonts w:cstheme="minorHAnsi"/>
        </w:rPr>
        <w:t>the reality of their own or another’s life</w:t>
      </w:r>
      <w:r w:rsidRPr="00E16D9F">
        <w:rPr>
          <w:rFonts w:cstheme="minorHAnsi"/>
        </w:rPr>
        <w:t>.</w:t>
      </w:r>
      <w:r w:rsidR="0035422F" w:rsidRPr="00E16D9F">
        <w:rPr>
          <w:rFonts w:cstheme="minorHAnsi"/>
        </w:rPr>
        <w:t xml:space="preserve"> </w:t>
      </w:r>
      <w:r w:rsidRPr="00E16D9F">
        <w:rPr>
          <w:rFonts w:cstheme="minorHAnsi"/>
        </w:rPr>
        <w:t xml:space="preserve">You are not alone in your feelings and experience. You are </w:t>
      </w:r>
      <w:r w:rsidR="00447A5F" w:rsidRPr="00E16D9F">
        <w:rPr>
          <w:rFonts w:cstheme="minorHAnsi"/>
        </w:rPr>
        <w:t>a human creature</w:t>
      </w:r>
      <w:r w:rsidRPr="00E16D9F">
        <w:rPr>
          <w:rFonts w:cstheme="minorHAnsi"/>
        </w:rPr>
        <w:t xml:space="preserve"> and can empathize with the whole huma</w:t>
      </w:r>
      <w:r w:rsidR="00B137EF" w:rsidRPr="00E16D9F">
        <w:rPr>
          <w:rFonts w:cstheme="minorHAnsi"/>
        </w:rPr>
        <w:t>n race as it observes</w:t>
      </w:r>
      <w:r w:rsidRPr="00E16D9F">
        <w:rPr>
          <w:rFonts w:cstheme="minorHAnsi"/>
        </w:rPr>
        <w:t xml:space="preserve"> both</w:t>
      </w:r>
      <w:r w:rsidR="00EE1075" w:rsidRPr="00E16D9F">
        <w:rPr>
          <w:rFonts w:cstheme="minorHAnsi"/>
        </w:rPr>
        <w:t xml:space="preserve"> the</w:t>
      </w:r>
      <w:r w:rsidR="00F937FF" w:rsidRPr="00E16D9F">
        <w:rPr>
          <w:rFonts w:cstheme="minorHAnsi"/>
        </w:rPr>
        <w:t xml:space="preserve"> foolish</w:t>
      </w:r>
      <w:r w:rsidRPr="00E16D9F">
        <w:rPr>
          <w:rFonts w:cstheme="minorHAnsi"/>
        </w:rPr>
        <w:t xml:space="preserve"> and</w:t>
      </w:r>
      <w:r w:rsidR="00EE1075" w:rsidRPr="00E16D9F">
        <w:rPr>
          <w:rFonts w:cstheme="minorHAnsi"/>
        </w:rPr>
        <w:t xml:space="preserve"> the</w:t>
      </w:r>
      <w:r w:rsidRPr="00E16D9F">
        <w:rPr>
          <w:rFonts w:cstheme="minorHAnsi"/>
        </w:rPr>
        <w:t xml:space="preserve"> wise. </w:t>
      </w:r>
      <w:r w:rsidRPr="00E16D9F">
        <w:rPr>
          <w:rFonts w:cstheme="minorHAnsi"/>
          <w:i/>
        </w:rPr>
        <w:t>(Pause)</w:t>
      </w:r>
      <w:r w:rsidR="00EE1075" w:rsidRPr="00E16D9F">
        <w:rPr>
          <w:rFonts w:cstheme="minorHAnsi"/>
        </w:rPr>
        <w:t xml:space="preserve"> </w:t>
      </w:r>
      <w:r w:rsidR="00B137EF" w:rsidRPr="00E16D9F">
        <w:rPr>
          <w:rFonts w:cstheme="minorHAnsi"/>
        </w:rPr>
        <w:t xml:space="preserve">Can </w:t>
      </w:r>
      <w:r w:rsidR="00E5779D" w:rsidRPr="00E16D9F">
        <w:rPr>
          <w:rFonts w:cstheme="minorHAnsi"/>
        </w:rPr>
        <w:lastRenderedPageBreak/>
        <w:t xml:space="preserve">you </w:t>
      </w:r>
      <w:r w:rsidR="00B137EF" w:rsidRPr="00E16D9F">
        <w:rPr>
          <w:rFonts w:cstheme="minorHAnsi"/>
        </w:rPr>
        <w:t xml:space="preserve">allow </w:t>
      </w:r>
      <w:r w:rsidR="00E5779D" w:rsidRPr="00E16D9F">
        <w:rPr>
          <w:rFonts w:cstheme="minorHAnsi"/>
        </w:rPr>
        <w:t xml:space="preserve">the foolish and the wise to make their own </w:t>
      </w:r>
      <w:r w:rsidR="00B137EF" w:rsidRPr="00E16D9F">
        <w:rPr>
          <w:rFonts w:cstheme="minorHAnsi"/>
        </w:rPr>
        <w:t>choices?</w:t>
      </w:r>
      <w:r w:rsidR="0057095B" w:rsidRPr="00E16D9F">
        <w:rPr>
          <w:rFonts w:cstheme="minorHAnsi"/>
        </w:rPr>
        <w:t xml:space="preserve"> </w:t>
      </w:r>
      <w:r w:rsidR="0057095B" w:rsidRPr="00E16D9F">
        <w:rPr>
          <w:rFonts w:cstheme="minorHAnsi"/>
          <w:i/>
        </w:rPr>
        <w:t>(Pause)</w:t>
      </w:r>
      <w:r w:rsidR="0057095B" w:rsidRPr="00E16D9F">
        <w:rPr>
          <w:rFonts w:cstheme="minorHAnsi"/>
        </w:rPr>
        <w:t xml:space="preserve"> </w:t>
      </w:r>
      <w:r w:rsidR="00B137EF" w:rsidRPr="00E16D9F">
        <w:rPr>
          <w:rFonts w:cstheme="minorHAnsi"/>
        </w:rPr>
        <w:t>Breathe</w:t>
      </w:r>
      <w:r w:rsidR="00E5779D" w:rsidRPr="00E16D9F">
        <w:rPr>
          <w:rFonts w:cstheme="minorHAnsi"/>
        </w:rPr>
        <w:t>,</w:t>
      </w:r>
      <w:r w:rsidR="00B137EF" w:rsidRPr="00E16D9F">
        <w:rPr>
          <w:rFonts w:cstheme="minorHAnsi"/>
        </w:rPr>
        <w:t xml:space="preserve"> and</w:t>
      </w:r>
      <w:r w:rsidR="00850EB8" w:rsidRPr="00E16D9F">
        <w:rPr>
          <w:rFonts w:cstheme="minorHAnsi"/>
        </w:rPr>
        <w:t xml:space="preserve"> </w:t>
      </w:r>
      <w:r w:rsidR="00E5779D" w:rsidRPr="00E16D9F">
        <w:rPr>
          <w:rFonts w:cstheme="minorHAnsi"/>
        </w:rPr>
        <w:t>from a foundation of compassion</w:t>
      </w:r>
      <w:r w:rsidR="00EF1E9C" w:rsidRPr="00E16D9F">
        <w:rPr>
          <w:rFonts w:cstheme="minorHAnsi"/>
        </w:rPr>
        <w:t>,</w:t>
      </w:r>
      <w:r w:rsidR="00E5779D" w:rsidRPr="00E16D9F">
        <w:rPr>
          <w:rFonts w:cstheme="minorHAnsi"/>
        </w:rPr>
        <w:t xml:space="preserve"> rest in the peace that comes from </w:t>
      </w:r>
      <w:r w:rsidR="00850EB8" w:rsidRPr="00E16D9F">
        <w:rPr>
          <w:rFonts w:cstheme="minorHAnsi"/>
        </w:rPr>
        <w:t>living in reality.</w:t>
      </w:r>
      <w:r w:rsidRPr="00E16D9F">
        <w:rPr>
          <w:rFonts w:cstheme="minorHAnsi"/>
        </w:rPr>
        <w:t xml:space="preserve"> </w:t>
      </w:r>
      <w:r w:rsidRPr="00E16D9F">
        <w:rPr>
          <w:rFonts w:cstheme="minorHAnsi"/>
          <w:i/>
        </w:rPr>
        <w:t xml:space="preserve">(Pause </w:t>
      </w:r>
      <w:r w:rsidR="00761561" w:rsidRPr="00E16D9F">
        <w:rPr>
          <w:rFonts w:cstheme="minorHAnsi"/>
          <w:i/>
        </w:rPr>
        <w:t xml:space="preserve">for </w:t>
      </w:r>
      <w:r w:rsidRPr="00E16D9F">
        <w:rPr>
          <w:rFonts w:cstheme="minorHAnsi"/>
          <w:i/>
        </w:rPr>
        <w:t>30 seconds)</w:t>
      </w:r>
    </w:p>
    <w:p w14:paraId="396E1C7F" w14:textId="77777777" w:rsidR="00850EB8" w:rsidRPr="00E16D9F" w:rsidRDefault="00850EB8" w:rsidP="001540A1">
      <w:pPr>
        <w:spacing w:after="0" w:line="240" w:lineRule="auto"/>
        <w:jc w:val="both"/>
        <w:rPr>
          <w:rFonts w:cstheme="minorHAnsi"/>
        </w:rPr>
      </w:pPr>
    </w:p>
    <w:p w14:paraId="5047F567" w14:textId="1C7B2E24" w:rsidR="00D24139" w:rsidRPr="00E16D9F" w:rsidRDefault="0035422F" w:rsidP="001540A1">
      <w:pPr>
        <w:spacing w:after="0" w:line="240" w:lineRule="auto"/>
        <w:jc w:val="both"/>
        <w:rPr>
          <w:rFonts w:cstheme="minorHAnsi"/>
        </w:rPr>
      </w:pPr>
      <w:r w:rsidRPr="00E16D9F">
        <w:rPr>
          <w:rFonts w:cstheme="minorHAnsi"/>
          <w:i/>
        </w:rPr>
        <w:t>(</w:t>
      </w:r>
      <w:r w:rsidR="00B137EF" w:rsidRPr="00E16D9F">
        <w:rPr>
          <w:rFonts w:cstheme="minorHAnsi"/>
          <w:i/>
        </w:rPr>
        <w:t xml:space="preserve">Optional) </w:t>
      </w:r>
      <w:r w:rsidR="00120A2F" w:rsidRPr="00E16D9F">
        <w:rPr>
          <w:rFonts w:cstheme="minorHAnsi"/>
        </w:rPr>
        <w:t xml:space="preserve">Continue to breathe </w:t>
      </w:r>
      <w:r w:rsidR="00761561" w:rsidRPr="00E16D9F">
        <w:rPr>
          <w:rFonts w:cstheme="minorHAnsi"/>
        </w:rPr>
        <w:t>while</w:t>
      </w:r>
      <w:r w:rsidR="00850EB8" w:rsidRPr="00E16D9F">
        <w:rPr>
          <w:rFonts w:cstheme="minorHAnsi"/>
        </w:rPr>
        <w:t xml:space="preserve"> I test for further integration</w:t>
      </w:r>
      <w:r w:rsidR="00120A2F" w:rsidRPr="00E16D9F">
        <w:rPr>
          <w:rFonts w:cstheme="minorHAnsi"/>
        </w:rPr>
        <w:t>.</w:t>
      </w:r>
    </w:p>
    <w:p w14:paraId="33F79B01" w14:textId="77777777" w:rsidR="00AA6038" w:rsidRPr="00E16D9F" w:rsidRDefault="00AA6038" w:rsidP="001540A1">
      <w:pPr>
        <w:spacing w:after="0" w:line="240" w:lineRule="auto"/>
        <w:jc w:val="both"/>
        <w:rPr>
          <w:rFonts w:cstheme="minorHAnsi"/>
        </w:rPr>
      </w:pPr>
    </w:p>
    <w:p w14:paraId="1979E453" w14:textId="77777777" w:rsidR="0035422F" w:rsidRPr="00E16D9F" w:rsidRDefault="0035422F" w:rsidP="001540A1">
      <w:pPr>
        <w:spacing w:after="0" w:line="240" w:lineRule="auto"/>
        <w:jc w:val="both"/>
        <w:rPr>
          <w:rFonts w:cstheme="minorHAnsi"/>
        </w:rPr>
      </w:pPr>
      <w:r w:rsidRPr="00E16D9F">
        <w:rPr>
          <w:rFonts w:cstheme="minorHAnsi"/>
        </w:rPr>
        <w:t>Pause. Take a deep breath.</w:t>
      </w:r>
    </w:p>
    <w:p w14:paraId="0EF9CDDE" w14:textId="361A2600" w:rsidR="00D20791" w:rsidRPr="00E16D9F" w:rsidRDefault="00D20791" w:rsidP="00D20791">
      <w:pPr>
        <w:spacing w:after="0" w:line="240" w:lineRule="auto"/>
        <w:jc w:val="both"/>
        <w:rPr>
          <w:rFonts w:cstheme="minorHAnsi"/>
          <w:i/>
        </w:rPr>
      </w:pPr>
      <w:r w:rsidRPr="00E16D9F">
        <w:rPr>
          <w:rFonts w:cstheme="minorHAnsi"/>
          <w:i/>
        </w:rPr>
        <w:t xml:space="preserve">(If time permits, ask, “Does anyone have comments or questions about </w:t>
      </w:r>
      <w:r w:rsidR="00C06312" w:rsidRPr="00E16D9F">
        <w:rPr>
          <w:rFonts w:cstheme="minorHAnsi"/>
          <w:i/>
        </w:rPr>
        <w:t xml:space="preserve">the </w:t>
      </w:r>
      <w:r w:rsidRPr="00E16D9F">
        <w:rPr>
          <w:rFonts w:cstheme="minorHAnsi"/>
          <w:i/>
        </w:rPr>
        <w:t>integration?”)</w:t>
      </w:r>
    </w:p>
    <w:p w14:paraId="7FF3CF19" w14:textId="77777777" w:rsidR="005B61DF" w:rsidRPr="00E16D9F" w:rsidRDefault="005B61DF" w:rsidP="001540A1">
      <w:pPr>
        <w:spacing w:after="0" w:line="240" w:lineRule="auto"/>
        <w:jc w:val="both"/>
        <w:rPr>
          <w:rFonts w:cstheme="minorHAnsi"/>
          <w:i/>
        </w:rPr>
      </w:pPr>
    </w:p>
    <w:p w14:paraId="441D0A92" w14:textId="77777777" w:rsidR="00285B9A" w:rsidRPr="00E16D9F" w:rsidRDefault="00285B9A" w:rsidP="001540A1">
      <w:pPr>
        <w:spacing w:after="0" w:line="240" w:lineRule="auto"/>
        <w:jc w:val="both"/>
        <w:rPr>
          <w:rFonts w:cstheme="minorHAnsi"/>
          <w:b/>
        </w:rPr>
      </w:pPr>
      <w:r w:rsidRPr="00E16D9F">
        <w:rPr>
          <w:rFonts w:cstheme="minorHAnsi"/>
          <w:b/>
        </w:rPr>
        <w:t>1:2</w:t>
      </w:r>
      <w:r w:rsidR="0035422F" w:rsidRPr="00E16D9F">
        <w:rPr>
          <w:rFonts w:cstheme="minorHAnsi"/>
          <w:b/>
        </w:rPr>
        <w:t>8</w:t>
      </w:r>
      <w:r w:rsidRPr="00E16D9F">
        <w:rPr>
          <w:rFonts w:cstheme="minorHAnsi"/>
          <w:b/>
        </w:rPr>
        <w:tab/>
        <w:t>ENDING PRAYER</w:t>
      </w:r>
    </w:p>
    <w:p w14:paraId="292B4F05" w14:textId="77777777" w:rsidR="00850EB8" w:rsidRPr="00E16D9F" w:rsidRDefault="00850EB8" w:rsidP="001540A1">
      <w:pPr>
        <w:spacing w:after="0" w:line="240" w:lineRule="auto"/>
        <w:jc w:val="both"/>
        <w:rPr>
          <w:rFonts w:cstheme="minorHAnsi"/>
          <w:color w:val="000000"/>
        </w:rPr>
      </w:pPr>
    </w:p>
    <w:p w14:paraId="7D832D55" w14:textId="77777777" w:rsidR="00963847" w:rsidRPr="00E16D9F" w:rsidRDefault="00285B9A" w:rsidP="00F440BD">
      <w:pPr>
        <w:widowControl w:val="0"/>
        <w:spacing w:after="0" w:line="240" w:lineRule="auto"/>
        <w:jc w:val="both"/>
        <w:rPr>
          <w:rFonts w:cstheme="minorHAnsi"/>
        </w:rPr>
      </w:pPr>
      <w:bookmarkStart w:id="25" w:name="OLE_LINK7"/>
      <w:r w:rsidRPr="00E16D9F">
        <w:rPr>
          <w:rFonts w:cstheme="minorHAnsi"/>
        </w:rPr>
        <w:t>De</w:t>
      </w:r>
      <w:r w:rsidR="00850EB8" w:rsidRPr="00E16D9F">
        <w:rPr>
          <w:rFonts w:cstheme="minorHAnsi"/>
        </w:rPr>
        <w:t>ar Father and Creator,</w:t>
      </w:r>
    </w:p>
    <w:p w14:paraId="2C6F10C3" w14:textId="6AD9A64E" w:rsidR="00285B9A" w:rsidRPr="00E16D9F" w:rsidRDefault="00850EB8" w:rsidP="00F440BD">
      <w:pPr>
        <w:widowControl w:val="0"/>
        <w:spacing w:after="0" w:line="240" w:lineRule="auto"/>
        <w:jc w:val="both"/>
        <w:rPr>
          <w:rFonts w:cstheme="minorHAnsi"/>
        </w:rPr>
      </w:pPr>
      <w:bookmarkStart w:id="26" w:name="_Hlk527042989"/>
      <w:r w:rsidRPr="00E16D9F">
        <w:rPr>
          <w:rFonts w:cstheme="minorHAnsi"/>
        </w:rPr>
        <w:t>We are very</w:t>
      </w:r>
      <w:r w:rsidR="00285B9A" w:rsidRPr="00E16D9F">
        <w:rPr>
          <w:rFonts w:cstheme="minorHAnsi"/>
        </w:rPr>
        <w:t xml:space="preserve"> grateful for </w:t>
      </w:r>
      <w:r w:rsidR="00BF2951" w:rsidRPr="00E16D9F">
        <w:rPr>
          <w:rFonts w:cstheme="minorHAnsi"/>
        </w:rPr>
        <w:t>the created cycles that guide</w:t>
      </w:r>
      <w:r w:rsidR="0057095B" w:rsidRPr="00E16D9F">
        <w:rPr>
          <w:rFonts w:cstheme="minorHAnsi"/>
        </w:rPr>
        <w:t xml:space="preserve"> us to</w:t>
      </w:r>
      <w:r w:rsidR="00BF2951" w:rsidRPr="00E16D9F">
        <w:rPr>
          <w:rFonts w:cstheme="minorHAnsi"/>
        </w:rPr>
        <w:t xml:space="preserve"> our</w:t>
      </w:r>
      <w:r w:rsidR="0057095B" w:rsidRPr="00E16D9F">
        <w:rPr>
          <w:rFonts w:cstheme="minorHAnsi"/>
        </w:rPr>
        <w:t xml:space="preserve"> heal</w:t>
      </w:r>
      <w:r w:rsidR="00BF2951" w:rsidRPr="00E16D9F">
        <w:rPr>
          <w:rFonts w:cstheme="minorHAnsi"/>
        </w:rPr>
        <w:t>ing</w:t>
      </w:r>
      <w:r w:rsidR="0057095B" w:rsidRPr="00E16D9F">
        <w:rPr>
          <w:rFonts w:cstheme="minorHAnsi"/>
        </w:rPr>
        <w:t>.</w:t>
      </w:r>
      <w:r w:rsidR="00C64866" w:rsidRPr="00E16D9F">
        <w:rPr>
          <w:rFonts w:cstheme="minorHAnsi"/>
        </w:rPr>
        <w:t xml:space="preserve"> Hold us in the power</w:t>
      </w:r>
      <w:r w:rsidR="00356175" w:rsidRPr="00E16D9F">
        <w:rPr>
          <w:rFonts w:cstheme="minorHAnsi"/>
        </w:rPr>
        <w:t xml:space="preserve"> of this new understanding as You </w:t>
      </w:r>
      <w:r w:rsidR="0057095B" w:rsidRPr="00E16D9F">
        <w:rPr>
          <w:rFonts w:cstheme="minorHAnsi"/>
        </w:rPr>
        <w:t>help</w:t>
      </w:r>
      <w:r w:rsidR="00BF2951" w:rsidRPr="00E16D9F">
        <w:rPr>
          <w:rFonts w:cstheme="minorHAnsi"/>
        </w:rPr>
        <w:t xml:space="preserve"> us</w:t>
      </w:r>
      <w:r w:rsidR="0057095B" w:rsidRPr="00E16D9F">
        <w:rPr>
          <w:rFonts w:cstheme="minorHAnsi"/>
        </w:rPr>
        <w:t xml:space="preserve"> make friends with</w:t>
      </w:r>
      <w:r w:rsidR="0035422F" w:rsidRPr="00E16D9F">
        <w:rPr>
          <w:rFonts w:cstheme="minorHAnsi"/>
        </w:rPr>
        <w:t xml:space="preserve"> reality</w:t>
      </w:r>
      <w:r w:rsidR="00285B9A" w:rsidRPr="00E16D9F">
        <w:rPr>
          <w:rFonts w:cstheme="minorHAnsi"/>
        </w:rPr>
        <w:t>. Lead us to the next step in our heal</w:t>
      </w:r>
      <w:r w:rsidR="00356175" w:rsidRPr="00E16D9F">
        <w:rPr>
          <w:rFonts w:cstheme="minorHAnsi"/>
        </w:rPr>
        <w:t>ing</w:t>
      </w:r>
      <w:r w:rsidR="00321BDB" w:rsidRPr="00E16D9F">
        <w:rPr>
          <w:rFonts w:cstheme="minorHAnsi"/>
        </w:rPr>
        <w:t xml:space="preserve"> this week</w:t>
      </w:r>
      <w:r w:rsidR="0035422F" w:rsidRPr="00E16D9F">
        <w:rPr>
          <w:rFonts w:cstheme="minorHAnsi"/>
        </w:rPr>
        <w:t xml:space="preserve"> as we co-labor with You to</w:t>
      </w:r>
      <w:r w:rsidR="00356175" w:rsidRPr="00E16D9F">
        <w:rPr>
          <w:rFonts w:cstheme="minorHAnsi"/>
        </w:rPr>
        <w:t xml:space="preserve"> r</w:t>
      </w:r>
      <w:r w:rsidR="00285B9A" w:rsidRPr="00E16D9F">
        <w:rPr>
          <w:rFonts w:cstheme="minorHAnsi"/>
        </w:rPr>
        <w:t>eorient our</w:t>
      </w:r>
      <w:r w:rsidR="00B137EF" w:rsidRPr="00E16D9F">
        <w:rPr>
          <w:rFonts w:cstheme="minorHAnsi"/>
        </w:rPr>
        <w:t xml:space="preserve"> lives </w:t>
      </w:r>
      <w:r w:rsidR="00761561" w:rsidRPr="00E16D9F">
        <w:rPr>
          <w:rFonts w:cstheme="minorHAnsi"/>
        </w:rPr>
        <w:t>for</w:t>
      </w:r>
      <w:r w:rsidR="00B137EF" w:rsidRPr="00E16D9F">
        <w:rPr>
          <w:rFonts w:cstheme="minorHAnsi"/>
        </w:rPr>
        <w:t xml:space="preserve"> a more effective flow and to flourish in</w:t>
      </w:r>
      <w:r w:rsidRPr="00E16D9F">
        <w:rPr>
          <w:rFonts w:cstheme="minorHAnsi"/>
        </w:rPr>
        <w:t xml:space="preserve"> our connection with our True Self</w:t>
      </w:r>
      <w:r w:rsidR="00341401" w:rsidRPr="00E16D9F">
        <w:rPr>
          <w:rFonts w:cstheme="minorHAnsi"/>
        </w:rPr>
        <w:t>,</w:t>
      </w:r>
      <w:r w:rsidR="00A3125C" w:rsidRPr="00E16D9F">
        <w:rPr>
          <w:rFonts w:cstheme="minorHAnsi"/>
        </w:rPr>
        <w:t xml:space="preserve"> </w:t>
      </w:r>
      <w:r w:rsidR="00285B9A" w:rsidRPr="00E16D9F">
        <w:rPr>
          <w:rFonts w:cstheme="minorHAnsi"/>
        </w:rPr>
        <w:t>with</w:t>
      </w:r>
      <w:r w:rsidR="0035422F" w:rsidRPr="00E16D9F">
        <w:rPr>
          <w:rFonts w:cstheme="minorHAnsi"/>
        </w:rPr>
        <w:t xml:space="preserve"> the realit</w:t>
      </w:r>
      <w:r w:rsidR="0057095B" w:rsidRPr="00E16D9F">
        <w:rPr>
          <w:rFonts w:cstheme="minorHAnsi"/>
        </w:rPr>
        <w:t>ies</w:t>
      </w:r>
      <w:r w:rsidR="0035422F" w:rsidRPr="00E16D9F">
        <w:rPr>
          <w:rFonts w:cstheme="minorHAnsi"/>
        </w:rPr>
        <w:t xml:space="preserve"> of</w:t>
      </w:r>
      <w:r w:rsidR="00285B9A" w:rsidRPr="00E16D9F">
        <w:rPr>
          <w:rFonts w:cstheme="minorHAnsi"/>
        </w:rPr>
        <w:t xml:space="preserve"> our community</w:t>
      </w:r>
      <w:r w:rsidR="00D1459E" w:rsidRPr="00E16D9F">
        <w:rPr>
          <w:rFonts w:cstheme="minorHAnsi"/>
        </w:rPr>
        <w:t xml:space="preserve"> and</w:t>
      </w:r>
      <w:r w:rsidR="00341401" w:rsidRPr="00E16D9F">
        <w:rPr>
          <w:rFonts w:cstheme="minorHAnsi"/>
        </w:rPr>
        <w:t xml:space="preserve"> </w:t>
      </w:r>
      <w:r w:rsidR="00FD65B0" w:rsidRPr="00E16D9F">
        <w:rPr>
          <w:rFonts w:cstheme="minorHAnsi"/>
        </w:rPr>
        <w:t>the</w:t>
      </w:r>
      <w:r w:rsidR="004249B9" w:rsidRPr="00E16D9F">
        <w:rPr>
          <w:rFonts w:cstheme="minorHAnsi"/>
        </w:rPr>
        <w:t xml:space="preserve"> rest of</w:t>
      </w:r>
      <w:r w:rsidR="00FD65B0" w:rsidRPr="00E16D9F">
        <w:rPr>
          <w:rFonts w:cstheme="minorHAnsi"/>
        </w:rPr>
        <w:t xml:space="preserve"> Creation,</w:t>
      </w:r>
      <w:r w:rsidR="0057095B" w:rsidRPr="00E16D9F">
        <w:rPr>
          <w:rFonts w:cstheme="minorHAnsi"/>
        </w:rPr>
        <w:t xml:space="preserve"> and</w:t>
      </w:r>
      <w:r w:rsidR="00FD65B0" w:rsidRPr="00E16D9F">
        <w:rPr>
          <w:rFonts w:cstheme="minorHAnsi"/>
        </w:rPr>
        <w:t xml:space="preserve"> </w:t>
      </w:r>
      <w:r w:rsidR="00341401" w:rsidRPr="00E16D9F">
        <w:rPr>
          <w:rFonts w:cstheme="minorHAnsi"/>
        </w:rPr>
        <w:t xml:space="preserve">with </w:t>
      </w:r>
      <w:r w:rsidR="00FD65B0" w:rsidRPr="00E16D9F">
        <w:rPr>
          <w:rFonts w:cstheme="minorHAnsi"/>
        </w:rPr>
        <w:t>You, f</w:t>
      </w:r>
      <w:r w:rsidRPr="00E16D9F">
        <w:rPr>
          <w:rFonts w:cstheme="minorHAnsi"/>
        </w:rPr>
        <w:t>or the honor and glory of our Lord J</w:t>
      </w:r>
      <w:r w:rsidR="00FD65B0" w:rsidRPr="00E16D9F">
        <w:rPr>
          <w:rFonts w:cstheme="minorHAnsi"/>
        </w:rPr>
        <w:t>esus.</w:t>
      </w:r>
      <w:r w:rsidR="00065A07" w:rsidRPr="00E16D9F">
        <w:rPr>
          <w:rFonts w:cstheme="minorHAnsi"/>
        </w:rPr>
        <w:t xml:space="preserve"> Amen</w:t>
      </w:r>
      <w:r w:rsidR="00BF2951" w:rsidRPr="00E16D9F">
        <w:rPr>
          <w:rFonts w:cstheme="minorHAnsi"/>
        </w:rPr>
        <w:t>.</w:t>
      </w:r>
    </w:p>
    <w:bookmarkEnd w:id="25"/>
    <w:bookmarkEnd w:id="26"/>
    <w:p w14:paraId="3BE2DE7C" w14:textId="77777777" w:rsidR="00120A2F" w:rsidRPr="00E16D9F" w:rsidRDefault="00120A2F" w:rsidP="001540A1">
      <w:pPr>
        <w:spacing w:after="0" w:line="240" w:lineRule="auto"/>
        <w:jc w:val="both"/>
        <w:rPr>
          <w:rFonts w:cstheme="minorHAnsi"/>
        </w:rPr>
      </w:pPr>
    </w:p>
    <w:p w14:paraId="097E0621" w14:textId="77777777" w:rsidR="00120A2F" w:rsidRPr="00E16D9F" w:rsidRDefault="00120A2F" w:rsidP="001540A1">
      <w:pPr>
        <w:spacing w:after="0" w:line="240" w:lineRule="auto"/>
        <w:jc w:val="both"/>
        <w:rPr>
          <w:rFonts w:cstheme="minorHAnsi"/>
        </w:rPr>
      </w:pPr>
      <w:r w:rsidRPr="00E16D9F">
        <w:rPr>
          <w:rFonts w:cstheme="minorHAnsi"/>
        </w:rPr>
        <w:t>Take a deep breath.</w:t>
      </w:r>
    </w:p>
    <w:p w14:paraId="19E92A0D" w14:textId="086937C1" w:rsidR="00D20791" w:rsidRPr="00E16D9F" w:rsidRDefault="00D20791" w:rsidP="00D20791">
      <w:pPr>
        <w:spacing w:after="0" w:line="240" w:lineRule="auto"/>
        <w:jc w:val="both"/>
        <w:rPr>
          <w:rFonts w:cstheme="minorHAnsi"/>
          <w:i/>
        </w:rPr>
      </w:pPr>
      <w:r w:rsidRPr="00E16D9F">
        <w:rPr>
          <w:rFonts w:cstheme="minorHAnsi"/>
          <w:i/>
        </w:rPr>
        <w:t>(If time permits, ask, “Does anyone have comments or questions about this meeting?”)</w:t>
      </w:r>
    </w:p>
    <w:p w14:paraId="076C0DA6" w14:textId="77777777" w:rsidR="00EF1E9C" w:rsidRPr="00E16D9F" w:rsidRDefault="00EF1E9C" w:rsidP="001540A1">
      <w:pPr>
        <w:spacing w:after="0" w:line="240" w:lineRule="auto"/>
        <w:jc w:val="both"/>
        <w:rPr>
          <w:rFonts w:cstheme="minorHAnsi"/>
          <w:b/>
        </w:rPr>
      </w:pPr>
    </w:p>
    <w:p w14:paraId="57544416" w14:textId="77777777" w:rsidR="00285B9A" w:rsidRPr="00E16D9F" w:rsidRDefault="00364554" w:rsidP="001540A1">
      <w:pPr>
        <w:spacing w:after="0" w:line="240" w:lineRule="auto"/>
        <w:jc w:val="both"/>
        <w:rPr>
          <w:rFonts w:cstheme="minorHAnsi"/>
          <w:b/>
        </w:rPr>
      </w:pPr>
      <w:r w:rsidRPr="00E16D9F">
        <w:rPr>
          <w:rFonts w:cstheme="minorHAnsi"/>
          <w:b/>
        </w:rPr>
        <w:t>1:2</w:t>
      </w:r>
      <w:r w:rsidR="00305BB3" w:rsidRPr="00E16D9F">
        <w:rPr>
          <w:rFonts w:cstheme="minorHAnsi"/>
          <w:b/>
        </w:rPr>
        <w:t>9</w:t>
      </w:r>
      <w:r w:rsidRPr="00E16D9F">
        <w:rPr>
          <w:rFonts w:cstheme="minorHAnsi"/>
          <w:b/>
        </w:rPr>
        <w:tab/>
        <w:t>ANNOUNCEMENTS</w:t>
      </w:r>
    </w:p>
    <w:p w14:paraId="3FFB089E" w14:textId="77777777" w:rsidR="00F60AA1" w:rsidRPr="00E16D9F" w:rsidRDefault="00F60AA1" w:rsidP="001540A1">
      <w:pPr>
        <w:spacing w:after="0" w:line="240" w:lineRule="auto"/>
        <w:jc w:val="both"/>
        <w:rPr>
          <w:rFonts w:cstheme="minorHAnsi"/>
          <w:b/>
        </w:rPr>
      </w:pPr>
    </w:p>
    <w:p w14:paraId="74371FBD" w14:textId="4A02C154" w:rsidR="00D90263" w:rsidRPr="00E16D9F" w:rsidRDefault="00D90263" w:rsidP="00D90263">
      <w:pPr>
        <w:spacing w:after="0" w:line="240" w:lineRule="auto"/>
        <w:jc w:val="both"/>
        <w:rPr>
          <w:rFonts w:cstheme="minorHAnsi"/>
          <w:bCs/>
        </w:rPr>
      </w:pPr>
      <w:bookmarkStart w:id="27" w:name="_Hlk180570375"/>
      <w:r w:rsidRPr="00E16D9F">
        <w:rPr>
          <w:rFonts w:cstheme="minorHAnsi"/>
          <w:bCs/>
        </w:rPr>
        <w:t xml:space="preserve">*Begin praying for </w:t>
      </w:r>
      <w:r w:rsidR="007B647B" w:rsidRPr="00E16D9F">
        <w:rPr>
          <w:rFonts w:cstheme="minorHAnsi"/>
          <w:bCs/>
        </w:rPr>
        <w:t>the students who are registering for</w:t>
      </w:r>
      <w:r w:rsidRPr="00E16D9F">
        <w:rPr>
          <w:rFonts w:cstheme="minorHAnsi"/>
          <w:bCs/>
        </w:rPr>
        <w:t xml:space="preserve"> the </w:t>
      </w:r>
      <w:r w:rsidR="00AB22BB">
        <w:rPr>
          <w:rFonts w:cstheme="minorHAnsi"/>
          <w:bCs/>
        </w:rPr>
        <w:t xml:space="preserve">NHG </w:t>
      </w:r>
      <w:r w:rsidRPr="00E16D9F">
        <w:rPr>
          <w:rFonts w:cstheme="minorHAnsi"/>
          <w:bCs/>
        </w:rPr>
        <w:t xml:space="preserve">book study. Pray that God will remove any obstacles in their path. </w:t>
      </w:r>
    </w:p>
    <w:p w14:paraId="09544274" w14:textId="77777777" w:rsidR="00F60AA1" w:rsidRPr="00E16D9F" w:rsidRDefault="00F60AA1" w:rsidP="00F60AA1">
      <w:pPr>
        <w:spacing w:after="0" w:line="240" w:lineRule="auto"/>
        <w:jc w:val="both"/>
        <w:rPr>
          <w:rFonts w:cstheme="minorHAnsi"/>
          <w:bCs/>
        </w:rPr>
      </w:pPr>
    </w:p>
    <w:p w14:paraId="01C9854F" w14:textId="25039C8F" w:rsidR="00D90263" w:rsidRPr="00E25C44" w:rsidRDefault="00D90263" w:rsidP="00D90263">
      <w:pPr>
        <w:widowControl w:val="0"/>
        <w:spacing w:after="0" w:line="240" w:lineRule="auto"/>
        <w:jc w:val="both"/>
        <w:rPr>
          <w:i/>
          <w:iCs/>
        </w:rPr>
      </w:pPr>
      <w:r w:rsidRPr="00E16D9F">
        <w:rPr>
          <w:i/>
          <w:iCs/>
        </w:rPr>
        <w:t>(*Except when preparing for the Jubilee year)</w:t>
      </w:r>
    </w:p>
    <w:bookmarkEnd w:id="27"/>
    <w:p w14:paraId="2F0647D2" w14:textId="2B0BCDB1" w:rsidR="00D90263" w:rsidRPr="00E16D9F" w:rsidRDefault="00D90263" w:rsidP="001540A1">
      <w:pPr>
        <w:spacing w:after="0" w:line="240" w:lineRule="auto"/>
        <w:jc w:val="both"/>
        <w:rPr>
          <w:rFonts w:cstheme="minorHAnsi"/>
          <w:bCs/>
        </w:rPr>
      </w:pPr>
    </w:p>
    <w:sectPr w:rsidR="00D90263" w:rsidRPr="00E16D9F" w:rsidSect="00FA69FA">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007B0" w14:textId="77777777" w:rsidR="00224A9B" w:rsidRDefault="00224A9B" w:rsidP="00285B9A">
      <w:pPr>
        <w:spacing w:after="0" w:line="240" w:lineRule="auto"/>
      </w:pPr>
      <w:r>
        <w:separator/>
      </w:r>
    </w:p>
  </w:endnote>
  <w:endnote w:type="continuationSeparator" w:id="0">
    <w:p w14:paraId="3909AF64" w14:textId="77777777" w:rsidR="00224A9B" w:rsidRDefault="00224A9B" w:rsidP="00285B9A">
      <w:pPr>
        <w:spacing w:after="0" w:line="240" w:lineRule="auto"/>
      </w:pPr>
      <w:r>
        <w:continuationSeparator/>
      </w:r>
    </w:p>
  </w:endnote>
  <w:endnote w:id="1">
    <w:p w14:paraId="20A8208E" w14:textId="77777777" w:rsidR="00734D90" w:rsidRDefault="00734D90" w:rsidP="00285437">
      <w:pPr>
        <w:pStyle w:val="EndnoteText"/>
      </w:pPr>
      <w:r>
        <w:rPr>
          <w:rStyle w:val="EndnoteReference"/>
        </w:rPr>
        <w:endnoteRef/>
      </w:r>
      <w:r>
        <w:t xml:space="preserve"> Phil. 4:7.</w:t>
      </w:r>
    </w:p>
  </w:endnote>
  <w:endnote w:id="2">
    <w:p w14:paraId="6CF5BE3D" w14:textId="77777777" w:rsidR="00734D90" w:rsidRDefault="00734D90" w:rsidP="00285437">
      <w:pPr>
        <w:pStyle w:val="EndnoteText"/>
      </w:pPr>
      <w:r>
        <w:rPr>
          <w:rStyle w:val="EndnoteReference"/>
        </w:rPr>
        <w:endnoteRef/>
      </w:r>
      <w:r>
        <w:t xml:space="preserve"> John 14:27.</w:t>
      </w:r>
    </w:p>
  </w:endnote>
  <w:endnote w:id="3">
    <w:p w14:paraId="2A9019C4" w14:textId="77777777" w:rsidR="00734D90" w:rsidRPr="00EF1E9C" w:rsidRDefault="00734D90" w:rsidP="00285437">
      <w:pPr>
        <w:pStyle w:val="EndnoteText"/>
      </w:pPr>
      <w:r>
        <w:rPr>
          <w:rStyle w:val="EndnoteReference"/>
        </w:rPr>
        <w:endnoteRef/>
      </w:r>
      <w:r>
        <w:t xml:space="preserve"> James 3:18.</w:t>
      </w:r>
    </w:p>
  </w:endnote>
  <w:endnote w:id="4">
    <w:p w14:paraId="75395023" w14:textId="691E8B4F" w:rsidR="00F440BD" w:rsidRPr="002A623D" w:rsidRDefault="00734D90" w:rsidP="00285437">
      <w:pPr>
        <w:pStyle w:val="EndnoteText"/>
      </w:pPr>
      <w:r>
        <w:rPr>
          <w:rStyle w:val="EndnoteReference"/>
        </w:rPr>
        <w:endnoteRef/>
      </w:r>
      <w:r w:rsidRPr="002A623D">
        <w:t xml:space="preserve"> </w:t>
      </w:r>
      <w:hyperlink r:id="rId1" w:history="1">
        <w:r w:rsidR="0086574A">
          <w:rPr>
            <w:rStyle w:val="Hyperlink"/>
          </w:rPr>
          <w:t>www.britishacademyofsoundtherapy.com/the-healing-power-of-your-voice/</w:t>
        </w:r>
      </w:hyperlink>
      <w:r w:rsidR="00F440BD">
        <w:t>.</w:t>
      </w:r>
    </w:p>
  </w:endnote>
  <w:endnote w:id="5">
    <w:p w14:paraId="353DE35D" w14:textId="241891C0" w:rsidR="008C04C0" w:rsidRPr="002661C9" w:rsidRDefault="008C04C0" w:rsidP="008C04C0">
      <w:pPr>
        <w:pStyle w:val="EndnoteText"/>
        <w:rPr>
          <w:lang w:val="en-GB"/>
        </w:rPr>
      </w:pPr>
      <w:r>
        <w:rPr>
          <w:rStyle w:val="EndnoteReference"/>
        </w:rPr>
        <w:endnoteRef/>
      </w:r>
      <w:r w:rsidRPr="00D1459E">
        <w:t xml:space="preserve"> </w:t>
      </w:r>
      <w:hyperlink r:id="rId2" w:history="1">
        <w:r w:rsidRPr="00D1459E">
          <w:rPr>
            <w:rStyle w:val="Hyperlink"/>
            <w:rFonts w:eastAsia="Times New Roman" w:cstheme="minorHAnsi"/>
          </w:rPr>
          <w:t>www.psychologytoday.com/us/blog/how-be-yourself/201609/5-ways-deal-anniversary-reactions</w:t>
        </w:r>
      </w:hyperlink>
      <w:r w:rsidRPr="00D1459E">
        <w:rPr>
          <w:rFonts w:eastAsia="Times New Roman" w:cstheme="minorHAnsi"/>
        </w:rPr>
        <w:t>.</w:t>
      </w:r>
      <w:r w:rsidR="005C5B9F" w:rsidRPr="00D1459E">
        <w:rPr>
          <w:rFonts w:eastAsia="Times New Roman" w:cstheme="minorHAnsi"/>
        </w:rPr>
        <w:t xml:space="preserve"> </w:t>
      </w:r>
      <w:r w:rsidRPr="00D1459E">
        <w:rPr>
          <w:rFonts w:eastAsia="Times New Roman" w:cstheme="minorHAnsi"/>
          <w:color w:val="2C2D30"/>
          <w:lang w:val="en-GB"/>
        </w:rPr>
        <w:t xml:space="preserve">Hendriksen, Ellen. </w:t>
      </w:r>
      <w:r w:rsidRPr="0043640C">
        <w:rPr>
          <w:rFonts w:eastAsia="Times New Roman" w:cstheme="minorHAnsi"/>
          <w:color w:val="2C2D30"/>
        </w:rPr>
        <w:t xml:space="preserve">“5 Ways to Deal with Anniversary Reactions.” </w:t>
      </w:r>
      <w:r w:rsidRPr="0043640C">
        <w:rPr>
          <w:rFonts w:eastAsia="Times New Roman" w:cstheme="minorHAnsi"/>
          <w:i/>
          <w:iCs/>
          <w:color w:val="2C2D30"/>
        </w:rPr>
        <w:t xml:space="preserve">How to Be Yourself: Quiet Your Inner Critic and Rise Above Social Anxiety, </w:t>
      </w:r>
      <w:r w:rsidRPr="0043640C">
        <w:rPr>
          <w:rFonts w:eastAsia="Times New Roman" w:cstheme="minorHAnsi"/>
          <w:color w:val="2C2D30"/>
        </w:rPr>
        <w:t>accessed October 16, 2018</w:t>
      </w:r>
      <w:r>
        <w:rPr>
          <w:rFonts w:eastAsia="Times New Roman" w:cstheme="minorHAnsi"/>
          <w:color w:val="2C2D30"/>
        </w:rPr>
        <w:t>.</w:t>
      </w:r>
      <w:r w:rsidRPr="0043640C">
        <w:rPr>
          <w:rFonts w:eastAsia="Times New Roman" w:cstheme="minorHAnsi"/>
          <w:color w:val="2C2D30"/>
        </w:rPr>
        <w:t xml:space="preserve"> </w:t>
      </w:r>
    </w:p>
  </w:endnote>
  <w:endnote w:id="6">
    <w:p w14:paraId="22483709" w14:textId="77777777" w:rsidR="008C04C0" w:rsidRDefault="008C04C0" w:rsidP="008C04C0">
      <w:pPr>
        <w:pStyle w:val="EndnoteText"/>
      </w:pPr>
      <w:r>
        <w:rPr>
          <w:rStyle w:val="EndnoteReference"/>
        </w:rPr>
        <w:endnoteRef/>
      </w:r>
      <w:r>
        <w:t xml:space="preserve"> </w:t>
      </w:r>
      <w:hyperlink r:id="rId3" w:history="1">
        <w:r w:rsidRPr="0043640C">
          <w:rPr>
            <w:rStyle w:val="Hyperlink"/>
          </w:rPr>
          <w:t>en.wikipedia.org/wiki/</w:t>
        </w:r>
        <w:r w:rsidRPr="0043640C">
          <w:rPr>
            <w:rStyle w:val="Hyperlink"/>
          </w:rPr>
          <w:t>Tapas_Acupressure_Technique</w:t>
        </w:r>
      </w:hyperlink>
      <w:r w:rsidRPr="008D2D4E">
        <w:rPr>
          <w:rStyle w:val="Hyperlink"/>
          <w:color w:val="auto"/>
          <w:u w:val="none"/>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8D0D" w14:textId="0981D755" w:rsidR="00734D90" w:rsidRDefault="00734D90">
    <w:pPr>
      <w:pStyle w:val="Footer"/>
    </w:pPr>
    <w:r>
      <w:t>karisfellowships.com</w:t>
    </w:r>
    <w:r>
      <w:tab/>
    </w:r>
    <w:r w:rsidRPr="00FA69FA">
      <w:t>KF31-M</w:t>
    </w:r>
    <w:r w:rsidRPr="00FA69FA">
      <w:tab/>
    </w:r>
    <w:r w:rsidRPr="00FA69FA">
      <w:rPr>
        <w:rFonts w:cstheme="minorHAnsi"/>
      </w:rPr>
      <w:t>©</w:t>
    </w:r>
    <w:r w:rsidRPr="00FA69FA">
      <w:t>20</w:t>
    </w:r>
    <w:r w:rsidR="004555C1">
      <w:t>21</w:t>
    </w:r>
    <w:r w:rsidR="00D20791">
      <w:t xml:space="preserve"> </w:t>
    </w:r>
    <w:r w:rsidRPr="00FA69FA">
      <w:t>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85AD" w14:textId="688D484F" w:rsidR="00734D90" w:rsidRDefault="00734D90">
    <w:pPr>
      <w:pStyle w:val="Footer"/>
    </w:pPr>
    <w:r>
      <w:t>karisfellowships.com</w:t>
    </w:r>
    <w:r>
      <w:tab/>
    </w:r>
    <w:r w:rsidRPr="00FA69FA">
      <w:t>KF31-M</w:t>
    </w:r>
    <w:r>
      <w:tab/>
    </w:r>
    <w:r w:rsidRPr="00FA69FA">
      <w:rPr>
        <w:rFonts w:cstheme="minorHAnsi"/>
      </w:rPr>
      <w:t>©</w:t>
    </w:r>
    <w:r w:rsidRPr="00FA69FA">
      <w:t>20</w:t>
    </w:r>
    <w:r w:rsidR="004555C1">
      <w:t>21</w:t>
    </w:r>
    <w:r w:rsidRPr="00FA69FA">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C710" w14:textId="77777777" w:rsidR="00224A9B" w:rsidRDefault="00224A9B" w:rsidP="00285B9A">
      <w:pPr>
        <w:spacing w:after="0" w:line="240" w:lineRule="auto"/>
      </w:pPr>
      <w:r>
        <w:separator/>
      </w:r>
    </w:p>
  </w:footnote>
  <w:footnote w:type="continuationSeparator" w:id="0">
    <w:p w14:paraId="3CD9E6AF" w14:textId="77777777" w:rsidR="00224A9B" w:rsidRDefault="00224A9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F4D0C18" w14:textId="77777777" w:rsidR="00734D90" w:rsidRDefault="00734D90">
        <w:pPr>
          <w:pStyle w:val="Header"/>
          <w:jc w:val="right"/>
        </w:pPr>
        <w:r>
          <w:fldChar w:fldCharType="begin"/>
        </w:r>
        <w:r>
          <w:instrText xml:space="preserve"> PAGE   \* MERGEFORMAT </w:instrText>
        </w:r>
        <w:r>
          <w:fldChar w:fldCharType="separate"/>
        </w:r>
        <w:r w:rsidR="00A8329C">
          <w:rPr>
            <w:noProof/>
          </w:rPr>
          <w:t>7</w:t>
        </w:r>
        <w:r>
          <w:rPr>
            <w:noProof/>
          </w:rPr>
          <w:fldChar w:fldCharType="end"/>
        </w:r>
      </w:p>
    </w:sdtContent>
  </w:sdt>
  <w:p w14:paraId="39D5BC20" w14:textId="77777777" w:rsidR="00734D90" w:rsidRDefault="00734D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B0FDC"/>
    <w:multiLevelType w:val="hybridMultilevel"/>
    <w:tmpl w:val="B36499E4"/>
    <w:lvl w:ilvl="0" w:tplc="B6F44D1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414024F"/>
    <w:multiLevelType w:val="hybridMultilevel"/>
    <w:tmpl w:val="A66AB9D4"/>
    <w:lvl w:ilvl="0" w:tplc="B6F44D1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9103495"/>
    <w:multiLevelType w:val="hybridMultilevel"/>
    <w:tmpl w:val="E74E530A"/>
    <w:lvl w:ilvl="0" w:tplc="F4BEAB1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6558417">
    <w:abstractNumId w:val="2"/>
  </w:num>
  <w:num w:numId="2" w16cid:durableId="1676225292">
    <w:abstractNumId w:val="1"/>
  </w:num>
  <w:num w:numId="3" w16cid:durableId="184400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102B"/>
    <w:rsid w:val="0000242E"/>
    <w:rsid w:val="00010C9B"/>
    <w:rsid w:val="00012578"/>
    <w:rsid w:val="0001345F"/>
    <w:rsid w:val="0001718D"/>
    <w:rsid w:val="00017F56"/>
    <w:rsid w:val="00020CAD"/>
    <w:rsid w:val="00020F46"/>
    <w:rsid w:val="00022794"/>
    <w:rsid w:val="00027144"/>
    <w:rsid w:val="00030FC2"/>
    <w:rsid w:val="000311F5"/>
    <w:rsid w:val="00033539"/>
    <w:rsid w:val="0003592B"/>
    <w:rsid w:val="000420B2"/>
    <w:rsid w:val="00044FB3"/>
    <w:rsid w:val="00047BC4"/>
    <w:rsid w:val="000514BB"/>
    <w:rsid w:val="000531BC"/>
    <w:rsid w:val="000654B2"/>
    <w:rsid w:val="00065A07"/>
    <w:rsid w:val="000734A6"/>
    <w:rsid w:val="00075387"/>
    <w:rsid w:val="00077745"/>
    <w:rsid w:val="00077F5E"/>
    <w:rsid w:val="00080BF5"/>
    <w:rsid w:val="00081270"/>
    <w:rsid w:val="00082852"/>
    <w:rsid w:val="00085663"/>
    <w:rsid w:val="00092952"/>
    <w:rsid w:val="00093939"/>
    <w:rsid w:val="00096BE5"/>
    <w:rsid w:val="000A70B9"/>
    <w:rsid w:val="000B4CB3"/>
    <w:rsid w:val="000B5501"/>
    <w:rsid w:val="000B79E0"/>
    <w:rsid w:val="000C0EF2"/>
    <w:rsid w:val="000C33B5"/>
    <w:rsid w:val="000C6D32"/>
    <w:rsid w:val="000D0730"/>
    <w:rsid w:val="000D39C1"/>
    <w:rsid w:val="000D3FAB"/>
    <w:rsid w:val="000E380D"/>
    <w:rsid w:val="000E51CC"/>
    <w:rsid w:val="000E5CE0"/>
    <w:rsid w:val="000F0BC1"/>
    <w:rsid w:val="000F1B85"/>
    <w:rsid w:val="00103A27"/>
    <w:rsid w:val="0010699B"/>
    <w:rsid w:val="0011533F"/>
    <w:rsid w:val="00120A2F"/>
    <w:rsid w:val="001308B6"/>
    <w:rsid w:val="001310B3"/>
    <w:rsid w:val="00132AAB"/>
    <w:rsid w:val="00142E66"/>
    <w:rsid w:val="001540A1"/>
    <w:rsid w:val="00154928"/>
    <w:rsid w:val="001566A1"/>
    <w:rsid w:val="0016565A"/>
    <w:rsid w:val="00171AD8"/>
    <w:rsid w:val="001774C0"/>
    <w:rsid w:val="001856C3"/>
    <w:rsid w:val="00194029"/>
    <w:rsid w:val="001A668F"/>
    <w:rsid w:val="001A75BD"/>
    <w:rsid w:val="001A7711"/>
    <w:rsid w:val="001B06F6"/>
    <w:rsid w:val="001B7A31"/>
    <w:rsid w:val="001C2AB0"/>
    <w:rsid w:val="001C2F4A"/>
    <w:rsid w:val="001C3197"/>
    <w:rsid w:val="001C3A72"/>
    <w:rsid w:val="001D61CD"/>
    <w:rsid w:val="001E2F62"/>
    <w:rsid w:val="001E600F"/>
    <w:rsid w:val="001F02AB"/>
    <w:rsid w:val="001F4131"/>
    <w:rsid w:val="001F7E04"/>
    <w:rsid w:val="00210CD8"/>
    <w:rsid w:val="0021320E"/>
    <w:rsid w:val="00213D64"/>
    <w:rsid w:val="00216B35"/>
    <w:rsid w:val="00220ECC"/>
    <w:rsid w:val="00221C65"/>
    <w:rsid w:val="00222F52"/>
    <w:rsid w:val="00222F71"/>
    <w:rsid w:val="00224A9B"/>
    <w:rsid w:val="00237D43"/>
    <w:rsid w:val="002424CD"/>
    <w:rsid w:val="00243BA1"/>
    <w:rsid w:val="002459C2"/>
    <w:rsid w:val="00246F45"/>
    <w:rsid w:val="002630AE"/>
    <w:rsid w:val="00265603"/>
    <w:rsid w:val="002661C9"/>
    <w:rsid w:val="00272236"/>
    <w:rsid w:val="0027236D"/>
    <w:rsid w:val="00272427"/>
    <w:rsid w:val="00273F8E"/>
    <w:rsid w:val="002743B5"/>
    <w:rsid w:val="002743DB"/>
    <w:rsid w:val="00276DAE"/>
    <w:rsid w:val="002770C3"/>
    <w:rsid w:val="0028111C"/>
    <w:rsid w:val="002839E0"/>
    <w:rsid w:val="00285437"/>
    <w:rsid w:val="00285B9A"/>
    <w:rsid w:val="00290F25"/>
    <w:rsid w:val="002915D9"/>
    <w:rsid w:val="002A01DE"/>
    <w:rsid w:val="002A0576"/>
    <w:rsid w:val="002A0C1A"/>
    <w:rsid w:val="002A38FD"/>
    <w:rsid w:val="002A623D"/>
    <w:rsid w:val="002C1C40"/>
    <w:rsid w:val="002C2742"/>
    <w:rsid w:val="002E6B2E"/>
    <w:rsid w:val="00302030"/>
    <w:rsid w:val="00305BB3"/>
    <w:rsid w:val="00307DDC"/>
    <w:rsid w:val="0031144D"/>
    <w:rsid w:val="00313119"/>
    <w:rsid w:val="00321BDB"/>
    <w:rsid w:val="00327453"/>
    <w:rsid w:val="00341401"/>
    <w:rsid w:val="00341B1C"/>
    <w:rsid w:val="00345F94"/>
    <w:rsid w:val="0035422F"/>
    <w:rsid w:val="00356175"/>
    <w:rsid w:val="00362A4B"/>
    <w:rsid w:val="00364554"/>
    <w:rsid w:val="00370376"/>
    <w:rsid w:val="00376871"/>
    <w:rsid w:val="0038165E"/>
    <w:rsid w:val="00383DCF"/>
    <w:rsid w:val="00385189"/>
    <w:rsid w:val="00390CD0"/>
    <w:rsid w:val="00394442"/>
    <w:rsid w:val="00394D9A"/>
    <w:rsid w:val="00397F0E"/>
    <w:rsid w:val="003A2185"/>
    <w:rsid w:val="003A68DF"/>
    <w:rsid w:val="003A7787"/>
    <w:rsid w:val="003B6193"/>
    <w:rsid w:val="003E572D"/>
    <w:rsid w:val="003F27C4"/>
    <w:rsid w:val="0040110D"/>
    <w:rsid w:val="004053D7"/>
    <w:rsid w:val="004065D7"/>
    <w:rsid w:val="004176FD"/>
    <w:rsid w:val="004249B9"/>
    <w:rsid w:val="0042585D"/>
    <w:rsid w:val="00425F74"/>
    <w:rsid w:val="00436FE0"/>
    <w:rsid w:val="00437FCE"/>
    <w:rsid w:val="00447A5F"/>
    <w:rsid w:val="00450802"/>
    <w:rsid w:val="004555C1"/>
    <w:rsid w:val="004625F2"/>
    <w:rsid w:val="00467DB0"/>
    <w:rsid w:val="00474AFE"/>
    <w:rsid w:val="00475BB0"/>
    <w:rsid w:val="00485D3F"/>
    <w:rsid w:val="004864CC"/>
    <w:rsid w:val="00491848"/>
    <w:rsid w:val="004A003F"/>
    <w:rsid w:val="004A3777"/>
    <w:rsid w:val="004A7F22"/>
    <w:rsid w:val="004B2BB7"/>
    <w:rsid w:val="004C444A"/>
    <w:rsid w:val="004D4393"/>
    <w:rsid w:val="004D4AA7"/>
    <w:rsid w:val="004E34C2"/>
    <w:rsid w:val="004E3CCA"/>
    <w:rsid w:val="004E58BD"/>
    <w:rsid w:val="004F0D3E"/>
    <w:rsid w:val="004F4053"/>
    <w:rsid w:val="004F588F"/>
    <w:rsid w:val="00500782"/>
    <w:rsid w:val="00505AED"/>
    <w:rsid w:val="005137BD"/>
    <w:rsid w:val="00523054"/>
    <w:rsid w:val="00532A0D"/>
    <w:rsid w:val="00534C83"/>
    <w:rsid w:val="00535B1F"/>
    <w:rsid w:val="0055583D"/>
    <w:rsid w:val="00560C6A"/>
    <w:rsid w:val="0057095B"/>
    <w:rsid w:val="00592DB1"/>
    <w:rsid w:val="005A5FAD"/>
    <w:rsid w:val="005A6BBE"/>
    <w:rsid w:val="005B1073"/>
    <w:rsid w:val="005B3460"/>
    <w:rsid w:val="005B61DF"/>
    <w:rsid w:val="005B71AA"/>
    <w:rsid w:val="005C3286"/>
    <w:rsid w:val="005C5B9F"/>
    <w:rsid w:val="005D0268"/>
    <w:rsid w:val="005E2373"/>
    <w:rsid w:val="005F286D"/>
    <w:rsid w:val="005F59EA"/>
    <w:rsid w:val="005F5F2E"/>
    <w:rsid w:val="00603992"/>
    <w:rsid w:val="00604DC5"/>
    <w:rsid w:val="0061117B"/>
    <w:rsid w:val="00611181"/>
    <w:rsid w:val="00615214"/>
    <w:rsid w:val="00617CC1"/>
    <w:rsid w:val="00622AC0"/>
    <w:rsid w:val="00624493"/>
    <w:rsid w:val="00631622"/>
    <w:rsid w:val="00631A99"/>
    <w:rsid w:val="00632093"/>
    <w:rsid w:val="00635330"/>
    <w:rsid w:val="00642685"/>
    <w:rsid w:val="00643D83"/>
    <w:rsid w:val="00644D31"/>
    <w:rsid w:val="00646B36"/>
    <w:rsid w:val="0064785D"/>
    <w:rsid w:val="0065461B"/>
    <w:rsid w:val="00654745"/>
    <w:rsid w:val="00665028"/>
    <w:rsid w:val="00665CB1"/>
    <w:rsid w:val="00682074"/>
    <w:rsid w:val="00687B02"/>
    <w:rsid w:val="00690233"/>
    <w:rsid w:val="00692C73"/>
    <w:rsid w:val="00693794"/>
    <w:rsid w:val="00694A99"/>
    <w:rsid w:val="006A4C3E"/>
    <w:rsid w:val="006A4EC4"/>
    <w:rsid w:val="006A5E14"/>
    <w:rsid w:val="006B3CA0"/>
    <w:rsid w:val="006B5519"/>
    <w:rsid w:val="006B6DEF"/>
    <w:rsid w:val="006B7AD4"/>
    <w:rsid w:val="006C12DC"/>
    <w:rsid w:val="006C1943"/>
    <w:rsid w:val="006D0816"/>
    <w:rsid w:val="006E5612"/>
    <w:rsid w:val="006E6541"/>
    <w:rsid w:val="006E671D"/>
    <w:rsid w:val="006F1445"/>
    <w:rsid w:val="006F3153"/>
    <w:rsid w:val="007053B2"/>
    <w:rsid w:val="00706E41"/>
    <w:rsid w:val="00707E95"/>
    <w:rsid w:val="00710B03"/>
    <w:rsid w:val="007117B3"/>
    <w:rsid w:val="00711B9F"/>
    <w:rsid w:val="00714F67"/>
    <w:rsid w:val="00723BEF"/>
    <w:rsid w:val="00727B5F"/>
    <w:rsid w:val="00730384"/>
    <w:rsid w:val="007319A9"/>
    <w:rsid w:val="007344DD"/>
    <w:rsid w:val="00734D90"/>
    <w:rsid w:val="00735D05"/>
    <w:rsid w:val="00735FEE"/>
    <w:rsid w:val="007363E3"/>
    <w:rsid w:val="00737227"/>
    <w:rsid w:val="00740FF8"/>
    <w:rsid w:val="00742710"/>
    <w:rsid w:val="0075040D"/>
    <w:rsid w:val="007539CE"/>
    <w:rsid w:val="00753A52"/>
    <w:rsid w:val="00757876"/>
    <w:rsid w:val="00761561"/>
    <w:rsid w:val="007658B0"/>
    <w:rsid w:val="007713D4"/>
    <w:rsid w:val="007772CB"/>
    <w:rsid w:val="00781CB1"/>
    <w:rsid w:val="00784F31"/>
    <w:rsid w:val="0079358B"/>
    <w:rsid w:val="00793862"/>
    <w:rsid w:val="00793E7F"/>
    <w:rsid w:val="007967A4"/>
    <w:rsid w:val="007A3BE5"/>
    <w:rsid w:val="007A5541"/>
    <w:rsid w:val="007B647B"/>
    <w:rsid w:val="007C3D2B"/>
    <w:rsid w:val="007D3318"/>
    <w:rsid w:val="007D7DFC"/>
    <w:rsid w:val="007E19E5"/>
    <w:rsid w:val="007E2046"/>
    <w:rsid w:val="007E561A"/>
    <w:rsid w:val="007F2C9C"/>
    <w:rsid w:val="007F43A4"/>
    <w:rsid w:val="007F59DA"/>
    <w:rsid w:val="007F67CA"/>
    <w:rsid w:val="0080058B"/>
    <w:rsid w:val="00816FD8"/>
    <w:rsid w:val="008208B0"/>
    <w:rsid w:val="0082154C"/>
    <w:rsid w:val="00834C85"/>
    <w:rsid w:val="00842BAB"/>
    <w:rsid w:val="00843EDE"/>
    <w:rsid w:val="00846F25"/>
    <w:rsid w:val="00850D0D"/>
    <w:rsid w:val="00850EB8"/>
    <w:rsid w:val="0085136A"/>
    <w:rsid w:val="008513F8"/>
    <w:rsid w:val="00862E53"/>
    <w:rsid w:val="0086449B"/>
    <w:rsid w:val="0086574A"/>
    <w:rsid w:val="00867128"/>
    <w:rsid w:val="00870233"/>
    <w:rsid w:val="00870D2B"/>
    <w:rsid w:val="008718CA"/>
    <w:rsid w:val="00871FA1"/>
    <w:rsid w:val="008838E2"/>
    <w:rsid w:val="008871C9"/>
    <w:rsid w:val="00892279"/>
    <w:rsid w:val="00896C82"/>
    <w:rsid w:val="008976CB"/>
    <w:rsid w:val="008A325E"/>
    <w:rsid w:val="008A35C1"/>
    <w:rsid w:val="008B0BFC"/>
    <w:rsid w:val="008B0F58"/>
    <w:rsid w:val="008B12AC"/>
    <w:rsid w:val="008B57FD"/>
    <w:rsid w:val="008B7DFE"/>
    <w:rsid w:val="008C04C0"/>
    <w:rsid w:val="008C73BF"/>
    <w:rsid w:val="008D2D4E"/>
    <w:rsid w:val="008E1CE2"/>
    <w:rsid w:val="008E36EC"/>
    <w:rsid w:val="008E7EB0"/>
    <w:rsid w:val="008F37E0"/>
    <w:rsid w:val="008F726B"/>
    <w:rsid w:val="0090151D"/>
    <w:rsid w:val="0090434A"/>
    <w:rsid w:val="00904BB9"/>
    <w:rsid w:val="0090501E"/>
    <w:rsid w:val="00905D24"/>
    <w:rsid w:val="00905F26"/>
    <w:rsid w:val="0091075B"/>
    <w:rsid w:val="00913329"/>
    <w:rsid w:val="00925976"/>
    <w:rsid w:val="00935F28"/>
    <w:rsid w:val="00936A9B"/>
    <w:rsid w:val="0094373A"/>
    <w:rsid w:val="00945781"/>
    <w:rsid w:val="00955C9C"/>
    <w:rsid w:val="00961BDB"/>
    <w:rsid w:val="00963847"/>
    <w:rsid w:val="009663F7"/>
    <w:rsid w:val="00985818"/>
    <w:rsid w:val="009932A6"/>
    <w:rsid w:val="009A3F1F"/>
    <w:rsid w:val="009A40C4"/>
    <w:rsid w:val="009A7975"/>
    <w:rsid w:val="009B5868"/>
    <w:rsid w:val="009B61D5"/>
    <w:rsid w:val="009B6DBD"/>
    <w:rsid w:val="009C1B06"/>
    <w:rsid w:val="009D1631"/>
    <w:rsid w:val="009E54E9"/>
    <w:rsid w:val="009F20F7"/>
    <w:rsid w:val="009F77EB"/>
    <w:rsid w:val="009F7DFA"/>
    <w:rsid w:val="00A10E34"/>
    <w:rsid w:val="00A111BF"/>
    <w:rsid w:val="00A14959"/>
    <w:rsid w:val="00A234FD"/>
    <w:rsid w:val="00A23CDF"/>
    <w:rsid w:val="00A27EB7"/>
    <w:rsid w:val="00A3125C"/>
    <w:rsid w:val="00A31905"/>
    <w:rsid w:val="00A42DB2"/>
    <w:rsid w:val="00A44F3F"/>
    <w:rsid w:val="00A6589E"/>
    <w:rsid w:val="00A6592C"/>
    <w:rsid w:val="00A819D6"/>
    <w:rsid w:val="00A81F90"/>
    <w:rsid w:val="00A8329C"/>
    <w:rsid w:val="00AA6038"/>
    <w:rsid w:val="00AA671A"/>
    <w:rsid w:val="00AB22BB"/>
    <w:rsid w:val="00AB3A7D"/>
    <w:rsid w:val="00AB5409"/>
    <w:rsid w:val="00AB6610"/>
    <w:rsid w:val="00AD1D2E"/>
    <w:rsid w:val="00AE6177"/>
    <w:rsid w:val="00AF286C"/>
    <w:rsid w:val="00B05616"/>
    <w:rsid w:val="00B137EF"/>
    <w:rsid w:val="00B15097"/>
    <w:rsid w:val="00B1569B"/>
    <w:rsid w:val="00B26CA2"/>
    <w:rsid w:val="00B30084"/>
    <w:rsid w:val="00B30E1F"/>
    <w:rsid w:val="00B3149F"/>
    <w:rsid w:val="00B40695"/>
    <w:rsid w:val="00B41A71"/>
    <w:rsid w:val="00B435E3"/>
    <w:rsid w:val="00B45AC1"/>
    <w:rsid w:val="00B5010B"/>
    <w:rsid w:val="00B50EEB"/>
    <w:rsid w:val="00B51284"/>
    <w:rsid w:val="00B53261"/>
    <w:rsid w:val="00B5385F"/>
    <w:rsid w:val="00B55C50"/>
    <w:rsid w:val="00B6130B"/>
    <w:rsid w:val="00B615B4"/>
    <w:rsid w:val="00B83244"/>
    <w:rsid w:val="00B94512"/>
    <w:rsid w:val="00B958B1"/>
    <w:rsid w:val="00BA317B"/>
    <w:rsid w:val="00BA3471"/>
    <w:rsid w:val="00BB04B8"/>
    <w:rsid w:val="00BB0BE4"/>
    <w:rsid w:val="00BB1CD5"/>
    <w:rsid w:val="00BB1DF2"/>
    <w:rsid w:val="00BB6860"/>
    <w:rsid w:val="00BC46EB"/>
    <w:rsid w:val="00BC5DD9"/>
    <w:rsid w:val="00BD486D"/>
    <w:rsid w:val="00BD65C5"/>
    <w:rsid w:val="00BD678A"/>
    <w:rsid w:val="00BE6B4C"/>
    <w:rsid w:val="00BE7DE1"/>
    <w:rsid w:val="00BF2951"/>
    <w:rsid w:val="00BF477E"/>
    <w:rsid w:val="00C06312"/>
    <w:rsid w:val="00C149E3"/>
    <w:rsid w:val="00C2037B"/>
    <w:rsid w:val="00C33EA4"/>
    <w:rsid w:val="00C42A39"/>
    <w:rsid w:val="00C51B99"/>
    <w:rsid w:val="00C526CB"/>
    <w:rsid w:val="00C64866"/>
    <w:rsid w:val="00C703B9"/>
    <w:rsid w:val="00C704DC"/>
    <w:rsid w:val="00C9175E"/>
    <w:rsid w:val="00C94FBB"/>
    <w:rsid w:val="00CA3B7B"/>
    <w:rsid w:val="00CA7193"/>
    <w:rsid w:val="00CA7C86"/>
    <w:rsid w:val="00CB2C82"/>
    <w:rsid w:val="00CB3F72"/>
    <w:rsid w:val="00CB64AA"/>
    <w:rsid w:val="00CD3F45"/>
    <w:rsid w:val="00CD66AE"/>
    <w:rsid w:val="00CE483C"/>
    <w:rsid w:val="00CF0925"/>
    <w:rsid w:val="00CF196E"/>
    <w:rsid w:val="00CF1F0F"/>
    <w:rsid w:val="00CF1FF7"/>
    <w:rsid w:val="00CF2ABD"/>
    <w:rsid w:val="00CF3815"/>
    <w:rsid w:val="00CF38ED"/>
    <w:rsid w:val="00CF65F9"/>
    <w:rsid w:val="00CF6C5E"/>
    <w:rsid w:val="00D04810"/>
    <w:rsid w:val="00D05EDD"/>
    <w:rsid w:val="00D127C2"/>
    <w:rsid w:val="00D12EB7"/>
    <w:rsid w:val="00D13F70"/>
    <w:rsid w:val="00D1459E"/>
    <w:rsid w:val="00D20791"/>
    <w:rsid w:val="00D23BE9"/>
    <w:rsid w:val="00D24139"/>
    <w:rsid w:val="00D345D1"/>
    <w:rsid w:val="00D34E2A"/>
    <w:rsid w:val="00D36F97"/>
    <w:rsid w:val="00D37F1D"/>
    <w:rsid w:val="00D4452A"/>
    <w:rsid w:val="00D458D2"/>
    <w:rsid w:val="00D46E6A"/>
    <w:rsid w:val="00D47458"/>
    <w:rsid w:val="00D51745"/>
    <w:rsid w:val="00D53A72"/>
    <w:rsid w:val="00D54176"/>
    <w:rsid w:val="00D54EAF"/>
    <w:rsid w:val="00D552D9"/>
    <w:rsid w:val="00D55578"/>
    <w:rsid w:val="00D61095"/>
    <w:rsid w:val="00D64CC6"/>
    <w:rsid w:val="00D71B8C"/>
    <w:rsid w:val="00D7260F"/>
    <w:rsid w:val="00D74E80"/>
    <w:rsid w:val="00D766AA"/>
    <w:rsid w:val="00D77B37"/>
    <w:rsid w:val="00D90263"/>
    <w:rsid w:val="00DA22FD"/>
    <w:rsid w:val="00DA6F8F"/>
    <w:rsid w:val="00DC7710"/>
    <w:rsid w:val="00DD53F6"/>
    <w:rsid w:val="00DE03A6"/>
    <w:rsid w:val="00DE27D1"/>
    <w:rsid w:val="00E04C84"/>
    <w:rsid w:val="00E05D86"/>
    <w:rsid w:val="00E107DB"/>
    <w:rsid w:val="00E1368C"/>
    <w:rsid w:val="00E16D9F"/>
    <w:rsid w:val="00E20B1C"/>
    <w:rsid w:val="00E238DD"/>
    <w:rsid w:val="00E25C44"/>
    <w:rsid w:val="00E25C51"/>
    <w:rsid w:val="00E27053"/>
    <w:rsid w:val="00E335D7"/>
    <w:rsid w:val="00E35FEB"/>
    <w:rsid w:val="00E366B5"/>
    <w:rsid w:val="00E418B1"/>
    <w:rsid w:val="00E43C3F"/>
    <w:rsid w:val="00E448B0"/>
    <w:rsid w:val="00E5101C"/>
    <w:rsid w:val="00E5223C"/>
    <w:rsid w:val="00E54D6A"/>
    <w:rsid w:val="00E5538C"/>
    <w:rsid w:val="00E5779D"/>
    <w:rsid w:val="00E57C8E"/>
    <w:rsid w:val="00E74484"/>
    <w:rsid w:val="00E74D29"/>
    <w:rsid w:val="00E80AB3"/>
    <w:rsid w:val="00E83882"/>
    <w:rsid w:val="00E8798C"/>
    <w:rsid w:val="00EB690B"/>
    <w:rsid w:val="00EC1F16"/>
    <w:rsid w:val="00ED05A6"/>
    <w:rsid w:val="00ED0970"/>
    <w:rsid w:val="00ED4666"/>
    <w:rsid w:val="00EE1075"/>
    <w:rsid w:val="00EF1E9C"/>
    <w:rsid w:val="00EF1F2D"/>
    <w:rsid w:val="00EF27E5"/>
    <w:rsid w:val="00EF4721"/>
    <w:rsid w:val="00F06A0A"/>
    <w:rsid w:val="00F168B8"/>
    <w:rsid w:val="00F25FE3"/>
    <w:rsid w:val="00F30537"/>
    <w:rsid w:val="00F317F2"/>
    <w:rsid w:val="00F33030"/>
    <w:rsid w:val="00F3460D"/>
    <w:rsid w:val="00F440BD"/>
    <w:rsid w:val="00F4493E"/>
    <w:rsid w:val="00F5510D"/>
    <w:rsid w:val="00F56B80"/>
    <w:rsid w:val="00F60AA1"/>
    <w:rsid w:val="00F728D7"/>
    <w:rsid w:val="00F7300F"/>
    <w:rsid w:val="00F747E5"/>
    <w:rsid w:val="00F77B3E"/>
    <w:rsid w:val="00F826C4"/>
    <w:rsid w:val="00F82D03"/>
    <w:rsid w:val="00F937FF"/>
    <w:rsid w:val="00FA1D14"/>
    <w:rsid w:val="00FA4C06"/>
    <w:rsid w:val="00FA69FA"/>
    <w:rsid w:val="00FB54A7"/>
    <w:rsid w:val="00FC55EF"/>
    <w:rsid w:val="00FC7B35"/>
    <w:rsid w:val="00FD34EB"/>
    <w:rsid w:val="00FD50E8"/>
    <w:rsid w:val="00FD65B0"/>
    <w:rsid w:val="00FE1292"/>
    <w:rsid w:val="00FE41B1"/>
    <w:rsid w:val="00FF25AE"/>
    <w:rsid w:val="00FF3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24A63"/>
  <w15:docId w15:val="{1D7EBEF3-F937-480C-9CD1-9A57867A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wordsofchrist">
    <w:name w:val="wordsofchrist"/>
    <w:basedOn w:val="DefaultParagraphFont"/>
    <w:rsid w:val="006B6DEF"/>
  </w:style>
  <w:style w:type="character" w:customStyle="1" w:styleId="versenum8">
    <w:name w:val="versenum8"/>
    <w:basedOn w:val="DefaultParagraphFont"/>
    <w:rsid w:val="006B6DEF"/>
    <w:rPr>
      <w:b/>
      <w:bCs/>
    </w:rPr>
  </w:style>
  <w:style w:type="paragraph" w:styleId="BalloonText">
    <w:name w:val="Balloon Text"/>
    <w:basedOn w:val="Normal"/>
    <w:link w:val="BalloonTextChar"/>
    <w:uiPriority w:val="99"/>
    <w:semiHidden/>
    <w:unhideWhenUsed/>
    <w:rsid w:val="00E35FE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5FEB"/>
    <w:rPr>
      <w:rFonts w:ascii="Lucida Grande" w:hAnsi="Lucida Grande" w:cs="Lucida Grande"/>
      <w:sz w:val="18"/>
      <w:szCs w:val="18"/>
    </w:rPr>
  </w:style>
  <w:style w:type="paragraph" w:styleId="ListParagraph">
    <w:name w:val="List Paragraph"/>
    <w:basedOn w:val="Normal"/>
    <w:uiPriority w:val="34"/>
    <w:qFormat/>
    <w:rsid w:val="0090501E"/>
    <w:pPr>
      <w:ind w:left="720"/>
      <w:contextualSpacing/>
    </w:pPr>
  </w:style>
  <w:style w:type="paragraph" w:styleId="EndnoteText">
    <w:name w:val="endnote text"/>
    <w:basedOn w:val="Normal"/>
    <w:link w:val="EndnoteTextChar"/>
    <w:uiPriority w:val="99"/>
    <w:semiHidden/>
    <w:unhideWhenUsed/>
    <w:rsid w:val="00BA317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A317B"/>
    <w:rPr>
      <w:sz w:val="20"/>
      <w:szCs w:val="20"/>
    </w:rPr>
  </w:style>
  <w:style w:type="character" w:styleId="EndnoteReference">
    <w:name w:val="endnote reference"/>
    <w:basedOn w:val="DefaultParagraphFont"/>
    <w:uiPriority w:val="99"/>
    <w:semiHidden/>
    <w:unhideWhenUsed/>
    <w:rsid w:val="00BA317B"/>
    <w:rPr>
      <w:vertAlign w:val="superscript"/>
    </w:rPr>
  </w:style>
  <w:style w:type="character" w:styleId="Hyperlink">
    <w:name w:val="Hyperlink"/>
    <w:basedOn w:val="DefaultParagraphFont"/>
    <w:uiPriority w:val="99"/>
    <w:unhideWhenUsed/>
    <w:rsid w:val="00044FB3"/>
    <w:rPr>
      <w:color w:val="0000FF" w:themeColor="hyperlink"/>
      <w:u w:val="single"/>
    </w:rPr>
  </w:style>
  <w:style w:type="character" w:styleId="UnresolvedMention">
    <w:name w:val="Unresolved Mention"/>
    <w:basedOn w:val="DefaultParagraphFont"/>
    <w:uiPriority w:val="99"/>
    <w:semiHidden/>
    <w:unhideWhenUsed/>
    <w:rsid w:val="00AA671A"/>
    <w:rPr>
      <w:color w:val="808080"/>
      <w:shd w:val="clear" w:color="auto" w:fill="E6E6E6"/>
    </w:rPr>
  </w:style>
  <w:style w:type="character" w:styleId="CommentReference">
    <w:name w:val="annotation reference"/>
    <w:basedOn w:val="DefaultParagraphFont"/>
    <w:uiPriority w:val="99"/>
    <w:semiHidden/>
    <w:unhideWhenUsed/>
    <w:rsid w:val="00E20B1C"/>
    <w:rPr>
      <w:sz w:val="16"/>
      <w:szCs w:val="16"/>
    </w:rPr>
  </w:style>
  <w:style w:type="paragraph" w:styleId="CommentText">
    <w:name w:val="annotation text"/>
    <w:basedOn w:val="Normal"/>
    <w:link w:val="CommentTextChar"/>
    <w:uiPriority w:val="99"/>
    <w:semiHidden/>
    <w:unhideWhenUsed/>
    <w:rsid w:val="00E20B1C"/>
    <w:pPr>
      <w:spacing w:line="240" w:lineRule="auto"/>
    </w:pPr>
    <w:rPr>
      <w:sz w:val="20"/>
      <w:szCs w:val="20"/>
    </w:rPr>
  </w:style>
  <w:style w:type="character" w:customStyle="1" w:styleId="CommentTextChar">
    <w:name w:val="Comment Text Char"/>
    <w:basedOn w:val="DefaultParagraphFont"/>
    <w:link w:val="CommentText"/>
    <w:uiPriority w:val="99"/>
    <w:semiHidden/>
    <w:rsid w:val="00E20B1C"/>
    <w:rPr>
      <w:sz w:val="20"/>
      <w:szCs w:val="20"/>
    </w:rPr>
  </w:style>
  <w:style w:type="paragraph" w:styleId="CommentSubject">
    <w:name w:val="annotation subject"/>
    <w:basedOn w:val="CommentText"/>
    <w:next w:val="CommentText"/>
    <w:link w:val="CommentSubjectChar"/>
    <w:uiPriority w:val="99"/>
    <w:semiHidden/>
    <w:unhideWhenUsed/>
    <w:rsid w:val="00E20B1C"/>
    <w:rPr>
      <w:b/>
      <w:bCs/>
    </w:rPr>
  </w:style>
  <w:style w:type="character" w:customStyle="1" w:styleId="CommentSubjectChar">
    <w:name w:val="Comment Subject Char"/>
    <w:basedOn w:val="CommentTextChar"/>
    <w:link w:val="CommentSubject"/>
    <w:uiPriority w:val="99"/>
    <w:semiHidden/>
    <w:rsid w:val="00E20B1C"/>
    <w:rPr>
      <w:b/>
      <w:bCs/>
      <w:sz w:val="20"/>
      <w:szCs w:val="20"/>
    </w:rPr>
  </w:style>
  <w:style w:type="character" w:styleId="FollowedHyperlink">
    <w:name w:val="FollowedHyperlink"/>
    <w:basedOn w:val="DefaultParagraphFont"/>
    <w:uiPriority w:val="99"/>
    <w:semiHidden/>
    <w:unhideWhenUsed/>
    <w:rsid w:val="00A81F90"/>
    <w:rPr>
      <w:color w:val="800080" w:themeColor="followedHyperlink"/>
      <w:u w:val="single"/>
    </w:rPr>
  </w:style>
  <w:style w:type="paragraph" w:styleId="Revision">
    <w:name w:val="Revision"/>
    <w:hidden/>
    <w:uiPriority w:val="99"/>
    <w:semiHidden/>
    <w:rsid w:val="006A4E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3696">
      <w:bodyDiv w:val="1"/>
      <w:marLeft w:val="0"/>
      <w:marRight w:val="0"/>
      <w:marTop w:val="0"/>
      <w:marBottom w:val="0"/>
      <w:divBdr>
        <w:top w:val="none" w:sz="0" w:space="0" w:color="auto"/>
        <w:left w:val="none" w:sz="0" w:space="0" w:color="auto"/>
        <w:bottom w:val="none" w:sz="0" w:space="0" w:color="auto"/>
        <w:right w:val="none" w:sz="0" w:space="0" w:color="auto"/>
      </w:divBdr>
    </w:div>
    <w:div w:id="183204072">
      <w:bodyDiv w:val="1"/>
      <w:marLeft w:val="0"/>
      <w:marRight w:val="0"/>
      <w:marTop w:val="0"/>
      <w:marBottom w:val="0"/>
      <w:divBdr>
        <w:top w:val="none" w:sz="0" w:space="0" w:color="auto"/>
        <w:left w:val="none" w:sz="0" w:space="0" w:color="auto"/>
        <w:bottom w:val="none" w:sz="0" w:space="0" w:color="auto"/>
        <w:right w:val="none" w:sz="0" w:space="0" w:color="auto"/>
      </w:divBdr>
      <w:divsChild>
        <w:div w:id="988898615">
          <w:marLeft w:val="0"/>
          <w:marRight w:val="0"/>
          <w:marTop w:val="0"/>
          <w:marBottom w:val="0"/>
          <w:divBdr>
            <w:top w:val="none" w:sz="0" w:space="0" w:color="auto"/>
            <w:left w:val="none" w:sz="0" w:space="0" w:color="auto"/>
            <w:bottom w:val="none" w:sz="0" w:space="0" w:color="auto"/>
            <w:right w:val="none" w:sz="0" w:space="0" w:color="auto"/>
          </w:divBdr>
        </w:div>
        <w:div w:id="462042298">
          <w:marLeft w:val="0"/>
          <w:marRight w:val="0"/>
          <w:marTop w:val="0"/>
          <w:marBottom w:val="0"/>
          <w:divBdr>
            <w:top w:val="none" w:sz="0" w:space="0" w:color="auto"/>
            <w:left w:val="none" w:sz="0" w:space="0" w:color="auto"/>
            <w:bottom w:val="none" w:sz="0" w:space="0" w:color="auto"/>
            <w:right w:val="none" w:sz="0" w:space="0" w:color="auto"/>
          </w:divBdr>
        </w:div>
        <w:div w:id="1373577630">
          <w:marLeft w:val="0"/>
          <w:marRight w:val="0"/>
          <w:marTop w:val="0"/>
          <w:marBottom w:val="0"/>
          <w:divBdr>
            <w:top w:val="none" w:sz="0" w:space="0" w:color="auto"/>
            <w:left w:val="none" w:sz="0" w:space="0" w:color="auto"/>
            <w:bottom w:val="none" w:sz="0" w:space="0" w:color="auto"/>
            <w:right w:val="none" w:sz="0" w:space="0" w:color="auto"/>
          </w:divBdr>
        </w:div>
        <w:div w:id="1272594490">
          <w:marLeft w:val="0"/>
          <w:marRight w:val="0"/>
          <w:marTop w:val="0"/>
          <w:marBottom w:val="0"/>
          <w:divBdr>
            <w:top w:val="none" w:sz="0" w:space="0" w:color="auto"/>
            <w:left w:val="none" w:sz="0" w:space="0" w:color="auto"/>
            <w:bottom w:val="none" w:sz="0" w:space="0" w:color="auto"/>
            <w:right w:val="none" w:sz="0" w:space="0" w:color="auto"/>
          </w:divBdr>
        </w:div>
        <w:div w:id="76560253">
          <w:marLeft w:val="0"/>
          <w:marRight w:val="0"/>
          <w:marTop w:val="0"/>
          <w:marBottom w:val="0"/>
          <w:divBdr>
            <w:top w:val="none" w:sz="0" w:space="0" w:color="auto"/>
            <w:left w:val="none" w:sz="0" w:space="0" w:color="auto"/>
            <w:bottom w:val="none" w:sz="0" w:space="0" w:color="auto"/>
            <w:right w:val="none" w:sz="0" w:space="0" w:color="auto"/>
          </w:divBdr>
        </w:div>
        <w:div w:id="1372000226">
          <w:marLeft w:val="0"/>
          <w:marRight w:val="0"/>
          <w:marTop w:val="0"/>
          <w:marBottom w:val="0"/>
          <w:divBdr>
            <w:top w:val="none" w:sz="0" w:space="0" w:color="auto"/>
            <w:left w:val="none" w:sz="0" w:space="0" w:color="auto"/>
            <w:bottom w:val="none" w:sz="0" w:space="0" w:color="auto"/>
            <w:right w:val="none" w:sz="0" w:space="0" w:color="auto"/>
          </w:divBdr>
        </w:div>
        <w:div w:id="1588230218">
          <w:marLeft w:val="0"/>
          <w:marRight w:val="0"/>
          <w:marTop w:val="0"/>
          <w:marBottom w:val="0"/>
          <w:divBdr>
            <w:top w:val="none" w:sz="0" w:space="0" w:color="auto"/>
            <w:left w:val="none" w:sz="0" w:space="0" w:color="auto"/>
            <w:bottom w:val="none" w:sz="0" w:space="0" w:color="auto"/>
            <w:right w:val="none" w:sz="0" w:space="0" w:color="auto"/>
          </w:divBdr>
        </w:div>
        <w:div w:id="1696348834">
          <w:marLeft w:val="0"/>
          <w:marRight w:val="0"/>
          <w:marTop w:val="0"/>
          <w:marBottom w:val="0"/>
          <w:divBdr>
            <w:top w:val="none" w:sz="0" w:space="0" w:color="auto"/>
            <w:left w:val="none" w:sz="0" w:space="0" w:color="auto"/>
            <w:bottom w:val="none" w:sz="0" w:space="0" w:color="auto"/>
            <w:right w:val="none" w:sz="0" w:space="0" w:color="auto"/>
          </w:divBdr>
        </w:div>
        <w:div w:id="1877427833">
          <w:marLeft w:val="0"/>
          <w:marRight w:val="0"/>
          <w:marTop w:val="0"/>
          <w:marBottom w:val="0"/>
          <w:divBdr>
            <w:top w:val="none" w:sz="0" w:space="0" w:color="auto"/>
            <w:left w:val="none" w:sz="0" w:space="0" w:color="auto"/>
            <w:bottom w:val="none" w:sz="0" w:space="0" w:color="auto"/>
            <w:right w:val="none" w:sz="0" w:space="0" w:color="auto"/>
          </w:divBdr>
        </w:div>
        <w:div w:id="898441232">
          <w:marLeft w:val="0"/>
          <w:marRight w:val="0"/>
          <w:marTop w:val="0"/>
          <w:marBottom w:val="0"/>
          <w:divBdr>
            <w:top w:val="none" w:sz="0" w:space="0" w:color="auto"/>
            <w:left w:val="none" w:sz="0" w:space="0" w:color="auto"/>
            <w:bottom w:val="none" w:sz="0" w:space="0" w:color="auto"/>
            <w:right w:val="none" w:sz="0" w:space="0" w:color="auto"/>
          </w:divBdr>
        </w:div>
        <w:div w:id="606890134">
          <w:marLeft w:val="0"/>
          <w:marRight w:val="0"/>
          <w:marTop w:val="0"/>
          <w:marBottom w:val="0"/>
          <w:divBdr>
            <w:top w:val="none" w:sz="0" w:space="0" w:color="auto"/>
            <w:left w:val="none" w:sz="0" w:space="0" w:color="auto"/>
            <w:bottom w:val="none" w:sz="0" w:space="0" w:color="auto"/>
            <w:right w:val="none" w:sz="0" w:space="0" w:color="auto"/>
          </w:divBdr>
        </w:div>
        <w:div w:id="1849516497">
          <w:marLeft w:val="0"/>
          <w:marRight w:val="0"/>
          <w:marTop w:val="0"/>
          <w:marBottom w:val="0"/>
          <w:divBdr>
            <w:top w:val="none" w:sz="0" w:space="0" w:color="auto"/>
            <w:left w:val="none" w:sz="0" w:space="0" w:color="auto"/>
            <w:bottom w:val="none" w:sz="0" w:space="0" w:color="auto"/>
            <w:right w:val="none" w:sz="0" w:space="0" w:color="auto"/>
          </w:divBdr>
        </w:div>
        <w:div w:id="1155993332">
          <w:marLeft w:val="0"/>
          <w:marRight w:val="0"/>
          <w:marTop w:val="0"/>
          <w:marBottom w:val="0"/>
          <w:divBdr>
            <w:top w:val="none" w:sz="0" w:space="0" w:color="auto"/>
            <w:left w:val="none" w:sz="0" w:space="0" w:color="auto"/>
            <w:bottom w:val="none" w:sz="0" w:space="0" w:color="auto"/>
            <w:right w:val="none" w:sz="0" w:space="0" w:color="auto"/>
          </w:divBdr>
        </w:div>
        <w:div w:id="811363279">
          <w:marLeft w:val="0"/>
          <w:marRight w:val="0"/>
          <w:marTop w:val="0"/>
          <w:marBottom w:val="0"/>
          <w:divBdr>
            <w:top w:val="none" w:sz="0" w:space="0" w:color="auto"/>
            <w:left w:val="none" w:sz="0" w:space="0" w:color="auto"/>
            <w:bottom w:val="none" w:sz="0" w:space="0" w:color="auto"/>
            <w:right w:val="none" w:sz="0" w:space="0" w:color="auto"/>
          </w:divBdr>
        </w:div>
      </w:divsChild>
    </w:div>
    <w:div w:id="268976695">
      <w:bodyDiv w:val="1"/>
      <w:marLeft w:val="0"/>
      <w:marRight w:val="0"/>
      <w:marTop w:val="0"/>
      <w:marBottom w:val="0"/>
      <w:divBdr>
        <w:top w:val="none" w:sz="0" w:space="0" w:color="auto"/>
        <w:left w:val="none" w:sz="0" w:space="0" w:color="auto"/>
        <w:bottom w:val="none" w:sz="0" w:space="0" w:color="auto"/>
        <w:right w:val="none" w:sz="0" w:space="0" w:color="auto"/>
      </w:divBdr>
    </w:div>
    <w:div w:id="981807116">
      <w:bodyDiv w:val="1"/>
      <w:marLeft w:val="0"/>
      <w:marRight w:val="0"/>
      <w:marTop w:val="0"/>
      <w:marBottom w:val="0"/>
      <w:divBdr>
        <w:top w:val="none" w:sz="0" w:space="0" w:color="auto"/>
        <w:left w:val="none" w:sz="0" w:space="0" w:color="auto"/>
        <w:bottom w:val="none" w:sz="0" w:space="0" w:color="auto"/>
        <w:right w:val="none" w:sz="0" w:space="0" w:color="auto"/>
      </w:divBdr>
    </w:div>
    <w:div w:id="1538615443">
      <w:bodyDiv w:val="1"/>
      <w:marLeft w:val="0"/>
      <w:marRight w:val="0"/>
      <w:marTop w:val="0"/>
      <w:marBottom w:val="0"/>
      <w:divBdr>
        <w:top w:val="none" w:sz="0" w:space="0" w:color="auto"/>
        <w:left w:val="none" w:sz="0" w:space="0" w:color="auto"/>
        <w:bottom w:val="none" w:sz="0" w:space="0" w:color="auto"/>
        <w:right w:val="none" w:sz="0" w:space="0" w:color="auto"/>
      </w:divBdr>
    </w:div>
    <w:div w:id="163953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s://www.psychologytoday.com/us/blog/how-be-yourself/201609/5-ways-deal-anniversary-reactions" TargetMode="External"/><Relationship Id="rId1" Type="http://schemas.openxmlformats.org/officeDocument/2006/relationships/hyperlink" Target="http://www.britishacademyofsoundtherapy.com/the-healing-power-of-your-vo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B6F00-A73E-4F92-9594-95E3807C7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18</TotalTime>
  <Pages>7</Pages>
  <Words>2518</Words>
  <Characters>14355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6</cp:revision>
  <cp:lastPrinted>2020-06-10T09:31:00Z</cp:lastPrinted>
  <dcterms:created xsi:type="dcterms:W3CDTF">2024-10-23T16:42:00Z</dcterms:created>
  <dcterms:modified xsi:type="dcterms:W3CDTF">2025-10-29T16:18:00Z</dcterms:modified>
</cp:coreProperties>
</file>