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FC7EA2B" w14:textId="32C31670" w:rsidR="00AB3A7D" w:rsidRPr="00513935" w:rsidRDefault="00285B9A" w:rsidP="00A95542">
      <w:pPr>
        <w:pStyle w:val="Title"/>
        <w:jc w:val="both"/>
        <w:rPr>
          <w:color w:val="002060"/>
        </w:rPr>
      </w:pPr>
      <w:r w:rsidRPr="00513935">
        <w:rPr>
          <w:color w:val="002060"/>
        </w:rPr>
        <w:t>KF</w:t>
      </w:r>
      <w:r w:rsidR="00AB3CF6" w:rsidRPr="00513935">
        <w:rPr>
          <w:color w:val="002060"/>
        </w:rPr>
        <w:t>2</w:t>
      </w:r>
      <w:r w:rsidR="00D13F70" w:rsidRPr="00513935">
        <w:rPr>
          <w:color w:val="002060"/>
        </w:rPr>
        <w:t xml:space="preserve"> </w:t>
      </w:r>
      <w:r w:rsidR="004758BD" w:rsidRPr="00513935">
        <w:rPr>
          <w:color w:val="002060"/>
        </w:rPr>
        <w:t>Meeting</w:t>
      </w:r>
      <w:r w:rsidR="00863266" w:rsidRPr="00513935">
        <w:rPr>
          <w:color w:val="002060"/>
        </w:rPr>
        <w:t xml:space="preserve"> Version of </w:t>
      </w:r>
      <w:r w:rsidRPr="00513935">
        <w:rPr>
          <w:color w:val="002060"/>
        </w:rPr>
        <w:t>Teachings</w:t>
      </w:r>
    </w:p>
    <w:p w14:paraId="6EB6A826" w14:textId="77777777" w:rsidR="00285B9A" w:rsidRPr="00513935" w:rsidRDefault="00285B9A" w:rsidP="00D44027">
      <w:pPr>
        <w:spacing w:after="0" w:line="240" w:lineRule="auto"/>
        <w:jc w:val="both"/>
      </w:pPr>
      <w:r w:rsidRPr="00513935">
        <w:t>Karis is an invitation to a relationship based on mutual generosity.</w:t>
      </w:r>
    </w:p>
    <w:p w14:paraId="705DBEE0" w14:textId="77777777" w:rsidR="00143454" w:rsidRPr="00513935" w:rsidRDefault="00143454" w:rsidP="00D44027">
      <w:pPr>
        <w:spacing w:after="0" w:line="240" w:lineRule="auto"/>
        <w:jc w:val="both"/>
      </w:pPr>
    </w:p>
    <w:p w14:paraId="577087FE" w14:textId="5D7410A2" w:rsidR="00B161EB" w:rsidRPr="00513935" w:rsidRDefault="00B161EB" w:rsidP="00D44027">
      <w:pPr>
        <w:spacing w:after="0" w:line="240" w:lineRule="auto"/>
        <w:jc w:val="both"/>
      </w:pPr>
      <w:r w:rsidRPr="00513935">
        <w:t>“Search me, O God, and know my heart. Examine me and know my thoughts. See if there is any way in me that causes pain, and lead me in the ways of eternity.” (Psalm 139:23</w:t>
      </w:r>
      <w:r w:rsidR="00A346AD" w:rsidRPr="00513935">
        <w:t>–</w:t>
      </w:r>
      <w:r w:rsidRPr="00513935">
        <w:t>24)</w:t>
      </w:r>
    </w:p>
    <w:p w14:paraId="131DF56A" w14:textId="77777777" w:rsidR="00143454" w:rsidRPr="00513935" w:rsidRDefault="00143454" w:rsidP="00D44027">
      <w:pPr>
        <w:spacing w:after="0" w:line="240" w:lineRule="auto"/>
        <w:jc w:val="both"/>
      </w:pPr>
    </w:p>
    <w:p w14:paraId="7F5CAAB0" w14:textId="7928D402" w:rsidR="00285B9A" w:rsidRPr="00513935" w:rsidRDefault="006D576B" w:rsidP="00D44027">
      <w:pPr>
        <w:spacing w:after="0" w:line="240" w:lineRule="auto"/>
        <w:jc w:val="both"/>
        <w:rPr>
          <w:b/>
        </w:rPr>
      </w:pPr>
      <w:r w:rsidRPr="00513935">
        <w:rPr>
          <w:b/>
        </w:rPr>
        <w:t>0:01</w:t>
      </w:r>
      <w:r w:rsidR="00285B9A" w:rsidRPr="00513935">
        <w:rPr>
          <w:b/>
        </w:rPr>
        <w:tab/>
        <w:t>OPENING</w:t>
      </w:r>
    </w:p>
    <w:p w14:paraId="210D1135" w14:textId="77777777" w:rsidR="00143454" w:rsidRPr="00513935" w:rsidRDefault="00143454" w:rsidP="00D44027">
      <w:pPr>
        <w:spacing w:after="0" w:line="240" w:lineRule="auto"/>
        <w:jc w:val="both"/>
        <w:rPr>
          <w:b/>
        </w:rPr>
      </w:pPr>
    </w:p>
    <w:p w14:paraId="0D59EE0E" w14:textId="36607BCC" w:rsidR="00285B9A" w:rsidRPr="00513935" w:rsidRDefault="006D576B" w:rsidP="00D44027">
      <w:pPr>
        <w:spacing w:after="0" w:line="240" w:lineRule="auto"/>
        <w:jc w:val="both"/>
        <w:rPr>
          <w:b/>
        </w:rPr>
      </w:pPr>
      <w:r w:rsidRPr="00513935">
        <w:rPr>
          <w:b/>
        </w:rPr>
        <w:t>0:02</w:t>
      </w:r>
      <w:r w:rsidR="00285B9A" w:rsidRPr="00513935">
        <w:rPr>
          <w:b/>
        </w:rPr>
        <w:tab/>
        <w:t>PRESENTING</w:t>
      </w:r>
    </w:p>
    <w:p w14:paraId="4E0E53B8" w14:textId="77777777" w:rsidR="00143454" w:rsidRPr="00513935" w:rsidRDefault="00143454" w:rsidP="00D44027">
      <w:pPr>
        <w:spacing w:after="0" w:line="240" w:lineRule="auto"/>
        <w:jc w:val="both"/>
        <w:rPr>
          <w:b/>
        </w:rPr>
      </w:pPr>
    </w:p>
    <w:p w14:paraId="16AEA25F" w14:textId="77777777" w:rsidR="00285B9A" w:rsidRPr="00513935" w:rsidRDefault="00143454" w:rsidP="00D44027">
      <w:pPr>
        <w:spacing w:after="0" w:line="240" w:lineRule="auto"/>
        <w:jc w:val="both"/>
        <w:rPr>
          <w:b/>
        </w:rPr>
      </w:pPr>
      <w:r w:rsidRPr="00513935">
        <w:rPr>
          <w:b/>
        </w:rPr>
        <w:t>0:06</w:t>
      </w:r>
      <w:r w:rsidR="00C15EA4" w:rsidRPr="00513935">
        <w:rPr>
          <w:b/>
        </w:rPr>
        <w:tab/>
        <w:t>KARIS CIRCULATION</w:t>
      </w:r>
    </w:p>
    <w:p w14:paraId="4497D8E6" w14:textId="77777777" w:rsidR="00143454" w:rsidRPr="00513935" w:rsidRDefault="00143454" w:rsidP="00D44027">
      <w:pPr>
        <w:spacing w:after="0" w:line="240" w:lineRule="auto"/>
        <w:jc w:val="both"/>
        <w:rPr>
          <w:b/>
        </w:rPr>
      </w:pPr>
    </w:p>
    <w:p w14:paraId="1068C6D9" w14:textId="77777777" w:rsidR="00285B9A" w:rsidRPr="00513935" w:rsidRDefault="00143454" w:rsidP="00D44027">
      <w:pPr>
        <w:spacing w:after="0" w:line="240" w:lineRule="auto"/>
        <w:jc w:val="both"/>
        <w:rPr>
          <w:b/>
        </w:rPr>
      </w:pPr>
      <w:r w:rsidRPr="00513935">
        <w:rPr>
          <w:b/>
        </w:rPr>
        <w:t>0:07</w:t>
      </w:r>
      <w:r w:rsidR="00285B9A" w:rsidRPr="00513935">
        <w:rPr>
          <w:b/>
        </w:rPr>
        <w:tab/>
        <w:t>GUIDELINES &amp; LIMITATIONS</w:t>
      </w:r>
    </w:p>
    <w:p w14:paraId="1EA13DC3" w14:textId="77777777" w:rsidR="00143454" w:rsidRPr="00513935" w:rsidRDefault="00143454" w:rsidP="00D44027">
      <w:pPr>
        <w:spacing w:after="0" w:line="240" w:lineRule="auto"/>
        <w:jc w:val="both"/>
        <w:rPr>
          <w:b/>
        </w:rPr>
      </w:pPr>
    </w:p>
    <w:p w14:paraId="2ACB2DE5" w14:textId="74CF25FA" w:rsidR="00285B9A" w:rsidRPr="00513935" w:rsidRDefault="00143454" w:rsidP="00D44027">
      <w:pPr>
        <w:spacing w:after="0" w:line="240" w:lineRule="auto"/>
        <w:jc w:val="both"/>
        <w:rPr>
          <w:b/>
        </w:rPr>
      </w:pPr>
      <w:r w:rsidRPr="00513935">
        <w:rPr>
          <w:b/>
        </w:rPr>
        <w:t>0:0</w:t>
      </w:r>
      <w:r w:rsidR="002F058B" w:rsidRPr="00513935">
        <w:rPr>
          <w:b/>
        </w:rPr>
        <w:t>8</w:t>
      </w:r>
      <w:r w:rsidR="00285B9A" w:rsidRPr="00513935">
        <w:rPr>
          <w:b/>
        </w:rPr>
        <w:tab/>
        <w:t>MINDFULNESS &amp; MEDITATION TRAINING</w:t>
      </w:r>
    </w:p>
    <w:p w14:paraId="4FAC6BAE" w14:textId="77777777" w:rsidR="00143454" w:rsidRPr="00513935" w:rsidRDefault="00143454" w:rsidP="00D44027">
      <w:pPr>
        <w:spacing w:after="0" w:line="240" w:lineRule="auto"/>
        <w:jc w:val="both"/>
      </w:pPr>
    </w:p>
    <w:p w14:paraId="24ABC29C" w14:textId="0BC06092" w:rsidR="00143454" w:rsidRPr="00513935" w:rsidRDefault="00D143BA" w:rsidP="00D44027">
      <w:pPr>
        <w:spacing w:after="0" w:line="240" w:lineRule="auto"/>
        <w:jc w:val="both"/>
      </w:pPr>
      <w:r w:rsidRPr="00513935">
        <w:t xml:space="preserve">We hope that </w:t>
      </w:r>
      <w:r w:rsidR="00575092" w:rsidRPr="00513935">
        <w:t>during your training</w:t>
      </w:r>
      <w:r w:rsidR="00366633" w:rsidRPr="00513935">
        <w:t xml:space="preserve"> </w:t>
      </w:r>
      <w:r w:rsidR="003113F0" w:rsidRPr="00513935">
        <w:t xml:space="preserve">you will develop a </w:t>
      </w:r>
      <w:r w:rsidR="00366633" w:rsidRPr="00513935">
        <w:t>daily or weekly</w:t>
      </w:r>
      <w:r w:rsidR="00D43D97" w:rsidRPr="00513935">
        <w:t xml:space="preserve"> </w:t>
      </w:r>
      <w:r w:rsidR="00366633" w:rsidRPr="00513935">
        <w:t>routine</w:t>
      </w:r>
      <w:r w:rsidR="003113F0" w:rsidRPr="00513935">
        <w:t xml:space="preserve"> that </w:t>
      </w:r>
      <w:r w:rsidR="00B2349D" w:rsidRPr="00513935">
        <w:t xml:space="preserve">includes a review of the week’s teaching and an exploration of the </w:t>
      </w:r>
      <w:r w:rsidR="003113F0" w:rsidRPr="00513935">
        <w:t>Karis Fellowships tools</w:t>
      </w:r>
      <w:r w:rsidR="00366633" w:rsidRPr="00513935">
        <w:t xml:space="preserve">. </w:t>
      </w:r>
      <w:r w:rsidR="002B064C" w:rsidRPr="00513935">
        <w:t xml:space="preserve">You can </w:t>
      </w:r>
      <w:r w:rsidR="00800EB1" w:rsidRPr="00513935">
        <w:t xml:space="preserve">also </w:t>
      </w:r>
      <w:r w:rsidR="002B064C" w:rsidRPr="00513935">
        <w:t xml:space="preserve">further </w:t>
      </w:r>
      <w:proofErr w:type="gramStart"/>
      <w:r w:rsidR="002B064C" w:rsidRPr="00513935">
        <w:t>your</w:t>
      </w:r>
      <w:proofErr w:type="gramEnd"/>
      <w:r w:rsidR="002B064C" w:rsidRPr="00513935">
        <w:t xml:space="preserve"> training by reading </w:t>
      </w:r>
      <w:r w:rsidR="00366633" w:rsidRPr="00513935">
        <w:t xml:space="preserve">the </w:t>
      </w:r>
      <w:r w:rsidR="00C15EA4" w:rsidRPr="00513935">
        <w:rPr>
          <w:b/>
        </w:rPr>
        <w:t>Expanded</w:t>
      </w:r>
      <w:r w:rsidR="00366633" w:rsidRPr="00513935">
        <w:rPr>
          <w:b/>
        </w:rPr>
        <w:t xml:space="preserve"> Version</w:t>
      </w:r>
      <w:r w:rsidR="00366633" w:rsidRPr="00513935">
        <w:t xml:space="preserve"> </w:t>
      </w:r>
      <w:r w:rsidR="00787159" w:rsidRPr="00513935">
        <w:t>o</w:t>
      </w:r>
      <w:r w:rsidR="00454788" w:rsidRPr="00513935">
        <w:t>r</w:t>
      </w:r>
      <w:r w:rsidR="00787159" w:rsidRPr="00513935">
        <w:t xml:space="preserve"> </w:t>
      </w:r>
      <w:r w:rsidR="002B064C" w:rsidRPr="00513935">
        <w:t xml:space="preserve">by listening </w:t>
      </w:r>
      <w:r w:rsidR="008A050D" w:rsidRPr="00513935">
        <w:t>to the playback</w:t>
      </w:r>
      <w:r w:rsidR="00366633" w:rsidRPr="00513935">
        <w:t xml:space="preserve"> of this meeting</w:t>
      </w:r>
      <w:r w:rsidR="00815296" w:rsidRPr="00513935">
        <w:t>.</w:t>
      </w:r>
      <w:r w:rsidR="003113F0" w:rsidRPr="00513935">
        <w:t xml:space="preserve"> </w:t>
      </w:r>
    </w:p>
    <w:p w14:paraId="6C55B0B0" w14:textId="77777777" w:rsidR="00143454" w:rsidRPr="00513935" w:rsidRDefault="00143454" w:rsidP="00D44027">
      <w:pPr>
        <w:spacing w:after="0" w:line="240" w:lineRule="auto"/>
        <w:jc w:val="both"/>
      </w:pPr>
    </w:p>
    <w:p w14:paraId="31342993" w14:textId="37DB8354" w:rsidR="007F1FB0" w:rsidRPr="005F2A78" w:rsidRDefault="003F678E" w:rsidP="00D44027">
      <w:pPr>
        <w:spacing w:after="0" w:line="240" w:lineRule="auto"/>
        <w:jc w:val="both"/>
        <w:rPr>
          <w:rFonts w:cstheme="minorHAnsi"/>
        </w:rPr>
      </w:pPr>
      <w:r w:rsidRPr="00513935">
        <w:t>Habits are mindfully cultivated, or they are mindlessly accumulated. In KF, we begin the challenging work of cultivating new habits of personal development, and on that journey, we discover ways to make the work easier.</w:t>
      </w:r>
      <w:bookmarkStart w:id="0" w:name="_Hlk34030130"/>
      <w:r w:rsidRPr="00513935">
        <w:t xml:space="preserve"> </w:t>
      </w:r>
      <w:bookmarkEnd w:id="0"/>
      <w:r w:rsidR="007F1FB0" w:rsidRPr="00513935">
        <w:t xml:space="preserve">You can take a free course for developing new habits at </w:t>
      </w:r>
      <w:hyperlink r:id="rId8" w:history="1">
        <w:r w:rsidR="007F1FB0" w:rsidRPr="00513935">
          <w:rPr>
            <w:rStyle w:val="Hyperlink"/>
          </w:rPr>
          <w:t>tinyhabits.com</w:t>
        </w:r>
      </w:hyperlink>
      <w:r w:rsidR="005F2A78">
        <w:t>.</w:t>
      </w:r>
      <w:r w:rsidR="005F2A78">
        <w:rPr>
          <w:rFonts w:cstheme="minorHAnsi"/>
        </w:rPr>
        <w:t xml:space="preserve"> </w:t>
      </w:r>
      <w:bookmarkStart w:id="1" w:name="_Hlk165363350"/>
    </w:p>
    <w:bookmarkEnd w:id="1"/>
    <w:p w14:paraId="7019E661" w14:textId="77777777" w:rsidR="00D43D97" w:rsidRPr="00513935" w:rsidRDefault="00D43D97" w:rsidP="00D44027">
      <w:pPr>
        <w:spacing w:after="0" w:line="240" w:lineRule="auto"/>
        <w:jc w:val="both"/>
      </w:pPr>
    </w:p>
    <w:p w14:paraId="2CA7FFB1" w14:textId="2BBE3280" w:rsidR="00024BD1" w:rsidRPr="00513935" w:rsidRDefault="008A050D" w:rsidP="00D44027">
      <w:pPr>
        <w:spacing w:after="0" w:line="240" w:lineRule="auto"/>
        <w:jc w:val="both"/>
      </w:pPr>
      <w:r w:rsidRPr="00513935">
        <w:t>When we practice our new discipline</w:t>
      </w:r>
      <w:r w:rsidR="00A414B4" w:rsidRPr="00513935">
        <w:t>s</w:t>
      </w:r>
      <w:r w:rsidR="00923112" w:rsidRPr="00513935">
        <w:t>,</w:t>
      </w:r>
      <w:r w:rsidRPr="00513935">
        <w:t xml:space="preserve"> we are rewarded with growing stability</w:t>
      </w:r>
      <w:r w:rsidR="00D43D97" w:rsidRPr="00513935">
        <w:t xml:space="preserve"> and peace</w:t>
      </w:r>
      <w:r w:rsidR="003E539B" w:rsidRPr="00513935">
        <w:t xml:space="preserve">. </w:t>
      </w:r>
      <w:r w:rsidRPr="00513935">
        <w:t>Our goal is to stabilize our lives so that we can redirect our abundant</w:t>
      </w:r>
      <w:r w:rsidR="003E539B" w:rsidRPr="00513935">
        <w:t xml:space="preserve"> resources toward launching</w:t>
      </w:r>
      <w:r w:rsidRPr="00513935">
        <w:t xml:space="preserve"> our glorious potential in Christ.</w:t>
      </w:r>
    </w:p>
    <w:p w14:paraId="4408E4DE" w14:textId="21FD001A" w:rsidR="00366633" w:rsidRPr="00513935" w:rsidRDefault="00366633" w:rsidP="00D44027">
      <w:pPr>
        <w:spacing w:after="0" w:line="240" w:lineRule="auto"/>
        <w:jc w:val="both"/>
      </w:pPr>
    </w:p>
    <w:p w14:paraId="4C28D2A5" w14:textId="03C47D15" w:rsidR="00993B47" w:rsidRPr="00513935" w:rsidRDefault="00801FB1" w:rsidP="00D44027">
      <w:pPr>
        <w:spacing w:after="0" w:line="240" w:lineRule="auto"/>
        <w:jc w:val="both"/>
      </w:pPr>
      <w:r w:rsidRPr="00513935">
        <w:t>Let’s continue</w:t>
      </w:r>
      <w:r w:rsidR="00AB3CF6" w:rsidRPr="00513935">
        <w:t xml:space="preserve"> </w:t>
      </w:r>
      <w:r w:rsidR="00CA46F3" w:rsidRPr="00513935">
        <w:t>practicing the</w:t>
      </w:r>
      <w:r w:rsidR="003E539B" w:rsidRPr="00513935">
        <w:t xml:space="preserve"> </w:t>
      </w:r>
      <w:r w:rsidR="00DB5103" w:rsidRPr="00513935">
        <w:rPr>
          <w:b/>
        </w:rPr>
        <w:t>3-Minute Breathing Space</w:t>
      </w:r>
      <w:r w:rsidR="00DB5103" w:rsidRPr="00513935">
        <w:t>.</w:t>
      </w:r>
      <w:r w:rsidR="000A4B41" w:rsidRPr="00513935">
        <w:rPr>
          <w:rStyle w:val="EndnoteReference"/>
        </w:rPr>
        <w:endnoteReference w:id="1"/>
      </w:r>
      <w:r w:rsidR="00DB5103" w:rsidRPr="00513935">
        <w:t xml:space="preserve"> </w:t>
      </w:r>
      <w:r w:rsidR="00AB3CF6" w:rsidRPr="00513935">
        <w:t>Follow these instructions as I guide you.</w:t>
      </w:r>
    </w:p>
    <w:p w14:paraId="7ED18F34" w14:textId="77777777" w:rsidR="00993B47" w:rsidRPr="00513935" w:rsidRDefault="00993B47" w:rsidP="00D44027">
      <w:pPr>
        <w:spacing w:after="0" w:line="240" w:lineRule="auto"/>
        <w:jc w:val="both"/>
      </w:pPr>
    </w:p>
    <w:p w14:paraId="24410200" w14:textId="0ABC0E99" w:rsidR="00143454" w:rsidRPr="00513935" w:rsidRDefault="00AB3CF6" w:rsidP="00D44027">
      <w:pPr>
        <w:spacing w:after="0" w:line="240" w:lineRule="auto"/>
        <w:jc w:val="both"/>
      </w:pPr>
      <w:r w:rsidRPr="00513935">
        <w:t xml:space="preserve">We start with </w:t>
      </w:r>
      <w:r w:rsidRPr="00513935">
        <w:rPr>
          <w:b/>
        </w:rPr>
        <w:t>AWARENESS</w:t>
      </w:r>
      <w:r w:rsidR="001178AB" w:rsidRPr="00513935">
        <w:t>.</w:t>
      </w:r>
      <w:r w:rsidRPr="00513935">
        <w:t xml:space="preserve"> </w:t>
      </w:r>
    </w:p>
    <w:p w14:paraId="6CF67C4F" w14:textId="774406F3" w:rsidR="00AB3CF6" w:rsidRPr="00513935" w:rsidRDefault="00DA7470" w:rsidP="00D44027">
      <w:pPr>
        <w:spacing w:after="0" w:line="240" w:lineRule="auto"/>
        <w:jc w:val="both"/>
        <w:rPr>
          <w:i/>
        </w:rPr>
      </w:pPr>
      <w:r w:rsidRPr="00513935">
        <w:t>Sit upright and b</w:t>
      </w:r>
      <w:r w:rsidR="00AB3CF6" w:rsidRPr="00513935">
        <w:t>ring yourself into th</w:t>
      </w:r>
      <w:r w:rsidRPr="00513935">
        <w:t>e present</w:t>
      </w:r>
      <w:r w:rsidR="000C298E" w:rsidRPr="00513935">
        <w:t xml:space="preserve"> moment</w:t>
      </w:r>
      <w:r w:rsidR="002B064C" w:rsidRPr="00513935">
        <w:t>. Try stretching</w:t>
      </w:r>
      <w:r w:rsidR="00143454" w:rsidRPr="00513935">
        <w:t xml:space="preserve"> the crown of </w:t>
      </w:r>
      <w:r w:rsidR="002B064C" w:rsidRPr="00513935">
        <w:t xml:space="preserve">your </w:t>
      </w:r>
      <w:r w:rsidR="00143454" w:rsidRPr="00513935">
        <w:t>head</w:t>
      </w:r>
      <w:r w:rsidR="00AB3CF6" w:rsidRPr="00513935">
        <w:t xml:space="preserve"> toward </w:t>
      </w:r>
      <w:r w:rsidR="007C627D" w:rsidRPr="00513935">
        <w:t xml:space="preserve">the </w:t>
      </w:r>
      <w:r w:rsidR="00AB3CF6" w:rsidRPr="00513935">
        <w:t>heaven</w:t>
      </w:r>
      <w:r w:rsidR="007C627D" w:rsidRPr="00513935">
        <w:t>s</w:t>
      </w:r>
      <w:r w:rsidR="00AB3CF6" w:rsidRPr="00513935">
        <w:t xml:space="preserve"> and </w:t>
      </w:r>
      <w:r w:rsidR="002B064C" w:rsidRPr="00513935">
        <w:t>your</w:t>
      </w:r>
      <w:r w:rsidR="00AB3CF6" w:rsidRPr="00513935">
        <w:t xml:space="preserve"> t</w:t>
      </w:r>
      <w:r w:rsidR="00143454" w:rsidRPr="00513935">
        <w:t>ailbone</w:t>
      </w:r>
      <w:r w:rsidR="003E539B" w:rsidRPr="00513935">
        <w:t xml:space="preserve"> toward </w:t>
      </w:r>
      <w:r w:rsidR="00207046" w:rsidRPr="00513935">
        <w:t xml:space="preserve">the </w:t>
      </w:r>
      <w:r w:rsidR="003E539B" w:rsidRPr="00513935">
        <w:t xml:space="preserve">earth. </w:t>
      </w:r>
      <w:r w:rsidR="00143454" w:rsidRPr="00513935">
        <w:t>If you are sitting in a chair</w:t>
      </w:r>
      <w:r w:rsidR="0047038D" w:rsidRPr="00513935">
        <w:t>,</w:t>
      </w:r>
      <w:r w:rsidR="00143454" w:rsidRPr="00513935">
        <w:t xml:space="preserve"> p</w:t>
      </w:r>
      <w:r w:rsidR="00AB3CF6" w:rsidRPr="00513935">
        <w:t>lant the entire sole</w:t>
      </w:r>
      <w:r w:rsidR="00143454" w:rsidRPr="00513935">
        <w:t>s of your</w:t>
      </w:r>
      <w:r w:rsidR="000A1432" w:rsidRPr="00513935">
        <w:t xml:space="preserve"> fee</w:t>
      </w:r>
      <w:r w:rsidR="003E539B" w:rsidRPr="00513935">
        <w:t xml:space="preserve">t on the floor. </w:t>
      </w:r>
      <w:r w:rsidR="00AB3CF6" w:rsidRPr="00513935">
        <w:t xml:space="preserve">If possible, close your eyes. </w:t>
      </w:r>
      <w:r w:rsidR="00575092" w:rsidRPr="00513935">
        <w:t>Then ask yourself:</w:t>
      </w:r>
      <w:r w:rsidR="003E539B" w:rsidRPr="00513935">
        <w:t xml:space="preserve"> </w:t>
      </w:r>
      <w:r w:rsidR="00AB3CF6" w:rsidRPr="00513935">
        <w:rPr>
          <w:i/>
        </w:rPr>
        <w:t xml:space="preserve">What is my experience right </w:t>
      </w:r>
      <w:r w:rsidR="00655D26" w:rsidRPr="00513935">
        <w:rPr>
          <w:i/>
        </w:rPr>
        <w:t>now</w:t>
      </w:r>
      <w:r w:rsidR="00620185" w:rsidRPr="00513935">
        <w:rPr>
          <w:i/>
        </w:rPr>
        <w:t>—</w:t>
      </w:r>
      <w:r w:rsidR="00B36F12" w:rsidRPr="00513935">
        <w:rPr>
          <w:i/>
        </w:rPr>
        <w:t>in thoughts</w:t>
      </w:r>
      <w:r w:rsidR="00620185" w:rsidRPr="00513935">
        <w:rPr>
          <w:i/>
        </w:rPr>
        <w:t xml:space="preserve">, in feelings, </w:t>
      </w:r>
      <w:r w:rsidR="00FE5316" w:rsidRPr="00513935">
        <w:rPr>
          <w:i/>
        </w:rPr>
        <w:t xml:space="preserve">and </w:t>
      </w:r>
      <w:r w:rsidR="000C49F3" w:rsidRPr="00513935">
        <w:rPr>
          <w:i/>
        </w:rPr>
        <w:t>in my body’s sensation</w:t>
      </w:r>
      <w:r w:rsidR="00296A1F" w:rsidRPr="00513935">
        <w:rPr>
          <w:i/>
        </w:rPr>
        <w:t>s</w:t>
      </w:r>
      <w:r w:rsidR="00AB3CF6" w:rsidRPr="00513935">
        <w:rPr>
          <w:i/>
        </w:rPr>
        <w:t>?</w:t>
      </w:r>
      <w:r w:rsidR="005F3C6E" w:rsidRPr="00513935">
        <w:rPr>
          <w:i/>
        </w:rPr>
        <w:t xml:space="preserve"> </w:t>
      </w:r>
      <w:r w:rsidR="005F3C6E" w:rsidRPr="00513935">
        <w:t>Breathe</w:t>
      </w:r>
      <w:r w:rsidR="00207046" w:rsidRPr="00513935">
        <w:t xml:space="preserve"> and</w:t>
      </w:r>
      <w:r w:rsidR="00D43D97" w:rsidRPr="00513935">
        <w:t xml:space="preserve"> get to know </w:t>
      </w:r>
      <w:r w:rsidR="00FB098A" w:rsidRPr="00513935">
        <w:t>yourself</w:t>
      </w:r>
      <w:r w:rsidR="005F3C6E" w:rsidRPr="00513935">
        <w:t xml:space="preserve">. </w:t>
      </w:r>
      <w:r w:rsidR="00207046" w:rsidRPr="00513935">
        <w:rPr>
          <w:i/>
        </w:rPr>
        <w:t>(Pause)</w:t>
      </w:r>
      <w:r w:rsidR="00207046" w:rsidRPr="00513935">
        <w:t xml:space="preserve"> </w:t>
      </w:r>
      <w:r w:rsidR="00655D26" w:rsidRPr="00513935">
        <w:rPr>
          <w:i/>
        </w:rPr>
        <w:t xml:space="preserve">What is my experience right </w:t>
      </w:r>
      <w:r w:rsidR="00B36F12" w:rsidRPr="00513935">
        <w:rPr>
          <w:i/>
        </w:rPr>
        <w:t>n</w:t>
      </w:r>
      <w:r w:rsidR="00655D26" w:rsidRPr="00513935">
        <w:rPr>
          <w:i/>
        </w:rPr>
        <w:t>ow</w:t>
      </w:r>
      <w:r w:rsidR="00620185" w:rsidRPr="00513935">
        <w:rPr>
          <w:i/>
        </w:rPr>
        <w:t>—</w:t>
      </w:r>
      <w:r w:rsidR="00655D26" w:rsidRPr="00513935">
        <w:rPr>
          <w:i/>
        </w:rPr>
        <w:t>in</w:t>
      </w:r>
      <w:r w:rsidR="00B36F12" w:rsidRPr="00513935">
        <w:rPr>
          <w:i/>
        </w:rPr>
        <w:t xml:space="preserve"> </w:t>
      </w:r>
      <w:r w:rsidR="00620185" w:rsidRPr="00513935">
        <w:rPr>
          <w:i/>
        </w:rPr>
        <w:t xml:space="preserve">thoughts, in feelings, </w:t>
      </w:r>
      <w:r w:rsidR="00FE5316" w:rsidRPr="00513935">
        <w:rPr>
          <w:i/>
        </w:rPr>
        <w:t xml:space="preserve">and </w:t>
      </w:r>
      <w:r w:rsidR="00207046" w:rsidRPr="00513935">
        <w:rPr>
          <w:i/>
        </w:rPr>
        <w:t>in my body’s sensation</w:t>
      </w:r>
      <w:r w:rsidR="00296A1F" w:rsidRPr="00513935">
        <w:rPr>
          <w:i/>
        </w:rPr>
        <w:t>s</w:t>
      </w:r>
      <w:r w:rsidR="007065F2" w:rsidRPr="00513935">
        <w:rPr>
          <w:i/>
        </w:rPr>
        <w:t>?</w:t>
      </w:r>
      <w:r w:rsidR="00207046" w:rsidRPr="00513935">
        <w:rPr>
          <w:i/>
        </w:rPr>
        <w:t xml:space="preserve"> </w:t>
      </w:r>
      <w:r w:rsidR="00ED5548" w:rsidRPr="00513935">
        <w:t>Observe</w:t>
      </w:r>
      <w:r w:rsidR="00EA2D77" w:rsidRPr="00513935">
        <w:t xml:space="preserve"> and breathe</w:t>
      </w:r>
      <w:r w:rsidR="00ED5548" w:rsidRPr="00513935">
        <w:t xml:space="preserve">. </w:t>
      </w:r>
      <w:r w:rsidR="00366633" w:rsidRPr="00513935">
        <w:rPr>
          <w:i/>
        </w:rPr>
        <w:t xml:space="preserve">(Pause </w:t>
      </w:r>
      <w:r w:rsidR="00913A53" w:rsidRPr="00513935">
        <w:rPr>
          <w:i/>
        </w:rPr>
        <w:t xml:space="preserve">for </w:t>
      </w:r>
      <w:r w:rsidR="00366633" w:rsidRPr="00513935">
        <w:rPr>
          <w:i/>
        </w:rPr>
        <w:t>30 seconds</w:t>
      </w:r>
      <w:r w:rsidR="005F3C6E" w:rsidRPr="00513935">
        <w:rPr>
          <w:i/>
        </w:rPr>
        <w:t>)</w:t>
      </w:r>
      <w:r w:rsidR="00655D26" w:rsidRPr="00513935">
        <w:rPr>
          <w:i/>
        </w:rPr>
        <w:t xml:space="preserve"> </w:t>
      </w:r>
    </w:p>
    <w:p w14:paraId="2667D2BA" w14:textId="0BF868E4" w:rsidR="00993B47" w:rsidRPr="00513935" w:rsidRDefault="00993B47" w:rsidP="00D44027">
      <w:pPr>
        <w:spacing w:after="0" w:line="240" w:lineRule="auto"/>
        <w:jc w:val="both"/>
      </w:pPr>
    </w:p>
    <w:p w14:paraId="2C9F7A04" w14:textId="752825F8" w:rsidR="00FB098A" w:rsidRPr="00513935" w:rsidRDefault="000A1432" w:rsidP="00D44027">
      <w:pPr>
        <w:spacing w:after="0" w:line="240" w:lineRule="auto"/>
        <w:jc w:val="both"/>
      </w:pPr>
      <w:r w:rsidRPr="00513935">
        <w:t>At this stage</w:t>
      </w:r>
      <w:r w:rsidR="002B064C" w:rsidRPr="00513935">
        <w:t>,</w:t>
      </w:r>
      <w:r w:rsidRPr="00513935">
        <w:t xml:space="preserve"> your mind might be bouncing all over </w:t>
      </w:r>
      <w:r w:rsidR="00143454" w:rsidRPr="00513935">
        <w:t>the place like an active and easily distracted</w:t>
      </w:r>
      <w:r w:rsidR="003E539B" w:rsidRPr="00513935">
        <w:t xml:space="preserve"> puppy. </w:t>
      </w:r>
      <w:r w:rsidR="00926341" w:rsidRPr="00513935">
        <w:t xml:space="preserve">Observe where </w:t>
      </w:r>
      <w:r w:rsidR="002B064C" w:rsidRPr="00513935">
        <w:t xml:space="preserve">your thoughts </w:t>
      </w:r>
      <w:r w:rsidR="00913A53" w:rsidRPr="00513935">
        <w:t>are going</w:t>
      </w:r>
      <w:r w:rsidR="005901A3" w:rsidRPr="00513935">
        <w:t xml:space="preserve"> and then g</w:t>
      </w:r>
      <w:r w:rsidRPr="00513935">
        <w:t>ently</w:t>
      </w:r>
      <w:r w:rsidR="009D21ED" w:rsidRPr="00513935">
        <w:t xml:space="preserve"> draw </w:t>
      </w:r>
      <w:r w:rsidR="002B064C" w:rsidRPr="00513935">
        <w:t>them</w:t>
      </w:r>
      <w:r w:rsidR="003E539B" w:rsidRPr="00513935">
        <w:t xml:space="preserve"> back to</w:t>
      </w:r>
      <w:r w:rsidR="009D21ED" w:rsidRPr="00513935">
        <w:t xml:space="preserve"> </w:t>
      </w:r>
      <w:r w:rsidR="003F678E" w:rsidRPr="00513935">
        <w:t>connect with your</w:t>
      </w:r>
      <w:r w:rsidR="003E539B" w:rsidRPr="00513935">
        <w:t xml:space="preserve"> body</w:t>
      </w:r>
      <w:r w:rsidR="009D21ED" w:rsidRPr="00513935">
        <w:t xml:space="preserve"> and </w:t>
      </w:r>
      <w:r w:rsidR="00564329" w:rsidRPr="00513935">
        <w:t xml:space="preserve">your </w:t>
      </w:r>
      <w:r w:rsidR="00754DD9" w:rsidRPr="00513935">
        <w:t>breath</w:t>
      </w:r>
      <w:r w:rsidR="007F1FB0" w:rsidRPr="00513935">
        <w:t>.</w:t>
      </w:r>
      <w:r w:rsidR="003178D7" w:rsidRPr="00513935">
        <w:t xml:space="preserve"> </w:t>
      </w:r>
      <w:r w:rsidR="003178D7" w:rsidRPr="00513935">
        <w:rPr>
          <w:i/>
        </w:rPr>
        <w:t>(Pause)</w:t>
      </w:r>
    </w:p>
    <w:p w14:paraId="7D18B721" w14:textId="77777777" w:rsidR="00FB098A" w:rsidRPr="00513935" w:rsidRDefault="00FB098A" w:rsidP="00D44027">
      <w:pPr>
        <w:spacing w:after="0" w:line="240" w:lineRule="auto"/>
        <w:jc w:val="both"/>
      </w:pPr>
    </w:p>
    <w:p w14:paraId="7E9B106D" w14:textId="05ACB5BD" w:rsidR="0064154B" w:rsidRPr="00513935" w:rsidRDefault="008321DC" w:rsidP="00D44027">
      <w:pPr>
        <w:widowControl w:val="0"/>
        <w:tabs>
          <w:tab w:val="left" w:pos="8018"/>
        </w:tabs>
        <w:spacing w:after="0" w:line="240" w:lineRule="auto"/>
        <w:jc w:val="both"/>
        <w:rPr>
          <w:b/>
        </w:rPr>
      </w:pPr>
      <w:r w:rsidRPr="00513935">
        <w:t>Let’s move to</w:t>
      </w:r>
      <w:r w:rsidR="0061271F" w:rsidRPr="00513935">
        <w:rPr>
          <w:b/>
        </w:rPr>
        <w:t xml:space="preserve"> </w:t>
      </w:r>
      <w:r w:rsidR="00143454" w:rsidRPr="00513935">
        <w:rPr>
          <w:b/>
        </w:rPr>
        <w:t>GATHERING</w:t>
      </w:r>
      <w:r w:rsidR="00A37714" w:rsidRPr="00513935">
        <w:t>.</w:t>
      </w:r>
    </w:p>
    <w:p w14:paraId="1E2628C3" w14:textId="776B234E" w:rsidR="007401D1" w:rsidRPr="00513935" w:rsidRDefault="00143454" w:rsidP="00D44027">
      <w:pPr>
        <w:widowControl w:val="0"/>
        <w:spacing w:after="0" w:line="240" w:lineRule="auto"/>
        <w:jc w:val="both"/>
      </w:pPr>
      <w:r w:rsidRPr="00513935">
        <w:t>R</w:t>
      </w:r>
      <w:r w:rsidR="00AB3CF6" w:rsidRPr="00513935">
        <w:t>edirect</w:t>
      </w:r>
      <w:r w:rsidR="009603EF" w:rsidRPr="00513935">
        <w:t xml:space="preserve"> your</w:t>
      </w:r>
      <w:r w:rsidR="0065671E" w:rsidRPr="00513935">
        <w:t xml:space="preserve"> full attention to </w:t>
      </w:r>
      <w:r w:rsidR="00913A53" w:rsidRPr="00513935">
        <w:t xml:space="preserve">your </w:t>
      </w:r>
      <w:r w:rsidR="0065671E" w:rsidRPr="00513935">
        <w:t>breathing</w:t>
      </w:r>
      <w:r w:rsidR="00A37714" w:rsidRPr="00513935">
        <w:t>—</w:t>
      </w:r>
      <w:r w:rsidR="007401D1" w:rsidRPr="00513935">
        <w:t xml:space="preserve">to </w:t>
      </w:r>
      <w:r w:rsidR="00AB3CF6" w:rsidRPr="00513935">
        <w:t>each in-breath and each out-breath as the</w:t>
      </w:r>
      <w:r w:rsidR="003E539B" w:rsidRPr="00513935">
        <w:t xml:space="preserve">y follow one after the other. </w:t>
      </w:r>
      <w:r w:rsidR="00366633" w:rsidRPr="00513935">
        <w:t>Your breath</w:t>
      </w:r>
      <w:r w:rsidR="00AB3CF6" w:rsidRPr="00513935">
        <w:t xml:space="preserve"> function</w:t>
      </w:r>
      <w:r w:rsidR="00366633" w:rsidRPr="00513935">
        <w:t>s</w:t>
      </w:r>
      <w:r w:rsidR="00AB3CF6" w:rsidRPr="00513935">
        <w:t xml:space="preserve"> as an anchor </w:t>
      </w:r>
      <w:r w:rsidR="00575092" w:rsidRPr="00513935">
        <w:t>to bring you into the present</w:t>
      </w:r>
      <w:r w:rsidR="00552CFA" w:rsidRPr="00513935">
        <w:t xml:space="preserve"> moment</w:t>
      </w:r>
      <w:r w:rsidR="00575092" w:rsidRPr="00513935">
        <w:t>, to</w:t>
      </w:r>
      <w:r w:rsidR="008E008E" w:rsidRPr="00513935">
        <w:t xml:space="preserve"> help you </w:t>
      </w:r>
      <w:r w:rsidR="002B064C" w:rsidRPr="00513935">
        <w:lastRenderedPageBreak/>
        <w:t xml:space="preserve">find stillness, and to </w:t>
      </w:r>
      <w:r w:rsidR="008E008E" w:rsidRPr="00513935">
        <w:t>tune</w:t>
      </w:r>
      <w:r w:rsidR="00B863D3" w:rsidRPr="00513935">
        <w:t xml:space="preserve"> your </w:t>
      </w:r>
      <w:r w:rsidR="00AB3CF6" w:rsidRPr="00513935">
        <w:t>awareness.</w:t>
      </w:r>
      <w:r w:rsidR="003E539B" w:rsidRPr="00513935">
        <w:t xml:space="preserve"> </w:t>
      </w:r>
      <w:r w:rsidR="00AB3CF6" w:rsidRPr="00513935">
        <w:t>Obser</w:t>
      </w:r>
      <w:r w:rsidR="00FB098A" w:rsidRPr="00513935">
        <w:t xml:space="preserve">ve your breathing for </w:t>
      </w:r>
      <w:r w:rsidR="00B606D3" w:rsidRPr="00513935">
        <w:t>thirty</w:t>
      </w:r>
      <w:r w:rsidR="00FB098A" w:rsidRPr="00513935">
        <w:t xml:space="preserve"> seconds</w:t>
      </w:r>
      <w:r w:rsidR="00AB3CF6" w:rsidRPr="00513935">
        <w:t>.</w:t>
      </w:r>
      <w:r w:rsidR="00326893" w:rsidRPr="00513935">
        <w:t xml:space="preserve"> </w:t>
      </w:r>
      <w:r w:rsidR="00366633" w:rsidRPr="00513935">
        <w:rPr>
          <w:i/>
        </w:rPr>
        <w:t xml:space="preserve">(Pause </w:t>
      </w:r>
      <w:r w:rsidR="00913A53" w:rsidRPr="00513935">
        <w:rPr>
          <w:i/>
        </w:rPr>
        <w:t xml:space="preserve">for </w:t>
      </w:r>
      <w:r w:rsidR="00366633" w:rsidRPr="00513935">
        <w:rPr>
          <w:i/>
        </w:rPr>
        <w:t>30 seconds</w:t>
      </w:r>
      <w:r w:rsidR="003C0DC3" w:rsidRPr="00513935">
        <w:rPr>
          <w:i/>
        </w:rPr>
        <w:t>)</w:t>
      </w:r>
      <w:r w:rsidR="00FB098A" w:rsidRPr="00513935">
        <w:t xml:space="preserve"> </w:t>
      </w:r>
    </w:p>
    <w:p w14:paraId="682BCBEF" w14:textId="77777777" w:rsidR="00913A53" w:rsidRPr="00513935" w:rsidRDefault="00913A53" w:rsidP="00D44027">
      <w:pPr>
        <w:widowControl w:val="0"/>
        <w:spacing w:after="0" w:line="240" w:lineRule="auto"/>
        <w:jc w:val="both"/>
      </w:pPr>
    </w:p>
    <w:p w14:paraId="17E8A681" w14:textId="0E7DA73B" w:rsidR="00143454" w:rsidRPr="00513935" w:rsidRDefault="008321DC" w:rsidP="00D44027">
      <w:pPr>
        <w:spacing w:after="0" w:line="240" w:lineRule="auto"/>
        <w:jc w:val="both"/>
      </w:pPr>
      <w:r w:rsidRPr="00513935">
        <w:t xml:space="preserve">Now </w:t>
      </w:r>
      <w:r w:rsidR="005901A3" w:rsidRPr="00513935">
        <w:t xml:space="preserve">we will </w:t>
      </w:r>
      <w:r w:rsidRPr="00513935">
        <w:t>go</w:t>
      </w:r>
      <w:r w:rsidR="00AB3CF6" w:rsidRPr="00513935">
        <w:t xml:space="preserve"> to </w:t>
      </w:r>
      <w:r w:rsidR="00AB3CF6" w:rsidRPr="00513935">
        <w:rPr>
          <w:b/>
        </w:rPr>
        <w:t>EXPANDING</w:t>
      </w:r>
      <w:r w:rsidR="00A37714" w:rsidRPr="00513935">
        <w:t>.</w:t>
      </w:r>
    </w:p>
    <w:p w14:paraId="5348579D" w14:textId="12BF1438" w:rsidR="007065F2" w:rsidRPr="00513935" w:rsidRDefault="00AB3CF6" w:rsidP="00D44027">
      <w:pPr>
        <w:spacing w:after="0" w:line="240" w:lineRule="auto"/>
        <w:jc w:val="both"/>
        <w:rPr>
          <w:i/>
        </w:rPr>
      </w:pPr>
      <w:r w:rsidRPr="00513935">
        <w:t xml:space="preserve">Expand the field of your awareness around your breathing </w:t>
      </w:r>
      <w:r w:rsidR="003178D7" w:rsidRPr="00513935">
        <w:t>so that you have a sense of</w:t>
      </w:r>
      <w:r w:rsidR="00686FC1" w:rsidRPr="00513935">
        <w:t xml:space="preserve"> your</w:t>
      </w:r>
      <w:r w:rsidR="00BD077E" w:rsidRPr="00513935">
        <w:t>self</w:t>
      </w:r>
      <w:r w:rsidRPr="00513935">
        <w:t xml:space="preserve"> as a </w:t>
      </w:r>
      <w:r w:rsidR="00BD077E" w:rsidRPr="00513935">
        <w:t xml:space="preserve">composite </w:t>
      </w:r>
      <w:r w:rsidR="00B863D3" w:rsidRPr="00513935">
        <w:t xml:space="preserve">whole </w:t>
      </w:r>
      <w:r w:rsidR="00BD077E" w:rsidRPr="00513935">
        <w:t xml:space="preserve">of mind, body, and emotions, </w:t>
      </w:r>
      <w:r w:rsidR="007401D1" w:rsidRPr="00513935">
        <w:t xml:space="preserve">including </w:t>
      </w:r>
      <w:r w:rsidR="00BD077E" w:rsidRPr="00513935">
        <w:t>the part of you that observes those things.</w:t>
      </w:r>
      <w:r w:rsidR="00FB098A" w:rsidRPr="00513935">
        <w:t xml:space="preserve"> </w:t>
      </w:r>
      <w:r w:rsidR="00FB098A" w:rsidRPr="00513935">
        <w:rPr>
          <w:i/>
        </w:rPr>
        <w:t>(Pause</w:t>
      </w:r>
      <w:r w:rsidR="00575092" w:rsidRPr="00513935">
        <w:rPr>
          <w:i/>
        </w:rPr>
        <w:t xml:space="preserve"> </w:t>
      </w:r>
      <w:r w:rsidR="00913A53" w:rsidRPr="00513935">
        <w:rPr>
          <w:i/>
        </w:rPr>
        <w:t xml:space="preserve">for </w:t>
      </w:r>
      <w:r w:rsidR="00926341" w:rsidRPr="00513935">
        <w:rPr>
          <w:i/>
        </w:rPr>
        <w:t>1</w:t>
      </w:r>
      <w:r w:rsidR="00EA2D77" w:rsidRPr="00513935">
        <w:rPr>
          <w:i/>
        </w:rPr>
        <w:t>0 seconds</w:t>
      </w:r>
      <w:r w:rsidR="00FB098A" w:rsidRPr="00513935">
        <w:rPr>
          <w:i/>
        </w:rPr>
        <w:t>)</w:t>
      </w:r>
      <w:r w:rsidR="00BD077E" w:rsidRPr="00513935">
        <w:rPr>
          <w:i/>
        </w:rPr>
        <w:t xml:space="preserve"> </w:t>
      </w:r>
      <w:r w:rsidRPr="00513935">
        <w:t>Noti</w:t>
      </w:r>
      <w:r w:rsidR="0065671E" w:rsidRPr="00513935">
        <w:t xml:space="preserve">ce how your body moves as you </w:t>
      </w:r>
      <w:r w:rsidRPr="00513935">
        <w:t>br</w:t>
      </w:r>
      <w:r w:rsidR="0065671E" w:rsidRPr="00513935">
        <w:t>eathe</w:t>
      </w:r>
      <w:r w:rsidR="003E539B" w:rsidRPr="00513935">
        <w:t xml:space="preserve">. </w:t>
      </w:r>
      <w:r w:rsidR="00296A1F" w:rsidRPr="00513935">
        <w:rPr>
          <w:i/>
        </w:rPr>
        <w:t>(Pause)</w:t>
      </w:r>
      <w:r w:rsidR="003E539B" w:rsidRPr="00513935">
        <w:t xml:space="preserve"> Notice your posture</w:t>
      </w:r>
      <w:r w:rsidR="00BD077E" w:rsidRPr="00513935">
        <w:t xml:space="preserve"> and</w:t>
      </w:r>
      <w:r w:rsidR="003C0DC3" w:rsidRPr="00513935">
        <w:t xml:space="preserve"> your</w:t>
      </w:r>
      <w:r w:rsidR="00BD077E" w:rsidRPr="00513935">
        <w:t xml:space="preserve"> face</w:t>
      </w:r>
      <w:r w:rsidR="003E539B" w:rsidRPr="00513935">
        <w:t xml:space="preserve">. </w:t>
      </w:r>
      <w:r w:rsidR="00F11124" w:rsidRPr="00513935">
        <w:rPr>
          <w:i/>
        </w:rPr>
        <w:t xml:space="preserve">(Pause </w:t>
      </w:r>
      <w:r w:rsidR="00913A53" w:rsidRPr="00513935">
        <w:rPr>
          <w:i/>
        </w:rPr>
        <w:t xml:space="preserve">for </w:t>
      </w:r>
      <w:r w:rsidR="00F11124" w:rsidRPr="00513935">
        <w:rPr>
          <w:i/>
        </w:rPr>
        <w:t>30 seconds</w:t>
      </w:r>
      <w:r w:rsidR="003E539B" w:rsidRPr="00513935">
        <w:rPr>
          <w:i/>
        </w:rPr>
        <w:t>)</w:t>
      </w:r>
    </w:p>
    <w:p w14:paraId="1955F715" w14:textId="77777777" w:rsidR="007065F2" w:rsidRPr="00513935" w:rsidRDefault="007065F2" w:rsidP="00D44027">
      <w:pPr>
        <w:spacing w:after="0" w:line="240" w:lineRule="auto"/>
        <w:jc w:val="both"/>
      </w:pPr>
    </w:p>
    <w:p w14:paraId="11F49A54" w14:textId="4E7A7C1D" w:rsidR="0065671E" w:rsidRPr="00513935" w:rsidRDefault="00143454" w:rsidP="00D44027">
      <w:pPr>
        <w:spacing w:after="0" w:line="240" w:lineRule="auto"/>
        <w:jc w:val="both"/>
        <w:rPr>
          <w:i/>
        </w:rPr>
      </w:pPr>
      <w:r w:rsidRPr="00513935">
        <w:t>Now p</w:t>
      </w:r>
      <w:r w:rsidR="00575092" w:rsidRPr="00513935">
        <w:t>ause</w:t>
      </w:r>
      <w:r w:rsidR="006B2E3D" w:rsidRPr="00513935">
        <w:t>,</w:t>
      </w:r>
      <w:r w:rsidR="00AB3CF6" w:rsidRPr="00513935">
        <w:t xml:space="preserve"> and </w:t>
      </w:r>
      <w:r w:rsidR="00575092" w:rsidRPr="00513935">
        <w:t xml:space="preserve">notice how you feel. </w:t>
      </w:r>
      <w:r w:rsidR="00575092" w:rsidRPr="00513935">
        <w:rPr>
          <w:i/>
        </w:rPr>
        <w:t>(Pause</w:t>
      </w:r>
      <w:r w:rsidR="0065671E" w:rsidRPr="00513935">
        <w:rPr>
          <w:i/>
        </w:rPr>
        <w:t xml:space="preserve"> </w:t>
      </w:r>
      <w:r w:rsidR="00913A53" w:rsidRPr="00513935">
        <w:rPr>
          <w:i/>
        </w:rPr>
        <w:t xml:space="preserve">for </w:t>
      </w:r>
      <w:r w:rsidR="0065671E" w:rsidRPr="00513935">
        <w:rPr>
          <w:i/>
        </w:rPr>
        <w:t>10 seconds</w:t>
      </w:r>
      <w:r w:rsidR="00575092" w:rsidRPr="00513935">
        <w:rPr>
          <w:i/>
        </w:rPr>
        <w:t xml:space="preserve">) </w:t>
      </w:r>
    </w:p>
    <w:p w14:paraId="6FD136BE" w14:textId="77777777" w:rsidR="0065671E" w:rsidRPr="00513935" w:rsidRDefault="0065671E" w:rsidP="00D44027">
      <w:pPr>
        <w:spacing w:after="0" w:line="240" w:lineRule="auto"/>
        <w:jc w:val="both"/>
      </w:pPr>
    </w:p>
    <w:p w14:paraId="6F9DE95D" w14:textId="6100344E" w:rsidR="00413082" w:rsidRPr="00513935" w:rsidRDefault="00575092" w:rsidP="00D44027">
      <w:pPr>
        <w:spacing w:after="0" w:line="240" w:lineRule="auto"/>
        <w:jc w:val="both"/>
      </w:pPr>
      <w:r w:rsidRPr="00513935">
        <w:t>R</w:t>
      </w:r>
      <w:r w:rsidR="00AB3CF6" w:rsidRPr="00513935">
        <w:t xml:space="preserve">edirect your mind </w:t>
      </w:r>
      <w:r w:rsidR="001D7958" w:rsidRPr="00513935">
        <w:t xml:space="preserve">back </w:t>
      </w:r>
      <w:r w:rsidR="00AB3CF6" w:rsidRPr="00513935">
        <w:t>to the meeting.</w:t>
      </w:r>
      <w:r w:rsidR="003E539B" w:rsidRPr="00513935">
        <w:t xml:space="preserve"> </w:t>
      </w:r>
      <w:r w:rsidR="00D81857" w:rsidRPr="00513935">
        <w:t xml:space="preserve">We </w:t>
      </w:r>
      <w:r w:rsidR="00B75D41" w:rsidRPr="00513935">
        <w:t>hope that you have begun your own daily practice of this technique</w:t>
      </w:r>
      <w:r w:rsidR="006B6588" w:rsidRPr="00513935">
        <w:t xml:space="preserve">. </w:t>
      </w:r>
      <w:r w:rsidR="00B75D41" w:rsidRPr="00513935">
        <w:t>Any athlete or musician knows th</w:t>
      </w:r>
      <w:r w:rsidR="00631DA0" w:rsidRPr="00513935">
        <w:t xml:space="preserve">at a skill is only useful if </w:t>
      </w:r>
      <w:r w:rsidR="00D81857" w:rsidRPr="00513935">
        <w:t xml:space="preserve">you </w:t>
      </w:r>
      <w:r w:rsidR="006725AC" w:rsidRPr="00513935">
        <w:t>practice</w:t>
      </w:r>
      <w:r w:rsidR="00B75D41" w:rsidRPr="00513935">
        <w:t xml:space="preserve"> </w:t>
      </w:r>
      <w:r w:rsidR="005901A3" w:rsidRPr="00513935">
        <w:t>it</w:t>
      </w:r>
      <w:r w:rsidR="006B6588" w:rsidRPr="00513935">
        <w:t xml:space="preserve"> regularly. </w:t>
      </w:r>
      <w:r w:rsidR="00DF2C5A" w:rsidRPr="00513935">
        <w:t>Regular practice makes the skill</w:t>
      </w:r>
      <w:r w:rsidR="00F11124" w:rsidRPr="00513935">
        <w:t xml:space="preserve"> available to </w:t>
      </w:r>
      <w:r w:rsidR="00676B8D" w:rsidRPr="00513935">
        <w:t xml:space="preserve">you </w:t>
      </w:r>
      <w:r w:rsidR="00B75D41" w:rsidRPr="00513935">
        <w:t>in the crush</w:t>
      </w:r>
      <w:r w:rsidR="00DF2C5A" w:rsidRPr="00513935">
        <w:t xml:space="preserve"> or crisis</w:t>
      </w:r>
      <w:r w:rsidR="00B75D41" w:rsidRPr="00513935">
        <w:t xml:space="preserve"> of the </w:t>
      </w:r>
      <w:r w:rsidR="00DF2C5A" w:rsidRPr="00513935">
        <w:t>moment</w:t>
      </w:r>
      <w:r w:rsidR="00F11124" w:rsidRPr="00513935">
        <w:t xml:space="preserve">. </w:t>
      </w:r>
      <w:r w:rsidR="00685219" w:rsidRPr="00513935">
        <w:t>The skill</w:t>
      </w:r>
      <w:r w:rsidR="00B75D41" w:rsidRPr="00513935">
        <w:t xml:space="preserve"> won’t be </w:t>
      </w:r>
      <w:r w:rsidR="006B6588" w:rsidRPr="00513935">
        <w:t>there if you don’t practice it.</w:t>
      </w:r>
      <w:r w:rsidR="00B75D41" w:rsidRPr="00513935">
        <w:t xml:space="preserve"> </w:t>
      </w:r>
      <w:r w:rsidR="005901A3" w:rsidRPr="00513935">
        <w:t xml:space="preserve">Train yourself </w:t>
      </w:r>
      <w:r w:rsidR="001C5BF7" w:rsidRPr="00513935">
        <w:t xml:space="preserve">in mindfulness </w:t>
      </w:r>
      <w:r w:rsidR="005901A3" w:rsidRPr="00513935">
        <w:t>with</w:t>
      </w:r>
      <w:r w:rsidR="00296A1F" w:rsidRPr="00513935">
        <w:t xml:space="preserve"> the </w:t>
      </w:r>
      <w:r w:rsidR="00296A1F" w:rsidRPr="00513935">
        <w:rPr>
          <w:b/>
        </w:rPr>
        <w:t>3-</w:t>
      </w:r>
      <w:r w:rsidR="00AB3CF6" w:rsidRPr="00513935">
        <w:rPr>
          <w:b/>
        </w:rPr>
        <w:t>Minute Breathing Space</w:t>
      </w:r>
      <w:r w:rsidR="00AB3CF6" w:rsidRPr="00513935">
        <w:t xml:space="preserve"> in the morning and </w:t>
      </w:r>
      <w:r w:rsidR="006B2E3D" w:rsidRPr="00513935">
        <w:t xml:space="preserve">again </w:t>
      </w:r>
      <w:r w:rsidR="00AB3CF6" w:rsidRPr="00513935">
        <w:t>later in the day</w:t>
      </w:r>
      <w:r w:rsidR="001C5BF7" w:rsidRPr="00513935">
        <w:t xml:space="preserve">. Your goal is to </w:t>
      </w:r>
      <w:r w:rsidR="00AB3CF6" w:rsidRPr="00513935">
        <w:t>maintain awareness</w:t>
      </w:r>
      <w:r w:rsidR="006732C8" w:rsidRPr="00513935">
        <w:t xml:space="preserve"> in the present moment without judging wh</w:t>
      </w:r>
      <w:r w:rsidR="00AB3CF6" w:rsidRPr="00513935">
        <w:t xml:space="preserve">o you are </w:t>
      </w:r>
      <w:r w:rsidR="006732C8" w:rsidRPr="00513935">
        <w:t>or what you are experiencing.</w:t>
      </w:r>
    </w:p>
    <w:p w14:paraId="35696AB4" w14:textId="3B05A4C7" w:rsidR="006732C8" w:rsidRPr="00513935" w:rsidRDefault="006732C8" w:rsidP="00D44027">
      <w:pPr>
        <w:spacing w:after="0" w:line="240" w:lineRule="auto"/>
        <w:jc w:val="both"/>
      </w:pPr>
    </w:p>
    <w:p w14:paraId="628F350A" w14:textId="0AA251D8" w:rsidR="00454788" w:rsidRPr="00513935" w:rsidRDefault="00454788" w:rsidP="00D44027">
      <w:pPr>
        <w:spacing w:after="0" w:line="240" w:lineRule="auto"/>
        <w:jc w:val="both"/>
      </w:pPr>
      <w:r w:rsidRPr="00513935">
        <w:t>Take a deep breath.</w:t>
      </w:r>
    </w:p>
    <w:p w14:paraId="5A5D3C08" w14:textId="77777777" w:rsidR="00402BA0" w:rsidRPr="00513935" w:rsidRDefault="00402BA0" w:rsidP="00402BA0">
      <w:pPr>
        <w:spacing w:after="0" w:line="240" w:lineRule="auto"/>
        <w:jc w:val="both"/>
        <w:rPr>
          <w:i/>
        </w:rPr>
      </w:pPr>
      <w:r w:rsidRPr="00513935">
        <w:rPr>
          <w:i/>
        </w:rPr>
        <w:t>(If time permits, ask, “Does anyone have comments or questions about this training?”)</w:t>
      </w:r>
    </w:p>
    <w:p w14:paraId="02CCBBC8" w14:textId="77777777" w:rsidR="00685219" w:rsidRPr="00513935" w:rsidRDefault="00685219" w:rsidP="00D44027">
      <w:pPr>
        <w:spacing w:after="0" w:line="240" w:lineRule="auto"/>
        <w:jc w:val="both"/>
      </w:pPr>
    </w:p>
    <w:p w14:paraId="034C991D" w14:textId="77777777" w:rsidR="00285B9A" w:rsidRPr="00513935" w:rsidRDefault="00BD077E" w:rsidP="00D44027">
      <w:pPr>
        <w:spacing w:after="0" w:line="240" w:lineRule="auto"/>
        <w:jc w:val="both"/>
        <w:rPr>
          <w:b/>
        </w:rPr>
      </w:pPr>
      <w:r w:rsidRPr="00513935">
        <w:rPr>
          <w:b/>
        </w:rPr>
        <w:t>0:20</w:t>
      </w:r>
      <w:r w:rsidR="00285B9A" w:rsidRPr="00513935">
        <w:rPr>
          <w:b/>
        </w:rPr>
        <w:tab/>
        <w:t>KARIS CONFESSION</w:t>
      </w:r>
    </w:p>
    <w:p w14:paraId="2C9A9C85" w14:textId="77777777" w:rsidR="00685219" w:rsidRPr="00513935" w:rsidRDefault="00685219" w:rsidP="00D44027">
      <w:pPr>
        <w:spacing w:after="0" w:line="240" w:lineRule="auto"/>
        <w:jc w:val="both"/>
      </w:pPr>
    </w:p>
    <w:p w14:paraId="42736085" w14:textId="77777777" w:rsidR="00285B9A" w:rsidRPr="00513935" w:rsidRDefault="00BD077E" w:rsidP="00D44027">
      <w:pPr>
        <w:spacing w:after="0" w:line="240" w:lineRule="auto"/>
        <w:jc w:val="both"/>
        <w:rPr>
          <w:b/>
        </w:rPr>
      </w:pPr>
      <w:r w:rsidRPr="00513935">
        <w:rPr>
          <w:b/>
        </w:rPr>
        <w:t>0:21</w:t>
      </w:r>
      <w:r w:rsidR="00285B9A" w:rsidRPr="00513935">
        <w:rPr>
          <w:b/>
        </w:rPr>
        <w:tab/>
        <w:t>TOOLBOX</w:t>
      </w:r>
    </w:p>
    <w:p w14:paraId="5F4AA814" w14:textId="77777777" w:rsidR="00685219" w:rsidRPr="00513935" w:rsidRDefault="00685219" w:rsidP="00D44027">
      <w:pPr>
        <w:spacing w:after="0" w:line="240" w:lineRule="auto"/>
        <w:jc w:val="both"/>
      </w:pPr>
    </w:p>
    <w:p w14:paraId="4E1EF855" w14:textId="73D8FA36" w:rsidR="002B0994" w:rsidRPr="00513935" w:rsidRDefault="00931E70" w:rsidP="00D44027">
      <w:pPr>
        <w:spacing w:after="0" w:line="240" w:lineRule="auto"/>
        <w:jc w:val="both"/>
      </w:pPr>
      <w:r w:rsidRPr="00513935">
        <w:t>Let’s continue to explore KF</w:t>
      </w:r>
      <w:r w:rsidR="00F7757A" w:rsidRPr="00513935">
        <w:t xml:space="preserve"> Confession 1</w:t>
      </w:r>
      <w:r w:rsidR="00EB32E6" w:rsidRPr="00513935">
        <w:t xml:space="preserve">: </w:t>
      </w:r>
    </w:p>
    <w:p w14:paraId="1CBFAFD8" w14:textId="775165F9" w:rsidR="00DA0EF4" w:rsidRPr="00513935" w:rsidRDefault="00DA0EF4" w:rsidP="00D44027">
      <w:pPr>
        <w:spacing w:after="0" w:line="240" w:lineRule="auto"/>
        <w:jc w:val="both"/>
      </w:pPr>
    </w:p>
    <w:p w14:paraId="08C2008A" w14:textId="47A841A9" w:rsidR="00DA0EF4" w:rsidRPr="00513935" w:rsidRDefault="00DA0EF4" w:rsidP="00D44027">
      <w:pPr>
        <w:spacing w:after="0" w:line="240" w:lineRule="auto"/>
        <w:jc w:val="center"/>
      </w:pPr>
      <w:r w:rsidRPr="00513935">
        <w:t>We confess that we have worship</w:t>
      </w:r>
      <w:r w:rsidR="00782951">
        <w:t>p</w:t>
      </w:r>
      <w:r w:rsidRPr="00513935">
        <w:t>ed and served an Idol Self that we have created.</w:t>
      </w:r>
    </w:p>
    <w:p w14:paraId="2167C44F" w14:textId="77777777" w:rsidR="009B1330" w:rsidRPr="00513935" w:rsidRDefault="009B1330" w:rsidP="00D44027">
      <w:pPr>
        <w:spacing w:after="0" w:line="240" w:lineRule="auto"/>
        <w:jc w:val="both"/>
      </w:pPr>
    </w:p>
    <w:p w14:paraId="64264A8D" w14:textId="65A9154C" w:rsidR="00012611" w:rsidRPr="00513935" w:rsidRDefault="00731343" w:rsidP="00D44027">
      <w:pPr>
        <w:spacing w:after="0" w:line="240" w:lineRule="auto"/>
        <w:jc w:val="both"/>
      </w:pPr>
      <w:r w:rsidRPr="00513935">
        <w:t>You might wonder why</w:t>
      </w:r>
      <w:r w:rsidR="00B863D3" w:rsidRPr="00513935">
        <w:t>,</w:t>
      </w:r>
      <w:r w:rsidRPr="00513935">
        <w:t xml:space="preserve"> in KF</w:t>
      </w:r>
      <w:r w:rsidR="00B863D3" w:rsidRPr="00513935">
        <w:t>,</w:t>
      </w:r>
      <w:r w:rsidRPr="00513935">
        <w:t xml:space="preserve"> we </w:t>
      </w:r>
      <w:r w:rsidR="001E22F8" w:rsidRPr="00513935">
        <w:t xml:space="preserve">decided to </w:t>
      </w:r>
      <w:r w:rsidRPr="00513935">
        <w:t xml:space="preserve">change the language of familiar Bible translations and </w:t>
      </w:r>
      <w:r w:rsidR="001D7958" w:rsidRPr="00513935">
        <w:t>introduce</w:t>
      </w:r>
      <w:r w:rsidRPr="00513935">
        <w:t xml:space="preserve"> </w:t>
      </w:r>
      <w:r w:rsidR="00D45029" w:rsidRPr="00513935">
        <w:t xml:space="preserve">a </w:t>
      </w:r>
      <w:r w:rsidRPr="00513935">
        <w:t xml:space="preserve">vocabulary that may seem strange to some of you. </w:t>
      </w:r>
      <w:r w:rsidR="00D45029" w:rsidRPr="00513935">
        <w:t xml:space="preserve">Let’s look at some of the thinking behind this decision to retranslate. </w:t>
      </w:r>
      <w:r w:rsidRPr="00513935">
        <w:t xml:space="preserve">If you have grown up in </w:t>
      </w:r>
      <w:r w:rsidR="007D67A7" w:rsidRPr="00513935">
        <w:t xml:space="preserve">the </w:t>
      </w:r>
      <w:r w:rsidRPr="00513935">
        <w:t xml:space="preserve">church, you will have heard certain words </w:t>
      </w:r>
      <w:proofErr w:type="gramStart"/>
      <w:r w:rsidRPr="00513935">
        <w:t>repeated over and over again</w:t>
      </w:r>
      <w:proofErr w:type="gramEnd"/>
      <w:r w:rsidR="00B863D3" w:rsidRPr="00513935">
        <w:t>,</w:t>
      </w:r>
      <w:r w:rsidR="00012611" w:rsidRPr="00513935">
        <w:t xml:space="preserve"> and</w:t>
      </w:r>
      <w:r w:rsidRPr="00513935">
        <w:t xml:space="preserve"> </w:t>
      </w:r>
      <w:r w:rsidR="00B863D3" w:rsidRPr="00513935">
        <w:t xml:space="preserve">you </w:t>
      </w:r>
      <w:r w:rsidRPr="00513935">
        <w:t xml:space="preserve">will have learned </w:t>
      </w:r>
      <w:r w:rsidR="001E22F8" w:rsidRPr="00513935">
        <w:t xml:space="preserve">their </w:t>
      </w:r>
      <w:r w:rsidRPr="00513935">
        <w:t xml:space="preserve">theological definitions. Your mind goes on autopilot when you </w:t>
      </w:r>
      <w:r w:rsidR="00CB1E26" w:rsidRPr="00513935">
        <w:t>see or hear</w:t>
      </w:r>
      <w:r w:rsidRPr="00513935">
        <w:t xml:space="preserve"> these </w:t>
      </w:r>
      <w:r w:rsidR="00BE06FC" w:rsidRPr="00513935">
        <w:t xml:space="preserve">familiar words </w:t>
      </w:r>
      <w:proofErr w:type="gramStart"/>
      <w:r w:rsidR="00BE06FC" w:rsidRPr="00513935">
        <w:t>and also</w:t>
      </w:r>
      <w:proofErr w:type="gramEnd"/>
      <w:r w:rsidR="00BE06FC" w:rsidRPr="00513935">
        <w:t xml:space="preserve"> the</w:t>
      </w:r>
      <w:r w:rsidRPr="00513935">
        <w:t xml:space="preserve"> verses in which they appear. </w:t>
      </w:r>
      <w:r w:rsidR="00BE06FC" w:rsidRPr="00513935">
        <w:t xml:space="preserve">You believe that you already know what it all means. </w:t>
      </w:r>
    </w:p>
    <w:p w14:paraId="2A3B93FB" w14:textId="77777777" w:rsidR="00012611" w:rsidRPr="00513935" w:rsidRDefault="00012611" w:rsidP="00D44027">
      <w:pPr>
        <w:spacing w:after="0" w:line="240" w:lineRule="auto"/>
        <w:jc w:val="both"/>
      </w:pPr>
    </w:p>
    <w:p w14:paraId="2AE9435A" w14:textId="5FE386D3" w:rsidR="00731343" w:rsidRPr="00513935" w:rsidRDefault="00012611" w:rsidP="00D44027">
      <w:pPr>
        <w:spacing w:after="0" w:line="240" w:lineRule="auto"/>
        <w:jc w:val="both"/>
      </w:pPr>
      <w:r w:rsidRPr="00513935">
        <w:t xml:space="preserve">The </w:t>
      </w:r>
      <w:r w:rsidR="00731343" w:rsidRPr="00513935">
        <w:t>Bible is a rich text that illustrates how the neurotic pride of the Idol Self militates against the True Self, the person God created you to be. Our goal in Karis Fellowships is to dismantle this Idol Self and reorient to our True Self and to God. With this goal in mind</w:t>
      </w:r>
      <w:r w:rsidRPr="00513935">
        <w:t>,</w:t>
      </w:r>
      <w:r w:rsidR="00731343" w:rsidRPr="00513935">
        <w:t xml:space="preserve"> Nancy has retranslated Bible passages from the original Greek using</w:t>
      </w:r>
      <w:r w:rsidR="00A276EE" w:rsidRPr="00513935">
        <w:t xml:space="preserve"> </w:t>
      </w:r>
      <w:r w:rsidR="00731343" w:rsidRPr="00513935">
        <w:t xml:space="preserve">vocabulary that highlights what the </w:t>
      </w:r>
      <w:r w:rsidR="00E65C61" w:rsidRPr="00513935">
        <w:t xml:space="preserve">Scriptures </w:t>
      </w:r>
      <w:r w:rsidR="00731343" w:rsidRPr="00513935">
        <w:t xml:space="preserve">say about the Idol Self and the redemption of our True Self. This new vocabulary helps us </w:t>
      </w:r>
      <w:r w:rsidR="00B863D3" w:rsidRPr="00513935">
        <w:t>understand the</w:t>
      </w:r>
      <w:r w:rsidR="00731343" w:rsidRPr="00513935">
        <w:t xml:space="preserve"> working out </w:t>
      </w:r>
      <w:r w:rsidR="00B863D3" w:rsidRPr="00513935">
        <w:t xml:space="preserve">of </w:t>
      </w:r>
      <w:r w:rsidR="00731343" w:rsidRPr="00513935">
        <w:t>our salvation in Jesus</w:t>
      </w:r>
      <w:r w:rsidR="00594105" w:rsidRPr="00513935">
        <w:t xml:space="preserve"> </w:t>
      </w:r>
      <w:r w:rsidR="00B863D3" w:rsidRPr="00513935">
        <w:t>as</w:t>
      </w:r>
      <w:r w:rsidR="00731343" w:rsidRPr="00513935">
        <w:t xml:space="preserve"> a process of reorientation</w:t>
      </w:r>
      <w:r w:rsidR="007D67A7" w:rsidRPr="00513935">
        <w:t>.</w:t>
      </w:r>
      <w:r w:rsidR="00594105" w:rsidRPr="00513935">
        <w:rPr>
          <w:rStyle w:val="EndnoteReference"/>
        </w:rPr>
        <w:endnoteReference w:id="2"/>
      </w:r>
    </w:p>
    <w:p w14:paraId="6476F3BD" w14:textId="565EB1C0" w:rsidR="000E2C57" w:rsidRPr="00513935" w:rsidRDefault="000E2C57" w:rsidP="00D44027">
      <w:pPr>
        <w:spacing w:after="0" w:line="240" w:lineRule="auto"/>
        <w:jc w:val="both"/>
      </w:pPr>
    </w:p>
    <w:p w14:paraId="76D24E48" w14:textId="7542AAA1" w:rsidR="0049106E" w:rsidRPr="00513935" w:rsidRDefault="00B863D3" w:rsidP="00D44027">
      <w:pPr>
        <w:widowControl w:val="0"/>
        <w:spacing w:after="0" w:line="240" w:lineRule="auto"/>
        <w:jc w:val="both"/>
      </w:pPr>
      <w:r w:rsidRPr="00513935">
        <w:t>Here is</w:t>
      </w:r>
      <w:r w:rsidR="0049106E" w:rsidRPr="00513935">
        <w:t xml:space="preserve"> </w:t>
      </w:r>
      <w:r w:rsidRPr="00513935">
        <w:t>an</w:t>
      </w:r>
      <w:r w:rsidR="0049106E" w:rsidRPr="00513935">
        <w:t xml:space="preserve"> example of our unique vocabulary. In the </w:t>
      </w:r>
      <w:r w:rsidR="00C41117" w:rsidRPr="00513935">
        <w:t xml:space="preserve">NHG </w:t>
      </w:r>
      <w:r w:rsidR="0049106E" w:rsidRPr="00513935">
        <w:t>book study</w:t>
      </w:r>
      <w:r w:rsidR="00CA46F3" w:rsidRPr="00513935">
        <w:t>,</w:t>
      </w:r>
      <w:r w:rsidR="0049106E" w:rsidRPr="00513935">
        <w:t xml:space="preserve"> we learned that the idealized self has the characteristics of the idols, or graven images, described in the Bible. Both the words </w:t>
      </w:r>
      <w:r w:rsidR="0049106E" w:rsidRPr="00513935">
        <w:rPr>
          <w:i/>
        </w:rPr>
        <w:t>idol</w:t>
      </w:r>
      <w:r w:rsidR="0049106E" w:rsidRPr="00513935">
        <w:t xml:space="preserve"> and </w:t>
      </w:r>
      <w:r w:rsidR="0049106E" w:rsidRPr="00513935">
        <w:rPr>
          <w:i/>
        </w:rPr>
        <w:t>ideal</w:t>
      </w:r>
      <w:r w:rsidR="0049106E" w:rsidRPr="00513935">
        <w:t xml:space="preserve"> come from the Greek word for an </w:t>
      </w:r>
      <w:r w:rsidR="0049106E" w:rsidRPr="00513935">
        <w:rPr>
          <w:i/>
        </w:rPr>
        <w:t>imagined thing</w:t>
      </w:r>
      <w:r w:rsidR="0049106E" w:rsidRPr="00513935">
        <w:t xml:space="preserve">. </w:t>
      </w:r>
      <w:r w:rsidR="00351B6A" w:rsidRPr="00513935">
        <w:t>So,</w:t>
      </w:r>
      <w:r w:rsidR="0049106E" w:rsidRPr="00513935">
        <w:t xml:space="preserve"> </w:t>
      </w:r>
      <w:r w:rsidR="00A276EE" w:rsidRPr="00513935">
        <w:t>in KF</w:t>
      </w:r>
      <w:r w:rsidR="00351B6A" w:rsidRPr="00513935">
        <w:t>,</w:t>
      </w:r>
      <w:r w:rsidR="00A276EE" w:rsidRPr="00513935">
        <w:t xml:space="preserve"> </w:t>
      </w:r>
      <w:r w:rsidR="0049106E" w:rsidRPr="00513935">
        <w:t xml:space="preserve">we call the idealized self by a more reprehensible and, </w:t>
      </w:r>
      <w:r w:rsidR="004D28FD" w:rsidRPr="00513935">
        <w:t xml:space="preserve">for us, </w:t>
      </w:r>
      <w:r w:rsidR="006B2E3D" w:rsidRPr="00513935">
        <w:t xml:space="preserve">a </w:t>
      </w:r>
      <w:r w:rsidR="0049106E" w:rsidRPr="00513935">
        <w:t>more accurate name</w:t>
      </w:r>
      <w:r w:rsidR="00607B8E" w:rsidRPr="00513935">
        <w:t>—</w:t>
      </w:r>
      <w:r w:rsidR="00454788" w:rsidRPr="00513935">
        <w:t>t</w:t>
      </w:r>
      <w:r w:rsidR="0049106E" w:rsidRPr="00513935">
        <w:t xml:space="preserve">he Idol Self. Through Karis Fellowships training, we learn how to </w:t>
      </w:r>
      <w:r w:rsidR="00211C38" w:rsidRPr="00513935">
        <w:t>stop investing in</w:t>
      </w:r>
      <w:r w:rsidR="0049106E" w:rsidRPr="00513935">
        <w:t xml:space="preserve"> </w:t>
      </w:r>
      <w:r w:rsidR="00ED2C05" w:rsidRPr="00513935">
        <w:t>this</w:t>
      </w:r>
      <w:r w:rsidR="00012611" w:rsidRPr="00513935">
        <w:t xml:space="preserve"> </w:t>
      </w:r>
      <w:r w:rsidR="0049106E" w:rsidRPr="00513935">
        <w:t xml:space="preserve">Idol Self </w:t>
      </w:r>
      <w:r w:rsidR="00F76C81" w:rsidRPr="00513935">
        <w:t>and</w:t>
      </w:r>
      <w:r w:rsidR="007C56E2" w:rsidRPr="00513935">
        <w:t xml:space="preserve"> </w:t>
      </w:r>
      <w:r w:rsidR="0049106E" w:rsidRPr="00513935">
        <w:t>gro</w:t>
      </w:r>
      <w:r w:rsidR="007F10C6" w:rsidRPr="00513935">
        <w:t>w into our True Self, the only s</w:t>
      </w:r>
      <w:r w:rsidR="0049106E" w:rsidRPr="00513935">
        <w:t xml:space="preserve">elf that can express God’s </w:t>
      </w:r>
      <w:r w:rsidR="0049106E" w:rsidRPr="00513935">
        <w:lastRenderedPageBreak/>
        <w:t xml:space="preserve">love. This isn’t the love that we </w:t>
      </w:r>
      <w:r w:rsidR="00454788" w:rsidRPr="00513935">
        <w:t>see</w:t>
      </w:r>
      <w:r w:rsidR="0049106E" w:rsidRPr="00513935">
        <w:t xml:space="preserve"> in </w:t>
      </w:r>
      <w:r w:rsidR="007C56E2" w:rsidRPr="00513935">
        <w:t>movies or</w:t>
      </w:r>
      <w:r w:rsidR="00454788" w:rsidRPr="00513935">
        <w:t xml:space="preserve"> </w:t>
      </w:r>
      <w:r w:rsidR="00607B8E" w:rsidRPr="00513935">
        <w:t xml:space="preserve">read </w:t>
      </w:r>
      <w:r w:rsidR="00454788" w:rsidRPr="00513935">
        <w:t>about in</w:t>
      </w:r>
      <w:r w:rsidR="007C56E2" w:rsidRPr="00513935">
        <w:t xml:space="preserve"> books</w:t>
      </w:r>
      <w:r w:rsidR="0049106E" w:rsidRPr="00513935">
        <w:t xml:space="preserve">. </w:t>
      </w:r>
      <w:r w:rsidR="008D65FA" w:rsidRPr="00513935">
        <w:t>Rather, it is</w:t>
      </w:r>
      <w:r w:rsidR="0049106E" w:rsidRPr="00513935">
        <w:t xml:space="preserve"> a precisely defined set of attributes and choices </w:t>
      </w:r>
      <w:r w:rsidR="004112F5" w:rsidRPr="00513935">
        <w:t>described</w:t>
      </w:r>
      <w:r w:rsidR="00594105" w:rsidRPr="00513935">
        <w:t xml:space="preserve"> </w:t>
      </w:r>
      <w:r w:rsidR="0049106E" w:rsidRPr="00513935">
        <w:t xml:space="preserve">in chapter 13 of Paul’s first letter to </w:t>
      </w:r>
      <w:r w:rsidR="00393FB7" w:rsidRPr="00513935">
        <w:t xml:space="preserve">the </w:t>
      </w:r>
      <w:r w:rsidR="0049106E" w:rsidRPr="00513935">
        <w:t>Corinthians.</w:t>
      </w:r>
      <w:r w:rsidR="00DB4318" w:rsidRPr="00513935">
        <w:rPr>
          <w:rStyle w:val="EndnoteReference"/>
        </w:rPr>
        <w:endnoteReference w:id="3"/>
      </w:r>
    </w:p>
    <w:p w14:paraId="36831DD5" w14:textId="77777777" w:rsidR="004112F5" w:rsidRPr="00513935" w:rsidRDefault="004112F5" w:rsidP="00D44027">
      <w:pPr>
        <w:widowControl w:val="0"/>
        <w:spacing w:after="0" w:line="240" w:lineRule="auto"/>
        <w:jc w:val="both"/>
      </w:pPr>
    </w:p>
    <w:p w14:paraId="6CFEE9ED" w14:textId="212064B3" w:rsidR="00AE5475" w:rsidRPr="00513935" w:rsidRDefault="00AE5475" w:rsidP="00D44027">
      <w:pPr>
        <w:widowControl w:val="0"/>
        <w:spacing w:after="0" w:line="240" w:lineRule="auto"/>
        <w:jc w:val="both"/>
      </w:pPr>
      <w:r w:rsidRPr="00513935">
        <w:t xml:space="preserve">You really cannot recover your True Self without help. </w:t>
      </w:r>
      <w:r w:rsidR="001178AB" w:rsidRPr="00513935">
        <w:t>That’s</w:t>
      </w:r>
      <w:r w:rsidRPr="00513935">
        <w:t xml:space="preserve"> why</w:t>
      </w:r>
      <w:r w:rsidR="00F54271" w:rsidRPr="00513935">
        <w:t xml:space="preserve"> we created Karis Fellowships. </w:t>
      </w:r>
      <w:r w:rsidRPr="00513935">
        <w:t>The KF training program is designed to be a one-year effort toward recovery, but many of us continue to train together</w:t>
      </w:r>
      <w:r w:rsidR="007D67A7" w:rsidRPr="00513935">
        <w:t xml:space="preserve"> year after year</w:t>
      </w:r>
      <w:r w:rsidRPr="00513935">
        <w:t xml:space="preserve">. We recognize the tendency to slip back into idolatry, especially when faced with new challenges </w:t>
      </w:r>
      <w:r w:rsidR="009A302D" w:rsidRPr="00513935">
        <w:t xml:space="preserve">and </w:t>
      </w:r>
      <w:r w:rsidRPr="00513935">
        <w:t>opportunities. We are not so very different from the Old Testament nations</w:t>
      </w:r>
      <w:r w:rsidR="001178AB" w:rsidRPr="00513935">
        <w:t xml:space="preserve"> that</w:t>
      </w:r>
      <w:r w:rsidRPr="00513935">
        <w:t xml:space="preserve"> resisted the discomforts of personal development and then, when afraid or euphoric, turned back to their idols. </w:t>
      </w:r>
    </w:p>
    <w:p w14:paraId="6531A0D4" w14:textId="0C6D25BA" w:rsidR="00855C78" w:rsidRPr="00513935" w:rsidRDefault="00855C78" w:rsidP="00D44027">
      <w:pPr>
        <w:spacing w:after="0" w:line="240" w:lineRule="auto"/>
        <w:jc w:val="both"/>
      </w:pPr>
    </w:p>
    <w:p w14:paraId="482A24AF" w14:textId="09DB1792" w:rsidR="003F678E" w:rsidRPr="00513935" w:rsidRDefault="00AE5475" w:rsidP="003F678E">
      <w:pPr>
        <w:spacing w:after="0" w:line="240" w:lineRule="auto"/>
        <w:jc w:val="both"/>
      </w:pPr>
      <w:r w:rsidRPr="00513935">
        <w:t>Regularly review</w:t>
      </w:r>
      <w:r w:rsidR="00454788" w:rsidRPr="00513935">
        <w:t xml:space="preserve"> the</w:t>
      </w:r>
      <w:r w:rsidRPr="00513935">
        <w:t xml:space="preserve"> </w:t>
      </w:r>
      <w:r w:rsidRPr="00513935">
        <w:rPr>
          <w:b/>
        </w:rPr>
        <w:t>Love or Pride?</w:t>
      </w:r>
      <w:r w:rsidR="00454788" w:rsidRPr="00513935">
        <w:rPr>
          <w:b/>
        </w:rPr>
        <w:t xml:space="preserve"> </w:t>
      </w:r>
      <w:r w:rsidR="00454788" w:rsidRPr="00513935">
        <w:t>list.</w:t>
      </w:r>
      <w:r w:rsidRPr="00513935">
        <w:t xml:space="preserve"> Compare your choices and behaviors with the </w:t>
      </w:r>
      <w:r w:rsidR="001F7C21" w:rsidRPr="00513935">
        <w:t>items</w:t>
      </w:r>
      <w:r w:rsidRPr="00513935">
        <w:t xml:space="preserve"> on that list and record them on your </w:t>
      </w:r>
      <w:r w:rsidRPr="00513935">
        <w:rPr>
          <w:b/>
        </w:rPr>
        <w:t>Meeting Preparation Guide</w:t>
      </w:r>
      <w:r w:rsidRPr="00513935">
        <w:t xml:space="preserve">. When you are acting out of pride, you are often in fear. </w:t>
      </w:r>
      <w:r w:rsidR="009657A6" w:rsidRPr="00513935">
        <w:t xml:space="preserve">So, this week, under question two on your guide, record </w:t>
      </w:r>
      <w:r w:rsidR="003F678E" w:rsidRPr="00513935">
        <w:t>whatever triggered your fear and how you tried to defend your pride.</w:t>
      </w:r>
    </w:p>
    <w:p w14:paraId="5A98835A" w14:textId="13CE3547" w:rsidR="00A04787" w:rsidRPr="00513935" w:rsidRDefault="00A04787" w:rsidP="00D44027">
      <w:pPr>
        <w:spacing w:after="0" w:line="240" w:lineRule="auto"/>
        <w:jc w:val="both"/>
      </w:pPr>
    </w:p>
    <w:p w14:paraId="6C588CFC" w14:textId="542C0684" w:rsidR="00AE5475" w:rsidRPr="00513935" w:rsidRDefault="00AE5475" w:rsidP="00D44027">
      <w:pPr>
        <w:spacing w:after="0" w:line="240" w:lineRule="auto"/>
        <w:jc w:val="both"/>
      </w:pPr>
      <w:bookmarkStart w:id="2" w:name="_Hlk480541221"/>
      <w:r w:rsidRPr="00513935">
        <w:t xml:space="preserve">The book </w:t>
      </w:r>
      <w:r w:rsidRPr="00513935">
        <w:rPr>
          <w:i/>
        </w:rPr>
        <w:t>The Art of Victory</w:t>
      </w:r>
      <w:r w:rsidRPr="00513935">
        <w:t xml:space="preserve"> gives us </w:t>
      </w:r>
      <w:r w:rsidR="002C6C88" w:rsidRPr="00513935">
        <w:t xml:space="preserve">our </w:t>
      </w:r>
      <w:r w:rsidRPr="00513935">
        <w:t>KF motto</w:t>
      </w:r>
      <w:r w:rsidR="002C6C88" w:rsidRPr="00513935">
        <w:t>,</w:t>
      </w:r>
      <w:r w:rsidRPr="00513935">
        <w:t xml:space="preserve"> </w:t>
      </w:r>
      <w:r w:rsidRPr="00513935">
        <w:rPr>
          <w:i/>
        </w:rPr>
        <w:t>Train hard. Fight easy.</w:t>
      </w:r>
      <w:r w:rsidRPr="00513935">
        <w:rPr>
          <w:rStyle w:val="EndnoteReference"/>
        </w:rPr>
        <w:endnoteReference w:id="4"/>
      </w:r>
      <w:r w:rsidRPr="00513935">
        <w:rPr>
          <w:i/>
        </w:rPr>
        <w:t xml:space="preserve"> (Repeat the motto)</w:t>
      </w:r>
      <w:r w:rsidRPr="00513935">
        <w:t xml:space="preserve"> In KF</w:t>
      </w:r>
      <w:r w:rsidR="003908E3" w:rsidRPr="00513935">
        <w:t>,</w:t>
      </w:r>
      <w:r w:rsidRPr="00513935">
        <w:t xml:space="preserve"> we learn to train hard. </w:t>
      </w:r>
      <w:r w:rsidR="007D67A7" w:rsidRPr="00513935">
        <w:t xml:space="preserve">That isn’t always </w:t>
      </w:r>
      <w:r w:rsidRPr="00513935">
        <w:t>fun, but we train hard so that we are able to fight easy when we find ourselves up against the Idol Self, spiritual opposition, or fear</w:t>
      </w:r>
      <w:r w:rsidR="00D45029" w:rsidRPr="00513935">
        <w:t>—</w:t>
      </w:r>
      <w:r w:rsidRPr="00513935">
        <w:t>not only in ourselves but in others</w:t>
      </w:r>
      <w:bookmarkStart w:id="3" w:name="_Hlk498790156"/>
      <w:r w:rsidRPr="00513935">
        <w:t xml:space="preserve">. </w:t>
      </w:r>
      <w:bookmarkEnd w:id="3"/>
      <w:r w:rsidRPr="00513935">
        <w:t xml:space="preserve">Without training you cannot fight your Idol; in adversity you will succumb to its demands. With training, however, you will have the skills to overcome. You will be able to fight easy and be more than conquerors </w:t>
      </w:r>
      <w:r w:rsidR="00B9358B" w:rsidRPr="00513935">
        <w:t>through</w:t>
      </w:r>
      <w:r w:rsidRPr="00513935">
        <w:t xml:space="preserve"> Christ Jesus—and that’s </w:t>
      </w:r>
      <w:bookmarkStart w:id="4" w:name="OLE_LINK1"/>
      <w:bookmarkStart w:id="5" w:name="OLE_LINK2"/>
      <w:r w:rsidRPr="00513935">
        <w:t>exciting!</w:t>
      </w:r>
      <w:r w:rsidR="00D90D33" w:rsidRPr="00513935">
        <w:rPr>
          <w:rStyle w:val="EndnoteReference"/>
        </w:rPr>
        <w:endnoteReference w:id="5"/>
      </w:r>
      <w:bookmarkEnd w:id="4"/>
      <w:bookmarkEnd w:id="5"/>
    </w:p>
    <w:bookmarkEnd w:id="2"/>
    <w:p w14:paraId="62CB3499" w14:textId="77777777" w:rsidR="00AE5475" w:rsidRPr="00513935" w:rsidRDefault="00AE5475" w:rsidP="00D44027">
      <w:pPr>
        <w:spacing w:after="0" w:line="240" w:lineRule="auto"/>
        <w:jc w:val="both"/>
      </w:pPr>
    </w:p>
    <w:p w14:paraId="27F3F375" w14:textId="77777777" w:rsidR="00A04787" w:rsidRPr="00513935" w:rsidRDefault="004B3819" w:rsidP="00D44027">
      <w:pPr>
        <w:spacing w:after="0" w:line="240" w:lineRule="auto"/>
        <w:jc w:val="both"/>
      </w:pPr>
      <w:r w:rsidRPr="00513935">
        <w:t xml:space="preserve">Our prayer might go something like this: </w:t>
      </w:r>
    </w:p>
    <w:p w14:paraId="54CF8839" w14:textId="77777777" w:rsidR="005E2556" w:rsidRPr="00513935" w:rsidRDefault="005E2556" w:rsidP="00D44027">
      <w:pPr>
        <w:spacing w:after="0" w:line="240" w:lineRule="auto"/>
        <w:jc w:val="both"/>
      </w:pPr>
    </w:p>
    <w:p w14:paraId="38A9DFCE" w14:textId="0AD66EC0" w:rsidR="00413082" w:rsidRPr="00513935" w:rsidRDefault="00AE5475" w:rsidP="00D44027">
      <w:pPr>
        <w:spacing w:after="0" w:line="240" w:lineRule="auto"/>
        <w:jc w:val="center"/>
        <w:rPr>
          <w:i/>
        </w:rPr>
      </w:pPr>
      <w:r w:rsidRPr="00513935">
        <w:rPr>
          <w:i/>
        </w:rPr>
        <w:t>Captain of the hosts</w:t>
      </w:r>
      <w:r w:rsidR="00CC19EB" w:rsidRPr="00513935">
        <w:rPr>
          <w:i/>
        </w:rPr>
        <w:t>, teach me</w:t>
      </w:r>
      <w:r w:rsidR="004B3819" w:rsidRPr="00513935">
        <w:rPr>
          <w:i/>
        </w:rPr>
        <w:t xml:space="preserve"> to train hard</w:t>
      </w:r>
      <w:r w:rsidR="00CC19EB" w:rsidRPr="00513935">
        <w:rPr>
          <w:i/>
        </w:rPr>
        <w:t xml:space="preserve"> that I</w:t>
      </w:r>
      <w:r w:rsidR="00515983" w:rsidRPr="00513935">
        <w:rPr>
          <w:i/>
        </w:rPr>
        <w:t xml:space="preserve"> might fight eas</w:t>
      </w:r>
      <w:r w:rsidR="00926341" w:rsidRPr="00513935">
        <w:rPr>
          <w:i/>
        </w:rPr>
        <w:t>y.</w:t>
      </w:r>
      <w:r w:rsidR="004B3819" w:rsidRPr="00513935">
        <w:t xml:space="preserve"> </w:t>
      </w:r>
      <w:r w:rsidR="004918CC" w:rsidRPr="00513935">
        <w:rPr>
          <w:i/>
        </w:rPr>
        <w:t>(Repeat)</w:t>
      </w:r>
    </w:p>
    <w:p w14:paraId="0DA8825B" w14:textId="77777777" w:rsidR="00A17132" w:rsidRPr="00513935" w:rsidRDefault="00A17132" w:rsidP="00D44027">
      <w:pPr>
        <w:spacing w:after="0" w:line="240" w:lineRule="auto"/>
        <w:jc w:val="both"/>
      </w:pPr>
    </w:p>
    <w:p w14:paraId="3C4DD0B2" w14:textId="2BB65A07" w:rsidR="00EA2D77" w:rsidRPr="00513935" w:rsidRDefault="00EA2D77" w:rsidP="00D44027">
      <w:pPr>
        <w:spacing w:after="0" w:line="240" w:lineRule="auto"/>
        <w:jc w:val="both"/>
      </w:pPr>
      <w:r w:rsidRPr="00513935">
        <w:t>Take a deep breath.</w:t>
      </w:r>
    </w:p>
    <w:p w14:paraId="196ABF4E" w14:textId="2AF1D9A0" w:rsidR="00402BA0" w:rsidRPr="00513935" w:rsidRDefault="00402BA0" w:rsidP="00402BA0">
      <w:pPr>
        <w:spacing w:after="0" w:line="240" w:lineRule="auto"/>
        <w:jc w:val="both"/>
        <w:rPr>
          <w:i/>
        </w:rPr>
      </w:pPr>
      <w:r w:rsidRPr="00513935">
        <w:rPr>
          <w:i/>
        </w:rPr>
        <w:t xml:space="preserve">(If time permits, ask, “Does anyone have comments or questions about </w:t>
      </w:r>
      <w:r w:rsidR="00607981" w:rsidRPr="00513935">
        <w:rPr>
          <w:i/>
        </w:rPr>
        <w:t>the</w:t>
      </w:r>
      <w:r w:rsidRPr="00513935">
        <w:rPr>
          <w:i/>
        </w:rPr>
        <w:t xml:space="preserve"> </w:t>
      </w:r>
      <w:r w:rsidR="00A14107" w:rsidRPr="00513935">
        <w:rPr>
          <w:i/>
        </w:rPr>
        <w:t>Toolbox</w:t>
      </w:r>
      <w:r w:rsidRPr="00513935">
        <w:rPr>
          <w:i/>
        </w:rPr>
        <w:t>?”)</w:t>
      </w:r>
    </w:p>
    <w:p w14:paraId="5338D6D3" w14:textId="77777777" w:rsidR="00A04787" w:rsidRPr="00513935" w:rsidRDefault="00A04787" w:rsidP="00D44027">
      <w:pPr>
        <w:spacing w:after="0" w:line="240" w:lineRule="auto"/>
        <w:jc w:val="both"/>
      </w:pPr>
    </w:p>
    <w:p w14:paraId="46964D92" w14:textId="77777777" w:rsidR="00285B9A" w:rsidRPr="00513935" w:rsidRDefault="00EB778D" w:rsidP="00D44027">
      <w:pPr>
        <w:spacing w:after="0" w:line="240" w:lineRule="auto"/>
        <w:jc w:val="both"/>
        <w:rPr>
          <w:b/>
        </w:rPr>
      </w:pPr>
      <w:r w:rsidRPr="00513935">
        <w:rPr>
          <w:b/>
        </w:rPr>
        <w:t>0:30</w:t>
      </w:r>
      <w:r w:rsidR="00285B9A" w:rsidRPr="00513935">
        <w:rPr>
          <w:b/>
        </w:rPr>
        <w:tab/>
        <w:t>SHARING</w:t>
      </w:r>
    </w:p>
    <w:p w14:paraId="0F2AA99E" w14:textId="77777777" w:rsidR="00A04787" w:rsidRPr="00513935" w:rsidRDefault="00A04787" w:rsidP="00D44027">
      <w:pPr>
        <w:spacing w:after="0" w:line="240" w:lineRule="auto"/>
        <w:jc w:val="both"/>
      </w:pPr>
    </w:p>
    <w:p w14:paraId="72B9C220" w14:textId="77777777" w:rsidR="00285B9A" w:rsidRPr="00513935" w:rsidRDefault="00A04787" w:rsidP="00D44027">
      <w:pPr>
        <w:spacing w:after="0" w:line="240" w:lineRule="auto"/>
        <w:jc w:val="both"/>
        <w:rPr>
          <w:b/>
        </w:rPr>
      </w:pPr>
      <w:r w:rsidRPr="00513935">
        <w:rPr>
          <w:b/>
        </w:rPr>
        <w:t>1:00</w:t>
      </w:r>
      <w:r w:rsidR="00285B9A" w:rsidRPr="00513935">
        <w:rPr>
          <w:b/>
        </w:rPr>
        <w:tab/>
        <w:t>BIBLE TEACHING</w:t>
      </w:r>
    </w:p>
    <w:p w14:paraId="5B593A83" w14:textId="77777777" w:rsidR="00A04787" w:rsidRPr="00513935" w:rsidRDefault="00A04787" w:rsidP="00D44027">
      <w:pPr>
        <w:spacing w:after="0" w:line="240" w:lineRule="auto"/>
        <w:jc w:val="both"/>
      </w:pPr>
    </w:p>
    <w:p w14:paraId="56F79EF4" w14:textId="5F1C1B5B" w:rsidR="009D70A3" w:rsidRPr="00513935" w:rsidRDefault="009D70A3" w:rsidP="00D44027">
      <w:pPr>
        <w:spacing w:after="0" w:line="240" w:lineRule="auto"/>
        <w:jc w:val="both"/>
        <w:rPr>
          <w:bCs/>
          <w:iCs/>
        </w:rPr>
      </w:pPr>
      <w:r w:rsidRPr="00513935">
        <w:rPr>
          <w:bCs/>
          <w:iCs/>
        </w:rPr>
        <w:t xml:space="preserve">Now </w:t>
      </w:r>
      <w:r w:rsidR="007F10C6" w:rsidRPr="00513935">
        <w:rPr>
          <w:bCs/>
          <w:iCs/>
        </w:rPr>
        <w:t>let’s look at John’s first letter</w:t>
      </w:r>
      <w:r w:rsidRPr="00513935">
        <w:rPr>
          <w:bCs/>
          <w:iCs/>
        </w:rPr>
        <w:t xml:space="preserve">, toward the back of the New Testament. This is </w:t>
      </w:r>
      <w:r w:rsidR="007F10C6" w:rsidRPr="00513935">
        <w:rPr>
          <w:bCs/>
          <w:iCs/>
        </w:rPr>
        <w:t>Nancy’s translation</w:t>
      </w:r>
      <w:r w:rsidRPr="00513935">
        <w:rPr>
          <w:bCs/>
          <w:iCs/>
        </w:rPr>
        <w:t xml:space="preserve"> of </w:t>
      </w:r>
      <w:r w:rsidR="00A23196" w:rsidRPr="00513935">
        <w:rPr>
          <w:b/>
          <w:bCs/>
          <w:iCs/>
        </w:rPr>
        <w:t>1 John 4:16–</w:t>
      </w:r>
      <w:r w:rsidRPr="00513935">
        <w:rPr>
          <w:b/>
          <w:bCs/>
          <w:iCs/>
        </w:rPr>
        <w:t>19</w:t>
      </w:r>
      <w:r w:rsidRPr="00513935">
        <w:rPr>
          <w:bCs/>
          <w:iCs/>
        </w:rPr>
        <w:t>.</w:t>
      </w:r>
    </w:p>
    <w:p w14:paraId="0C36AEC1" w14:textId="77777777" w:rsidR="00B441B4" w:rsidRPr="00513935" w:rsidRDefault="00B441B4" w:rsidP="00D44027">
      <w:pPr>
        <w:spacing w:after="0" w:line="240" w:lineRule="auto"/>
        <w:jc w:val="both"/>
        <w:rPr>
          <w:iCs/>
        </w:rPr>
      </w:pPr>
    </w:p>
    <w:p w14:paraId="6ABDCD0F" w14:textId="76DC993D" w:rsidR="003242A6" w:rsidRPr="00513935" w:rsidRDefault="003242A6" w:rsidP="00D44027">
      <w:pPr>
        <w:spacing w:after="0" w:line="240" w:lineRule="auto"/>
        <w:ind w:left="720" w:right="720"/>
        <w:jc w:val="both"/>
        <w:rPr>
          <w:iCs/>
        </w:rPr>
      </w:pPr>
      <w:r w:rsidRPr="00513935">
        <w:rPr>
          <w:bCs/>
          <w:iCs/>
          <w:vertAlign w:val="superscript"/>
        </w:rPr>
        <w:t>16</w:t>
      </w:r>
      <w:r w:rsidRPr="00513935">
        <w:rPr>
          <w:iCs/>
        </w:rPr>
        <w:t xml:space="preserve">We have come to know and have trusted the love which God </w:t>
      </w:r>
      <w:r w:rsidR="00225D4D" w:rsidRPr="00513935">
        <w:rPr>
          <w:iCs/>
        </w:rPr>
        <w:t>has</w:t>
      </w:r>
      <w:r w:rsidRPr="00513935">
        <w:rPr>
          <w:iCs/>
        </w:rPr>
        <w:t xml:space="preserve"> in us. God is love, and the one who dwells in love dwells in God, and God dwells in that one. </w:t>
      </w:r>
      <w:r w:rsidRPr="00513935">
        <w:rPr>
          <w:bCs/>
          <w:iCs/>
          <w:vertAlign w:val="superscript"/>
        </w:rPr>
        <w:t>17</w:t>
      </w:r>
      <w:r w:rsidRPr="00513935">
        <w:rPr>
          <w:iCs/>
        </w:rPr>
        <w:t xml:space="preserve">By this, love is perfected with us, so that we may have boldness in the day of judgment, because as He is, so also are we in this world. </w:t>
      </w:r>
      <w:r w:rsidRPr="00513935">
        <w:rPr>
          <w:bCs/>
          <w:iCs/>
          <w:vertAlign w:val="superscript"/>
        </w:rPr>
        <w:t>18</w:t>
      </w:r>
      <w:r w:rsidRPr="00513935">
        <w:rPr>
          <w:iCs/>
        </w:rPr>
        <w:t xml:space="preserve">There is no fear in love, but perfect love casts out fear, because fear involves punishment or torment, and the one who fears is not perfected in love. </w:t>
      </w:r>
      <w:r w:rsidRPr="00513935">
        <w:rPr>
          <w:bCs/>
          <w:iCs/>
          <w:vertAlign w:val="superscript"/>
        </w:rPr>
        <w:t>19</w:t>
      </w:r>
      <w:r w:rsidRPr="00513935">
        <w:rPr>
          <w:iCs/>
        </w:rPr>
        <w:t>We love because He first extended</w:t>
      </w:r>
      <w:r w:rsidR="00CD79A9" w:rsidRPr="00513935">
        <w:rPr>
          <w:iCs/>
        </w:rPr>
        <w:t xml:space="preserve"> </w:t>
      </w:r>
      <w:r w:rsidRPr="00513935">
        <w:rPr>
          <w:iCs/>
        </w:rPr>
        <w:t>love to us.</w:t>
      </w:r>
    </w:p>
    <w:p w14:paraId="3AEF940F" w14:textId="77777777" w:rsidR="00EA2D77" w:rsidRPr="00513935" w:rsidRDefault="00EA2D77" w:rsidP="00D44027">
      <w:pPr>
        <w:spacing w:after="0" w:line="240" w:lineRule="auto"/>
        <w:jc w:val="both"/>
        <w:rPr>
          <w:iCs/>
        </w:rPr>
      </w:pPr>
    </w:p>
    <w:p w14:paraId="1D59F966" w14:textId="46872908" w:rsidR="00F7757A" w:rsidRPr="00513935" w:rsidRDefault="00B06306" w:rsidP="00D44027">
      <w:pPr>
        <w:spacing w:after="0" w:line="240" w:lineRule="auto"/>
        <w:jc w:val="both"/>
        <w:rPr>
          <w:iCs/>
        </w:rPr>
      </w:pPr>
      <w:r w:rsidRPr="00513935">
        <w:rPr>
          <w:iCs/>
        </w:rPr>
        <w:t>Take a deep breath.</w:t>
      </w:r>
    </w:p>
    <w:p w14:paraId="4A3E01DB" w14:textId="77777777" w:rsidR="00CD79A9" w:rsidRPr="00513935" w:rsidRDefault="00CD79A9" w:rsidP="00D44027">
      <w:pPr>
        <w:spacing w:after="0" w:line="240" w:lineRule="auto"/>
        <w:jc w:val="both"/>
        <w:rPr>
          <w:iCs/>
        </w:rPr>
      </w:pPr>
    </w:p>
    <w:p w14:paraId="6C1CFBB2" w14:textId="3AF0DF30" w:rsidR="00AD50BF" w:rsidRPr="00513935" w:rsidRDefault="00AD50BF" w:rsidP="001A0842">
      <w:pPr>
        <w:pStyle w:val="ListParagraph"/>
        <w:widowControl w:val="0"/>
        <w:numPr>
          <w:ilvl w:val="0"/>
          <w:numId w:val="5"/>
        </w:numPr>
        <w:tabs>
          <w:tab w:val="left" w:pos="8365"/>
        </w:tabs>
        <w:spacing w:after="0" w:line="240" w:lineRule="auto"/>
        <w:jc w:val="both"/>
        <w:rPr>
          <w:iCs/>
        </w:rPr>
      </w:pPr>
      <w:r w:rsidRPr="00513935">
        <w:rPr>
          <w:b/>
          <w:iCs/>
        </w:rPr>
        <w:t>Agape</w:t>
      </w:r>
      <w:r w:rsidRPr="00513935">
        <w:rPr>
          <w:b/>
          <w:i/>
          <w:iCs/>
        </w:rPr>
        <w:t xml:space="preserve"> </w:t>
      </w:r>
      <w:r w:rsidRPr="00513935">
        <w:rPr>
          <w:b/>
          <w:iCs/>
        </w:rPr>
        <w:t xml:space="preserve">love, when oriented, is God’s love expressed through our </w:t>
      </w:r>
      <w:proofErr w:type="gramStart"/>
      <w:r w:rsidRPr="00513935">
        <w:rPr>
          <w:b/>
          <w:iCs/>
        </w:rPr>
        <w:t>lives</w:t>
      </w:r>
      <w:proofErr w:type="gramEnd"/>
    </w:p>
    <w:p w14:paraId="445307C7" w14:textId="05ED1FDB" w:rsidR="007E639B" w:rsidRPr="00513935" w:rsidRDefault="007E639B" w:rsidP="001A0842">
      <w:pPr>
        <w:widowControl w:val="0"/>
        <w:spacing w:after="0" w:line="240" w:lineRule="auto"/>
        <w:ind w:left="360"/>
        <w:jc w:val="both"/>
        <w:rPr>
          <w:iCs/>
        </w:rPr>
      </w:pPr>
      <w:r w:rsidRPr="00513935">
        <w:rPr>
          <w:iCs/>
        </w:rPr>
        <w:t>Our poor Idol Self cannot love others or God</w:t>
      </w:r>
      <w:r w:rsidR="007A623B" w:rsidRPr="00513935">
        <w:rPr>
          <w:iCs/>
        </w:rPr>
        <w:t xml:space="preserve"> because it is constantly reacting to outside threats</w:t>
      </w:r>
      <w:r w:rsidR="00E4271A" w:rsidRPr="00513935">
        <w:rPr>
          <w:iCs/>
        </w:rPr>
        <w:t xml:space="preserve"> and fiercely defending its</w:t>
      </w:r>
      <w:r w:rsidR="007A623B" w:rsidRPr="00513935">
        <w:rPr>
          <w:iCs/>
        </w:rPr>
        <w:t xml:space="preserve"> ego, its stories</w:t>
      </w:r>
      <w:r w:rsidR="00E4271A" w:rsidRPr="00513935">
        <w:rPr>
          <w:iCs/>
        </w:rPr>
        <w:t>,</w:t>
      </w:r>
      <w:r w:rsidR="007A623B" w:rsidRPr="00513935">
        <w:rPr>
          <w:iCs/>
        </w:rPr>
        <w:t xml:space="preserve"> and its pride. </w:t>
      </w:r>
      <w:r w:rsidR="007C56E2" w:rsidRPr="00513935">
        <w:rPr>
          <w:iCs/>
        </w:rPr>
        <w:t>Oriented</w:t>
      </w:r>
      <w:r w:rsidR="003908E3" w:rsidRPr="00513935">
        <w:rPr>
          <w:iCs/>
        </w:rPr>
        <w:t xml:space="preserve"> a</w:t>
      </w:r>
      <w:r w:rsidR="007A623B" w:rsidRPr="00513935">
        <w:rPr>
          <w:iCs/>
        </w:rPr>
        <w:t xml:space="preserve">gape love is responsive not reactive; it </w:t>
      </w:r>
      <w:r w:rsidR="007A623B" w:rsidRPr="00513935">
        <w:rPr>
          <w:iCs/>
        </w:rPr>
        <w:lastRenderedPageBreak/>
        <w:t>is not swayed by circumstances, nor is it determined by the merits of the one who is loved</w:t>
      </w:r>
      <w:r w:rsidRPr="00513935">
        <w:rPr>
          <w:iCs/>
        </w:rPr>
        <w:t xml:space="preserve">. </w:t>
      </w:r>
      <w:bookmarkStart w:id="6" w:name="_Hlk479339335"/>
      <w:r w:rsidR="003908E3" w:rsidRPr="00513935">
        <w:rPr>
          <w:iCs/>
        </w:rPr>
        <w:t>This love</w:t>
      </w:r>
      <w:r w:rsidR="000240BF" w:rsidRPr="00513935">
        <w:rPr>
          <w:iCs/>
        </w:rPr>
        <w:t xml:space="preserve"> is generated within the redeemed True Self through its correspondence, or co-responding, with God. </w:t>
      </w:r>
      <w:r w:rsidRPr="00513935">
        <w:rPr>
          <w:iCs/>
        </w:rPr>
        <w:t xml:space="preserve">It only exists in </w:t>
      </w:r>
      <w:r w:rsidR="00454788" w:rsidRPr="00513935">
        <w:rPr>
          <w:iCs/>
        </w:rPr>
        <w:t>our</w:t>
      </w:r>
      <w:r w:rsidRPr="00513935">
        <w:rPr>
          <w:iCs/>
        </w:rPr>
        <w:t xml:space="preserve"> world because </w:t>
      </w:r>
      <w:r w:rsidR="005E5773" w:rsidRPr="00513935">
        <w:rPr>
          <w:iCs/>
        </w:rPr>
        <w:t>someone</w:t>
      </w:r>
      <w:r w:rsidRPr="00513935">
        <w:rPr>
          <w:iCs/>
        </w:rPr>
        <w:t xml:space="preserve"> </w:t>
      </w:r>
      <w:r w:rsidR="005E5773" w:rsidRPr="00513935">
        <w:rPr>
          <w:iCs/>
        </w:rPr>
        <w:t xml:space="preserve">has done </w:t>
      </w:r>
      <w:r w:rsidR="000A36DB" w:rsidRPr="00513935">
        <w:rPr>
          <w:iCs/>
        </w:rPr>
        <w:t xml:space="preserve">the </w:t>
      </w:r>
      <w:r w:rsidR="00CA46F3" w:rsidRPr="00513935">
        <w:rPr>
          <w:iCs/>
        </w:rPr>
        <w:t>hard work</w:t>
      </w:r>
      <w:r w:rsidR="000240BF" w:rsidRPr="00513935">
        <w:rPr>
          <w:iCs/>
        </w:rPr>
        <w:t xml:space="preserve"> </w:t>
      </w:r>
      <w:r w:rsidR="00FA2D9A" w:rsidRPr="00513935">
        <w:rPr>
          <w:iCs/>
        </w:rPr>
        <w:t>necessary</w:t>
      </w:r>
      <w:r w:rsidR="007C56E2" w:rsidRPr="00513935">
        <w:rPr>
          <w:iCs/>
        </w:rPr>
        <w:t xml:space="preserve"> </w:t>
      </w:r>
      <w:r w:rsidR="000A36DB" w:rsidRPr="00513935">
        <w:rPr>
          <w:iCs/>
        </w:rPr>
        <w:t>to be</w:t>
      </w:r>
      <w:r w:rsidR="00495040" w:rsidRPr="00513935">
        <w:rPr>
          <w:iCs/>
        </w:rPr>
        <w:t>come</w:t>
      </w:r>
      <w:r w:rsidR="00211C38" w:rsidRPr="00513935">
        <w:rPr>
          <w:iCs/>
        </w:rPr>
        <w:t xml:space="preserve"> </w:t>
      </w:r>
      <w:r w:rsidR="00495040" w:rsidRPr="00513935">
        <w:rPr>
          <w:iCs/>
        </w:rPr>
        <w:t>the love of God</w:t>
      </w:r>
      <w:r w:rsidR="005E5773" w:rsidRPr="00513935">
        <w:rPr>
          <w:iCs/>
        </w:rPr>
        <w:t xml:space="preserve"> on earth</w:t>
      </w:r>
      <w:r w:rsidR="00495040" w:rsidRPr="00513935">
        <w:rPr>
          <w:iCs/>
        </w:rPr>
        <w:t xml:space="preserve">. </w:t>
      </w:r>
      <w:r w:rsidRPr="00513935">
        <w:rPr>
          <w:iCs/>
        </w:rPr>
        <w:t>So</w:t>
      </w:r>
      <w:r w:rsidR="004112F5" w:rsidRPr="00513935">
        <w:rPr>
          <w:iCs/>
        </w:rPr>
        <w:t>,</w:t>
      </w:r>
      <w:r w:rsidRPr="00513935">
        <w:rPr>
          <w:iCs/>
        </w:rPr>
        <w:t xml:space="preserve"> </w:t>
      </w:r>
      <w:r w:rsidR="004B6122" w:rsidRPr="00513935">
        <w:rPr>
          <w:iCs/>
        </w:rPr>
        <w:t xml:space="preserve">this </w:t>
      </w:r>
      <w:r w:rsidRPr="00513935">
        <w:rPr>
          <w:iCs/>
        </w:rPr>
        <w:t xml:space="preserve">love is really about your </w:t>
      </w:r>
      <w:r w:rsidR="00AD50BF" w:rsidRPr="00513935">
        <w:rPr>
          <w:iCs/>
        </w:rPr>
        <w:t xml:space="preserve">character </w:t>
      </w:r>
      <w:r w:rsidRPr="00513935">
        <w:rPr>
          <w:iCs/>
        </w:rPr>
        <w:t xml:space="preserve">and your connection to </w:t>
      </w:r>
      <w:r w:rsidR="00A23196" w:rsidRPr="00513935">
        <w:rPr>
          <w:iCs/>
        </w:rPr>
        <w:t>God</w:t>
      </w:r>
      <w:r w:rsidRPr="00513935">
        <w:rPr>
          <w:iCs/>
        </w:rPr>
        <w:t xml:space="preserve">. We </w:t>
      </w:r>
      <w:r w:rsidR="00617936" w:rsidRPr="00513935">
        <w:rPr>
          <w:iCs/>
        </w:rPr>
        <w:t xml:space="preserve">have been </w:t>
      </w:r>
      <w:r w:rsidRPr="00513935">
        <w:rPr>
          <w:iCs/>
        </w:rPr>
        <w:t xml:space="preserve">created in </w:t>
      </w:r>
      <w:r w:rsidR="00990322" w:rsidRPr="00513935">
        <w:rPr>
          <w:iCs/>
        </w:rPr>
        <w:t>God’s</w:t>
      </w:r>
      <w:r w:rsidR="00A23196" w:rsidRPr="00513935">
        <w:rPr>
          <w:iCs/>
        </w:rPr>
        <w:t xml:space="preserve"> image</w:t>
      </w:r>
      <w:r w:rsidRPr="00513935">
        <w:rPr>
          <w:iCs/>
        </w:rPr>
        <w:t xml:space="preserve">; therefore, each one of us is uniquely designed to express His </w:t>
      </w:r>
      <w:r w:rsidR="00495040" w:rsidRPr="00513935">
        <w:rPr>
          <w:iCs/>
        </w:rPr>
        <w:t>love</w:t>
      </w:r>
      <w:r w:rsidRPr="00513935">
        <w:rPr>
          <w:iCs/>
        </w:rPr>
        <w:t>.</w:t>
      </w:r>
      <w:r w:rsidR="002D7DBF" w:rsidRPr="00513935">
        <w:rPr>
          <w:iCs/>
        </w:rPr>
        <w:t xml:space="preserve"> When you express </w:t>
      </w:r>
      <w:r w:rsidR="00990322" w:rsidRPr="00513935">
        <w:rPr>
          <w:iCs/>
        </w:rPr>
        <w:t xml:space="preserve">God’s </w:t>
      </w:r>
      <w:r w:rsidR="002D7DBF" w:rsidRPr="00513935">
        <w:rPr>
          <w:iCs/>
        </w:rPr>
        <w:t xml:space="preserve">love through who you are and how you live, you display </w:t>
      </w:r>
      <w:r w:rsidR="00240426" w:rsidRPr="00513935">
        <w:rPr>
          <w:iCs/>
        </w:rPr>
        <w:t xml:space="preserve">to the world </w:t>
      </w:r>
      <w:r w:rsidR="002D7DBF" w:rsidRPr="00513935">
        <w:rPr>
          <w:iCs/>
        </w:rPr>
        <w:t xml:space="preserve">both </w:t>
      </w:r>
      <w:r w:rsidR="00115219" w:rsidRPr="00513935">
        <w:rPr>
          <w:iCs/>
        </w:rPr>
        <w:t>your Creator’s</w:t>
      </w:r>
      <w:r w:rsidR="002D7DBF" w:rsidRPr="00513935">
        <w:rPr>
          <w:iCs/>
        </w:rPr>
        <w:t xml:space="preserve"> glory and your own. </w:t>
      </w:r>
      <w:bookmarkEnd w:id="6"/>
    </w:p>
    <w:p w14:paraId="164F1F2B" w14:textId="33BE9156" w:rsidR="002548F1" w:rsidRPr="00513935" w:rsidRDefault="002548F1" w:rsidP="00D44027">
      <w:pPr>
        <w:tabs>
          <w:tab w:val="left" w:pos="8365"/>
        </w:tabs>
        <w:spacing w:after="0" w:line="240" w:lineRule="auto"/>
        <w:jc w:val="both"/>
        <w:rPr>
          <w:b/>
          <w:iCs/>
        </w:rPr>
      </w:pPr>
    </w:p>
    <w:p w14:paraId="741FAADC" w14:textId="7B1722AA" w:rsidR="0047256A" w:rsidRPr="00513935" w:rsidRDefault="00CA70A6" w:rsidP="00D44027">
      <w:pPr>
        <w:pStyle w:val="ListParagraph"/>
        <w:numPr>
          <w:ilvl w:val="0"/>
          <w:numId w:val="5"/>
        </w:numPr>
        <w:tabs>
          <w:tab w:val="left" w:pos="8365"/>
        </w:tabs>
        <w:spacing w:after="0" w:line="240" w:lineRule="auto"/>
        <w:jc w:val="both"/>
        <w:rPr>
          <w:b/>
          <w:iCs/>
        </w:rPr>
      </w:pPr>
      <w:r w:rsidRPr="00513935">
        <w:rPr>
          <w:b/>
          <w:iCs/>
        </w:rPr>
        <w:t>The meaning of</w:t>
      </w:r>
      <w:r w:rsidR="006A371A" w:rsidRPr="00513935">
        <w:rPr>
          <w:b/>
          <w:iCs/>
        </w:rPr>
        <w:t xml:space="preserve"> </w:t>
      </w:r>
      <w:r w:rsidRPr="00513935">
        <w:rPr>
          <w:b/>
          <w:iCs/>
        </w:rPr>
        <w:t>perf</w:t>
      </w:r>
      <w:r w:rsidR="00115219" w:rsidRPr="00513935">
        <w:rPr>
          <w:b/>
          <w:iCs/>
        </w:rPr>
        <w:t>e</w:t>
      </w:r>
      <w:r w:rsidRPr="00513935">
        <w:rPr>
          <w:b/>
          <w:iCs/>
        </w:rPr>
        <w:t>ct</w:t>
      </w:r>
    </w:p>
    <w:p w14:paraId="46764D19" w14:textId="25D209BE" w:rsidR="00893F6D" w:rsidRPr="00513935" w:rsidRDefault="006D6F15" w:rsidP="00893F6D">
      <w:pPr>
        <w:spacing w:after="0" w:line="240" w:lineRule="auto"/>
        <w:ind w:left="360"/>
        <w:jc w:val="both"/>
        <w:rPr>
          <w:iCs/>
        </w:rPr>
      </w:pPr>
      <w:r w:rsidRPr="00513935">
        <w:rPr>
          <w:iCs/>
        </w:rPr>
        <w:t xml:space="preserve">Now that we are looking closely at these verses in First John, </w:t>
      </w:r>
      <w:r w:rsidR="001F7C21" w:rsidRPr="00513935">
        <w:rPr>
          <w:iCs/>
        </w:rPr>
        <w:t>it’s</w:t>
      </w:r>
      <w:r w:rsidRPr="00513935">
        <w:rPr>
          <w:iCs/>
        </w:rPr>
        <w:t xml:space="preserve"> important to clarify the meaning of the word </w:t>
      </w:r>
      <w:r w:rsidRPr="00513935">
        <w:rPr>
          <w:i/>
          <w:iCs/>
        </w:rPr>
        <w:t>perfect</w:t>
      </w:r>
      <w:r w:rsidRPr="00513935">
        <w:rPr>
          <w:iCs/>
        </w:rPr>
        <w:t>, which is repeated several times in this passage. When we read the word perfect in English versions of the New Testament, we get the feeling that nothing is valuable unless it meets a certain standard. We must act perfectly, look perfect, think perfect thoughts, and, in this case, love perfectl</w:t>
      </w:r>
      <w:r w:rsidR="003F678E" w:rsidRPr="00513935">
        <w:rPr>
          <w:iCs/>
        </w:rPr>
        <w:t>y—</w:t>
      </w:r>
      <w:r w:rsidR="00924068" w:rsidRPr="00513935">
        <w:rPr>
          <w:iCs/>
        </w:rPr>
        <w:t>o</w:t>
      </w:r>
      <w:r w:rsidR="001903EC" w:rsidRPr="00513935">
        <w:rPr>
          <w:iCs/>
        </w:rPr>
        <w:t xml:space="preserve">therwise, </w:t>
      </w:r>
      <w:r w:rsidRPr="00513935">
        <w:rPr>
          <w:iCs/>
        </w:rPr>
        <w:t>all our efforts have no value. There is no invitation for growth or training</w:t>
      </w:r>
      <w:r w:rsidR="00A23196" w:rsidRPr="00513935">
        <w:rPr>
          <w:iCs/>
        </w:rPr>
        <w:t>. If</w:t>
      </w:r>
      <w:r w:rsidRPr="00513935">
        <w:rPr>
          <w:iCs/>
        </w:rPr>
        <w:t xml:space="preserve"> you have been raised this way, you know how painful and destructive </w:t>
      </w:r>
      <w:r w:rsidR="00893F6D" w:rsidRPr="00513935">
        <w:rPr>
          <w:iCs/>
        </w:rPr>
        <w:t>it</w:t>
      </w:r>
      <w:r w:rsidRPr="00513935">
        <w:rPr>
          <w:iCs/>
        </w:rPr>
        <w:t xml:space="preserve"> is. </w:t>
      </w:r>
      <w:r w:rsidR="00893F6D" w:rsidRPr="00513935">
        <w:rPr>
          <w:iCs/>
        </w:rPr>
        <w:t xml:space="preserve">Anything less than perfect is judged as worthless. </w:t>
      </w:r>
    </w:p>
    <w:p w14:paraId="3C609D37" w14:textId="50FB19C8" w:rsidR="006D6F15" w:rsidRPr="00513935" w:rsidRDefault="006D6F15" w:rsidP="00D44027">
      <w:pPr>
        <w:spacing w:after="0" w:line="240" w:lineRule="auto"/>
        <w:jc w:val="both"/>
        <w:rPr>
          <w:iCs/>
        </w:rPr>
      </w:pPr>
    </w:p>
    <w:p w14:paraId="1D5621A5" w14:textId="14247BAC" w:rsidR="00753DCF" w:rsidRPr="00513935" w:rsidRDefault="006D6F15" w:rsidP="00D44027">
      <w:pPr>
        <w:spacing w:after="0" w:line="240" w:lineRule="auto"/>
        <w:ind w:left="360"/>
        <w:jc w:val="both"/>
        <w:rPr>
          <w:iCs/>
        </w:rPr>
      </w:pPr>
      <w:r w:rsidRPr="00513935">
        <w:rPr>
          <w:iCs/>
        </w:rPr>
        <w:t>However, these idealized standards of perfection are not what John is talking about.</w:t>
      </w:r>
      <w:r w:rsidR="002F058B" w:rsidRPr="00513935">
        <w:rPr>
          <w:iCs/>
        </w:rPr>
        <w:t xml:space="preserve"> </w:t>
      </w:r>
      <w:r w:rsidRPr="00513935">
        <w:rPr>
          <w:iCs/>
        </w:rPr>
        <w:t xml:space="preserve">The word perfect is a translation of the Greek word </w:t>
      </w:r>
      <w:r w:rsidRPr="00513935">
        <w:rPr>
          <w:i/>
          <w:iCs/>
        </w:rPr>
        <w:t>telos</w:t>
      </w:r>
      <w:r w:rsidRPr="00513935">
        <w:rPr>
          <w:iCs/>
        </w:rPr>
        <w:t xml:space="preserve">, meaning the fulfillment of an intention or design. We could also translate </w:t>
      </w:r>
      <w:r w:rsidRPr="00513935">
        <w:rPr>
          <w:i/>
          <w:iCs/>
        </w:rPr>
        <w:t>telos</w:t>
      </w:r>
      <w:r w:rsidRPr="00513935">
        <w:rPr>
          <w:iCs/>
        </w:rPr>
        <w:t xml:space="preserve"> using words like mature</w:t>
      </w:r>
      <w:r w:rsidRPr="008320D9">
        <w:rPr>
          <w:iCs/>
        </w:rPr>
        <w:t>, accomplished, fulfilled,</w:t>
      </w:r>
      <w:r w:rsidRPr="00513935">
        <w:rPr>
          <w:iCs/>
        </w:rPr>
        <w:t xml:space="preserve"> or fully developed. When John talks about a perfect love, he is referring to a love that is fully developed; it is fulfilling its purpose, </w:t>
      </w:r>
      <w:r w:rsidR="008D3D51" w:rsidRPr="00513935">
        <w:rPr>
          <w:iCs/>
        </w:rPr>
        <w:t>and that purpose</w:t>
      </w:r>
      <w:r w:rsidRPr="00513935">
        <w:rPr>
          <w:iCs/>
        </w:rPr>
        <w:t xml:space="preserve"> is to cast out fear. When your love starts casting out fear, you will know that your love is perfect—it is doing its job.</w:t>
      </w:r>
    </w:p>
    <w:p w14:paraId="3A1B7A9E" w14:textId="77777777" w:rsidR="006D6F15" w:rsidRPr="00513935" w:rsidRDefault="006D6F15" w:rsidP="00D44027">
      <w:pPr>
        <w:spacing w:after="0" w:line="240" w:lineRule="auto"/>
        <w:jc w:val="both"/>
        <w:rPr>
          <w:iCs/>
        </w:rPr>
      </w:pPr>
    </w:p>
    <w:p w14:paraId="2B3B2179" w14:textId="0E8CF3CA" w:rsidR="0047256A" w:rsidRPr="00513935" w:rsidRDefault="00931E70" w:rsidP="00D44027">
      <w:pPr>
        <w:pStyle w:val="ListParagraph"/>
        <w:numPr>
          <w:ilvl w:val="0"/>
          <w:numId w:val="5"/>
        </w:numPr>
        <w:tabs>
          <w:tab w:val="left" w:pos="8365"/>
        </w:tabs>
        <w:spacing w:after="0" w:line="240" w:lineRule="auto"/>
        <w:jc w:val="both"/>
        <w:rPr>
          <w:b/>
          <w:iCs/>
        </w:rPr>
      </w:pPr>
      <w:r w:rsidRPr="00513935">
        <w:rPr>
          <w:b/>
          <w:iCs/>
        </w:rPr>
        <w:t>People of no fear</w:t>
      </w:r>
    </w:p>
    <w:p w14:paraId="46E7D165" w14:textId="7BCF9623" w:rsidR="0047256A" w:rsidRPr="00513935" w:rsidRDefault="00885BBB" w:rsidP="00617D1F">
      <w:pPr>
        <w:spacing w:after="0" w:line="240" w:lineRule="auto"/>
        <w:ind w:left="360"/>
        <w:jc w:val="both"/>
        <w:rPr>
          <w:iCs/>
        </w:rPr>
      </w:pPr>
      <w:r w:rsidRPr="00513935">
        <w:rPr>
          <w:bCs/>
          <w:iCs/>
        </w:rPr>
        <w:t>In verse 18 we read,</w:t>
      </w:r>
      <w:r w:rsidR="00D0076C" w:rsidRPr="00513935">
        <w:rPr>
          <w:bCs/>
          <w:iCs/>
        </w:rPr>
        <w:t xml:space="preserve"> “</w:t>
      </w:r>
      <w:r w:rsidR="0047256A" w:rsidRPr="00513935">
        <w:rPr>
          <w:iCs/>
        </w:rPr>
        <w:t>There</w:t>
      </w:r>
      <w:r w:rsidR="00FA7008" w:rsidRPr="00513935">
        <w:rPr>
          <w:iCs/>
        </w:rPr>
        <w:t xml:space="preserve"> is no fear in love; but developed</w:t>
      </w:r>
      <w:r w:rsidR="0047256A" w:rsidRPr="00513935">
        <w:rPr>
          <w:iCs/>
        </w:rPr>
        <w:t xml:space="preserve"> love casts out fear, because fear involves punishment</w:t>
      </w:r>
      <w:r w:rsidR="006823CC" w:rsidRPr="00513935">
        <w:rPr>
          <w:iCs/>
        </w:rPr>
        <w:t xml:space="preserve"> or torment</w:t>
      </w:r>
      <w:r w:rsidR="0047256A" w:rsidRPr="00513935">
        <w:rPr>
          <w:iCs/>
        </w:rPr>
        <w:t>, and th</w:t>
      </w:r>
      <w:r w:rsidR="00FA7008" w:rsidRPr="00513935">
        <w:rPr>
          <w:iCs/>
        </w:rPr>
        <w:t>e one who fears is not</w:t>
      </w:r>
      <w:r w:rsidR="00062C16" w:rsidRPr="00513935">
        <w:rPr>
          <w:iCs/>
        </w:rPr>
        <w:t xml:space="preserve"> </w:t>
      </w:r>
      <w:r w:rsidR="00FA7008" w:rsidRPr="00513935">
        <w:rPr>
          <w:iCs/>
        </w:rPr>
        <w:t xml:space="preserve">fully </w:t>
      </w:r>
      <w:r w:rsidR="00361057">
        <w:rPr>
          <w:iCs/>
        </w:rPr>
        <w:t>develop</w:t>
      </w:r>
      <w:r w:rsidR="00617D1F">
        <w:rPr>
          <w:iCs/>
        </w:rPr>
        <w:t>e</w:t>
      </w:r>
      <w:r w:rsidR="00FA7008" w:rsidRPr="00513935">
        <w:rPr>
          <w:iCs/>
        </w:rPr>
        <w:t>d</w:t>
      </w:r>
      <w:r w:rsidR="0047256A" w:rsidRPr="00513935">
        <w:rPr>
          <w:iCs/>
        </w:rPr>
        <w:t xml:space="preserve"> in love.</w:t>
      </w:r>
      <w:r w:rsidR="00D0076C" w:rsidRPr="00513935">
        <w:rPr>
          <w:iCs/>
        </w:rPr>
        <w:t>”</w:t>
      </w:r>
      <w:r w:rsidR="0047256A" w:rsidRPr="00513935">
        <w:rPr>
          <w:iCs/>
        </w:rPr>
        <w:t xml:space="preserve"> </w:t>
      </w:r>
      <w:r w:rsidR="00A2636E" w:rsidRPr="00513935">
        <w:rPr>
          <w:iCs/>
        </w:rPr>
        <w:t xml:space="preserve">Our tendency is to focus </w:t>
      </w:r>
      <w:r w:rsidR="00926341" w:rsidRPr="00513935">
        <w:rPr>
          <w:iCs/>
        </w:rPr>
        <w:t xml:space="preserve">on </w:t>
      </w:r>
      <w:r w:rsidR="001A0F54" w:rsidRPr="00513935">
        <w:rPr>
          <w:iCs/>
        </w:rPr>
        <w:t>fighting</w:t>
      </w:r>
      <w:r w:rsidR="007C0835" w:rsidRPr="00513935">
        <w:rPr>
          <w:iCs/>
        </w:rPr>
        <w:t xml:space="preserve"> </w:t>
      </w:r>
      <w:r w:rsidR="00A2636E" w:rsidRPr="00513935">
        <w:rPr>
          <w:iCs/>
        </w:rPr>
        <w:t>our fears</w:t>
      </w:r>
      <w:r w:rsidR="001A0F54" w:rsidRPr="00513935">
        <w:rPr>
          <w:iCs/>
        </w:rPr>
        <w:t xml:space="preserve"> </w:t>
      </w:r>
      <w:proofErr w:type="gramStart"/>
      <w:r w:rsidR="001A0F54" w:rsidRPr="00513935">
        <w:rPr>
          <w:iCs/>
        </w:rPr>
        <w:t>in order to</w:t>
      </w:r>
      <w:proofErr w:type="gramEnd"/>
      <w:r w:rsidR="001A0F54" w:rsidRPr="00513935">
        <w:rPr>
          <w:iCs/>
        </w:rPr>
        <w:t xml:space="preserve"> avoid the torment</w:t>
      </w:r>
      <w:r w:rsidR="00A2636E" w:rsidRPr="00513935">
        <w:rPr>
          <w:iCs/>
        </w:rPr>
        <w:t xml:space="preserve">, but John and God would have us focus on growing our love. </w:t>
      </w:r>
      <w:r w:rsidR="008A2F0D" w:rsidRPr="00513935">
        <w:rPr>
          <w:iCs/>
        </w:rPr>
        <w:t xml:space="preserve">As your love grows, your fears will automatically lose their power, and you will experience more freedom. </w:t>
      </w:r>
      <w:bookmarkStart w:id="7" w:name="_Hlk162982642"/>
      <w:r w:rsidR="006823CC" w:rsidRPr="00513935">
        <w:rPr>
          <w:iCs/>
        </w:rPr>
        <w:t xml:space="preserve">Your goal is not to get rid of </w:t>
      </w:r>
      <w:r w:rsidR="00EC7A3A" w:rsidRPr="00513935">
        <w:rPr>
          <w:iCs/>
        </w:rPr>
        <w:t xml:space="preserve">your </w:t>
      </w:r>
      <w:r w:rsidR="006823CC" w:rsidRPr="00513935">
        <w:rPr>
          <w:iCs/>
        </w:rPr>
        <w:t>fear</w:t>
      </w:r>
      <w:r w:rsidR="00EC7A3A" w:rsidRPr="00513935">
        <w:rPr>
          <w:iCs/>
        </w:rPr>
        <w:t>s; y</w:t>
      </w:r>
      <w:r w:rsidR="006823CC" w:rsidRPr="00513935">
        <w:rPr>
          <w:iCs/>
        </w:rPr>
        <w:t xml:space="preserve">our goal is to grow your love. </w:t>
      </w:r>
    </w:p>
    <w:p w14:paraId="4658F6B8" w14:textId="77777777" w:rsidR="0047256A" w:rsidRPr="00513935" w:rsidRDefault="0047256A" w:rsidP="00D44027">
      <w:pPr>
        <w:spacing w:after="0" w:line="240" w:lineRule="auto"/>
        <w:jc w:val="both"/>
        <w:rPr>
          <w:iCs/>
        </w:rPr>
      </w:pPr>
    </w:p>
    <w:bookmarkEnd w:id="7"/>
    <w:p w14:paraId="5DFDC151" w14:textId="2BA3F87F" w:rsidR="0047256A" w:rsidRPr="00513935" w:rsidRDefault="0047256A" w:rsidP="00D44027">
      <w:pPr>
        <w:pStyle w:val="ListParagraph"/>
        <w:numPr>
          <w:ilvl w:val="0"/>
          <w:numId w:val="5"/>
        </w:numPr>
        <w:tabs>
          <w:tab w:val="left" w:pos="8365"/>
        </w:tabs>
        <w:spacing w:after="0" w:line="240" w:lineRule="auto"/>
        <w:jc w:val="both"/>
        <w:rPr>
          <w:b/>
          <w:iCs/>
        </w:rPr>
      </w:pPr>
      <w:r w:rsidRPr="00513935">
        <w:rPr>
          <w:b/>
          <w:iCs/>
        </w:rPr>
        <w:t xml:space="preserve">Learn to spot the </w:t>
      </w:r>
      <w:proofErr w:type="gramStart"/>
      <w:r w:rsidRPr="00513935">
        <w:rPr>
          <w:b/>
          <w:iCs/>
        </w:rPr>
        <w:t>fear</w:t>
      </w:r>
      <w:proofErr w:type="gramEnd"/>
    </w:p>
    <w:p w14:paraId="6AEE1D69" w14:textId="7B62BF49" w:rsidR="0051747C" w:rsidRPr="00513935" w:rsidRDefault="0047256A" w:rsidP="00D44027">
      <w:pPr>
        <w:spacing w:after="0" w:line="240" w:lineRule="auto"/>
        <w:ind w:left="360"/>
        <w:jc w:val="both"/>
        <w:rPr>
          <w:iCs/>
        </w:rPr>
      </w:pPr>
      <w:r w:rsidRPr="00513935">
        <w:rPr>
          <w:iCs/>
        </w:rPr>
        <w:t>When you are punishing yourself, or punishing someone else, kno</w:t>
      </w:r>
      <w:r w:rsidR="00D92CAD" w:rsidRPr="00513935">
        <w:rPr>
          <w:iCs/>
        </w:rPr>
        <w:t xml:space="preserve">w that fear is motivating you. </w:t>
      </w:r>
      <w:r w:rsidRPr="00513935">
        <w:rPr>
          <w:iCs/>
        </w:rPr>
        <w:t xml:space="preserve">You are afraid of losing the life that you </w:t>
      </w:r>
      <w:r w:rsidR="00AD6708" w:rsidRPr="00513935">
        <w:rPr>
          <w:iCs/>
        </w:rPr>
        <w:t>imagine</w:t>
      </w:r>
      <w:r w:rsidR="00033CAA" w:rsidRPr="00513935">
        <w:rPr>
          <w:iCs/>
        </w:rPr>
        <w:t xml:space="preserve"> </w:t>
      </w:r>
      <w:r w:rsidR="00D92CAD" w:rsidRPr="00513935">
        <w:rPr>
          <w:iCs/>
        </w:rPr>
        <w:t xml:space="preserve">will keep you safe and happy. </w:t>
      </w:r>
      <w:r w:rsidR="0051747C" w:rsidRPr="00513935">
        <w:rPr>
          <w:iCs/>
        </w:rPr>
        <w:t>When you feel</w:t>
      </w:r>
      <w:r w:rsidRPr="00513935">
        <w:rPr>
          <w:iCs/>
        </w:rPr>
        <w:t xml:space="preserve"> the </w:t>
      </w:r>
      <w:r w:rsidR="004505A3" w:rsidRPr="00513935">
        <w:rPr>
          <w:iCs/>
        </w:rPr>
        <w:t>self-hate of the Idol whipping</w:t>
      </w:r>
      <w:r w:rsidRPr="00513935">
        <w:rPr>
          <w:iCs/>
        </w:rPr>
        <w:t xml:space="preserve"> you fr</w:t>
      </w:r>
      <w:r w:rsidR="00C14B4E" w:rsidRPr="00513935">
        <w:rPr>
          <w:iCs/>
        </w:rPr>
        <w:t>om within, stop</w:t>
      </w:r>
      <w:r w:rsidR="00B01F4B" w:rsidRPr="00513935">
        <w:rPr>
          <w:iCs/>
        </w:rPr>
        <w:t xml:space="preserve"> and</w:t>
      </w:r>
      <w:r w:rsidR="00C14B4E" w:rsidRPr="00513935">
        <w:rPr>
          <w:iCs/>
        </w:rPr>
        <w:t xml:space="preserve"> </w:t>
      </w:r>
      <w:r w:rsidR="00D94958" w:rsidRPr="00513935">
        <w:rPr>
          <w:iCs/>
        </w:rPr>
        <w:t>remind yourself</w:t>
      </w:r>
      <w:r w:rsidR="00704FFF" w:rsidRPr="00513935">
        <w:rPr>
          <w:iCs/>
        </w:rPr>
        <w:t>:</w:t>
      </w:r>
      <w:r w:rsidR="00722775" w:rsidRPr="00513935">
        <w:rPr>
          <w:iCs/>
        </w:rPr>
        <w:t xml:space="preserve"> </w:t>
      </w:r>
      <w:r w:rsidR="0051747C" w:rsidRPr="00513935">
        <w:rPr>
          <w:i/>
          <w:iCs/>
        </w:rPr>
        <w:t xml:space="preserve">Fear is not my friend. </w:t>
      </w:r>
      <w:r w:rsidR="004505A3" w:rsidRPr="00513935">
        <w:rPr>
          <w:i/>
          <w:iCs/>
        </w:rPr>
        <w:t>Love is the foundation from which</w:t>
      </w:r>
      <w:r w:rsidR="0051747C" w:rsidRPr="00513935">
        <w:rPr>
          <w:i/>
          <w:iCs/>
        </w:rPr>
        <w:t xml:space="preserve"> I will deal with self-hate</w:t>
      </w:r>
      <w:r w:rsidR="0051747C" w:rsidRPr="00513935">
        <w:rPr>
          <w:iCs/>
        </w:rPr>
        <w:t>.</w:t>
      </w:r>
      <w:r w:rsidR="00D92CAD" w:rsidRPr="00513935">
        <w:rPr>
          <w:iCs/>
        </w:rPr>
        <w:t xml:space="preserve"> </w:t>
      </w:r>
      <w:r w:rsidR="00370875" w:rsidRPr="00513935">
        <w:rPr>
          <w:i/>
        </w:rPr>
        <w:t xml:space="preserve">(Repeat) </w:t>
      </w:r>
      <w:r w:rsidRPr="00513935">
        <w:rPr>
          <w:iCs/>
        </w:rPr>
        <w:t xml:space="preserve">Have that </w:t>
      </w:r>
      <w:r w:rsidR="00370875" w:rsidRPr="00513935">
        <w:rPr>
          <w:iCs/>
        </w:rPr>
        <w:t>conversation</w:t>
      </w:r>
      <w:r w:rsidR="008804F1" w:rsidRPr="00513935">
        <w:rPr>
          <w:iCs/>
        </w:rPr>
        <w:t xml:space="preserve"> with yourself and then tell your</w:t>
      </w:r>
      <w:r w:rsidRPr="00513935">
        <w:rPr>
          <w:iCs/>
        </w:rPr>
        <w:t xml:space="preserve"> Idol Self to </w:t>
      </w:r>
      <w:r w:rsidR="001C20AF" w:rsidRPr="00513935">
        <w:rPr>
          <w:iCs/>
        </w:rPr>
        <w:t>back off</w:t>
      </w:r>
      <w:r w:rsidRPr="00513935">
        <w:rPr>
          <w:iCs/>
        </w:rPr>
        <w:t xml:space="preserve">. </w:t>
      </w:r>
    </w:p>
    <w:p w14:paraId="4BEB2EF1" w14:textId="68AF947B" w:rsidR="0047256A" w:rsidRPr="00513935" w:rsidRDefault="0047256A" w:rsidP="00D44027">
      <w:pPr>
        <w:spacing w:after="0" w:line="240" w:lineRule="auto"/>
        <w:jc w:val="both"/>
        <w:rPr>
          <w:iCs/>
        </w:rPr>
      </w:pPr>
    </w:p>
    <w:p w14:paraId="51EA0772" w14:textId="4D949FF1" w:rsidR="0047256A" w:rsidRPr="00513935" w:rsidRDefault="00990322" w:rsidP="00D44027">
      <w:pPr>
        <w:spacing w:after="0" w:line="240" w:lineRule="auto"/>
        <w:jc w:val="both"/>
        <w:rPr>
          <w:iCs/>
        </w:rPr>
      </w:pPr>
      <w:bookmarkStart w:id="8" w:name="_Hlk509245904"/>
      <w:bookmarkStart w:id="9" w:name="OLE_LINK72"/>
      <w:bookmarkStart w:id="10" w:name="OLE_LINK73"/>
      <w:r w:rsidRPr="00513935">
        <w:rPr>
          <w:iCs/>
        </w:rPr>
        <w:t xml:space="preserve">So, think about this: </w:t>
      </w:r>
      <w:r w:rsidR="00607B8E" w:rsidRPr="00513935">
        <w:rPr>
          <w:iCs/>
        </w:rPr>
        <w:t>y</w:t>
      </w:r>
      <w:r w:rsidRPr="00513935">
        <w:rPr>
          <w:iCs/>
        </w:rPr>
        <w:t>our Idol Self is motivated by fear</w:t>
      </w:r>
      <w:r w:rsidR="00D90D33" w:rsidRPr="00513935">
        <w:rPr>
          <w:iCs/>
        </w:rPr>
        <w:t>;</w:t>
      </w:r>
      <w:r w:rsidR="009657A6" w:rsidRPr="00513935">
        <w:rPr>
          <w:iCs/>
        </w:rPr>
        <w:t xml:space="preserve"> </w:t>
      </w:r>
      <w:r w:rsidRPr="00513935">
        <w:rPr>
          <w:iCs/>
        </w:rPr>
        <w:t>your True Self is motivated by love</w:t>
      </w:r>
      <w:r w:rsidR="00D94958" w:rsidRPr="00513935">
        <w:rPr>
          <w:iCs/>
        </w:rPr>
        <w:t>—</w:t>
      </w:r>
      <w:r w:rsidRPr="00513935">
        <w:rPr>
          <w:iCs/>
        </w:rPr>
        <w:t>and you are learning to recognize the difference</w:t>
      </w:r>
      <w:bookmarkEnd w:id="8"/>
      <w:r w:rsidR="009B5473" w:rsidRPr="00513935">
        <w:rPr>
          <w:iCs/>
        </w:rPr>
        <w:t>.</w:t>
      </w:r>
    </w:p>
    <w:bookmarkEnd w:id="9"/>
    <w:bookmarkEnd w:id="10"/>
    <w:p w14:paraId="6FE77D53" w14:textId="77777777" w:rsidR="009B5473" w:rsidRPr="00513935" w:rsidRDefault="009B5473" w:rsidP="00D44027">
      <w:pPr>
        <w:spacing w:after="0" w:line="240" w:lineRule="auto"/>
        <w:jc w:val="both"/>
        <w:rPr>
          <w:iCs/>
        </w:rPr>
      </w:pPr>
    </w:p>
    <w:p w14:paraId="1A2C71B7" w14:textId="6560248A" w:rsidR="00BB132F" w:rsidRPr="00513935" w:rsidRDefault="001C101B" w:rsidP="00D44027">
      <w:pPr>
        <w:spacing w:after="0" w:line="240" w:lineRule="auto"/>
        <w:jc w:val="both"/>
        <w:rPr>
          <w:i/>
          <w:iCs/>
        </w:rPr>
      </w:pPr>
      <w:r w:rsidRPr="00513935">
        <w:rPr>
          <w:iCs/>
        </w:rPr>
        <w:t xml:space="preserve">You </w:t>
      </w:r>
      <w:r w:rsidR="004E6031" w:rsidRPr="00513935">
        <w:rPr>
          <w:iCs/>
        </w:rPr>
        <w:t xml:space="preserve">can take this week’s Bible </w:t>
      </w:r>
      <w:r w:rsidR="00D92CAD" w:rsidRPr="00513935">
        <w:rPr>
          <w:iCs/>
        </w:rPr>
        <w:t>passage</w:t>
      </w:r>
      <w:r w:rsidR="00704FFF" w:rsidRPr="00513935">
        <w:rPr>
          <w:iCs/>
        </w:rPr>
        <w:t xml:space="preserve"> </w:t>
      </w:r>
      <w:r w:rsidR="004E6031" w:rsidRPr="00513935">
        <w:rPr>
          <w:iCs/>
        </w:rPr>
        <w:t xml:space="preserve">from </w:t>
      </w:r>
      <w:r w:rsidR="00704FFF" w:rsidRPr="00513935">
        <w:rPr>
          <w:iCs/>
        </w:rPr>
        <w:t>First</w:t>
      </w:r>
      <w:r w:rsidR="00CC3578" w:rsidRPr="00513935">
        <w:rPr>
          <w:iCs/>
        </w:rPr>
        <w:t xml:space="preserve"> John</w:t>
      </w:r>
      <w:r w:rsidR="00D92CAD" w:rsidRPr="00513935">
        <w:rPr>
          <w:iCs/>
        </w:rPr>
        <w:t xml:space="preserve"> and</w:t>
      </w:r>
      <w:r w:rsidR="00226D3C" w:rsidRPr="00513935">
        <w:rPr>
          <w:iCs/>
        </w:rPr>
        <w:t xml:space="preserve"> turn it into a prayer</w:t>
      </w:r>
      <w:r w:rsidR="00D92CAD" w:rsidRPr="00513935">
        <w:rPr>
          <w:iCs/>
        </w:rPr>
        <w:t xml:space="preserve">. </w:t>
      </w:r>
      <w:r w:rsidR="00087DC1" w:rsidRPr="00513935">
        <w:rPr>
          <w:iCs/>
        </w:rPr>
        <w:t>In fact, l</w:t>
      </w:r>
      <w:r w:rsidR="00606653" w:rsidRPr="00513935">
        <w:rPr>
          <w:iCs/>
        </w:rPr>
        <w:t xml:space="preserve">et’s </w:t>
      </w:r>
      <w:r w:rsidR="00226D3C" w:rsidRPr="00513935">
        <w:rPr>
          <w:iCs/>
        </w:rPr>
        <w:t>do that</w:t>
      </w:r>
      <w:r w:rsidR="00606653" w:rsidRPr="00513935">
        <w:rPr>
          <w:iCs/>
        </w:rPr>
        <w:t xml:space="preserve"> right now.</w:t>
      </w:r>
      <w:r w:rsidR="00AB334B" w:rsidRPr="00513935">
        <w:rPr>
          <w:iCs/>
        </w:rPr>
        <w:t xml:space="preserve"> </w:t>
      </w:r>
      <w:r w:rsidR="008804F1" w:rsidRPr="00513935">
        <w:rPr>
          <w:i/>
          <w:iCs/>
        </w:rPr>
        <w:t>(Pause)</w:t>
      </w:r>
    </w:p>
    <w:p w14:paraId="31B53267" w14:textId="77777777" w:rsidR="00FF6DF2" w:rsidRPr="00513935" w:rsidRDefault="00FF6DF2" w:rsidP="00D44027">
      <w:pPr>
        <w:spacing w:after="0" w:line="240" w:lineRule="auto"/>
        <w:jc w:val="both"/>
        <w:rPr>
          <w:iCs/>
        </w:rPr>
      </w:pPr>
    </w:p>
    <w:p w14:paraId="586B743F" w14:textId="77777777" w:rsidR="00D04B04" w:rsidRPr="00513935" w:rsidRDefault="00D04B04" w:rsidP="00D44027">
      <w:pPr>
        <w:spacing w:after="0" w:line="240" w:lineRule="auto"/>
        <w:jc w:val="center"/>
        <w:rPr>
          <w:i/>
        </w:rPr>
      </w:pPr>
      <w:bookmarkStart w:id="11" w:name="_Hlk498286788"/>
      <w:r w:rsidRPr="00513935">
        <w:rPr>
          <w:i/>
        </w:rPr>
        <w:t>Lord, lead me to know and trust Your love. Teach me how to dwell in Your love. Mature Your love in me that I may be a person of no fear. (Repeat the last sentence)</w:t>
      </w:r>
    </w:p>
    <w:bookmarkEnd w:id="11"/>
    <w:p w14:paraId="387D33EA" w14:textId="77777777" w:rsidR="00DE2C70" w:rsidRPr="00513935" w:rsidRDefault="00DE2C70" w:rsidP="00D44027">
      <w:pPr>
        <w:spacing w:after="0" w:line="240" w:lineRule="auto"/>
        <w:jc w:val="both"/>
      </w:pPr>
    </w:p>
    <w:p w14:paraId="70D45CB2" w14:textId="11C7C92B" w:rsidR="00413082" w:rsidRPr="00513935" w:rsidRDefault="00413082" w:rsidP="00D44027">
      <w:pPr>
        <w:spacing w:after="0" w:line="240" w:lineRule="auto"/>
        <w:jc w:val="both"/>
      </w:pPr>
      <w:r w:rsidRPr="00513935">
        <w:t>Take a deep breath.</w:t>
      </w:r>
    </w:p>
    <w:p w14:paraId="33B4B204" w14:textId="2B2A8C93" w:rsidR="00402BA0" w:rsidRPr="00513935" w:rsidRDefault="00402BA0" w:rsidP="00402BA0">
      <w:pPr>
        <w:spacing w:after="0" w:line="240" w:lineRule="auto"/>
        <w:jc w:val="both"/>
        <w:rPr>
          <w:i/>
        </w:rPr>
      </w:pPr>
      <w:r w:rsidRPr="00513935">
        <w:rPr>
          <w:i/>
        </w:rPr>
        <w:lastRenderedPageBreak/>
        <w:t xml:space="preserve">(If time permits, ask, “Does anyone have comments or questions about </w:t>
      </w:r>
      <w:r w:rsidR="00607981" w:rsidRPr="00513935">
        <w:rPr>
          <w:i/>
        </w:rPr>
        <w:t>the</w:t>
      </w:r>
      <w:r w:rsidRPr="00513935">
        <w:rPr>
          <w:i/>
        </w:rPr>
        <w:t xml:space="preserve"> Bible teaching?”)</w:t>
      </w:r>
    </w:p>
    <w:p w14:paraId="199F0AE0" w14:textId="77777777" w:rsidR="00104040" w:rsidRPr="00513935" w:rsidRDefault="00104040" w:rsidP="00D44027">
      <w:pPr>
        <w:spacing w:after="0" w:line="240" w:lineRule="auto"/>
        <w:jc w:val="both"/>
      </w:pPr>
    </w:p>
    <w:p w14:paraId="441E8C44" w14:textId="247C8AF6" w:rsidR="00285B9A" w:rsidRDefault="007F64FE" w:rsidP="00D44027">
      <w:pPr>
        <w:widowControl w:val="0"/>
        <w:spacing w:after="0" w:line="240" w:lineRule="auto"/>
        <w:jc w:val="both"/>
        <w:rPr>
          <w:b/>
        </w:rPr>
      </w:pPr>
      <w:r w:rsidRPr="00513935">
        <w:rPr>
          <w:b/>
        </w:rPr>
        <w:t>1:10</w:t>
      </w:r>
      <w:r w:rsidR="00285B9A" w:rsidRPr="00513935">
        <w:rPr>
          <w:b/>
        </w:rPr>
        <w:tab/>
        <w:t>INTEGRATION</w:t>
      </w:r>
    </w:p>
    <w:p w14:paraId="58EBB996" w14:textId="77777777" w:rsidR="009A37E2" w:rsidRPr="00513935" w:rsidRDefault="009A37E2" w:rsidP="00D44027">
      <w:pPr>
        <w:widowControl w:val="0"/>
        <w:spacing w:after="0" w:line="240" w:lineRule="auto"/>
        <w:jc w:val="both"/>
        <w:rPr>
          <w:b/>
        </w:rPr>
      </w:pPr>
    </w:p>
    <w:p w14:paraId="5B03B7CA" w14:textId="37976CE7" w:rsidR="00413082" w:rsidRPr="00513935" w:rsidRDefault="004D6C51" w:rsidP="00D44027">
      <w:pPr>
        <w:widowControl w:val="0"/>
        <w:spacing w:after="0" w:line="240" w:lineRule="auto"/>
        <w:jc w:val="both"/>
        <w:rPr>
          <w:i/>
        </w:rPr>
      </w:pPr>
      <w:r w:rsidRPr="00513935">
        <w:t>At these meetings</w:t>
      </w:r>
      <w:r w:rsidR="008D3D51" w:rsidRPr="00513935">
        <w:t>,</w:t>
      </w:r>
      <w:r w:rsidRPr="00513935">
        <w:t xml:space="preserve"> always</w:t>
      </w:r>
      <w:r w:rsidR="00A863DD" w:rsidRPr="00513935">
        <w:t xml:space="preserve"> </w:t>
      </w:r>
      <w:r w:rsidR="002437AC" w:rsidRPr="00513935">
        <w:t>try to</w:t>
      </w:r>
      <w:r w:rsidRPr="00513935">
        <w:t xml:space="preserve"> h</w:t>
      </w:r>
      <w:r w:rsidR="004A3777" w:rsidRPr="00513935">
        <w:t xml:space="preserve">ave some </w:t>
      </w:r>
      <w:r w:rsidR="00CA5753" w:rsidRPr="00513935">
        <w:t xml:space="preserve">purified </w:t>
      </w:r>
      <w:r w:rsidR="004A3777" w:rsidRPr="00513935">
        <w:t>wat</w:t>
      </w:r>
      <w:r w:rsidR="00413082" w:rsidRPr="00513935">
        <w:t xml:space="preserve">er available and </w:t>
      </w:r>
      <w:r w:rsidR="00CA5753" w:rsidRPr="00513935">
        <w:t xml:space="preserve">be </w:t>
      </w:r>
      <w:r w:rsidR="00413082" w:rsidRPr="00513935">
        <w:t>prepare</w:t>
      </w:r>
      <w:r w:rsidR="00CA5753" w:rsidRPr="00513935">
        <w:t>d</w:t>
      </w:r>
      <w:r w:rsidR="004A3777" w:rsidRPr="00513935">
        <w:t xml:space="preserve"> to take some notes. </w:t>
      </w:r>
      <w:r w:rsidR="00413082" w:rsidRPr="00513935">
        <w:t xml:space="preserve">You might </w:t>
      </w:r>
      <w:r w:rsidR="00990322" w:rsidRPr="00513935">
        <w:t xml:space="preserve">like to </w:t>
      </w:r>
      <w:r w:rsidR="00413082" w:rsidRPr="00513935">
        <w:t xml:space="preserve">use the back of your </w:t>
      </w:r>
      <w:r w:rsidR="00413082" w:rsidRPr="00513935">
        <w:rPr>
          <w:b/>
        </w:rPr>
        <w:t>Meeting Prep</w:t>
      </w:r>
      <w:r w:rsidR="001C20AF" w:rsidRPr="00513935">
        <w:rPr>
          <w:b/>
        </w:rPr>
        <w:t>aration</w:t>
      </w:r>
      <w:r w:rsidR="00413082" w:rsidRPr="00513935">
        <w:rPr>
          <w:b/>
        </w:rPr>
        <w:t xml:space="preserve"> Guide</w:t>
      </w:r>
      <w:r w:rsidR="00413082" w:rsidRPr="00513935">
        <w:t xml:space="preserve">, or </w:t>
      </w:r>
      <w:r w:rsidR="006823CC" w:rsidRPr="00513935">
        <w:t xml:space="preserve">perhaps you have </w:t>
      </w:r>
      <w:r w:rsidR="00413082" w:rsidRPr="00513935">
        <w:t>start</w:t>
      </w:r>
      <w:r w:rsidR="006823CC" w:rsidRPr="00513935">
        <w:t>ed</w:t>
      </w:r>
      <w:r w:rsidR="00413082" w:rsidRPr="00513935">
        <w:t xml:space="preserve"> a KF journal. Assume a</w:t>
      </w:r>
      <w:r w:rsidR="002437AC" w:rsidRPr="00513935">
        <w:t xml:space="preserve"> mindfulness</w:t>
      </w:r>
      <w:r w:rsidR="00606653" w:rsidRPr="00513935">
        <w:t xml:space="preserve"> posture, </w:t>
      </w:r>
      <w:r w:rsidR="006E15AD" w:rsidRPr="00513935">
        <w:t>follow these instructions</w:t>
      </w:r>
      <w:r w:rsidR="0051747C" w:rsidRPr="00513935">
        <w:t>, and breathe</w:t>
      </w:r>
      <w:r w:rsidR="00E14229" w:rsidRPr="00513935">
        <w:t xml:space="preserve">. </w:t>
      </w:r>
      <w:r w:rsidR="00E14229" w:rsidRPr="00513935">
        <w:rPr>
          <w:i/>
        </w:rPr>
        <w:t>(Pause</w:t>
      </w:r>
      <w:r w:rsidR="00787159" w:rsidRPr="00513935">
        <w:rPr>
          <w:i/>
        </w:rPr>
        <w:t xml:space="preserve"> </w:t>
      </w:r>
      <w:r w:rsidR="008D3D51" w:rsidRPr="00513935">
        <w:rPr>
          <w:i/>
        </w:rPr>
        <w:t xml:space="preserve">for </w:t>
      </w:r>
      <w:r w:rsidR="00787159" w:rsidRPr="00513935">
        <w:rPr>
          <w:i/>
        </w:rPr>
        <w:t>1</w:t>
      </w:r>
      <w:r w:rsidR="008131BD" w:rsidRPr="00513935">
        <w:rPr>
          <w:i/>
        </w:rPr>
        <w:t>0 seconds</w:t>
      </w:r>
      <w:r w:rsidR="00E14229" w:rsidRPr="00513935">
        <w:rPr>
          <w:i/>
        </w:rPr>
        <w:t>)</w:t>
      </w:r>
    </w:p>
    <w:p w14:paraId="38AE9A13" w14:textId="6CD7A549" w:rsidR="004A3777" w:rsidRPr="00513935" w:rsidRDefault="004A3777" w:rsidP="00D44027">
      <w:pPr>
        <w:spacing w:after="0" w:line="240" w:lineRule="auto"/>
        <w:jc w:val="both"/>
      </w:pPr>
    </w:p>
    <w:p w14:paraId="1D598EA4" w14:textId="087D0295" w:rsidR="00D13F70" w:rsidRPr="00513935" w:rsidRDefault="001C7F46" w:rsidP="00D44027">
      <w:pPr>
        <w:spacing w:after="0" w:line="240" w:lineRule="auto"/>
        <w:jc w:val="both"/>
        <w:rPr>
          <w:i/>
        </w:rPr>
      </w:pPr>
      <w:r w:rsidRPr="00513935">
        <w:t>Here is o</w:t>
      </w:r>
      <w:r w:rsidR="00D13F70" w:rsidRPr="00513935">
        <w:t xml:space="preserve">ur </w:t>
      </w:r>
      <w:r w:rsidR="00EF28C7" w:rsidRPr="00513935">
        <w:t>integration focus</w:t>
      </w:r>
      <w:r w:rsidR="00BD6DE2" w:rsidRPr="00513935">
        <w:t xml:space="preserve">: </w:t>
      </w:r>
      <w:r w:rsidR="00BD6DE2" w:rsidRPr="00513935">
        <w:rPr>
          <w:i/>
        </w:rPr>
        <w:t>C</w:t>
      </w:r>
      <w:r w:rsidR="00337F3D" w:rsidRPr="00513935">
        <w:rPr>
          <w:i/>
        </w:rPr>
        <w:t>onsider</w:t>
      </w:r>
      <w:r w:rsidR="00F271FC" w:rsidRPr="00513935">
        <w:rPr>
          <w:i/>
        </w:rPr>
        <w:t xml:space="preserve"> </w:t>
      </w:r>
      <w:r w:rsidR="00BD6DE2" w:rsidRPr="00513935">
        <w:rPr>
          <w:i/>
        </w:rPr>
        <w:t>l</w:t>
      </w:r>
      <w:r w:rsidR="00337F3D" w:rsidRPr="00513935">
        <w:rPr>
          <w:i/>
        </w:rPr>
        <w:t>earning to</w:t>
      </w:r>
      <w:r w:rsidR="00E14229" w:rsidRPr="00513935">
        <w:rPr>
          <w:i/>
        </w:rPr>
        <w:t xml:space="preserve"> really</w:t>
      </w:r>
      <w:r w:rsidR="00337F3D" w:rsidRPr="00513935">
        <w:rPr>
          <w:i/>
        </w:rPr>
        <w:t xml:space="preserve"> love. </w:t>
      </w:r>
      <w:r w:rsidR="00BD6DE2" w:rsidRPr="00513935">
        <w:rPr>
          <w:i/>
        </w:rPr>
        <w:t>(Repeat)</w:t>
      </w:r>
      <w:r w:rsidR="00F271FC" w:rsidRPr="00513935">
        <w:rPr>
          <w:i/>
        </w:rPr>
        <w:t xml:space="preserve"> </w:t>
      </w:r>
      <w:r w:rsidR="00CA2C6A" w:rsidRPr="00513935">
        <w:rPr>
          <w:i/>
        </w:rPr>
        <w:t>(Pause</w:t>
      </w:r>
      <w:r w:rsidR="009D3AB5" w:rsidRPr="00513935">
        <w:rPr>
          <w:i/>
        </w:rPr>
        <w:t xml:space="preserve"> </w:t>
      </w:r>
      <w:r w:rsidR="008D3D51" w:rsidRPr="00513935">
        <w:rPr>
          <w:i/>
        </w:rPr>
        <w:t xml:space="preserve">for </w:t>
      </w:r>
      <w:r w:rsidR="009D3AB5" w:rsidRPr="00513935">
        <w:rPr>
          <w:i/>
        </w:rPr>
        <w:t>30 seconds</w:t>
      </w:r>
      <w:r w:rsidR="00CA2C6A" w:rsidRPr="00513935">
        <w:rPr>
          <w:i/>
        </w:rPr>
        <w:t>)</w:t>
      </w:r>
    </w:p>
    <w:p w14:paraId="0FC1E4DA" w14:textId="77777777" w:rsidR="007F64FE" w:rsidRPr="00513935" w:rsidRDefault="007F64FE" w:rsidP="00D44027">
      <w:pPr>
        <w:spacing w:after="0" w:line="240" w:lineRule="auto"/>
        <w:jc w:val="both"/>
      </w:pPr>
    </w:p>
    <w:p w14:paraId="1C75264F" w14:textId="77777777" w:rsidR="007F64FE" w:rsidRPr="00513935" w:rsidRDefault="007F64FE" w:rsidP="00D44027">
      <w:pPr>
        <w:spacing w:after="0" w:line="240" w:lineRule="auto"/>
        <w:jc w:val="both"/>
        <w:rPr>
          <w:b/>
        </w:rPr>
      </w:pPr>
      <w:r w:rsidRPr="00513935">
        <w:rPr>
          <w:b/>
        </w:rPr>
        <w:t>The FAITH</w:t>
      </w:r>
      <w:r w:rsidR="00062C16" w:rsidRPr="00513935">
        <w:rPr>
          <w:b/>
        </w:rPr>
        <w:t xml:space="preserve"> Process</w:t>
      </w:r>
    </w:p>
    <w:p w14:paraId="4B3411F6" w14:textId="77777777" w:rsidR="007F64FE" w:rsidRPr="00513935" w:rsidRDefault="007F64FE" w:rsidP="00D44027">
      <w:pPr>
        <w:spacing w:after="0" w:line="240" w:lineRule="auto"/>
        <w:jc w:val="both"/>
      </w:pPr>
    </w:p>
    <w:p w14:paraId="27A1E781" w14:textId="77777777" w:rsidR="007F64FE" w:rsidRPr="00513935" w:rsidRDefault="007F64FE" w:rsidP="00D44027">
      <w:pPr>
        <w:spacing w:after="0" w:line="240" w:lineRule="auto"/>
        <w:jc w:val="both"/>
        <w:rPr>
          <w:b/>
        </w:rPr>
      </w:pPr>
      <w:r w:rsidRPr="00513935">
        <w:rPr>
          <w:b/>
        </w:rPr>
        <w:t>Feelings</w:t>
      </w:r>
    </w:p>
    <w:p w14:paraId="093B113D" w14:textId="4257A3BD" w:rsidR="007F64FE" w:rsidRPr="00513935" w:rsidRDefault="007F64FE" w:rsidP="00D44027">
      <w:pPr>
        <w:spacing w:after="0" w:line="240" w:lineRule="auto"/>
        <w:jc w:val="both"/>
        <w:rPr>
          <w:i/>
        </w:rPr>
      </w:pPr>
      <w:r w:rsidRPr="00513935">
        <w:t xml:space="preserve">As you </w:t>
      </w:r>
      <w:r w:rsidRPr="00513935">
        <w:rPr>
          <w:i/>
        </w:rPr>
        <w:t>consider learning to really love,</w:t>
      </w:r>
      <w:r w:rsidRPr="00513935">
        <w:t xml:space="preserve"> how does it feel? </w:t>
      </w:r>
      <w:r w:rsidRPr="00513935">
        <w:rPr>
          <w:i/>
        </w:rPr>
        <w:t xml:space="preserve">(Pause) </w:t>
      </w:r>
      <w:r w:rsidR="00413082" w:rsidRPr="00513935">
        <w:t>Your</w:t>
      </w:r>
      <w:r w:rsidRPr="00513935">
        <w:t xml:space="preserve"> feelings are </w:t>
      </w:r>
      <w:r w:rsidR="00413082" w:rsidRPr="00513935">
        <w:t>yours to teach you about yourself, to guide you, and to train you</w:t>
      </w:r>
      <w:r w:rsidRPr="00513935">
        <w:t xml:space="preserve">. </w:t>
      </w:r>
      <w:r w:rsidR="00722F22" w:rsidRPr="00513935">
        <w:t>Feelings</w:t>
      </w:r>
      <w:r w:rsidRPr="00513935">
        <w:t xml:space="preserve"> can often be uncomfortable. </w:t>
      </w:r>
      <w:r w:rsidRPr="00513935">
        <w:rPr>
          <w:i/>
        </w:rPr>
        <w:t xml:space="preserve">(Pause) </w:t>
      </w:r>
      <w:r w:rsidR="00413082" w:rsidRPr="00513935">
        <w:t>You</w:t>
      </w:r>
      <w:r w:rsidRPr="00513935">
        <w:t xml:space="preserve"> can learn to recognize and honor </w:t>
      </w:r>
      <w:r w:rsidR="00413082" w:rsidRPr="00513935">
        <w:t>y</w:t>
      </w:r>
      <w:r w:rsidRPr="00513935">
        <w:t>our feelings wi</w:t>
      </w:r>
      <w:r w:rsidR="00413082" w:rsidRPr="00513935">
        <w:t>thout allowing them to master you</w:t>
      </w:r>
      <w:r w:rsidRPr="00513935">
        <w:t xml:space="preserve">. </w:t>
      </w:r>
      <w:r w:rsidR="00413082" w:rsidRPr="00513935">
        <w:t xml:space="preserve">Recognize </w:t>
      </w:r>
      <w:r w:rsidR="001A0F54" w:rsidRPr="00513935">
        <w:t xml:space="preserve">with compassion </w:t>
      </w:r>
      <w:r w:rsidR="00413082" w:rsidRPr="00513935">
        <w:t>whatever you are experiencing</w:t>
      </w:r>
      <w:r w:rsidRPr="00513935">
        <w:t xml:space="preserve">, and breathe. </w:t>
      </w:r>
      <w:r w:rsidRPr="00513935">
        <w:rPr>
          <w:i/>
        </w:rPr>
        <w:t xml:space="preserve">(Pause </w:t>
      </w:r>
      <w:r w:rsidR="008D3D51" w:rsidRPr="00513935">
        <w:rPr>
          <w:i/>
        </w:rPr>
        <w:t xml:space="preserve">for </w:t>
      </w:r>
      <w:r w:rsidRPr="00513935">
        <w:rPr>
          <w:i/>
        </w:rPr>
        <w:t xml:space="preserve">30 seconds) </w:t>
      </w:r>
    </w:p>
    <w:p w14:paraId="3A110EAD" w14:textId="77777777" w:rsidR="007F64FE" w:rsidRPr="00513935" w:rsidRDefault="007F64FE" w:rsidP="00D44027">
      <w:pPr>
        <w:spacing w:after="0" w:line="240" w:lineRule="auto"/>
        <w:jc w:val="both"/>
      </w:pPr>
    </w:p>
    <w:p w14:paraId="3B6CE18F" w14:textId="77777777" w:rsidR="007F64FE" w:rsidRPr="00513935" w:rsidRDefault="007F64FE" w:rsidP="00D44027">
      <w:pPr>
        <w:spacing w:after="0" w:line="240" w:lineRule="auto"/>
        <w:jc w:val="both"/>
        <w:rPr>
          <w:b/>
        </w:rPr>
      </w:pPr>
      <w:r w:rsidRPr="00513935">
        <w:rPr>
          <w:b/>
        </w:rPr>
        <w:t>Awareness without judgment</w:t>
      </w:r>
    </w:p>
    <w:p w14:paraId="5B15F534" w14:textId="15AA6C47" w:rsidR="007F64FE" w:rsidRPr="00513935" w:rsidRDefault="00413082" w:rsidP="00D44027">
      <w:pPr>
        <w:spacing w:after="0" w:line="240" w:lineRule="auto"/>
        <w:jc w:val="both"/>
        <w:rPr>
          <w:i/>
        </w:rPr>
      </w:pPr>
      <w:r w:rsidRPr="00513935">
        <w:t>Gently a</w:t>
      </w:r>
      <w:r w:rsidR="00A37BB4" w:rsidRPr="00513935">
        <w:t>llow</w:t>
      </w:r>
      <w:r w:rsidR="007F64FE" w:rsidRPr="00513935">
        <w:t xml:space="preserve"> whatever you are experiencing </w:t>
      </w:r>
      <w:r w:rsidR="00A37BB4" w:rsidRPr="00513935">
        <w:t xml:space="preserve">to remain </w:t>
      </w:r>
      <w:r w:rsidR="007F64FE" w:rsidRPr="00513935">
        <w:t xml:space="preserve">in your awareness. </w:t>
      </w:r>
      <w:r w:rsidR="00CA5753" w:rsidRPr="00513935">
        <w:t>We</w:t>
      </w:r>
      <w:r w:rsidR="007F64FE" w:rsidRPr="00513935">
        <w:t xml:space="preserve"> often flush feelings or thoughts from our </w:t>
      </w:r>
      <w:r w:rsidR="006F5C30" w:rsidRPr="00513935">
        <w:t>awareness</w:t>
      </w:r>
      <w:r w:rsidR="007F64FE" w:rsidRPr="00513935">
        <w:t xml:space="preserve"> before they ha</w:t>
      </w:r>
      <w:r w:rsidR="00780408" w:rsidRPr="00513935">
        <w:t>ve a chance</w:t>
      </w:r>
      <w:r w:rsidR="007F64FE" w:rsidRPr="00513935">
        <w:t xml:space="preserve"> to</w:t>
      </w:r>
      <w:r w:rsidRPr="00513935">
        <w:t xml:space="preserve"> teach </w:t>
      </w:r>
      <w:r w:rsidR="00CA5753" w:rsidRPr="00513935">
        <w:t>us</w:t>
      </w:r>
      <w:r w:rsidR="00722F22" w:rsidRPr="00513935">
        <w:t>. Practice holding those feelings and thoughts</w:t>
      </w:r>
      <w:r w:rsidR="00280585" w:rsidRPr="00513935">
        <w:t xml:space="preserve"> in </w:t>
      </w:r>
      <w:r w:rsidR="00780408" w:rsidRPr="00513935">
        <w:t xml:space="preserve">your </w:t>
      </w:r>
      <w:r w:rsidR="00280585" w:rsidRPr="00513935">
        <w:t>awareness</w:t>
      </w:r>
      <w:r w:rsidR="007F64FE" w:rsidRPr="00513935">
        <w:t xml:space="preserve"> as you </w:t>
      </w:r>
      <w:r w:rsidR="007F64FE" w:rsidRPr="00513935">
        <w:rPr>
          <w:i/>
        </w:rPr>
        <w:t>consider learning to really love</w:t>
      </w:r>
      <w:r w:rsidR="007F64FE" w:rsidRPr="00513935">
        <w:t xml:space="preserve">. </w:t>
      </w:r>
      <w:r w:rsidR="007F64FE" w:rsidRPr="00513935">
        <w:rPr>
          <w:i/>
        </w:rPr>
        <w:t xml:space="preserve">(Pause) </w:t>
      </w:r>
      <w:r w:rsidR="007F64FE" w:rsidRPr="00513935">
        <w:t>Feelings</w:t>
      </w:r>
      <w:r w:rsidRPr="00513935">
        <w:t xml:space="preserve"> and passing thoughts</w:t>
      </w:r>
      <w:r w:rsidR="007F64FE" w:rsidRPr="00513935">
        <w:t xml:space="preserve"> are not right or wrong</w:t>
      </w:r>
      <w:r w:rsidR="002C6C88" w:rsidRPr="00513935">
        <w:t>; they just are</w:t>
      </w:r>
      <w:r w:rsidR="008D3D51" w:rsidRPr="00513935">
        <w:t xml:space="preserve">. </w:t>
      </w:r>
      <w:r w:rsidR="007F64FE" w:rsidRPr="00513935">
        <w:t>Give yourself permission now to exp</w:t>
      </w:r>
      <w:r w:rsidR="008131BD" w:rsidRPr="00513935">
        <w:t>lore</w:t>
      </w:r>
      <w:r w:rsidR="007F64FE" w:rsidRPr="00513935">
        <w:t xml:space="preserve"> them without judgment, and breathe. </w:t>
      </w:r>
      <w:r w:rsidR="007F64FE" w:rsidRPr="00513935">
        <w:rPr>
          <w:i/>
        </w:rPr>
        <w:t xml:space="preserve">(Pause </w:t>
      </w:r>
      <w:r w:rsidR="008D3D51" w:rsidRPr="00513935">
        <w:rPr>
          <w:i/>
        </w:rPr>
        <w:t xml:space="preserve">for </w:t>
      </w:r>
      <w:r w:rsidR="007F64FE" w:rsidRPr="00513935">
        <w:rPr>
          <w:i/>
        </w:rPr>
        <w:t>30 seconds)</w:t>
      </w:r>
    </w:p>
    <w:p w14:paraId="746CA5F4" w14:textId="77777777" w:rsidR="007F64FE" w:rsidRPr="00513935" w:rsidRDefault="007F64FE" w:rsidP="00D44027">
      <w:pPr>
        <w:spacing w:after="0" w:line="240" w:lineRule="auto"/>
        <w:jc w:val="both"/>
      </w:pPr>
    </w:p>
    <w:p w14:paraId="07276839" w14:textId="5648C36E" w:rsidR="007F64FE" w:rsidRPr="00513935" w:rsidRDefault="007F64FE" w:rsidP="00D44027">
      <w:pPr>
        <w:spacing w:after="0" w:line="240" w:lineRule="auto"/>
        <w:jc w:val="both"/>
        <w:rPr>
          <w:b/>
        </w:rPr>
      </w:pPr>
      <w:r w:rsidRPr="00513935">
        <w:rPr>
          <w:b/>
        </w:rPr>
        <w:t>Inquiry</w:t>
      </w:r>
      <w:r w:rsidR="006B351F" w:rsidRPr="00513935">
        <w:rPr>
          <w:b/>
        </w:rPr>
        <w:t>: What</w:t>
      </w:r>
      <w:r w:rsidRPr="00513935">
        <w:rPr>
          <w:b/>
        </w:rPr>
        <w:t xml:space="preserve"> is my body saying?</w:t>
      </w:r>
    </w:p>
    <w:p w14:paraId="0DD5F973" w14:textId="2807C68B" w:rsidR="007F64FE" w:rsidRPr="00513935" w:rsidRDefault="007F64FE" w:rsidP="00D44027">
      <w:pPr>
        <w:spacing w:after="0" w:line="240" w:lineRule="auto"/>
        <w:jc w:val="both"/>
      </w:pPr>
      <w:r w:rsidRPr="00513935">
        <w:t>Breathe</w:t>
      </w:r>
      <w:r w:rsidR="00552CFA" w:rsidRPr="00513935">
        <w:t>,</w:t>
      </w:r>
      <w:r w:rsidRPr="00513935">
        <w:t xml:space="preserve"> and bring your attention to you</w:t>
      </w:r>
      <w:r w:rsidR="00737E3F" w:rsidRPr="00513935">
        <w:t>r body. N</w:t>
      </w:r>
      <w:r w:rsidR="00280585" w:rsidRPr="00513935">
        <w:t>otice what it</w:t>
      </w:r>
      <w:r w:rsidRPr="00513935">
        <w:t xml:space="preserve"> is doing when you </w:t>
      </w:r>
      <w:r w:rsidRPr="00513935">
        <w:rPr>
          <w:i/>
        </w:rPr>
        <w:t>consider</w:t>
      </w:r>
      <w:r w:rsidRPr="00513935">
        <w:t xml:space="preserve"> </w:t>
      </w:r>
      <w:r w:rsidRPr="00513935">
        <w:rPr>
          <w:i/>
        </w:rPr>
        <w:t xml:space="preserve">learning to really love. </w:t>
      </w:r>
      <w:r w:rsidR="00280585" w:rsidRPr="00513935">
        <w:t>What sensations are there</w:t>
      </w:r>
      <w:r w:rsidRPr="00513935">
        <w:t xml:space="preserve">? </w:t>
      </w:r>
      <w:r w:rsidRPr="00513935">
        <w:rPr>
          <w:i/>
        </w:rPr>
        <w:t xml:space="preserve">(Pause) </w:t>
      </w:r>
      <w:r w:rsidRPr="00513935">
        <w:t>Your body is always talking to you. You may not understand its language right now, but you can observe. For example, you might recognize what hopelessness</w:t>
      </w:r>
      <w:r w:rsidR="00763022" w:rsidRPr="00513935">
        <w:t xml:space="preserve"> or</w:t>
      </w:r>
      <w:r w:rsidR="00413082" w:rsidRPr="00513935">
        <w:t xml:space="preserve"> frustration</w:t>
      </w:r>
      <w:r w:rsidRPr="00513935">
        <w:t xml:space="preserve"> feels like in your body. Perhaps you feel trust or joy. </w:t>
      </w:r>
      <w:r w:rsidRPr="00513935">
        <w:rPr>
          <w:i/>
        </w:rPr>
        <w:t>(Pause)</w:t>
      </w:r>
      <w:r w:rsidR="00EB469C" w:rsidRPr="00513935">
        <w:t xml:space="preserve"> If your sensations are uncomfortable, you can move your attention to </w:t>
      </w:r>
      <w:r w:rsidR="00552CFA" w:rsidRPr="00513935">
        <w:t>an area of your</w:t>
      </w:r>
      <w:r w:rsidR="00EB469C" w:rsidRPr="00513935">
        <w:t xml:space="preserve"> body that is not reacting</w:t>
      </w:r>
      <w:r w:rsidR="00552CFA" w:rsidRPr="00513935">
        <w:t>,</w:t>
      </w:r>
      <w:r w:rsidR="00EB469C" w:rsidRPr="00513935">
        <w:t xml:space="preserve"> and rest. </w:t>
      </w:r>
      <w:r w:rsidR="00EB469C" w:rsidRPr="00513935">
        <w:rPr>
          <w:iCs/>
        </w:rPr>
        <w:t>When you are ready</w:t>
      </w:r>
      <w:r w:rsidR="00EB469C" w:rsidRPr="00513935">
        <w:t>, return to observe those unc</w:t>
      </w:r>
      <w:r w:rsidR="003360E1" w:rsidRPr="00513935">
        <w:t xml:space="preserve">omfortable sensations. Breathe. </w:t>
      </w:r>
      <w:r w:rsidR="00EB469C" w:rsidRPr="00513935">
        <w:rPr>
          <w:i/>
          <w:iCs/>
        </w:rPr>
        <w:t xml:space="preserve">(Pause </w:t>
      </w:r>
      <w:r w:rsidR="00552CFA" w:rsidRPr="00513935">
        <w:rPr>
          <w:i/>
          <w:iCs/>
        </w:rPr>
        <w:t xml:space="preserve">for </w:t>
      </w:r>
      <w:r w:rsidR="00EB469C" w:rsidRPr="00513935">
        <w:rPr>
          <w:i/>
          <w:iCs/>
        </w:rPr>
        <w:t>30 seconds)</w:t>
      </w:r>
    </w:p>
    <w:p w14:paraId="642A2798" w14:textId="77777777" w:rsidR="00ED1E48" w:rsidRPr="00513935" w:rsidRDefault="00ED1E48" w:rsidP="00D44027">
      <w:pPr>
        <w:spacing w:after="0" w:line="240" w:lineRule="auto"/>
        <w:jc w:val="both"/>
        <w:rPr>
          <w:b/>
        </w:rPr>
      </w:pPr>
    </w:p>
    <w:p w14:paraId="02BEC95E" w14:textId="22F32048" w:rsidR="007F64FE" w:rsidRPr="00513935" w:rsidRDefault="007F64FE" w:rsidP="00D44027">
      <w:pPr>
        <w:spacing w:after="0" w:line="240" w:lineRule="auto"/>
        <w:jc w:val="both"/>
        <w:rPr>
          <w:b/>
        </w:rPr>
      </w:pPr>
      <w:r w:rsidRPr="00513935">
        <w:rPr>
          <w:b/>
        </w:rPr>
        <w:t>Talk to Jesus</w:t>
      </w:r>
    </w:p>
    <w:p w14:paraId="6C3FD00C" w14:textId="281D07D0" w:rsidR="007F64FE" w:rsidRPr="00513935" w:rsidRDefault="00224365" w:rsidP="00D44027">
      <w:pPr>
        <w:spacing w:after="0" w:line="240" w:lineRule="auto"/>
        <w:jc w:val="both"/>
        <w:rPr>
          <w:i/>
        </w:rPr>
      </w:pPr>
      <w:r w:rsidRPr="00513935">
        <w:t xml:space="preserve">You might </w:t>
      </w:r>
      <w:r w:rsidR="008E312C" w:rsidRPr="00513935">
        <w:t>imagine</w:t>
      </w:r>
      <w:r w:rsidR="001A6F23" w:rsidRPr="00513935">
        <w:t xml:space="preserve"> that you are</w:t>
      </w:r>
      <w:r w:rsidR="008E312C" w:rsidRPr="00513935">
        <w:t xml:space="preserve"> leaning back in the</w:t>
      </w:r>
      <w:r w:rsidR="00525D6E" w:rsidRPr="00513935">
        <w:t xml:space="preserve"> safe and loving</w:t>
      </w:r>
      <w:r w:rsidR="008E312C" w:rsidRPr="00513935">
        <w:t xml:space="preserve"> arms of Jesus as together you </w:t>
      </w:r>
      <w:r w:rsidRPr="00513935">
        <w:rPr>
          <w:i/>
        </w:rPr>
        <w:t>consider</w:t>
      </w:r>
      <w:r w:rsidR="00C326B7" w:rsidRPr="00513935">
        <w:t xml:space="preserve"> </w:t>
      </w:r>
      <w:r w:rsidR="00C326B7" w:rsidRPr="00513935">
        <w:rPr>
          <w:i/>
        </w:rPr>
        <w:t>learn</w:t>
      </w:r>
      <w:r w:rsidRPr="00513935">
        <w:rPr>
          <w:i/>
        </w:rPr>
        <w:t>ing</w:t>
      </w:r>
      <w:r w:rsidRPr="00513935">
        <w:t xml:space="preserve"> </w:t>
      </w:r>
      <w:r w:rsidR="007F64FE" w:rsidRPr="00513935">
        <w:rPr>
          <w:i/>
        </w:rPr>
        <w:t>to really love</w:t>
      </w:r>
      <w:r w:rsidR="00413082" w:rsidRPr="00513935">
        <w:t>. Does the idea of real love</w:t>
      </w:r>
      <w:r w:rsidR="00280585" w:rsidRPr="00513935">
        <w:t xml:space="preserve"> </w:t>
      </w:r>
      <w:r w:rsidR="007F64FE" w:rsidRPr="00513935">
        <w:t>feel</w:t>
      </w:r>
      <w:r w:rsidR="00EA2D77" w:rsidRPr="00513935">
        <w:t xml:space="preserve"> pleasant, scary</w:t>
      </w:r>
      <w:r w:rsidR="00280585" w:rsidRPr="00513935">
        <w:t>, or vague and slippery</w:t>
      </w:r>
      <w:r w:rsidR="007F64FE" w:rsidRPr="00513935">
        <w:t xml:space="preserve">? Just observe. </w:t>
      </w:r>
      <w:r w:rsidR="007F64FE" w:rsidRPr="00513935">
        <w:rPr>
          <w:i/>
        </w:rPr>
        <w:t>(Pause)</w:t>
      </w:r>
      <w:r w:rsidR="007F64FE" w:rsidRPr="00513935">
        <w:t xml:space="preserve"> Do you judge your present capacity to love as good or bad? </w:t>
      </w:r>
      <w:r w:rsidR="007F64FE" w:rsidRPr="00513935">
        <w:rPr>
          <w:i/>
        </w:rPr>
        <w:t xml:space="preserve">(Pause) </w:t>
      </w:r>
      <w:r w:rsidR="00737E3F" w:rsidRPr="00513935">
        <w:t>What do you believe about that</w:t>
      </w:r>
      <w:r w:rsidR="007F64FE" w:rsidRPr="00513935">
        <w:t xml:space="preserve">? What story do you want to tell? </w:t>
      </w:r>
      <w:r w:rsidR="007F64FE" w:rsidRPr="00513935">
        <w:rPr>
          <w:i/>
        </w:rPr>
        <w:t>(Pause)</w:t>
      </w:r>
      <w:r w:rsidR="007F64FE" w:rsidRPr="00513935">
        <w:t xml:space="preserve"> Are you afraid of something</w:t>
      </w:r>
      <w:r w:rsidR="009C64C4" w:rsidRPr="00513935">
        <w:t>—</w:t>
      </w:r>
      <w:r w:rsidR="00EA2D77" w:rsidRPr="00513935">
        <w:t xml:space="preserve">perhaps </w:t>
      </w:r>
      <w:r w:rsidR="007F64FE" w:rsidRPr="00513935">
        <w:t xml:space="preserve">of yourself, </w:t>
      </w:r>
      <w:r w:rsidR="00280585" w:rsidRPr="00513935">
        <w:t xml:space="preserve">of </w:t>
      </w:r>
      <w:r w:rsidR="007F64FE" w:rsidRPr="00513935">
        <w:t xml:space="preserve">loss, or </w:t>
      </w:r>
      <w:r w:rsidR="00280585" w:rsidRPr="00513935">
        <w:t xml:space="preserve">of </w:t>
      </w:r>
      <w:r w:rsidR="007F64FE" w:rsidRPr="00513935">
        <w:t xml:space="preserve">others? Observe your responses as just information, and breathe with </w:t>
      </w:r>
      <w:r w:rsidR="005A60C1" w:rsidRPr="00513935">
        <w:t xml:space="preserve">a </w:t>
      </w:r>
      <w:r w:rsidR="007F64FE" w:rsidRPr="00513935">
        <w:t xml:space="preserve">long exhaling breath. </w:t>
      </w:r>
      <w:r w:rsidR="007F64FE" w:rsidRPr="00513935">
        <w:rPr>
          <w:i/>
        </w:rPr>
        <w:t xml:space="preserve">(Pause </w:t>
      </w:r>
      <w:r w:rsidR="00552CFA" w:rsidRPr="00513935">
        <w:rPr>
          <w:i/>
        </w:rPr>
        <w:t xml:space="preserve">for </w:t>
      </w:r>
      <w:r w:rsidR="007F64FE" w:rsidRPr="00513935">
        <w:rPr>
          <w:i/>
        </w:rPr>
        <w:t>30 seconds)</w:t>
      </w:r>
    </w:p>
    <w:p w14:paraId="671D3F57" w14:textId="77777777" w:rsidR="007F64FE" w:rsidRPr="00513935" w:rsidRDefault="007F64FE" w:rsidP="00D44027">
      <w:pPr>
        <w:spacing w:after="0" w:line="240" w:lineRule="auto"/>
        <w:jc w:val="both"/>
      </w:pPr>
    </w:p>
    <w:p w14:paraId="6813DB6C" w14:textId="30E670E6" w:rsidR="007F64FE" w:rsidRPr="00513935" w:rsidRDefault="007F64FE" w:rsidP="00D44027">
      <w:pPr>
        <w:spacing w:after="0" w:line="240" w:lineRule="auto"/>
        <w:jc w:val="both"/>
        <w:rPr>
          <w:b/>
        </w:rPr>
      </w:pPr>
      <w:r w:rsidRPr="00513935">
        <w:rPr>
          <w:b/>
        </w:rPr>
        <w:t>Heal</w:t>
      </w:r>
    </w:p>
    <w:p w14:paraId="5CD5B0E0" w14:textId="6308C5A7" w:rsidR="007F64FE" w:rsidRPr="00513935" w:rsidRDefault="00413082" w:rsidP="00D44027">
      <w:pPr>
        <w:spacing w:after="0" w:line="240" w:lineRule="auto"/>
        <w:jc w:val="both"/>
        <w:rPr>
          <w:i/>
        </w:rPr>
      </w:pPr>
      <w:r w:rsidRPr="00513935">
        <w:t>God created you</w:t>
      </w:r>
      <w:r w:rsidR="007F64FE" w:rsidRPr="00513935">
        <w:t xml:space="preserve"> to have </w:t>
      </w:r>
      <w:proofErr w:type="gramStart"/>
      <w:r w:rsidR="007F64FE" w:rsidRPr="00513935">
        <w:t>all of</w:t>
      </w:r>
      <w:proofErr w:type="gramEnd"/>
      <w:r w:rsidR="007F64FE" w:rsidRPr="00513935">
        <w:t xml:space="preserve"> these feelings, and for thousands of years human beings have been feeling like you</w:t>
      </w:r>
      <w:r w:rsidR="004F0396" w:rsidRPr="00513935">
        <w:t xml:space="preserve"> do</w:t>
      </w:r>
      <w:r w:rsidR="007F64FE" w:rsidRPr="00513935">
        <w:t xml:space="preserve"> when they have </w:t>
      </w:r>
      <w:r w:rsidR="007F64FE" w:rsidRPr="00513935">
        <w:rPr>
          <w:i/>
        </w:rPr>
        <w:t>considered learning to really love</w:t>
      </w:r>
      <w:r w:rsidR="007F64FE" w:rsidRPr="00513935">
        <w:t xml:space="preserve">. You are not alone in your feelings. You are a human creature. </w:t>
      </w:r>
      <w:r w:rsidR="007F64FE" w:rsidRPr="00513935">
        <w:rPr>
          <w:i/>
        </w:rPr>
        <w:t xml:space="preserve">(Pause) </w:t>
      </w:r>
      <w:r w:rsidR="007F64FE" w:rsidRPr="00513935">
        <w:t xml:space="preserve">Feelings are just chemical reactions in </w:t>
      </w:r>
      <w:r w:rsidRPr="00513935">
        <w:t>y</w:t>
      </w:r>
      <w:r w:rsidR="007F64FE" w:rsidRPr="00513935">
        <w:t>our bo</w:t>
      </w:r>
      <w:r w:rsidRPr="00513935">
        <w:t>dy bringing you information. With training</w:t>
      </w:r>
      <w:r w:rsidR="001A0F54" w:rsidRPr="00513935">
        <w:t>,</w:t>
      </w:r>
      <w:r w:rsidRPr="00513935">
        <w:t xml:space="preserve"> you</w:t>
      </w:r>
      <w:r w:rsidR="00280585" w:rsidRPr="00513935">
        <w:t xml:space="preserve"> can</w:t>
      </w:r>
      <w:r w:rsidR="007F64FE" w:rsidRPr="00513935">
        <w:t xml:space="preserve"> choose w</w:t>
      </w:r>
      <w:r w:rsidRPr="00513935">
        <w:t>hat you</w:t>
      </w:r>
      <w:r w:rsidR="007F64FE" w:rsidRPr="00513935">
        <w:t xml:space="preserve"> will do with </w:t>
      </w:r>
      <w:r w:rsidR="001A0F54" w:rsidRPr="00513935">
        <w:t>that</w:t>
      </w:r>
      <w:r w:rsidR="007F64FE" w:rsidRPr="00513935">
        <w:t xml:space="preserve"> </w:t>
      </w:r>
      <w:r w:rsidR="001A0F54" w:rsidRPr="00513935">
        <w:t>information</w:t>
      </w:r>
      <w:r w:rsidR="007F64FE" w:rsidRPr="00513935">
        <w:t xml:space="preserve">. </w:t>
      </w:r>
      <w:r w:rsidR="007F64FE" w:rsidRPr="00513935">
        <w:rPr>
          <w:i/>
        </w:rPr>
        <w:t>(Pause)</w:t>
      </w:r>
      <w:r w:rsidR="007F64FE" w:rsidRPr="00513935">
        <w:t xml:space="preserve"> Wh</w:t>
      </w:r>
      <w:r w:rsidR="008131BD" w:rsidRPr="00513935">
        <w:t>en fear or judgment signals you</w:t>
      </w:r>
      <w:r w:rsidR="007F64FE" w:rsidRPr="00513935">
        <w:t xml:space="preserve"> </w:t>
      </w:r>
      <w:r w:rsidR="008131BD" w:rsidRPr="00513935">
        <w:t>through the body</w:t>
      </w:r>
      <w:r w:rsidR="00BD2599" w:rsidRPr="00513935">
        <w:t>,</w:t>
      </w:r>
      <w:r w:rsidR="008131BD" w:rsidRPr="00513935">
        <w:t xml:space="preserve"> you</w:t>
      </w:r>
      <w:r w:rsidR="007F64FE" w:rsidRPr="00513935">
        <w:t xml:space="preserve"> can focus on </w:t>
      </w:r>
      <w:r w:rsidR="008131BD" w:rsidRPr="00513935">
        <w:t>your body</w:t>
      </w:r>
      <w:r w:rsidR="007F64FE" w:rsidRPr="00513935">
        <w:t xml:space="preserve"> and </w:t>
      </w:r>
      <w:r w:rsidR="008131BD" w:rsidRPr="00513935">
        <w:t>y</w:t>
      </w:r>
      <w:r w:rsidR="007F64FE" w:rsidRPr="00513935">
        <w:t>our breath rather than getting caug</w:t>
      </w:r>
      <w:r w:rsidR="00737E3F" w:rsidRPr="00513935">
        <w:t xml:space="preserve">ht up </w:t>
      </w:r>
      <w:r w:rsidR="00737E3F" w:rsidRPr="00513935">
        <w:lastRenderedPageBreak/>
        <w:t>in a story and reacting</w:t>
      </w:r>
      <w:r w:rsidR="000E50F4" w:rsidRPr="00513935">
        <w:t>. Breathe</w:t>
      </w:r>
      <w:r w:rsidRPr="00513935">
        <w:t xml:space="preserve"> with compassion for yourself and</w:t>
      </w:r>
      <w:r w:rsidR="00737E3F" w:rsidRPr="00513935">
        <w:t xml:space="preserve"> for</w:t>
      </w:r>
      <w:r w:rsidRPr="00513935">
        <w:t xml:space="preserve"> the whole human race</w:t>
      </w:r>
      <w:r w:rsidR="00704FFF" w:rsidRPr="00513935">
        <w:t xml:space="preserve"> </w:t>
      </w:r>
      <w:r w:rsidR="00737E3F" w:rsidRPr="00513935">
        <w:t xml:space="preserve">as </w:t>
      </w:r>
      <w:r w:rsidR="00BC3E1B" w:rsidRPr="00513935">
        <w:t>you</w:t>
      </w:r>
      <w:r w:rsidR="004F6511" w:rsidRPr="00513935">
        <w:t xml:space="preserve"> </w:t>
      </w:r>
      <w:r w:rsidR="00737E3F" w:rsidRPr="00513935">
        <w:t xml:space="preserve">learn to </w:t>
      </w:r>
      <w:r w:rsidR="00722F22" w:rsidRPr="00513935">
        <w:t xml:space="preserve">really </w:t>
      </w:r>
      <w:r w:rsidR="00737E3F" w:rsidRPr="00513935">
        <w:t>love.</w:t>
      </w:r>
      <w:r w:rsidR="007F64FE" w:rsidRPr="00513935">
        <w:t xml:space="preserve"> </w:t>
      </w:r>
      <w:r w:rsidR="00737E3F" w:rsidRPr="00513935">
        <w:t>H</w:t>
      </w:r>
      <w:r w:rsidRPr="00513935">
        <w:t>elp your body process with</w:t>
      </w:r>
      <w:r w:rsidR="007F64FE" w:rsidRPr="00513935">
        <w:t xml:space="preserve"> </w:t>
      </w:r>
      <w:r w:rsidR="00C90E80" w:rsidRPr="00513935">
        <w:t xml:space="preserve">a </w:t>
      </w:r>
      <w:r w:rsidR="007F64FE" w:rsidRPr="00513935">
        <w:t xml:space="preserve">long exhaling breath. </w:t>
      </w:r>
      <w:r w:rsidR="007F64FE" w:rsidRPr="00513935">
        <w:rPr>
          <w:i/>
        </w:rPr>
        <w:t xml:space="preserve">(Pause </w:t>
      </w:r>
      <w:r w:rsidR="00552CFA" w:rsidRPr="00513935">
        <w:rPr>
          <w:i/>
        </w:rPr>
        <w:t xml:space="preserve">for </w:t>
      </w:r>
      <w:r w:rsidR="007F64FE" w:rsidRPr="00513935">
        <w:rPr>
          <w:i/>
        </w:rPr>
        <w:t>30 seconds)</w:t>
      </w:r>
    </w:p>
    <w:p w14:paraId="523E35CB" w14:textId="77777777" w:rsidR="00BE7905" w:rsidRPr="00513935" w:rsidRDefault="00BE7905" w:rsidP="00D44027">
      <w:pPr>
        <w:spacing w:after="0" w:line="240" w:lineRule="auto"/>
        <w:jc w:val="both"/>
      </w:pPr>
    </w:p>
    <w:p w14:paraId="5506E49A" w14:textId="37A28862" w:rsidR="002437AC" w:rsidRPr="00513935" w:rsidRDefault="002437AC" w:rsidP="00D44027">
      <w:pPr>
        <w:spacing w:after="0" w:line="240" w:lineRule="auto"/>
        <w:jc w:val="both"/>
      </w:pPr>
      <w:r w:rsidRPr="00513935">
        <w:rPr>
          <w:i/>
        </w:rPr>
        <w:t>(</w:t>
      </w:r>
      <w:r w:rsidR="001C7F46" w:rsidRPr="00513935">
        <w:rPr>
          <w:i/>
        </w:rPr>
        <w:t xml:space="preserve">Optional) </w:t>
      </w:r>
      <w:r w:rsidRPr="00513935">
        <w:t xml:space="preserve">Continue to breathe </w:t>
      </w:r>
      <w:r w:rsidR="002C6C88" w:rsidRPr="00513935">
        <w:t>while</w:t>
      </w:r>
      <w:r w:rsidR="007F64FE" w:rsidRPr="00513935">
        <w:t xml:space="preserve"> I check for further integration</w:t>
      </w:r>
      <w:r w:rsidR="001C7F46" w:rsidRPr="00513935">
        <w:t>.</w:t>
      </w:r>
    </w:p>
    <w:p w14:paraId="7156F70F" w14:textId="77777777" w:rsidR="00BE7905" w:rsidRPr="00513935" w:rsidRDefault="00BE7905" w:rsidP="00D44027">
      <w:pPr>
        <w:spacing w:after="0" w:line="240" w:lineRule="auto"/>
        <w:jc w:val="both"/>
      </w:pPr>
    </w:p>
    <w:p w14:paraId="40BB9259" w14:textId="050688C6" w:rsidR="00BD6DE2" w:rsidRPr="00513935" w:rsidRDefault="00413082" w:rsidP="00D44027">
      <w:pPr>
        <w:spacing w:after="0" w:line="240" w:lineRule="auto"/>
        <w:jc w:val="both"/>
      </w:pPr>
      <w:r w:rsidRPr="00513935">
        <w:t>Take a deep breath</w:t>
      </w:r>
      <w:r w:rsidR="002560DF" w:rsidRPr="00513935">
        <w:t>,</w:t>
      </w:r>
      <w:r w:rsidRPr="00513935">
        <w:t xml:space="preserve"> and pause. </w:t>
      </w:r>
    </w:p>
    <w:p w14:paraId="76EA34A0" w14:textId="6BE66D20" w:rsidR="002437AC" w:rsidRPr="00513935" w:rsidRDefault="00402BA0" w:rsidP="00D44027">
      <w:pPr>
        <w:spacing w:after="0" w:line="240" w:lineRule="auto"/>
        <w:jc w:val="both"/>
        <w:rPr>
          <w:i/>
        </w:rPr>
      </w:pPr>
      <w:r w:rsidRPr="00513935">
        <w:rPr>
          <w:i/>
        </w:rPr>
        <w:t xml:space="preserve">(If time permits, ask, “Does anyone have comments or questions about </w:t>
      </w:r>
      <w:r w:rsidR="00607981" w:rsidRPr="00513935">
        <w:rPr>
          <w:i/>
        </w:rPr>
        <w:t>the</w:t>
      </w:r>
      <w:r w:rsidRPr="00513935">
        <w:rPr>
          <w:i/>
        </w:rPr>
        <w:t xml:space="preserve"> integration?”)</w:t>
      </w:r>
    </w:p>
    <w:p w14:paraId="11F1C53B" w14:textId="77777777" w:rsidR="00461FC3" w:rsidRPr="00513935" w:rsidRDefault="00461FC3" w:rsidP="00D44027">
      <w:pPr>
        <w:spacing w:after="0" w:line="240" w:lineRule="auto"/>
        <w:jc w:val="both"/>
      </w:pPr>
    </w:p>
    <w:p w14:paraId="03281984" w14:textId="09BB1AB7" w:rsidR="00285B9A" w:rsidRPr="00513935" w:rsidRDefault="00792828" w:rsidP="00D44027">
      <w:pPr>
        <w:spacing w:after="0" w:line="240" w:lineRule="auto"/>
        <w:jc w:val="both"/>
        <w:rPr>
          <w:b/>
        </w:rPr>
      </w:pPr>
      <w:r w:rsidRPr="00513935">
        <w:rPr>
          <w:b/>
        </w:rPr>
        <w:t xml:space="preserve">1:28 </w:t>
      </w:r>
      <w:r w:rsidRPr="00513935">
        <w:rPr>
          <w:b/>
        </w:rPr>
        <w:tab/>
      </w:r>
      <w:r w:rsidR="00285B9A" w:rsidRPr="00513935">
        <w:rPr>
          <w:b/>
        </w:rPr>
        <w:t>ENDING PRAYER</w:t>
      </w:r>
    </w:p>
    <w:p w14:paraId="34678F75" w14:textId="77777777" w:rsidR="00A863DD" w:rsidRPr="00513935" w:rsidRDefault="00A863DD" w:rsidP="00D44027">
      <w:pPr>
        <w:spacing w:after="0" w:line="240" w:lineRule="auto"/>
        <w:jc w:val="both"/>
      </w:pPr>
    </w:p>
    <w:p w14:paraId="03F73F52" w14:textId="77777777" w:rsidR="00461FC3" w:rsidRPr="00513935" w:rsidRDefault="00285B9A" w:rsidP="00D44027">
      <w:pPr>
        <w:spacing w:after="0" w:line="240" w:lineRule="auto"/>
        <w:jc w:val="both"/>
      </w:pPr>
      <w:r w:rsidRPr="00513935">
        <w:t>Dear Father and Creator,</w:t>
      </w:r>
    </w:p>
    <w:p w14:paraId="50456369" w14:textId="7A575D46" w:rsidR="002437AC" w:rsidRPr="00513935" w:rsidRDefault="00EF5699" w:rsidP="00D44027">
      <w:pPr>
        <w:spacing w:after="0" w:line="240" w:lineRule="auto"/>
        <w:jc w:val="both"/>
      </w:pPr>
      <w:r w:rsidRPr="00513935">
        <w:t>We are grateful for this time together</w:t>
      </w:r>
      <w:r w:rsidR="006E15AD" w:rsidRPr="00513935">
        <w:t xml:space="preserve"> to train and to heal</w:t>
      </w:r>
      <w:r w:rsidRPr="00513935">
        <w:t>. Hold us in the power of this new understanding as You guide us to our glory and to the truth</w:t>
      </w:r>
      <w:r w:rsidR="006E15AD" w:rsidRPr="00513935">
        <w:t xml:space="preserve"> about ourselves</w:t>
      </w:r>
      <w:r w:rsidRPr="00513935">
        <w:t xml:space="preserve">. Lead us to the next step in our healing this week as we co-labor with You to reorient our lives </w:t>
      </w:r>
      <w:r w:rsidR="00615759" w:rsidRPr="00513935">
        <w:t xml:space="preserve">for </w:t>
      </w:r>
      <w:r w:rsidRPr="00513935">
        <w:t>a more effective flow and to flourish in our connection with our True Self, with the Creation, and with You, for the glory and honor of our Lord Jesus. Amen</w:t>
      </w:r>
      <w:r w:rsidR="00E77E20" w:rsidRPr="00513935">
        <w:t>.</w:t>
      </w:r>
    </w:p>
    <w:p w14:paraId="680E34B4" w14:textId="77777777" w:rsidR="00EF5699" w:rsidRPr="00513935" w:rsidRDefault="00EF5699" w:rsidP="00D44027">
      <w:pPr>
        <w:spacing w:after="0" w:line="240" w:lineRule="auto"/>
        <w:jc w:val="both"/>
      </w:pPr>
    </w:p>
    <w:p w14:paraId="11038724" w14:textId="77777777" w:rsidR="002437AC" w:rsidRPr="00513935" w:rsidRDefault="002437AC" w:rsidP="00D44027">
      <w:pPr>
        <w:spacing w:after="0" w:line="240" w:lineRule="auto"/>
        <w:jc w:val="both"/>
      </w:pPr>
      <w:r w:rsidRPr="00513935">
        <w:t>Take a deep breath.</w:t>
      </w:r>
    </w:p>
    <w:p w14:paraId="72C4DA6E" w14:textId="7893400B" w:rsidR="00402BA0" w:rsidRPr="00513935" w:rsidRDefault="00402BA0" w:rsidP="00402BA0">
      <w:pPr>
        <w:spacing w:after="0" w:line="240" w:lineRule="auto"/>
        <w:jc w:val="both"/>
        <w:rPr>
          <w:i/>
        </w:rPr>
      </w:pPr>
      <w:r w:rsidRPr="00513935">
        <w:rPr>
          <w:i/>
        </w:rPr>
        <w:t>(If time permits, ask, “Does anyone have comments or questions about this meeting?”)</w:t>
      </w:r>
    </w:p>
    <w:p w14:paraId="53440743" w14:textId="77777777" w:rsidR="00461FC3" w:rsidRPr="00513935" w:rsidRDefault="00461FC3" w:rsidP="00D44027">
      <w:pPr>
        <w:spacing w:after="0" w:line="240" w:lineRule="auto"/>
        <w:jc w:val="both"/>
      </w:pPr>
    </w:p>
    <w:p w14:paraId="73D76CB4" w14:textId="1A03C0B3" w:rsidR="00364554" w:rsidRPr="00513935" w:rsidRDefault="007F64FE" w:rsidP="00D44027">
      <w:pPr>
        <w:spacing w:after="0" w:line="240" w:lineRule="auto"/>
        <w:jc w:val="both"/>
        <w:rPr>
          <w:b/>
        </w:rPr>
      </w:pPr>
      <w:r w:rsidRPr="00513935">
        <w:rPr>
          <w:b/>
        </w:rPr>
        <w:t>1:29</w:t>
      </w:r>
      <w:r w:rsidR="00364554" w:rsidRPr="00513935">
        <w:rPr>
          <w:b/>
        </w:rPr>
        <w:tab/>
        <w:t>ANNOUNCEMENTS</w:t>
      </w:r>
    </w:p>
    <w:p w14:paraId="1D044049" w14:textId="77777777" w:rsidR="00722F22" w:rsidRPr="00513935" w:rsidRDefault="00722F22" w:rsidP="00D44027">
      <w:pPr>
        <w:spacing w:after="0" w:line="240" w:lineRule="auto"/>
        <w:jc w:val="both"/>
        <w:rPr>
          <w:b/>
        </w:rPr>
      </w:pPr>
    </w:p>
    <w:p w14:paraId="34D7F200" w14:textId="0A67065C" w:rsidR="00D83AAD" w:rsidRDefault="00D83AAD" w:rsidP="00D83AAD">
      <w:pPr>
        <w:spacing w:after="0" w:line="240" w:lineRule="auto"/>
        <w:jc w:val="both"/>
      </w:pPr>
      <w:r w:rsidRPr="00513935">
        <w:t xml:space="preserve">During the last lesson we mentioned the </w:t>
      </w:r>
      <w:r w:rsidRPr="00513935">
        <w:rPr>
          <w:b/>
        </w:rPr>
        <w:t>KF Compass</w:t>
      </w:r>
      <w:r w:rsidRPr="00513935">
        <w:t xml:space="preserve">, which regularly delivers portions of the </w:t>
      </w:r>
      <w:r w:rsidRPr="00513935">
        <w:rPr>
          <w:b/>
        </w:rPr>
        <w:t>Expanded Version</w:t>
      </w:r>
      <w:r w:rsidRPr="00513935">
        <w:t xml:space="preserve"> to your inbox. If you would like to receive these emails, write to admin. Try it and see if it works for you. You can cancel at any time.</w:t>
      </w:r>
    </w:p>
    <w:p w14:paraId="2D6BB9E2" w14:textId="77777777" w:rsidR="00A546B0" w:rsidRDefault="00A546B0" w:rsidP="00D83AAD">
      <w:pPr>
        <w:spacing w:after="0" w:line="240" w:lineRule="auto"/>
        <w:jc w:val="both"/>
      </w:pPr>
    </w:p>
    <w:p w14:paraId="456DF7B0" w14:textId="77777777" w:rsidR="00A546B0" w:rsidRDefault="00A546B0" w:rsidP="00A546B0">
      <w:pPr>
        <w:spacing w:after="0" w:line="240" w:lineRule="auto"/>
        <w:jc w:val="both"/>
      </w:pPr>
      <w:bookmarkStart w:id="12" w:name="_Hlk67392442"/>
      <w:r w:rsidRPr="00C5492E">
        <w:t>If you are the Karis Link of a new member, be sure to check in with them and ask how they are doing in KF.</w:t>
      </w:r>
    </w:p>
    <w:bookmarkEnd w:id="12"/>
    <w:p w14:paraId="7FBFD748" w14:textId="77777777" w:rsidR="00BE7905" w:rsidRDefault="00BE7905" w:rsidP="0038733A">
      <w:pPr>
        <w:spacing w:after="0" w:line="240" w:lineRule="auto"/>
        <w:jc w:val="both"/>
      </w:pPr>
    </w:p>
    <w:sectPr w:rsidR="00BE7905" w:rsidSect="0005283A">
      <w:headerReference w:type="default" r:id="rId9"/>
      <w:footerReference w:type="default" r:id="rId10"/>
      <w:footerReference w:type="first" r:id="rId11"/>
      <w:endnotePr>
        <w:numFmt w:val="decimal"/>
      </w:endnotePr>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C1FABA6" w14:textId="77777777" w:rsidR="0005283A" w:rsidRDefault="0005283A" w:rsidP="00285B9A">
      <w:pPr>
        <w:spacing w:after="0" w:line="240" w:lineRule="auto"/>
      </w:pPr>
      <w:r>
        <w:separator/>
      </w:r>
    </w:p>
  </w:endnote>
  <w:endnote w:type="continuationSeparator" w:id="0">
    <w:p w14:paraId="004AC67B" w14:textId="77777777" w:rsidR="0005283A" w:rsidRDefault="0005283A" w:rsidP="00285B9A">
      <w:pPr>
        <w:spacing w:after="0" w:line="240" w:lineRule="auto"/>
      </w:pPr>
      <w:r>
        <w:continuationSeparator/>
      </w:r>
    </w:p>
  </w:endnote>
  <w:endnote w:id="1">
    <w:p w14:paraId="701418C9" w14:textId="19310BAB" w:rsidR="000A4B41" w:rsidRPr="008E1E6D" w:rsidRDefault="000A4B41" w:rsidP="00853110">
      <w:pPr>
        <w:pStyle w:val="EndnoteText"/>
        <w:rPr>
          <w:lang w:val="en-GB"/>
        </w:rPr>
      </w:pPr>
      <w:r>
        <w:rPr>
          <w:rStyle w:val="EndnoteReference"/>
        </w:rPr>
        <w:endnoteRef/>
      </w:r>
      <w:r>
        <w:t xml:space="preserve"> </w:t>
      </w:r>
      <w:r w:rsidR="00F943C8" w:rsidRPr="00306522">
        <w:t>Zindel Segal, J. Mark G</w:t>
      </w:r>
      <w:r w:rsidR="00F943C8">
        <w:t>.</w:t>
      </w:r>
      <w:r w:rsidR="00F943C8" w:rsidRPr="00306522">
        <w:t xml:space="preserve"> Williams, and John D</w:t>
      </w:r>
      <w:r w:rsidR="00F943C8">
        <w:t>.</w:t>
      </w:r>
      <w:r w:rsidR="00F943C8" w:rsidRPr="00306522">
        <w:t xml:space="preserve"> </w:t>
      </w:r>
      <w:r w:rsidR="00F943C8">
        <w:t>T</w:t>
      </w:r>
      <w:r w:rsidR="00F943C8" w:rsidRPr="00306522">
        <w:t xml:space="preserve">easdale, </w:t>
      </w:r>
      <w:r w:rsidR="00F943C8" w:rsidRPr="003309F7">
        <w:rPr>
          <w:i/>
        </w:rPr>
        <w:t>Mindfulness-Based Cognitive Therapy for Depression</w:t>
      </w:r>
      <w:r w:rsidR="00F943C8" w:rsidRPr="00306522">
        <w:t xml:space="preserve"> (New York: Guilford Press, 2013), </w:t>
      </w:r>
      <w:r w:rsidR="00F943C8" w:rsidRPr="00D94958">
        <w:t>208</w:t>
      </w:r>
      <w:r w:rsidR="00D94958" w:rsidRPr="00D94958">
        <w:t>. A</w:t>
      </w:r>
      <w:r w:rsidR="00F943C8" w:rsidRPr="00D94958">
        <w:t>dapted for Karis Fellowships by Nancy Diven.</w:t>
      </w:r>
    </w:p>
  </w:endnote>
  <w:endnote w:id="2">
    <w:p w14:paraId="11DDE10C" w14:textId="77777777" w:rsidR="00594105" w:rsidRPr="00CA5753" w:rsidRDefault="00594105" w:rsidP="00853110">
      <w:pPr>
        <w:pStyle w:val="EndnoteText"/>
        <w:rPr>
          <w:lang w:val="en-GB"/>
        </w:rPr>
      </w:pPr>
      <w:r>
        <w:rPr>
          <w:rStyle w:val="EndnoteReference"/>
        </w:rPr>
        <w:endnoteRef/>
      </w:r>
      <w:r>
        <w:t xml:space="preserve"> </w:t>
      </w:r>
      <w:r>
        <w:rPr>
          <w:lang w:val="en-GB"/>
        </w:rPr>
        <w:t>Phil. 2:12.</w:t>
      </w:r>
    </w:p>
  </w:endnote>
  <w:endnote w:id="3">
    <w:p w14:paraId="28528321" w14:textId="4DD84AD2" w:rsidR="00DB4318" w:rsidRDefault="00DB4318" w:rsidP="00853110">
      <w:pPr>
        <w:pStyle w:val="EndnoteText"/>
      </w:pPr>
      <w:r>
        <w:rPr>
          <w:rStyle w:val="EndnoteReference"/>
        </w:rPr>
        <w:endnoteRef/>
      </w:r>
      <w:r>
        <w:t xml:space="preserve"> 1 Cor. 13</w:t>
      </w:r>
      <w:r w:rsidRPr="005C156E">
        <w:t>:1</w:t>
      </w:r>
      <w:r w:rsidRPr="00853110">
        <w:t>–13.</w:t>
      </w:r>
    </w:p>
  </w:endnote>
  <w:endnote w:id="4">
    <w:p w14:paraId="65E22EF2" w14:textId="780CC935" w:rsidR="00AE5475" w:rsidRPr="00306522" w:rsidRDefault="00AE5475" w:rsidP="00853110">
      <w:pPr>
        <w:pStyle w:val="EndnoteText"/>
      </w:pPr>
      <w:r>
        <w:rPr>
          <w:rStyle w:val="EndnoteReference"/>
        </w:rPr>
        <w:endnoteRef/>
      </w:r>
      <w:r>
        <w:t xml:space="preserve"> </w:t>
      </w:r>
      <w:hyperlink r:id="rId1" w:history="1">
        <w:r w:rsidR="00BE474A" w:rsidRPr="00D567D2">
          <w:rPr>
            <w:rStyle w:val="Hyperlink"/>
          </w:rPr>
          <w:t>en.wikiquote.org/wiki/Alexander_Suvorov</w:t>
        </w:r>
      </w:hyperlink>
      <w:r w:rsidR="00BE474A" w:rsidRPr="00D567D2">
        <w:rPr>
          <w:rStyle w:val="Hyperlink"/>
          <w:color w:val="auto"/>
          <w:u w:val="none"/>
        </w:rPr>
        <w:t>.</w:t>
      </w:r>
    </w:p>
  </w:endnote>
  <w:endnote w:id="5">
    <w:p w14:paraId="7A7BA56E" w14:textId="77777777" w:rsidR="00D90D33" w:rsidRPr="00064544" w:rsidRDefault="00D90D33" w:rsidP="00D90D33">
      <w:pPr>
        <w:pStyle w:val="EndnoteText"/>
        <w:rPr>
          <w:lang w:val="en-GB"/>
        </w:rPr>
      </w:pPr>
      <w:r>
        <w:rPr>
          <w:rStyle w:val="EndnoteReference"/>
        </w:rPr>
        <w:endnoteRef/>
      </w:r>
      <w:r>
        <w:t xml:space="preserve"> Rom. 8:37.</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roman"/>
    <w:pitch w:val="fixed"/>
    <w:sig w:usb0="00000001" w:usb1="08070000" w:usb2="00000010" w:usb3="00000000" w:csb0="00020000"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1F97034" w14:textId="0C1AC214" w:rsidR="006D3137" w:rsidRDefault="006D3137">
    <w:pPr>
      <w:pStyle w:val="Footer"/>
    </w:pPr>
    <w:r w:rsidRPr="00780408">
      <w:t>karisfellowships.com</w:t>
    </w:r>
    <w:r>
      <w:tab/>
      <w:t>KF2</w:t>
    </w:r>
    <w:r w:rsidR="008321DC">
      <w:t>-</w:t>
    </w:r>
    <w:r w:rsidR="00FF6DF2">
      <w:t>M</w:t>
    </w:r>
    <w:r>
      <w:tab/>
    </w:r>
    <w:r>
      <w:rPr>
        <w:rFonts w:cstheme="minorHAnsi"/>
      </w:rPr>
      <w:t>©</w:t>
    </w:r>
    <w:r w:rsidR="006732C8">
      <w:t>20</w:t>
    </w:r>
    <w:r w:rsidR="000122E4">
      <w:t>21</w:t>
    </w:r>
    <w:r>
      <w:t xml:space="preserve"> Nancy Diven</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9546607" w14:textId="41D9DFCF" w:rsidR="00C272C4" w:rsidRDefault="00C272C4">
    <w:pPr>
      <w:pStyle w:val="Footer"/>
    </w:pPr>
    <w:r w:rsidRPr="00780408">
      <w:t>karisfellowships.com</w:t>
    </w:r>
    <w:r>
      <w:tab/>
      <w:t>KF2-M</w:t>
    </w:r>
    <w:r>
      <w:tab/>
    </w:r>
    <w:r>
      <w:rPr>
        <w:rFonts w:cstheme="minorHAnsi"/>
      </w:rPr>
      <w:t>©</w:t>
    </w:r>
    <w:r w:rsidR="00CF38AC">
      <w:t>20</w:t>
    </w:r>
    <w:r w:rsidR="000122E4">
      <w:t>21</w:t>
    </w:r>
    <w:r>
      <w:t xml:space="preserve"> Nancy Diven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BE32D6B" w14:textId="77777777" w:rsidR="0005283A" w:rsidRDefault="0005283A" w:rsidP="00285B9A">
      <w:pPr>
        <w:spacing w:after="0" w:line="240" w:lineRule="auto"/>
      </w:pPr>
      <w:r>
        <w:separator/>
      </w:r>
    </w:p>
  </w:footnote>
  <w:footnote w:type="continuationSeparator" w:id="0">
    <w:p w14:paraId="434FF2D2" w14:textId="77777777" w:rsidR="0005283A" w:rsidRDefault="0005283A" w:rsidP="00285B9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222719036"/>
      <w:docPartObj>
        <w:docPartGallery w:val="Page Numbers (Top of Page)"/>
        <w:docPartUnique/>
      </w:docPartObj>
    </w:sdtPr>
    <w:sdtContent>
      <w:p w14:paraId="2394D9FC" w14:textId="78AEFC43" w:rsidR="006D3137" w:rsidRDefault="006D3137">
        <w:pPr>
          <w:pStyle w:val="Header"/>
          <w:jc w:val="right"/>
        </w:pPr>
        <w:r>
          <w:fldChar w:fldCharType="begin"/>
        </w:r>
        <w:r>
          <w:instrText xml:space="preserve"> PAGE   \* MERGEFORMAT </w:instrText>
        </w:r>
        <w:r>
          <w:fldChar w:fldCharType="separate"/>
        </w:r>
        <w:r w:rsidR="0007664B">
          <w:rPr>
            <w:noProof/>
          </w:rPr>
          <w:t>6</w:t>
        </w:r>
        <w:r>
          <w:rPr>
            <w:noProof/>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95B5ADA"/>
    <w:multiLevelType w:val="hybridMultilevel"/>
    <w:tmpl w:val="A4E809DA"/>
    <w:lvl w:ilvl="0" w:tplc="BF584E04">
      <w:start w:val="1"/>
      <w:numFmt w:val="decimal"/>
      <w:lvlText w:val="%1."/>
      <w:lvlJc w:val="left"/>
      <w:pPr>
        <w:ind w:left="360" w:hanging="360"/>
      </w:pPr>
      <w:rPr>
        <w:b/>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 w15:restartNumberingAfterBreak="0">
    <w:nsid w:val="24BC0729"/>
    <w:multiLevelType w:val="hybridMultilevel"/>
    <w:tmpl w:val="85DE13DE"/>
    <w:lvl w:ilvl="0" w:tplc="5AC6FAA4">
      <w:start w:val="1"/>
      <w:numFmt w:val="decimal"/>
      <w:lvlText w:val="%1."/>
      <w:lvlJc w:val="left"/>
      <w:pPr>
        <w:ind w:left="360" w:hanging="360"/>
      </w:pPr>
      <w:rPr>
        <w:b/>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 w15:restartNumberingAfterBreak="0">
    <w:nsid w:val="397F70D9"/>
    <w:multiLevelType w:val="hybridMultilevel"/>
    <w:tmpl w:val="4F946D0E"/>
    <w:lvl w:ilvl="0" w:tplc="2F74D7AE">
      <w:start w:val="1"/>
      <w:numFmt w:val="decimal"/>
      <w:lvlText w:val="%1."/>
      <w:lvlJc w:val="left"/>
      <w:pPr>
        <w:ind w:left="360" w:hanging="360"/>
      </w:pPr>
      <w:rPr>
        <w:b/>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 w15:restartNumberingAfterBreak="0">
    <w:nsid w:val="461C6409"/>
    <w:multiLevelType w:val="hybridMultilevel"/>
    <w:tmpl w:val="7C7C322A"/>
    <w:lvl w:ilvl="0" w:tplc="F4D88E0E">
      <w:start w:val="1"/>
      <w:numFmt w:val="decimal"/>
      <w:lvlText w:val="%1."/>
      <w:lvlJc w:val="left"/>
      <w:pPr>
        <w:ind w:left="360" w:hanging="360"/>
      </w:pPr>
      <w:rPr>
        <w:b/>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 w15:restartNumberingAfterBreak="0">
    <w:nsid w:val="60585092"/>
    <w:multiLevelType w:val="hybridMultilevel"/>
    <w:tmpl w:val="641CF6A4"/>
    <w:lvl w:ilvl="0" w:tplc="75A25EE6">
      <w:start w:val="1"/>
      <w:numFmt w:val="decimal"/>
      <w:lvlText w:val="%1."/>
      <w:lvlJc w:val="left"/>
      <w:pPr>
        <w:ind w:left="360" w:hanging="360"/>
      </w:pPr>
      <w:rPr>
        <w:b/>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16cid:durableId="52507320">
    <w:abstractNumId w:val="3"/>
  </w:num>
  <w:num w:numId="2" w16cid:durableId="72632355">
    <w:abstractNumId w:val="0"/>
  </w:num>
  <w:num w:numId="3" w16cid:durableId="183977733">
    <w:abstractNumId w:val="1"/>
  </w:num>
  <w:num w:numId="4" w16cid:durableId="899562180">
    <w:abstractNumId w:val="2"/>
  </w:num>
  <w:num w:numId="5" w16cid:durableId="19092337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60"/>
  <w:proofState w:spelling="clean" w:grammar="clean"/>
  <w:attachedTemplate r:id="rId1"/>
  <w:defaultTabStop w:val="720"/>
  <w:characterSpacingControl w:val="doNotCompress"/>
  <w:hdrShapeDefaults>
    <o:shapedefaults v:ext="edit" spidmax="2050"/>
  </w:hdrShapeDefaults>
  <w:footnotePr>
    <w:footnote w:id="-1"/>
    <w:footnote w:id="0"/>
  </w:footnotePr>
  <w:endnotePr>
    <w:numFmt w:val="decimal"/>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13F0"/>
    <w:rsid w:val="000122E4"/>
    <w:rsid w:val="00012611"/>
    <w:rsid w:val="00016596"/>
    <w:rsid w:val="00016B8A"/>
    <w:rsid w:val="00016BA2"/>
    <w:rsid w:val="00022B0A"/>
    <w:rsid w:val="000240BF"/>
    <w:rsid w:val="00024BD1"/>
    <w:rsid w:val="00025E0B"/>
    <w:rsid w:val="00026D7B"/>
    <w:rsid w:val="0003060F"/>
    <w:rsid w:val="00033CAA"/>
    <w:rsid w:val="0003665E"/>
    <w:rsid w:val="00046ABC"/>
    <w:rsid w:val="00050C80"/>
    <w:rsid w:val="0005283A"/>
    <w:rsid w:val="000578D0"/>
    <w:rsid w:val="00061A75"/>
    <w:rsid w:val="00062202"/>
    <w:rsid w:val="00062BF4"/>
    <w:rsid w:val="00062C16"/>
    <w:rsid w:val="000630ED"/>
    <w:rsid w:val="00066A07"/>
    <w:rsid w:val="00074E52"/>
    <w:rsid w:val="0007664B"/>
    <w:rsid w:val="00087DC1"/>
    <w:rsid w:val="0009233E"/>
    <w:rsid w:val="00096398"/>
    <w:rsid w:val="00096A5E"/>
    <w:rsid w:val="0009767D"/>
    <w:rsid w:val="000A1432"/>
    <w:rsid w:val="000A3554"/>
    <w:rsid w:val="000A36DB"/>
    <w:rsid w:val="000A4B41"/>
    <w:rsid w:val="000B3018"/>
    <w:rsid w:val="000C298E"/>
    <w:rsid w:val="000C3B81"/>
    <w:rsid w:val="000C49F3"/>
    <w:rsid w:val="000D22E0"/>
    <w:rsid w:val="000D27DA"/>
    <w:rsid w:val="000D4C7D"/>
    <w:rsid w:val="000D6FDF"/>
    <w:rsid w:val="000D712E"/>
    <w:rsid w:val="000D7288"/>
    <w:rsid w:val="000E2C57"/>
    <w:rsid w:val="000E50F4"/>
    <w:rsid w:val="000F5EB7"/>
    <w:rsid w:val="00101A1C"/>
    <w:rsid w:val="001022C9"/>
    <w:rsid w:val="00103F5E"/>
    <w:rsid w:val="00104040"/>
    <w:rsid w:val="001062CB"/>
    <w:rsid w:val="001073A6"/>
    <w:rsid w:val="0010777E"/>
    <w:rsid w:val="00110207"/>
    <w:rsid w:val="00111505"/>
    <w:rsid w:val="00113F64"/>
    <w:rsid w:val="00115219"/>
    <w:rsid w:val="001178AB"/>
    <w:rsid w:val="00124C9A"/>
    <w:rsid w:val="00132556"/>
    <w:rsid w:val="00132AAB"/>
    <w:rsid w:val="00134CAC"/>
    <w:rsid w:val="00137EAE"/>
    <w:rsid w:val="00143454"/>
    <w:rsid w:val="001452BC"/>
    <w:rsid w:val="00150665"/>
    <w:rsid w:val="00151830"/>
    <w:rsid w:val="00154928"/>
    <w:rsid w:val="00154E52"/>
    <w:rsid w:val="00156F0F"/>
    <w:rsid w:val="00161A13"/>
    <w:rsid w:val="00162082"/>
    <w:rsid w:val="001666A0"/>
    <w:rsid w:val="001903EC"/>
    <w:rsid w:val="00190EDF"/>
    <w:rsid w:val="00193899"/>
    <w:rsid w:val="001947DC"/>
    <w:rsid w:val="001954AD"/>
    <w:rsid w:val="001A003E"/>
    <w:rsid w:val="001A0842"/>
    <w:rsid w:val="001A0F54"/>
    <w:rsid w:val="001A1432"/>
    <w:rsid w:val="001A6686"/>
    <w:rsid w:val="001A6DB0"/>
    <w:rsid w:val="001A6F23"/>
    <w:rsid w:val="001B0871"/>
    <w:rsid w:val="001B7CCA"/>
    <w:rsid w:val="001C101B"/>
    <w:rsid w:val="001C20AF"/>
    <w:rsid w:val="001C5BF7"/>
    <w:rsid w:val="001C7960"/>
    <w:rsid w:val="001C7F46"/>
    <w:rsid w:val="001D7958"/>
    <w:rsid w:val="001E10BC"/>
    <w:rsid w:val="001E22F8"/>
    <w:rsid w:val="001E2685"/>
    <w:rsid w:val="001E26E9"/>
    <w:rsid w:val="001E29E7"/>
    <w:rsid w:val="001E7760"/>
    <w:rsid w:val="001F33A3"/>
    <w:rsid w:val="001F7C21"/>
    <w:rsid w:val="0020044B"/>
    <w:rsid w:val="00205256"/>
    <w:rsid w:val="00205655"/>
    <w:rsid w:val="00207046"/>
    <w:rsid w:val="00210678"/>
    <w:rsid w:val="0021183E"/>
    <w:rsid w:val="00211C38"/>
    <w:rsid w:val="00216AC0"/>
    <w:rsid w:val="0022281B"/>
    <w:rsid w:val="00222F52"/>
    <w:rsid w:val="00224365"/>
    <w:rsid w:val="00225D4D"/>
    <w:rsid w:val="00226D3C"/>
    <w:rsid w:val="0023094F"/>
    <w:rsid w:val="0023328D"/>
    <w:rsid w:val="00234105"/>
    <w:rsid w:val="00240426"/>
    <w:rsid w:val="002437AC"/>
    <w:rsid w:val="002511AA"/>
    <w:rsid w:val="002548F1"/>
    <w:rsid w:val="002560DF"/>
    <w:rsid w:val="00260237"/>
    <w:rsid w:val="00262CA6"/>
    <w:rsid w:val="002655BF"/>
    <w:rsid w:val="00272752"/>
    <w:rsid w:val="00273D7E"/>
    <w:rsid w:val="002743B5"/>
    <w:rsid w:val="00276DAE"/>
    <w:rsid w:val="00280585"/>
    <w:rsid w:val="0028162A"/>
    <w:rsid w:val="00282569"/>
    <w:rsid w:val="00283F6F"/>
    <w:rsid w:val="002842DF"/>
    <w:rsid w:val="00285B9A"/>
    <w:rsid w:val="00296A1F"/>
    <w:rsid w:val="002A03B0"/>
    <w:rsid w:val="002A38FD"/>
    <w:rsid w:val="002B064C"/>
    <w:rsid w:val="002B0994"/>
    <w:rsid w:val="002B1315"/>
    <w:rsid w:val="002B36C5"/>
    <w:rsid w:val="002C12CB"/>
    <w:rsid w:val="002C2742"/>
    <w:rsid w:val="002C44B0"/>
    <w:rsid w:val="002C4CB8"/>
    <w:rsid w:val="002C54B1"/>
    <w:rsid w:val="002C5892"/>
    <w:rsid w:val="002C6C88"/>
    <w:rsid w:val="002D5C2B"/>
    <w:rsid w:val="002D7BFF"/>
    <w:rsid w:val="002D7DBF"/>
    <w:rsid w:val="002E4094"/>
    <w:rsid w:val="002E6995"/>
    <w:rsid w:val="002F058B"/>
    <w:rsid w:val="002F1B5B"/>
    <w:rsid w:val="002F438D"/>
    <w:rsid w:val="00302030"/>
    <w:rsid w:val="00302D72"/>
    <w:rsid w:val="00304E53"/>
    <w:rsid w:val="003102E2"/>
    <w:rsid w:val="00310DC7"/>
    <w:rsid w:val="003113F0"/>
    <w:rsid w:val="0031179C"/>
    <w:rsid w:val="003123A4"/>
    <w:rsid w:val="00312CA8"/>
    <w:rsid w:val="00313119"/>
    <w:rsid w:val="00314ACB"/>
    <w:rsid w:val="003178D7"/>
    <w:rsid w:val="003242A6"/>
    <w:rsid w:val="003245C7"/>
    <w:rsid w:val="003253FB"/>
    <w:rsid w:val="00325D4B"/>
    <w:rsid w:val="003261EC"/>
    <w:rsid w:val="00326893"/>
    <w:rsid w:val="003268EB"/>
    <w:rsid w:val="00334EF8"/>
    <w:rsid w:val="00335A83"/>
    <w:rsid w:val="003360E1"/>
    <w:rsid w:val="00337F3D"/>
    <w:rsid w:val="0034662C"/>
    <w:rsid w:val="00351B6A"/>
    <w:rsid w:val="00356175"/>
    <w:rsid w:val="00361057"/>
    <w:rsid w:val="00361072"/>
    <w:rsid w:val="00364554"/>
    <w:rsid w:val="003664B8"/>
    <w:rsid w:val="00366633"/>
    <w:rsid w:val="00370875"/>
    <w:rsid w:val="003778BF"/>
    <w:rsid w:val="00380648"/>
    <w:rsid w:val="00381402"/>
    <w:rsid w:val="003825B4"/>
    <w:rsid w:val="0038733A"/>
    <w:rsid w:val="003908E3"/>
    <w:rsid w:val="003921B7"/>
    <w:rsid w:val="00393FB7"/>
    <w:rsid w:val="003A0114"/>
    <w:rsid w:val="003A058E"/>
    <w:rsid w:val="003B443E"/>
    <w:rsid w:val="003B6CBB"/>
    <w:rsid w:val="003B77EA"/>
    <w:rsid w:val="003C0DC3"/>
    <w:rsid w:val="003D3F5C"/>
    <w:rsid w:val="003E2121"/>
    <w:rsid w:val="003E4DA8"/>
    <w:rsid w:val="003E539B"/>
    <w:rsid w:val="003E5DF0"/>
    <w:rsid w:val="003F3370"/>
    <w:rsid w:val="003F678E"/>
    <w:rsid w:val="00400D24"/>
    <w:rsid w:val="004013C8"/>
    <w:rsid w:val="00402BA0"/>
    <w:rsid w:val="0040334A"/>
    <w:rsid w:val="004049A6"/>
    <w:rsid w:val="004049F9"/>
    <w:rsid w:val="00405E82"/>
    <w:rsid w:val="00410DB8"/>
    <w:rsid w:val="004112F5"/>
    <w:rsid w:val="00413082"/>
    <w:rsid w:val="00417333"/>
    <w:rsid w:val="00426439"/>
    <w:rsid w:val="004265BF"/>
    <w:rsid w:val="00433E0A"/>
    <w:rsid w:val="004410B0"/>
    <w:rsid w:val="004449D1"/>
    <w:rsid w:val="00445E75"/>
    <w:rsid w:val="004505A3"/>
    <w:rsid w:val="004530FE"/>
    <w:rsid w:val="00454788"/>
    <w:rsid w:val="00461FC3"/>
    <w:rsid w:val="00463590"/>
    <w:rsid w:val="0047038D"/>
    <w:rsid w:val="004724AA"/>
    <w:rsid w:val="0047256A"/>
    <w:rsid w:val="004753C7"/>
    <w:rsid w:val="004758BD"/>
    <w:rsid w:val="00481767"/>
    <w:rsid w:val="00485D3F"/>
    <w:rsid w:val="0049106E"/>
    <w:rsid w:val="00491848"/>
    <w:rsid w:val="004918CC"/>
    <w:rsid w:val="00495040"/>
    <w:rsid w:val="004A0D03"/>
    <w:rsid w:val="004A3777"/>
    <w:rsid w:val="004A5F0E"/>
    <w:rsid w:val="004A75B5"/>
    <w:rsid w:val="004B1F7D"/>
    <w:rsid w:val="004B2E51"/>
    <w:rsid w:val="004B3819"/>
    <w:rsid w:val="004B6122"/>
    <w:rsid w:val="004C1D6B"/>
    <w:rsid w:val="004C3A49"/>
    <w:rsid w:val="004C5777"/>
    <w:rsid w:val="004D2403"/>
    <w:rsid w:val="004D28FD"/>
    <w:rsid w:val="004D4481"/>
    <w:rsid w:val="004D6C51"/>
    <w:rsid w:val="004E6031"/>
    <w:rsid w:val="004E7A6A"/>
    <w:rsid w:val="004F0396"/>
    <w:rsid w:val="004F6511"/>
    <w:rsid w:val="00501FF6"/>
    <w:rsid w:val="00511220"/>
    <w:rsid w:val="005120E6"/>
    <w:rsid w:val="005127F7"/>
    <w:rsid w:val="00513935"/>
    <w:rsid w:val="00515983"/>
    <w:rsid w:val="0051747C"/>
    <w:rsid w:val="00525D6E"/>
    <w:rsid w:val="0053073E"/>
    <w:rsid w:val="00531BD4"/>
    <w:rsid w:val="0053386C"/>
    <w:rsid w:val="0053442D"/>
    <w:rsid w:val="00535CC8"/>
    <w:rsid w:val="0055210C"/>
    <w:rsid w:val="00552CFA"/>
    <w:rsid w:val="00553897"/>
    <w:rsid w:val="00561523"/>
    <w:rsid w:val="00564329"/>
    <w:rsid w:val="00574DD4"/>
    <w:rsid w:val="00575092"/>
    <w:rsid w:val="0057576D"/>
    <w:rsid w:val="00576C76"/>
    <w:rsid w:val="005901A3"/>
    <w:rsid w:val="00594105"/>
    <w:rsid w:val="005A1728"/>
    <w:rsid w:val="005A60C1"/>
    <w:rsid w:val="005A6DBE"/>
    <w:rsid w:val="005A7718"/>
    <w:rsid w:val="005B15B9"/>
    <w:rsid w:val="005B181A"/>
    <w:rsid w:val="005C156E"/>
    <w:rsid w:val="005C485F"/>
    <w:rsid w:val="005D226D"/>
    <w:rsid w:val="005D3BA2"/>
    <w:rsid w:val="005E2556"/>
    <w:rsid w:val="005E5773"/>
    <w:rsid w:val="005E626F"/>
    <w:rsid w:val="005E639A"/>
    <w:rsid w:val="005E63FE"/>
    <w:rsid w:val="005E6411"/>
    <w:rsid w:val="005E6B9D"/>
    <w:rsid w:val="005F286D"/>
    <w:rsid w:val="005F2A78"/>
    <w:rsid w:val="005F3C6E"/>
    <w:rsid w:val="00606653"/>
    <w:rsid w:val="00607981"/>
    <w:rsid w:val="00607B8E"/>
    <w:rsid w:val="00607BDD"/>
    <w:rsid w:val="0061117B"/>
    <w:rsid w:val="0061271F"/>
    <w:rsid w:val="00615759"/>
    <w:rsid w:val="00617936"/>
    <w:rsid w:val="00617D1F"/>
    <w:rsid w:val="00620185"/>
    <w:rsid w:val="00620819"/>
    <w:rsid w:val="006222D3"/>
    <w:rsid w:val="00624493"/>
    <w:rsid w:val="00625D02"/>
    <w:rsid w:val="00631AEE"/>
    <w:rsid w:val="00631DA0"/>
    <w:rsid w:val="006410F6"/>
    <w:rsid w:val="00641177"/>
    <w:rsid w:val="0064154B"/>
    <w:rsid w:val="00644387"/>
    <w:rsid w:val="00650882"/>
    <w:rsid w:val="006518E7"/>
    <w:rsid w:val="00655D26"/>
    <w:rsid w:val="0065611B"/>
    <w:rsid w:val="0065671E"/>
    <w:rsid w:val="00657B05"/>
    <w:rsid w:val="00667C58"/>
    <w:rsid w:val="006725AC"/>
    <w:rsid w:val="006732C8"/>
    <w:rsid w:val="00674D14"/>
    <w:rsid w:val="00676B8D"/>
    <w:rsid w:val="006800D8"/>
    <w:rsid w:val="00681606"/>
    <w:rsid w:val="006823CC"/>
    <w:rsid w:val="00685219"/>
    <w:rsid w:val="00686FC1"/>
    <w:rsid w:val="0069119B"/>
    <w:rsid w:val="006A0F6D"/>
    <w:rsid w:val="006A33C2"/>
    <w:rsid w:val="006A371A"/>
    <w:rsid w:val="006A5F86"/>
    <w:rsid w:val="006B1A0E"/>
    <w:rsid w:val="006B2E3D"/>
    <w:rsid w:val="006B351F"/>
    <w:rsid w:val="006B5A35"/>
    <w:rsid w:val="006B6588"/>
    <w:rsid w:val="006D1351"/>
    <w:rsid w:val="006D3137"/>
    <w:rsid w:val="006D5743"/>
    <w:rsid w:val="006D576B"/>
    <w:rsid w:val="006D6F15"/>
    <w:rsid w:val="006E15AD"/>
    <w:rsid w:val="006E1FCE"/>
    <w:rsid w:val="006E7E69"/>
    <w:rsid w:val="006F4778"/>
    <w:rsid w:val="006F5C30"/>
    <w:rsid w:val="006F649E"/>
    <w:rsid w:val="00704FFF"/>
    <w:rsid w:val="007065F2"/>
    <w:rsid w:val="007126F5"/>
    <w:rsid w:val="00717F49"/>
    <w:rsid w:val="00722775"/>
    <w:rsid w:val="00722F22"/>
    <w:rsid w:val="00723FA5"/>
    <w:rsid w:val="007265A1"/>
    <w:rsid w:val="00731343"/>
    <w:rsid w:val="00735FEE"/>
    <w:rsid w:val="00737E3F"/>
    <w:rsid w:val="007401D1"/>
    <w:rsid w:val="0074239B"/>
    <w:rsid w:val="0074643B"/>
    <w:rsid w:val="0075134B"/>
    <w:rsid w:val="00753DCF"/>
    <w:rsid w:val="00754DD9"/>
    <w:rsid w:val="00756ED4"/>
    <w:rsid w:val="00763022"/>
    <w:rsid w:val="00766CCA"/>
    <w:rsid w:val="00771E3E"/>
    <w:rsid w:val="00780408"/>
    <w:rsid w:val="007823FA"/>
    <w:rsid w:val="00782951"/>
    <w:rsid w:val="00785B28"/>
    <w:rsid w:val="00786008"/>
    <w:rsid w:val="00786E6A"/>
    <w:rsid w:val="00787159"/>
    <w:rsid w:val="00787339"/>
    <w:rsid w:val="00790BCB"/>
    <w:rsid w:val="00792828"/>
    <w:rsid w:val="00794D43"/>
    <w:rsid w:val="007A07C2"/>
    <w:rsid w:val="007A623B"/>
    <w:rsid w:val="007A6A49"/>
    <w:rsid w:val="007B323B"/>
    <w:rsid w:val="007B7AD4"/>
    <w:rsid w:val="007C0835"/>
    <w:rsid w:val="007C48ED"/>
    <w:rsid w:val="007C550F"/>
    <w:rsid w:val="007C56E2"/>
    <w:rsid w:val="007C627D"/>
    <w:rsid w:val="007C64D8"/>
    <w:rsid w:val="007D37B5"/>
    <w:rsid w:val="007D67A7"/>
    <w:rsid w:val="007D7C7B"/>
    <w:rsid w:val="007E3656"/>
    <w:rsid w:val="007E639B"/>
    <w:rsid w:val="007E6E10"/>
    <w:rsid w:val="007F10C6"/>
    <w:rsid w:val="007F1FB0"/>
    <w:rsid w:val="007F64FE"/>
    <w:rsid w:val="007F67CA"/>
    <w:rsid w:val="00800EB1"/>
    <w:rsid w:val="00801FB1"/>
    <w:rsid w:val="00807694"/>
    <w:rsid w:val="00810795"/>
    <w:rsid w:val="008131BD"/>
    <w:rsid w:val="00815296"/>
    <w:rsid w:val="0081599E"/>
    <w:rsid w:val="00820A81"/>
    <w:rsid w:val="00826FF7"/>
    <w:rsid w:val="008320D9"/>
    <w:rsid w:val="008321DC"/>
    <w:rsid w:val="0084083A"/>
    <w:rsid w:val="00840A90"/>
    <w:rsid w:val="00842DB4"/>
    <w:rsid w:val="00853110"/>
    <w:rsid w:val="00855C78"/>
    <w:rsid w:val="00857E78"/>
    <w:rsid w:val="00860D6E"/>
    <w:rsid w:val="00863266"/>
    <w:rsid w:val="008643A6"/>
    <w:rsid w:val="008703E0"/>
    <w:rsid w:val="008804F1"/>
    <w:rsid w:val="00885BBB"/>
    <w:rsid w:val="00886205"/>
    <w:rsid w:val="00893F6D"/>
    <w:rsid w:val="008A050D"/>
    <w:rsid w:val="008A2F0D"/>
    <w:rsid w:val="008B1247"/>
    <w:rsid w:val="008B6804"/>
    <w:rsid w:val="008C44D7"/>
    <w:rsid w:val="008C6A78"/>
    <w:rsid w:val="008D0397"/>
    <w:rsid w:val="008D3D51"/>
    <w:rsid w:val="008D65FA"/>
    <w:rsid w:val="008D6AC3"/>
    <w:rsid w:val="008E008E"/>
    <w:rsid w:val="008E1E6D"/>
    <w:rsid w:val="008E2109"/>
    <w:rsid w:val="008E312C"/>
    <w:rsid w:val="008E623A"/>
    <w:rsid w:val="008F6B7C"/>
    <w:rsid w:val="0090151D"/>
    <w:rsid w:val="009124EC"/>
    <w:rsid w:val="00913003"/>
    <w:rsid w:val="00913A53"/>
    <w:rsid w:val="00920DEB"/>
    <w:rsid w:val="00923112"/>
    <w:rsid w:val="00924068"/>
    <w:rsid w:val="00926341"/>
    <w:rsid w:val="00931E70"/>
    <w:rsid w:val="00936C2B"/>
    <w:rsid w:val="009553EC"/>
    <w:rsid w:val="0095551F"/>
    <w:rsid w:val="009603EF"/>
    <w:rsid w:val="009657A6"/>
    <w:rsid w:val="00965F3C"/>
    <w:rsid w:val="00972317"/>
    <w:rsid w:val="00973FEE"/>
    <w:rsid w:val="00975106"/>
    <w:rsid w:val="00975DF8"/>
    <w:rsid w:val="00976EE9"/>
    <w:rsid w:val="009816B1"/>
    <w:rsid w:val="00984647"/>
    <w:rsid w:val="00984862"/>
    <w:rsid w:val="009848CD"/>
    <w:rsid w:val="009849CF"/>
    <w:rsid w:val="00987C14"/>
    <w:rsid w:val="00990322"/>
    <w:rsid w:val="00993035"/>
    <w:rsid w:val="009932A6"/>
    <w:rsid w:val="00993B47"/>
    <w:rsid w:val="00997201"/>
    <w:rsid w:val="009A164B"/>
    <w:rsid w:val="009A302D"/>
    <w:rsid w:val="009A37E2"/>
    <w:rsid w:val="009A3F1F"/>
    <w:rsid w:val="009B1330"/>
    <w:rsid w:val="009B518F"/>
    <w:rsid w:val="009B5473"/>
    <w:rsid w:val="009B572C"/>
    <w:rsid w:val="009B64C5"/>
    <w:rsid w:val="009B753A"/>
    <w:rsid w:val="009C45AF"/>
    <w:rsid w:val="009C64C4"/>
    <w:rsid w:val="009D21ED"/>
    <w:rsid w:val="009D3AB5"/>
    <w:rsid w:val="009D41CB"/>
    <w:rsid w:val="009D70A3"/>
    <w:rsid w:val="009E2138"/>
    <w:rsid w:val="009E6DAA"/>
    <w:rsid w:val="009F7AC8"/>
    <w:rsid w:val="00A01BF9"/>
    <w:rsid w:val="00A04787"/>
    <w:rsid w:val="00A14107"/>
    <w:rsid w:val="00A142A3"/>
    <w:rsid w:val="00A1553D"/>
    <w:rsid w:val="00A17132"/>
    <w:rsid w:val="00A173EC"/>
    <w:rsid w:val="00A2146B"/>
    <w:rsid w:val="00A21A61"/>
    <w:rsid w:val="00A23196"/>
    <w:rsid w:val="00A24AB2"/>
    <w:rsid w:val="00A25081"/>
    <w:rsid w:val="00A2636E"/>
    <w:rsid w:val="00A26BDD"/>
    <w:rsid w:val="00A276EE"/>
    <w:rsid w:val="00A31742"/>
    <w:rsid w:val="00A33C62"/>
    <w:rsid w:val="00A346AD"/>
    <w:rsid w:val="00A35042"/>
    <w:rsid w:val="00A37714"/>
    <w:rsid w:val="00A37BB4"/>
    <w:rsid w:val="00A405A1"/>
    <w:rsid w:val="00A414B4"/>
    <w:rsid w:val="00A42DB2"/>
    <w:rsid w:val="00A44F3F"/>
    <w:rsid w:val="00A47F7D"/>
    <w:rsid w:val="00A50521"/>
    <w:rsid w:val="00A50975"/>
    <w:rsid w:val="00A52A77"/>
    <w:rsid w:val="00A546B0"/>
    <w:rsid w:val="00A5547E"/>
    <w:rsid w:val="00A62034"/>
    <w:rsid w:val="00A720B2"/>
    <w:rsid w:val="00A723C4"/>
    <w:rsid w:val="00A77D9B"/>
    <w:rsid w:val="00A863DD"/>
    <w:rsid w:val="00A87F5E"/>
    <w:rsid w:val="00A92608"/>
    <w:rsid w:val="00A95542"/>
    <w:rsid w:val="00A95B06"/>
    <w:rsid w:val="00A95EFB"/>
    <w:rsid w:val="00AA2B10"/>
    <w:rsid w:val="00AB2511"/>
    <w:rsid w:val="00AB334B"/>
    <w:rsid w:val="00AB3A7D"/>
    <w:rsid w:val="00AB3CF6"/>
    <w:rsid w:val="00AB44F7"/>
    <w:rsid w:val="00AB7E3B"/>
    <w:rsid w:val="00AC20DB"/>
    <w:rsid w:val="00AD1574"/>
    <w:rsid w:val="00AD50BF"/>
    <w:rsid w:val="00AD52E8"/>
    <w:rsid w:val="00AD6708"/>
    <w:rsid w:val="00AE3769"/>
    <w:rsid w:val="00AE45A9"/>
    <w:rsid w:val="00AE4C9C"/>
    <w:rsid w:val="00AE5475"/>
    <w:rsid w:val="00AF286C"/>
    <w:rsid w:val="00B01F4B"/>
    <w:rsid w:val="00B06306"/>
    <w:rsid w:val="00B07B9E"/>
    <w:rsid w:val="00B10EB7"/>
    <w:rsid w:val="00B161EB"/>
    <w:rsid w:val="00B21311"/>
    <w:rsid w:val="00B2349D"/>
    <w:rsid w:val="00B25029"/>
    <w:rsid w:val="00B34EC4"/>
    <w:rsid w:val="00B36F12"/>
    <w:rsid w:val="00B377AC"/>
    <w:rsid w:val="00B441B4"/>
    <w:rsid w:val="00B46CC1"/>
    <w:rsid w:val="00B51369"/>
    <w:rsid w:val="00B52D32"/>
    <w:rsid w:val="00B56159"/>
    <w:rsid w:val="00B575A0"/>
    <w:rsid w:val="00B606D3"/>
    <w:rsid w:val="00B67B98"/>
    <w:rsid w:val="00B74BA8"/>
    <w:rsid w:val="00B75007"/>
    <w:rsid w:val="00B75C5C"/>
    <w:rsid w:val="00B75D41"/>
    <w:rsid w:val="00B76048"/>
    <w:rsid w:val="00B863D3"/>
    <w:rsid w:val="00B9358B"/>
    <w:rsid w:val="00BA09D2"/>
    <w:rsid w:val="00BA7092"/>
    <w:rsid w:val="00BA72DB"/>
    <w:rsid w:val="00BB132F"/>
    <w:rsid w:val="00BB594B"/>
    <w:rsid w:val="00BB5A0E"/>
    <w:rsid w:val="00BB5A6C"/>
    <w:rsid w:val="00BB5F64"/>
    <w:rsid w:val="00BB6ABD"/>
    <w:rsid w:val="00BB7C00"/>
    <w:rsid w:val="00BC3E1B"/>
    <w:rsid w:val="00BC5F26"/>
    <w:rsid w:val="00BC7284"/>
    <w:rsid w:val="00BD077E"/>
    <w:rsid w:val="00BD2599"/>
    <w:rsid w:val="00BD6DE2"/>
    <w:rsid w:val="00BE06FC"/>
    <w:rsid w:val="00BE474A"/>
    <w:rsid w:val="00BE66D8"/>
    <w:rsid w:val="00BE7905"/>
    <w:rsid w:val="00BF43A1"/>
    <w:rsid w:val="00BF477E"/>
    <w:rsid w:val="00BF651A"/>
    <w:rsid w:val="00BF7F5C"/>
    <w:rsid w:val="00C00412"/>
    <w:rsid w:val="00C03338"/>
    <w:rsid w:val="00C118D1"/>
    <w:rsid w:val="00C12EF9"/>
    <w:rsid w:val="00C134C1"/>
    <w:rsid w:val="00C14762"/>
    <w:rsid w:val="00C14B4E"/>
    <w:rsid w:val="00C15EA4"/>
    <w:rsid w:val="00C2337A"/>
    <w:rsid w:val="00C272C4"/>
    <w:rsid w:val="00C27F97"/>
    <w:rsid w:val="00C302C8"/>
    <w:rsid w:val="00C326B7"/>
    <w:rsid w:val="00C3300B"/>
    <w:rsid w:val="00C33861"/>
    <w:rsid w:val="00C36225"/>
    <w:rsid w:val="00C36EDC"/>
    <w:rsid w:val="00C37D66"/>
    <w:rsid w:val="00C41117"/>
    <w:rsid w:val="00C62468"/>
    <w:rsid w:val="00C65339"/>
    <w:rsid w:val="00C661DB"/>
    <w:rsid w:val="00C709E1"/>
    <w:rsid w:val="00C739B6"/>
    <w:rsid w:val="00C84109"/>
    <w:rsid w:val="00C8417F"/>
    <w:rsid w:val="00C90E80"/>
    <w:rsid w:val="00CA2C6A"/>
    <w:rsid w:val="00CA46F3"/>
    <w:rsid w:val="00CA5753"/>
    <w:rsid w:val="00CA69C7"/>
    <w:rsid w:val="00CA70A6"/>
    <w:rsid w:val="00CA788E"/>
    <w:rsid w:val="00CA7F3F"/>
    <w:rsid w:val="00CB1E26"/>
    <w:rsid w:val="00CB20D2"/>
    <w:rsid w:val="00CB6F98"/>
    <w:rsid w:val="00CC0B6E"/>
    <w:rsid w:val="00CC19EB"/>
    <w:rsid w:val="00CC3578"/>
    <w:rsid w:val="00CC3986"/>
    <w:rsid w:val="00CD2B00"/>
    <w:rsid w:val="00CD6B36"/>
    <w:rsid w:val="00CD79A9"/>
    <w:rsid w:val="00CE33E6"/>
    <w:rsid w:val="00CE3982"/>
    <w:rsid w:val="00CE45B8"/>
    <w:rsid w:val="00CE57EC"/>
    <w:rsid w:val="00CE6087"/>
    <w:rsid w:val="00CF38AC"/>
    <w:rsid w:val="00D0076C"/>
    <w:rsid w:val="00D04B04"/>
    <w:rsid w:val="00D06045"/>
    <w:rsid w:val="00D13F70"/>
    <w:rsid w:val="00D143BA"/>
    <w:rsid w:val="00D15F0F"/>
    <w:rsid w:val="00D1638F"/>
    <w:rsid w:val="00D211D8"/>
    <w:rsid w:val="00D23A81"/>
    <w:rsid w:val="00D26542"/>
    <w:rsid w:val="00D27E01"/>
    <w:rsid w:val="00D339A9"/>
    <w:rsid w:val="00D34CB0"/>
    <w:rsid w:val="00D37051"/>
    <w:rsid w:val="00D43D97"/>
    <w:rsid w:val="00D44027"/>
    <w:rsid w:val="00D45029"/>
    <w:rsid w:val="00D458D2"/>
    <w:rsid w:val="00D522C1"/>
    <w:rsid w:val="00D53956"/>
    <w:rsid w:val="00D567D2"/>
    <w:rsid w:val="00D61F57"/>
    <w:rsid w:val="00D7043D"/>
    <w:rsid w:val="00D81857"/>
    <w:rsid w:val="00D83AAD"/>
    <w:rsid w:val="00D90D33"/>
    <w:rsid w:val="00D92CAD"/>
    <w:rsid w:val="00D94958"/>
    <w:rsid w:val="00D950A9"/>
    <w:rsid w:val="00D96533"/>
    <w:rsid w:val="00D97268"/>
    <w:rsid w:val="00DA0EF4"/>
    <w:rsid w:val="00DA1BBB"/>
    <w:rsid w:val="00DA7470"/>
    <w:rsid w:val="00DB3710"/>
    <w:rsid w:val="00DB4318"/>
    <w:rsid w:val="00DB5103"/>
    <w:rsid w:val="00DB7A27"/>
    <w:rsid w:val="00DC3409"/>
    <w:rsid w:val="00DC5851"/>
    <w:rsid w:val="00DC7D6C"/>
    <w:rsid w:val="00DD19F9"/>
    <w:rsid w:val="00DD7E3A"/>
    <w:rsid w:val="00DE0081"/>
    <w:rsid w:val="00DE2C70"/>
    <w:rsid w:val="00DE51C9"/>
    <w:rsid w:val="00DE5DCC"/>
    <w:rsid w:val="00DE700C"/>
    <w:rsid w:val="00DF1618"/>
    <w:rsid w:val="00DF2C5A"/>
    <w:rsid w:val="00DF589D"/>
    <w:rsid w:val="00E102B6"/>
    <w:rsid w:val="00E14229"/>
    <w:rsid w:val="00E17E83"/>
    <w:rsid w:val="00E25E27"/>
    <w:rsid w:val="00E31EC5"/>
    <w:rsid w:val="00E326E7"/>
    <w:rsid w:val="00E34BBD"/>
    <w:rsid w:val="00E35A47"/>
    <w:rsid w:val="00E4271A"/>
    <w:rsid w:val="00E42D81"/>
    <w:rsid w:val="00E44B37"/>
    <w:rsid w:val="00E44DAC"/>
    <w:rsid w:val="00E460C0"/>
    <w:rsid w:val="00E605E9"/>
    <w:rsid w:val="00E61D23"/>
    <w:rsid w:val="00E62866"/>
    <w:rsid w:val="00E65C61"/>
    <w:rsid w:val="00E66534"/>
    <w:rsid w:val="00E74564"/>
    <w:rsid w:val="00E748E1"/>
    <w:rsid w:val="00E77E20"/>
    <w:rsid w:val="00E8060E"/>
    <w:rsid w:val="00E850DB"/>
    <w:rsid w:val="00E919EA"/>
    <w:rsid w:val="00E96BB0"/>
    <w:rsid w:val="00E979B6"/>
    <w:rsid w:val="00EA2D77"/>
    <w:rsid w:val="00EA325B"/>
    <w:rsid w:val="00EA5BD7"/>
    <w:rsid w:val="00EB18AC"/>
    <w:rsid w:val="00EB32E6"/>
    <w:rsid w:val="00EB469C"/>
    <w:rsid w:val="00EB778D"/>
    <w:rsid w:val="00EC57D0"/>
    <w:rsid w:val="00EC5D33"/>
    <w:rsid w:val="00EC7A3A"/>
    <w:rsid w:val="00ED1830"/>
    <w:rsid w:val="00ED1E48"/>
    <w:rsid w:val="00ED2258"/>
    <w:rsid w:val="00ED2C05"/>
    <w:rsid w:val="00ED5548"/>
    <w:rsid w:val="00EE546B"/>
    <w:rsid w:val="00EE5750"/>
    <w:rsid w:val="00EF026C"/>
    <w:rsid w:val="00EF28C7"/>
    <w:rsid w:val="00EF5699"/>
    <w:rsid w:val="00F03AEC"/>
    <w:rsid w:val="00F11124"/>
    <w:rsid w:val="00F22D27"/>
    <w:rsid w:val="00F271FC"/>
    <w:rsid w:val="00F27CA4"/>
    <w:rsid w:val="00F32D04"/>
    <w:rsid w:val="00F34A52"/>
    <w:rsid w:val="00F41306"/>
    <w:rsid w:val="00F414FA"/>
    <w:rsid w:val="00F54271"/>
    <w:rsid w:val="00F5671F"/>
    <w:rsid w:val="00F578E2"/>
    <w:rsid w:val="00F63D77"/>
    <w:rsid w:val="00F73D66"/>
    <w:rsid w:val="00F75E68"/>
    <w:rsid w:val="00F76C81"/>
    <w:rsid w:val="00F76E56"/>
    <w:rsid w:val="00F7757A"/>
    <w:rsid w:val="00F85FDB"/>
    <w:rsid w:val="00F90C43"/>
    <w:rsid w:val="00F91F51"/>
    <w:rsid w:val="00F943C8"/>
    <w:rsid w:val="00FA2D9A"/>
    <w:rsid w:val="00FA7008"/>
    <w:rsid w:val="00FB098A"/>
    <w:rsid w:val="00FC1F2D"/>
    <w:rsid w:val="00FC4460"/>
    <w:rsid w:val="00FC78E8"/>
    <w:rsid w:val="00FE1E5D"/>
    <w:rsid w:val="00FE41E0"/>
    <w:rsid w:val="00FE5316"/>
    <w:rsid w:val="00FE712A"/>
    <w:rsid w:val="00FF4711"/>
    <w:rsid w:val="00FF56B9"/>
    <w:rsid w:val="00FF6DF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EA3AD77"/>
  <w15:docId w15:val="{6CF32792-40AA-4A8B-AD0D-9A1AD3A8DA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285B9A"/>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285B9A"/>
    <w:rPr>
      <w:rFonts w:asciiTheme="majorHAnsi" w:eastAsiaTheme="majorEastAsia" w:hAnsiTheme="majorHAnsi" w:cstheme="majorBidi"/>
      <w:color w:val="17365D" w:themeColor="text2" w:themeShade="BF"/>
      <w:spacing w:val="5"/>
      <w:kern w:val="28"/>
      <w:sz w:val="52"/>
      <w:szCs w:val="52"/>
    </w:rPr>
  </w:style>
  <w:style w:type="paragraph" w:styleId="Header">
    <w:name w:val="header"/>
    <w:basedOn w:val="Normal"/>
    <w:link w:val="HeaderChar"/>
    <w:uiPriority w:val="99"/>
    <w:unhideWhenUsed/>
    <w:rsid w:val="00285B9A"/>
    <w:pPr>
      <w:tabs>
        <w:tab w:val="center" w:pos="4680"/>
        <w:tab w:val="right" w:pos="9360"/>
      </w:tabs>
      <w:spacing w:after="0" w:line="240" w:lineRule="auto"/>
    </w:pPr>
  </w:style>
  <w:style w:type="character" w:customStyle="1" w:styleId="HeaderChar">
    <w:name w:val="Header Char"/>
    <w:basedOn w:val="DefaultParagraphFont"/>
    <w:link w:val="Header"/>
    <w:uiPriority w:val="99"/>
    <w:rsid w:val="00285B9A"/>
  </w:style>
  <w:style w:type="paragraph" w:styleId="Footer">
    <w:name w:val="footer"/>
    <w:basedOn w:val="Normal"/>
    <w:link w:val="FooterChar"/>
    <w:uiPriority w:val="99"/>
    <w:unhideWhenUsed/>
    <w:rsid w:val="00285B9A"/>
    <w:pPr>
      <w:tabs>
        <w:tab w:val="center" w:pos="4680"/>
        <w:tab w:val="right" w:pos="9360"/>
      </w:tabs>
      <w:spacing w:after="0" w:line="240" w:lineRule="auto"/>
    </w:pPr>
  </w:style>
  <w:style w:type="character" w:customStyle="1" w:styleId="FooterChar">
    <w:name w:val="Footer Char"/>
    <w:basedOn w:val="DefaultParagraphFont"/>
    <w:link w:val="Footer"/>
    <w:uiPriority w:val="99"/>
    <w:rsid w:val="00285B9A"/>
  </w:style>
  <w:style w:type="paragraph" w:customStyle="1" w:styleId="KFSub">
    <w:name w:val="KF Sub"/>
    <w:basedOn w:val="Subtitle"/>
    <w:link w:val="KFSubChar"/>
    <w:qFormat/>
    <w:rsid w:val="000E2C57"/>
    <w:pPr>
      <w:spacing w:line="240" w:lineRule="auto"/>
    </w:pPr>
    <w:rPr>
      <w:i w:val="0"/>
      <w:color w:val="1F497D" w:themeColor="text2"/>
      <w:sz w:val="22"/>
      <w:szCs w:val="22"/>
    </w:rPr>
  </w:style>
  <w:style w:type="character" w:customStyle="1" w:styleId="KFSubChar">
    <w:name w:val="KF Sub Char"/>
    <w:basedOn w:val="SubtitleChar"/>
    <w:link w:val="KFSub"/>
    <w:rsid w:val="000E2C57"/>
    <w:rPr>
      <w:rFonts w:asciiTheme="majorHAnsi" w:eastAsiaTheme="majorEastAsia" w:hAnsiTheme="majorHAnsi" w:cstheme="majorBidi"/>
      <w:i/>
      <w:iCs/>
      <w:color w:val="1F497D" w:themeColor="text2"/>
      <w:spacing w:val="15"/>
      <w:sz w:val="24"/>
      <w:szCs w:val="24"/>
    </w:rPr>
  </w:style>
  <w:style w:type="paragraph" w:styleId="Subtitle">
    <w:name w:val="Subtitle"/>
    <w:basedOn w:val="Normal"/>
    <w:next w:val="Normal"/>
    <w:link w:val="SubtitleChar"/>
    <w:uiPriority w:val="11"/>
    <w:qFormat/>
    <w:rsid w:val="000E2C57"/>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0E2C57"/>
    <w:rPr>
      <w:rFonts w:asciiTheme="majorHAnsi" w:eastAsiaTheme="majorEastAsia" w:hAnsiTheme="majorHAnsi" w:cstheme="majorBidi"/>
      <w:i/>
      <w:iCs/>
      <w:color w:val="4F81BD" w:themeColor="accent1"/>
      <w:spacing w:val="15"/>
      <w:sz w:val="24"/>
      <w:szCs w:val="24"/>
    </w:rPr>
  </w:style>
  <w:style w:type="character" w:styleId="Hyperlink">
    <w:name w:val="Hyperlink"/>
    <w:basedOn w:val="DefaultParagraphFont"/>
    <w:uiPriority w:val="99"/>
    <w:unhideWhenUsed/>
    <w:rsid w:val="00143454"/>
    <w:rPr>
      <w:color w:val="0000FF" w:themeColor="hyperlink"/>
      <w:u w:val="single"/>
    </w:rPr>
  </w:style>
  <w:style w:type="paragraph" w:styleId="EndnoteText">
    <w:name w:val="endnote text"/>
    <w:basedOn w:val="Normal"/>
    <w:link w:val="EndnoteTextChar"/>
    <w:uiPriority w:val="99"/>
    <w:unhideWhenUsed/>
    <w:rsid w:val="00575092"/>
    <w:pPr>
      <w:spacing w:after="0" w:line="240" w:lineRule="auto"/>
    </w:pPr>
    <w:rPr>
      <w:sz w:val="20"/>
      <w:szCs w:val="20"/>
    </w:rPr>
  </w:style>
  <w:style w:type="character" w:customStyle="1" w:styleId="EndnoteTextChar">
    <w:name w:val="Endnote Text Char"/>
    <w:basedOn w:val="DefaultParagraphFont"/>
    <w:link w:val="EndnoteText"/>
    <w:uiPriority w:val="99"/>
    <w:rsid w:val="00575092"/>
    <w:rPr>
      <w:sz w:val="20"/>
      <w:szCs w:val="20"/>
    </w:rPr>
  </w:style>
  <w:style w:type="character" w:styleId="EndnoteReference">
    <w:name w:val="endnote reference"/>
    <w:basedOn w:val="DefaultParagraphFont"/>
    <w:uiPriority w:val="99"/>
    <w:semiHidden/>
    <w:unhideWhenUsed/>
    <w:rsid w:val="00575092"/>
    <w:rPr>
      <w:vertAlign w:val="superscript"/>
    </w:rPr>
  </w:style>
  <w:style w:type="paragraph" w:styleId="FootnoteText">
    <w:name w:val="footnote text"/>
    <w:basedOn w:val="Normal"/>
    <w:link w:val="FootnoteTextChar"/>
    <w:uiPriority w:val="99"/>
    <w:semiHidden/>
    <w:unhideWhenUsed/>
    <w:rsid w:val="00575092"/>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575092"/>
    <w:rPr>
      <w:sz w:val="20"/>
      <w:szCs w:val="20"/>
    </w:rPr>
  </w:style>
  <w:style w:type="character" w:styleId="FootnoteReference">
    <w:name w:val="footnote reference"/>
    <w:basedOn w:val="DefaultParagraphFont"/>
    <w:uiPriority w:val="99"/>
    <w:semiHidden/>
    <w:unhideWhenUsed/>
    <w:rsid w:val="00575092"/>
    <w:rPr>
      <w:vertAlign w:val="superscript"/>
    </w:rPr>
  </w:style>
  <w:style w:type="character" w:styleId="CommentReference">
    <w:name w:val="annotation reference"/>
    <w:basedOn w:val="DefaultParagraphFont"/>
    <w:uiPriority w:val="99"/>
    <w:semiHidden/>
    <w:unhideWhenUsed/>
    <w:rsid w:val="00C36EDC"/>
    <w:rPr>
      <w:sz w:val="16"/>
      <w:szCs w:val="16"/>
    </w:rPr>
  </w:style>
  <w:style w:type="paragraph" w:styleId="CommentText">
    <w:name w:val="annotation text"/>
    <w:basedOn w:val="Normal"/>
    <w:link w:val="CommentTextChar"/>
    <w:uiPriority w:val="99"/>
    <w:semiHidden/>
    <w:unhideWhenUsed/>
    <w:rsid w:val="00C36EDC"/>
    <w:pPr>
      <w:spacing w:line="240" w:lineRule="auto"/>
    </w:pPr>
    <w:rPr>
      <w:sz w:val="20"/>
      <w:szCs w:val="20"/>
    </w:rPr>
  </w:style>
  <w:style w:type="character" w:customStyle="1" w:styleId="CommentTextChar">
    <w:name w:val="Comment Text Char"/>
    <w:basedOn w:val="DefaultParagraphFont"/>
    <w:link w:val="CommentText"/>
    <w:uiPriority w:val="99"/>
    <w:semiHidden/>
    <w:rsid w:val="00C36EDC"/>
    <w:rPr>
      <w:sz w:val="20"/>
      <w:szCs w:val="20"/>
    </w:rPr>
  </w:style>
  <w:style w:type="paragraph" w:styleId="CommentSubject">
    <w:name w:val="annotation subject"/>
    <w:basedOn w:val="CommentText"/>
    <w:next w:val="CommentText"/>
    <w:link w:val="CommentSubjectChar"/>
    <w:uiPriority w:val="99"/>
    <w:semiHidden/>
    <w:unhideWhenUsed/>
    <w:rsid w:val="00C36EDC"/>
    <w:rPr>
      <w:b/>
      <w:bCs/>
    </w:rPr>
  </w:style>
  <w:style w:type="character" w:customStyle="1" w:styleId="CommentSubjectChar">
    <w:name w:val="Comment Subject Char"/>
    <w:basedOn w:val="CommentTextChar"/>
    <w:link w:val="CommentSubject"/>
    <w:uiPriority w:val="99"/>
    <w:semiHidden/>
    <w:rsid w:val="00C36EDC"/>
    <w:rPr>
      <w:b/>
      <w:bCs/>
      <w:sz w:val="20"/>
      <w:szCs w:val="20"/>
    </w:rPr>
  </w:style>
  <w:style w:type="paragraph" w:styleId="BalloonText">
    <w:name w:val="Balloon Text"/>
    <w:basedOn w:val="Normal"/>
    <w:link w:val="BalloonTextChar"/>
    <w:uiPriority w:val="99"/>
    <w:semiHidden/>
    <w:unhideWhenUsed/>
    <w:rsid w:val="00C36ED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36EDC"/>
    <w:rPr>
      <w:rFonts w:ascii="Segoe UI" w:hAnsi="Segoe UI" w:cs="Segoe UI"/>
      <w:sz w:val="18"/>
      <w:szCs w:val="18"/>
    </w:rPr>
  </w:style>
  <w:style w:type="paragraph" w:styleId="Revision">
    <w:name w:val="Revision"/>
    <w:hidden/>
    <w:uiPriority w:val="99"/>
    <w:semiHidden/>
    <w:rsid w:val="00335A83"/>
    <w:pPr>
      <w:spacing w:after="0" w:line="240" w:lineRule="auto"/>
    </w:pPr>
  </w:style>
  <w:style w:type="paragraph" w:styleId="ListParagraph">
    <w:name w:val="List Paragraph"/>
    <w:basedOn w:val="Normal"/>
    <w:uiPriority w:val="34"/>
    <w:qFormat/>
    <w:rsid w:val="00F7757A"/>
    <w:pPr>
      <w:ind w:left="720"/>
      <w:contextualSpacing/>
    </w:pPr>
  </w:style>
  <w:style w:type="character" w:styleId="FollowedHyperlink">
    <w:name w:val="FollowedHyperlink"/>
    <w:basedOn w:val="DefaultParagraphFont"/>
    <w:uiPriority w:val="99"/>
    <w:semiHidden/>
    <w:unhideWhenUsed/>
    <w:rsid w:val="00F7757A"/>
    <w:rPr>
      <w:color w:val="800080" w:themeColor="followedHyperlink"/>
      <w:u w:val="single"/>
    </w:rPr>
  </w:style>
  <w:style w:type="character" w:styleId="UnresolvedMention">
    <w:name w:val="Unresolved Mention"/>
    <w:basedOn w:val="DefaultParagraphFont"/>
    <w:uiPriority w:val="99"/>
    <w:semiHidden/>
    <w:unhideWhenUsed/>
    <w:rsid w:val="00050C80"/>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54236176">
      <w:bodyDiv w:val="1"/>
      <w:marLeft w:val="0"/>
      <w:marRight w:val="0"/>
      <w:marTop w:val="0"/>
      <w:marBottom w:val="0"/>
      <w:divBdr>
        <w:top w:val="none" w:sz="0" w:space="0" w:color="auto"/>
        <w:left w:val="none" w:sz="0" w:space="0" w:color="auto"/>
        <w:bottom w:val="none" w:sz="0" w:space="0" w:color="auto"/>
        <w:right w:val="none" w:sz="0" w:space="0" w:color="auto"/>
      </w:divBdr>
    </w:div>
    <w:div w:id="704912744">
      <w:bodyDiv w:val="1"/>
      <w:marLeft w:val="0"/>
      <w:marRight w:val="0"/>
      <w:marTop w:val="0"/>
      <w:marBottom w:val="0"/>
      <w:divBdr>
        <w:top w:val="none" w:sz="0" w:space="0" w:color="auto"/>
        <w:left w:val="none" w:sz="0" w:space="0" w:color="auto"/>
        <w:bottom w:val="none" w:sz="0" w:space="0" w:color="auto"/>
        <w:right w:val="none" w:sz="0" w:space="0" w:color="auto"/>
      </w:divBdr>
    </w:div>
    <w:div w:id="737283964">
      <w:bodyDiv w:val="1"/>
      <w:marLeft w:val="0"/>
      <w:marRight w:val="0"/>
      <w:marTop w:val="0"/>
      <w:marBottom w:val="0"/>
      <w:divBdr>
        <w:top w:val="none" w:sz="0" w:space="0" w:color="auto"/>
        <w:left w:val="none" w:sz="0" w:space="0" w:color="auto"/>
        <w:bottom w:val="none" w:sz="0" w:space="0" w:color="auto"/>
        <w:right w:val="none" w:sz="0" w:space="0" w:color="auto"/>
      </w:divBdr>
    </w:div>
    <w:div w:id="958338415">
      <w:bodyDiv w:val="1"/>
      <w:marLeft w:val="0"/>
      <w:marRight w:val="0"/>
      <w:marTop w:val="0"/>
      <w:marBottom w:val="0"/>
      <w:divBdr>
        <w:top w:val="none" w:sz="0" w:space="0" w:color="auto"/>
        <w:left w:val="none" w:sz="0" w:space="0" w:color="auto"/>
        <w:bottom w:val="none" w:sz="0" w:space="0" w:color="auto"/>
        <w:right w:val="none" w:sz="0" w:space="0" w:color="auto"/>
      </w:divBdr>
    </w:div>
    <w:div w:id="1036736339">
      <w:bodyDiv w:val="1"/>
      <w:marLeft w:val="0"/>
      <w:marRight w:val="0"/>
      <w:marTop w:val="0"/>
      <w:marBottom w:val="0"/>
      <w:divBdr>
        <w:top w:val="none" w:sz="0" w:space="0" w:color="auto"/>
        <w:left w:val="none" w:sz="0" w:space="0" w:color="auto"/>
        <w:bottom w:val="none" w:sz="0" w:space="0" w:color="auto"/>
        <w:right w:val="none" w:sz="0" w:space="0" w:color="auto"/>
      </w:divBdr>
    </w:div>
    <w:div w:id="1049306912">
      <w:bodyDiv w:val="1"/>
      <w:marLeft w:val="0"/>
      <w:marRight w:val="0"/>
      <w:marTop w:val="0"/>
      <w:marBottom w:val="0"/>
      <w:divBdr>
        <w:top w:val="none" w:sz="0" w:space="0" w:color="auto"/>
        <w:left w:val="none" w:sz="0" w:space="0" w:color="auto"/>
        <w:bottom w:val="none" w:sz="0" w:space="0" w:color="auto"/>
        <w:right w:val="none" w:sz="0" w:space="0" w:color="auto"/>
      </w:divBdr>
    </w:div>
    <w:div w:id="17987985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tinyhabits.com/"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endnotes.xml.rels><?xml version="1.0" encoding="UTF-8" standalone="yes"?>
<Relationships xmlns="http://schemas.openxmlformats.org/package/2006/relationships"><Relationship Id="rId1" Type="http://schemas.openxmlformats.org/officeDocument/2006/relationships/hyperlink" Target="https://en.wikiquote.org/wiki/Alexander_Suvorov"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ancy\Dropbox\Work\Karis%20Fellowships\KF%20Meetings\Meeting%20Teachings\Nancy's%20templates\KF4%20Template%20v1n.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F473A9-493A-4073-BFB6-47C149916D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KF4 Template v1n</Template>
  <TotalTime>53</TotalTime>
  <Pages>6</Pages>
  <Words>2382</Words>
  <Characters>13580</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15931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Nancy</dc:creator>
  <cp:lastModifiedBy>Nancy Diven</cp:lastModifiedBy>
  <cp:revision>6</cp:revision>
  <cp:lastPrinted>2020-03-31T15:43:00Z</cp:lastPrinted>
  <dcterms:created xsi:type="dcterms:W3CDTF">2023-03-22T15:39:00Z</dcterms:created>
  <dcterms:modified xsi:type="dcterms:W3CDTF">2024-04-30T17:03:00Z</dcterms:modified>
</cp:coreProperties>
</file>