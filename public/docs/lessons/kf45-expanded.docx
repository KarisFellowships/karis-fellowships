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DBCDB" w14:textId="77777777" w:rsidR="00285B9A" w:rsidRPr="0075589C" w:rsidRDefault="00285B9A" w:rsidP="00D85A7D">
      <w:pPr>
        <w:pStyle w:val="Title"/>
        <w:jc w:val="both"/>
      </w:pPr>
      <w:r w:rsidRPr="0075589C">
        <w:t>KF</w:t>
      </w:r>
      <w:r w:rsidR="00886874" w:rsidRPr="0075589C">
        <w:t>45</w:t>
      </w:r>
      <w:r w:rsidR="00D13F70" w:rsidRPr="0075589C">
        <w:t xml:space="preserve"> </w:t>
      </w:r>
      <w:r w:rsidR="005D3555" w:rsidRPr="0075589C">
        <w:t>Expanded</w:t>
      </w:r>
      <w:r w:rsidR="00EF18C6" w:rsidRPr="0075589C">
        <w:t xml:space="preserve"> Version of</w:t>
      </w:r>
      <w:r w:rsidRPr="0075589C">
        <w:t xml:space="preserve"> Teachings</w:t>
      </w:r>
      <w:r w:rsidR="00AB7379" w:rsidRPr="0075589C">
        <w:t xml:space="preserve"> </w:t>
      </w:r>
    </w:p>
    <w:p w14:paraId="1849F4F0" w14:textId="77777777" w:rsidR="00285B9A" w:rsidRPr="0075589C" w:rsidRDefault="00285B9A" w:rsidP="001131F2">
      <w:pPr>
        <w:jc w:val="both"/>
        <w:rPr>
          <w:rFonts w:cstheme="minorHAnsi"/>
        </w:rPr>
      </w:pPr>
      <w:r w:rsidRPr="0075589C">
        <w:rPr>
          <w:rFonts w:cstheme="minorHAnsi"/>
        </w:rPr>
        <w:t>Karis is an invitation to a relationship based on mutual generosity.</w:t>
      </w:r>
    </w:p>
    <w:p w14:paraId="6846552E" w14:textId="77777777" w:rsidR="00DA0FCB" w:rsidRPr="0075589C" w:rsidRDefault="00DA0FCB" w:rsidP="001131F2">
      <w:pPr>
        <w:jc w:val="both"/>
        <w:rPr>
          <w:rFonts w:cstheme="minorHAnsi"/>
        </w:rPr>
      </w:pPr>
    </w:p>
    <w:p w14:paraId="6D3EB62D" w14:textId="77777777" w:rsidR="00792E4F" w:rsidRPr="0075589C" w:rsidRDefault="00792E4F" w:rsidP="001131F2">
      <w:pPr>
        <w:jc w:val="both"/>
        <w:rPr>
          <w:rFonts w:cstheme="minorHAnsi"/>
        </w:rPr>
      </w:pPr>
      <w:r w:rsidRPr="0075589C">
        <w:rPr>
          <w:rFonts w:cstheme="minorHAnsi"/>
        </w:rPr>
        <w:t>“Search me, O God, and know my heart. Examine me and know my thoughts. See if there is any way in me that causes pain, and lead me in the ways of eternity.” (Psalm 139:23-24)</w:t>
      </w:r>
    </w:p>
    <w:p w14:paraId="19DFCED7" w14:textId="77777777" w:rsidR="00DA0FCB" w:rsidRPr="0075589C" w:rsidRDefault="00DA0FCB" w:rsidP="001131F2">
      <w:pPr>
        <w:jc w:val="both"/>
        <w:rPr>
          <w:rFonts w:cstheme="minorHAnsi"/>
        </w:rPr>
      </w:pPr>
    </w:p>
    <w:p w14:paraId="3A0ED690" w14:textId="77777777" w:rsidR="00285B9A" w:rsidRPr="0075589C" w:rsidRDefault="00DA0FCB" w:rsidP="001131F2">
      <w:pPr>
        <w:jc w:val="both"/>
        <w:rPr>
          <w:rFonts w:cstheme="minorHAnsi"/>
          <w:b/>
        </w:rPr>
      </w:pPr>
      <w:r w:rsidRPr="0075589C">
        <w:rPr>
          <w:rFonts w:cstheme="minorHAnsi"/>
          <w:b/>
        </w:rPr>
        <w:t>0:0</w:t>
      </w:r>
      <w:r w:rsidR="005D3555" w:rsidRPr="0075589C">
        <w:rPr>
          <w:rFonts w:cstheme="minorHAnsi"/>
          <w:b/>
        </w:rPr>
        <w:t>1</w:t>
      </w:r>
      <w:r w:rsidR="00285B9A" w:rsidRPr="0075589C">
        <w:rPr>
          <w:rFonts w:cstheme="minorHAnsi"/>
          <w:b/>
        </w:rPr>
        <w:tab/>
        <w:t>OPENING</w:t>
      </w:r>
    </w:p>
    <w:p w14:paraId="664A1E96" w14:textId="77777777" w:rsidR="00DA0FCB" w:rsidRPr="0075589C" w:rsidRDefault="00DA0FCB" w:rsidP="001131F2">
      <w:pPr>
        <w:jc w:val="both"/>
        <w:rPr>
          <w:rFonts w:cstheme="minorHAnsi"/>
          <w:b/>
        </w:rPr>
      </w:pPr>
    </w:p>
    <w:p w14:paraId="44845D3F" w14:textId="77777777" w:rsidR="00285B9A" w:rsidRPr="0075589C" w:rsidRDefault="00DA0FCB" w:rsidP="001131F2">
      <w:pPr>
        <w:jc w:val="both"/>
        <w:rPr>
          <w:rFonts w:cstheme="minorHAnsi"/>
          <w:b/>
        </w:rPr>
      </w:pPr>
      <w:r w:rsidRPr="0075589C">
        <w:rPr>
          <w:rFonts w:cstheme="minorHAnsi"/>
          <w:b/>
        </w:rPr>
        <w:t>0:</w:t>
      </w:r>
      <w:r w:rsidR="005D3555" w:rsidRPr="0075589C">
        <w:rPr>
          <w:rFonts w:cstheme="minorHAnsi"/>
          <w:b/>
        </w:rPr>
        <w:t>02</w:t>
      </w:r>
      <w:r w:rsidR="00285B9A" w:rsidRPr="0075589C">
        <w:rPr>
          <w:rFonts w:cstheme="minorHAnsi"/>
          <w:b/>
        </w:rPr>
        <w:tab/>
        <w:t>PRESENTING</w:t>
      </w:r>
    </w:p>
    <w:p w14:paraId="24FA2449" w14:textId="77777777" w:rsidR="00DA0FCB" w:rsidRPr="0075589C" w:rsidRDefault="00DA0FCB" w:rsidP="001131F2">
      <w:pPr>
        <w:jc w:val="both"/>
        <w:rPr>
          <w:rFonts w:cstheme="minorHAnsi"/>
          <w:b/>
        </w:rPr>
      </w:pPr>
    </w:p>
    <w:p w14:paraId="2B4EDBAA" w14:textId="77777777" w:rsidR="00285B9A" w:rsidRPr="0075589C" w:rsidRDefault="00DA0FCB" w:rsidP="001131F2">
      <w:pPr>
        <w:jc w:val="both"/>
        <w:rPr>
          <w:rFonts w:cstheme="minorHAnsi"/>
          <w:b/>
        </w:rPr>
      </w:pPr>
      <w:r w:rsidRPr="0075589C">
        <w:rPr>
          <w:rFonts w:cstheme="minorHAnsi"/>
          <w:b/>
        </w:rPr>
        <w:t>0:06</w:t>
      </w:r>
      <w:r w:rsidR="00285B9A" w:rsidRPr="0075589C">
        <w:rPr>
          <w:rFonts w:cstheme="minorHAnsi"/>
          <w:b/>
        </w:rPr>
        <w:tab/>
      </w:r>
      <w:r w:rsidR="005D3555" w:rsidRPr="0075589C">
        <w:rPr>
          <w:rFonts w:cstheme="minorHAnsi"/>
          <w:b/>
        </w:rPr>
        <w:t>KARIS CIRCULATION</w:t>
      </w:r>
    </w:p>
    <w:p w14:paraId="0B4DC5C1" w14:textId="77777777" w:rsidR="00DA0FCB" w:rsidRPr="0075589C" w:rsidRDefault="00DA0FCB" w:rsidP="001131F2">
      <w:pPr>
        <w:jc w:val="both"/>
        <w:rPr>
          <w:rFonts w:cstheme="minorHAnsi"/>
          <w:b/>
        </w:rPr>
      </w:pPr>
    </w:p>
    <w:p w14:paraId="41A82B0B" w14:textId="77777777" w:rsidR="00285B9A" w:rsidRPr="0075589C" w:rsidRDefault="00DA0FCB" w:rsidP="001131F2">
      <w:pPr>
        <w:jc w:val="both"/>
        <w:rPr>
          <w:rFonts w:cstheme="minorHAnsi"/>
          <w:b/>
        </w:rPr>
      </w:pPr>
      <w:r w:rsidRPr="0075589C">
        <w:rPr>
          <w:rFonts w:cstheme="minorHAnsi"/>
          <w:b/>
        </w:rPr>
        <w:t>0:07</w:t>
      </w:r>
      <w:r w:rsidR="00285B9A" w:rsidRPr="0075589C">
        <w:rPr>
          <w:rFonts w:cstheme="minorHAnsi"/>
          <w:b/>
        </w:rPr>
        <w:tab/>
        <w:t>GUIDELINES &amp; LIMITATIONS</w:t>
      </w:r>
    </w:p>
    <w:p w14:paraId="6B882C18" w14:textId="77777777" w:rsidR="009A2A68" w:rsidRPr="0075589C" w:rsidRDefault="009A2A68" w:rsidP="001131F2">
      <w:pPr>
        <w:jc w:val="both"/>
        <w:rPr>
          <w:rFonts w:cstheme="minorHAnsi"/>
          <w:b/>
        </w:rPr>
      </w:pPr>
    </w:p>
    <w:p w14:paraId="62109286" w14:textId="77777777" w:rsidR="00285B9A" w:rsidRPr="0075589C" w:rsidRDefault="00DA0FCB" w:rsidP="001131F2">
      <w:pPr>
        <w:jc w:val="both"/>
        <w:rPr>
          <w:rFonts w:cstheme="minorHAnsi"/>
          <w:b/>
        </w:rPr>
      </w:pPr>
      <w:r w:rsidRPr="0075589C">
        <w:rPr>
          <w:rFonts w:cstheme="minorHAnsi"/>
          <w:b/>
        </w:rPr>
        <w:t>0:0</w:t>
      </w:r>
      <w:r w:rsidR="00285B9A" w:rsidRPr="0075589C">
        <w:rPr>
          <w:rFonts w:cstheme="minorHAnsi"/>
          <w:b/>
        </w:rPr>
        <w:t>8</w:t>
      </w:r>
      <w:r w:rsidR="00285B9A" w:rsidRPr="0075589C">
        <w:rPr>
          <w:rFonts w:cstheme="minorHAnsi"/>
          <w:b/>
        </w:rPr>
        <w:tab/>
        <w:t>MINDFULNESS &amp; MEDITATION TRAINING</w:t>
      </w:r>
    </w:p>
    <w:p w14:paraId="30D1F79F" w14:textId="77777777" w:rsidR="005D3555" w:rsidRPr="0075589C" w:rsidRDefault="005D3555" w:rsidP="001131F2">
      <w:pPr>
        <w:jc w:val="both"/>
        <w:rPr>
          <w:rFonts w:cstheme="minorHAnsi"/>
        </w:rPr>
      </w:pPr>
    </w:p>
    <w:p w14:paraId="0215598B" w14:textId="77777777" w:rsidR="001061A5" w:rsidRPr="0075589C" w:rsidRDefault="001061A5" w:rsidP="001061A5">
      <w:pPr>
        <w:jc w:val="both"/>
        <w:rPr>
          <w:rFonts w:cstheme="minorHAnsi"/>
        </w:rPr>
      </w:pPr>
      <w:r w:rsidRPr="0075589C">
        <w:rPr>
          <w:rFonts w:cstheme="minorHAnsi"/>
        </w:rPr>
        <w:t xml:space="preserve">I hope that you have taken a few minutes each day to practice </w:t>
      </w:r>
      <w:r w:rsidRPr="0075589C">
        <w:rPr>
          <w:rFonts w:cstheme="minorHAnsi"/>
          <w:b/>
        </w:rPr>
        <w:t>Alternate Nostril Breathing</w:t>
      </w:r>
      <w:r w:rsidRPr="0075589C">
        <w:rPr>
          <w:rFonts w:cstheme="minorHAnsi"/>
        </w:rPr>
        <w:t>. This breathing technique can help relax your body and refresh your mind. Not every technique works for everyone, so it is valuable to learn what works for you. We all have business to accomplish, and we all want to enjoy our business as much as we can. Mindfulness practices help us have a good time, more of the time, in the present time.</w:t>
      </w:r>
    </w:p>
    <w:p w14:paraId="0818E79E" w14:textId="77777777" w:rsidR="005D3555" w:rsidRPr="0075589C" w:rsidRDefault="005D3555" w:rsidP="001131F2">
      <w:pPr>
        <w:jc w:val="both"/>
        <w:rPr>
          <w:rFonts w:cstheme="minorHAnsi"/>
        </w:rPr>
      </w:pPr>
    </w:p>
    <w:p w14:paraId="707589E7" w14:textId="77777777" w:rsidR="000C5CCD" w:rsidRPr="0075589C" w:rsidRDefault="000C5CCD" w:rsidP="000C5CCD">
      <w:pPr>
        <w:jc w:val="both"/>
        <w:rPr>
          <w:rFonts w:cstheme="minorHAnsi"/>
        </w:rPr>
      </w:pPr>
      <w:r w:rsidRPr="0075589C">
        <w:rPr>
          <w:rFonts w:cstheme="minorHAnsi"/>
        </w:rPr>
        <w:t xml:space="preserve">Let’s begin with a body scan to connect our minds to our marvelous bodies. Assume a meditation posture and breathe naturally for twenty seconds, allowing your body to regulate your breath. </w:t>
      </w:r>
      <w:r w:rsidRPr="0075589C">
        <w:rPr>
          <w:rFonts w:cstheme="minorHAnsi"/>
          <w:i/>
        </w:rPr>
        <w:t>(Pause for 20 seconds)</w:t>
      </w:r>
      <w:r w:rsidRPr="0075589C">
        <w:rPr>
          <w:rFonts w:cstheme="minorHAnsi"/>
        </w:rPr>
        <w:t xml:space="preserve"> </w:t>
      </w:r>
    </w:p>
    <w:p w14:paraId="683863A5" w14:textId="77777777" w:rsidR="000C5CCD" w:rsidRPr="0075589C" w:rsidRDefault="000C5CCD" w:rsidP="000C5CCD">
      <w:pPr>
        <w:jc w:val="both"/>
        <w:rPr>
          <w:rFonts w:cstheme="minorHAnsi"/>
        </w:rPr>
      </w:pPr>
    </w:p>
    <w:p w14:paraId="54AC12E7" w14:textId="77777777" w:rsidR="00402E48" w:rsidRPr="0075589C" w:rsidRDefault="00402E48" w:rsidP="00402E48">
      <w:pPr>
        <w:widowControl w:val="0"/>
        <w:jc w:val="both"/>
        <w:rPr>
          <w:rFonts w:cstheme="minorHAnsi"/>
        </w:rPr>
      </w:pPr>
      <w:r w:rsidRPr="0075589C">
        <w:rPr>
          <w:rFonts w:cstheme="minorHAnsi"/>
        </w:rPr>
        <w:t xml:space="preserve">Now turn your attention to your feet and ankles. What sensations do you notice there? </w:t>
      </w:r>
      <w:r w:rsidRPr="0075589C">
        <w:rPr>
          <w:rFonts w:cstheme="minorHAnsi"/>
          <w:i/>
          <w:iCs/>
        </w:rPr>
        <w:t>(Pause 20 seconds)</w:t>
      </w:r>
      <w:r w:rsidRPr="0075589C">
        <w:rPr>
          <w:rFonts w:cstheme="minorHAnsi"/>
        </w:rPr>
        <w:t xml:space="preserve"> </w:t>
      </w:r>
    </w:p>
    <w:p w14:paraId="685E13AA" w14:textId="77777777" w:rsidR="00402E48" w:rsidRPr="0075589C" w:rsidRDefault="00402E48" w:rsidP="00402E48">
      <w:pPr>
        <w:widowControl w:val="0"/>
        <w:jc w:val="both"/>
        <w:rPr>
          <w:rFonts w:cstheme="minorHAnsi"/>
        </w:rPr>
      </w:pPr>
    </w:p>
    <w:p w14:paraId="7C25423C" w14:textId="77777777" w:rsidR="00402E48" w:rsidRPr="0075589C" w:rsidRDefault="00402E48" w:rsidP="00402E48">
      <w:pPr>
        <w:widowControl w:val="0"/>
        <w:jc w:val="both"/>
        <w:rPr>
          <w:rFonts w:cstheme="minorHAnsi"/>
          <w:i/>
          <w:iCs/>
        </w:rPr>
      </w:pPr>
      <w:r w:rsidRPr="0075589C">
        <w:rPr>
          <w:rFonts w:cstheme="minorHAnsi"/>
        </w:rPr>
        <w:t xml:space="preserve">Take a deep breath and move your attention to your calves and knees. Do you notice discomfort, pain, or perhaps twitching? Breathe and observe. Try to relax on the exhale. </w:t>
      </w:r>
      <w:r w:rsidRPr="0075589C">
        <w:rPr>
          <w:rFonts w:cstheme="minorHAnsi"/>
          <w:i/>
          <w:iCs/>
        </w:rPr>
        <w:t xml:space="preserve">(Pause of 20 seconds) </w:t>
      </w:r>
    </w:p>
    <w:p w14:paraId="3C6B0410" w14:textId="77777777" w:rsidR="00402E48" w:rsidRPr="0075589C" w:rsidRDefault="00402E48" w:rsidP="00402E48">
      <w:pPr>
        <w:widowControl w:val="0"/>
        <w:jc w:val="both"/>
        <w:rPr>
          <w:rFonts w:cstheme="minorHAnsi"/>
          <w:i/>
          <w:iCs/>
        </w:rPr>
      </w:pPr>
    </w:p>
    <w:p w14:paraId="7087B4D9" w14:textId="5B2CF602" w:rsidR="00402E48" w:rsidRPr="0075589C" w:rsidRDefault="00402E48" w:rsidP="00402E48">
      <w:pPr>
        <w:widowControl w:val="0"/>
        <w:jc w:val="both"/>
        <w:rPr>
          <w:rFonts w:cstheme="minorHAnsi"/>
        </w:rPr>
      </w:pPr>
      <w:r w:rsidRPr="0075589C">
        <w:rPr>
          <w:rFonts w:cstheme="minorHAnsi"/>
        </w:rPr>
        <w:t xml:space="preserve">Now begin to observe your thighs and hips. What do you notice? As you exhale, release with the breath any tension or discomfort </w:t>
      </w:r>
      <w:r w:rsidR="00562A26" w:rsidRPr="0075589C">
        <w:rPr>
          <w:rFonts w:cstheme="minorHAnsi"/>
        </w:rPr>
        <w:t xml:space="preserve">that </w:t>
      </w:r>
      <w:r w:rsidRPr="0075589C">
        <w:rPr>
          <w:rFonts w:cstheme="minorHAnsi"/>
        </w:rPr>
        <w:t xml:space="preserve">you find. </w:t>
      </w:r>
      <w:r w:rsidRPr="0075589C">
        <w:rPr>
          <w:rFonts w:cstheme="minorHAnsi"/>
          <w:i/>
          <w:iCs/>
        </w:rPr>
        <w:t xml:space="preserve">(Pause 20 seconds) </w:t>
      </w:r>
    </w:p>
    <w:p w14:paraId="2131DD46" w14:textId="77777777" w:rsidR="00402E48" w:rsidRPr="0075589C" w:rsidRDefault="00402E48" w:rsidP="00402E48">
      <w:pPr>
        <w:widowControl w:val="0"/>
        <w:jc w:val="both"/>
        <w:rPr>
          <w:rFonts w:cstheme="minorHAnsi"/>
        </w:rPr>
      </w:pPr>
    </w:p>
    <w:p w14:paraId="11028466" w14:textId="1AD40B11" w:rsidR="00402E48" w:rsidRPr="0075589C" w:rsidRDefault="00402E48" w:rsidP="00402E48">
      <w:pPr>
        <w:widowControl w:val="0"/>
        <w:jc w:val="both"/>
        <w:rPr>
          <w:rFonts w:cstheme="minorHAnsi"/>
          <w:i/>
          <w:iCs/>
        </w:rPr>
      </w:pPr>
      <w:r w:rsidRPr="0075589C">
        <w:rPr>
          <w:rFonts w:cstheme="minorHAnsi"/>
        </w:rPr>
        <w:t>Move your attention to your torso. Scan your abdomen, chest, and back. Observe</w:t>
      </w:r>
      <w:r w:rsidR="00562A26" w:rsidRPr="0075589C">
        <w:rPr>
          <w:rFonts w:cstheme="minorHAnsi"/>
        </w:rPr>
        <w:t>,</w:t>
      </w:r>
      <w:r w:rsidRPr="0075589C">
        <w:rPr>
          <w:rFonts w:cstheme="minorHAnsi"/>
        </w:rPr>
        <w:t xml:space="preserve"> and then with the breath release any tension. </w:t>
      </w:r>
      <w:r w:rsidRPr="0075589C">
        <w:rPr>
          <w:rFonts w:cstheme="minorHAnsi"/>
          <w:i/>
          <w:iCs/>
        </w:rPr>
        <w:t xml:space="preserve">(Pause 20 seconds) </w:t>
      </w:r>
    </w:p>
    <w:p w14:paraId="289DF8D9" w14:textId="77777777" w:rsidR="00402E48" w:rsidRPr="0075589C" w:rsidRDefault="00402E48" w:rsidP="00402E48">
      <w:pPr>
        <w:widowControl w:val="0"/>
        <w:jc w:val="both"/>
        <w:rPr>
          <w:rFonts w:cstheme="minorHAnsi"/>
        </w:rPr>
      </w:pPr>
    </w:p>
    <w:p w14:paraId="4F6074B9" w14:textId="77777777" w:rsidR="00402E48" w:rsidRPr="0075589C" w:rsidRDefault="00402E48" w:rsidP="00402E48">
      <w:pPr>
        <w:widowControl w:val="0"/>
        <w:jc w:val="both"/>
        <w:rPr>
          <w:rFonts w:cstheme="minorHAnsi"/>
        </w:rPr>
      </w:pPr>
      <w:r w:rsidRPr="0075589C">
        <w:rPr>
          <w:rFonts w:cstheme="minorHAnsi"/>
        </w:rPr>
        <w:t xml:space="preserve">Now scan your neck and shoulders, arms and hands. Breathe, adjust, and release. </w:t>
      </w:r>
      <w:r w:rsidRPr="0075589C">
        <w:rPr>
          <w:rFonts w:cstheme="minorHAnsi"/>
          <w:i/>
          <w:iCs/>
        </w:rPr>
        <w:t>(Pause 20 seconds)</w:t>
      </w:r>
      <w:r w:rsidRPr="0075589C">
        <w:rPr>
          <w:rFonts w:cstheme="minorHAnsi"/>
        </w:rPr>
        <w:t xml:space="preserve"> </w:t>
      </w:r>
    </w:p>
    <w:p w14:paraId="426AB985" w14:textId="77777777" w:rsidR="00402E48" w:rsidRPr="0075589C" w:rsidRDefault="00402E48" w:rsidP="00402E48">
      <w:pPr>
        <w:widowControl w:val="0"/>
        <w:jc w:val="both"/>
        <w:rPr>
          <w:rFonts w:cstheme="minorHAnsi"/>
        </w:rPr>
      </w:pPr>
    </w:p>
    <w:p w14:paraId="135BF4C4" w14:textId="77777777" w:rsidR="00402E48" w:rsidRPr="0075589C" w:rsidRDefault="00402E48" w:rsidP="00402E48">
      <w:pPr>
        <w:widowControl w:val="0"/>
        <w:jc w:val="both"/>
        <w:rPr>
          <w:rFonts w:cstheme="minorHAnsi"/>
        </w:rPr>
      </w:pPr>
      <w:r w:rsidRPr="0075589C">
        <w:rPr>
          <w:rFonts w:cstheme="minorHAnsi"/>
        </w:rPr>
        <w:t xml:space="preserve">Observe your face. Breathe and relax any tightness or tension that you are holding there. </w:t>
      </w:r>
      <w:r w:rsidRPr="0075589C">
        <w:rPr>
          <w:rFonts w:cstheme="minorHAnsi"/>
          <w:i/>
          <w:iCs/>
        </w:rPr>
        <w:t>(Pause 20 seconds)</w:t>
      </w:r>
    </w:p>
    <w:p w14:paraId="49C9C7B0" w14:textId="77777777" w:rsidR="00402E48" w:rsidRPr="0075589C" w:rsidRDefault="00402E48" w:rsidP="00402E48">
      <w:pPr>
        <w:widowControl w:val="0"/>
        <w:jc w:val="both"/>
        <w:rPr>
          <w:rFonts w:cstheme="minorHAnsi"/>
        </w:rPr>
      </w:pPr>
    </w:p>
    <w:p w14:paraId="5CFE8586" w14:textId="77777777" w:rsidR="00402E48" w:rsidRPr="0075589C" w:rsidRDefault="00402E48" w:rsidP="00402E48">
      <w:pPr>
        <w:widowControl w:val="0"/>
        <w:jc w:val="both"/>
        <w:rPr>
          <w:rFonts w:cstheme="minorHAnsi"/>
          <w:b/>
        </w:rPr>
      </w:pPr>
      <w:r w:rsidRPr="0075589C">
        <w:rPr>
          <w:rFonts w:cstheme="minorHAnsi"/>
          <w:bCs/>
        </w:rPr>
        <w:t>Now we will move to</w:t>
      </w:r>
      <w:r w:rsidRPr="0075589C">
        <w:rPr>
          <w:rFonts w:cstheme="minorHAnsi"/>
          <w:b/>
        </w:rPr>
        <w:t xml:space="preserve"> Alternate Nostril Breathing</w:t>
      </w:r>
      <w:r w:rsidRPr="0075589C">
        <w:rPr>
          <w:rFonts w:cstheme="minorHAnsi"/>
          <w:bCs/>
        </w:rPr>
        <w:t>.</w:t>
      </w:r>
    </w:p>
    <w:p w14:paraId="0F0776B4" w14:textId="77777777" w:rsidR="005D3555" w:rsidRPr="0075589C" w:rsidRDefault="005D3555" w:rsidP="0023639C">
      <w:pPr>
        <w:widowControl w:val="0"/>
        <w:jc w:val="both"/>
        <w:rPr>
          <w:rFonts w:cstheme="minorHAnsi"/>
        </w:rPr>
      </w:pPr>
    </w:p>
    <w:p w14:paraId="2C619CA0" w14:textId="73ABAC3C" w:rsidR="00A97860" w:rsidRPr="0075589C" w:rsidRDefault="00A97860" w:rsidP="0023639C">
      <w:pPr>
        <w:widowControl w:val="0"/>
        <w:jc w:val="both"/>
        <w:rPr>
          <w:rFonts w:cstheme="minorHAnsi"/>
        </w:rPr>
      </w:pPr>
      <w:bookmarkStart w:id="0" w:name="_Hlk504060952"/>
      <w:r w:rsidRPr="0075589C">
        <w:rPr>
          <w:rFonts w:cstheme="minorHAnsi"/>
        </w:rPr>
        <w:t xml:space="preserve">Begin to breathe </w:t>
      </w:r>
      <w:r w:rsidR="004066DE" w:rsidRPr="0075589C">
        <w:rPr>
          <w:rFonts w:cstheme="minorHAnsi"/>
        </w:rPr>
        <w:t xml:space="preserve">using alternate </w:t>
      </w:r>
      <w:r w:rsidRPr="0075589C">
        <w:rPr>
          <w:rFonts w:cstheme="minorHAnsi"/>
        </w:rPr>
        <w:t xml:space="preserve">nostrils. You can breathe naturally, or you might use the </w:t>
      </w:r>
      <w:r w:rsidRPr="0075589C">
        <w:rPr>
          <w:rFonts w:cstheme="minorHAnsi"/>
          <w:b/>
        </w:rPr>
        <w:t xml:space="preserve">Three-Part </w:t>
      </w:r>
      <w:r w:rsidRPr="0075589C">
        <w:rPr>
          <w:rFonts w:cstheme="minorHAnsi"/>
          <w:b/>
        </w:rPr>
        <w:lastRenderedPageBreak/>
        <w:t>Breath</w:t>
      </w:r>
      <w:r w:rsidRPr="0075589C">
        <w:rPr>
          <w:rFonts w:cstheme="minorHAnsi"/>
        </w:rPr>
        <w:t xml:space="preserve">. </w:t>
      </w:r>
      <w:r w:rsidR="00EE76DA" w:rsidRPr="0075589C">
        <w:rPr>
          <w:rFonts w:cstheme="minorHAnsi"/>
        </w:rPr>
        <w:t>We will p</w:t>
      </w:r>
      <w:r w:rsidRPr="0075589C">
        <w:rPr>
          <w:rFonts w:cstheme="minorHAnsi"/>
        </w:rPr>
        <w:t>ractice for four minutes</w:t>
      </w:r>
      <w:r w:rsidR="00EE76DA" w:rsidRPr="0075589C">
        <w:rPr>
          <w:rFonts w:cstheme="minorHAnsi"/>
        </w:rPr>
        <w:t>, and</w:t>
      </w:r>
      <w:r w:rsidRPr="0075589C">
        <w:rPr>
          <w:rFonts w:cstheme="minorHAnsi"/>
        </w:rPr>
        <w:t xml:space="preserve"> I will give you a two-minute marker.</w:t>
      </w:r>
      <w:r w:rsidRPr="0075589C">
        <w:rPr>
          <w:rFonts w:cstheme="minorHAnsi"/>
          <w:i/>
        </w:rPr>
        <w:t xml:space="preserve"> (Pause </w:t>
      </w:r>
      <w:r w:rsidR="001131F2" w:rsidRPr="0075589C">
        <w:rPr>
          <w:rFonts w:cstheme="minorHAnsi"/>
          <w:i/>
        </w:rPr>
        <w:t xml:space="preserve">for </w:t>
      </w:r>
      <w:r w:rsidRPr="0075589C">
        <w:rPr>
          <w:rFonts w:cstheme="minorHAnsi"/>
          <w:i/>
        </w:rPr>
        <w:t>4 minutes, announcing when two minutes have passed)</w:t>
      </w:r>
      <w:bookmarkEnd w:id="0"/>
    </w:p>
    <w:p w14:paraId="37C279AC" w14:textId="77777777" w:rsidR="004B32E8" w:rsidRPr="0075589C" w:rsidRDefault="004B32E8" w:rsidP="001131F2">
      <w:pPr>
        <w:jc w:val="both"/>
        <w:rPr>
          <w:rFonts w:cstheme="minorHAnsi"/>
        </w:rPr>
      </w:pPr>
    </w:p>
    <w:p w14:paraId="3AC28344" w14:textId="77777777" w:rsidR="005D3555" w:rsidRPr="0075589C" w:rsidRDefault="005D3555" w:rsidP="001131F2">
      <w:pPr>
        <w:jc w:val="both"/>
        <w:rPr>
          <w:rFonts w:cstheme="minorHAnsi"/>
        </w:rPr>
      </w:pPr>
      <w:r w:rsidRPr="0075589C">
        <w:rPr>
          <w:rFonts w:cstheme="minorHAnsi"/>
        </w:rPr>
        <w:t>Pause. Breathe gently. Notice how you feel.</w:t>
      </w:r>
      <w:r w:rsidR="00923121" w:rsidRPr="0075589C">
        <w:rPr>
          <w:rFonts w:cstheme="minorHAnsi"/>
        </w:rPr>
        <w:t xml:space="preserve"> </w:t>
      </w:r>
      <w:r w:rsidRPr="0075589C">
        <w:rPr>
          <w:rFonts w:cstheme="minorHAnsi"/>
          <w:i/>
        </w:rPr>
        <w:t xml:space="preserve">(Pause) </w:t>
      </w:r>
      <w:r w:rsidRPr="0075589C">
        <w:rPr>
          <w:rFonts w:cstheme="minorHAnsi"/>
        </w:rPr>
        <w:t>Now, open your eyes and re-engage with the meeting.</w:t>
      </w:r>
      <w:r w:rsidR="00923121" w:rsidRPr="0075589C">
        <w:rPr>
          <w:rFonts w:cstheme="minorHAnsi"/>
        </w:rPr>
        <w:t xml:space="preserve"> </w:t>
      </w:r>
    </w:p>
    <w:p w14:paraId="5332A1FE" w14:textId="77777777" w:rsidR="00714A98" w:rsidRPr="0075589C" w:rsidRDefault="00714A98" w:rsidP="001131F2">
      <w:pPr>
        <w:jc w:val="both"/>
        <w:rPr>
          <w:rFonts w:cstheme="minorHAnsi"/>
        </w:rPr>
      </w:pPr>
    </w:p>
    <w:p w14:paraId="587D6264" w14:textId="77777777" w:rsidR="00310E78" w:rsidRPr="0075589C" w:rsidRDefault="00310E78" w:rsidP="001131F2">
      <w:pPr>
        <w:jc w:val="both"/>
        <w:rPr>
          <w:rFonts w:cstheme="minorHAnsi"/>
        </w:rPr>
      </w:pPr>
      <w:r w:rsidRPr="0075589C">
        <w:rPr>
          <w:rFonts w:cstheme="minorHAnsi"/>
        </w:rPr>
        <w:t xml:space="preserve">Our hymn of gratitude is </w:t>
      </w:r>
      <w:r w:rsidRPr="0075589C">
        <w:rPr>
          <w:rFonts w:cstheme="minorHAnsi"/>
          <w:i/>
        </w:rPr>
        <w:t>Great Is Thy Faithfulness</w:t>
      </w:r>
      <w:r w:rsidRPr="0075589C">
        <w:rPr>
          <w:rFonts w:cstheme="minorHAnsi"/>
        </w:rPr>
        <w:t>. This famous hymn was written by Thomas Obadiah Chisholm, who was born in a log cabin in Kentucky. He served in Christian ministry until poor health presented to him other opportunities.</w:t>
      </w:r>
    </w:p>
    <w:p w14:paraId="5D347D5A" w14:textId="77777777" w:rsidR="00923121" w:rsidRPr="0075589C" w:rsidRDefault="00923121" w:rsidP="001131F2">
      <w:pPr>
        <w:jc w:val="both"/>
        <w:rPr>
          <w:rFonts w:cstheme="minorHAnsi"/>
        </w:rPr>
      </w:pPr>
    </w:p>
    <w:p w14:paraId="41B9DC88" w14:textId="77777777" w:rsidR="005D3555" w:rsidRPr="0075589C" w:rsidRDefault="005D3555" w:rsidP="001131F2">
      <w:pPr>
        <w:jc w:val="center"/>
        <w:rPr>
          <w:rFonts w:cstheme="minorHAnsi"/>
        </w:rPr>
      </w:pPr>
      <w:r w:rsidRPr="0075589C">
        <w:rPr>
          <w:rFonts w:cstheme="minorHAnsi"/>
        </w:rPr>
        <w:t>Great is Thy faithfulness, O God, my Father</w:t>
      </w:r>
      <w:r w:rsidR="00714A98" w:rsidRPr="0075589C">
        <w:rPr>
          <w:rFonts w:cstheme="minorHAnsi"/>
        </w:rPr>
        <w:t>;</w:t>
      </w:r>
    </w:p>
    <w:p w14:paraId="124E2A65" w14:textId="77777777" w:rsidR="005D3555" w:rsidRPr="0075589C" w:rsidRDefault="005D3555" w:rsidP="001131F2">
      <w:pPr>
        <w:jc w:val="center"/>
        <w:rPr>
          <w:rFonts w:cstheme="minorHAnsi"/>
        </w:rPr>
      </w:pPr>
      <w:r w:rsidRPr="0075589C">
        <w:rPr>
          <w:rFonts w:cstheme="minorHAnsi"/>
        </w:rPr>
        <w:t>Morning by morning new mercies I see.</w:t>
      </w:r>
    </w:p>
    <w:p w14:paraId="5BBD2820" w14:textId="77777777" w:rsidR="005D3555" w:rsidRPr="0075589C" w:rsidRDefault="005D3555" w:rsidP="001131F2">
      <w:pPr>
        <w:jc w:val="center"/>
        <w:rPr>
          <w:rFonts w:cstheme="minorHAnsi"/>
        </w:rPr>
      </w:pPr>
      <w:r w:rsidRPr="0075589C">
        <w:rPr>
          <w:rFonts w:cstheme="minorHAnsi"/>
        </w:rPr>
        <w:t>All I have needed Thy hand has provided</w:t>
      </w:r>
      <w:r w:rsidR="00714A98" w:rsidRPr="0075589C">
        <w:rPr>
          <w:rFonts w:cstheme="minorHAnsi"/>
        </w:rPr>
        <w:t>;</w:t>
      </w:r>
    </w:p>
    <w:p w14:paraId="02B93FC0" w14:textId="77777777" w:rsidR="005D3555" w:rsidRPr="0075589C" w:rsidRDefault="005D3555" w:rsidP="001131F2">
      <w:pPr>
        <w:jc w:val="center"/>
        <w:rPr>
          <w:rFonts w:cstheme="minorHAnsi"/>
        </w:rPr>
      </w:pPr>
      <w:r w:rsidRPr="0075589C">
        <w:rPr>
          <w:rFonts w:cstheme="minorHAnsi"/>
        </w:rPr>
        <w:t xml:space="preserve">Great is Thy </w:t>
      </w:r>
      <w:r w:rsidR="00923121" w:rsidRPr="0075589C">
        <w:rPr>
          <w:rFonts w:cstheme="minorHAnsi"/>
        </w:rPr>
        <w:t>faithfulness, Lord, unto me.</w:t>
      </w:r>
      <w:r w:rsidR="00923121" w:rsidRPr="0075589C">
        <w:rPr>
          <w:rStyle w:val="EndnoteReference"/>
          <w:rFonts w:cstheme="minorHAnsi"/>
        </w:rPr>
        <w:endnoteReference w:id="1"/>
      </w:r>
    </w:p>
    <w:p w14:paraId="17CF6059" w14:textId="77777777" w:rsidR="005D3555" w:rsidRPr="0075589C" w:rsidRDefault="005D3555" w:rsidP="001131F2">
      <w:pPr>
        <w:jc w:val="both"/>
        <w:rPr>
          <w:rFonts w:cstheme="minorHAnsi"/>
        </w:rPr>
      </w:pPr>
    </w:p>
    <w:p w14:paraId="09B007A3" w14:textId="77777777" w:rsidR="005D3555" w:rsidRPr="0075589C" w:rsidRDefault="005D3555" w:rsidP="001131F2">
      <w:pPr>
        <w:jc w:val="both"/>
        <w:rPr>
          <w:rFonts w:cstheme="minorHAnsi"/>
        </w:rPr>
      </w:pPr>
      <w:r w:rsidRPr="0075589C">
        <w:rPr>
          <w:rFonts w:cstheme="minorHAnsi"/>
        </w:rPr>
        <w:t xml:space="preserve">Take a deep breath. </w:t>
      </w:r>
    </w:p>
    <w:p w14:paraId="1F634D9F" w14:textId="77777777" w:rsidR="00DB5047" w:rsidRPr="0075589C" w:rsidRDefault="00DB5047" w:rsidP="00DB5047">
      <w:pPr>
        <w:jc w:val="both"/>
        <w:rPr>
          <w:i/>
        </w:rPr>
      </w:pPr>
      <w:r w:rsidRPr="0075589C">
        <w:rPr>
          <w:i/>
        </w:rPr>
        <w:t>(If time permits, ask, “Does anyone have comments or questions about this training?”)</w:t>
      </w:r>
    </w:p>
    <w:p w14:paraId="41ED0C2F" w14:textId="77777777" w:rsidR="005D3555" w:rsidRPr="0075589C" w:rsidRDefault="005D3555" w:rsidP="001131F2">
      <w:pPr>
        <w:jc w:val="both"/>
        <w:rPr>
          <w:rFonts w:cstheme="minorHAnsi"/>
        </w:rPr>
      </w:pPr>
    </w:p>
    <w:p w14:paraId="3DF931C7" w14:textId="77777777" w:rsidR="00285B9A" w:rsidRPr="0075589C" w:rsidRDefault="00DA0FCB" w:rsidP="001131F2">
      <w:pPr>
        <w:jc w:val="both"/>
        <w:rPr>
          <w:rFonts w:cstheme="minorHAnsi"/>
          <w:b/>
        </w:rPr>
      </w:pPr>
      <w:r w:rsidRPr="0075589C">
        <w:rPr>
          <w:rFonts w:cstheme="minorHAnsi"/>
          <w:b/>
        </w:rPr>
        <w:t>0:20</w:t>
      </w:r>
      <w:r w:rsidR="00285B9A" w:rsidRPr="0075589C">
        <w:rPr>
          <w:rFonts w:cstheme="minorHAnsi"/>
          <w:b/>
        </w:rPr>
        <w:tab/>
        <w:t>KARIS CONFESSION</w:t>
      </w:r>
    </w:p>
    <w:p w14:paraId="1BF77CCE" w14:textId="77777777" w:rsidR="00DA0FCB" w:rsidRPr="0075589C" w:rsidRDefault="00DA0FCB" w:rsidP="001131F2">
      <w:pPr>
        <w:jc w:val="both"/>
        <w:rPr>
          <w:rFonts w:cstheme="minorHAnsi"/>
          <w:b/>
        </w:rPr>
      </w:pPr>
    </w:p>
    <w:p w14:paraId="007BB8B1" w14:textId="77777777" w:rsidR="00285B9A" w:rsidRPr="0075589C" w:rsidRDefault="00DA0FCB" w:rsidP="001131F2">
      <w:pPr>
        <w:jc w:val="both"/>
        <w:rPr>
          <w:rFonts w:cstheme="minorHAnsi"/>
          <w:b/>
        </w:rPr>
      </w:pPr>
      <w:r w:rsidRPr="0075589C">
        <w:rPr>
          <w:rFonts w:cstheme="minorHAnsi"/>
          <w:b/>
        </w:rPr>
        <w:t>0:21</w:t>
      </w:r>
      <w:r w:rsidR="00285B9A" w:rsidRPr="0075589C">
        <w:rPr>
          <w:rFonts w:cstheme="minorHAnsi"/>
          <w:b/>
        </w:rPr>
        <w:tab/>
        <w:t>TOOLBOX</w:t>
      </w:r>
    </w:p>
    <w:p w14:paraId="25690737" w14:textId="77777777" w:rsidR="00EF2675" w:rsidRPr="0075589C" w:rsidRDefault="00EF2675" w:rsidP="001131F2">
      <w:pPr>
        <w:jc w:val="both"/>
        <w:rPr>
          <w:rFonts w:cstheme="minorHAnsi"/>
          <w:b/>
        </w:rPr>
      </w:pPr>
    </w:p>
    <w:p w14:paraId="49468333" w14:textId="77777777" w:rsidR="00EF2675" w:rsidRPr="0075589C" w:rsidRDefault="00EF2675" w:rsidP="001131F2">
      <w:pPr>
        <w:jc w:val="both"/>
        <w:rPr>
          <w:rFonts w:cstheme="minorHAnsi"/>
        </w:rPr>
      </w:pPr>
      <w:r w:rsidRPr="0075589C">
        <w:rPr>
          <w:rFonts w:cstheme="minorHAnsi"/>
        </w:rPr>
        <w:t>We are exploring KF Confession 10:</w:t>
      </w:r>
    </w:p>
    <w:p w14:paraId="3124260A" w14:textId="77777777" w:rsidR="00693F35" w:rsidRPr="0075589C" w:rsidRDefault="00693F35" w:rsidP="001131F2">
      <w:pPr>
        <w:jc w:val="both"/>
        <w:rPr>
          <w:rFonts w:cstheme="minorHAnsi"/>
          <w:b/>
        </w:rPr>
      </w:pPr>
    </w:p>
    <w:p w14:paraId="52D41C02" w14:textId="77777777" w:rsidR="002B24C9" w:rsidRPr="0075589C" w:rsidRDefault="002B24C9" w:rsidP="001131F2">
      <w:pPr>
        <w:jc w:val="center"/>
        <w:rPr>
          <w:rFonts w:cstheme="minorHAnsi"/>
        </w:rPr>
      </w:pPr>
      <w:r w:rsidRPr="0075589C">
        <w:rPr>
          <w:rFonts w:cstheme="minorHAnsi"/>
        </w:rPr>
        <w:t>We honor our limitations and seek lives of gratitude.</w:t>
      </w:r>
    </w:p>
    <w:p w14:paraId="2E43526B" w14:textId="77777777" w:rsidR="002B24C9" w:rsidRPr="0075589C" w:rsidRDefault="002B24C9" w:rsidP="001131F2">
      <w:pPr>
        <w:jc w:val="both"/>
        <w:rPr>
          <w:rFonts w:cstheme="minorHAnsi"/>
        </w:rPr>
      </w:pPr>
    </w:p>
    <w:p w14:paraId="67BD969B" w14:textId="4C1EB9F4" w:rsidR="002465B8" w:rsidRPr="0075589C" w:rsidRDefault="002465B8" w:rsidP="002465B8">
      <w:pPr>
        <w:jc w:val="both"/>
        <w:rPr>
          <w:rFonts w:cstheme="minorHAnsi"/>
        </w:rPr>
      </w:pPr>
      <w:bookmarkStart w:id="1" w:name="_Hlk504061097"/>
      <w:r w:rsidRPr="0075589C">
        <w:rPr>
          <w:rFonts w:cstheme="minorHAnsi"/>
        </w:rPr>
        <w:t xml:space="preserve">Doing the MATH is exactly like doing a financial budget, but when we budget our MATH, we honor </w:t>
      </w:r>
      <w:r w:rsidR="00014C39" w:rsidRPr="0075589C">
        <w:rPr>
          <w:rFonts w:cstheme="minorHAnsi"/>
        </w:rPr>
        <w:t xml:space="preserve">not only </w:t>
      </w:r>
      <w:r w:rsidRPr="0075589C">
        <w:rPr>
          <w:rFonts w:cstheme="minorHAnsi"/>
        </w:rPr>
        <w:t xml:space="preserve">the limitations of money but also the limitations of our </w:t>
      </w:r>
      <w:r w:rsidR="00562A26" w:rsidRPr="0075589C">
        <w:rPr>
          <w:rFonts w:cstheme="minorHAnsi"/>
        </w:rPr>
        <w:t>abilities</w:t>
      </w:r>
      <w:r w:rsidRPr="0075589C">
        <w:rPr>
          <w:rFonts w:cstheme="minorHAnsi"/>
        </w:rPr>
        <w:t xml:space="preserve">, time, and health. </w:t>
      </w:r>
      <w:bookmarkStart w:id="2" w:name="OLE_LINK1"/>
      <w:bookmarkStart w:id="3" w:name="OLE_LINK2"/>
      <w:bookmarkStart w:id="4" w:name="OLE_LINK3"/>
      <w:r w:rsidRPr="0075589C">
        <w:rPr>
          <w:rFonts w:cstheme="minorHAnsi"/>
        </w:rPr>
        <w:t>We honor these limitations</w:t>
      </w:r>
      <w:r w:rsidRPr="0075589C">
        <w:rPr>
          <w:rFonts w:cstheme="minorHAnsi"/>
          <w:b/>
        </w:rPr>
        <w:t xml:space="preserve"> </w:t>
      </w:r>
      <w:r w:rsidRPr="0075589C">
        <w:rPr>
          <w:rFonts w:cstheme="minorHAnsi"/>
        </w:rPr>
        <w:t>so that we can determine our priorities</w:t>
      </w:r>
      <w:bookmarkEnd w:id="2"/>
      <w:bookmarkEnd w:id="3"/>
      <w:bookmarkEnd w:id="4"/>
      <w:r w:rsidRPr="0075589C">
        <w:rPr>
          <w:rFonts w:cstheme="minorHAnsi"/>
        </w:rPr>
        <w:t xml:space="preserve"> and make choices before we find ourselves in situations that demand an immediate or difficult decision. </w:t>
      </w:r>
      <w:r w:rsidR="00DB5047" w:rsidRPr="0075589C">
        <w:rPr>
          <w:rFonts w:cstheme="minorHAnsi"/>
        </w:rPr>
        <w:t>Our</w:t>
      </w:r>
      <w:r w:rsidRPr="0075589C">
        <w:rPr>
          <w:rFonts w:cstheme="minorHAnsi"/>
        </w:rPr>
        <w:t xml:space="preserve"> choices are then based on real evidence and not on the illusions generated by our pride system</w:t>
      </w:r>
      <w:r w:rsidR="003F5A4A" w:rsidRPr="0075589C">
        <w:rPr>
          <w:rFonts w:cstheme="minorHAnsi"/>
        </w:rPr>
        <w:t xml:space="preserve"> and our fears</w:t>
      </w:r>
      <w:r w:rsidRPr="0075589C">
        <w:rPr>
          <w:rFonts w:cstheme="minorHAnsi"/>
        </w:rPr>
        <w:t xml:space="preserve">. </w:t>
      </w:r>
    </w:p>
    <w:bookmarkEnd w:id="1"/>
    <w:p w14:paraId="6F4799F0" w14:textId="77777777" w:rsidR="00A97904" w:rsidRPr="0075589C" w:rsidRDefault="00A97904" w:rsidP="001131F2">
      <w:pPr>
        <w:jc w:val="both"/>
        <w:rPr>
          <w:rFonts w:cstheme="minorHAnsi"/>
        </w:rPr>
      </w:pPr>
    </w:p>
    <w:p w14:paraId="28E98007" w14:textId="77777777" w:rsidR="004B32E8" w:rsidRPr="0075589C" w:rsidRDefault="004B32E8" w:rsidP="001131F2">
      <w:pPr>
        <w:jc w:val="both"/>
        <w:rPr>
          <w:rFonts w:cstheme="minorHAnsi"/>
        </w:rPr>
      </w:pPr>
      <w:r w:rsidRPr="0075589C">
        <w:rPr>
          <w:rFonts w:cstheme="minorHAnsi"/>
        </w:rPr>
        <w:t>Right now, you may be wondering how to budget</w:t>
      </w:r>
      <w:r w:rsidR="0040025B" w:rsidRPr="0075589C">
        <w:rPr>
          <w:rFonts w:cstheme="minorHAnsi"/>
        </w:rPr>
        <w:t xml:space="preserve"> your MATH </w:t>
      </w:r>
      <w:r w:rsidR="001061A5" w:rsidRPr="0075589C">
        <w:rPr>
          <w:rFonts w:cstheme="minorHAnsi"/>
        </w:rPr>
        <w:t>for</w:t>
      </w:r>
      <w:r w:rsidR="0040025B" w:rsidRPr="0075589C">
        <w:rPr>
          <w:rFonts w:cstheme="minorHAnsi"/>
        </w:rPr>
        <w:t xml:space="preserve"> your KF work</w:t>
      </w:r>
      <w:r w:rsidR="00A82BBA" w:rsidRPr="0075589C">
        <w:rPr>
          <w:rFonts w:cstheme="minorHAnsi"/>
        </w:rPr>
        <w:t xml:space="preserve">. </w:t>
      </w:r>
      <w:r w:rsidRPr="0075589C">
        <w:rPr>
          <w:rFonts w:cstheme="minorHAnsi"/>
        </w:rPr>
        <w:t xml:space="preserve">You cannot use all of the </w:t>
      </w:r>
      <w:r w:rsidR="00E347BB" w:rsidRPr="0075589C">
        <w:rPr>
          <w:rFonts w:cstheme="minorHAnsi"/>
        </w:rPr>
        <w:t xml:space="preserve">KF </w:t>
      </w:r>
      <w:r w:rsidRPr="0075589C">
        <w:rPr>
          <w:rFonts w:cstheme="minorHAnsi"/>
        </w:rPr>
        <w:t xml:space="preserve">tools all of the time. You have limitations. Allow yourself to </w:t>
      </w:r>
      <w:r w:rsidR="00A13D79" w:rsidRPr="0075589C">
        <w:rPr>
          <w:rFonts w:cstheme="minorHAnsi"/>
        </w:rPr>
        <w:t xml:space="preserve">simply </w:t>
      </w:r>
      <w:r w:rsidRPr="0075589C">
        <w:rPr>
          <w:rFonts w:cstheme="minorHAnsi"/>
        </w:rPr>
        <w:t xml:space="preserve">learn about a tool; you don’t have to thoroughly explore it </w:t>
      </w:r>
      <w:r w:rsidR="00BF4BDA" w:rsidRPr="0075589C">
        <w:rPr>
          <w:rFonts w:cstheme="minorHAnsi"/>
        </w:rPr>
        <w:t>right away</w:t>
      </w:r>
      <w:r w:rsidRPr="0075589C">
        <w:rPr>
          <w:rFonts w:cstheme="minorHAnsi"/>
        </w:rPr>
        <w:t xml:space="preserve">. Choose the tool that works for you and practice using it until you feel ready to experiment with another tool. You are not in school. You </w:t>
      </w:r>
      <w:r w:rsidR="00742FC6" w:rsidRPr="0075589C">
        <w:rPr>
          <w:rFonts w:cstheme="minorHAnsi"/>
        </w:rPr>
        <w:t>don’t</w:t>
      </w:r>
      <w:r w:rsidRPr="0075589C">
        <w:rPr>
          <w:rFonts w:cstheme="minorHAnsi"/>
        </w:rPr>
        <w:t xml:space="preserve"> have to know it all before the final exam. You are on a life-long journey</w:t>
      </w:r>
      <w:r w:rsidR="00B26382" w:rsidRPr="0075589C">
        <w:rPr>
          <w:rFonts w:cstheme="minorHAnsi"/>
        </w:rPr>
        <w:t>,</w:t>
      </w:r>
      <w:r w:rsidRPr="0075589C">
        <w:rPr>
          <w:rFonts w:cstheme="minorHAnsi"/>
        </w:rPr>
        <w:t xml:space="preserve"> </w:t>
      </w:r>
      <w:r w:rsidR="00B26382" w:rsidRPr="0075589C">
        <w:rPr>
          <w:rFonts w:cstheme="minorHAnsi"/>
        </w:rPr>
        <w:t xml:space="preserve">and you </w:t>
      </w:r>
      <w:r w:rsidRPr="0075589C">
        <w:rPr>
          <w:rFonts w:cstheme="minorHAnsi"/>
        </w:rPr>
        <w:t xml:space="preserve">have all the time you need to grow. </w:t>
      </w:r>
    </w:p>
    <w:p w14:paraId="20E15F7E" w14:textId="77777777" w:rsidR="002B24C9" w:rsidRPr="0075589C" w:rsidRDefault="002B24C9" w:rsidP="001131F2">
      <w:pPr>
        <w:jc w:val="both"/>
        <w:rPr>
          <w:rFonts w:cstheme="minorHAnsi"/>
        </w:rPr>
      </w:pPr>
    </w:p>
    <w:p w14:paraId="01191B2D" w14:textId="587417F1" w:rsidR="002B24C9" w:rsidRPr="0075589C" w:rsidRDefault="008166A4" w:rsidP="0075589C">
      <w:pPr>
        <w:widowControl w:val="0"/>
        <w:jc w:val="both"/>
        <w:rPr>
          <w:rFonts w:cstheme="minorHAnsi"/>
        </w:rPr>
      </w:pPr>
      <w:r w:rsidRPr="0075589C">
        <w:rPr>
          <w:rFonts w:cstheme="minorHAnsi"/>
        </w:rPr>
        <w:t xml:space="preserve">Honoring your limitations helps you communicate more authentically. Your </w:t>
      </w:r>
      <w:r w:rsidRPr="0075589C">
        <w:rPr>
          <w:rFonts w:cstheme="minorHAnsi"/>
          <w:i/>
        </w:rPr>
        <w:t>yes</w:t>
      </w:r>
      <w:r w:rsidRPr="0075589C">
        <w:rPr>
          <w:rFonts w:cstheme="minorHAnsi"/>
        </w:rPr>
        <w:t xml:space="preserve"> becomes a real </w:t>
      </w:r>
      <w:r w:rsidRPr="0075589C">
        <w:rPr>
          <w:rFonts w:cstheme="minorHAnsi"/>
          <w:i/>
        </w:rPr>
        <w:t>yes</w:t>
      </w:r>
      <w:r w:rsidRPr="0075589C">
        <w:rPr>
          <w:rFonts w:cstheme="minorHAnsi"/>
        </w:rPr>
        <w:t xml:space="preserve"> based on real MATH, and your </w:t>
      </w:r>
      <w:r w:rsidRPr="0075589C">
        <w:rPr>
          <w:rFonts w:cstheme="minorHAnsi"/>
          <w:i/>
        </w:rPr>
        <w:t>no</w:t>
      </w:r>
      <w:r w:rsidRPr="0075589C">
        <w:rPr>
          <w:rFonts w:cstheme="minorHAnsi"/>
        </w:rPr>
        <w:t xml:space="preserve"> becomes a real </w:t>
      </w:r>
      <w:r w:rsidRPr="0075589C">
        <w:rPr>
          <w:rFonts w:cstheme="minorHAnsi"/>
          <w:i/>
        </w:rPr>
        <w:t>no</w:t>
      </w:r>
      <w:r w:rsidRPr="0075589C">
        <w:rPr>
          <w:rFonts w:cstheme="minorHAnsi"/>
        </w:rPr>
        <w:t>.</w:t>
      </w:r>
      <w:r w:rsidR="00F91D73" w:rsidRPr="0075589C">
        <w:rPr>
          <w:rStyle w:val="EndnoteReference"/>
          <w:rFonts w:cstheme="minorHAnsi"/>
        </w:rPr>
        <w:endnoteReference w:id="2"/>
      </w:r>
      <w:r w:rsidRPr="0075589C">
        <w:rPr>
          <w:rFonts w:cstheme="minorHAnsi"/>
        </w:rPr>
        <w:t xml:space="preserve"> People then get to know you for who you really are. They come to understand your real limitations. Some people can’t handle their own limitations, so they will not be able to handle yours. </w:t>
      </w:r>
      <w:r w:rsidR="002B24C9" w:rsidRPr="0075589C">
        <w:rPr>
          <w:rFonts w:cstheme="minorHAnsi"/>
        </w:rPr>
        <w:t>Since they believe that they</w:t>
      </w:r>
      <w:r w:rsidR="000C5CCD" w:rsidRPr="0075589C">
        <w:rPr>
          <w:rFonts w:cstheme="minorHAnsi"/>
        </w:rPr>
        <w:t>, themselves,</w:t>
      </w:r>
      <w:r w:rsidR="002B24C9" w:rsidRPr="0075589C">
        <w:rPr>
          <w:rFonts w:cstheme="minorHAnsi"/>
        </w:rPr>
        <w:t xml:space="preserve"> should be above limitations, </w:t>
      </w:r>
      <w:r w:rsidR="00DC7EF9" w:rsidRPr="0075589C">
        <w:rPr>
          <w:rFonts w:cstheme="minorHAnsi"/>
        </w:rPr>
        <w:t xml:space="preserve">they </w:t>
      </w:r>
      <w:r w:rsidR="00402E48" w:rsidRPr="0075589C">
        <w:rPr>
          <w:rFonts w:cstheme="minorHAnsi"/>
        </w:rPr>
        <w:t>demand</w:t>
      </w:r>
      <w:r w:rsidR="00EF612D" w:rsidRPr="0075589C">
        <w:rPr>
          <w:rFonts w:cstheme="minorHAnsi"/>
        </w:rPr>
        <w:t xml:space="preserve"> </w:t>
      </w:r>
      <w:r w:rsidR="001A3C66" w:rsidRPr="0075589C">
        <w:rPr>
          <w:rFonts w:cstheme="minorHAnsi"/>
        </w:rPr>
        <w:t>that</w:t>
      </w:r>
      <w:r w:rsidR="00693F35" w:rsidRPr="0075589C">
        <w:rPr>
          <w:rFonts w:cstheme="minorHAnsi"/>
        </w:rPr>
        <w:t xml:space="preserve"> you</w:t>
      </w:r>
      <w:r w:rsidR="001A3C66" w:rsidRPr="0075589C">
        <w:rPr>
          <w:rFonts w:cstheme="minorHAnsi"/>
        </w:rPr>
        <w:t xml:space="preserve"> should </w:t>
      </w:r>
      <w:r w:rsidR="00BE69EF" w:rsidRPr="0075589C">
        <w:rPr>
          <w:rFonts w:cstheme="minorHAnsi"/>
        </w:rPr>
        <w:t xml:space="preserve">be </w:t>
      </w:r>
      <w:r w:rsidR="001A3C66" w:rsidRPr="0075589C">
        <w:rPr>
          <w:rFonts w:cstheme="minorHAnsi"/>
        </w:rPr>
        <w:t>too</w:t>
      </w:r>
      <w:r w:rsidR="00693F35" w:rsidRPr="0075589C">
        <w:rPr>
          <w:rFonts w:cstheme="minorHAnsi"/>
        </w:rPr>
        <w:t xml:space="preserve">, especially if they </w:t>
      </w:r>
      <w:r w:rsidR="00B0792C" w:rsidRPr="0075589C">
        <w:rPr>
          <w:rFonts w:cstheme="minorHAnsi"/>
        </w:rPr>
        <w:t xml:space="preserve">crave </w:t>
      </w:r>
      <w:r w:rsidR="002B24C9" w:rsidRPr="0075589C">
        <w:rPr>
          <w:rFonts w:cstheme="minorHAnsi"/>
        </w:rPr>
        <w:t>your</w:t>
      </w:r>
      <w:r w:rsidR="00693F35" w:rsidRPr="0075589C">
        <w:rPr>
          <w:rFonts w:cstheme="minorHAnsi"/>
        </w:rPr>
        <w:t xml:space="preserve"> immediate and</w:t>
      </w:r>
      <w:r w:rsidR="002B24C9" w:rsidRPr="0075589C">
        <w:rPr>
          <w:rFonts w:cstheme="minorHAnsi"/>
        </w:rPr>
        <w:t xml:space="preserve"> unlimited support. This is </w:t>
      </w:r>
      <w:r w:rsidR="00A13D79" w:rsidRPr="0075589C">
        <w:rPr>
          <w:rFonts w:cstheme="minorHAnsi"/>
        </w:rPr>
        <w:t xml:space="preserve">particularly </w:t>
      </w:r>
      <w:r w:rsidR="002B24C9" w:rsidRPr="0075589C">
        <w:rPr>
          <w:rFonts w:cstheme="minorHAnsi"/>
        </w:rPr>
        <w:t xml:space="preserve">true in </w:t>
      </w:r>
      <w:r w:rsidR="00A13D79" w:rsidRPr="0075589C">
        <w:rPr>
          <w:rFonts w:cstheme="minorHAnsi"/>
        </w:rPr>
        <w:t>families and</w:t>
      </w:r>
      <w:r w:rsidR="00402E48" w:rsidRPr="0075589C">
        <w:rPr>
          <w:rFonts w:cstheme="minorHAnsi"/>
        </w:rPr>
        <w:t>, also,</w:t>
      </w:r>
      <w:r w:rsidR="00A13D79" w:rsidRPr="0075589C">
        <w:rPr>
          <w:rFonts w:cstheme="minorHAnsi"/>
        </w:rPr>
        <w:t xml:space="preserve"> in </w:t>
      </w:r>
      <w:r w:rsidR="002B24C9" w:rsidRPr="0075589C">
        <w:rPr>
          <w:rFonts w:cstheme="minorHAnsi"/>
        </w:rPr>
        <w:t xml:space="preserve">organizations that depend on volunteers. If you have been willing to explore your limitations </w:t>
      </w:r>
      <w:r w:rsidR="00A97904" w:rsidRPr="0075589C">
        <w:rPr>
          <w:rFonts w:cstheme="minorHAnsi"/>
        </w:rPr>
        <w:t xml:space="preserve">and have accepted that </w:t>
      </w:r>
      <w:r w:rsidR="00B0792C" w:rsidRPr="0075589C">
        <w:rPr>
          <w:rFonts w:cstheme="minorHAnsi"/>
        </w:rPr>
        <w:t xml:space="preserve">those limitations </w:t>
      </w:r>
      <w:r w:rsidR="00A97904" w:rsidRPr="0075589C">
        <w:rPr>
          <w:rFonts w:cstheme="minorHAnsi"/>
        </w:rPr>
        <w:t xml:space="preserve">are </w:t>
      </w:r>
      <w:r w:rsidR="002B24C9" w:rsidRPr="0075589C">
        <w:rPr>
          <w:rFonts w:cstheme="minorHAnsi"/>
        </w:rPr>
        <w:t>your business</w:t>
      </w:r>
      <w:r w:rsidR="001A3C66" w:rsidRPr="0075589C">
        <w:rPr>
          <w:rFonts w:cstheme="minorHAnsi"/>
        </w:rPr>
        <w:t>,</w:t>
      </w:r>
      <w:r w:rsidR="002B24C9" w:rsidRPr="0075589C">
        <w:rPr>
          <w:rFonts w:cstheme="minorHAnsi"/>
        </w:rPr>
        <w:t xml:space="preserve"> you will be more confident </w:t>
      </w:r>
      <w:r w:rsidR="007A141E" w:rsidRPr="0075589C">
        <w:rPr>
          <w:rFonts w:cstheme="minorHAnsi"/>
        </w:rPr>
        <w:t xml:space="preserve">when you let </w:t>
      </w:r>
      <w:r w:rsidR="002B24C9" w:rsidRPr="0075589C">
        <w:rPr>
          <w:rFonts w:cstheme="minorHAnsi"/>
        </w:rPr>
        <w:t>others know</w:t>
      </w:r>
      <w:r w:rsidR="0040025B" w:rsidRPr="0075589C">
        <w:rPr>
          <w:rFonts w:cstheme="minorHAnsi"/>
        </w:rPr>
        <w:t xml:space="preserve"> </w:t>
      </w:r>
      <w:r w:rsidR="008208B6">
        <w:rPr>
          <w:rFonts w:cstheme="minorHAnsi"/>
        </w:rPr>
        <w:t>where</w:t>
      </w:r>
      <w:r w:rsidR="0040025B" w:rsidRPr="0075589C">
        <w:rPr>
          <w:rFonts w:cstheme="minorHAnsi"/>
        </w:rPr>
        <w:t xml:space="preserve"> your boundaries </w:t>
      </w:r>
      <w:r w:rsidR="008208B6">
        <w:rPr>
          <w:rFonts w:cstheme="minorHAnsi"/>
        </w:rPr>
        <w:t>lie</w:t>
      </w:r>
      <w:r w:rsidR="00A82BBA" w:rsidRPr="0075589C">
        <w:rPr>
          <w:rFonts w:cstheme="minorHAnsi"/>
        </w:rPr>
        <w:t>. Breathe</w:t>
      </w:r>
      <w:r w:rsidR="002B24C9" w:rsidRPr="0075589C">
        <w:rPr>
          <w:rFonts w:cstheme="minorHAnsi"/>
        </w:rPr>
        <w:t xml:space="preserve"> and connect with your priorities when othe</w:t>
      </w:r>
      <w:r w:rsidR="00951BAE" w:rsidRPr="0075589C">
        <w:rPr>
          <w:rFonts w:cstheme="minorHAnsi"/>
        </w:rPr>
        <w:t xml:space="preserve">rs </w:t>
      </w:r>
      <w:r w:rsidR="005664D2" w:rsidRPr="0075589C">
        <w:rPr>
          <w:rFonts w:cstheme="minorHAnsi"/>
        </w:rPr>
        <w:t xml:space="preserve">and your Idol </w:t>
      </w:r>
      <w:r w:rsidR="00951BAE" w:rsidRPr="0075589C">
        <w:rPr>
          <w:rFonts w:cstheme="minorHAnsi"/>
        </w:rPr>
        <w:t xml:space="preserve">are imposing their </w:t>
      </w:r>
      <w:r w:rsidR="001A3C66" w:rsidRPr="0075589C">
        <w:rPr>
          <w:rFonts w:cstheme="minorHAnsi"/>
        </w:rPr>
        <w:t xml:space="preserve">priorities </w:t>
      </w:r>
      <w:r w:rsidR="002B24C9" w:rsidRPr="0075589C">
        <w:rPr>
          <w:rFonts w:cstheme="minorHAnsi"/>
        </w:rPr>
        <w:t xml:space="preserve">on you. </w:t>
      </w:r>
    </w:p>
    <w:p w14:paraId="2008D23C" w14:textId="77777777" w:rsidR="003F5A4A" w:rsidRPr="0075589C" w:rsidRDefault="003F5A4A" w:rsidP="0075589C">
      <w:pPr>
        <w:widowControl w:val="0"/>
        <w:jc w:val="both"/>
        <w:rPr>
          <w:rFonts w:cstheme="minorHAnsi"/>
        </w:rPr>
      </w:pPr>
    </w:p>
    <w:p w14:paraId="5DE9F8DC" w14:textId="7B4B5EC4" w:rsidR="002C3384" w:rsidRPr="0075589C" w:rsidRDefault="00310E78" w:rsidP="0075589C">
      <w:pPr>
        <w:widowControl w:val="0"/>
        <w:jc w:val="both"/>
        <w:rPr>
          <w:rFonts w:cstheme="minorHAnsi"/>
        </w:rPr>
      </w:pPr>
      <w:r w:rsidRPr="0075589C">
        <w:rPr>
          <w:rFonts w:cstheme="minorHAnsi"/>
        </w:rPr>
        <w:t xml:space="preserve">In </w:t>
      </w:r>
      <w:r w:rsidR="00F4706F" w:rsidRPr="0075589C">
        <w:rPr>
          <w:rFonts w:cstheme="minorHAnsi"/>
        </w:rPr>
        <w:t xml:space="preserve">Western </w:t>
      </w:r>
      <w:r w:rsidRPr="0075589C">
        <w:rPr>
          <w:rFonts w:cstheme="minorHAnsi"/>
        </w:rPr>
        <w:t xml:space="preserve">culture you will need help </w:t>
      </w:r>
      <w:r w:rsidR="00742FC6" w:rsidRPr="0075589C">
        <w:rPr>
          <w:rFonts w:cstheme="minorHAnsi"/>
        </w:rPr>
        <w:t xml:space="preserve">with </w:t>
      </w:r>
      <w:r w:rsidRPr="0075589C">
        <w:rPr>
          <w:rFonts w:cstheme="minorHAnsi"/>
        </w:rPr>
        <w:t xml:space="preserve">budgeting your time. </w:t>
      </w:r>
      <w:r w:rsidR="00BD4D93" w:rsidRPr="0075589C">
        <w:rPr>
          <w:rFonts w:cstheme="minorHAnsi"/>
        </w:rPr>
        <w:t xml:space="preserve">Your Idol Self loathes the idea of any </w:t>
      </w:r>
      <w:r w:rsidR="00D85A7D" w:rsidRPr="0075589C">
        <w:rPr>
          <w:rFonts w:cstheme="minorHAnsi"/>
        </w:rPr>
        <w:t xml:space="preserve">time </w:t>
      </w:r>
      <w:r w:rsidR="00BD4D93" w:rsidRPr="0075589C">
        <w:rPr>
          <w:rFonts w:cstheme="minorHAnsi"/>
        </w:rPr>
        <w:lastRenderedPageBreak/>
        <w:t xml:space="preserve">limitation and will kick and scream whenever you do the MATH. </w:t>
      </w:r>
      <w:r w:rsidRPr="0075589C">
        <w:rPr>
          <w:rFonts w:cstheme="minorHAnsi"/>
        </w:rPr>
        <w:t>Remember</w:t>
      </w:r>
      <w:r w:rsidR="00951BAE" w:rsidRPr="0075589C">
        <w:rPr>
          <w:rFonts w:cstheme="minorHAnsi"/>
        </w:rPr>
        <w:t xml:space="preserve"> that you are not a machine </w:t>
      </w:r>
      <w:r w:rsidR="00127254" w:rsidRPr="0075589C">
        <w:rPr>
          <w:rFonts w:cstheme="minorHAnsi"/>
        </w:rPr>
        <w:t>that runs on a timer</w:t>
      </w:r>
      <w:r w:rsidR="0040025B" w:rsidRPr="0075589C">
        <w:rPr>
          <w:rFonts w:cstheme="minorHAnsi"/>
        </w:rPr>
        <w:t xml:space="preserve"> or a god that can manipulate t</w:t>
      </w:r>
      <w:r w:rsidR="00A72EDF" w:rsidRPr="0075589C">
        <w:rPr>
          <w:rFonts w:cstheme="minorHAnsi"/>
        </w:rPr>
        <w:t>ime</w:t>
      </w:r>
      <w:r w:rsidR="00127254" w:rsidRPr="0075589C">
        <w:rPr>
          <w:rFonts w:cstheme="minorHAnsi"/>
        </w:rPr>
        <w:t>. You are a creature that uses</w:t>
      </w:r>
      <w:r w:rsidR="002B24C9" w:rsidRPr="0075589C">
        <w:rPr>
          <w:rFonts w:cstheme="minorHAnsi"/>
        </w:rPr>
        <w:t xml:space="preserve"> timers</w:t>
      </w:r>
      <w:r w:rsidR="004C467A" w:rsidRPr="0075589C">
        <w:rPr>
          <w:rFonts w:cstheme="minorHAnsi"/>
        </w:rPr>
        <w:t xml:space="preserve"> to enhance your potential. </w:t>
      </w:r>
      <w:r w:rsidR="00127254" w:rsidRPr="0075589C">
        <w:rPr>
          <w:rFonts w:cstheme="minorHAnsi"/>
        </w:rPr>
        <w:t xml:space="preserve">Timers help you stay in charge. </w:t>
      </w:r>
      <w:r w:rsidR="001A3C66" w:rsidRPr="0075589C">
        <w:rPr>
          <w:rFonts w:cstheme="minorHAnsi"/>
        </w:rPr>
        <w:t xml:space="preserve">Use timers </w:t>
      </w:r>
      <w:r w:rsidR="00562A26" w:rsidRPr="0075589C">
        <w:rPr>
          <w:rFonts w:cstheme="minorHAnsi"/>
        </w:rPr>
        <w:t xml:space="preserve">and alarms </w:t>
      </w:r>
      <w:r w:rsidR="001A3C66" w:rsidRPr="0075589C">
        <w:rPr>
          <w:rFonts w:cstheme="minorHAnsi"/>
        </w:rPr>
        <w:t xml:space="preserve">on your phone, your computer, </w:t>
      </w:r>
      <w:r w:rsidR="00D65936" w:rsidRPr="0075589C">
        <w:rPr>
          <w:rFonts w:cstheme="minorHAnsi"/>
        </w:rPr>
        <w:t xml:space="preserve">or </w:t>
      </w:r>
      <w:r w:rsidR="001A3C66" w:rsidRPr="0075589C">
        <w:rPr>
          <w:rFonts w:cstheme="minorHAnsi"/>
        </w:rPr>
        <w:t xml:space="preserve">your watch, and buy individual timers at the store. </w:t>
      </w:r>
      <w:r w:rsidR="002B24C9" w:rsidRPr="0075589C">
        <w:rPr>
          <w:rFonts w:cstheme="minorHAnsi"/>
        </w:rPr>
        <w:t>When parenting my young and very verbal son</w:t>
      </w:r>
      <w:r w:rsidR="00742FC6" w:rsidRPr="0075589C">
        <w:rPr>
          <w:rFonts w:cstheme="minorHAnsi"/>
        </w:rPr>
        <w:t>,</w:t>
      </w:r>
      <w:r w:rsidR="002B24C9" w:rsidRPr="0075589C">
        <w:rPr>
          <w:rFonts w:cstheme="minorHAnsi"/>
        </w:rPr>
        <w:t xml:space="preserve"> I learned to set a timer </w:t>
      </w:r>
      <w:r w:rsidR="00BE69EF" w:rsidRPr="0075589C">
        <w:rPr>
          <w:rFonts w:cstheme="minorHAnsi"/>
        </w:rPr>
        <w:t xml:space="preserve">to limit </w:t>
      </w:r>
      <w:r w:rsidR="002B24C9" w:rsidRPr="0075589C">
        <w:rPr>
          <w:rFonts w:cstheme="minorHAnsi"/>
        </w:rPr>
        <w:t xml:space="preserve">his chatter. He was allowed </w:t>
      </w:r>
      <w:r w:rsidR="007E7668" w:rsidRPr="0075589C">
        <w:rPr>
          <w:rFonts w:cstheme="minorHAnsi"/>
        </w:rPr>
        <w:t xml:space="preserve">to talk </w:t>
      </w:r>
      <w:r w:rsidR="00014C39" w:rsidRPr="0075589C">
        <w:rPr>
          <w:rFonts w:cstheme="minorHAnsi"/>
        </w:rPr>
        <w:t xml:space="preserve">for </w:t>
      </w:r>
      <w:r w:rsidR="00D65936" w:rsidRPr="0075589C">
        <w:rPr>
          <w:rFonts w:cstheme="minorHAnsi"/>
        </w:rPr>
        <w:t xml:space="preserve">fifteen </w:t>
      </w:r>
      <w:r w:rsidR="002B24C9" w:rsidRPr="0075589C">
        <w:rPr>
          <w:rFonts w:cstheme="minorHAnsi"/>
        </w:rPr>
        <w:t>minutes</w:t>
      </w:r>
      <w:r w:rsidRPr="0075589C">
        <w:rPr>
          <w:rFonts w:cstheme="minorHAnsi"/>
        </w:rPr>
        <w:t>,</w:t>
      </w:r>
      <w:r w:rsidR="002B24C9" w:rsidRPr="0075589C">
        <w:rPr>
          <w:rFonts w:cstheme="minorHAnsi"/>
        </w:rPr>
        <w:t xml:space="preserve"> and I allowed </w:t>
      </w:r>
      <w:r w:rsidR="007E7668" w:rsidRPr="0075589C">
        <w:rPr>
          <w:rFonts w:cstheme="minorHAnsi"/>
        </w:rPr>
        <w:t xml:space="preserve">myself </w:t>
      </w:r>
      <w:r w:rsidR="00D65936" w:rsidRPr="0075589C">
        <w:rPr>
          <w:rFonts w:cstheme="minorHAnsi"/>
        </w:rPr>
        <w:t xml:space="preserve">thirty </w:t>
      </w:r>
      <w:r w:rsidR="002B24C9" w:rsidRPr="0075589C">
        <w:rPr>
          <w:rFonts w:cstheme="minorHAnsi"/>
        </w:rPr>
        <w:t xml:space="preserve">minutes of quiet. A timer gave </w:t>
      </w:r>
      <w:r w:rsidR="007E7668" w:rsidRPr="0075589C">
        <w:rPr>
          <w:rFonts w:cstheme="minorHAnsi"/>
        </w:rPr>
        <w:t xml:space="preserve">my son </w:t>
      </w:r>
      <w:r w:rsidR="00DC7EF9" w:rsidRPr="0075589C">
        <w:rPr>
          <w:rFonts w:cstheme="minorHAnsi"/>
        </w:rPr>
        <w:t xml:space="preserve">both </w:t>
      </w:r>
      <w:r w:rsidR="002B24C9" w:rsidRPr="0075589C">
        <w:rPr>
          <w:rFonts w:cstheme="minorHAnsi"/>
        </w:rPr>
        <w:t xml:space="preserve">the security of </w:t>
      </w:r>
      <w:r w:rsidR="007E7668" w:rsidRPr="0075589C">
        <w:rPr>
          <w:rFonts w:cstheme="minorHAnsi"/>
        </w:rPr>
        <w:t>a boundary and</w:t>
      </w:r>
      <w:r w:rsidR="00014C39" w:rsidRPr="0075589C">
        <w:rPr>
          <w:rFonts w:cstheme="minorHAnsi"/>
        </w:rPr>
        <w:t xml:space="preserve"> </w:t>
      </w:r>
      <w:r w:rsidR="007E7668" w:rsidRPr="0075589C">
        <w:rPr>
          <w:rFonts w:cstheme="minorHAnsi"/>
        </w:rPr>
        <w:t>an external authority that was not gover</w:t>
      </w:r>
      <w:r w:rsidR="001061A5" w:rsidRPr="0075589C">
        <w:rPr>
          <w:rFonts w:cstheme="minorHAnsi"/>
        </w:rPr>
        <w:t>n</w:t>
      </w:r>
      <w:r w:rsidR="007E7668" w:rsidRPr="0075589C">
        <w:rPr>
          <w:rFonts w:cstheme="minorHAnsi"/>
        </w:rPr>
        <w:t xml:space="preserve">ed by his mother’s whims or imagination. </w:t>
      </w:r>
      <w:r w:rsidR="00014C39" w:rsidRPr="0075589C">
        <w:rPr>
          <w:rFonts w:cstheme="minorHAnsi"/>
        </w:rPr>
        <w:t xml:space="preserve">He </w:t>
      </w:r>
      <w:r w:rsidR="007E7668" w:rsidRPr="0075589C">
        <w:rPr>
          <w:rFonts w:cstheme="minorHAnsi"/>
        </w:rPr>
        <w:t>and I agreed to be guided by this outside authority</w:t>
      </w:r>
      <w:r w:rsidR="00DC7EF9" w:rsidRPr="0075589C">
        <w:rPr>
          <w:rFonts w:cstheme="minorHAnsi"/>
        </w:rPr>
        <w:t>, and this</w:t>
      </w:r>
      <w:r w:rsidR="00352EE0" w:rsidRPr="0075589C">
        <w:rPr>
          <w:rFonts w:cstheme="minorHAnsi"/>
        </w:rPr>
        <w:t xml:space="preserve"> chosen limitation reduced our anxiety. </w:t>
      </w:r>
      <w:r w:rsidR="007E7668" w:rsidRPr="0075589C">
        <w:rPr>
          <w:rFonts w:cstheme="minorHAnsi"/>
        </w:rPr>
        <w:t>My son learned to relax because he could trust the timer to let us</w:t>
      </w:r>
      <w:r w:rsidR="004E22B9">
        <w:rPr>
          <w:rFonts w:cstheme="minorHAnsi"/>
        </w:rPr>
        <w:t xml:space="preserve"> both</w:t>
      </w:r>
      <w:r w:rsidR="007E7668" w:rsidRPr="0075589C">
        <w:rPr>
          <w:rFonts w:cstheme="minorHAnsi"/>
        </w:rPr>
        <w:t xml:space="preserve"> know when he could talk again. </w:t>
      </w:r>
      <w:r w:rsidR="009434BD" w:rsidRPr="0075589C">
        <w:rPr>
          <w:rFonts w:cstheme="minorHAnsi"/>
        </w:rPr>
        <w:t xml:space="preserve">While he talked, </w:t>
      </w:r>
      <w:r w:rsidR="007E7668" w:rsidRPr="0075589C">
        <w:rPr>
          <w:rFonts w:cstheme="minorHAnsi"/>
        </w:rPr>
        <w:t>I was able to relax and be more respectfully engaged</w:t>
      </w:r>
      <w:r w:rsidR="00402E48" w:rsidRPr="0075589C">
        <w:rPr>
          <w:rFonts w:cstheme="minorHAnsi"/>
        </w:rPr>
        <w:t xml:space="preserve"> with him</w:t>
      </w:r>
      <w:r w:rsidR="007E7668" w:rsidRPr="0075589C">
        <w:rPr>
          <w:rFonts w:cstheme="minorHAnsi"/>
        </w:rPr>
        <w:t xml:space="preserve">, knowing </w:t>
      </w:r>
      <w:r w:rsidR="00E347BB" w:rsidRPr="0075589C">
        <w:rPr>
          <w:rFonts w:cstheme="minorHAnsi"/>
        </w:rPr>
        <w:t>that my thirty minutes of quiet</w:t>
      </w:r>
      <w:r w:rsidR="007E7668" w:rsidRPr="0075589C">
        <w:rPr>
          <w:rFonts w:cstheme="minorHAnsi"/>
        </w:rPr>
        <w:t xml:space="preserve"> was not far away</w:t>
      </w:r>
      <w:r w:rsidR="002B24C9" w:rsidRPr="0075589C">
        <w:rPr>
          <w:rFonts w:cstheme="minorHAnsi"/>
        </w:rPr>
        <w:t xml:space="preserve">. </w:t>
      </w:r>
      <w:r w:rsidRPr="0075589C">
        <w:rPr>
          <w:rFonts w:cstheme="minorHAnsi"/>
        </w:rPr>
        <w:t>By budgeting time</w:t>
      </w:r>
      <w:r w:rsidR="004B32E8" w:rsidRPr="0075589C">
        <w:rPr>
          <w:rFonts w:cstheme="minorHAnsi"/>
        </w:rPr>
        <w:t xml:space="preserve"> in this way,</w:t>
      </w:r>
      <w:r w:rsidRPr="0075589C">
        <w:rPr>
          <w:rFonts w:cstheme="minorHAnsi"/>
        </w:rPr>
        <w:t xml:space="preserve"> </w:t>
      </w:r>
      <w:r w:rsidR="002B24C9" w:rsidRPr="0075589C">
        <w:rPr>
          <w:rFonts w:cstheme="minorHAnsi"/>
        </w:rPr>
        <w:t>I was honoring</w:t>
      </w:r>
      <w:r w:rsidR="00F4706F" w:rsidRPr="0075589C">
        <w:rPr>
          <w:rFonts w:cstheme="minorHAnsi"/>
        </w:rPr>
        <w:t xml:space="preserve"> both</w:t>
      </w:r>
      <w:r w:rsidR="002B24C9" w:rsidRPr="0075589C">
        <w:rPr>
          <w:rFonts w:cstheme="minorHAnsi"/>
        </w:rPr>
        <w:t xml:space="preserve"> </w:t>
      </w:r>
      <w:r w:rsidRPr="0075589C">
        <w:rPr>
          <w:rFonts w:cstheme="minorHAnsi"/>
        </w:rPr>
        <w:t xml:space="preserve">my son’s </w:t>
      </w:r>
      <w:r w:rsidR="00F4706F" w:rsidRPr="0075589C">
        <w:rPr>
          <w:rFonts w:cstheme="minorHAnsi"/>
        </w:rPr>
        <w:t xml:space="preserve">and </w:t>
      </w:r>
      <w:r w:rsidRPr="0075589C">
        <w:rPr>
          <w:rFonts w:cstheme="minorHAnsi"/>
        </w:rPr>
        <w:t>my own</w:t>
      </w:r>
      <w:r w:rsidR="00F4706F" w:rsidRPr="0075589C">
        <w:rPr>
          <w:rFonts w:cstheme="minorHAnsi"/>
        </w:rPr>
        <w:t xml:space="preserve"> design and taking into account our current limitations</w:t>
      </w:r>
      <w:r w:rsidR="00951BAE" w:rsidRPr="0075589C">
        <w:rPr>
          <w:rFonts w:cstheme="minorHAnsi"/>
        </w:rPr>
        <w:t xml:space="preserve">. </w:t>
      </w:r>
    </w:p>
    <w:p w14:paraId="73FCF838" w14:textId="77777777" w:rsidR="002C3384" w:rsidRPr="0075589C" w:rsidRDefault="002C3384" w:rsidP="001131F2">
      <w:pPr>
        <w:jc w:val="both"/>
        <w:rPr>
          <w:rFonts w:cstheme="minorHAnsi"/>
        </w:rPr>
      </w:pPr>
    </w:p>
    <w:p w14:paraId="4ACB768D" w14:textId="5FBC2DA7" w:rsidR="006A7877" w:rsidRPr="0075589C" w:rsidRDefault="002B24C9" w:rsidP="007A2421">
      <w:pPr>
        <w:jc w:val="both"/>
        <w:rPr>
          <w:rFonts w:cstheme="minorHAnsi"/>
        </w:rPr>
      </w:pPr>
      <w:r w:rsidRPr="0075589C">
        <w:rPr>
          <w:rFonts w:cstheme="minorHAnsi"/>
        </w:rPr>
        <w:t>When y</w:t>
      </w:r>
      <w:r w:rsidR="00127254" w:rsidRPr="0075589C">
        <w:rPr>
          <w:rFonts w:cstheme="minorHAnsi"/>
        </w:rPr>
        <w:t>ou</w:t>
      </w:r>
      <w:r w:rsidR="00D40B72" w:rsidRPr="0075589C">
        <w:rPr>
          <w:rFonts w:cstheme="minorHAnsi"/>
        </w:rPr>
        <w:t xml:space="preserve"> know where your time is going</w:t>
      </w:r>
      <w:r w:rsidR="00D65936" w:rsidRPr="0075589C">
        <w:rPr>
          <w:rFonts w:cstheme="minorHAnsi"/>
        </w:rPr>
        <w:t>,</w:t>
      </w:r>
      <w:r w:rsidR="00D40B72" w:rsidRPr="0075589C">
        <w:rPr>
          <w:rFonts w:cstheme="minorHAnsi"/>
        </w:rPr>
        <w:t xml:space="preserve"> </w:t>
      </w:r>
      <w:r w:rsidRPr="0075589C">
        <w:rPr>
          <w:rFonts w:cstheme="minorHAnsi"/>
        </w:rPr>
        <w:t>you can</w:t>
      </w:r>
      <w:r w:rsidR="00F4679B" w:rsidRPr="0075589C">
        <w:rPr>
          <w:rFonts w:cstheme="minorHAnsi"/>
        </w:rPr>
        <w:t xml:space="preserve"> </w:t>
      </w:r>
      <w:r w:rsidRPr="0075589C">
        <w:rPr>
          <w:rFonts w:cstheme="minorHAnsi"/>
        </w:rPr>
        <w:t>be more flexible</w:t>
      </w:r>
      <w:r w:rsidR="008A05D9" w:rsidRPr="0075589C">
        <w:rPr>
          <w:rFonts w:cstheme="minorHAnsi"/>
        </w:rPr>
        <w:t>, and you</w:t>
      </w:r>
      <w:r w:rsidRPr="0075589C">
        <w:rPr>
          <w:rFonts w:cstheme="minorHAnsi"/>
        </w:rPr>
        <w:t xml:space="preserve"> </w:t>
      </w:r>
      <w:r w:rsidR="00D65936" w:rsidRPr="0075589C">
        <w:rPr>
          <w:rFonts w:cstheme="minorHAnsi"/>
        </w:rPr>
        <w:t xml:space="preserve">can </w:t>
      </w:r>
      <w:r w:rsidRPr="0075589C">
        <w:rPr>
          <w:rFonts w:cstheme="minorHAnsi"/>
        </w:rPr>
        <w:t>confidently resist anything that might steal</w:t>
      </w:r>
      <w:r w:rsidR="005664D2" w:rsidRPr="0075589C">
        <w:rPr>
          <w:rFonts w:cstheme="minorHAnsi"/>
        </w:rPr>
        <w:t xml:space="preserve"> </w:t>
      </w:r>
      <w:r w:rsidRPr="0075589C">
        <w:rPr>
          <w:rFonts w:cstheme="minorHAnsi"/>
        </w:rPr>
        <w:t xml:space="preserve">time. </w:t>
      </w:r>
      <w:r w:rsidR="00014C39" w:rsidRPr="0075589C">
        <w:rPr>
          <w:rFonts w:cstheme="minorHAnsi"/>
        </w:rPr>
        <w:t>If, however,</w:t>
      </w:r>
      <w:r w:rsidR="001061A5" w:rsidRPr="0075589C">
        <w:rPr>
          <w:rFonts w:cstheme="minorHAnsi"/>
        </w:rPr>
        <w:t xml:space="preserve"> </w:t>
      </w:r>
      <w:r w:rsidR="00911273" w:rsidRPr="0075589C">
        <w:rPr>
          <w:rFonts w:cstheme="minorHAnsi"/>
        </w:rPr>
        <w:t xml:space="preserve">you mindlessly fritter away time that could be spent in work, play, or rest, you are stealing from yourself and God. </w:t>
      </w:r>
      <w:r w:rsidR="008A05D9" w:rsidRPr="0075589C">
        <w:rPr>
          <w:rFonts w:cstheme="minorHAnsi"/>
        </w:rPr>
        <w:t xml:space="preserve">Overbooking is the same as going into </w:t>
      </w:r>
      <w:r w:rsidR="002465B8" w:rsidRPr="0075589C">
        <w:rPr>
          <w:rFonts w:cstheme="minorHAnsi"/>
        </w:rPr>
        <w:t>time-</w:t>
      </w:r>
      <w:r w:rsidR="008A05D9" w:rsidRPr="0075589C">
        <w:rPr>
          <w:rFonts w:cstheme="minorHAnsi"/>
        </w:rPr>
        <w:t xml:space="preserve">debt. </w:t>
      </w:r>
      <w:r w:rsidR="00A13D79" w:rsidRPr="0075589C">
        <w:rPr>
          <w:rFonts w:cstheme="minorHAnsi"/>
        </w:rPr>
        <w:t xml:space="preserve">When your schedule is booked too tightly, you have no wiggle room to allow for the reality that events are not always under your control. </w:t>
      </w:r>
      <w:r w:rsidR="00F65D76" w:rsidRPr="0075589C">
        <w:rPr>
          <w:rFonts w:cstheme="minorHAnsi"/>
        </w:rPr>
        <w:t>Imposing a</w:t>
      </w:r>
      <w:r w:rsidR="0090040F" w:rsidRPr="0075589C">
        <w:rPr>
          <w:rFonts w:cstheme="minorHAnsi"/>
        </w:rPr>
        <w:t>n unrealistic</w:t>
      </w:r>
      <w:r w:rsidR="00F65D76" w:rsidRPr="0075589C">
        <w:rPr>
          <w:rFonts w:cstheme="minorHAnsi"/>
        </w:rPr>
        <w:t xml:space="preserve"> timeline based on what you imagine should happen will </w:t>
      </w:r>
      <w:r w:rsidR="00951BAE" w:rsidRPr="0075589C">
        <w:rPr>
          <w:rFonts w:cstheme="minorHAnsi"/>
        </w:rPr>
        <w:t xml:space="preserve">also </w:t>
      </w:r>
      <w:r w:rsidR="00F65D76" w:rsidRPr="0075589C">
        <w:rPr>
          <w:rFonts w:cstheme="minorHAnsi"/>
        </w:rPr>
        <w:t xml:space="preserve">put you into </w:t>
      </w:r>
      <w:r w:rsidR="002465B8" w:rsidRPr="0075589C">
        <w:rPr>
          <w:rFonts w:cstheme="minorHAnsi"/>
        </w:rPr>
        <w:t>time-</w:t>
      </w:r>
      <w:r w:rsidR="00F65D76" w:rsidRPr="0075589C">
        <w:rPr>
          <w:rFonts w:cstheme="minorHAnsi"/>
        </w:rPr>
        <w:t xml:space="preserve">debt. </w:t>
      </w:r>
      <w:bookmarkStart w:id="5" w:name="_Hlk504121551"/>
      <w:bookmarkStart w:id="6" w:name="_Hlk504121701"/>
      <w:r w:rsidR="006A7877" w:rsidRPr="0075589C">
        <w:rPr>
          <w:rFonts w:cstheme="minorHAnsi"/>
        </w:rPr>
        <w:t xml:space="preserve">If you create unrealistic timelines based on pride and claims, you will find yourself opposed by God and the Creation. You might claim that you can accomplish </w:t>
      </w:r>
      <w:r w:rsidR="007811B8" w:rsidRPr="0075589C">
        <w:rPr>
          <w:rFonts w:cstheme="minorHAnsi"/>
        </w:rPr>
        <w:t xml:space="preserve">a project in half the time that is normally required </w:t>
      </w:r>
      <w:r w:rsidR="00602125" w:rsidRPr="0075589C">
        <w:rPr>
          <w:rFonts w:cstheme="minorHAnsi"/>
        </w:rPr>
        <w:t>but</w:t>
      </w:r>
      <w:r w:rsidR="007811B8" w:rsidRPr="0075589C">
        <w:rPr>
          <w:rFonts w:cstheme="minorHAnsi"/>
        </w:rPr>
        <w:t xml:space="preserve"> </w:t>
      </w:r>
      <w:r w:rsidR="006A7877" w:rsidRPr="0075589C">
        <w:rPr>
          <w:rFonts w:cstheme="minorHAnsi"/>
        </w:rPr>
        <w:t xml:space="preserve">then find yourself unable to </w:t>
      </w:r>
      <w:r w:rsidR="007811B8" w:rsidRPr="0075589C">
        <w:rPr>
          <w:rFonts w:cstheme="minorHAnsi"/>
        </w:rPr>
        <w:t xml:space="preserve">carry out the project excellently or </w:t>
      </w:r>
      <w:r w:rsidR="006A7877" w:rsidRPr="0075589C">
        <w:rPr>
          <w:rFonts w:cstheme="minorHAnsi"/>
        </w:rPr>
        <w:t xml:space="preserve">finish </w:t>
      </w:r>
      <w:r w:rsidR="007811B8" w:rsidRPr="0075589C">
        <w:rPr>
          <w:rFonts w:cstheme="minorHAnsi"/>
        </w:rPr>
        <w:t>on time</w:t>
      </w:r>
      <w:r w:rsidR="006A7877" w:rsidRPr="0075589C">
        <w:rPr>
          <w:rFonts w:cstheme="minorHAnsi"/>
        </w:rPr>
        <w:t xml:space="preserve">. </w:t>
      </w:r>
      <w:r w:rsidR="00AA5C88" w:rsidRPr="0075589C">
        <w:rPr>
          <w:rFonts w:cstheme="minorHAnsi"/>
        </w:rPr>
        <w:t xml:space="preserve">Reality becomes your enemy rather than your friend because your pride cannot bear the evidence that you are not a magician </w:t>
      </w:r>
      <w:r w:rsidR="007811B8" w:rsidRPr="0075589C">
        <w:rPr>
          <w:rFonts w:cstheme="minorHAnsi"/>
        </w:rPr>
        <w:t>who</w:t>
      </w:r>
      <w:r w:rsidR="00AA5C88" w:rsidRPr="0075589C">
        <w:rPr>
          <w:rFonts w:cstheme="minorHAnsi"/>
        </w:rPr>
        <w:t xml:space="preserve"> can wave a wand and instantly achieve fabulous results. </w:t>
      </w:r>
      <w:r w:rsidR="00E05CEB" w:rsidRPr="0075589C">
        <w:rPr>
          <w:rFonts w:cstheme="minorHAnsi"/>
        </w:rPr>
        <w:t>When you submit</w:t>
      </w:r>
      <w:r w:rsidR="007811B8" w:rsidRPr="0075589C">
        <w:rPr>
          <w:rFonts w:cstheme="minorHAnsi"/>
        </w:rPr>
        <w:t xml:space="preserve"> to the limitation of time, </w:t>
      </w:r>
      <w:r w:rsidR="00E05CEB" w:rsidRPr="0075589C">
        <w:rPr>
          <w:rFonts w:cstheme="minorHAnsi"/>
        </w:rPr>
        <w:t xml:space="preserve">however, </w:t>
      </w:r>
      <w:r w:rsidR="007811B8" w:rsidRPr="0075589C">
        <w:rPr>
          <w:rFonts w:cstheme="minorHAnsi"/>
        </w:rPr>
        <w:t>you are choosing to be friends with reality.</w:t>
      </w:r>
    </w:p>
    <w:p w14:paraId="7A8FE2F3" w14:textId="77777777" w:rsidR="004950B0" w:rsidRPr="0075589C" w:rsidRDefault="004950B0" w:rsidP="001131F2">
      <w:pPr>
        <w:jc w:val="both"/>
        <w:rPr>
          <w:rFonts w:cstheme="minorHAnsi"/>
        </w:rPr>
      </w:pPr>
    </w:p>
    <w:p w14:paraId="7D027B69" w14:textId="4EDFDDB8" w:rsidR="002B24C9" w:rsidRPr="0075589C" w:rsidRDefault="004950B0" w:rsidP="001131F2">
      <w:pPr>
        <w:jc w:val="both"/>
        <w:rPr>
          <w:rFonts w:cstheme="minorHAnsi"/>
        </w:rPr>
      </w:pPr>
      <w:r w:rsidRPr="0075589C">
        <w:rPr>
          <w:rFonts w:cstheme="minorHAnsi"/>
        </w:rPr>
        <w:t xml:space="preserve">You need </w:t>
      </w:r>
      <w:r w:rsidR="00AE6C6C" w:rsidRPr="0075589C">
        <w:rPr>
          <w:rFonts w:cstheme="minorHAnsi"/>
        </w:rPr>
        <w:t>to budget time</w:t>
      </w:r>
      <w:r w:rsidR="00A82BBA" w:rsidRPr="0075589C">
        <w:rPr>
          <w:rFonts w:cstheme="minorHAnsi"/>
        </w:rPr>
        <w:t xml:space="preserve"> </w:t>
      </w:r>
      <w:r w:rsidR="0075089B" w:rsidRPr="0075589C">
        <w:rPr>
          <w:rFonts w:cstheme="minorHAnsi"/>
        </w:rPr>
        <w:t>for unplanned events</w:t>
      </w:r>
      <w:r w:rsidR="008A05D9" w:rsidRPr="0075589C">
        <w:rPr>
          <w:rFonts w:cstheme="minorHAnsi"/>
        </w:rPr>
        <w:t xml:space="preserve">, </w:t>
      </w:r>
      <w:r w:rsidR="0075089B" w:rsidRPr="0075589C">
        <w:rPr>
          <w:rFonts w:cstheme="minorHAnsi"/>
        </w:rPr>
        <w:t>just as you need to save money for unplanned expenses.</w:t>
      </w:r>
      <w:bookmarkEnd w:id="5"/>
      <w:r w:rsidR="0075089B" w:rsidRPr="0075589C">
        <w:rPr>
          <w:rFonts w:cstheme="minorHAnsi"/>
        </w:rPr>
        <w:t xml:space="preserve"> </w:t>
      </w:r>
      <w:bookmarkEnd w:id="6"/>
      <w:r w:rsidR="002B24C9" w:rsidRPr="0075589C">
        <w:rPr>
          <w:rFonts w:cstheme="minorHAnsi"/>
        </w:rPr>
        <w:t>Unplanned events are a reality</w:t>
      </w:r>
      <w:r w:rsidR="0075089B" w:rsidRPr="0075589C">
        <w:rPr>
          <w:rFonts w:cstheme="minorHAnsi"/>
        </w:rPr>
        <w:t xml:space="preserve">, so </w:t>
      </w:r>
      <w:r w:rsidR="002B24C9" w:rsidRPr="0075589C">
        <w:rPr>
          <w:rFonts w:cstheme="minorHAnsi"/>
        </w:rPr>
        <w:t xml:space="preserve">add </w:t>
      </w:r>
      <w:r w:rsidR="004C0C39" w:rsidRPr="0075589C">
        <w:rPr>
          <w:rFonts w:cstheme="minorHAnsi"/>
        </w:rPr>
        <w:t xml:space="preserve">fifteen </w:t>
      </w:r>
      <w:r w:rsidR="002B24C9" w:rsidRPr="0075589C">
        <w:rPr>
          <w:rFonts w:cstheme="minorHAnsi"/>
        </w:rPr>
        <w:t>minutes</w:t>
      </w:r>
      <w:r w:rsidR="004B32E8" w:rsidRPr="0075589C">
        <w:rPr>
          <w:rFonts w:cstheme="minorHAnsi"/>
        </w:rPr>
        <w:t>,</w:t>
      </w:r>
      <w:r w:rsidR="002B24C9" w:rsidRPr="0075589C">
        <w:rPr>
          <w:rFonts w:cstheme="minorHAnsi"/>
        </w:rPr>
        <w:t xml:space="preserve"> </w:t>
      </w:r>
      <w:r w:rsidR="004C0C39" w:rsidRPr="0075589C">
        <w:rPr>
          <w:rFonts w:cstheme="minorHAnsi"/>
        </w:rPr>
        <w:t>several hours</w:t>
      </w:r>
      <w:r w:rsidR="004B32E8" w:rsidRPr="0075589C">
        <w:rPr>
          <w:rFonts w:cstheme="minorHAnsi"/>
        </w:rPr>
        <w:t>,</w:t>
      </w:r>
      <w:r w:rsidR="004C0C39" w:rsidRPr="0075589C">
        <w:rPr>
          <w:rFonts w:cstheme="minorHAnsi"/>
        </w:rPr>
        <w:t xml:space="preserve"> or</w:t>
      </w:r>
      <w:r w:rsidR="00D57468" w:rsidRPr="0075589C">
        <w:rPr>
          <w:rFonts w:cstheme="minorHAnsi"/>
        </w:rPr>
        <w:t xml:space="preserve"> even</w:t>
      </w:r>
      <w:r w:rsidR="004C0C39" w:rsidRPr="0075589C">
        <w:rPr>
          <w:rFonts w:cstheme="minorHAnsi"/>
        </w:rPr>
        <w:t xml:space="preserve"> several months </w:t>
      </w:r>
      <w:r w:rsidR="002D6953" w:rsidRPr="0075589C">
        <w:rPr>
          <w:rFonts w:cstheme="minorHAnsi"/>
        </w:rPr>
        <w:t>here and there</w:t>
      </w:r>
      <w:r w:rsidR="002B24C9" w:rsidRPr="0075589C">
        <w:rPr>
          <w:rFonts w:cstheme="minorHAnsi"/>
        </w:rPr>
        <w:t xml:space="preserve"> to give you</w:t>
      </w:r>
      <w:r w:rsidR="0075089B" w:rsidRPr="0075589C">
        <w:rPr>
          <w:rFonts w:cstheme="minorHAnsi"/>
        </w:rPr>
        <w:t>rself</w:t>
      </w:r>
      <w:r w:rsidR="002B24C9" w:rsidRPr="0075589C">
        <w:rPr>
          <w:rFonts w:cstheme="minorHAnsi"/>
        </w:rPr>
        <w:t xml:space="preserve"> margins. </w:t>
      </w:r>
      <w:r w:rsidR="00A77D24" w:rsidRPr="0075589C">
        <w:rPr>
          <w:rFonts w:cstheme="minorHAnsi"/>
        </w:rPr>
        <w:t>A</w:t>
      </w:r>
      <w:r w:rsidR="004C0C39" w:rsidRPr="0075589C">
        <w:rPr>
          <w:rFonts w:cstheme="minorHAnsi"/>
        </w:rPr>
        <w:t xml:space="preserve"> positive balance </w:t>
      </w:r>
      <w:r w:rsidR="002B24C9" w:rsidRPr="0075589C">
        <w:rPr>
          <w:rFonts w:cstheme="minorHAnsi"/>
        </w:rPr>
        <w:t xml:space="preserve">in </w:t>
      </w:r>
      <w:r w:rsidR="004C0C39" w:rsidRPr="0075589C">
        <w:rPr>
          <w:rFonts w:cstheme="minorHAnsi"/>
        </w:rPr>
        <w:t>your</w:t>
      </w:r>
      <w:r w:rsidR="00456F27" w:rsidRPr="0075589C">
        <w:rPr>
          <w:rFonts w:cstheme="minorHAnsi"/>
        </w:rPr>
        <w:t xml:space="preserve"> ledger</w:t>
      </w:r>
      <w:r w:rsidR="00A77D24" w:rsidRPr="0075589C">
        <w:rPr>
          <w:rFonts w:cstheme="minorHAnsi"/>
        </w:rPr>
        <w:t xml:space="preserve"> </w:t>
      </w:r>
      <w:r w:rsidR="00456F27" w:rsidRPr="0075589C">
        <w:rPr>
          <w:rFonts w:cstheme="minorHAnsi"/>
        </w:rPr>
        <w:t>of time</w:t>
      </w:r>
      <w:r w:rsidR="002B24C9" w:rsidRPr="0075589C">
        <w:rPr>
          <w:rFonts w:cstheme="minorHAnsi"/>
        </w:rPr>
        <w:t xml:space="preserve"> </w:t>
      </w:r>
      <w:r w:rsidR="00A77D24" w:rsidRPr="0075589C">
        <w:rPr>
          <w:rFonts w:cstheme="minorHAnsi"/>
        </w:rPr>
        <w:t>allows for</w:t>
      </w:r>
      <w:r w:rsidR="00456F27" w:rsidRPr="0075589C">
        <w:rPr>
          <w:rFonts w:cstheme="minorHAnsi"/>
        </w:rPr>
        <w:t xml:space="preserve"> flexibility </w:t>
      </w:r>
      <w:r w:rsidR="00127254" w:rsidRPr="0075589C">
        <w:rPr>
          <w:rFonts w:cstheme="minorHAnsi"/>
        </w:rPr>
        <w:t>when things go awry</w:t>
      </w:r>
      <w:r w:rsidR="009434BD" w:rsidRPr="0075589C">
        <w:rPr>
          <w:rFonts w:cstheme="minorHAnsi"/>
        </w:rPr>
        <w:t xml:space="preserve">; </w:t>
      </w:r>
      <w:r w:rsidR="00456F27" w:rsidRPr="0075589C">
        <w:rPr>
          <w:rFonts w:cstheme="minorHAnsi"/>
        </w:rPr>
        <w:t xml:space="preserve">for example, when you are </w:t>
      </w:r>
      <w:r w:rsidR="00A77D24" w:rsidRPr="0075589C">
        <w:rPr>
          <w:rFonts w:cstheme="minorHAnsi"/>
        </w:rPr>
        <w:t>confronted</w:t>
      </w:r>
      <w:r w:rsidR="00456F27" w:rsidRPr="0075589C">
        <w:rPr>
          <w:rFonts w:cstheme="minorHAnsi"/>
        </w:rPr>
        <w:t xml:space="preserve"> with slow traffic, a boss in crisis, or a sick child. </w:t>
      </w:r>
      <w:r w:rsidR="00A77D24" w:rsidRPr="0075589C">
        <w:rPr>
          <w:rFonts w:cstheme="minorHAnsi"/>
        </w:rPr>
        <w:t xml:space="preserve"> </w:t>
      </w:r>
      <w:r w:rsidR="002B24C9" w:rsidRPr="0075589C">
        <w:rPr>
          <w:rFonts w:cstheme="minorHAnsi"/>
        </w:rPr>
        <w:t xml:space="preserve">It’s crazy to believe that </w:t>
      </w:r>
      <w:r w:rsidR="00A13D79" w:rsidRPr="0075589C">
        <w:rPr>
          <w:rFonts w:cstheme="minorHAnsi"/>
        </w:rPr>
        <w:t>you</w:t>
      </w:r>
      <w:r w:rsidR="00D5563A" w:rsidRPr="0075589C">
        <w:rPr>
          <w:rFonts w:cstheme="minorHAnsi"/>
        </w:rPr>
        <w:t xml:space="preserve"> should be magically</w:t>
      </w:r>
      <w:r w:rsidR="004F1892" w:rsidRPr="0075589C">
        <w:rPr>
          <w:rFonts w:cstheme="minorHAnsi"/>
        </w:rPr>
        <w:t xml:space="preserve"> exempt from</w:t>
      </w:r>
      <w:r w:rsidR="002B24C9" w:rsidRPr="0075589C">
        <w:rPr>
          <w:rFonts w:cstheme="minorHAnsi"/>
        </w:rPr>
        <w:t xml:space="preserve"> surprising and unpredictable events. </w:t>
      </w:r>
      <w:r w:rsidR="004F1892" w:rsidRPr="0075589C">
        <w:rPr>
          <w:rFonts w:cstheme="minorHAnsi"/>
        </w:rPr>
        <w:t>Such events</w:t>
      </w:r>
      <w:r w:rsidR="002B24C9" w:rsidRPr="0075589C">
        <w:rPr>
          <w:rFonts w:cstheme="minorHAnsi"/>
        </w:rPr>
        <w:t xml:space="preserve"> are part of real l</w:t>
      </w:r>
      <w:r w:rsidR="00F65D76" w:rsidRPr="0075589C">
        <w:rPr>
          <w:rFonts w:cstheme="minorHAnsi"/>
        </w:rPr>
        <w:t xml:space="preserve">iving. </w:t>
      </w:r>
      <w:r w:rsidRPr="0075589C">
        <w:rPr>
          <w:rFonts w:cstheme="minorHAnsi"/>
        </w:rPr>
        <w:t>If</w:t>
      </w:r>
      <w:r w:rsidR="00D57468" w:rsidRPr="0075589C">
        <w:rPr>
          <w:rFonts w:cstheme="minorHAnsi"/>
        </w:rPr>
        <w:t xml:space="preserve"> we schedule too tightly and adhere</w:t>
      </w:r>
      <w:r w:rsidR="00F65D76" w:rsidRPr="0075589C">
        <w:rPr>
          <w:rFonts w:cstheme="minorHAnsi"/>
        </w:rPr>
        <w:t xml:space="preserve"> </w:t>
      </w:r>
      <w:r w:rsidR="00D57468" w:rsidRPr="0075589C">
        <w:rPr>
          <w:rFonts w:cstheme="minorHAnsi"/>
        </w:rPr>
        <w:t>to the illusion that we can manipulate time,</w:t>
      </w:r>
      <w:r w:rsidR="002B24C9" w:rsidRPr="0075589C">
        <w:rPr>
          <w:rFonts w:cstheme="minorHAnsi"/>
        </w:rPr>
        <w:t xml:space="preserve"> we actively add stress and confusion to our lives</w:t>
      </w:r>
      <w:r w:rsidR="00D57468" w:rsidRPr="0075589C">
        <w:rPr>
          <w:rFonts w:cstheme="minorHAnsi"/>
        </w:rPr>
        <w:t>. We then end up with no time for real work and real play.</w:t>
      </w:r>
      <w:r w:rsidR="002B24C9" w:rsidRPr="0075589C">
        <w:rPr>
          <w:rFonts w:cstheme="minorHAnsi"/>
        </w:rPr>
        <w:t xml:space="preserve"> </w:t>
      </w:r>
      <w:r w:rsidR="00310E78" w:rsidRPr="0075589C">
        <w:rPr>
          <w:rFonts w:cstheme="minorHAnsi"/>
        </w:rPr>
        <w:t>Perhaps we overbook ourselves</w:t>
      </w:r>
      <w:r w:rsidR="00742FC6" w:rsidRPr="0075589C">
        <w:rPr>
          <w:rFonts w:cstheme="minorHAnsi"/>
        </w:rPr>
        <w:t xml:space="preserve"> in </w:t>
      </w:r>
      <w:r w:rsidR="006F577A" w:rsidRPr="0075589C">
        <w:rPr>
          <w:rFonts w:cstheme="minorHAnsi"/>
        </w:rPr>
        <w:t>order to</w:t>
      </w:r>
      <w:r w:rsidR="00310E78" w:rsidRPr="0075589C">
        <w:rPr>
          <w:rFonts w:cstheme="minorHAnsi"/>
        </w:rPr>
        <w:t xml:space="preserve"> get a self-hate fix. Poor us!</w:t>
      </w:r>
    </w:p>
    <w:p w14:paraId="63456427" w14:textId="77777777" w:rsidR="002B24C9" w:rsidRPr="0075589C" w:rsidRDefault="002B24C9" w:rsidP="001131F2">
      <w:pPr>
        <w:jc w:val="both"/>
        <w:rPr>
          <w:rFonts w:cstheme="minorHAnsi"/>
        </w:rPr>
      </w:pPr>
    </w:p>
    <w:p w14:paraId="7820137E" w14:textId="77777777" w:rsidR="002B24C9" w:rsidRPr="0075589C" w:rsidRDefault="004F1892" w:rsidP="001131F2">
      <w:pPr>
        <w:jc w:val="both"/>
        <w:rPr>
          <w:rFonts w:cstheme="minorHAnsi"/>
        </w:rPr>
      </w:pPr>
      <w:r w:rsidRPr="0075589C">
        <w:rPr>
          <w:rFonts w:cstheme="minorHAnsi"/>
        </w:rPr>
        <w:t>You</w:t>
      </w:r>
      <w:r w:rsidR="002B24C9" w:rsidRPr="0075589C">
        <w:rPr>
          <w:rFonts w:cstheme="minorHAnsi"/>
        </w:rPr>
        <w:t xml:space="preserve"> need to get real about time. If you are actively adventuring, you will encounter perils</w:t>
      </w:r>
      <w:r w:rsidRPr="0075589C">
        <w:rPr>
          <w:rFonts w:cstheme="minorHAnsi"/>
        </w:rPr>
        <w:t xml:space="preserve">, and if you </w:t>
      </w:r>
      <w:r w:rsidR="00B26382" w:rsidRPr="0075589C">
        <w:rPr>
          <w:rFonts w:cstheme="minorHAnsi"/>
        </w:rPr>
        <w:t xml:space="preserve">want </w:t>
      </w:r>
      <w:r w:rsidRPr="0075589C">
        <w:rPr>
          <w:rFonts w:cstheme="minorHAnsi"/>
        </w:rPr>
        <w:t>to pass through those perils peacefully, you will need to have resources in reserve</w:t>
      </w:r>
      <w:r w:rsidR="002B24C9" w:rsidRPr="0075589C">
        <w:rPr>
          <w:rFonts w:cstheme="minorHAnsi"/>
        </w:rPr>
        <w:t xml:space="preserve">. </w:t>
      </w:r>
      <w:r w:rsidRPr="0075589C">
        <w:rPr>
          <w:rFonts w:cstheme="minorHAnsi"/>
        </w:rPr>
        <w:t xml:space="preserve">Every </w:t>
      </w:r>
      <w:r w:rsidR="002B24C9" w:rsidRPr="0075589C">
        <w:rPr>
          <w:rFonts w:cstheme="minorHAnsi"/>
        </w:rPr>
        <w:t>morning or evening</w:t>
      </w:r>
      <w:r w:rsidR="00D40B72" w:rsidRPr="0075589C">
        <w:rPr>
          <w:rFonts w:cstheme="minorHAnsi"/>
        </w:rPr>
        <w:t>,</w:t>
      </w:r>
      <w:r w:rsidR="002B24C9" w:rsidRPr="0075589C">
        <w:rPr>
          <w:rFonts w:cstheme="minorHAnsi"/>
        </w:rPr>
        <w:t xml:space="preserve"> prepare your plans with prayer. Budget time for the unexpected. Ask God to do all tha</w:t>
      </w:r>
      <w:r w:rsidR="00127254" w:rsidRPr="0075589C">
        <w:rPr>
          <w:rFonts w:cstheme="minorHAnsi"/>
        </w:rPr>
        <w:t>t He can do</w:t>
      </w:r>
      <w:r w:rsidR="00CA1992" w:rsidRPr="0075589C">
        <w:rPr>
          <w:rFonts w:cstheme="minorHAnsi"/>
        </w:rPr>
        <w:t>,</w:t>
      </w:r>
      <w:r w:rsidR="00127254" w:rsidRPr="0075589C">
        <w:rPr>
          <w:rFonts w:cstheme="minorHAnsi"/>
        </w:rPr>
        <w:t xml:space="preserve"> and ask Him to </w:t>
      </w:r>
      <w:r w:rsidRPr="0075589C">
        <w:rPr>
          <w:rFonts w:cstheme="minorHAnsi"/>
        </w:rPr>
        <w:t xml:space="preserve">guide </w:t>
      </w:r>
      <w:r w:rsidR="002B24C9" w:rsidRPr="0075589C">
        <w:rPr>
          <w:rFonts w:cstheme="minorHAnsi"/>
        </w:rPr>
        <w:t xml:space="preserve">you to do all that you can do. Planning your day before you begin </w:t>
      </w:r>
      <w:r w:rsidR="00A82BBA" w:rsidRPr="0075589C">
        <w:rPr>
          <w:rFonts w:cstheme="minorHAnsi"/>
        </w:rPr>
        <w:t xml:space="preserve">the day </w:t>
      </w:r>
      <w:r w:rsidR="002B24C9" w:rsidRPr="0075589C">
        <w:rPr>
          <w:rFonts w:cstheme="minorHAnsi"/>
        </w:rPr>
        <w:t xml:space="preserve">gets the energy flowing in the direction of </w:t>
      </w:r>
      <w:r w:rsidR="002B24C9" w:rsidRPr="0075589C">
        <w:rPr>
          <w:rFonts w:cstheme="minorHAnsi"/>
          <w:i/>
        </w:rPr>
        <w:t>your</w:t>
      </w:r>
      <w:r w:rsidR="002B24C9" w:rsidRPr="0075589C">
        <w:rPr>
          <w:rFonts w:cstheme="minorHAnsi"/>
        </w:rPr>
        <w:t xml:space="preserve"> business and </w:t>
      </w:r>
      <w:r w:rsidR="002B24C9" w:rsidRPr="0075589C">
        <w:rPr>
          <w:rFonts w:cstheme="minorHAnsi"/>
          <w:i/>
        </w:rPr>
        <w:t>your</w:t>
      </w:r>
      <w:r w:rsidR="002B24C9" w:rsidRPr="0075589C">
        <w:rPr>
          <w:rFonts w:cstheme="minorHAnsi"/>
        </w:rPr>
        <w:t xml:space="preserve"> priorities. </w:t>
      </w:r>
      <w:r w:rsidR="007E7668" w:rsidRPr="0075589C">
        <w:rPr>
          <w:rFonts w:cstheme="minorHAnsi"/>
        </w:rPr>
        <w:t xml:space="preserve">Calendars, schedules, and alarms are all tools for planning and budgeting time. </w:t>
      </w:r>
      <w:r w:rsidR="002B24C9" w:rsidRPr="0075589C">
        <w:rPr>
          <w:rFonts w:cstheme="minorHAnsi"/>
        </w:rPr>
        <w:t>You can be sure that there are lots of people who, consciously or unconsciously,</w:t>
      </w:r>
      <w:r w:rsidR="00A72EDF" w:rsidRPr="0075589C">
        <w:rPr>
          <w:rFonts w:cstheme="minorHAnsi"/>
        </w:rPr>
        <w:t xml:space="preserve"> </w:t>
      </w:r>
      <w:r w:rsidR="00A82BBA" w:rsidRPr="0075589C">
        <w:rPr>
          <w:rFonts w:cstheme="minorHAnsi"/>
        </w:rPr>
        <w:t>are planning</w:t>
      </w:r>
      <w:r w:rsidR="002B24C9" w:rsidRPr="0075589C">
        <w:rPr>
          <w:rFonts w:cstheme="minorHAnsi"/>
        </w:rPr>
        <w:t xml:space="preserve"> their days with you in mind. There are energetic bulldozers</w:t>
      </w:r>
      <w:r w:rsidR="00693F35" w:rsidRPr="0075589C">
        <w:rPr>
          <w:rFonts w:cstheme="minorHAnsi"/>
        </w:rPr>
        <w:t xml:space="preserve"> and black </w:t>
      </w:r>
      <w:r w:rsidR="00585B49" w:rsidRPr="0075589C">
        <w:rPr>
          <w:rFonts w:cstheme="minorHAnsi"/>
        </w:rPr>
        <w:t>holes out</w:t>
      </w:r>
      <w:r w:rsidR="00D57468" w:rsidRPr="0075589C">
        <w:rPr>
          <w:rFonts w:cstheme="minorHAnsi"/>
        </w:rPr>
        <w:t xml:space="preserve"> there who will push you around or suck you</w:t>
      </w:r>
      <w:r w:rsidR="00F4386B" w:rsidRPr="0075589C">
        <w:rPr>
          <w:rFonts w:cstheme="minorHAnsi"/>
        </w:rPr>
        <w:t xml:space="preserve"> in</w:t>
      </w:r>
      <w:r w:rsidR="00D57468" w:rsidRPr="0075589C">
        <w:rPr>
          <w:rFonts w:cstheme="minorHAnsi"/>
        </w:rPr>
        <w:t>, conscripting your resources to supp</w:t>
      </w:r>
      <w:r w:rsidR="00A82BBA" w:rsidRPr="0075589C">
        <w:rPr>
          <w:rFonts w:cstheme="minorHAnsi"/>
        </w:rPr>
        <w:t xml:space="preserve">ort </w:t>
      </w:r>
      <w:r w:rsidR="00F4386B" w:rsidRPr="0075589C">
        <w:rPr>
          <w:rFonts w:cstheme="minorHAnsi"/>
        </w:rPr>
        <w:t xml:space="preserve">their search for </w:t>
      </w:r>
      <w:r w:rsidR="00D57468" w:rsidRPr="0075589C">
        <w:rPr>
          <w:rFonts w:cstheme="minorHAnsi"/>
        </w:rPr>
        <w:t xml:space="preserve">glory. </w:t>
      </w:r>
      <w:r w:rsidR="005B38BE" w:rsidRPr="0075589C">
        <w:rPr>
          <w:rFonts w:cstheme="minorHAnsi"/>
        </w:rPr>
        <w:t>All Idol types will do that.</w:t>
      </w:r>
      <w:r w:rsidR="00127254" w:rsidRPr="0075589C">
        <w:rPr>
          <w:rFonts w:cstheme="minorHAnsi"/>
        </w:rPr>
        <w:t xml:space="preserve"> </w:t>
      </w:r>
      <w:r w:rsidR="002B24C9" w:rsidRPr="0075589C">
        <w:rPr>
          <w:rFonts w:cstheme="minorHAnsi"/>
        </w:rPr>
        <w:t xml:space="preserve">Your best offense is a good defense. Plan your day. </w:t>
      </w:r>
      <w:r w:rsidR="00A97860" w:rsidRPr="0075589C">
        <w:rPr>
          <w:rFonts w:cstheme="minorHAnsi"/>
        </w:rPr>
        <w:t>Make a list of what must be done and what might be done if, by chance, you find that you have some extra time. Use the tools and techniques available to you as you pray, and ask God to help you use your time well.</w:t>
      </w:r>
    </w:p>
    <w:p w14:paraId="0198B520" w14:textId="77777777" w:rsidR="002B24C9" w:rsidRPr="0075589C" w:rsidRDefault="002B24C9" w:rsidP="001131F2">
      <w:pPr>
        <w:jc w:val="both"/>
        <w:rPr>
          <w:rFonts w:cstheme="minorHAnsi"/>
        </w:rPr>
      </w:pPr>
    </w:p>
    <w:p w14:paraId="5A6932E9" w14:textId="40AF9EBD" w:rsidR="00A13D79" w:rsidRPr="0075589C" w:rsidRDefault="008A05D9" w:rsidP="001131F2">
      <w:pPr>
        <w:jc w:val="both"/>
        <w:rPr>
          <w:rFonts w:cstheme="minorHAnsi"/>
        </w:rPr>
      </w:pPr>
      <w:r w:rsidRPr="0075589C">
        <w:rPr>
          <w:rFonts w:cstheme="minorHAnsi"/>
        </w:rPr>
        <w:t xml:space="preserve">You are a creature with </w:t>
      </w:r>
      <w:r w:rsidR="00267131" w:rsidRPr="0075589C">
        <w:rPr>
          <w:rFonts w:cstheme="minorHAnsi"/>
        </w:rPr>
        <w:t>limitations. You</w:t>
      </w:r>
      <w:r w:rsidR="00A13D79" w:rsidRPr="0075589C">
        <w:rPr>
          <w:rFonts w:cstheme="minorHAnsi"/>
        </w:rPr>
        <w:t xml:space="preserve"> need time to work, and you need time to rest and play. Balance is what you are looking for, but life will not balance itself. You have to make choices that will </w:t>
      </w:r>
      <w:r w:rsidR="00911273" w:rsidRPr="0075589C">
        <w:rPr>
          <w:rFonts w:cstheme="minorHAnsi"/>
        </w:rPr>
        <w:t xml:space="preserve">help </w:t>
      </w:r>
      <w:r w:rsidR="00585B49" w:rsidRPr="0075589C">
        <w:rPr>
          <w:rFonts w:cstheme="minorHAnsi"/>
        </w:rPr>
        <w:t xml:space="preserve">maintain </w:t>
      </w:r>
      <w:r w:rsidR="00585B49" w:rsidRPr="0075589C">
        <w:rPr>
          <w:rFonts w:cstheme="minorHAnsi"/>
        </w:rPr>
        <w:lastRenderedPageBreak/>
        <w:t>this</w:t>
      </w:r>
      <w:r w:rsidR="00A13D79" w:rsidRPr="0075589C">
        <w:rPr>
          <w:rFonts w:cstheme="minorHAnsi"/>
        </w:rPr>
        <w:t xml:space="preserve"> balance. </w:t>
      </w:r>
      <w:r w:rsidR="00267131" w:rsidRPr="0075589C">
        <w:rPr>
          <w:rFonts w:cstheme="minorHAnsi"/>
        </w:rPr>
        <w:t>S</w:t>
      </w:r>
      <w:r w:rsidR="00A77D24" w:rsidRPr="0075589C">
        <w:rPr>
          <w:rFonts w:cstheme="minorHAnsi"/>
        </w:rPr>
        <w:t>ome s</w:t>
      </w:r>
      <w:r w:rsidR="00267131" w:rsidRPr="0075589C">
        <w:rPr>
          <w:rFonts w:cstheme="minorHAnsi"/>
        </w:rPr>
        <w:t xml:space="preserve">easons and cycles </w:t>
      </w:r>
      <w:r w:rsidR="007E7668" w:rsidRPr="0075589C">
        <w:rPr>
          <w:rFonts w:cstheme="minorHAnsi"/>
        </w:rPr>
        <w:t>can</w:t>
      </w:r>
      <w:r w:rsidR="00267131" w:rsidRPr="0075589C">
        <w:rPr>
          <w:rFonts w:cstheme="minorHAnsi"/>
        </w:rPr>
        <w:t xml:space="preserve"> make greater demands on, or even drain, one or more areas of </w:t>
      </w:r>
      <w:r w:rsidR="007E7668" w:rsidRPr="0075589C">
        <w:rPr>
          <w:rFonts w:cstheme="minorHAnsi"/>
        </w:rPr>
        <w:t>your</w:t>
      </w:r>
      <w:r w:rsidR="00267131" w:rsidRPr="0075589C">
        <w:rPr>
          <w:rFonts w:cstheme="minorHAnsi"/>
        </w:rPr>
        <w:t xml:space="preserve"> MATH, and you will then have to consider how to redistribute your </w:t>
      </w:r>
      <w:r w:rsidR="007E7668" w:rsidRPr="0075589C">
        <w:rPr>
          <w:rFonts w:cstheme="minorHAnsi"/>
        </w:rPr>
        <w:t>resources</w:t>
      </w:r>
      <w:r w:rsidR="00267131" w:rsidRPr="0075589C">
        <w:rPr>
          <w:rFonts w:cstheme="minorHAnsi"/>
        </w:rPr>
        <w:t xml:space="preserve"> in order to bring some stability back into your life. </w:t>
      </w:r>
      <w:r w:rsidR="00A13D79" w:rsidRPr="0075589C">
        <w:rPr>
          <w:rFonts w:cstheme="minorHAnsi"/>
        </w:rPr>
        <w:t xml:space="preserve">Go joyfully into that training cycle because the current of the Creation will eventually reward you for your hard work. Our lives flow in tides, just like the sea. No sea creature fights the natural cycles of ebb and flow. </w:t>
      </w:r>
      <w:r w:rsidR="00A82BBA" w:rsidRPr="0075589C">
        <w:rPr>
          <w:rFonts w:cstheme="minorHAnsi"/>
        </w:rPr>
        <w:t xml:space="preserve">Sea creatures </w:t>
      </w:r>
      <w:r w:rsidR="00A13D79" w:rsidRPr="0075589C">
        <w:rPr>
          <w:rFonts w:cstheme="minorHAnsi"/>
        </w:rPr>
        <w:t xml:space="preserve">take advantage of the flow when it comes so that they can replenish their resources and prepare for the ebb, which will also come. </w:t>
      </w:r>
      <w:r w:rsidR="00A77D24" w:rsidRPr="0075589C">
        <w:rPr>
          <w:rFonts w:cstheme="minorHAnsi"/>
        </w:rPr>
        <w:t>They circulate or restock according to the season and flow with the cycles as they come and go. Through their orientation to the Creation, they naturally know how to trust the authority of the tide. We are creatures, too, but our idolatry resists the natural circulation of the Creation. We can, however, get back in harmony with the Creation by choosing to honor the real limitations of time and of flow.</w:t>
      </w:r>
    </w:p>
    <w:p w14:paraId="10D30DE2" w14:textId="77777777" w:rsidR="00A13D79" w:rsidRPr="0075589C" w:rsidRDefault="00A13D79" w:rsidP="001131F2">
      <w:pPr>
        <w:jc w:val="both"/>
        <w:rPr>
          <w:rFonts w:cstheme="minorHAnsi"/>
        </w:rPr>
      </w:pPr>
    </w:p>
    <w:p w14:paraId="0BC85200" w14:textId="77777777" w:rsidR="002B24C9" w:rsidRPr="0075589C" w:rsidRDefault="002B24C9" w:rsidP="001131F2">
      <w:pPr>
        <w:jc w:val="both"/>
        <w:rPr>
          <w:rFonts w:cstheme="minorHAnsi"/>
        </w:rPr>
      </w:pPr>
      <w:r w:rsidRPr="0075589C">
        <w:rPr>
          <w:rFonts w:cstheme="minorHAnsi"/>
        </w:rPr>
        <w:t>Our prayer might go something like this:</w:t>
      </w:r>
      <w:r w:rsidR="00923121" w:rsidRPr="0075589C">
        <w:rPr>
          <w:rFonts w:cstheme="minorHAnsi"/>
        </w:rPr>
        <w:t xml:space="preserve"> </w:t>
      </w:r>
    </w:p>
    <w:p w14:paraId="1EFE74A3" w14:textId="77777777" w:rsidR="002B24C9" w:rsidRPr="0075589C" w:rsidRDefault="002B24C9" w:rsidP="001131F2">
      <w:pPr>
        <w:jc w:val="both"/>
        <w:rPr>
          <w:rFonts w:cstheme="minorHAnsi"/>
        </w:rPr>
      </w:pPr>
    </w:p>
    <w:p w14:paraId="22CD5241" w14:textId="77777777" w:rsidR="002B24C9" w:rsidRPr="0075589C" w:rsidRDefault="005B38BE" w:rsidP="001131F2">
      <w:pPr>
        <w:jc w:val="center"/>
        <w:rPr>
          <w:rFonts w:cstheme="minorHAnsi"/>
          <w:i/>
        </w:rPr>
      </w:pPr>
      <w:r w:rsidRPr="0075589C">
        <w:rPr>
          <w:rFonts w:cstheme="minorHAnsi"/>
          <w:i/>
        </w:rPr>
        <w:t>Wise Creator</w:t>
      </w:r>
      <w:r w:rsidR="004C467A" w:rsidRPr="0075589C">
        <w:rPr>
          <w:rFonts w:cstheme="minorHAnsi"/>
          <w:i/>
        </w:rPr>
        <w:t>, teach me to use the gift of time well</w:t>
      </w:r>
      <w:r w:rsidR="002B24C9" w:rsidRPr="0075589C">
        <w:rPr>
          <w:rFonts w:cstheme="minorHAnsi"/>
          <w:i/>
        </w:rPr>
        <w:t>. (Repeat)</w:t>
      </w:r>
    </w:p>
    <w:p w14:paraId="39D95491" w14:textId="77777777" w:rsidR="002B24C9" w:rsidRPr="0075589C" w:rsidRDefault="002B24C9" w:rsidP="001131F2">
      <w:pPr>
        <w:jc w:val="both"/>
        <w:rPr>
          <w:rFonts w:cstheme="minorHAnsi"/>
        </w:rPr>
      </w:pPr>
    </w:p>
    <w:p w14:paraId="618E070E" w14:textId="77777777" w:rsidR="005B38BE" w:rsidRPr="0075589C" w:rsidRDefault="005B38BE" w:rsidP="001131F2">
      <w:pPr>
        <w:jc w:val="both"/>
        <w:rPr>
          <w:rFonts w:cstheme="minorHAnsi"/>
        </w:rPr>
      </w:pPr>
      <w:r w:rsidRPr="0075589C">
        <w:rPr>
          <w:rFonts w:cstheme="minorHAnsi"/>
        </w:rPr>
        <w:t>Take a deep breath.</w:t>
      </w:r>
    </w:p>
    <w:p w14:paraId="101D06EE" w14:textId="79BCCB60" w:rsidR="00DB5047" w:rsidRPr="0075589C" w:rsidRDefault="00DB5047" w:rsidP="00DB5047">
      <w:pPr>
        <w:jc w:val="both"/>
        <w:rPr>
          <w:i/>
        </w:rPr>
      </w:pPr>
      <w:r w:rsidRPr="0075589C">
        <w:rPr>
          <w:i/>
        </w:rPr>
        <w:t>(If time permits, ask, “Does anyone have comments or questions about the Toolbox?”)</w:t>
      </w:r>
    </w:p>
    <w:p w14:paraId="7EEE1949" w14:textId="77777777" w:rsidR="00077F73" w:rsidRPr="0075589C" w:rsidRDefault="00077F73" w:rsidP="001131F2">
      <w:pPr>
        <w:jc w:val="both"/>
        <w:rPr>
          <w:rFonts w:cstheme="minorHAnsi"/>
          <w:b/>
        </w:rPr>
      </w:pPr>
    </w:p>
    <w:p w14:paraId="56E4DFFD" w14:textId="3C1EA6B4" w:rsidR="00285B9A" w:rsidRPr="0075589C" w:rsidRDefault="002F322D" w:rsidP="001131F2">
      <w:pPr>
        <w:jc w:val="both"/>
        <w:rPr>
          <w:rFonts w:cstheme="minorHAnsi"/>
          <w:b/>
        </w:rPr>
      </w:pPr>
      <w:r w:rsidRPr="0075589C">
        <w:rPr>
          <w:rFonts w:cstheme="minorHAnsi"/>
          <w:b/>
        </w:rPr>
        <w:t>0:30</w:t>
      </w:r>
      <w:r w:rsidR="00285B9A" w:rsidRPr="0075589C">
        <w:rPr>
          <w:rFonts w:cstheme="minorHAnsi"/>
          <w:b/>
        </w:rPr>
        <w:tab/>
        <w:t>SHARING</w:t>
      </w:r>
    </w:p>
    <w:p w14:paraId="2571D6F0" w14:textId="77777777" w:rsidR="007A2421" w:rsidRPr="0075589C" w:rsidRDefault="007A2421" w:rsidP="001131F2">
      <w:pPr>
        <w:jc w:val="both"/>
        <w:rPr>
          <w:rFonts w:cstheme="minorHAnsi"/>
          <w:b/>
        </w:rPr>
      </w:pPr>
    </w:p>
    <w:p w14:paraId="1B4F697D" w14:textId="77777777" w:rsidR="003226CA" w:rsidRPr="0075589C" w:rsidRDefault="003226CA" w:rsidP="001131F2">
      <w:pPr>
        <w:jc w:val="both"/>
        <w:rPr>
          <w:rFonts w:cstheme="minorHAnsi"/>
          <w:b/>
        </w:rPr>
      </w:pPr>
      <w:r w:rsidRPr="0075589C">
        <w:rPr>
          <w:rFonts w:cstheme="minorHAnsi"/>
          <w:b/>
        </w:rPr>
        <w:t>1:00</w:t>
      </w:r>
      <w:r w:rsidRPr="0075589C">
        <w:rPr>
          <w:rFonts w:cstheme="minorHAnsi"/>
          <w:b/>
        </w:rPr>
        <w:tab/>
        <w:t>BIBLE TEACHING</w:t>
      </w:r>
    </w:p>
    <w:p w14:paraId="508EB202" w14:textId="77777777" w:rsidR="002C3384" w:rsidRPr="0075589C" w:rsidRDefault="002C3384" w:rsidP="001131F2">
      <w:pPr>
        <w:jc w:val="both"/>
        <w:rPr>
          <w:rFonts w:cstheme="minorHAnsi"/>
          <w:b/>
        </w:rPr>
      </w:pPr>
    </w:p>
    <w:p w14:paraId="0D4FC927" w14:textId="77777777" w:rsidR="00911273" w:rsidRPr="0075589C" w:rsidRDefault="00911273" w:rsidP="001131F2">
      <w:pPr>
        <w:jc w:val="both"/>
        <w:rPr>
          <w:rFonts w:cstheme="minorHAnsi"/>
        </w:rPr>
      </w:pPr>
      <w:r w:rsidRPr="0075589C">
        <w:rPr>
          <w:rFonts w:cstheme="minorHAnsi"/>
        </w:rPr>
        <w:t xml:space="preserve">KF Confession 10 reminds us that we can be grateful while exploring our limitations: </w:t>
      </w:r>
    </w:p>
    <w:p w14:paraId="48E48927" w14:textId="77777777" w:rsidR="002C13E1" w:rsidRPr="0075589C" w:rsidRDefault="002C13E1" w:rsidP="001131F2">
      <w:pPr>
        <w:jc w:val="both"/>
        <w:rPr>
          <w:rFonts w:cstheme="minorHAnsi"/>
        </w:rPr>
      </w:pPr>
    </w:p>
    <w:p w14:paraId="026E688D" w14:textId="77777777" w:rsidR="002B24C9" w:rsidRPr="0075589C" w:rsidRDefault="002B24C9" w:rsidP="001131F2">
      <w:pPr>
        <w:jc w:val="center"/>
        <w:rPr>
          <w:rFonts w:cstheme="minorHAnsi"/>
        </w:rPr>
      </w:pPr>
      <w:r w:rsidRPr="0075589C">
        <w:rPr>
          <w:rFonts w:cstheme="minorHAnsi"/>
        </w:rPr>
        <w:t>We honor our limitations and seek lives of gratitude.</w:t>
      </w:r>
    </w:p>
    <w:p w14:paraId="60AD925B" w14:textId="77777777" w:rsidR="00026E10" w:rsidRPr="0075589C" w:rsidRDefault="00026E10" w:rsidP="001131F2">
      <w:pPr>
        <w:jc w:val="both"/>
        <w:rPr>
          <w:rFonts w:cstheme="minorHAnsi"/>
        </w:rPr>
      </w:pPr>
    </w:p>
    <w:p w14:paraId="7DD4A28C" w14:textId="51124D07" w:rsidR="002B24C9" w:rsidRPr="0075589C" w:rsidRDefault="00026E10" w:rsidP="001131F2">
      <w:pPr>
        <w:jc w:val="both"/>
        <w:rPr>
          <w:rFonts w:cstheme="minorHAnsi"/>
        </w:rPr>
      </w:pPr>
      <w:r w:rsidRPr="0075589C">
        <w:rPr>
          <w:rFonts w:cstheme="minorHAnsi"/>
        </w:rPr>
        <w:t>In his letter to the Ephesians, Paul reminds us that</w:t>
      </w:r>
      <w:r w:rsidR="00546888" w:rsidRPr="0075589C">
        <w:rPr>
          <w:rFonts w:cstheme="minorHAnsi"/>
        </w:rPr>
        <w:t xml:space="preserve"> Christians have always lived in misoriented cultures.</w:t>
      </w:r>
      <w:r w:rsidR="002C3384" w:rsidRPr="0075589C">
        <w:rPr>
          <w:rFonts w:cstheme="minorHAnsi"/>
        </w:rPr>
        <w:t xml:space="preserve"> </w:t>
      </w:r>
      <w:r w:rsidRPr="0075589C">
        <w:rPr>
          <w:rFonts w:cstheme="minorHAnsi"/>
        </w:rPr>
        <w:t xml:space="preserve">Today, our culture is busy brainwashing us with the illusion that we can live a life without limitations. </w:t>
      </w:r>
      <w:r w:rsidR="00267131" w:rsidRPr="0075589C">
        <w:rPr>
          <w:rFonts w:cstheme="minorHAnsi"/>
        </w:rPr>
        <w:t xml:space="preserve">The </w:t>
      </w:r>
      <w:r w:rsidR="009268A6" w:rsidRPr="0075589C">
        <w:rPr>
          <w:rFonts w:cstheme="minorHAnsi"/>
        </w:rPr>
        <w:t xml:space="preserve">market economy carefully fosters that illusion </w:t>
      </w:r>
      <w:r w:rsidR="000C5CCD" w:rsidRPr="0075589C">
        <w:rPr>
          <w:rFonts w:cstheme="minorHAnsi"/>
        </w:rPr>
        <w:t>because it wants us to spend</w:t>
      </w:r>
      <w:r w:rsidRPr="0075589C">
        <w:rPr>
          <w:rFonts w:cstheme="minorHAnsi"/>
        </w:rPr>
        <w:t xml:space="preserve">. </w:t>
      </w:r>
      <w:r w:rsidR="00267131" w:rsidRPr="0075589C">
        <w:rPr>
          <w:rFonts w:cstheme="minorHAnsi"/>
        </w:rPr>
        <w:t xml:space="preserve">Our society promotes the careless use of resources and then judges the real consequences of that carelessness as unfair. </w:t>
      </w:r>
      <w:r w:rsidRPr="0075589C">
        <w:rPr>
          <w:rFonts w:cstheme="minorHAnsi"/>
        </w:rPr>
        <w:t>We are told that with little or even no training or effort we can do anything. We are led to believe that, without any adverse consequences, we can play more</w:t>
      </w:r>
      <w:r w:rsidR="00DB5047" w:rsidRPr="0075589C">
        <w:rPr>
          <w:rFonts w:cstheme="minorHAnsi"/>
        </w:rPr>
        <w:t>,</w:t>
      </w:r>
      <w:r w:rsidRPr="0075589C">
        <w:rPr>
          <w:rFonts w:cstheme="minorHAnsi"/>
        </w:rPr>
        <w:t xml:space="preserve"> work less</w:t>
      </w:r>
      <w:r w:rsidR="00DB5047" w:rsidRPr="0075589C">
        <w:rPr>
          <w:rFonts w:cstheme="minorHAnsi"/>
        </w:rPr>
        <w:t>,</w:t>
      </w:r>
      <w:r w:rsidRPr="0075589C">
        <w:rPr>
          <w:rFonts w:cstheme="minorHAnsi"/>
        </w:rPr>
        <w:t xml:space="preserve"> and dissipate our health through stress, food, inactivity, chemicals</w:t>
      </w:r>
      <w:r w:rsidR="00546888" w:rsidRPr="0075589C">
        <w:rPr>
          <w:rFonts w:cstheme="minorHAnsi"/>
        </w:rPr>
        <w:t>,</w:t>
      </w:r>
      <w:r w:rsidRPr="0075589C">
        <w:rPr>
          <w:rFonts w:cstheme="minorHAnsi"/>
        </w:rPr>
        <w:t xml:space="preserve"> and sex</w:t>
      </w:r>
      <w:r w:rsidR="00546888" w:rsidRPr="0075589C">
        <w:rPr>
          <w:rFonts w:cstheme="minorHAnsi"/>
        </w:rPr>
        <w:t>.</w:t>
      </w:r>
      <w:r w:rsidRPr="0075589C">
        <w:rPr>
          <w:rFonts w:cstheme="minorHAnsi"/>
        </w:rPr>
        <w:t xml:space="preserve"> When we have no money, we are encouraged to use credit cards. We are taught that we are all entitled to support and care</w:t>
      </w:r>
      <w:r w:rsidR="00A77D24" w:rsidRPr="0075589C">
        <w:rPr>
          <w:rFonts w:cstheme="minorHAnsi"/>
        </w:rPr>
        <w:t>,</w:t>
      </w:r>
      <w:r w:rsidRPr="0075589C">
        <w:rPr>
          <w:rFonts w:cstheme="minorHAnsi"/>
        </w:rPr>
        <w:t xml:space="preserve"> even if we choose to live irresponsibly. The Bible makes it clear, however, that no one gets away with anything. The outcomes of your choices will always be subject to the unchanging law of cause and effect, which is just as real now as it ever was. Ignoring your limitations will damage you and your community. As a Christian</w:t>
      </w:r>
      <w:r w:rsidR="00AE6C6C" w:rsidRPr="0075589C">
        <w:rPr>
          <w:rFonts w:cstheme="minorHAnsi"/>
        </w:rPr>
        <w:t>,</w:t>
      </w:r>
      <w:r w:rsidRPr="0075589C">
        <w:rPr>
          <w:rFonts w:cstheme="minorHAnsi"/>
        </w:rPr>
        <w:t xml:space="preserve"> you cannot afford to get caught up in cultural illusions. </w:t>
      </w:r>
      <w:bookmarkStart w:id="7" w:name="_Hlk156978033"/>
      <w:r w:rsidR="00A77D24" w:rsidRPr="0075589C">
        <w:rPr>
          <w:rFonts w:cstheme="minorHAnsi"/>
        </w:rPr>
        <w:t>Misorientation is all around you, so you must make it your business to defend and train the unique and precious creature that you are.</w:t>
      </w:r>
      <w:bookmarkEnd w:id="7"/>
    </w:p>
    <w:p w14:paraId="616CBE82" w14:textId="77777777" w:rsidR="00026E10" w:rsidRPr="0075589C" w:rsidRDefault="00026E10" w:rsidP="001131F2">
      <w:pPr>
        <w:jc w:val="both"/>
        <w:rPr>
          <w:rFonts w:cstheme="minorHAnsi"/>
        </w:rPr>
      </w:pPr>
    </w:p>
    <w:p w14:paraId="23D55F90" w14:textId="77777777" w:rsidR="002B24C9" w:rsidRPr="0075589C" w:rsidRDefault="004350E9" w:rsidP="001131F2">
      <w:pPr>
        <w:jc w:val="both"/>
        <w:rPr>
          <w:rFonts w:cstheme="minorHAnsi"/>
        </w:rPr>
      </w:pPr>
      <w:r w:rsidRPr="0075589C">
        <w:rPr>
          <w:rFonts w:cstheme="minorHAnsi"/>
        </w:rPr>
        <w:t xml:space="preserve">Let’s look at </w:t>
      </w:r>
      <w:r w:rsidR="001131F2" w:rsidRPr="0075589C">
        <w:rPr>
          <w:rFonts w:cstheme="minorHAnsi"/>
        </w:rPr>
        <w:t>Nancy’s</w:t>
      </w:r>
      <w:r w:rsidR="00792BF5" w:rsidRPr="0075589C">
        <w:rPr>
          <w:rFonts w:cstheme="minorHAnsi"/>
        </w:rPr>
        <w:t xml:space="preserve"> translation</w:t>
      </w:r>
      <w:r w:rsidR="002C3384" w:rsidRPr="0075589C">
        <w:rPr>
          <w:rFonts w:cstheme="minorHAnsi"/>
        </w:rPr>
        <w:t xml:space="preserve"> and</w:t>
      </w:r>
      <w:r w:rsidR="00792BF5" w:rsidRPr="0075589C">
        <w:rPr>
          <w:rFonts w:cstheme="minorHAnsi"/>
        </w:rPr>
        <w:t xml:space="preserve"> </w:t>
      </w:r>
      <w:r w:rsidR="00DC67FB" w:rsidRPr="0075589C">
        <w:rPr>
          <w:rFonts w:cstheme="minorHAnsi"/>
        </w:rPr>
        <w:t xml:space="preserve">paraphrase of </w:t>
      </w:r>
      <w:r w:rsidR="008F5F99" w:rsidRPr="0075589C">
        <w:rPr>
          <w:rFonts w:cstheme="minorHAnsi"/>
          <w:b/>
        </w:rPr>
        <w:t>Ephesians 5:</w:t>
      </w:r>
      <w:r w:rsidRPr="0075589C">
        <w:rPr>
          <w:rFonts w:cstheme="minorHAnsi"/>
          <w:b/>
        </w:rPr>
        <w:t>13-18</w:t>
      </w:r>
      <w:r w:rsidR="00CA1992" w:rsidRPr="0075589C">
        <w:rPr>
          <w:rFonts w:cstheme="minorHAnsi"/>
        </w:rPr>
        <w:t>.</w:t>
      </w:r>
    </w:p>
    <w:p w14:paraId="4BBFE516" w14:textId="77777777" w:rsidR="002B24C9" w:rsidRPr="0075589C" w:rsidRDefault="002B24C9" w:rsidP="001131F2">
      <w:pPr>
        <w:jc w:val="both"/>
        <w:rPr>
          <w:rFonts w:cstheme="minorHAnsi"/>
        </w:rPr>
      </w:pPr>
    </w:p>
    <w:p w14:paraId="1BC46BAA" w14:textId="100F6C8F" w:rsidR="00267131" w:rsidRPr="0075589C" w:rsidRDefault="001104FC" w:rsidP="00267131">
      <w:pPr>
        <w:ind w:left="720" w:right="720"/>
        <w:jc w:val="both"/>
        <w:rPr>
          <w:rFonts w:cstheme="minorHAnsi"/>
        </w:rPr>
      </w:pPr>
      <w:bookmarkStart w:id="8" w:name="_Hlk504062128"/>
      <w:r w:rsidRPr="0075589C">
        <w:rPr>
          <w:rFonts w:cstheme="minorHAnsi"/>
          <w:vertAlign w:val="superscript"/>
        </w:rPr>
        <w:t>13</w:t>
      </w:r>
      <w:r w:rsidRPr="0075589C">
        <w:rPr>
          <w:rFonts w:cstheme="minorHAnsi"/>
        </w:rPr>
        <w:t xml:space="preserve">All reprovable things are revealed for what they are when they are exposed to the light. </w:t>
      </w:r>
      <w:r w:rsidR="00267131" w:rsidRPr="0075589C">
        <w:rPr>
          <w:rFonts w:cstheme="minorHAnsi"/>
        </w:rPr>
        <w:t xml:space="preserve">Or we could put it this way—everything that is revealed becomes a guiding light. </w:t>
      </w:r>
      <w:r w:rsidR="00267131" w:rsidRPr="0075589C">
        <w:rPr>
          <w:rFonts w:cstheme="minorHAnsi"/>
          <w:vertAlign w:val="superscript"/>
        </w:rPr>
        <w:t>14</w:t>
      </w:r>
      <w:r w:rsidR="00267131" w:rsidRPr="0075589C">
        <w:rPr>
          <w:rFonts w:cstheme="minorHAnsi"/>
        </w:rPr>
        <w:t xml:space="preserve">For this reason it has been said, “Awake, sleeper. Arise from the insensible dead and Christ will illuminate you.” His light will reveal the truth about you, and that truth will guide you to become more like Him. </w:t>
      </w:r>
      <w:r w:rsidR="00267131" w:rsidRPr="0075589C">
        <w:rPr>
          <w:rFonts w:cstheme="minorHAnsi"/>
          <w:vertAlign w:val="superscript"/>
        </w:rPr>
        <w:t>15</w:t>
      </w:r>
      <w:r w:rsidR="00267131" w:rsidRPr="0075589C">
        <w:rPr>
          <w:rFonts w:cstheme="minorHAnsi"/>
        </w:rPr>
        <w:t xml:space="preserve">See that you walk around precisely, mindfully, and sharp-sightedly, not as foolish people without wisdom. Walk wisely. </w:t>
      </w:r>
      <w:r w:rsidR="00267131" w:rsidRPr="0075589C">
        <w:rPr>
          <w:rFonts w:cstheme="minorHAnsi"/>
          <w:vertAlign w:val="superscript"/>
        </w:rPr>
        <w:t>16</w:t>
      </w:r>
      <w:r w:rsidR="00267131" w:rsidRPr="0075589C">
        <w:rPr>
          <w:rFonts w:cstheme="minorHAnsi"/>
        </w:rPr>
        <w:t xml:space="preserve">Walking wisely will buy </w:t>
      </w:r>
      <w:r w:rsidR="00267131" w:rsidRPr="0075589C">
        <w:rPr>
          <w:rFonts w:cstheme="minorHAnsi"/>
        </w:rPr>
        <w:lastRenderedPageBreak/>
        <w:t xml:space="preserve">back the time wasted in time-debt. You must take control of your time because the times that we live in are very misoriented, and that environmental misorientation will </w:t>
      </w:r>
      <w:r w:rsidR="00830DBD" w:rsidRPr="0075589C">
        <w:rPr>
          <w:rFonts w:cstheme="minorHAnsi"/>
        </w:rPr>
        <w:t xml:space="preserve">seek to </w:t>
      </w:r>
      <w:r w:rsidR="00267131" w:rsidRPr="0075589C">
        <w:rPr>
          <w:rFonts w:cstheme="minorHAnsi"/>
        </w:rPr>
        <w:t xml:space="preserve">drive you into misorientation. </w:t>
      </w:r>
      <w:r w:rsidR="00267131" w:rsidRPr="0075589C">
        <w:rPr>
          <w:rFonts w:cstheme="minorHAnsi"/>
          <w:vertAlign w:val="superscript"/>
        </w:rPr>
        <w:t>17</w:t>
      </w:r>
      <w:r w:rsidR="00267131" w:rsidRPr="0075589C">
        <w:rPr>
          <w:rFonts w:cstheme="minorHAnsi"/>
        </w:rPr>
        <w:t xml:space="preserve">Since this is true, do not be mindless and egocentric. Rather, cooperate with what the Lord desires—your orientation. </w:t>
      </w:r>
      <w:r w:rsidR="00267131" w:rsidRPr="0075589C">
        <w:rPr>
          <w:rFonts w:cstheme="minorHAnsi"/>
          <w:b/>
          <w:vertAlign w:val="superscript"/>
        </w:rPr>
        <w:t>18</w:t>
      </w:r>
      <w:r w:rsidR="00267131" w:rsidRPr="0075589C">
        <w:rPr>
          <w:rFonts w:cstheme="minorHAnsi"/>
        </w:rPr>
        <w:t xml:space="preserve">Stop wasting your resources like a foolish drunk person. This kind of wasteful mindlessness fractures the soul. Instead, unify your soul by walking around mindfully and precisely, filled with the Spirit of God. </w:t>
      </w:r>
    </w:p>
    <w:bookmarkEnd w:id="8"/>
    <w:p w14:paraId="59631719" w14:textId="77777777" w:rsidR="002B24C9" w:rsidRPr="0075589C" w:rsidRDefault="002B24C9" w:rsidP="001131F2">
      <w:pPr>
        <w:jc w:val="both"/>
        <w:rPr>
          <w:rFonts w:cstheme="minorHAnsi"/>
        </w:rPr>
      </w:pPr>
    </w:p>
    <w:p w14:paraId="4979F8B7" w14:textId="77777777" w:rsidR="00C90FF1" w:rsidRPr="0075589C" w:rsidRDefault="00C90FF1" w:rsidP="001131F2">
      <w:pPr>
        <w:jc w:val="both"/>
        <w:rPr>
          <w:rFonts w:cstheme="minorHAnsi"/>
        </w:rPr>
      </w:pPr>
      <w:r w:rsidRPr="0075589C">
        <w:rPr>
          <w:rFonts w:cstheme="minorHAnsi"/>
        </w:rPr>
        <w:t>Take a deep breath.</w:t>
      </w:r>
    </w:p>
    <w:p w14:paraId="67476E21" w14:textId="77777777" w:rsidR="00C90FF1" w:rsidRPr="0075589C" w:rsidRDefault="00C90FF1" w:rsidP="001131F2">
      <w:pPr>
        <w:jc w:val="both"/>
        <w:rPr>
          <w:rFonts w:cstheme="minorHAnsi"/>
        </w:rPr>
      </w:pPr>
    </w:p>
    <w:p w14:paraId="3A58C62C" w14:textId="73453738" w:rsidR="002B24C9" w:rsidRPr="0075589C" w:rsidRDefault="002B24C9" w:rsidP="001131F2">
      <w:pPr>
        <w:jc w:val="both"/>
        <w:rPr>
          <w:rFonts w:cstheme="minorHAnsi"/>
        </w:rPr>
      </w:pPr>
      <w:r w:rsidRPr="0075589C">
        <w:rPr>
          <w:rFonts w:cstheme="minorHAnsi"/>
        </w:rPr>
        <w:t xml:space="preserve">You do not have the time to do everything. Karis Fellowships gives you lots of tools and encourages you to practice them, but you cannot </w:t>
      </w:r>
      <w:r w:rsidR="00792BF5" w:rsidRPr="0075589C">
        <w:rPr>
          <w:rFonts w:cstheme="minorHAnsi"/>
        </w:rPr>
        <w:t xml:space="preserve">use </w:t>
      </w:r>
      <w:r w:rsidR="003F5A4A" w:rsidRPr="0075589C">
        <w:rPr>
          <w:rFonts w:cstheme="minorHAnsi"/>
        </w:rPr>
        <w:t xml:space="preserve">all of </w:t>
      </w:r>
      <w:r w:rsidRPr="0075589C">
        <w:rPr>
          <w:rFonts w:cstheme="minorHAnsi"/>
        </w:rPr>
        <w:t xml:space="preserve">them, all </w:t>
      </w:r>
      <w:r w:rsidR="00585B49" w:rsidRPr="0075589C">
        <w:rPr>
          <w:rFonts w:cstheme="minorHAnsi"/>
        </w:rPr>
        <w:t xml:space="preserve">of </w:t>
      </w:r>
      <w:r w:rsidRPr="0075589C">
        <w:rPr>
          <w:rFonts w:cstheme="minorHAnsi"/>
        </w:rPr>
        <w:t xml:space="preserve">the time. You are like a craftsman who </w:t>
      </w:r>
      <w:r w:rsidR="0048348B" w:rsidRPr="0075589C">
        <w:rPr>
          <w:rFonts w:cstheme="minorHAnsi"/>
        </w:rPr>
        <w:t xml:space="preserve">works </w:t>
      </w:r>
      <w:r w:rsidRPr="0075589C">
        <w:rPr>
          <w:rFonts w:cstheme="minorHAnsi"/>
        </w:rPr>
        <w:t xml:space="preserve">with his tools as he goes about his business, </w:t>
      </w:r>
      <w:r w:rsidR="00621C12" w:rsidRPr="0075589C">
        <w:rPr>
          <w:rFonts w:cstheme="minorHAnsi"/>
        </w:rPr>
        <w:t>using only the tools that are working for him today</w:t>
      </w:r>
      <w:r w:rsidRPr="0075589C">
        <w:rPr>
          <w:rFonts w:cstheme="minorHAnsi"/>
        </w:rPr>
        <w:t>. He knows his too</w:t>
      </w:r>
      <w:r w:rsidR="008F5F99" w:rsidRPr="0075589C">
        <w:rPr>
          <w:rFonts w:cstheme="minorHAnsi"/>
        </w:rPr>
        <w:t xml:space="preserve">ls, and </w:t>
      </w:r>
      <w:r w:rsidR="00FC74D2" w:rsidRPr="0075589C">
        <w:rPr>
          <w:rFonts w:cstheme="minorHAnsi"/>
        </w:rPr>
        <w:t xml:space="preserve">he </w:t>
      </w:r>
      <w:r w:rsidR="008F5F99" w:rsidRPr="0075589C">
        <w:rPr>
          <w:rFonts w:cstheme="minorHAnsi"/>
        </w:rPr>
        <w:t>knows which</w:t>
      </w:r>
      <w:r w:rsidRPr="0075589C">
        <w:rPr>
          <w:rFonts w:cstheme="minorHAnsi"/>
        </w:rPr>
        <w:t xml:space="preserve"> tool</w:t>
      </w:r>
      <w:r w:rsidR="008F5F99" w:rsidRPr="0075589C">
        <w:rPr>
          <w:rFonts w:cstheme="minorHAnsi"/>
        </w:rPr>
        <w:t xml:space="preserve"> is right for the job</w:t>
      </w:r>
      <w:r w:rsidR="008C2D9A" w:rsidRPr="0075589C">
        <w:rPr>
          <w:rFonts w:cstheme="minorHAnsi"/>
        </w:rPr>
        <w:t xml:space="preserve">. </w:t>
      </w:r>
      <w:r w:rsidR="00FC74D2" w:rsidRPr="0075589C">
        <w:rPr>
          <w:rFonts w:cstheme="minorHAnsi"/>
        </w:rPr>
        <w:t>You</w:t>
      </w:r>
      <w:r w:rsidR="008F5F99" w:rsidRPr="0075589C">
        <w:rPr>
          <w:rFonts w:cstheme="minorHAnsi"/>
        </w:rPr>
        <w:t xml:space="preserve"> become efficient and save time when </w:t>
      </w:r>
      <w:r w:rsidR="00FC74D2" w:rsidRPr="0075589C">
        <w:rPr>
          <w:rFonts w:cstheme="minorHAnsi"/>
        </w:rPr>
        <w:t>you</w:t>
      </w:r>
      <w:r w:rsidRPr="0075589C">
        <w:rPr>
          <w:rFonts w:cstheme="minorHAnsi"/>
        </w:rPr>
        <w:t xml:space="preserve"> know how to use the right tool for the job.</w:t>
      </w:r>
    </w:p>
    <w:p w14:paraId="7AB76C2F" w14:textId="77777777" w:rsidR="002B24C9" w:rsidRPr="0075589C" w:rsidRDefault="002B24C9" w:rsidP="001131F2">
      <w:pPr>
        <w:jc w:val="both"/>
        <w:rPr>
          <w:rFonts w:cstheme="minorHAnsi"/>
        </w:rPr>
      </w:pPr>
    </w:p>
    <w:p w14:paraId="69BE3DFC" w14:textId="6CD1B2E8" w:rsidR="008C2D9A" w:rsidRPr="0075589C" w:rsidRDefault="008C2D9A" w:rsidP="001131F2">
      <w:pPr>
        <w:jc w:val="both"/>
        <w:rPr>
          <w:rFonts w:cstheme="minorHAnsi"/>
        </w:rPr>
      </w:pPr>
      <w:r w:rsidRPr="0075589C">
        <w:rPr>
          <w:rFonts w:cstheme="minorHAnsi"/>
        </w:rPr>
        <w:t xml:space="preserve">In </w:t>
      </w:r>
      <w:r w:rsidR="00B27F81" w:rsidRPr="0075589C">
        <w:rPr>
          <w:rFonts w:cstheme="minorHAnsi"/>
        </w:rPr>
        <w:t>this passage,</w:t>
      </w:r>
      <w:r w:rsidRPr="0075589C">
        <w:rPr>
          <w:rFonts w:cstheme="minorHAnsi"/>
        </w:rPr>
        <w:t xml:space="preserve"> Paul gives us </w:t>
      </w:r>
      <w:r w:rsidR="0050405D">
        <w:rPr>
          <w:rFonts w:cstheme="minorHAnsi"/>
        </w:rPr>
        <w:t>guidance</w:t>
      </w:r>
      <w:r w:rsidRPr="0075589C">
        <w:rPr>
          <w:rFonts w:cstheme="minorHAnsi"/>
        </w:rPr>
        <w:t xml:space="preserve"> that help</w:t>
      </w:r>
      <w:r w:rsidR="0050405D">
        <w:rPr>
          <w:rFonts w:cstheme="minorHAnsi"/>
        </w:rPr>
        <w:t>s</w:t>
      </w:r>
      <w:r w:rsidRPr="0075589C">
        <w:rPr>
          <w:rFonts w:cstheme="minorHAnsi"/>
        </w:rPr>
        <w:t xml:space="preserve"> us manage our resources, especially </w:t>
      </w:r>
      <w:r w:rsidR="00B27F81" w:rsidRPr="0075589C">
        <w:rPr>
          <w:rFonts w:cstheme="minorHAnsi"/>
        </w:rPr>
        <w:t xml:space="preserve">the </w:t>
      </w:r>
      <w:proofErr w:type="gramStart"/>
      <w:r w:rsidR="00B27F81" w:rsidRPr="0075589C">
        <w:rPr>
          <w:rFonts w:cstheme="minorHAnsi"/>
        </w:rPr>
        <w:t>resource</w:t>
      </w:r>
      <w:proofErr w:type="gramEnd"/>
      <w:r w:rsidR="00B27F81" w:rsidRPr="0075589C">
        <w:rPr>
          <w:rFonts w:cstheme="minorHAnsi"/>
        </w:rPr>
        <w:t xml:space="preserve"> of </w:t>
      </w:r>
      <w:r w:rsidRPr="0075589C">
        <w:rPr>
          <w:rFonts w:cstheme="minorHAnsi"/>
        </w:rPr>
        <w:t xml:space="preserve">time. </w:t>
      </w:r>
    </w:p>
    <w:p w14:paraId="425CD094" w14:textId="77777777" w:rsidR="002B24C9" w:rsidRPr="0075589C" w:rsidRDefault="002B24C9" w:rsidP="001131F2">
      <w:pPr>
        <w:jc w:val="both"/>
        <w:rPr>
          <w:rFonts w:cstheme="minorHAnsi"/>
        </w:rPr>
      </w:pPr>
    </w:p>
    <w:p w14:paraId="7DBA840C" w14:textId="763E6E8C" w:rsidR="00E40E60" w:rsidRPr="0075589C" w:rsidRDefault="00E40E60" w:rsidP="001131F2">
      <w:pPr>
        <w:pStyle w:val="ListParagraph"/>
        <w:numPr>
          <w:ilvl w:val="0"/>
          <w:numId w:val="1"/>
        </w:numPr>
        <w:jc w:val="both"/>
        <w:rPr>
          <w:rFonts w:cstheme="minorHAnsi"/>
        </w:rPr>
      </w:pPr>
      <w:r w:rsidRPr="0075589C">
        <w:rPr>
          <w:rFonts w:cstheme="minorHAnsi"/>
          <w:b/>
        </w:rPr>
        <w:t>We mu</w:t>
      </w:r>
      <w:r w:rsidR="002300A7" w:rsidRPr="0075589C">
        <w:rPr>
          <w:rFonts w:cstheme="minorHAnsi"/>
          <w:b/>
        </w:rPr>
        <w:t xml:space="preserve">st allow </w:t>
      </w:r>
      <w:r w:rsidR="001104FC" w:rsidRPr="0075589C">
        <w:rPr>
          <w:rFonts w:cstheme="minorHAnsi"/>
          <w:b/>
        </w:rPr>
        <w:t xml:space="preserve">every </w:t>
      </w:r>
      <w:r w:rsidR="002300A7" w:rsidRPr="0075589C">
        <w:rPr>
          <w:rFonts w:cstheme="minorHAnsi"/>
          <w:b/>
        </w:rPr>
        <w:t>area of our live</w:t>
      </w:r>
      <w:r w:rsidR="00C90FF1" w:rsidRPr="0075589C">
        <w:rPr>
          <w:rFonts w:cstheme="minorHAnsi"/>
          <w:b/>
        </w:rPr>
        <w:t>s</w:t>
      </w:r>
      <w:r w:rsidRPr="0075589C">
        <w:rPr>
          <w:rFonts w:cstheme="minorHAnsi"/>
          <w:b/>
        </w:rPr>
        <w:t xml:space="preserve"> to be revealed</w:t>
      </w:r>
      <w:r w:rsidR="00923121" w:rsidRPr="0075589C">
        <w:rPr>
          <w:rFonts w:cstheme="minorHAnsi"/>
          <w:b/>
        </w:rPr>
        <w:t xml:space="preserve"> for what it is</w:t>
      </w:r>
      <w:r w:rsidRPr="0075589C">
        <w:rPr>
          <w:rFonts w:cstheme="minorHAnsi"/>
        </w:rPr>
        <w:t xml:space="preserve"> </w:t>
      </w:r>
    </w:p>
    <w:p w14:paraId="7768A8BB" w14:textId="3E772D2D" w:rsidR="00E40E60" w:rsidRPr="0075589C" w:rsidRDefault="001104FC" w:rsidP="001104FC">
      <w:pPr>
        <w:widowControl w:val="0"/>
        <w:ind w:left="360"/>
        <w:jc w:val="both"/>
        <w:rPr>
          <w:rFonts w:cstheme="minorHAnsi"/>
        </w:rPr>
      </w:pPr>
      <w:r w:rsidRPr="0075589C">
        <w:rPr>
          <w:rFonts w:cstheme="minorHAnsi"/>
        </w:rPr>
        <w:t>How are you using your time? Are you using your time to save your Idol’s life or to nurture your True Self? You need time to rest, work, and play.</w:t>
      </w:r>
      <w:r w:rsidR="00E40E60" w:rsidRPr="0075589C">
        <w:rPr>
          <w:rFonts w:cstheme="minorHAnsi"/>
        </w:rPr>
        <w:t xml:space="preserve"> </w:t>
      </w:r>
    </w:p>
    <w:p w14:paraId="051E0F30" w14:textId="77777777" w:rsidR="00E40E60" w:rsidRPr="0075589C" w:rsidRDefault="00E40E60" w:rsidP="001131F2">
      <w:pPr>
        <w:widowControl w:val="0"/>
        <w:jc w:val="both"/>
        <w:rPr>
          <w:rFonts w:cstheme="minorHAnsi"/>
        </w:rPr>
      </w:pPr>
    </w:p>
    <w:p w14:paraId="6D3964A6" w14:textId="77777777" w:rsidR="00E40E60" w:rsidRPr="0075589C" w:rsidRDefault="00E40E60" w:rsidP="001131F2">
      <w:pPr>
        <w:widowControl w:val="0"/>
        <w:ind w:left="360"/>
        <w:jc w:val="both"/>
        <w:rPr>
          <w:rFonts w:cstheme="minorHAnsi"/>
        </w:rPr>
      </w:pPr>
      <w:r w:rsidRPr="0075589C">
        <w:rPr>
          <w:rFonts w:cstheme="minorHAnsi"/>
        </w:rPr>
        <w:t xml:space="preserve">Do you know that you cannot focus your mind productively for more than </w:t>
      </w:r>
      <w:r w:rsidR="00FC74D2" w:rsidRPr="0075589C">
        <w:rPr>
          <w:rFonts w:cstheme="minorHAnsi"/>
        </w:rPr>
        <w:t xml:space="preserve">sixty </w:t>
      </w:r>
      <w:r w:rsidRPr="0075589C">
        <w:rPr>
          <w:rFonts w:cstheme="minorHAnsi"/>
        </w:rPr>
        <w:t xml:space="preserve">to </w:t>
      </w:r>
      <w:r w:rsidR="00FC74D2" w:rsidRPr="0075589C">
        <w:rPr>
          <w:rFonts w:cstheme="minorHAnsi"/>
        </w:rPr>
        <w:t>ninety</w:t>
      </w:r>
      <w:r w:rsidRPr="0075589C">
        <w:rPr>
          <w:rFonts w:cstheme="minorHAnsi"/>
        </w:rPr>
        <w:t xml:space="preserve"> minutes? You need to pace yourself, take breaks, </w:t>
      </w:r>
      <w:r w:rsidR="0005758E" w:rsidRPr="0075589C">
        <w:rPr>
          <w:rFonts w:cstheme="minorHAnsi"/>
        </w:rPr>
        <w:t>and perhaps</w:t>
      </w:r>
      <w:r w:rsidRPr="0075589C">
        <w:rPr>
          <w:rFonts w:cstheme="minorHAnsi"/>
        </w:rPr>
        <w:t xml:space="preserve"> work on two completely different kinds of projects to give your mind a rest. Use a timer and </w:t>
      </w:r>
      <w:proofErr w:type="gramStart"/>
      <w:r w:rsidRPr="0075589C">
        <w:rPr>
          <w:rFonts w:cstheme="minorHAnsi"/>
        </w:rPr>
        <w:t>plan ahead</w:t>
      </w:r>
      <w:proofErr w:type="gramEnd"/>
      <w:r w:rsidR="00BF4BDA" w:rsidRPr="0075589C">
        <w:rPr>
          <w:rFonts w:cstheme="minorHAnsi"/>
        </w:rPr>
        <w:t>. How</w:t>
      </w:r>
      <w:r w:rsidRPr="0075589C">
        <w:rPr>
          <w:rFonts w:cstheme="minorHAnsi"/>
        </w:rPr>
        <w:t xml:space="preserve"> long will </w:t>
      </w:r>
      <w:r w:rsidR="00B26382" w:rsidRPr="0075589C">
        <w:rPr>
          <w:rFonts w:cstheme="minorHAnsi"/>
        </w:rPr>
        <w:t xml:space="preserve">you </w:t>
      </w:r>
      <w:r w:rsidRPr="0075589C">
        <w:rPr>
          <w:rFonts w:cstheme="minorHAnsi"/>
        </w:rPr>
        <w:t>work</w:t>
      </w:r>
      <w:r w:rsidR="00BF4BDA" w:rsidRPr="0075589C">
        <w:rPr>
          <w:rFonts w:cstheme="minorHAnsi"/>
        </w:rPr>
        <w:t>? How</w:t>
      </w:r>
      <w:r w:rsidRPr="0075589C">
        <w:rPr>
          <w:rFonts w:cstheme="minorHAnsi"/>
        </w:rPr>
        <w:t xml:space="preserve"> long will </w:t>
      </w:r>
      <w:r w:rsidR="00B26382" w:rsidRPr="0075589C">
        <w:rPr>
          <w:rFonts w:cstheme="minorHAnsi"/>
        </w:rPr>
        <w:t xml:space="preserve">you </w:t>
      </w:r>
      <w:r w:rsidRPr="0075589C">
        <w:rPr>
          <w:rFonts w:cstheme="minorHAnsi"/>
        </w:rPr>
        <w:t>play</w:t>
      </w:r>
      <w:r w:rsidR="00BF4BDA" w:rsidRPr="0075589C">
        <w:rPr>
          <w:rFonts w:cstheme="minorHAnsi"/>
        </w:rPr>
        <w:t>?</w:t>
      </w:r>
      <w:r w:rsidRPr="0075589C">
        <w:rPr>
          <w:rFonts w:cstheme="minorHAnsi"/>
        </w:rPr>
        <w:t xml:space="preserve"> </w:t>
      </w:r>
    </w:p>
    <w:p w14:paraId="4DD727B2" w14:textId="77777777" w:rsidR="002B24C9" w:rsidRPr="0075589C" w:rsidRDefault="002B24C9" w:rsidP="001131F2">
      <w:pPr>
        <w:jc w:val="both"/>
        <w:rPr>
          <w:rFonts w:cstheme="minorHAnsi"/>
        </w:rPr>
      </w:pPr>
    </w:p>
    <w:p w14:paraId="521AA703" w14:textId="77777777" w:rsidR="00E40E60" w:rsidRPr="0075589C" w:rsidRDefault="00E40E60" w:rsidP="001131F2">
      <w:pPr>
        <w:pStyle w:val="ListParagraph"/>
        <w:numPr>
          <w:ilvl w:val="0"/>
          <w:numId w:val="1"/>
        </w:numPr>
        <w:jc w:val="both"/>
        <w:rPr>
          <w:rFonts w:cstheme="minorHAnsi"/>
        </w:rPr>
      </w:pPr>
      <w:r w:rsidRPr="0075589C">
        <w:rPr>
          <w:rFonts w:cstheme="minorHAnsi"/>
          <w:b/>
        </w:rPr>
        <w:t>Wake up! Get real! Engage!</w:t>
      </w:r>
      <w:r w:rsidRPr="0075589C">
        <w:rPr>
          <w:rFonts w:cstheme="minorHAnsi"/>
        </w:rPr>
        <w:t xml:space="preserve"> </w:t>
      </w:r>
    </w:p>
    <w:p w14:paraId="638605A4" w14:textId="059A1BBC" w:rsidR="0005758E" w:rsidRPr="0075589C" w:rsidRDefault="00E40E60" w:rsidP="001131F2">
      <w:pPr>
        <w:ind w:left="360"/>
        <w:jc w:val="both"/>
        <w:rPr>
          <w:rFonts w:cstheme="minorHAnsi"/>
        </w:rPr>
      </w:pPr>
      <w:r w:rsidRPr="0075589C">
        <w:rPr>
          <w:rFonts w:cstheme="minorHAnsi"/>
        </w:rPr>
        <w:t>Allow the ligh</w:t>
      </w:r>
      <w:r w:rsidR="002300A7" w:rsidRPr="0075589C">
        <w:rPr>
          <w:rFonts w:cstheme="minorHAnsi"/>
        </w:rPr>
        <w:t>t of Jesus to shine o</w:t>
      </w:r>
      <w:r w:rsidR="0005758E" w:rsidRPr="0075589C">
        <w:rPr>
          <w:rFonts w:cstheme="minorHAnsi"/>
        </w:rPr>
        <w:t xml:space="preserve">n your </w:t>
      </w:r>
      <w:r w:rsidR="00932A9D" w:rsidRPr="0075589C">
        <w:rPr>
          <w:rFonts w:cstheme="minorHAnsi"/>
        </w:rPr>
        <w:t>life</w:t>
      </w:r>
      <w:r w:rsidR="0005758E" w:rsidRPr="0075589C">
        <w:rPr>
          <w:rFonts w:cstheme="minorHAnsi"/>
        </w:rPr>
        <w:t>.</w:t>
      </w:r>
      <w:r w:rsidR="00075FC6" w:rsidRPr="0075589C">
        <w:rPr>
          <w:rFonts w:cstheme="minorHAnsi"/>
        </w:rPr>
        <w:t xml:space="preserve"> </w:t>
      </w:r>
      <w:r w:rsidR="0005758E" w:rsidRPr="0075589C">
        <w:rPr>
          <w:rFonts w:cstheme="minorHAnsi"/>
        </w:rPr>
        <w:t xml:space="preserve">Compare your life </w:t>
      </w:r>
      <w:r w:rsidR="00075FC6" w:rsidRPr="0075589C">
        <w:rPr>
          <w:rFonts w:cstheme="minorHAnsi"/>
        </w:rPr>
        <w:t xml:space="preserve">with </w:t>
      </w:r>
      <w:r w:rsidR="0005758E" w:rsidRPr="0075589C">
        <w:rPr>
          <w:rFonts w:cstheme="minorHAnsi"/>
        </w:rPr>
        <w:t>His</w:t>
      </w:r>
      <w:r w:rsidR="001104FC" w:rsidRPr="0075589C">
        <w:rPr>
          <w:rFonts w:cstheme="minorHAnsi"/>
        </w:rPr>
        <w:t>,</w:t>
      </w:r>
      <w:r w:rsidR="0005758E" w:rsidRPr="0075589C">
        <w:rPr>
          <w:rFonts w:cstheme="minorHAnsi"/>
        </w:rPr>
        <w:t xml:space="preserve"> and talk to Him about </w:t>
      </w:r>
      <w:r w:rsidR="00075FC6" w:rsidRPr="0075589C">
        <w:rPr>
          <w:rFonts w:cstheme="minorHAnsi"/>
        </w:rPr>
        <w:t xml:space="preserve">your training for today. </w:t>
      </w:r>
      <w:r w:rsidR="00A3201C" w:rsidRPr="0075589C">
        <w:rPr>
          <w:rFonts w:cstheme="minorHAnsi"/>
        </w:rPr>
        <w:t>Ask Him w</w:t>
      </w:r>
      <w:r w:rsidR="00075FC6" w:rsidRPr="0075589C">
        <w:rPr>
          <w:rFonts w:cstheme="minorHAnsi"/>
        </w:rPr>
        <w:t xml:space="preserve">hat qualities </w:t>
      </w:r>
      <w:r w:rsidR="0040601D" w:rsidRPr="0075589C">
        <w:rPr>
          <w:rFonts w:cstheme="minorHAnsi"/>
        </w:rPr>
        <w:t xml:space="preserve">He </w:t>
      </w:r>
      <w:r w:rsidR="00B26382" w:rsidRPr="0075589C">
        <w:rPr>
          <w:rFonts w:cstheme="minorHAnsi"/>
        </w:rPr>
        <w:t xml:space="preserve">would </w:t>
      </w:r>
      <w:r w:rsidR="00075FC6" w:rsidRPr="0075589C">
        <w:rPr>
          <w:rFonts w:cstheme="minorHAnsi"/>
        </w:rPr>
        <w:t>like to develop in your life</w:t>
      </w:r>
      <w:r w:rsidR="00DB5047" w:rsidRPr="0075589C">
        <w:rPr>
          <w:rFonts w:cstheme="minorHAnsi"/>
        </w:rPr>
        <w:t>.</w:t>
      </w:r>
      <w:r w:rsidR="0005758E" w:rsidRPr="0075589C">
        <w:rPr>
          <w:rFonts w:cstheme="minorHAnsi"/>
        </w:rPr>
        <w:t xml:space="preserve"> </w:t>
      </w:r>
    </w:p>
    <w:p w14:paraId="27933F78" w14:textId="77777777" w:rsidR="00E40E60" w:rsidRPr="0075589C" w:rsidRDefault="00E40E60" w:rsidP="001131F2">
      <w:pPr>
        <w:jc w:val="both"/>
        <w:rPr>
          <w:rFonts w:cstheme="minorHAnsi"/>
        </w:rPr>
      </w:pPr>
    </w:p>
    <w:p w14:paraId="56F69EBB" w14:textId="62B1478A" w:rsidR="002B24C9" w:rsidRPr="0075589C" w:rsidRDefault="002B24C9" w:rsidP="001131F2">
      <w:pPr>
        <w:ind w:left="360"/>
        <w:jc w:val="both"/>
        <w:rPr>
          <w:rFonts w:cstheme="minorHAnsi"/>
        </w:rPr>
      </w:pPr>
      <w:r w:rsidRPr="0075589C">
        <w:rPr>
          <w:rFonts w:cstheme="minorHAnsi"/>
        </w:rPr>
        <w:t xml:space="preserve">Jesus is waiting to illuminate you. </w:t>
      </w:r>
      <w:r w:rsidR="00E40E60" w:rsidRPr="0075589C">
        <w:rPr>
          <w:rFonts w:cstheme="minorHAnsi"/>
        </w:rPr>
        <w:t>You might also think of it this way</w:t>
      </w:r>
      <w:r w:rsidR="0040601D" w:rsidRPr="0075589C">
        <w:rPr>
          <w:rFonts w:cstheme="minorHAnsi"/>
        </w:rPr>
        <w:t>:</w:t>
      </w:r>
      <w:r w:rsidR="00E40E60" w:rsidRPr="0075589C">
        <w:rPr>
          <w:rFonts w:cstheme="minorHAnsi"/>
        </w:rPr>
        <w:t xml:space="preserve"> </w:t>
      </w:r>
      <w:r w:rsidRPr="0075589C">
        <w:rPr>
          <w:rFonts w:cstheme="minorHAnsi"/>
        </w:rPr>
        <w:t xml:space="preserve">He is the lighthouse keeper who lights the great lamp </w:t>
      </w:r>
      <w:r w:rsidR="00546888" w:rsidRPr="0075589C">
        <w:rPr>
          <w:rFonts w:cstheme="minorHAnsi"/>
        </w:rPr>
        <w:t>when it is</w:t>
      </w:r>
      <w:r w:rsidRPr="0075589C">
        <w:rPr>
          <w:rFonts w:cstheme="minorHAnsi"/>
        </w:rPr>
        <w:t xml:space="preserve"> night, but most</w:t>
      </w:r>
      <w:r w:rsidR="008F5F99" w:rsidRPr="0075589C">
        <w:rPr>
          <w:rFonts w:cstheme="minorHAnsi"/>
        </w:rPr>
        <w:t xml:space="preserve"> of us will not allow Him into our lighthouse</w:t>
      </w:r>
      <w:r w:rsidRPr="0075589C">
        <w:rPr>
          <w:rFonts w:cstheme="minorHAnsi"/>
        </w:rPr>
        <w:t xml:space="preserve">. We just stand </w:t>
      </w:r>
      <w:r w:rsidR="0040601D" w:rsidRPr="0075589C">
        <w:rPr>
          <w:rFonts w:cstheme="minorHAnsi"/>
        </w:rPr>
        <w:t xml:space="preserve">there—dark, </w:t>
      </w:r>
      <w:r w:rsidRPr="0075589C">
        <w:rPr>
          <w:rFonts w:cstheme="minorHAnsi"/>
        </w:rPr>
        <w:t xml:space="preserve">cold, </w:t>
      </w:r>
      <w:r w:rsidR="00A3201C" w:rsidRPr="0075589C">
        <w:rPr>
          <w:rFonts w:cstheme="minorHAnsi"/>
        </w:rPr>
        <w:t>lifeless</w:t>
      </w:r>
      <w:r w:rsidRPr="0075589C">
        <w:rPr>
          <w:rFonts w:cstheme="minorHAnsi"/>
        </w:rPr>
        <w:t xml:space="preserve">, </w:t>
      </w:r>
      <w:r w:rsidR="00075FC6" w:rsidRPr="0075589C">
        <w:rPr>
          <w:rFonts w:cstheme="minorHAnsi"/>
        </w:rPr>
        <w:t xml:space="preserve">and </w:t>
      </w:r>
      <w:r w:rsidRPr="0075589C">
        <w:rPr>
          <w:rFonts w:cstheme="minorHAnsi"/>
        </w:rPr>
        <w:t>unable to warn others of the rocks that will shipwreck their souls. You are a lighthouse in a storm-tossed and dark world, and Jesus wants to illuminate you with His light. When your la</w:t>
      </w:r>
      <w:r w:rsidR="008F5F99" w:rsidRPr="0075589C">
        <w:rPr>
          <w:rFonts w:cstheme="minorHAnsi"/>
        </w:rPr>
        <w:t>mp is lit</w:t>
      </w:r>
      <w:r w:rsidR="00075FC6" w:rsidRPr="0075589C">
        <w:rPr>
          <w:rFonts w:cstheme="minorHAnsi"/>
        </w:rPr>
        <w:t>,</w:t>
      </w:r>
      <w:r w:rsidR="008F5F99" w:rsidRPr="0075589C">
        <w:rPr>
          <w:rFonts w:cstheme="minorHAnsi"/>
        </w:rPr>
        <w:t xml:space="preserve"> you will have the confidence to stand and shine.</w:t>
      </w:r>
    </w:p>
    <w:p w14:paraId="4E34585B" w14:textId="77777777" w:rsidR="002B24C9" w:rsidRPr="0075589C" w:rsidRDefault="002B24C9" w:rsidP="001131F2">
      <w:pPr>
        <w:jc w:val="both"/>
        <w:rPr>
          <w:rFonts w:cstheme="minorHAnsi"/>
        </w:rPr>
      </w:pPr>
    </w:p>
    <w:p w14:paraId="492E6E87" w14:textId="77777777" w:rsidR="00903222" w:rsidRPr="0075589C" w:rsidRDefault="00903222" w:rsidP="001131F2">
      <w:pPr>
        <w:pStyle w:val="ListParagraph"/>
        <w:numPr>
          <w:ilvl w:val="0"/>
          <w:numId w:val="1"/>
        </w:numPr>
        <w:jc w:val="both"/>
        <w:rPr>
          <w:rFonts w:cstheme="minorHAnsi"/>
        </w:rPr>
      </w:pPr>
      <w:r w:rsidRPr="0075589C">
        <w:rPr>
          <w:rFonts w:cstheme="minorHAnsi"/>
          <w:b/>
        </w:rPr>
        <w:t>Walk around, but do it carefully and mindfully</w:t>
      </w:r>
      <w:r w:rsidRPr="0075589C">
        <w:rPr>
          <w:rFonts w:cstheme="minorHAnsi"/>
        </w:rPr>
        <w:t xml:space="preserve"> </w:t>
      </w:r>
    </w:p>
    <w:p w14:paraId="15531839" w14:textId="477118E3" w:rsidR="00903222" w:rsidRDefault="00903222" w:rsidP="001131F2">
      <w:pPr>
        <w:ind w:left="360"/>
        <w:jc w:val="both"/>
        <w:rPr>
          <w:rFonts w:cstheme="minorHAnsi"/>
        </w:rPr>
      </w:pPr>
      <w:r w:rsidRPr="0075589C">
        <w:rPr>
          <w:rFonts w:cstheme="minorHAnsi"/>
        </w:rPr>
        <w:t xml:space="preserve">You must take control of how you use your time or </w:t>
      </w:r>
      <w:r w:rsidR="008C2D9A" w:rsidRPr="0075589C">
        <w:rPr>
          <w:rFonts w:cstheme="minorHAnsi"/>
        </w:rPr>
        <w:t xml:space="preserve">else </w:t>
      </w:r>
      <w:r w:rsidR="0005758E" w:rsidRPr="0075589C">
        <w:rPr>
          <w:rFonts w:cstheme="minorHAnsi"/>
        </w:rPr>
        <w:t xml:space="preserve">the </w:t>
      </w:r>
      <w:r w:rsidR="00075FC6" w:rsidRPr="0075589C">
        <w:rPr>
          <w:rFonts w:cstheme="minorHAnsi"/>
        </w:rPr>
        <w:t>market economy</w:t>
      </w:r>
      <w:r w:rsidR="0005758E" w:rsidRPr="0075589C">
        <w:rPr>
          <w:rFonts w:cstheme="minorHAnsi"/>
        </w:rPr>
        <w:t xml:space="preserve"> and your compelling needs will</w:t>
      </w:r>
      <w:r w:rsidR="008C2D9A" w:rsidRPr="0075589C">
        <w:rPr>
          <w:rFonts w:cstheme="minorHAnsi"/>
        </w:rPr>
        <w:t xml:space="preserve"> </w:t>
      </w:r>
      <w:r w:rsidR="00546888" w:rsidRPr="0075589C">
        <w:rPr>
          <w:rFonts w:cstheme="minorHAnsi"/>
        </w:rPr>
        <w:t xml:space="preserve">do </w:t>
      </w:r>
      <w:r w:rsidR="002C3384" w:rsidRPr="0075589C">
        <w:rPr>
          <w:rFonts w:cstheme="minorHAnsi"/>
        </w:rPr>
        <w:t xml:space="preserve">it </w:t>
      </w:r>
      <w:r w:rsidR="00546888" w:rsidRPr="0075589C">
        <w:rPr>
          <w:rFonts w:cstheme="minorHAnsi"/>
        </w:rPr>
        <w:t>for you</w:t>
      </w:r>
      <w:r w:rsidRPr="0075589C">
        <w:rPr>
          <w:rFonts w:cstheme="minorHAnsi"/>
        </w:rPr>
        <w:t xml:space="preserve">. </w:t>
      </w:r>
      <w:r w:rsidR="003E4579" w:rsidRPr="0075589C">
        <w:rPr>
          <w:rFonts w:cstheme="minorHAnsi"/>
        </w:rPr>
        <w:t xml:space="preserve">They will steal your time in order to impose their priorities on you. </w:t>
      </w:r>
      <w:r w:rsidR="00164353" w:rsidRPr="0075589C">
        <w:rPr>
          <w:rFonts w:cstheme="minorHAnsi"/>
        </w:rPr>
        <w:t xml:space="preserve">You know the areas of your life that get </w:t>
      </w:r>
      <w:r w:rsidR="00267131" w:rsidRPr="0075589C">
        <w:rPr>
          <w:rFonts w:cstheme="minorHAnsi"/>
        </w:rPr>
        <w:t xml:space="preserve">hijacked by </w:t>
      </w:r>
      <w:r w:rsidR="00164353" w:rsidRPr="0075589C">
        <w:rPr>
          <w:rFonts w:cstheme="minorHAnsi"/>
        </w:rPr>
        <w:t xml:space="preserve">mindless living. Plan ahead. Snatch that time away from the </w:t>
      </w:r>
      <w:r w:rsidR="00830DBD" w:rsidRPr="0075589C">
        <w:rPr>
          <w:rFonts w:cstheme="minorHAnsi"/>
        </w:rPr>
        <w:t xml:space="preserve">jaws of the </w:t>
      </w:r>
      <w:r w:rsidR="00164353" w:rsidRPr="0075589C">
        <w:rPr>
          <w:rFonts w:cstheme="minorHAnsi"/>
        </w:rPr>
        <w:t xml:space="preserve">market and </w:t>
      </w:r>
      <w:r w:rsidR="006B69A7" w:rsidRPr="0075589C">
        <w:rPr>
          <w:rFonts w:cstheme="minorHAnsi"/>
        </w:rPr>
        <w:t xml:space="preserve">your Idol’s mindless craving </w:t>
      </w:r>
      <w:r w:rsidR="00164353" w:rsidRPr="0075589C">
        <w:rPr>
          <w:rFonts w:cstheme="minorHAnsi"/>
        </w:rPr>
        <w:t xml:space="preserve">so that you can use your time for God’s purposes and </w:t>
      </w:r>
      <w:r w:rsidR="008208B6">
        <w:rPr>
          <w:rFonts w:cstheme="minorHAnsi"/>
        </w:rPr>
        <w:t xml:space="preserve">for </w:t>
      </w:r>
      <w:r w:rsidR="00164353" w:rsidRPr="0075589C">
        <w:rPr>
          <w:rFonts w:cstheme="minorHAnsi"/>
        </w:rPr>
        <w:t xml:space="preserve">your own. </w:t>
      </w:r>
      <w:r w:rsidR="0057643D" w:rsidRPr="0075589C">
        <w:rPr>
          <w:rFonts w:cstheme="minorHAnsi"/>
        </w:rPr>
        <w:t xml:space="preserve">Ask God to help you see </w:t>
      </w:r>
      <w:r w:rsidRPr="0075589C">
        <w:rPr>
          <w:rFonts w:cstheme="minorHAnsi"/>
        </w:rPr>
        <w:t>the areas of your life that get caught in</w:t>
      </w:r>
      <w:r w:rsidR="00937FBE" w:rsidRPr="0075589C">
        <w:rPr>
          <w:rFonts w:cstheme="minorHAnsi"/>
        </w:rPr>
        <w:t xml:space="preserve"> reactive</w:t>
      </w:r>
      <w:r w:rsidR="00A3201C" w:rsidRPr="0075589C">
        <w:rPr>
          <w:rFonts w:cstheme="minorHAnsi"/>
        </w:rPr>
        <w:t>,</w:t>
      </w:r>
      <w:r w:rsidRPr="0075589C">
        <w:rPr>
          <w:rFonts w:cstheme="minorHAnsi"/>
        </w:rPr>
        <w:t xml:space="preserve"> mindless living</w:t>
      </w:r>
      <w:r w:rsidR="002300A7" w:rsidRPr="0075589C">
        <w:rPr>
          <w:rFonts w:cstheme="minorHAnsi"/>
        </w:rPr>
        <w:t xml:space="preserve">, </w:t>
      </w:r>
      <w:r w:rsidR="008F4225" w:rsidRPr="0075589C">
        <w:rPr>
          <w:rFonts w:cstheme="minorHAnsi"/>
        </w:rPr>
        <w:t xml:space="preserve">and </w:t>
      </w:r>
      <w:r w:rsidR="002300A7" w:rsidRPr="0075589C">
        <w:rPr>
          <w:rFonts w:cstheme="minorHAnsi"/>
        </w:rPr>
        <w:t xml:space="preserve">then use </w:t>
      </w:r>
      <w:r w:rsidR="0076763D" w:rsidRPr="0075589C">
        <w:rPr>
          <w:rFonts w:cstheme="minorHAnsi"/>
        </w:rPr>
        <w:t>A-S-K</w:t>
      </w:r>
      <w:r w:rsidR="0040601D" w:rsidRPr="0075589C">
        <w:rPr>
          <w:rFonts w:cstheme="minorHAnsi"/>
        </w:rPr>
        <w:t>—</w:t>
      </w:r>
      <w:r w:rsidR="0076763D" w:rsidRPr="0075589C">
        <w:rPr>
          <w:rFonts w:cstheme="minorHAnsi"/>
        </w:rPr>
        <w:t>Ask, Seek, Knock</w:t>
      </w:r>
      <w:r w:rsidR="0040601D" w:rsidRPr="0075589C">
        <w:rPr>
          <w:rFonts w:cstheme="minorHAnsi"/>
        </w:rPr>
        <w:t>—</w:t>
      </w:r>
      <w:r w:rsidR="002300A7" w:rsidRPr="0075589C">
        <w:rPr>
          <w:rFonts w:cstheme="minorHAnsi"/>
        </w:rPr>
        <w:t xml:space="preserve">to take </w:t>
      </w:r>
      <w:r w:rsidR="00546888" w:rsidRPr="0075589C">
        <w:rPr>
          <w:rFonts w:cstheme="minorHAnsi"/>
        </w:rPr>
        <w:t>back your life</w:t>
      </w:r>
      <w:r w:rsidR="002300A7" w:rsidRPr="0075589C">
        <w:rPr>
          <w:rFonts w:cstheme="minorHAnsi"/>
        </w:rPr>
        <w:t xml:space="preserve">. </w:t>
      </w:r>
      <w:r w:rsidR="0057643D" w:rsidRPr="0075589C">
        <w:rPr>
          <w:rFonts w:cstheme="minorHAnsi"/>
        </w:rPr>
        <w:t>Plan</w:t>
      </w:r>
      <w:r w:rsidR="0076763D" w:rsidRPr="0075589C">
        <w:rPr>
          <w:rFonts w:cstheme="minorHAnsi"/>
        </w:rPr>
        <w:t>,</w:t>
      </w:r>
      <w:r w:rsidR="0057643D" w:rsidRPr="0075589C">
        <w:rPr>
          <w:rFonts w:cstheme="minorHAnsi"/>
        </w:rPr>
        <w:t xml:space="preserve"> and then s</w:t>
      </w:r>
      <w:r w:rsidRPr="0075589C">
        <w:rPr>
          <w:rFonts w:cstheme="minorHAnsi"/>
        </w:rPr>
        <w:t>implify your plan</w:t>
      </w:r>
      <w:r w:rsidR="0057643D" w:rsidRPr="0075589C">
        <w:rPr>
          <w:rFonts w:cstheme="minorHAnsi"/>
        </w:rPr>
        <w:t>s</w:t>
      </w:r>
      <w:r w:rsidRPr="0075589C">
        <w:rPr>
          <w:rFonts w:cstheme="minorHAnsi"/>
        </w:rPr>
        <w:t xml:space="preserve">. </w:t>
      </w:r>
      <w:r w:rsidR="00A3201C" w:rsidRPr="0075589C">
        <w:rPr>
          <w:rFonts w:cstheme="minorHAnsi"/>
        </w:rPr>
        <w:t xml:space="preserve">Those simple plans </w:t>
      </w:r>
      <w:r w:rsidR="00F4706F" w:rsidRPr="0075589C">
        <w:rPr>
          <w:rFonts w:cstheme="minorHAnsi"/>
        </w:rPr>
        <w:t>will include</w:t>
      </w:r>
      <w:r w:rsidR="00A3201C" w:rsidRPr="0075589C">
        <w:rPr>
          <w:rFonts w:cstheme="minorHAnsi"/>
        </w:rPr>
        <w:t xml:space="preserve"> provision for the unexpected</w:t>
      </w:r>
      <w:r w:rsidR="00F4706F" w:rsidRPr="0075589C">
        <w:rPr>
          <w:rFonts w:cstheme="minorHAnsi"/>
        </w:rPr>
        <w:t xml:space="preserve">. </w:t>
      </w:r>
      <w:r w:rsidRPr="0075589C">
        <w:rPr>
          <w:rFonts w:cstheme="minorHAnsi"/>
        </w:rPr>
        <w:t xml:space="preserve">Adventure into doing something different with </w:t>
      </w:r>
      <w:r w:rsidR="00A3201C" w:rsidRPr="0075589C">
        <w:rPr>
          <w:rFonts w:cstheme="minorHAnsi"/>
        </w:rPr>
        <w:t xml:space="preserve">your available </w:t>
      </w:r>
      <w:r w:rsidRPr="0075589C">
        <w:rPr>
          <w:rFonts w:cstheme="minorHAnsi"/>
        </w:rPr>
        <w:t>time</w:t>
      </w:r>
      <w:r w:rsidR="0057643D" w:rsidRPr="0075589C">
        <w:rPr>
          <w:rFonts w:cstheme="minorHAnsi"/>
        </w:rPr>
        <w:t>, perhaps learning a new routine or adding a tiny habit</w:t>
      </w:r>
      <w:r w:rsidRPr="0075589C">
        <w:rPr>
          <w:rFonts w:cstheme="minorHAnsi"/>
        </w:rPr>
        <w:t>. Learn</w:t>
      </w:r>
      <w:r w:rsidR="0057643D" w:rsidRPr="0075589C">
        <w:rPr>
          <w:rFonts w:cstheme="minorHAnsi"/>
        </w:rPr>
        <w:t xml:space="preserve"> how</w:t>
      </w:r>
      <w:r w:rsidRPr="0075589C">
        <w:rPr>
          <w:rFonts w:cstheme="minorHAnsi"/>
        </w:rPr>
        <w:t xml:space="preserve"> </w:t>
      </w:r>
      <w:r w:rsidRPr="0075589C">
        <w:rPr>
          <w:rFonts w:cstheme="minorHAnsi"/>
        </w:rPr>
        <w:lastRenderedPageBreak/>
        <w:t>to protect your priorities. Prepare for the unpredictable</w:t>
      </w:r>
      <w:r w:rsidR="00AE6FB3" w:rsidRPr="0075589C">
        <w:rPr>
          <w:rFonts w:cstheme="minorHAnsi"/>
        </w:rPr>
        <w:t>, which will</w:t>
      </w:r>
      <w:r w:rsidRPr="0075589C">
        <w:rPr>
          <w:rFonts w:cstheme="minorHAnsi"/>
        </w:rPr>
        <w:t xml:space="preserve"> </w:t>
      </w:r>
      <w:r w:rsidR="00843639" w:rsidRPr="0075589C">
        <w:rPr>
          <w:rFonts w:cstheme="minorHAnsi"/>
        </w:rPr>
        <w:t xml:space="preserve">surely </w:t>
      </w:r>
      <w:r w:rsidRPr="0075589C">
        <w:rPr>
          <w:rFonts w:cstheme="minorHAnsi"/>
        </w:rPr>
        <w:t xml:space="preserve">come. </w:t>
      </w:r>
      <w:r w:rsidR="0057643D" w:rsidRPr="0075589C">
        <w:rPr>
          <w:rFonts w:cstheme="minorHAnsi"/>
        </w:rPr>
        <w:t xml:space="preserve">Buy back the time you have with </w:t>
      </w:r>
      <w:r w:rsidR="0076763D" w:rsidRPr="0075589C">
        <w:rPr>
          <w:rFonts w:cstheme="minorHAnsi"/>
        </w:rPr>
        <w:t>A-S-A-P</w:t>
      </w:r>
      <w:r w:rsidR="0040601D" w:rsidRPr="0075589C">
        <w:rPr>
          <w:rFonts w:cstheme="minorHAnsi"/>
        </w:rPr>
        <w:t>—</w:t>
      </w:r>
      <w:r w:rsidR="0076763D" w:rsidRPr="0075589C">
        <w:rPr>
          <w:rFonts w:cstheme="minorHAnsi"/>
        </w:rPr>
        <w:t>Ask, S</w:t>
      </w:r>
      <w:r w:rsidR="00843639" w:rsidRPr="0075589C">
        <w:rPr>
          <w:rFonts w:cstheme="minorHAnsi"/>
        </w:rPr>
        <w:t>implify, Adventure, Prioritize</w:t>
      </w:r>
      <w:r w:rsidR="0076763D" w:rsidRPr="0075589C">
        <w:rPr>
          <w:rFonts w:cstheme="minorHAnsi"/>
        </w:rPr>
        <w:t>.</w:t>
      </w:r>
      <w:r w:rsidR="0057643D" w:rsidRPr="0075589C">
        <w:rPr>
          <w:rFonts w:cstheme="minorHAnsi"/>
        </w:rPr>
        <w:t xml:space="preserve"> </w:t>
      </w:r>
    </w:p>
    <w:p w14:paraId="19118A41" w14:textId="77777777" w:rsidR="0050405D" w:rsidRPr="0075589C" w:rsidRDefault="0050405D" w:rsidP="001131F2">
      <w:pPr>
        <w:ind w:left="360"/>
        <w:jc w:val="both"/>
        <w:rPr>
          <w:rFonts w:cstheme="minorHAnsi"/>
        </w:rPr>
      </w:pPr>
    </w:p>
    <w:p w14:paraId="18A492DC" w14:textId="3DED0777" w:rsidR="002B24C9" w:rsidRPr="0075589C" w:rsidRDefault="00903222" w:rsidP="001131F2">
      <w:pPr>
        <w:ind w:left="360"/>
        <w:jc w:val="both"/>
        <w:rPr>
          <w:rFonts w:cstheme="minorHAnsi"/>
        </w:rPr>
      </w:pPr>
      <w:r w:rsidRPr="0075589C">
        <w:rPr>
          <w:rFonts w:cstheme="minorHAnsi"/>
        </w:rPr>
        <w:t xml:space="preserve">One of the best ways </w:t>
      </w:r>
      <w:r w:rsidR="00A86758" w:rsidRPr="0075589C">
        <w:rPr>
          <w:rFonts w:cstheme="minorHAnsi"/>
        </w:rPr>
        <w:t xml:space="preserve">to take control of how you use </w:t>
      </w:r>
      <w:r w:rsidR="00546888" w:rsidRPr="0075589C">
        <w:rPr>
          <w:rFonts w:cstheme="minorHAnsi"/>
        </w:rPr>
        <w:t>y</w:t>
      </w:r>
      <w:r w:rsidR="00A86758" w:rsidRPr="0075589C">
        <w:rPr>
          <w:rFonts w:cstheme="minorHAnsi"/>
        </w:rPr>
        <w:t>our time</w:t>
      </w:r>
      <w:r w:rsidRPr="0075589C">
        <w:rPr>
          <w:rFonts w:cstheme="minorHAnsi"/>
        </w:rPr>
        <w:t xml:space="preserve"> is to</w:t>
      </w:r>
      <w:r w:rsidR="00AE6FB3" w:rsidRPr="0075589C">
        <w:rPr>
          <w:rFonts w:cstheme="minorHAnsi"/>
        </w:rPr>
        <w:t xml:space="preserve"> create</w:t>
      </w:r>
      <w:r w:rsidRPr="0075589C">
        <w:rPr>
          <w:rFonts w:cstheme="minorHAnsi"/>
        </w:rPr>
        <w:t xml:space="preserve"> routines for your necessary activities. Routines cut out the constant </w:t>
      </w:r>
      <w:r w:rsidR="00843639" w:rsidRPr="0075589C">
        <w:rPr>
          <w:rFonts w:cstheme="minorHAnsi"/>
        </w:rPr>
        <w:t>decision-making</w:t>
      </w:r>
      <w:r w:rsidR="00EB23C5" w:rsidRPr="0075589C">
        <w:rPr>
          <w:rFonts w:cstheme="minorHAnsi"/>
        </w:rPr>
        <w:t>, which</w:t>
      </w:r>
      <w:r w:rsidRPr="0075589C">
        <w:rPr>
          <w:rFonts w:cstheme="minorHAnsi"/>
        </w:rPr>
        <w:t xml:space="preserve"> wastes energy</w:t>
      </w:r>
      <w:r w:rsidR="0057643D" w:rsidRPr="0075589C">
        <w:rPr>
          <w:rFonts w:cstheme="minorHAnsi"/>
        </w:rPr>
        <w:t xml:space="preserve"> and</w:t>
      </w:r>
      <w:r w:rsidR="007A1EA3" w:rsidRPr="0075589C">
        <w:rPr>
          <w:rFonts w:cstheme="minorHAnsi"/>
        </w:rPr>
        <w:t xml:space="preserve"> distracts you </w:t>
      </w:r>
      <w:r w:rsidR="00EB23C5" w:rsidRPr="0075589C">
        <w:rPr>
          <w:rFonts w:cstheme="minorHAnsi"/>
        </w:rPr>
        <w:t>from focusing on</w:t>
      </w:r>
      <w:r w:rsidR="007A1EA3" w:rsidRPr="0075589C">
        <w:rPr>
          <w:rFonts w:cstheme="minorHAnsi"/>
        </w:rPr>
        <w:t xml:space="preserve"> your priorities</w:t>
      </w:r>
      <w:r w:rsidRPr="0075589C">
        <w:rPr>
          <w:rFonts w:cstheme="minorHAnsi"/>
        </w:rPr>
        <w:t xml:space="preserve">. </w:t>
      </w:r>
      <w:r w:rsidR="0040601D" w:rsidRPr="0075589C">
        <w:rPr>
          <w:rFonts w:cstheme="minorHAnsi"/>
        </w:rPr>
        <w:t xml:space="preserve">When we go about our routines mindfully, our necessary activities become more efficient and </w:t>
      </w:r>
      <w:r w:rsidR="00A86758" w:rsidRPr="0075589C">
        <w:rPr>
          <w:rFonts w:cstheme="minorHAnsi"/>
        </w:rPr>
        <w:t xml:space="preserve">more </w:t>
      </w:r>
      <w:r w:rsidR="0040601D" w:rsidRPr="0075589C">
        <w:rPr>
          <w:rFonts w:cstheme="minorHAnsi"/>
        </w:rPr>
        <w:t>restful.</w:t>
      </w:r>
      <w:r w:rsidR="002C3384" w:rsidRPr="0075589C">
        <w:rPr>
          <w:rFonts w:cstheme="minorHAnsi"/>
        </w:rPr>
        <w:t xml:space="preserve"> </w:t>
      </w:r>
      <w:r w:rsidRPr="0075589C">
        <w:rPr>
          <w:rFonts w:cstheme="minorHAnsi"/>
        </w:rPr>
        <w:t>Try taking a step toward efficiency by attaching a small activity to a routine that is already in place. For example, if meditation is difficult for you</w:t>
      </w:r>
      <w:r w:rsidR="007C6137" w:rsidRPr="0075589C">
        <w:rPr>
          <w:rFonts w:cstheme="minorHAnsi"/>
        </w:rPr>
        <w:t xml:space="preserve"> and you habitually drink coffee in the morning</w:t>
      </w:r>
      <w:r w:rsidRPr="0075589C">
        <w:rPr>
          <w:rFonts w:cstheme="minorHAnsi"/>
        </w:rPr>
        <w:t xml:space="preserve">, try spending a minute in meditation before </w:t>
      </w:r>
      <w:r w:rsidR="004F2DBF" w:rsidRPr="0075589C">
        <w:rPr>
          <w:rFonts w:cstheme="minorHAnsi"/>
        </w:rPr>
        <w:t xml:space="preserve">you have </w:t>
      </w:r>
      <w:r w:rsidRPr="0075589C">
        <w:rPr>
          <w:rFonts w:cstheme="minorHAnsi"/>
        </w:rPr>
        <w:t xml:space="preserve">your first cup. </w:t>
      </w:r>
    </w:p>
    <w:p w14:paraId="7CA2C61A" w14:textId="77777777" w:rsidR="00903222" w:rsidRPr="0075589C" w:rsidRDefault="00903222" w:rsidP="001131F2">
      <w:pPr>
        <w:jc w:val="both"/>
        <w:rPr>
          <w:rFonts w:cstheme="minorHAnsi"/>
        </w:rPr>
      </w:pPr>
    </w:p>
    <w:p w14:paraId="0B96DEE4" w14:textId="77777777" w:rsidR="0005758E" w:rsidRPr="0075589C" w:rsidRDefault="002B24C9" w:rsidP="001131F2">
      <w:pPr>
        <w:pStyle w:val="ListParagraph"/>
        <w:numPr>
          <w:ilvl w:val="0"/>
          <w:numId w:val="1"/>
        </w:numPr>
        <w:jc w:val="both"/>
        <w:rPr>
          <w:rFonts w:cstheme="minorHAnsi"/>
          <w:b/>
        </w:rPr>
      </w:pPr>
      <w:r w:rsidRPr="0075589C">
        <w:rPr>
          <w:rFonts w:cstheme="minorHAnsi"/>
          <w:b/>
        </w:rPr>
        <w:t xml:space="preserve">Cooperate with </w:t>
      </w:r>
      <w:r w:rsidR="00923121" w:rsidRPr="0075589C">
        <w:rPr>
          <w:rFonts w:cstheme="minorHAnsi"/>
          <w:b/>
        </w:rPr>
        <w:t>God</w:t>
      </w:r>
    </w:p>
    <w:p w14:paraId="57E73165" w14:textId="15592DDF" w:rsidR="00621C12" w:rsidRPr="0075589C" w:rsidRDefault="007C6137" w:rsidP="00EE76DA">
      <w:pPr>
        <w:ind w:left="360"/>
        <w:jc w:val="both"/>
        <w:rPr>
          <w:rFonts w:cstheme="minorHAnsi"/>
        </w:rPr>
      </w:pPr>
      <w:r w:rsidRPr="0075589C">
        <w:rPr>
          <w:rFonts w:cstheme="minorHAnsi"/>
        </w:rPr>
        <w:t xml:space="preserve">Rather than fighting against the currents of your life, learn to go with God’s flow and stay connected to His guidance. The flags of discouragement, frustration, and chronic self-hate will let you know that you are fighting against the current or swimming against the tide. </w:t>
      </w:r>
      <w:r w:rsidR="00AE4885" w:rsidRPr="0075589C">
        <w:rPr>
          <w:rFonts w:cstheme="minorHAnsi"/>
        </w:rPr>
        <w:t xml:space="preserve">On many occasions, </w:t>
      </w:r>
      <w:r w:rsidR="004D11BC" w:rsidRPr="0075589C">
        <w:rPr>
          <w:rFonts w:cstheme="minorHAnsi"/>
        </w:rPr>
        <w:t>I have</w:t>
      </w:r>
      <w:r w:rsidR="00AE4885" w:rsidRPr="0075589C">
        <w:rPr>
          <w:rFonts w:cstheme="minorHAnsi"/>
        </w:rPr>
        <w:t xml:space="preserve"> reluctantly chosen to let go of projects because of limited time. </w:t>
      </w:r>
      <w:r w:rsidR="004D11BC" w:rsidRPr="0075589C">
        <w:rPr>
          <w:rFonts w:cstheme="minorHAnsi"/>
        </w:rPr>
        <w:t>I have</w:t>
      </w:r>
      <w:r w:rsidR="00AE4885" w:rsidRPr="0075589C">
        <w:rPr>
          <w:rFonts w:cstheme="minorHAnsi"/>
        </w:rPr>
        <w:t xml:space="preserve"> then witnessed God and the community competently manage the necessary projects on their own</w:t>
      </w:r>
      <w:r w:rsidR="00830DBD" w:rsidRPr="0075589C">
        <w:rPr>
          <w:rFonts w:cstheme="minorHAnsi"/>
        </w:rPr>
        <w:t xml:space="preserve">. </w:t>
      </w:r>
      <w:r w:rsidR="00621C12" w:rsidRPr="0075589C">
        <w:rPr>
          <w:rFonts w:cstheme="minorHAnsi"/>
        </w:rPr>
        <w:t>Try not to focus so much on fulfilling your goals today, but</w:t>
      </w:r>
      <w:r w:rsidR="00F4706F" w:rsidRPr="0075589C">
        <w:rPr>
          <w:rFonts w:cstheme="minorHAnsi"/>
        </w:rPr>
        <w:t>,</w:t>
      </w:r>
      <w:r w:rsidR="00621C12" w:rsidRPr="0075589C">
        <w:rPr>
          <w:rFonts w:cstheme="minorHAnsi"/>
        </w:rPr>
        <w:t xml:space="preserve"> rather, as you work toward these goals, stay focused on your own training</w:t>
      </w:r>
      <w:r w:rsidR="00EE76DA" w:rsidRPr="0075589C">
        <w:rPr>
          <w:rFonts w:cstheme="minorHAnsi"/>
        </w:rPr>
        <w:t>, your own</w:t>
      </w:r>
      <w:r w:rsidR="00621C12" w:rsidRPr="0075589C">
        <w:rPr>
          <w:rFonts w:cstheme="minorHAnsi"/>
        </w:rPr>
        <w:t xml:space="preserve"> development</w:t>
      </w:r>
      <w:r w:rsidR="00EE76DA" w:rsidRPr="0075589C">
        <w:rPr>
          <w:rFonts w:cstheme="minorHAnsi"/>
        </w:rPr>
        <w:t>,</w:t>
      </w:r>
      <w:r w:rsidR="00621C12" w:rsidRPr="0075589C">
        <w:rPr>
          <w:rFonts w:cstheme="minorHAnsi"/>
        </w:rPr>
        <w:t xml:space="preserve"> and your</w:t>
      </w:r>
      <w:r w:rsidR="00EE76DA" w:rsidRPr="0075589C">
        <w:rPr>
          <w:rFonts w:cstheme="minorHAnsi"/>
        </w:rPr>
        <w:t xml:space="preserve"> own</w:t>
      </w:r>
      <w:r w:rsidR="00621C12" w:rsidRPr="0075589C">
        <w:rPr>
          <w:rFonts w:cstheme="minorHAnsi"/>
        </w:rPr>
        <w:t xml:space="preserve"> connection to God. Ask God and others for help, and do your best to create a balance of work and rest in your own life. It is through engaging with your limitations that you learn to trust God’s ability to support you. </w:t>
      </w:r>
    </w:p>
    <w:p w14:paraId="35F185A7" w14:textId="3E86B864" w:rsidR="0005758E" w:rsidRPr="0075589C" w:rsidRDefault="0005758E" w:rsidP="001131F2">
      <w:pPr>
        <w:ind w:left="360"/>
        <w:jc w:val="both"/>
        <w:rPr>
          <w:rFonts w:cstheme="minorHAnsi"/>
        </w:rPr>
      </w:pPr>
    </w:p>
    <w:p w14:paraId="7C487625" w14:textId="1F9895A4" w:rsidR="00180955" w:rsidRPr="0075589C" w:rsidRDefault="00726761" w:rsidP="001131F2">
      <w:pPr>
        <w:jc w:val="both"/>
        <w:rPr>
          <w:rFonts w:cstheme="minorHAnsi"/>
        </w:rPr>
      </w:pPr>
      <w:r w:rsidRPr="0075589C">
        <w:rPr>
          <w:rFonts w:cstheme="minorHAnsi"/>
        </w:rPr>
        <w:t>Misoriented people really do act crazy, like drunk people. Have you ever been</w:t>
      </w:r>
      <w:r w:rsidR="00DB5047" w:rsidRPr="0075589C">
        <w:rPr>
          <w:rFonts w:cstheme="minorHAnsi"/>
        </w:rPr>
        <w:t xml:space="preserve"> </w:t>
      </w:r>
      <w:r w:rsidR="009434BD" w:rsidRPr="0075589C">
        <w:rPr>
          <w:rFonts w:cstheme="minorHAnsi"/>
        </w:rPr>
        <w:t>controlled by or</w:t>
      </w:r>
      <w:r w:rsidR="009434BD" w:rsidRPr="0075589C">
        <w:rPr>
          <w:rFonts w:cstheme="minorHAnsi"/>
          <w:i/>
          <w:iCs/>
        </w:rPr>
        <w:t xml:space="preserve"> </w:t>
      </w:r>
      <w:r w:rsidR="00DB5047" w:rsidRPr="0075589C">
        <w:rPr>
          <w:rFonts w:cstheme="minorHAnsi"/>
          <w:i/>
          <w:iCs/>
        </w:rPr>
        <w:t>drunk</w:t>
      </w:r>
      <w:r w:rsidR="00DB5047" w:rsidRPr="0075589C">
        <w:rPr>
          <w:rFonts w:cstheme="minorHAnsi"/>
        </w:rPr>
        <w:t xml:space="preserve"> with </w:t>
      </w:r>
      <w:r w:rsidRPr="0075589C">
        <w:rPr>
          <w:rFonts w:cstheme="minorHAnsi"/>
        </w:rPr>
        <w:t>passions, fears, addictions, or compelling needs</w:t>
      </w:r>
      <w:r w:rsidR="00574929" w:rsidRPr="0075589C">
        <w:rPr>
          <w:rFonts w:cstheme="minorHAnsi"/>
        </w:rPr>
        <w:t xml:space="preserve">? </w:t>
      </w:r>
      <w:r w:rsidRPr="0075589C">
        <w:rPr>
          <w:rFonts w:cstheme="minorHAnsi"/>
        </w:rPr>
        <w:t>When that happens, you cannot mindfully manage yourself. You get lost in your egocentric world, which is only concerned with your Idol Self and its pride. When you are drunk with misorientation</w:t>
      </w:r>
      <w:r w:rsidR="00DB7FFA" w:rsidRPr="0075589C">
        <w:rPr>
          <w:rFonts w:cstheme="minorHAnsi"/>
        </w:rPr>
        <w:t>,</w:t>
      </w:r>
      <w:r w:rsidRPr="0075589C">
        <w:rPr>
          <w:rFonts w:cstheme="minorHAnsi"/>
        </w:rPr>
        <w:t xml:space="preserve"> you are one of the insensible dead because you have shut out the</w:t>
      </w:r>
      <w:r w:rsidR="006B69A7" w:rsidRPr="0075589C">
        <w:rPr>
          <w:rFonts w:cstheme="minorHAnsi"/>
        </w:rPr>
        <w:t xml:space="preserve"> living</w:t>
      </w:r>
      <w:r w:rsidRPr="0075589C">
        <w:rPr>
          <w:rFonts w:cstheme="minorHAnsi"/>
        </w:rPr>
        <w:t xml:space="preserve"> </w:t>
      </w:r>
      <w:r w:rsidR="006B69A7" w:rsidRPr="0075589C">
        <w:rPr>
          <w:rFonts w:cstheme="minorHAnsi"/>
        </w:rPr>
        <w:t>S</w:t>
      </w:r>
      <w:r w:rsidRPr="0075589C">
        <w:rPr>
          <w:rFonts w:cstheme="minorHAnsi"/>
        </w:rPr>
        <w:t>pirit of truth</w:t>
      </w:r>
      <w:r w:rsidR="006B69A7" w:rsidRPr="0075589C">
        <w:rPr>
          <w:rFonts w:cstheme="minorHAnsi"/>
        </w:rPr>
        <w:t xml:space="preserve"> and are </w:t>
      </w:r>
      <w:r w:rsidR="006260D3" w:rsidRPr="0075589C">
        <w:rPr>
          <w:rFonts w:cstheme="minorHAnsi"/>
        </w:rPr>
        <w:t>under the control of</w:t>
      </w:r>
      <w:r w:rsidR="006B69A7" w:rsidRPr="0075589C">
        <w:rPr>
          <w:rFonts w:cstheme="minorHAnsi"/>
        </w:rPr>
        <w:t xml:space="preserve"> another god</w:t>
      </w:r>
      <w:r w:rsidRPr="0075589C">
        <w:rPr>
          <w:rFonts w:cstheme="minorHAnsi"/>
        </w:rPr>
        <w:t xml:space="preserve">. Paul warns us against drunkenness of all kinds, not just </w:t>
      </w:r>
      <w:r w:rsidR="006B69A7" w:rsidRPr="0075589C">
        <w:rPr>
          <w:rFonts w:cstheme="minorHAnsi"/>
        </w:rPr>
        <w:t xml:space="preserve">the </w:t>
      </w:r>
      <w:r w:rsidR="006260D3" w:rsidRPr="0075589C">
        <w:rPr>
          <w:rFonts w:cstheme="minorHAnsi"/>
        </w:rPr>
        <w:t xml:space="preserve">drunkenness induced by alcohol. </w:t>
      </w:r>
      <w:r w:rsidRPr="0075589C">
        <w:rPr>
          <w:rFonts w:cstheme="minorHAnsi"/>
        </w:rPr>
        <w:t xml:space="preserve">He calls God’s people to be motivated by </w:t>
      </w:r>
      <w:r w:rsidR="00A82BBA" w:rsidRPr="0075589C">
        <w:rPr>
          <w:rFonts w:cstheme="minorHAnsi"/>
        </w:rPr>
        <w:t xml:space="preserve">God’s </w:t>
      </w:r>
      <w:r w:rsidRPr="0075589C">
        <w:rPr>
          <w:rFonts w:cstheme="minorHAnsi"/>
        </w:rPr>
        <w:t>Spirit</w:t>
      </w:r>
      <w:r w:rsidR="006260D3" w:rsidRPr="0075589C">
        <w:rPr>
          <w:rFonts w:cstheme="minorHAnsi"/>
        </w:rPr>
        <w:t xml:space="preserve"> so that they can take their place</w:t>
      </w:r>
      <w:r w:rsidRPr="0075589C">
        <w:rPr>
          <w:rFonts w:cstheme="minorHAnsi"/>
        </w:rPr>
        <w:t xml:space="preserve"> as citizens of </w:t>
      </w:r>
      <w:r w:rsidR="00A82BBA" w:rsidRPr="0075589C">
        <w:rPr>
          <w:rFonts w:cstheme="minorHAnsi"/>
        </w:rPr>
        <w:t>God’s</w:t>
      </w:r>
      <w:r w:rsidR="003E4579" w:rsidRPr="0075589C">
        <w:rPr>
          <w:rFonts w:cstheme="minorHAnsi"/>
        </w:rPr>
        <w:t xml:space="preserve"> </w:t>
      </w:r>
      <w:r w:rsidRPr="0075589C">
        <w:rPr>
          <w:rFonts w:cstheme="minorHAnsi"/>
        </w:rPr>
        <w:t xml:space="preserve">kingdom. </w:t>
      </w:r>
      <w:r w:rsidR="006260D3" w:rsidRPr="0075589C">
        <w:rPr>
          <w:rFonts w:cstheme="minorHAnsi"/>
        </w:rPr>
        <w:t xml:space="preserve">When we walk wisely, refusing to be manipulated by this crazy world, we </w:t>
      </w:r>
      <w:r w:rsidRPr="0075589C">
        <w:rPr>
          <w:rFonts w:cstheme="minorHAnsi"/>
        </w:rPr>
        <w:t xml:space="preserve">represent </w:t>
      </w:r>
      <w:r w:rsidR="002C13E1" w:rsidRPr="0075589C">
        <w:rPr>
          <w:rFonts w:cstheme="minorHAnsi"/>
        </w:rPr>
        <w:t>God</w:t>
      </w:r>
      <w:r w:rsidR="006B69A7" w:rsidRPr="0075589C">
        <w:rPr>
          <w:rFonts w:cstheme="minorHAnsi"/>
        </w:rPr>
        <w:t xml:space="preserve"> and His </w:t>
      </w:r>
      <w:r w:rsidRPr="0075589C">
        <w:rPr>
          <w:rFonts w:cstheme="minorHAnsi"/>
        </w:rPr>
        <w:t>kingdom</w:t>
      </w:r>
      <w:r w:rsidR="002C13E1" w:rsidRPr="0075589C">
        <w:rPr>
          <w:rFonts w:cstheme="minorHAnsi"/>
        </w:rPr>
        <w:t xml:space="preserve"> and</w:t>
      </w:r>
      <w:r w:rsidRPr="0075589C">
        <w:rPr>
          <w:rFonts w:cstheme="minorHAnsi"/>
        </w:rPr>
        <w:t xml:space="preserve"> live as our True Self in correspondence with our Creator</w:t>
      </w:r>
      <w:r w:rsidR="002C13E1" w:rsidRPr="0075589C">
        <w:rPr>
          <w:rFonts w:cstheme="minorHAnsi"/>
        </w:rPr>
        <w:t xml:space="preserve">. We then have </w:t>
      </w:r>
      <w:r w:rsidRPr="0075589C">
        <w:rPr>
          <w:rFonts w:cstheme="minorHAnsi"/>
        </w:rPr>
        <w:t>confidence that we are using our time well.</w:t>
      </w:r>
    </w:p>
    <w:p w14:paraId="02E964C7" w14:textId="77777777" w:rsidR="00A82BBA" w:rsidRPr="0075589C" w:rsidRDefault="00A82BBA" w:rsidP="001131F2">
      <w:pPr>
        <w:jc w:val="both"/>
        <w:rPr>
          <w:rFonts w:cstheme="minorHAnsi"/>
        </w:rPr>
      </w:pPr>
    </w:p>
    <w:p w14:paraId="4ECBD92B" w14:textId="77777777" w:rsidR="002B24C9" w:rsidRPr="0075589C" w:rsidRDefault="002B24C9" w:rsidP="001131F2">
      <w:pPr>
        <w:jc w:val="both"/>
        <w:rPr>
          <w:rFonts w:cstheme="minorHAnsi"/>
        </w:rPr>
      </w:pPr>
      <w:r w:rsidRPr="0075589C">
        <w:rPr>
          <w:rFonts w:cstheme="minorHAnsi"/>
        </w:rPr>
        <w:t xml:space="preserve">Our prayer might go something like this: </w:t>
      </w:r>
    </w:p>
    <w:p w14:paraId="7D572D46" w14:textId="77777777" w:rsidR="0005758E" w:rsidRPr="0075589C" w:rsidRDefault="0005758E" w:rsidP="001131F2">
      <w:pPr>
        <w:jc w:val="both"/>
        <w:rPr>
          <w:rFonts w:cstheme="minorHAnsi"/>
        </w:rPr>
      </w:pPr>
    </w:p>
    <w:p w14:paraId="1470C16E" w14:textId="2C7FFCDB" w:rsidR="002B24C9" w:rsidRPr="0075589C" w:rsidRDefault="004F47A4" w:rsidP="001131F2">
      <w:pPr>
        <w:jc w:val="center"/>
        <w:rPr>
          <w:rFonts w:cstheme="minorHAnsi"/>
          <w:i/>
        </w:rPr>
      </w:pPr>
      <w:r w:rsidRPr="0075589C">
        <w:rPr>
          <w:rFonts w:cstheme="minorHAnsi"/>
          <w:i/>
        </w:rPr>
        <w:t>God and Creator, u</w:t>
      </w:r>
      <w:r w:rsidR="002B24C9" w:rsidRPr="0075589C">
        <w:rPr>
          <w:rFonts w:cstheme="minorHAnsi"/>
          <w:i/>
        </w:rPr>
        <w:t xml:space="preserve">nite my heart </w:t>
      </w:r>
      <w:r w:rsidR="009A01B3" w:rsidRPr="0075589C">
        <w:rPr>
          <w:rFonts w:cstheme="minorHAnsi"/>
          <w:i/>
        </w:rPr>
        <w:t xml:space="preserve">to </w:t>
      </w:r>
      <w:r w:rsidR="00EE76DA" w:rsidRPr="0075589C">
        <w:rPr>
          <w:rFonts w:cstheme="minorHAnsi"/>
          <w:i/>
        </w:rPr>
        <w:t xml:space="preserve">go </w:t>
      </w:r>
      <w:r w:rsidR="00341DAD" w:rsidRPr="0075589C">
        <w:rPr>
          <w:rFonts w:cstheme="minorHAnsi"/>
          <w:i/>
        </w:rPr>
        <w:t xml:space="preserve">peacefully </w:t>
      </w:r>
      <w:r w:rsidR="005D56E4" w:rsidRPr="0075589C">
        <w:rPr>
          <w:rFonts w:cstheme="minorHAnsi"/>
          <w:i/>
        </w:rPr>
        <w:t>with</w:t>
      </w:r>
      <w:r w:rsidR="002B24C9" w:rsidRPr="0075589C">
        <w:rPr>
          <w:rFonts w:cstheme="minorHAnsi"/>
          <w:i/>
        </w:rPr>
        <w:t xml:space="preserve"> the flow. (Repeat)</w:t>
      </w:r>
    </w:p>
    <w:p w14:paraId="44B95B1F" w14:textId="77777777" w:rsidR="0005758E" w:rsidRPr="0075589C" w:rsidRDefault="0005758E" w:rsidP="001131F2">
      <w:pPr>
        <w:jc w:val="both"/>
        <w:rPr>
          <w:rFonts w:cstheme="minorHAnsi"/>
        </w:rPr>
      </w:pPr>
    </w:p>
    <w:p w14:paraId="15E99D04" w14:textId="77777777" w:rsidR="0005758E" w:rsidRPr="0075589C" w:rsidRDefault="0005758E" w:rsidP="001131F2">
      <w:pPr>
        <w:jc w:val="both"/>
        <w:rPr>
          <w:rFonts w:cstheme="minorHAnsi"/>
        </w:rPr>
      </w:pPr>
      <w:r w:rsidRPr="0075589C">
        <w:rPr>
          <w:rFonts w:cstheme="minorHAnsi"/>
        </w:rPr>
        <w:t>Take a deep breath.</w:t>
      </w:r>
    </w:p>
    <w:p w14:paraId="6D562CBD" w14:textId="2CE9C93B" w:rsidR="00DB5047" w:rsidRPr="0075589C" w:rsidRDefault="00DB5047" w:rsidP="00DB5047">
      <w:pPr>
        <w:jc w:val="both"/>
        <w:rPr>
          <w:i/>
        </w:rPr>
      </w:pPr>
      <w:r w:rsidRPr="0075589C">
        <w:rPr>
          <w:i/>
        </w:rPr>
        <w:t>(If time permits, ask, “Does anyone have comments or questions about the Bible teaching?”)</w:t>
      </w:r>
    </w:p>
    <w:p w14:paraId="3840A188" w14:textId="77777777" w:rsidR="002B24C9" w:rsidRPr="0075589C" w:rsidRDefault="002B24C9" w:rsidP="001131F2">
      <w:pPr>
        <w:jc w:val="both"/>
        <w:rPr>
          <w:rFonts w:cstheme="minorHAnsi"/>
        </w:rPr>
      </w:pPr>
    </w:p>
    <w:p w14:paraId="2281AA76" w14:textId="77777777" w:rsidR="00285B9A" w:rsidRPr="0075589C" w:rsidRDefault="000D2FE5" w:rsidP="001131F2">
      <w:pPr>
        <w:jc w:val="both"/>
        <w:rPr>
          <w:rFonts w:cstheme="minorHAnsi"/>
          <w:b/>
        </w:rPr>
      </w:pPr>
      <w:r w:rsidRPr="0075589C">
        <w:rPr>
          <w:rFonts w:cstheme="minorHAnsi"/>
          <w:b/>
        </w:rPr>
        <w:t>1:10</w:t>
      </w:r>
      <w:r w:rsidR="00285B9A" w:rsidRPr="0075589C">
        <w:rPr>
          <w:rFonts w:cstheme="minorHAnsi"/>
          <w:b/>
        </w:rPr>
        <w:t xml:space="preserve"> </w:t>
      </w:r>
      <w:r w:rsidR="00285B9A" w:rsidRPr="0075589C">
        <w:rPr>
          <w:rFonts w:cstheme="minorHAnsi"/>
          <w:b/>
        </w:rPr>
        <w:tab/>
        <w:t>INTEGRATION</w:t>
      </w:r>
    </w:p>
    <w:p w14:paraId="6375325A" w14:textId="77777777" w:rsidR="0005758E" w:rsidRPr="0075589C" w:rsidRDefault="0005758E" w:rsidP="001131F2">
      <w:pPr>
        <w:jc w:val="both"/>
        <w:rPr>
          <w:rFonts w:cstheme="minorHAnsi"/>
        </w:rPr>
      </w:pPr>
    </w:p>
    <w:p w14:paraId="22199D75" w14:textId="77777777" w:rsidR="0005758E" w:rsidRPr="0075589C" w:rsidRDefault="0005758E" w:rsidP="001131F2">
      <w:pPr>
        <w:jc w:val="both"/>
        <w:rPr>
          <w:rFonts w:cstheme="minorHAnsi"/>
          <w:i/>
        </w:rPr>
      </w:pPr>
      <w:r w:rsidRPr="0075589C">
        <w:rPr>
          <w:rFonts w:cstheme="minorHAnsi"/>
        </w:rPr>
        <w:t xml:space="preserve">Sip some </w:t>
      </w:r>
      <w:r w:rsidR="00923121" w:rsidRPr="0075589C">
        <w:rPr>
          <w:rFonts w:cstheme="minorHAnsi"/>
        </w:rPr>
        <w:t>purified</w:t>
      </w:r>
      <w:r w:rsidRPr="0075589C">
        <w:rPr>
          <w:rFonts w:cstheme="minorHAnsi"/>
        </w:rPr>
        <w:t xml:space="preserve"> water and take your meditation posture. Breathe and relax. </w:t>
      </w:r>
      <w:r w:rsidRPr="0075589C">
        <w:rPr>
          <w:rFonts w:cstheme="minorHAnsi"/>
          <w:i/>
        </w:rPr>
        <w:t xml:space="preserve">(Pause </w:t>
      </w:r>
      <w:r w:rsidR="001131F2" w:rsidRPr="0075589C">
        <w:rPr>
          <w:rFonts w:cstheme="minorHAnsi"/>
          <w:i/>
        </w:rPr>
        <w:t xml:space="preserve">for </w:t>
      </w:r>
      <w:r w:rsidR="00923121" w:rsidRPr="0075589C">
        <w:rPr>
          <w:rFonts w:cstheme="minorHAnsi"/>
          <w:i/>
        </w:rPr>
        <w:t>1</w:t>
      </w:r>
      <w:r w:rsidRPr="0075589C">
        <w:rPr>
          <w:rFonts w:cstheme="minorHAnsi"/>
          <w:i/>
        </w:rPr>
        <w:t>0 seconds)</w:t>
      </w:r>
    </w:p>
    <w:p w14:paraId="4BBA6785" w14:textId="77777777" w:rsidR="0005758E" w:rsidRPr="0075589C" w:rsidRDefault="0005758E" w:rsidP="001131F2">
      <w:pPr>
        <w:jc w:val="both"/>
        <w:rPr>
          <w:rFonts w:cstheme="minorHAnsi"/>
        </w:rPr>
      </w:pPr>
    </w:p>
    <w:p w14:paraId="4922473C" w14:textId="77777777" w:rsidR="0005758E" w:rsidRPr="0075589C" w:rsidRDefault="00923121" w:rsidP="001131F2">
      <w:pPr>
        <w:jc w:val="both"/>
        <w:rPr>
          <w:rFonts w:cstheme="minorHAnsi"/>
          <w:i/>
        </w:rPr>
      </w:pPr>
      <w:r w:rsidRPr="0075589C">
        <w:rPr>
          <w:rFonts w:cstheme="minorHAnsi"/>
        </w:rPr>
        <w:t>Here is our integration focus</w:t>
      </w:r>
      <w:r w:rsidR="0005758E" w:rsidRPr="0075589C">
        <w:rPr>
          <w:rFonts w:cstheme="minorHAnsi"/>
        </w:rPr>
        <w:t xml:space="preserve">: </w:t>
      </w:r>
      <w:r w:rsidR="0005758E" w:rsidRPr="0075589C">
        <w:rPr>
          <w:rFonts w:cstheme="minorHAnsi"/>
          <w:i/>
        </w:rPr>
        <w:t>Consider the limitation of time in an area of your life. (Repeat) (Pause</w:t>
      </w:r>
      <w:r w:rsidRPr="0075589C">
        <w:rPr>
          <w:rFonts w:cstheme="minorHAnsi"/>
          <w:i/>
        </w:rPr>
        <w:t xml:space="preserve"> </w:t>
      </w:r>
      <w:r w:rsidR="001131F2" w:rsidRPr="0075589C">
        <w:rPr>
          <w:rFonts w:cstheme="minorHAnsi"/>
          <w:i/>
        </w:rPr>
        <w:t xml:space="preserve">for </w:t>
      </w:r>
      <w:r w:rsidRPr="0075589C">
        <w:rPr>
          <w:rFonts w:cstheme="minorHAnsi"/>
          <w:i/>
        </w:rPr>
        <w:t>30 seconds</w:t>
      </w:r>
      <w:r w:rsidR="0005758E" w:rsidRPr="0075589C">
        <w:rPr>
          <w:rFonts w:cstheme="minorHAnsi"/>
          <w:i/>
        </w:rPr>
        <w:t>)</w:t>
      </w:r>
    </w:p>
    <w:p w14:paraId="4313B48B" w14:textId="77777777" w:rsidR="0005758E" w:rsidRPr="0075589C" w:rsidRDefault="0005758E" w:rsidP="001131F2">
      <w:pPr>
        <w:jc w:val="both"/>
        <w:rPr>
          <w:rFonts w:cstheme="minorHAnsi"/>
        </w:rPr>
      </w:pPr>
    </w:p>
    <w:p w14:paraId="660219FA" w14:textId="77777777" w:rsidR="0005758E" w:rsidRPr="0075589C" w:rsidRDefault="0005758E" w:rsidP="001131F2">
      <w:pPr>
        <w:jc w:val="both"/>
        <w:rPr>
          <w:rFonts w:cstheme="minorHAnsi"/>
          <w:b/>
        </w:rPr>
      </w:pPr>
      <w:r w:rsidRPr="0075589C">
        <w:rPr>
          <w:rFonts w:cstheme="minorHAnsi"/>
          <w:b/>
        </w:rPr>
        <w:t>The FAITH Process</w:t>
      </w:r>
    </w:p>
    <w:p w14:paraId="79AB71B8" w14:textId="77777777" w:rsidR="0005758E" w:rsidRPr="0075589C" w:rsidRDefault="00923121" w:rsidP="001131F2">
      <w:pPr>
        <w:jc w:val="both"/>
        <w:rPr>
          <w:rFonts w:cstheme="minorHAnsi"/>
          <w:i/>
        </w:rPr>
      </w:pPr>
      <w:r w:rsidRPr="0075589C">
        <w:rPr>
          <w:rFonts w:cstheme="minorHAnsi"/>
          <w:i/>
        </w:rPr>
        <w:t>(Choose from each section a few sentences that are meaningful to you)</w:t>
      </w:r>
    </w:p>
    <w:p w14:paraId="4136A13F" w14:textId="77777777" w:rsidR="00923121" w:rsidRPr="0075589C" w:rsidRDefault="00923121" w:rsidP="001131F2">
      <w:pPr>
        <w:jc w:val="both"/>
        <w:rPr>
          <w:rFonts w:cstheme="minorHAnsi"/>
        </w:rPr>
      </w:pPr>
    </w:p>
    <w:p w14:paraId="67D4BC09" w14:textId="77777777" w:rsidR="0005758E" w:rsidRPr="0075589C" w:rsidRDefault="0005758E" w:rsidP="001131F2">
      <w:pPr>
        <w:jc w:val="both"/>
        <w:rPr>
          <w:rFonts w:cstheme="minorHAnsi"/>
          <w:b/>
        </w:rPr>
      </w:pPr>
      <w:r w:rsidRPr="0075589C">
        <w:rPr>
          <w:rFonts w:cstheme="minorHAnsi"/>
          <w:b/>
        </w:rPr>
        <w:lastRenderedPageBreak/>
        <w:t>Feelings</w:t>
      </w:r>
    </w:p>
    <w:p w14:paraId="673E906A" w14:textId="65F8D864" w:rsidR="0005758E" w:rsidRPr="0075589C" w:rsidRDefault="0005758E" w:rsidP="001131F2">
      <w:pPr>
        <w:jc w:val="both"/>
        <w:rPr>
          <w:rFonts w:cstheme="minorHAnsi"/>
          <w:i/>
        </w:rPr>
      </w:pPr>
      <w:r w:rsidRPr="0075589C">
        <w:rPr>
          <w:rFonts w:cstheme="minorHAnsi"/>
        </w:rPr>
        <w:t xml:space="preserve">As you </w:t>
      </w:r>
      <w:r w:rsidRPr="0075589C">
        <w:rPr>
          <w:rFonts w:cstheme="minorHAnsi"/>
          <w:i/>
        </w:rPr>
        <w:t>consider</w:t>
      </w:r>
      <w:r w:rsidRPr="0075589C">
        <w:rPr>
          <w:rFonts w:cstheme="minorHAnsi"/>
        </w:rPr>
        <w:t xml:space="preserve"> </w:t>
      </w:r>
      <w:r w:rsidRPr="0075589C">
        <w:rPr>
          <w:rFonts w:cstheme="minorHAnsi"/>
          <w:i/>
        </w:rPr>
        <w:t>the limitation of time in an area of your life,</w:t>
      </w:r>
      <w:r w:rsidRPr="0075589C">
        <w:rPr>
          <w:rFonts w:cstheme="minorHAnsi"/>
        </w:rPr>
        <w:t xml:space="preserve"> how does it feel? </w:t>
      </w:r>
      <w:r w:rsidRPr="0075589C">
        <w:rPr>
          <w:rFonts w:cstheme="minorHAnsi"/>
          <w:i/>
        </w:rPr>
        <w:t xml:space="preserve">(Pause) </w:t>
      </w:r>
      <w:r w:rsidRPr="0075589C">
        <w:rPr>
          <w:rFonts w:cstheme="minorHAnsi"/>
        </w:rPr>
        <w:t xml:space="preserve">Your feelings are yours to teach you about yourself, to guide you, and to train you. They can often be uncomfortable. You can learn to recognize and honor your feelings without allowing them to master you. </w:t>
      </w:r>
      <w:r w:rsidRPr="0075589C">
        <w:rPr>
          <w:rFonts w:cstheme="minorHAnsi"/>
          <w:i/>
        </w:rPr>
        <w:t>(Pause)</w:t>
      </w:r>
      <w:r w:rsidRPr="0075589C">
        <w:rPr>
          <w:rFonts w:cstheme="minorHAnsi"/>
        </w:rPr>
        <w:t xml:space="preserve"> Recognize </w:t>
      </w:r>
      <w:r w:rsidR="00DB5047" w:rsidRPr="0075589C">
        <w:rPr>
          <w:rFonts w:cstheme="minorHAnsi"/>
        </w:rPr>
        <w:t xml:space="preserve">with compassion </w:t>
      </w:r>
      <w:r w:rsidRPr="0075589C">
        <w:rPr>
          <w:rFonts w:cstheme="minorHAnsi"/>
        </w:rPr>
        <w:t xml:space="preserve">whatever you are experiencing, and breathe. </w:t>
      </w:r>
      <w:r w:rsidRPr="0075589C">
        <w:rPr>
          <w:rFonts w:cstheme="minorHAnsi"/>
          <w:i/>
        </w:rPr>
        <w:t xml:space="preserve">(Pause </w:t>
      </w:r>
      <w:r w:rsidR="001131F2" w:rsidRPr="0075589C">
        <w:rPr>
          <w:rFonts w:cstheme="minorHAnsi"/>
          <w:i/>
        </w:rPr>
        <w:t xml:space="preserve">for </w:t>
      </w:r>
      <w:r w:rsidRPr="0075589C">
        <w:rPr>
          <w:rFonts w:cstheme="minorHAnsi"/>
          <w:i/>
        </w:rPr>
        <w:t xml:space="preserve">30 seconds) </w:t>
      </w:r>
    </w:p>
    <w:p w14:paraId="663728F8" w14:textId="77777777" w:rsidR="0005758E" w:rsidRPr="0075589C" w:rsidRDefault="0005758E" w:rsidP="001131F2">
      <w:pPr>
        <w:jc w:val="both"/>
        <w:rPr>
          <w:rFonts w:cstheme="minorHAnsi"/>
        </w:rPr>
      </w:pPr>
    </w:p>
    <w:p w14:paraId="6D2B9299" w14:textId="77777777" w:rsidR="0005758E" w:rsidRPr="0075589C" w:rsidRDefault="0005758E" w:rsidP="001131F2">
      <w:pPr>
        <w:jc w:val="both"/>
        <w:rPr>
          <w:rFonts w:cstheme="minorHAnsi"/>
          <w:b/>
        </w:rPr>
      </w:pPr>
      <w:r w:rsidRPr="0075589C">
        <w:rPr>
          <w:rFonts w:cstheme="minorHAnsi"/>
          <w:b/>
        </w:rPr>
        <w:t>Awareness</w:t>
      </w:r>
      <w:r w:rsidR="00923121" w:rsidRPr="0075589C">
        <w:rPr>
          <w:rFonts w:cstheme="minorHAnsi"/>
          <w:b/>
        </w:rPr>
        <w:t xml:space="preserve"> </w:t>
      </w:r>
    </w:p>
    <w:p w14:paraId="3BA3F5FD" w14:textId="64A2CABE" w:rsidR="0005758E" w:rsidRPr="0075589C" w:rsidRDefault="0005758E" w:rsidP="001131F2">
      <w:pPr>
        <w:jc w:val="both"/>
        <w:rPr>
          <w:rFonts w:cstheme="minorHAnsi"/>
        </w:rPr>
      </w:pPr>
      <w:r w:rsidRPr="0075589C">
        <w:rPr>
          <w:rFonts w:cstheme="minorHAnsi"/>
        </w:rPr>
        <w:t xml:space="preserve">Allow your experience to remain in your awareness as you </w:t>
      </w:r>
      <w:r w:rsidRPr="0075589C">
        <w:rPr>
          <w:rFonts w:cstheme="minorHAnsi"/>
          <w:i/>
        </w:rPr>
        <w:t>consider</w:t>
      </w:r>
      <w:r w:rsidRPr="0075589C">
        <w:rPr>
          <w:rFonts w:cstheme="minorHAnsi"/>
        </w:rPr>
        <w:t xml:space="preserve"> </w:t>
      </w:r>
      <w:r w:rsidR="00341DAD" w:rsidRPr="0075589C">
        <w:rPr>
          <w:rFonts w:cstheme="minorHAnsi"/>
          <w:i/>
        </w:rPr>
        <w:t>the</w:t>
      </w:r>
      <w:r w:rsidRPr="0075589C">
        <w:rPr>
          <w:rFonts w:cstheme="minorHAnsi"/>
          <w:i/>
        </w:rPr>
        <w:t xml:space="preserve"> limitation of time in </w:t>
      </w:r>
      <w:r w:rsidR="00341DAD" w:rsidRPr="0075589C">
        <w:rPr>
          <w:rFonts w:cstheme="minorHAnsi"/>
          <w:i/>
        </w:rPr>
        <w:t>this</w:t>
      </w:r>
      <w:r w:rsidRPr="0075589C">
        <w:rPr>
          <w:rFonts w:cstheme="minorHAnsi"/>
          <w:i/>
        </w:rPr>
        <w:t xml:space="preserve"> area</w:t>
      </w:r>
      <w:r w:rsidR="00341DAD" w:rsidRPr="0075589C">
        <w:rPr>
          <w:rFonts w:cstheme="minorHAnsi"/>
          <w:i/>
        </w:rPr>
        <w:t xml:space="preserve">. </w:t>
      </w:r>
      <w:r w:rsidRPr="0075589C">
        <w:rPr>
          <w:rFonts w:cstheme="minorHAnsi"/>
        </w:rPr>
        <w:t xml:space="preserve">You might notice a compulsion </w:t>
      </w:r>
      <w:r w:rsidR="00992390" w:rsidRPr="0075589C">
        <w:rPr>
          <w:rFonts w:cstheme="minorHAnsi"/>
        </w:rPr>
        <w:t>to make up a virtue story or to push away or judge thoughts and feelings.</w:t>
      </w:r>
      <w:r w:rsidRPr="0075589C">
        <w:rPr>
          <w:rFonts w:cstheme="minorHAnsi"/>
        </w:rPr>
        <w:t xml:space="preserve"> Sometimes </w:t>
      </w:r>
      <w:r w:rsidR="00DB5047" w:rsidRPr="0075589C">
        <w:rPr>
          <w:rFonts w:cstheme="minorHAnsi"/>
        </w:rPr>
        <w:t xml:space="preserve">we </w:t>
      </w:r>
      <w:r w:rsidRPr="0075589C">
        <w:rPr>
          <w:rFonts w:cstheme="minorHAnsi"/>
        </w:rPr>
        <w:t xml:space="preserve">flush </w:t>
      </w:r>
      <w:r w:rsidR="00341DAD" w:rsidRPr="0075589C">
        <w:rPr>
          <w:rFonts w:cstheme="minorHAnsi"/>
        </w:rPr>
        <w:t xml:space="preserve">away </w:t>
      </w:r>
      <w:r w:rsidR="00992390" w:rsidRPr="0075589C">
        <w:rPr>
          <w:rFonts w:cstheme="minorHAnsi"/>
        </w:rPr>
        <w:t>thoughts and feelings</w:t>
      </w:r>
      <w:r w:rsidR="00341DAD" w:rsidRPr="0075589C">
        <w:rPr>
          <w:rFonts w:cstheme="minorHAnsi"/>
        </w:rPr>
        <w:t xml:space="preserve"> </w:t>
      </w:r>
      <w:r w:rsidRPr="0075589C">
        <w:rPr>
          <w:rFonts w:cstheme="minorHAnsi"/>
        </w:rPr>
        <w:t xml:space="preserve">before they have a chance </w:t>
      </w:r>
      <w:r w:rsidR="00726761" w:rsidRPr="0075589C">
        <w:rPr>
          <w:rFonts w:cstheme="minorHAnsi"/>
        </w:rPr>
        <w:t>to speak</w:t>
      </w:r>
      <w:r w:rsidRPr="0075589C">
        <w:rPr>
          <w:rFonts w:cstheme="minorHAnsi"/>
        </w:rPr>
        <w:t xml:space="preserve"> </w:t>
      </w:r>
      <w:r w:rsidR="003D6EEE" w:rsidRPr="0075589C">
        <w:rPr>
          <w:rFonts w:cstheme="minorHAnsi"/>
        </w:rPr>
        <w:t xml:space="preserve">to </w:t>
      </w:r>
      <w:r w:rsidR="00DB5047" w:rsidRPr="0075589C">
        <w:rPr>
          <w:rFonts w:cstheme="minorHAnsi"/>
        </w:rPr>
        <w:t xml:space="preserve">us </w:t>
      </w:r>
      <w:r w:rsidRPr="0075589C">
        <w:rPr>
          <w:rFonts w:cstheme="minorHAnsi"/>
        </w:rPr>
        <w:t xml:space="preserve">and teach </w:t>
      </w:r>
      <w:r w:rsidR="00DB5047" w:rsidRPr="0075589C">
        <w:rPr>
          <w:rFonts w:cstheme="minorHAnsi"/>
        </w:rPr>
        <w:t>us</w:t>
      </w:r>
      <w:r w:rsidRPr="0075589C">
        <w:rPr>
          <w:rFonts w:cstheme="minorHAnsi"/>
        </w:rPr>
        <w:t xml:space="preserve">. Observe whatever tension you may be feeling as you hold the limitation of time in your awareness. </w:t>
      </w:r>
      <w:r w:rsidRPr="0075589C">
        <w:rPr>
          <w:rFonts w:cstheme="minorHAnsi"/>
          <w:i/>
        </w:rPr>
        <w:t xml:space="preserve">(Pause) </w:t>
      </w:r>
      <w:r w:rsidRPr="0075589C">
        <w:rPr>
          <w:rFonts w:cstheme="minorHAnsi"/>
        </w:rPr>
        <w:t>Feelings and passing thoughts are not right or wrong</w:t>
      </w:r>
      <w:r w:rsidR="00992390" w:rsidRPr="0075589C">
        <w:rPr>
          <w:rFonts w:cstheme="minorHAnsi"/>
        </w:rPr>
        <w:t>; they</w:t>
      </w:r>
      <w:r w:rsidRPr="0075589C">
        <w:rPr>
          <w:rFonts w:cstheme="minorHAnsi"/>
        </w:rPr>
        <w:t xml:space="preserve"> just are. Give yourself permission now to explore them without judgment, and breathe. </w:t>
      </w:r>
      <w:r w:rsidRPr="0075589C">
        <w:rPr>
          <w:rFonts w:cstheme="minorHAnsi"/>
          <w:i/>
        </w:rPr>
        <w:t xml:space="preserve">(Pause </w:t>
      </w:r>
      <w:r w:rsidR="001131F2" w:rsidRPr="0075589C">
        <w:rPr>
          <w:rFonts w:cstheme="minorHAnsi"/>
          <w:i/>
        </w:rPr>
        <w:t xml:space="preserve">for </w:t>
      </w:r>
      <w:r w:rsidRPr="0075589C">
        <w:rPr>
          <w:rFonts w:cstheme="minorHAnsi"/>
          <w:i/>
        </w:rPr>
        <w:t>30 seconds)</w:t>
      </w:r>
    </w:p>
    <w:p w14:paraId="1C20AEDF" w14:textId="77777777" w:rsidR="0005758E" w:rsidRPr="0075589C" w:rsidRDefault="0005758E" w:rsidP="001131F2">
      <w:pPr>
        <w:jc w:val="both"/>
        <w:rPr>
          <w:rFonts w:cstheme="minorHAnsi"/>
        </w:rPr>
      </w:pPr>
    </w:p>
    <w:p w14:paraId="2CE17130" w14:textId="77777777" w:rsidR="0005758E" w:rsidRPr="0075589C" w:rsidRDefault="00882DFB" w:rsidP="001131F2">
      <w:pPr>
        <w:jc w:val="both"/>
        <w:rPr>
          <w:rFonts w:cstheme="minorHAnsi"/>
          <w:b/>
        </w:rPr>
      </w:pPr>
      <w:r w:rsidRPr="0075589C">
        <w:rPr>
          <w:rFonts w:cstheme="minorHAnsi"/>
          <w:b/>
        </w:rPr>
        <w:t>Inquiry: W</w:t>
      </w:r>
      <w:r w:rsidR="0005758E" w:rsidRPr="0075589C">
        <w:rPr>
          <w:rFonts w:cstheme="minorHAnsi"/>
          <w:b/>
        </w:rPr>
        <w:t>hat is my body saying?</w:t>
      </w:r>
    </w:p>
    <w:p w14:paraId="5FBFFF8C" w14:textId="7ED6F431" w:rsidR="0005758E" w:rsidRPr="0075589C" w:rsidRDefault="0005758E" w:rsidP="001131F2">
      <w:pPr>
        <w:jc w:val="both"/>
        <w:rPr>
          <w:rFonts w:cstheme="minorHAnsi"/>
          <w:i/>
        </w:rPr>
      </w:pPr>
      <w:r w:rsidRPr="0075589C">
        <w:rPr>
          <w:rFonts w:cstheme="minorHAnsi"/>
        </w:rPr>
        <w:t xml:space="preserve">Bring your attention to your body and notice what </w:t>
      </w:r>
      <w:r w:rsidR="00C826D3" w:rsidRPr="0075589C">
        <w:rPr>
          <w:rFonts w:cstheme="minorHAnsi"/>
        </w:rPr>
        <w:t>it</w:t>
      </w:r>
      <w:r w:rsidRPr="0075589C">
        <w:rPr>
          <w:rFonts w:cstheme="minorHAnsi"/>
        </w:rPr>
        <w:t xml:space="preserve"> is doing when you </w:t>
      </w:r>
      <w:r w:rsidRPr="0075589C">
        <w:rPr>
          <w:rFonts w:cstheme="minorHAnsi"/>
          <w:i/>
        </w:rPr>
        <w:t xml:space="preserve">consider </w:t>
      </w:r>
      <w:r w:rsidR="00341DAD" w:rsidRPr="0075589C">
        <w:rPr>
          <w:rFonts w:cstheme="minorHAnsi"/>
          <w:i/>
        </w:rPr>
        <w:t>the</w:t>
      </w:r>
      <w:r w:rsidRPr="0075589C">
        <w:rPr>
          <w:rFonts w:cstheme="minorHAnsi"/>
          <w:i/>
        </w:rPr>
        <w:t xml:space="preserve"> limitation of time in </w:t>
      </w:r>
      <w:r w:rsidR="00341DAD" w:rsidRPr="0075589C">
        <w:rPr>
          <w:rFonts w:cstheme="minorHAnsi"/>
          <w:i/>
        </w:rPr>
        <w:t>this</w:t>
      </w:r>
      <w:r w:rsidRPr="0075589C">
        <w:rPr>
          <w:rFonts w:cstheme="minorHAnsi"/>
          <w:i/>
        </w:rPr>
        <w:t xml:space="preserve"> area of your life. </w:t>
      </w:r>
      <w:r w:rsidRPr="0075589C">
        <w:rPr>
          <w:rFonts w:cstheme="minorHAnsi"/>
        </w:rPr>
        <w:t xml:space="preserve">What sensations are </w:t>
      </w:r>
      <w:r w:rsidR="007C6137" w:rsidRPr="0075589C">
        <w:rPr>
          <w:rFonts w:cstheme="minorHAnsi"/>
        </w:rPr>
        <w:t>there</w:t>
      </w:r>
      <w:r w:rsidRPr="0075589C">
        <w:rPr>
          <w:rFonts w:cstheme="minorHAnsi"/>
        </w:rPr>
        <w:t xml:space="preserve">? </w:t>
      </w:r>
      <w:r w:rsidRPr="0075589C">
        <w:rPr>
          <w:rFonts w:cstheme="minorHAnsi"/>
          <w:i/>
        </w:rPr>
        <w:t xml:space="preserve">(Pause) </w:t>
      </w:r>
      <w:r w:rsidRPr="0075589C">
        <w:rPr>
          <w:rFonts w:cstheme="minorHAnsi"/>
        </w:rPr>
        <w:t xml:space="preserve">Your body is </w:t>
      </w:r>
      <w:r w:rsidR="005016DA" w:rsidRPr="0075589C">
        <w:rPr>
          <w:rFonts w:cstheme="minorHAnsi"/>
        </w:rPr>
        <w:t xml:space="preserve">always </w:t>
      </w:r>
      <w:r w:rsidRPr="0075589C">
        <w:rPr>
          <w:rFonts w:cstheme="minorHAnsi"/>
        </w:rPr>
        <w:t xml:space="preserve">talking to you. You may not understand its language right now, but you can observe. For example, you might recognize what denial </w:t>
      </w:r>
      <w:r w:rsidR="0004060D" w:rsidRPr="0075589C">
        <w:rPr>
          <w:rFonts w:cstheme="minorHAnsi"/>
        </w:rPr>
        <w:t>or stress</w:t>
      </w:r>
      <w:r w:rsidRPr="0075589C">
        <w:rPr>
          <w:rFonts w:cstheme="minorHAnsi"/>
        </w:rPr>
        <w:t xml:space="preserve"> feels like. Do time limitations make your body tense? </w:t>
      </w:r>
      <w:r w:rsidRPr="0075589C">
        <w:rPr>
          <w:rFonts w:cstheme="minorHAnsi"/>
          <w:i/>
        </w:rPr>
        <w:t>(Pause)</w:t>
      </w:r>
      <w:r w:rsidRPr="0075589C">
        <w:rPr>
          <w:rFonts w:cstheme="minorHAnsi"/>
        </w:rPr>
        <w:t xml:space="preserve"> If your sensations are uncomfortable,</w:t>
      </w:r>
      <w:r w:rsidR="005016DA" w:rsidRPr="0075589C">
        <w:rPr>
          <w:rFonts w:cstheme="minorHAnsi"/>
        </w:rPr>
        <w:t xml:space="preserve"> you can focus on an area of your body that is not reacting</w:t>
      </w:r>
      <w:r w:rsidR="001131F2" w:rsidRPr="0075589C">
        <w:rPr>
          <w:rFonts w:cstheme="minorHAnsi"/>
        </w:rPr>
        <w:t>,</w:t>
      </w:r>
      <w:r w:rsidR="005016DA" w:rsidRPr="0075589C">
        <w:rPr>
          <w:rFonts w:cstheme="minorHAnsi"/>
        </w:rPr>
        <w:t xml:space="preserve"> and rest. When you are ready, </w:t>
      </w:r>
      <w:r w:rsidRPr="0075589C">
        <w:rPr>
          <w:rFonts w:cstheme="minorHAnsi"/>
        </w:rPr>
        <w:t>return to observe those sensations</w:t>
      </w:r>
      <w:r w:rsidR="000312D2" w:rsidRPr="0075589C">
        <w:rPr>
          <w:rFonts w:cstheme="minorHAnsi"/>
        </w:rPr>
        <w:t>, and breathe</w:t>
      </w:r>
      <w:r w:rsidRPr="0075589C">
        <w:rPr>
          <w:rFonts w:cstheme="minorHAnsi"/>
        </w:rPr>
        <w:t xml:space="preserve">. </w:t>
      </w:r>
      <w:r w:rsidRPr="0075589C">
        <w:rPr>
          <w:rFonts w:cstheme="minorHAnsi"/>
          <w:i/>
        </w:rPr>
        <w:t xml:space="preserve">(Pause </w:t>
      </w:r>
      <w:r w:rsidR="001131F2" w:rsidRPr="0075589C">
        <w:rPr>
          <w:rFonts w:cstheme="minorHAnsi"/>
          <w:i/>
        </w:rPr>
        <w:t xml:space="preserve">for </w:t>
      </w:r>
      <w:r w:rsidRPr="0075589C">
        <w:rPr>
          <w:rFonts w:cstheme="minorHAnsi"/>
          <w:i/>
        </w:rPr>
        <w:t>30 seconds)</w:t>
      </w:r>
    </w:p>
    <w:p w14:paraId="63BB9824" w14:textId="77777777" w:rsidR="001F1B1D" w:rsidRPr="0075589C" w:rsidRDefault="001F1B1D" w:rsidP="001131F2">
      <w:pPr>
        <w:jc w:val="both"/>
        <w:rPr>
          <w:rFonts w:cstheme="minorHAnsi"/>
        </w:rPr>
      </w:pPr>
    </w:p>
    <w:p w14:paraId="2EC887B4" w14:textId="77777777" w:rsidR="0005758E" w:rsidRPr="0075589C" w:rsidRDefault="0005758E" w:rsidP="001131F2">
      <w:pPr>
        <w:jc w:val="both"/>
        <w:rPr>
          <w:rFonts w:cstheme="minorHAnsi"/>
          <w:b/>
        </w:rPr>
      </w:pPr>
      <w:r w:rsidRPr="0075589C">
        <w:rPr>
          <w:rFonts w:cstheme="minorHAnsi"/>
          <w:b/>
        </w:rPr>
        <w:t>Talk to Jesus</w:t>
      </w:r>
    </w:p>
    <w:p w14:paraId="5E0ACA13" w14:textId="4CAE966C" w:rsidR="0005758E" w:rsidRPr="0075589C" w:rsidRDefault="0005758E" w:rsidP="001131F2">
      <w:pPr>
        <w:jc w:val="both"/>
        <w:rPr>
          <w:rFonts w:cstheme="minorHAnsi"/>
          <w:i/>
        </w:rPr>
      </w:pPr>
      <w:r w:rsidRPr="0075589C">
        <w:rPr>
          <w:rFonts w:cstheme="minorHAnsi"/>
        </w:rPr>
        <w:t xml:space="preserve">You might imagine that you are leaning back in the </w:t>
      </w:r>
      <w:r w:rsidR="00882DFB" w:rsidRPr="0075589C">
        <w:rPr>
          <w:rFonts w:cstheme="minorHAnsi"/>
        </w:rPr>
        <w:t xml:space="preserve">safe and loving </w:t>
      </w:r>
      <w:r w:rsidRPr="0075589C">
        <w:rPr>
          <w:rFonts w:cstheme="minorHAnsi"/>
        </w:rPr>
        <w:t xml:space="preserve">arms of Jesus </w:t>
      </w:r>
      <w:r w:rsidR="005016DA" w:rsidRPr="0075589C">
        <w:rPr>
          <w:rFonts w:cstheme="minorHAnsi"/>
        </w:rPr>
        <w:t xml:space="preserve">as </w:t>
      </w:r>
      <w:r w:rsidRPr="0075589C">
        <w:rPr>
          <w:rFonts w:cstheme="minorHAnsi"/>
        </w:rPr>
        <w:t xml:space="preserve">together you </w:t>
      </w:r>
      <w:r w:rsidR="005016DA" w:rsidRPr="0075589C">
        <w:rPr>
          <w:rFonts w:cstheme="minorHAnsi"/>
          <w:i/>
        </w:rPr>
        <w:t>consider</w:t>
      </w:r>
      <w:r w:rsidR="005016DA" w:rsidRPr="0075589C">
        <w:rPr>
          <w:rFonts w:cstheme="minorHAnsi"/>
        </w:rPr>
        <w:t xml:space="preserve"> </w:t>
      </w:r>
      <w:r w:rsidRPr="0075589C">
        <w:rPr>
          <w:rFonts w:cstheme="minorHAnsi"/>
          <w:i/>
        </w:rPr>
        <w:t>this limitation of time</w:t>
      </w:r>
      <w:r w:rsidRPr="0075589C">
        <w:rPr>
          <w:rFonts w:cstheme="minorHAnsi"/>
        </w:rPr>
        <w:t xml:space="preserve">. Jesus might </w:t>
      </w:r>
      <w:r w:rsidR="005D56E4" w:rsidRPr="0075589C">
        <w:rPr>
          <w:rFonts w:cstheme="minorHAnsi"/>
        </w:rPr>
        <w:t xml:space="preserve">be </w:t>
      </w:r>
      <w:r w:rsidRPr="0075589C">
        <w:rPr>
          <w:rFonts w:cstheme="minorHAnsi"/>
        </w:rPr>
        <w:t>ask</w:t>
      </w:r>
      <w:r w:rsidR="005D56E4" w:rsidRPr="0075589C">
        <w:rPr>
          <w:rFonts w:cstheme="minorHAnsi"/>
        </w:rPr>
        <w:t>ing</w:t>
      </w:r>
      <w:r w:rsidRPr="0075589C">
        <w:rPr>
          <w:rFonts w:cstheme="minorHAnsi"/>
        </w:rPr>
        <w:t xml:space="preserve"> if you feel comfortable, uncomfortable, or numb</w:t>
      </w:r>
      <w:r w:rsidR="000312D2" w:rsidRPr="0075589C">
        <w:rPr>
          <w:rFonts w:cstheme="minorHAnsi"/>
        </w:rPr>
        <w:t>.</w:t>
      </w:r>
      <w:r w:rsidRPr="0075589C">
        <w:rPr>
          <w:rFonts w:cstheme="minorHAnsi"/>
        </w:rPr>
        <w:t xml:space="preserve"> Just observe. </w:t>
      </w:r>
      <w:r w:rsidRPr="0075589C">
        <w:rPr>
          <w:rFonts w:cstheme="minorHAnsi"/>
          <w:i/>
        </w:rPr>
        <w:t>(Pause)</w:t>
      </w:r>
      <w:r w:rsidRPr="0075589C">
        <w:rPr>
          <w:rFonts w:cstheme="minorHAnsi"/>
        </w:rPr>
        <w:t xml:space="preserve"> Do you feel compelled to judge </w:t>
      </w:r>
      <w:r w:rsidR="00830DBD" w:rsidRPr="0075589C">
        <w:rPr>
          <w:rFonts w:cstheme="minorHAnsi"/>
        </w:rPr>
        <w:t>limitations of time</w:t>
      </w:r>
      <w:r w:rsidRPr="0075589C">
        <w:rPr>
          <w:rFonts w:cstheme="minorHAnsi"/>
        </w:rPr>
        <w:t xml:space="preserve"> as good or evil? </w:t>
      </w:r>
      <w:r w:rsidRPr="0075589C">
        <w:rPr>
          <w:rFonts w:cstheme="minorHAnsi"/>
          <w:i/>
        </w:rPr>
        <w:t>(Pause)</w:t>
      </w:r>
      <w:r w:rsidRPr="0075589C">
        <w:rPr>
          <w:rFonts w:cstheme="minorHAnsi"/>
        </w:rPr>
        <w:t xml:space="preserve"> Do you feel entitled </w:t>
      </w:r>
      <w:r w:rsidR="005016DA" w:rsidRPr="0075589C">
        <w:rPr>
          <w:rFonts w:cstheme="minorHAnsi"/>
        </w:rPr>
        <w:t>to use time</w:t>
      </w:r>
      <w:r w:rsidRPr="0075589C">
        <w:rPr>
          <w:rFonts w:cstheme="minorHAnsi"/>
        </w:rPr>
        <w:t xml:space="preserve"> any way you like without adverse consequences? </w:t>
      </w:r>
      <w:r w:rsidRPr="0075589C">
        <w:rPr>
          <w:rFonts w:cstheme="minorHAnsi"/>
          <w:i/>
        </w:rPr>
        <w:t>(Pause)</w:t>
      </w:r>
      <w:r w:rsidRPr="0075589C">
        <w:rPr>
          <w:rFonts w:cstheme="minorHAnsi"/>
        </w:rPr>
        <w:t xml:space="preserve"> Is this a regular pattern for you? Do you have a </w:t>
      </w:r>
      <w:r w:rsidR="00C07256" w:rsidRPr="0075589C">
        <w:rPr>
          <w:rFonts w:cstheme="minorHAnsi"/>
        </w:rPr>
        <w:t xml:space="preserve">claim </w:t>
      </w:r>
      <w:r w:rsidRPr="0075589C">
        <w:rPr>
          <w:rFonts w:cstheme="minorHAnsi"/>
        </w:rPr>
        <w:t xml:space="preserve">about time? </w:t>
      </w:r>
      <w:r w:rsidRPr="0075589C">
        <w:rPr>
          <w:rFonts w:cstheme="minorHAnsi"/>
          <w:i/>
        </w:rPr>
        <w:t>(Pause)</w:t>
      </w:r>
      <w:r w:rsidRPr="0075589C">
        <w:rPr>
          <w:rFonts w:cstheme="minorHAnsi"/>
        </w:rPr>
        <w:t xml:space="preserve"> Observe your experience as just information. You might process with </w:t>
      </w:r>
      <w:r w:rsidR="005016DA" w:rsidRPr="0075589C">
        <w:rPr>
          <w:rFonts w:cstheme="minorHAnsi"/>
        </w:rPr>
        <w:t xml:space="preserve">a </w:t>
      </w:r>
      <w:r w:rsidRPr="0075589C">
        <w:rPr>
          <w:rFonts w:cstheme="minorHAnsi"/>
        </w:rPr>
        <w:t xml:space="preserve">long exhaling breath, or the </w:t>
      </w:r>
      <w:r w:rsidR="005016DA" w:rsidRPr="0075589C">
        <w:rPr>
          <w:rFonts w:cstheme="minorHAnsi"/>
        </w:rPr>
        <w:t>Dragon Breath</w:t>
      </w:r>
      <w:r w:rsidRPr="0075589C">
        <w:rPr>
          <w:rFonts w:cstheme="minorHAnsi"/>
        </w:rPr>
        <w:t xml:space="preserve">. </w:t>
      </w:r>
      <w:r w:rsidRPr="0075589C">
        <w:rPr>
          <w:rFonts w:cstheme="minorHAnsi"/>
          <w:i/>
        </w:rPr>
        <w:t xml:space="preserve">(Pause </w:t>
      </w:r>
      <w:r w:rsidR="001131F2" w:rsidRPr="0075589C">
        <w:rPr>
          <w:rFonts w:cstheme="minorHAnsi"/>
          <w:i/>
        </w:rPr>
        <w:t xml:space="preserve">for </w:t>
      </w:r>
      <w:r w:rsidRPr="0075589C">
        <w:rPr>
          <w:rFonts w:cstheme="minorHAnsi"/>
          <w:i/>
        </w:rPr>
        <w:t>30 seconds)</w:t>
      </w:r>
    </w:p>
    <w:p w14:paraId="5EF711E4" w14:textId="77777777" w:rsidR="0005758E" w:rsidRPr="0075589C" w:rsidRDefault="0005758E" w:rsidP="001131F2">
      <w:pPr>
        <w:jc w:val="both"/>
        <w:rPr>
          <w:rFonts w:cstheme="minorHAnsi"/>
        </w:rPr>
      </w:pPr>
    </w:p>
    <w:p w14:paraId="4776539C" w14:textId="77777777" w:rsidR="0005758E" w:rsidRPr="0075589C" w:rsidRDefault="0005758E" w:rsidP="001131F2">
      <w:pPr>
        <w:jc w:val="both"/>
        <w:rPr>
          <w:rFonts w:cstheme="minorHAnsi"/>
          <w:b/>
        </w:rPr>
      </w:pPr>
      <w:r w:rsidRPr="0075589C">
        <w:rPr>
          <w:rFonts w:cstheme="minorHAnsi"/>
          <w:b/>
        </w:rPr>
        <w:t>Heal</w:t>
      </w:r>
    </w:p>
    <w:p w14:paraId="21726436" w14:textId="77777777" w:rsidR="0005758E" w:rsidRPr="0075589C" w:rsidRDefault="0005758E" w:rsidP="001131F2">
      <w:pPr>
        <w:jc w:val="both"/>
        <w:rPr>
          <w:rFonts w:cstheme="minorHAnsi"/>
          <w:i/>
        </w:rPr>
      </w:pPr>
      <w:r w:rsidRPr="0075589C">
        <w:rPr>
          <w:rFonts w:cstheme="minorHAnsi"/>
        </w:rPr>
        <w:t>As you breathe</w:t>
      </w:r>
      <w:r w:rsidR="000312D2" w:rsidRPr="0075589C">
        <w:rPr>
          <w:rFonts w:cstheme="minorHAnsi"/>
        </w:rPr>
        <w:t>,</w:t>
      </w:r>
      <w:r w:rsidRPr="0075589C">
        <w:rPr>
          <w:rFonts w:cstheme="minorHAnsi"/>
        </w:rPr>
        <w:t xml:space="preserve"> repeat the word </w:t>
      </w:r>
      <w:r w:rsidR="001131F2" w:rsidRPr="0075589C">
        <w:rPr>
          <w:rFonts w:cstheme="minorHAnsi"/>
          <w:i/>
        </w:rPr>
        <w:t>W</w:t>
      </w:r>
      <w:r w:rsidRPr="0075589C">
        <w:rPr>
          <w:rFonts w:cstheme="minorHAnsi"/>
          <w:i/>
        </w:rPr>
        <w:t>elcome</w:t>
      </w:r>
      <w:r w:rsidRPr="0075589C">
        <w:rPr>
          <w:rFonts w:cstheme="minorHAnsi"/>
        </w:rPr>
        <w:t xml:space="preserve">. </w:t>
      </w:r>
      <w:r w:rsidR="00D313D0" w:rsidRPr="0075589C">
        <w:rPr>
          <w:rFonts w:cstheme="minorHAnsi"/>
          <w:i/>
        </w:rPr>
        <w:t>(Pause for 10 seconds)</w:t>
      </w:r>
    </w:p>
    <w:p w14:paraId="3C7B2B9B" w14:textId="77777777" w:rsidR="00882DFB" w:rsidRPr="0075589C" w:rsidRDefault="00882DFB" w:rsidP="001131F2">
      <w:pPr>
        <w:jc w:val="both"/>
        <w:rPr>
          <w:rFonts w:cstheme="minorHAnsi"/>
        </w:rPr>
      </w:pPr>
    </w:p>
    <w:p w14:paraId="5C44B7CB" w14:textId="77777777" w:rsidR="0005758E" w:rsidRPr="0075589C" w:rsidRDefault="0005758E" w:rsidP="001131F2">
      <w:pPr>
        <w:jc w:val="both"/>
        <w:rPr>
          <w:rFonts w:cstheme="minorHAnsi"/>
        </w:rPr>
      </w:pPr>
      <w:r w:rsidRPr="0075589C">
        <w:rPr>
          <w:rFonts w:cstheme="minorHAnsi"/>
          <w:i/>
        </w:rPr>
        <w:t>(Pause</w:t>
      </w:r>
      <w:r w:rsidR="00882DFB" w:rsidRPr="0075589C">
        <w:rPr>
          <w:rFonts w:cstheme="minorHAnsi"/>
          <w:i/>
        </w:rPr>
        <w:t xml:space="preserve"> for 8 seconds or one long breath</w:t>
      </w:r>
      <w:r w:rsidRPr="0075589C">
        <w:rPr>
          <w:rFonts w:cstheme="minorHAnsi"/>
          <w:i/>
        </w:rPr>
        <w:t xml:space="preserve"> after each statement)</w:t>
      </w:r>
    </w:p>
    <w:p w14:paraId="534BC275" w14:textId="77777777" w:rsidR="00882DFB" w:rsidRPr="0075589C" w:rsidRDefault="0005758E" w:rsidP="001131F2">
      <w:pPr>
        <w:pStyle w:val="ListParagraph"/>
        <w:numPr>
          <w:ilvl w:val="0"/>
          <w:numId w:val="2"/>
        </w:numPr>
        <w:jc w:val="both"/>
        <w:rPr>
          <w:rFonts w:cstheme="minorHAnsi"/>
        </w:rPr>
      </w:pPr>
      <w:r w:rsidRPr="0075589C">
        <w:rPr>
          <w:rFonts w:cstheme="minorHAnsi"/>
        </w:rPr>
        <w:t>Welcome this opportunity to explore an area of limited time.</w:t>
      </w:r>
    </w:p>
    <w:p w14:paraId="1C6FE8EF" w14:textId="77777777" w:rsidR="00882DFB" w:rsidRPr="0075589C" w:rsidRDefault="0005758E" w:rsidP="001131F2">
      <w:pPr>
        <w:pStyle w:val="ListParagraph"/>
        <w:numPr>
          <w:ilvl w:val="0"/>
          <w:numId w:val="2"/>
        </w:numPr>
        <w:jc w:val="both"/>
        <w:rPr>
          <w:rFonts w:cstheme="minorHAnsi"/>
        </w:rPr>
      </w:pPr>
      <w:r w:rsidRPr="0075589C">
        <w:rPr>
          <w:rFonts w:cstheme="minorHAnsi"/>
        </w:rPr>
        <w:t xml:space="preserve">Welcome the Holy Spirit of truth, who </w:t>
      </w:r>
      <w:r w:rsidR="005016DA" w:rsidRPr="0075589C">
        <w:rPr>
          <w:rFonts w:cstheme="minorHAnsi"/>
        </w:rPr>
        <w:t>loves the material creature that you are, living</w:t>
      </w:r>
      <w:r w:rsidRPr="0075589C">
        <w:rPr>
          <w:rFonts w:cstheme="minorHAnsi"/>
        </w:rPr>
        <w:t xml:space="preserve"> in time.</w:t>
      </w:r>
    </w:p>
    <w:p w14:paraId="0C47D7EB" w14:textId="77777777" w:rsidR="00882DFB" w:rsidRPr="0075589C" w:rsidRDefault="0005758E" w:rsidP="001131F2">
      <w:pPr>
        <w:pStyle w:val="ListParagraph"/>
        <w:numPr>
          <w:ilvl w:val="0"/>
          <w:numId w:val="2"/>
        </w:numPr>
        <w:jc w:val="both"/>
        <w:rPr>
          <w:rFonts w:cstheme="minorHAnsi"/>
        </w:rPr>
      </w:pPr>
      <w:r w:rsidRPr="0075589C">
        <w:rPr>
          <w:rFonts w:cstheme="minorHAnsi"/>
        </w:rPr>
        <w:t xml:space="preserve">Welcome your present reality, where you are today. </w:t>
      </w:r>
    </w:p>
    <w:p w14:paraId="3B330399" w14:textId="77777777" w:rsidR="0005758E" w:rsidRPr="0075589C" w:rsidRDefault="0005758E" w:rsidP="001131F2">
      <w:pPr>
        <w:pStyle w:val="ListParagraph"/>
        <w:numPr>
          <w:ilvl w:val="0"/>
          <w:numId w:val="2"/>
        </w:numPr>
        <w:jc w:val="both"/>
        <w:rPr>
          <w:rFonts w:cstheme="minorHAnsi"/>
        </w:rPr>
      </w:pPr>
      <w:r w:rsidRPr="0075589C">
        <w:rPr>
          <w:rFonts w:cstheme="minorHAnsi"/>
        </w:rPr>
        <w:t>Welcome what you are learning about yourself.</w:t>
      </w:r>
      <w:r w:rsidR="001131F2" w:rsidRPr="0075589C">
        <w:rPr>
          <w:rFonts w:cstheme="minorHAnsi"/>
        </w:rPr>
        <w:t xml:space="preserve"> </w:t>
      </w:r>
      <w:r w:rsidR="001131F2" w:rsidRPr="0075589C">
        <w:rPr>
          <w:rFonts w:cstheme="minorHAnsi"/>
          <w:i/>
        </w:rPr>
        <w:t>(Pause for 10 seconds)</w:t>
      </w:r>
    </w:p>
    <w:p w14:paraId="2F1DEB63" w14:textId="77777777" w:rsidR="0005758E" w:rsidRPr="0075589C" w:rsidRDefault="0005758E" w:rsidP="001131F2">
      <w:pPr>
        <w:jc w:val="both"/>
        <w:rPr>
          <w:rFonts w:cstheme="minorHAnsi"/>
        </w:rPr>
      </w:pPr>
    </w:p>
    <w:p w14:paraId="29DBF089" w14:textId="77777777" w:rsidR="00882DFB" w:rsidRPr="0075589C" w:rsidRDefault="00882DFB" w:rsidP="001131F2">
      <w:pPr>
        <w:jc w:val="both"/>
        <w:rPr>
          <w:rFonts w:cstheme="minorHAnsi"/>
        </w:rPr>
      </w:pPr>
      <w:r w:rsidRPr="0075589C">
        <w:rPr>
          <w:rFonts w:cstheme="minorHAnsi"/>
        </w:rPr>
        <w:t>Now, as you breathe, you might consider these statements and make them a confession to the Lord as you turn away from the Idol Self. On the exhale, let go.</w:t>
      </w:r>
      <w:r w:rsidRPr="0075589C">
        <w:rPr>
          <w:rStyle w:val="EndnoteReference"/>
          <w:rFonts w:cstheme="minorHAnsi"/>
        </w:rPr>
        <w:endnoteReference w:id="3"/>
      </w:r>
      <w:r w:rsidRPr="0075589C">
        <w:rPr>
          <w:rFonts w:cstheme="minorHAnsi"/>
        </w:rPr>
        <w:t xml:space="preserve"> </w:t>
      </w:r>
    </w:p>
    <w:p w14:paraId="75A77AC1" w14:textId="77777777" w:rsidR="00882DFB" w:rsidRPr="0075589C" w:rsidRDefault="00882DFB" w:rsidP="001131F2">
      <w:pPr>
        <w:jc w:val="both"/>
        <w:rPr>
          <w:rFonts w:cstheme="minorHAnsi"/>
        </w:rPr>
      </w:pPr>
    </w:p>
    <w:p w14:paraId="351D26CA" w14:textId="77777777" w:rsidR="00882DFB" w:rsidRPr="0075589C" w:rsidRDefault="00882DFB" w:rsidP="001131F2">
      <w:pPr>
        <w:jc w:val="both"/>
        <w:rPr>
          <w:rFonts w:cstheme="minorHAnsi"/>
          <w:i/>
        </w:rPr>
      </w:pPr>
      <w:r w:rsidRPr="0075589C">
        <w:rPr>
          <w:rFonts w:cstheme="minorHAnsi"/>
          <w:i/>
        </w:rPr>
        <w:t>(Pause for 5 seconds after each statement)</w:t>
      </w:r>
    </w:p>
    <w:p w14:paraId="3A65E3C8" w14:textId="77777777" w:rsidR="00882DFB" w:rsidRPr="0075589C" w:rsidRDefault="0005758E" w:rsidP="001131F2">
      <w:pPr>
        <w:pStyle w:val="ListParagraph"/>
        <w:numPr>
          <w:ilvl w:val="0"/>
          <w:numId w:val="3"/>
        </w:numPr>
        <w:jc w:val="both"/>
        <w:rPr>
          <w:rFonts w:cstheme="minorHAnsi"/>
          <w:i/>
        </w:rPr>
      </w:pPr>
      <w:r w:rsidRPr="0075589C">
        <w:rPr>
          <w:rFonts w:cstheme="minorHAnsi"/>
        </w:rPr>
        <w:t xml:space="preserve">As I accept the limitations of time, I let go of the craving to get my </w:t>
      </w:r>
      <w:r w:rsidR="005016DA" w:rsidRPr="0075589C">
        <w:rPr>
          <w:rFonts w:cstheme="minorHAnsi"/>
        </w:rPr>
        <w:t xml:space="preserve">own </w:t>
      </w:r>
      <w:r w:rsidRPr="0075589C">
        <w:rPr>
          <w:rFonts w:cstheme="minorHAnsi"/>
        </w:rPr>
        <w:t>way.</w:t>
      </w:r>
    </w:p>
    <w:p w14:paraId="71E045AC" w14:textId="77777777" w:rsidR="00882DFB" w:rsidRPr="0075589C" w:rsidRDefault="0005758E" w:rsidP="001131F2">
      <w:pPr>
        <w:pStyle w:val="ListParagraph"/>
        <w:numPr>
          <w:ilvl w:val="0"/>
          <w:numId w:val="3"/>
        </w:numPr>
        <w:jc w:val="both"/>
        <w:rPr>
          <w:rFonts w:cstheme="minorHAnsi"/>
        </w:rPr>
      </w:pPr>
      <w:r w:rsidRPr="0075589C">
        <w:rPr>
          <w:rFonts w:cstheme="minorHAnsi"/>
        </w:rPr>
        <w:t>As I accept the limitations of time, I let go of the craving to gain approval.</w:t>
      </w:r>
    </w:p>
    <w:p w14:paraId="43DDC567" w14:textId="77777777" w:rsidR="00882DFB" w:rsidRPr="0075589C" w:rsidRDefault="0005758E" w:rsidP="001131F2">
      <w:pPr>
        <w:pStyle w:val="ListParagraph"/>
        <w:numPr>
          <w:ilvl w:val="0"/>
          <w:numId w:val="3"/>
        </w:numPr>
        <w:jc w:val="both"/>
        <w:rPr>
          <w:rFonts w:cstheme="minorHAnsi"/>
        </w:rPr>
      </w:pPr>
      <w:r w:rsidRPr="0075589C">
        <w:rPr>
          <w:rFonts w:cstheme="minorHAnsi"/>
        </w:rPr>
        <w:t>As I accept the limitations of time, I let go of the craving for security and comfort.</w:t>
      </w:r>
    </w:p>
    <w:p w14:paraId="2DEAEC3E" w14:textId="77777777" w:rsidR="0005758E" w:rsidRPr="0075589C" w:rsidRDefault="0005758E" w:rsidP="001131F2">
      <w:pPr>
        <w:pStyle w:val="ListParagraph"/>
        <w:numPr>
          <w:ilvl w:val="0"/>
          <w:numId w:val="3"/>
        </w:numPr>
        <w:jc w:val="both"/>
        <w:rPr>
          <w:rFonts w:cstheme="minorHAnsi"/>
        </w:rPr>
      </w:pPr>
      <w:r w:rsidRPr="0075589C">
        <w:rPr>
          <w:rFonts w:cstheme="minorHAnsi"/>
        </w:rPr>
        <w:t xml:space="preserve">As I accept the limitations of time, I let go of the craving for perfection. </w:t>
      </w:r>
      <w:r w:rsidRPr="0075589C">
        <w:rPr>
          <w:rFonts w:cstheme="minorHAnsi"/>
          <w:i/>
        </w:rPr>
        <w:t xml:space="preserve">(Pause for 30 seconds) </w:t>
      </w:r>
    </w:p>
    <w:p w14:paraId="499DEA74" w14:textId="3F243ADA" w:rsidR="0005758E" w:rsidRPr="0075589C" w:rsidRDefault="0005758E" w:rsidP="001131F2">
      <w:pPr>
        <w:jc w:val="both"/>
        <w:rPr>
          <w:rFonts w:cstheme="minorHAnsi"/>
        </w:rPr>
      </w:pPr>
      <w:r w:rsidRPr="0075589C">
        <w:rPr>
          <w:rFonts w:cstheme="minorHAnsi"/>
        </w:rPr>
        <w:lastRenderedPageBreak/>
        <w:t xml:space="preserve">Take a deep breath. </w:t>
      </w:r>
    </w:p>
    <w:p w14:paraId="1FD9A2CB" w14:textId="32AAC703" w:rsidR="00DB5047" w:rsidRPr="0075589C" w:rsidRDefault="00DB5047" w:rsidP="00DB5047">
      <w:pPr>
        <w:jc w:val="both"/>
        <w:rPr>
          <w:i/>
        </w:rPr>
      </w:pPr>
      <w:r w:rsidRPr="0075589C">
        <w:rPr>
          <w:i/>
        </w:rPr>
        <w:t>(If time permits, ask, “Does anyone have comments or questions about the integration?”)</w:t>
      </w:r>
    </w:p>
    <w:p w14:paraId="216966B0" w14:textId="77777777" w:rsidR="008208B6" w:rsidRDefault="008208B6" w:rsidP="001131F2">
      <w:pPr>
        <w:jc w:val="both"/>
        <w:rPr>
          <w:rFonts w:cstheme="minorHAnsi"/>
          <w:b/>
        </w:rPr>
      </w:pPr>
    </w:p>
    <w:p w14:paraId="52CB35A7" w14:textId="76AE8D23" w:rsidR="0005758E" w:rsidRPr="0075589C" w:rsidRDefault="0005758E" w:rsidP="001131F2">
      <w:pPr>
        <w:jc w:val="both"/>
        <w:rPr>
          <w:rFonts w:cstheme="minorHAnsi"/>
          <w:b/>
        </w:rPr>
      </w:pPr>
      <w:r w:rsidRPr="0075589C">
        <w:rPr>
          <w:rFonts w:cstheme="minorHAnsi"/>
          <w:b/>
        </w:rPr>
        <w:t>1:28</w:t>
      </w:r>
      <w:r w:rsidRPr="0075589C">
        <w:rPr>
          <w:rFonts w:cstheme="minorHAnsi"/>
          <w:b/>
        </w:rPr>
        <w:tab/>
        <w:t>ENDING PRAYER</w:t>
      </w:r>
    </w:p>
    <w:p w14:paraId="58D61DE9" w14:textId="77777777" w:rsidR="0005758E" w:rsidRPr="0075589C" w:rsidRDefault="0005758E" w:rsidP="001131F2">
      <w:pPr>
        <w:jc w:val="both"/>
        <w:rPr>
          <w:rFonts w:cstheme="minorHAnsi"/>
          <w:color w:val="000000"/>
        </w:rPr>
      </w:pPr>
    </w:p>
    <w:p w14:paraId="2946501C" w14:textId="77777777" w:rsidR="005016DA" w:rsidRPr="0075589C" w:rsidRDefault="005016DA" w:rsidP="001131F2">
      <w:pPr>
        <w:jc w:val="both"/>
        <w:rPr>
          <w:rFonts w:cstheme="minorHAnsi"/>
        </w:rPr>
      </w:pPr>
      <w:r w:rsidRPr="0075589C">
        <w:rPr>
          <w:rFonts w:cstheme="minorHAnsi"/>
        </w:rPr>
        <w:t>Dear Father and Creator,</w:t>
      </w:r>
    </w:p>
    <w:p w14:paraId="097BFB32" w14:textId="77777777" w:rsidR="005016DA" w:rsidRPr="0075589C" w:rsidRDefault="005016DA" w:rsidP="001131F2">
      <w:pPr>
        <w:jc w:val="both"/>
        <w:rPr>
          <w:rFonts w:cstheme="minorHAnsi"/>
        </w:rPr>
      </w:pPr>
      <w:r w:rsidRPr="0075589C">
        <w:rPr>
          <w:rFonts w:cstheme="minorHAnsi"/>
        </w:rPr>
        <w:t>Thank You for drawing us together for support and healing. Hold us in the power of this new understanding as we learn to manage our time. Lead us to the next step in our healing this week as we co-labor with You to reorient our lives for a more effective flow and to further our connection with our True Self and mission, with the Creation and our community, and with You, for the glory and honor of our Lord Jesus. Amen.</w:t>
      </w:r>
    </w:p>
    <w:p w14:paraId="74606967" w14:textId="77777777" w:rsidR="0005758E" w:rsidRPr="0075589C" w:rsidRDefault="0005758E" w:rsidP="001131F2">
      <w:pPr>
        <w:jc w:val="both"/>
        <w:rPr>
          <w:rFonts w:cstheme="minorHAnsi"/>
        </w:rPr>
      </w:pPr>
    </w:p>
    <w:p w14:paraId="31B8961F" w14:textId="77777777" w:rsidR="0005758E" w:rsidRPr="0075589C" w:rsidRDefault="0005758E" w:rsidP="001131F2">
      <w:pPr>
        <w:jc w:val="both"/>
        <w:rPr>
          <w:rFonts w:cstheme="minorHAnsi"/>
        </w:rPr>
      </w:pPr>
      <w:r w:rsidRPr="0075589C">
        <w:rPr>
          <w:rFonts w:cstheme="minorHAnsi"/>
        </w:rPr>
        <w:t>Take a deep breath.</w:t>
      </w:r>
    </w:p>
    <w:p w14:paraId="3C9ED13D" w14:textId="03A158A6" w:rsidR="00DB5047" w:rsidRPr="0075589C" w:rsidRDefault="00DB5047" w:rsidP="00DB5047">
      <w:pPr>
        <w:jc w:val="both"/>
        <w:rPr>
          <w:i/>
        </w:rPr>
      </w:pPr>
      <w:r w:rsidRPr="0075589C">
        <w:rPr>
          <w:i/>
        </w:rPr>
        <w:t>(If time permits, ask, “Does anyone have comments or questions about this meeting?”)</w:t>
      </w:r>
    </w:p>
    <w:p w14:paraId="409EC666" w14:textId="77777777" w:rsidR="0005758E" w:rsidRPr="0075589C" w:rsidRDefault="0005758E" w:rsidP="001131F2">
      <w:pPr>
        <w:jc w:val="both"/>
        <w:rPr>
          <w:rFonts w:cstheme="minorHAnsi"/>
        </w:rPr>
      </w:pPr>
    </w:p>
    <w:p w14:paraId="262E08A7" w14:textId="77777777" w:rsidR="0005758E" w:rsidRPr="001131F2" w:rsidRDefault="0005758E" w:rsidP="001131F2">
      <w:pPr>
        <w:jc w:val="both"/>
        <w:rPr>
          <w:rFonts w:cstheme="minorHAnsi"/>
          <w:b/>
        </w:rPr>
      </w:pPr>
      <w:r w:rsidRPr="0075589C">
        <w:rPr>
          <w:rFonts w:cstheme="minorHAnsi"/>
          <w:b/>
        </w:rPr>
        <w:t>1:29</w:t>
      </w:r>
      <w:r w:rsidRPr="0075589C">
        <w:rPr>
          <w:rFonts w:cstheme="minorHAnsi"/>
          <w:b/>
        </w:rPr>
        <w:tab/>
        <w:t>ANNOUNCEMENTS</w:t>
      </w:r>
    </w:p>
    <w:p w14:paraId="4F0EC117" w14:textId="77777777" w:rsidR="0005758E" w:rsidRPr="001131F2" w:rsidRDefault="0005758E" w:rsidP="001131F2">
      <w:pPr>
        <w:jc w:val="both"/>
        <w:rPr>
          <w:rFonts w:cstheme="minorHAnsi"/>
        </w:rPr>
      </w:pPr>
    </w:p>
    <w:sectPr w:rsidR="0005758E" w:rsidRPr="001131F2" w:rsidSect="0026363A">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4FE29" w14:textId="77777777" w:rsidR="002616B2" w:rsidRDefault="002616B2" w:rsidP="00285B9A">
      <w:r>
        <w:separator/>
      </w:r>
    </w:p>
  </w:endnote>
  <w:endnote w:type="continuationSeparator" w:id="0">
    <w:p w14:paraId="5F571FDD" w14:textId="77777777" w:rsidR="002616B2" w:rsidRDefault="002616B2" w:rsidP="00285B9A">
      <w:r>
        <w:continuationSeparator/>
      </w:r>
    </w:p>
  </w:endnote>
  <w:endnote w:id="1">
    <w:p w14:paraId="4139B928" w14:textId="62D08359" w:rsidR="00B26382" w:rsidRPr="00923121" w:rsidRDefault="00B26382">
      <w:pPr>
        <w:pStyle w:val="EndnoteText"/>
        <w:rPr>
          <w:lang w:val="en-GB"/>
        </w:rPr>
      </w:pPr>
      <w:r w:rsidRPr="00A82BBA">
        <w:rPr>
          <w:rStyle w:val="EndnoteReference"/>
        </w:rPr>
        <w:endnoteRef/>
      </w:r>
      <w:r w:rsidRPr="00A82BBA">
        <w:t xml:space="preserve"> </w:t>
      </w:r>
      <w:r w:rsidRPr="009A01B3">
        <w:rPr>
          <w:i/>
        </w:rPr>
        <w:t>Great is Thy Faithfulness</w:t>
      </w:r>
      <w:r>
        <w:t xml:space="preserve"> by </w:t>
      </w:r>
      <w:r w:rsidRPr="004A73E7">
        <w:t>Thomas Chisholm (1866–1960)</w:t>
      </w:r>
      <w:r>
        <w:t>,</w:t>
      </w:r>
      <w:r w:rsidRPr="004A73E7">
        <w:t xml:space="preserve"> </w:t>
      </w:r>
      <w:hyperlink r:id="rId1" w:history="1">
        <w:r w:rsidR="00FF1438">
          <w:rPr>
            <w:rStyle w:val="Hyperlink"/>
          </w:rPr>
          <w:t>www.youtube.com/watch?v=dTKIqmdfHSk</w:t>
        </w:r>
      </w:hyperlink>
      <w:r>
        <w:t>.</w:t>
      </w:r>
    </w:p>
  </w:endnote>
  <w:endnote w:id="2">
    <w:p w14:paraId="5E811829" w14:textId="77777777" w:rsidR="00F91D73" w:rsidRDefault="00F91D73">
      <w:pPr>
        <w:pStyle w:val="EndnoteText"/>
      </w:pPr>
      <w:r>
        <w:rPr>
          <w:rStyle w:val="EndnoteReference"/>
        </w:rPr>
        <w:endnoteRef/>
      </w:r>
      <w:r>
        <w:t xml:space="preserve"> Matt. 5:37.</w:t>
      </w:r>
    </w:p>
  </w:endnote>
  <w:endnote w:id="3">
    <w:p w14:paraId="1988B490" w14:textId="15C4709F" w:rsidR="00B26382" w:rsidRPr="00FD3115" w:rsidRDefault="00B26382" w:rsidP="00882DFB">
      <w:pPr>
        <w:pStyle w:val="EndnoteText"/>
        <w:rPr>
          <w:lang w:val="en-GB"/>
        </w:rPr>
      </w:pPr>
      <w:r>
        <w:rPr>
          <w:rStyle w:val="EndnoteReference"/>
        </w:rPr>
        <w:endnoteRef/>
      </w:r>
      <w:r>
        <w:t xml:space="preserve"> </w:t>
      </w:r>
      <w:hyperlink r:id="rId2" w:history="1">
        <w:r w:rsidR="00FF1438">
          <w:rPr>
            <w:rStyle w:val="Hyperlink"/>
            <w:lang w:val="en-GB"/>
          </w:rPr>
          <w:t>www.camillecaldwell.com/WelcomePrayer.html</w:t>
        </w:r>
      </w:hyperlink>
      <w:r w:rsidR="00C826D3">
        <w:t>. A</w:t>
      </w:r>
      <w:r>
        <w:t>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9979" w14:textId="15E36F6A" w:rsidR="00B26382" w:rsidRDefault="00B26382">
    <w:pPr>
      <w:pStyle w:val="Footer"/>
    </w:pPr>
    <w:r>
      <w:t>karisfellowships.com</w:t>
    </w:r>
    <w:r>
      <w:tab/>
      <w:t>KF45-E</w:t>
    </w:r>
    <w:r>
      <w:tab/>
    </w:r>
    <w:r>
      <w:rPr>
        <w:rFonts w:cstheme="minorHAnsi"/>
      </w:rPr>
      <w:t>©</w:t>
    </w:r>
    <w:r>
      <w:t>20</w:t>
    </w:r>
    <w:r w:rsidR="006A50FA">
      <w:t>2</w:t>
    </w:r>
    <w:r>
      <w:t>1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3C771" w14:textId="0873186D" w:rsidR="00B26382" w:rsidRDefault="00B26382">
    <w:pPr>
      <w:pStyle w:val="Footer"/>
    </w:pPr>
    <w:r>
      <w:t>karisfellowships.com</w:t>
    </w:r>
    <w:r>
      <w:tab/>
      <w:t>KF45-E</w:t>
    </w:r>
    <w:r>
      <w:tab/>
    </w:r>
    <w:r>
      <w:rPr>
        <w:rFonts w:cstheme="minorHAnsi"/>
      </w:rPr>
      <w:t>©</w:t>
    </w:r>
    <w:r>
      <w:t>20</w:t>
    </w:r>
    <w:r w:rsidR="003F5A4A">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21407" w14:textId="77777777" w:rsidR="002616B2" w:rsidRDefault="002616B2" w:rsidP="00285B9A">
      <w:r>
        <w:separator/>
      </w:r>
    </w:p>
  </w:footnote>
  <w:footnote w:type="continuationSeparator" w:id="0">
    <w:p w14:paraId="5CA34D4A" w14:textId="77777777" w:rsidR="002616B2" w:rsidRDefault="002616B2" w:rsidP="00285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16FD876A" w14:textId="77777777" w:rsidR="00B26382" w:rsidRDefault="00B26382">
        <w:pPr>
          <w:pStyle w:val="Header"/>
          <w:jc w:val="right"/>
        </w:pPr>
        <w:r>
          <w:fldChar w:fldCharType="begin"/>
        </w:r>
        <w:r>
          <w:instrText xml:space="preserve"> PAGE   \* MERGEFORMAT </w:instrText>
        </w:r>
        <w:r>
          <w:fldChar w:fldCharType="separate"/>
        </w:r>
        <w:r w:rsidR="002C3384">
          <w:rPr>
            <w:noProof/>
          </w:rPr>
          <w:t>7</w:t>
        </w:r>
        <w:r>
          <w:rPr>
            <w:noProof/>
          </w:rPr>
          <w:fldChar w:fldCharType="end"/>
        </w:r>
      </w:p>
    </w:sdtContent>
  </w:sdt>
  <w:p w14:paraId="1740A8B4" w14:textId="77777777" w:rsidR="00B26382" w:rsidRDefault="00B263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42AF5"/>
    <w:multiLevelType w:val="hybridMultilevel"/>
    <w:tmpl w:val="51881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ECE2519"/>
    <w:multiLevelType w:val="hybridMultilevel"/>
    <w:tmpl w:val="4A4478AA"/>
    <w:lvl w:ilvl="0" w:tplc="D8F6FA22">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49F74713"/>
    <w:multiLevelType w:val="hybridMultilevel"/>
    <w:tmpl w:val="E5CC3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6691433">
    <w:abstractNumId w:val="1"/>
  </w:num>
  <w:num w:numId="2" w16cid:durableId="1473208224">
    <w:abstractNumId w:val="0"/>
  </w:num>
  <w:num w:numId="3" w16cid:durableId="174224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874"/>
    <w:rsid w:val="00014C39"/>
    <w:rsid w:val="00024009"/>
    <w:rsid w:val="00026E10"/>
    <w:rsid w:val="00027351"/>
    <w:rsid w:val="00030B4B"/>
    <w:rsid w:val="000312D2"/>
    <w:rsid w:val="0004060D"/>
    <w:rsid w:val="000434CA"/>
    <w:rsid w:val="00045F4A"/>
    <w:rsid w:val="0005758E"/>
    <w:rsid w:val="00060FA4"/>
    <w:rsid w:val="00075FC6"/>
    <w:rsid w:val="00077F73"/>
    <w:rsid w:val="00096BE5"/>
    <w:rsid w:val="000A43B4"/>
    <w:rsid w:val="000B0D37"/>
    <w:rsid w:val="000C2DE6"/>
    <w:rsid w:val="000C5CCD"/>
    <w:rsid w:val="000D2FE5"/>
    <w:rsid w:val="000D3FAB"/>
    <w:rsid w:val="000E3D55"/>
    <w:rsid w:val="000F7791"/>
    <w:rsid w:val="001061A5"/>
    <w:rsid w:val="00106412"/>
    <w:rsid w:val="001104FC"/>
    <w:rsid w:val="001131F2"/>
    <w:rsid w:val="00127254"/>
    <w:rsid w:val="00132AAB"/>
    <w:rsid w:val="001538A1"/>
    <w:rsid w:val="00154928"/>
    <w:rsid w:val="00156A93"/>
    <w:rsid w:val="00164353"/>
    <w:rsid w:val="00180955"/>
    <w:rsid w:val="001837F9"/>
    <w:rsid w:val="001A01B1"/>
    <w:rsid w:val="001A0E73"/>
    <w:rsid w:val="001A2F17"/>
    <w:rsid w:val="001A3C66"/>
    <w:rsid w:val="001A7711"/>
    <w:rsid w:val="001F1B1D"/>
    <w:rsid w:val="002105BC"/>
    <w:rsid w:val="00210CD8"/>
    <w:rsid w:val="00213D64"/>
    <w:rsid w:val="00216B35"/>
    <w:rsid w:val="00222F52"/>
    <w:rsid w:val="002300A7"/>
    <w:rsid w:val="0023639C"/>
    <w:rsid w:val="00244276"/>
    <w:rsid w:val="002465B8"/>
    <w:rsid w:val="002616B2"/>
    <w:rsid w:val="0026363A"/>
    <w:rsid w:val="00267131"/>
    <w:rsid w:val="002743B5"/>
    <w:rsid w:val="00275586"/>
    <w:rsid w:val="00275A21"/>
    <w:rsid w:val="00275BF3"/>
    <w:rsid w:val="00276DAE"/>
    <w:rsid w:val="00285B9A"/>
    <w:rsid w:val="002A123F"/>
    <w:rsid w:val="002A38FD"/>
    <w:rsid w:val="002A3DE2"/>
    <w:rsid w:val="002B2375"/>
    <w:rsid w:val="002B24C9"/>
    <w:rsid w:val="002B6F86"/>
    <w:rsid w:val="002C13E1"/>
    <w:rsid w:val="002C2742"/>
    <w:rsid w:val="002C3384"/>
    <w:rsid w:val="002C54A6"/>
    <w:rsid w:val="002D6953"/>
    <w:rsid w:val="002E2025"/>
    <w:rsid w:val="002E3C81"/>
    <w:rsid w:val="002E6DF3"/>
    <w:rsid w:val="002F322D"/>
    <w:rsid w:val="002F7BA7"/>
    <w:rsid w:val="00302030"/>
    <w:rsid w:val="00306E6A"/>
    <w:rsid w:val="00310E78"/>
    <w:rsid w:val="00313119"/>
    <w:rsid w:val="00321BDB"/>
    <w:rsid w:val="003226CA"/>
    <w:rsid w:val="00322E39"/>
    <w:rsid w:val="00341DAD"/>
    <w:rsid w:val="00352EE0"/>
    <w:rsid w:val="00356175"/>
    <w:rsid w:val="00364554"/>
    <w:rsid w:val="0036612C"/>
    <w:rsid w:val="00392540"/>
    <w:rsid w:val="003A4A08"/>
    <w:rsid w:val="003B4B8D"/>
    <w:rsid w:val="003D6EEE"/>
    <w:rsid w:val="003E1F3B"/>
    <w:rsid w:val="003E4579"/>
    <w:rsid w:val="003F26F3"/>
    <w:rsid w:val="003F29E8"/>
    <w:rsid w:val="003F5A4A"/>
    <w:rsid w:val="0040025B"/>
    <w:rsid w:val="00402E48"/>
    <w:rsid w:val="0040601D"/>
    <w:rsid w:val="004066DE"/>
    <w:rsid w:val="00425559"/>
    <w:rsid w:val="004350E9"/>
    <w:rsid w:val="0043600F"/>
    <w:rsid w:val="00444C6E"/>
    <w:rsid w:val="00450802"/>
    <w:rsid w:val="004544AB"/>
    <w:rsid w:val="00456AF2"/>
    <w:rsid w:val="00456F27"/>
    <w:rsid w:val="00482CDD"/>
    <w:rsid w:val="0048348B"/>
    <w:rsid w:val="00485D3F"/>
    <w:rsid w:val="00491848"/>
    <w:rsid w:val="004950B0"/>
    <w:rsid w:val="004A059E"/>
    <w:rsid w:val="004A3777"/>
    <w:rsid w:val="004A3E2C"/>
    <w:rsid w:val="004B32E8"/>
    <w:rsid w:val="004B3C95"/>
    <w:rsid w:val="004B7989"/>
    <w:rsid w:val="004C0C39"/>
    <w:rsid w:val="004C467A"/>
    <w:rsid w:val="004D11BC"/>
    <w:rsid w:val="004D7F96"/>
    <w:rsid w:val="004E21F1"/>
    <w:rsid w:val="004E22B9"/>
    <w:rsid w:val="004F13AD"/>
    <w:rsid w:val="004F1892"/>
    <w:rsid w:val="004F2DBF"/>
    <w:rsid w:val="004F47A4"/>
    <w:rsid w:val="004F6D14"/>
    <w:rsid w:val="005016DA"/>
    <w:rsid w:val="0050405D"/>
    <w:rsid w:val="00504A73"/>
    <w:rsid w:val="005137EE"/>
    <w:rsid w:val="00527E90"/>
    <w:rsid w:val="00546888"/>
    <w:rsid w:val="00547CD3"/>
    <w:rsid w:val="0056210C"/>
    <w:rsid w:val="00562A26"/>
    <w:rsid w:val="005664D2"/>
    <w:rsid w:val="00574929"/>
    <w:rsid w:val="0057643D"/>
    <w:rsid w:val="005802A3"/>
    <w:rsid w:val="00585B49"/>
    <w:rsid w:val="005B335F"/>
    <w:rsid w:val="005B38BE"/>
    <w:rsid w:val="005B499E"/>
    <w:rsid w:val="005D3555"/>
    <w:rsid w:val="005D56E4"/>
    <w:rsid w:val="005F286D"/>
    <w:rsid w:val="005F5B12"/>
    <w:rsid w:val="005F5FF3"/>
    <w:rsid w:val="00602125"/>
    <w:rsid w:val="0061117B"/>
    <w:rsid w:val="00613308"/>
    <w:rsid w:val="00621C12"/>
    <w:rsid w:val="00624493"/>
    <w:rsid w:val="006260D3"/>
    <w:rsid w:val="006320D6"/>
    <w:rsid w:val="0064258D"/>
    <w:rsid w:val="0064785D"/>
    <w:rsid w:val="00665CB1"/>
    <w:rsid w:val="006753A6"/>
    <w:rsid w:val="00676749"/>
    <w:rsid w:val="0067698A"/>
    <w:rsid w:val="0068019A"/>
    <w:rsid w:val="00693F35"/>
    <w:rsid w:val="006A50FA"/>
    <w:rsid w:val="006A7877"/>
    <w:rsid w:val="006B69A7"/>
    <w:rsid w:val="006F577A"/>
    <w:rsid w:val="00713A5D"/>
    <w:rsid w:val="00714A98"/>
    <w:rsid w:val="007155EF"/>
    <w:rsid w:val="00726761"/>
    <w:rsid w:val="00735FEE"/>
    <w:rsid w:val="007363E3"/>
    <w:rsid w:val="00742710"/>
    <w:rsid w:val="00742FC6"/>
    <w:rsid w:val="00745D5C"/>
    <w:rsid w:val="00747CD7"/>
    <w:rsid w:val="0075089B"/>
    <w:rsid w:val="0075547D"/>
    <w:rsid w:val="0075589C"/>
    <w:rsid w:val="00760B77"/>
    <w:rsid w:val="0076763D"/>
    <w:rsid w:val="007811B8"/>
    <w:rsid w:val="00790A71"/>
    <w:rsid w:val="00792BF5"/>
    <w:rsid w:val="00792E4F"/>
    <w:rsid w:val="007967A4"/>
    <w:rsid w:val="007A141E"/>
    <w:rsid w:val="007A1EA3"/>
    <w:rsid w:val="007A2421"/>
    <w:rsid w:val="007B3631"/>
    <w:rsid w:val="007B6895"/>
    <w:rsid w:val="007C3CDE"/>
    <w:rsid w:val="007C6137"/>
    <w:rsid w:val="007D5FC3"/>
    <w:rsid w:val="007E7668"/>
    <w:rsid w:val="007F67CA"/>
    <w:rsid w:val="00803DFB"/>
    <w:rsid w:val="00806CD5"/>
    <w:rsid w:val="008166A4"/>
    <w:rsid w:val="008208B6"/>
    <w:rsid w:val="00825AB0"/>
    <w:rsid w:val="00826DEE"/>
    <w:rsid w:val="00830DBD"/>
    <w:rsid w:val="00843639"/>
    <w:rsid w:val="008450E1"/>
    <w:rsid w:val="00850F81"/>
    <w:rsid w:val="00851C4C"/>
    <w:rsid w:val="00860952"/>
    <w:rsid w:val="00874873"/>
    <w:rsid w:val="00876E6C"/>
    <w:rsid w:val="00882DFB"/>
    <w:rsid w:val="00886874"/>
    <w:rsid w:val="008A05D9"/>
    <w:rsid w:val="008A0E9D"/>
    <w:rsid w:val="008A189F"/>
    <w:rsid w:val="008A45A5"/>
    <w:rsid w:val="008C23B3"/>
    <w:rsid w:val="008C2D9A"/>
    <w:rsid w:val="008E4BA0"/>
    <w:rsid w:val="008E5618"/>
    <w:rsid w:val="008E6B46"/>
    <w:rsid w:val="008F4225"/>
    <w:rsid w:val="008F5F99"/>
    <w:rsid w:val="0090040F"/>
    <w:rsid w:val="0090151D"/>
    <w:rsid w:val="00903222"/>
    <w:rsid w:val="00911273"/>
    <w:rsid w:val="00923121"/>
    <w:rsid w:val="009268A6"/>
    <w:rsid w:val="00932A9D"/>
    <w:rsid w:val="00937FBE"/>
    <w:rsid w:val="009434BD"/>
    <w:rsid w:val="0094718F"/>
    <w:rsid w:val="00951BAE"/>
    <w:rsid w:val="00981DD1"/>
    <w:rsid w:val="00990874"/>
    <w:rsid w:val="00992390"/>
    <w:rsid w:val="009932A6"/>
    <w:rsid w:val="009A01B3"/>
    <w:rsid w:val="009A1231"/>
    <w:rsid w:val="009A2A68"/>
    <w:rsid w:val="009A3F1F"/>
    <w:rsid w:val="009B68CB"/>
    <w:rsid w:val="009D233C"/>
    <w:rsid w:val="009D3F57"/>
    <w:rsid w:val="009E2730"/>
    <w:rsid w:val="009F293E"/>
    <w:rsid w:val="00A0782D"/>
    <w:rsid w:val="00A10419"/>
    <w:rsid w:val="00A13D79"/>
    <w:rsid w:val="00A26D65"/>
    <w:rsid w:val="00A3201C"/>
    <w:rsid w:val="00A42DB2"/>
    <w:rsid w:val="00A44F3F"/>
    <w:rsid w:val="00A64806"/>
    <w:rsid w:val="00A72EDF"/>
    <w:rsid w:val="00A75C2E"/>
    <w:rsid w:val="00A77D24"/>
    <w:rsid w:val="00A82BBA"/>
    <w:rsid w:val="00A83A73"/>
    <w:rsid w:val="00A86758"/>
    <w:rsid w:val="00A914CC"/>
    <w:rsid w:val="00A92745"/>
    <w:rsid w:val="00A97860"/>
    <w:rsid w:val="00A97904"/>
    <w:rsid w:val="00AA00C2"/>
    <w:rsid w:val="00AA4384"/>
    <w:rsid w:val="00AA5C88"/>
    <w:rsid w:val="00AB152E"/>
    <w:rsid w:val="00AB30B4"/>
    <w:rsid w:val="00AB3A7D"/>
    <w:rsid w:val="00AB7379"/>
    <w:rsid w:val="00AC5AA6"/>
    <w:rsid w:val="00AE4885"/>
    <w:rsid w:val="00AE6C6C"/>
    <w:rsid w:val="00AE6FB3"/>
    <w:rsid w:val="00AF02C0"/>
    <w:rsid w:val="00AF286C"/>
    <w:rsid w:val="00AF5218"/>
    <w:rsid w:val="00AF677F"/>
    <w:rsid w:val="00B0792C"/>
    <w:rsid w:val="00B13B0A"/>
    <w:rsid w:val="00B26382"/>
    <w:rsid w:val="00B27AA8"/>
    <w:rsid w:val="00B27F81"/>
    <w:rsid w:val="00B559A0"/>
    <w:rsid w:val="00B56DF5"/>
    <w:rsid w:val="00B64B81"/>
    <w:rsid w:val="00B661BB"/>
    <w:rsid w:val="00B870F8"/>
    <w:rsid w:val="00B96420"/>
    <w:rsid w:val="00BB1CD5"/>
    <w:rsid w:val="00BD4D93"/>
    <w:rsid w:val="00BD7A6C"/>
    <w:rsid w:val="00BE69EF"/>
    <w:rsid w:val="00BE7DE1"/>
    <w:rsid w:val="00BF477E"/>
    <w:rsid w:val="00BF4BDA"/>
    <w:rsid w:val="00BF7CD1"/>
    <w:rsid w:val="00C01D0F"/>
    <w:rsid w:val="00C07256"/>
    <w:rsid w:val="00C34731"/>
    <w:rsid w:val="00C82540"/>
    <w:rsid w:val="00C826D3"/>
    <w:rsid w:val="00C838B5"/>
    <w:rsid w:val="00C84582"/>
    <w:rsid w:val="00C90FF1"/>
    <w:rsid w:val="00C92B0D"/>
    <w:rsid w:val="00CA1992"/>
    <w:rsid w:val="00CD7D57"/>
    <w:rsid w:val="00D13CE6"/>
    <w:rsid w:val="00D13F70"/>
    <w:rsid w:val="00D24139"/>
    <w:rsid w:val="00D313D0"/>
    <w:rsid w:val="00D35ACA"/>
    <w:rsid w:val="00D37F1D"/>
    <w:rsid w:val="00D40B72"/>
    <w:rsid w:val="00D41C08"/>
    <w:rsid w:val="00D458D2"/>
    <w:rsid w:val="00D5563A"/>
    <w:rsid w:val="00D57468"/>
    <w:rsid w:val="00D60E32"/>
    <w:rsid w:val="00D65936"/>
    <w:rsid w:val="00D712D4"/>
    <w:rsid w:val="00D7246C"/>
    <w:rsid w:val="00D7453F"/>
    <w:rsid w:val="00D85A7D"/>
    <w:rsid w:val="00D97249"/>
    <w:rsid w:val="00DA0FCB"/>
    <w:rsid w:val="00DA2677"/>
    <w:rsid w:val="00DA6163"/>
    <w:rsid w:val="00DB5047"/>
    <w:rsid w:val="00DB7FFA"/>
    <w:rsid w:val="00DC007F"/>
    <w:rsid w:val="00DC67FB"/>
    <w:rsid w:val="00DC75CA"/>
    <w:rsid w:val="00DC7EF9"/>
    <w:rsid w:val="00DE309C"/>
    <w:rsid w:val="00DE4E0E"/>
    <w:rsid w:val="00E05CEB"/>
    <w:rsid w:val="00E23533"/>
    <w:rsid w:val="00E25D51"/>
    <w:rsid w:val="00E27C78"/>
    <w:rsid w:val="00E30A37"/>
    <w:rsid w:val="00E347BB"/>
    <w:rsid w:val="00E40E60"/>
    <w:rsid w:val="00E61DA8"/>
    <w:rsid w:val="00E73222"/>
    <w:rsid w:val="00E8033D"/>
    <w:rsid w:val="00E814B9"/>
    <w:rsid w:val="00E828CA"/>
    <w:rsid w:val="00E8293C"/>
    <w:rsid w:val="00E978E3"/>
    <w:rsid w:val="00EA6EBB"/>
    <w:rsid w:val="00EB23C5"/>
    <w:rsid w:val="00EB3ADE"/>
    <w:rsid w:val="00EC5FAC"/>
    <w:rsid w:val="00ED1C58"/>
    <w:rsid w:val="00EE76DA"/>
    <w:rsid w:val="00EF18C6"/>
    <w:rsid w:val="00EF2675"/>
    <w:rsid w:val="00EF293E"/>
    <w:rsid w:val="00EF612D"/>
    <w:rsid w:val="00F25130"/>
    <w:rsid w:val="00F2702B"/>
    <w:rsid w:val="00F4230A"/>
    <w:rsid w:val="00F4386B"/>
    <w:rsid w:val="00F4679B"/>
    <w:rsid w:val="00F4706F"/>
    <w:rsid w:val="00F55671"/>
    <w:rsid w:val="00F65D76"/>
    <w:rsid w:val="00F90227"/>
    <w:rsid w:val="00F91D73"/>
    <w:rsid w:val="00FA6799"/>
    <w:rsid w:val="00FB54A7"/>
    <w:rsid w:val="00FC3598"/>
    <w:rsid w:val="00FC74D2"/>
    <w:rsid w:val="00FF1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A9765"/>
  <w15:docId w15:val="{D3698BF7-4C72-4708-AB43-5789D61B2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pPr>
  </w:style>
  <w:style w:type="character" w:customStyle="1" w:styleId="FooterChar">
    <w:name w:val="Footer Char"/>
    <w:basedOn w:val="DefaultParagraphFont"/>
    <w:link w:val="Footer"/>
    <w:uiPriority w:val="99"/>
    <w:rsid w:val="00285B9A"/>
  </w:style>
  <w:style w:type="paragraph" w:styleId="EndnoteText">
    <w:name w:val="endnote text"/>
    <w:basedOn w:val="Normal"/>
    <w:link w:val="EndnoteTextChar"/>
    <w:uiPriority w:val="99"/>
    <w:unhideWhenUsed/>
    <w:rsid w:val="00923121"/>
    <w:rPr>
      <w:sz w:val="20"/>
      <w:szCs w:val="20"/>
    </w:rPr>
  </w:style>
  <w:style w:type="character" w:customStyle="1" w:styleId="EndnoteTextChar">
    <w:name w:val="Endnote Text Char"/>
    <w:basedOn w:val="DefaultParagraphFont"/>
    <w:link w:val="EndnoteText"/>
    <w:uiPriority w:val="99"/>
    <w:rsid w:val="00923121"/>
    <w:rPr>
      <w:sz w:val="20"/>
      <w:szCs w:val="20"/>
    </w:rPr>
  </w:style>
  <w:style w:type="character" w:styleId="EndnoteReference">
    <w:name w:val="endnote reference"/>
    <w:basedOn w:val="DefaultParagraphFont"/>
    <w:uiPriority w:val="99"/>
    <w:semiHidden/>
    <w:unhideWhenUsed/>
    <w:rsid w:val="00923121"/>
    <w:rPr>
      <w:vertAlign w:val="superscript"/>
    </w:rPr>
  </w:style>
  <w:style w:type="paragraph" w:styleId="ListParagraph">
    <w:name w:val="List Paragraph"/>
    <w:basedOn w:val="Normal"/>
    <w:uiPriority w:val="34"/>
    <w:qFormat/>
    <w:rsid w:val="00923121"/>
    <w:pPr>
      <w:ind w:left="720"/>
      <w:contextualSpacing/>
    </w:pPr>
  </w:style>
  <w:style w:type="character" w:styleId="Hyperlink">
    <w:name w:val="Hyperlink"/>
    <w:basedOn w:val="DefaultParagraphFont"/>
    <w:uiPriority w:val="99"/>
    <w:unhideWhenUsed/>
    <w:rsid w:val="00882DFB"/>
    <w:rPr>
      <w:color w:val="0000FF" w:themeColor="hyperlink"/>
      <w:u w:val="single"/>
    </w:rPr>
  </w:style>
  <w:style w:type="paragraph" w:styleId="BalloonText">
    <w:name w:val="Balloon Text"/>
    <w:basedOn w:val="Normal"/>
    <w:link w:val="BalloonTextChar"/>
    <w:uiPriority w:val="99"/>
    <w:semiHidden/>
    <w:unhideWhenUsed/>
    <w:rsid w:val="00EF267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675"/>
    <w:rPr>
      <w:rFonts w:ascii="Segoe UI" w:hAnsi="Segoe UI" w:cs="Segoe UI"/>
      <w:sz w:val="18"/>
      <w:szCs w:val="18"/>
    </w:rPr>
  </w:style>
  <w:style w:type="character" w:styleId="FollowedHyperlink">
    <w:name w:val="FollowedHyperlink"/>
    <w:basedOn w:val="DefaultParagraphFont"/>
    <w:uiPriority w:val="99"/>
    <w:semiHidden/>
    <w:unhideWhenUsed/>
    <w:rsid w:val="00FF1438"/>
    <w:rPr>
      <w:color w:val="800080" w:themeColor="followedHyperlink"/>
      <w:u w:val="single"/>
    </w:rPr>
  </w:style>
  <w:style w:type="paragraph" w:styleId="Revision">
    <w:name w:val="Revision"/>
    <w:hidden/>
    <w:uiPriority w:val="99"/>
    <w:semiHidden/>
    <w:rsid w:val="00602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www.camillecaldwell.com/WelcomePrayer.html" TargetMode="External"/><Relationship Id="rId1" Type="http://schemas.openxmlformats.org/officeDocument/2006/relationships/hyperlink" Target="https://www.youtube.com/watch?v=dTKIqmdfHS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7n%20(Welcome%20m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EBBA6-649F-4069-A160-6A49EE8AD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v7n (Welcome med.)</Template>
  <TotalTime>15</TotalTime>
  <Pages>8</Pages>
  <Words>3424</Words>
  <Characters>19520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6</cp:revision>
  <cp:lastPrinted>2022-01-18T17:13:00Z</cp:lastPrinted>
  <dcterms:created xsi:type="dcterms:W3CDTF">2024-01-24T17:41:00Z</dcterms:created>
  <dcterms:modified xsi:type="dcterms:W3CDTF">2025-01-29T02:55:00Z</dcterms:modified>
</cp:coreProperties>
</file>