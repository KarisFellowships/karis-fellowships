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7A5711F" w14:textId="77777777" w:rsidR="00AB3A7D" w:rsidRPr="006225E3" w:rsidRDefault="00285B9A" w:rsidP="00EF50DC">
      <w:pPr>
        <w:pStyle w:val="Title"/>
      </w:pPr>
      <w:r w:rsidRPr="006225E3">
        <w:t>KF</w:t>
      </w:r>
      <w:r w:rsidR="005F52FD" w:rsidRPr="006225E3">
        <w:t>21</w:t>
      </w:r>
      <w:r w:rsidR="00553DE6" w:rsidRPr="006225E3">
        <w:t xml:space="preserve"> </w:t>
      </w:r>
      <w:r w:rsidR="009F1D46" w:rsidRPr="006225E3">
        <w:t>Expanded</w:t>
      </w:r>
      <w:r w:rsidR="0008493A" w:rsidRPr="006225E3">
        <w:t xml:space="preserve"> Version of</w:t>
      </w:r>
      <w:r w:rsidRPr="006225E3">
        <w:t xml:space="preserve"> Teachings</w:t>
      </w:r>
    </w:p>
    <w:p w14:paraId="3F0E424E" w14:textId="77777777" w:rsidR="00285B9A" w:rsidRPr="006225E3" w:rsidRDefault="00285B9A" w:rsidP="00CF7691">
      <w:pPr>
        <w:spacing w:after="0" w:line="240" w:lineRule="auto"/>
        <w:jc w:val="both"/>
      </w:pPr>
      <w:r w:rsidRPr="006225E3">
        <w:t>Karis is an invitation to a relationship based on mutual generosity.</w:t>
      </w:r>
    </w:p>
    <w:p w14:paraId="21128514" w14:textId="77777777" w:rsidR="00275006" w:rsidRPr="006225E3" w:rsidRDefault="00275006" w:rsidP="00CF7691">
      <w:pPr>
        <w:spacing w:after="0" w:line="240" w:lineRule="auto"/>
        <w:jc w:val="both"/>
      </w:pPr>
    </w:p>
    <w:p w14:paraId="5E880277" w14:textId="77777777" w:rsidR="00F81EF5" w:rsidRPr="006225E3" w:rsidRDefault="00F81EF5" w:rsidP="00CF7691">
      <w:pPr>
        <w:spacing w:after="0" w:line="240" w:lineRule="auto"/>
        <w:jc w:val="both"/>
      </w:pPr>
      <w:r w:rsidRPr="006225E3">
        <w:t>“Search me, O God, and know my heart. Examine me and know my thoughts. See if there is any way in me that causes pain, and lead me in the ways of eternity.” (Psalm 139:23</w:t>
      </w:r>
      <w:r w:rsidR="005663D0" w:rsidRPr="006225E3">
        <w:t>–</w:t>
      </w:r>
      <w:r w:rsidRPr="006225E3">
        <w:t>24)</w:t>
      </w:r>
    </w:p>
    <w:p w14:paraId="22D383E5" w14:textId="77777777" w:rsidR="00275006" w:rsidRPr="006225E3" w:rsidRDefault="00275006" w:rsidP="00CF7691">
      <w:pPr>
        <w:spacing w:after="0" w:line="240" w:lineRule="auto"/>
        <w:jc w:val="both"/>
      </w:pPr>
    </w:p>
    <w:p w14:paraId="2777BAEA" w14:textId="77777777" w:rsidR="00285B9A" w:rsidRPr="006225E3" w:rsidRDefault="00285B9A" w:rsidP="00CF7691">
      <w:pPr>
        <w:spacing w:after="0" w:line="240" w:lineRule="auto"/>
        <w:jc w:val="both"/>
        <w:rPr>
          <w:b/>
        </w:rPr>
      </w:pPr>
      <w:r w:rsidRPr="006225E3">
        <w:rPr>
          <w:b/>
        </w:rPr>
        <w:t>0:0</w:t>
      </w:r>
      <w:r w:rsidR="00177934" w:rsidRPr="006225E3">
        <w:rPr>
          <w:b/>
        </w:rPr>
        <w:t>1</w:t>
      </w:r>
      <w:r w:rsidRPr="006225E3">
        <w:rPr>
          <w:b/>
        </w:rPr>
        <w:tab/>
        <w:t>OPENING</w:t>
      </w:r>
    </w:p>
    <w:p w14:paraId="374A6ADD" w14:textId="77777777" w:rsidR="00553DE6" w:rsidRPr="006225E3" w:rsidRDefault="00553DE6" w:rsidP="00CF7691">
      <w:pPr>
        <w:spacing w:after="0" w:line="240" w:lineRule="auto"/>
        <w:jc w:val="both"/>
        <w:rPr>
          <w:b/>
        </w:rPr>
      </w:pPr>
    </w:p>
    <w:p w14:paraId="3CF2818B" w14:textId="77777777" w:rsidR="00285B9A" w:rsidRPr="006225E3" w:rsidRDefault="00DE6441" w:rsidP="00CF7691">
      <w:pPr>
        <w:spacing w:after="0" w:line="240" w:lineRule="auto"/>
        <w:jc w:val="both"/>
        <w:rPr>
          <w:b/>
        </w:rPr>
      </w:pPr>
      <w:r w:rsidRPr="006225E3">
        <w:rPr>
          <w:b/>
        </w:rPr>
        <w:t>0:0</w:t>
      </w:r>
      <w:r w:rsidR="00177934" w:rsidRPr="006225E3">
        <w:rPr>
          <w:b/>
        </w:rPr>
        <w:t>2</w:t>
      </w:r>
      <w:r w:rsidR="00285B9A" w:rsidRPr="006225E3">
        <w:rPr>
          <w:b/>
        </w:rPr>
        <w:tab/>
        <w:t>PRESENTING</w:t>
      </w:r>
    </w:p>
    <w:p w14:paraId="3E60827E" w14:textId="77777777" w:rsidR="00553DE6" w:rsidRPr="006225E3" w:rsidRDefault="00553DE6" w:rsidP="00CF7691">
      <w:pPr>
        <w:spacing w:after="0" w:line="240" w:lineRule="auto"/>
        <w:jc w:val="both"/>
        <w:rPr>
          <w:b/>
        </w:rPr>
      </w:pPr>
    </w:p>
    <w:p w14:paraId="177B032D" w14:textId="77777777" w:rsidR="00285B9A" w:rsidRPr="006225E3" w:rsidRDefault="00DE6441" w:rsidP="00CF7691">
      <w:pPr>
        <w:spacing w:after="0" w:line="240" w:lineRule="auto"/>
        <w:jc w:val="both"/>
        <w:rPr>
          <w:b/>
        </w:rPr>
      </w:pPr>
      <w:r w:rsidRPr="006225E3">
        <w:rPr>
          <w:b/>
        </w:rPr>
        <w:t>0:0</w:t>
      </w:r>
      <w:r w:rsidR="00EB3BAE" w:rsidRPr="006225E3">
        <w:rPr>
          <w:b/>
        </w:rPr>
        <w:t>6</w:t>
      </w:r>
      <w:r w:rsidR="00285B9A" w:rsidRPr="006225E3">
        <w:rPr>
          <w:b/>
        </w:rPr>
        <w:tab/>
      </w:r>
      <w:r w:rsidR="009F1D46" w:rsidRPr="006225E3">
        <w:rPr>
          <w:b/>
        </w:rPr>
        <w:t>KARIS CIRCULATION</w:t>
      </w:r>
    </w:p>
    <w:p w14:paraId="6535A24C" w14:textId="77777777" w:rsidR="00553DE6" w:rsidRPr="006225E3" w:rsidRDefault="00553DE6" w:rsidP="00CF7691">
      <w:pPr>
        <w:spacing w:after="0" w:line="240" w:lineRule="auto"/>
        <w:jc w:val="both"/>
        <w:rPr>
          <w:b/>
        </w:rPr>
      </w:pPr>
    </w:p>
    <w:p w14:paraId="55A02C5A" w14:textId="77777777" w:rsidR="00285B9A" w:rsidRPr="006225E3" w:rsidRDefault="00DE6441" w:rsidP="00CF7691">
      <w:pPr>
        <w:spacing w:after="0" w:line="240" w:lineRule="auto"/>
        <w:jc w:val="both"/>
        <w:rPr>
          <w:b/>
        </w:rPr>
      </w:pPr>
      <w:r w:rsidRPr="006225E3">
        <w:rPr>
          <w:b/>
        </w:rPr>
        <w:t>0:0</w:t>
      </w:r>
      <w:r w:rsidR="00EB3BAE" w:rsidRPr="006225E3">
        <w:rPr>
          <w:b/>
        </w:rPr>
        <w:t>7</w:t>
      </w:r>
      <w:r w:rsidR="00285B9A" w:rsidRPr="006225E3">
        <w:rPr>
          <w:b/>
        </w:rPr>
        <w:tab/>
        <w:t>GUIDELINES &amp; LIMITATIONS</w:t>
      </w:r>
    </w:p>
    <w:p w14:paraId="7CD2645D" w14:textId="77777777" w:rsidR="00553DE6" w:rsidRPr="006225E3" w:rsidRDefault="00553DE6" w:rsidP="00CF7691">
      <w:pPr>
        <w:spacing w:after="0" w:line="240" w:lineRule="auto"/>
        <w:jc w:val="both"/>
        <w:rPr>
          <w:b/>
        </w:rPr>
      </w:pPr>
    </w:p>
    <w:p w14:paraId="2E6144AA" w14:textId="77777777" w:rsidR="00285B9A" w:rsidRPr="006225E3" w:rsidRDefault="00DE6441" w:rsidP="00CF7691">
      <w:pPr>
        <w:spacing w:after="0" w:line="240" w:lineRule="auto"/>
        <w:jc w:val="both"/>
        <w:rPr>
          <w:b/>
        </w:rPr>
      </w:pPr>
      <w:r w:rsidRPr="006225E3">
        <w:rPr>
          <w:b/>
        </w:rPr>
        <w:t>0:08</w:t>
      </w:r>
      <w:r w:rsidR="00285B9A" w:rsidRPr="006225E3">
        <w:rPr>
          <w:b/>
        </w:rPr>
        <w:tab/>
        <w:t>MINDFULNESS &amp; MEDITATION TRAINING</w:t>
      </w:r>
    </w:p>
    <w:p w14:paraId="6493F16B" w14:textId="77777777" w:rsidR="008D6B74" w:rsidRPr="006225E3" w:rsidRDefault="008D6B74" w:rsidP="00CF7691">
      <w:pPr>
        <w:spacing w:after="0" w:line="240" w:lineRule="auto"/>
        <w:jc w:val="both"/>
        <w:rPr>
          <w:b/>
        </w:rPr>
      </w:pPr>
    </w:p>
    <w:p w14:paraId="1AA17089" w14:textId="4812B51E" w:rsidR="00F81EF5" w:rsidRPr="006225E3" w:rsidRDefault="000D2D90" w:rsidP="00CF7691">
      <w:pPr>
        <w:spacing w:after="0" w:line="240" w:lineRule="auto"/>
        <w:jc w:val="both"/>
      </w:pPr>
      <w:r w:rsidRPr="006225E3">
        <w:t xml:space="preserve">This month we are learning about the self-hate experience. Self-hate is the product of the condemning judgments that we make when we fail to achieve our idealized standards. It brings to consciousness the deep judgments that we carry with us all the time. However, regardless of the pain that self-hate causes, self-hate is not our enemy. The real enemy is the Idol Self. This Idol depends on the fear of scathing judgment to lash us into submission and </w:t>
      </w:r>
      <w:r w:rsidR="00375E94" w:rsidRPr="006225E3">
        <w:t xml:space="preserve">to </w:t>
      </w:r>
      <w:r w:rsidRPr="006225E3">
        <w:t>maintain its pride</w:t>
      </w:r>
      <w:r w:rsidR="00C147C9" w:rsidRPr="006225E3">
        <w:t xml:space="preserve"> system</w:t>
      </w:r>
      <w:r w:rsidRPr="006225E3">
        <w:t xml:space="preserve">. But if you walk courageously through the valley of the shadow of death, working with your tools, you will drain the stagnant storage tank of self-condemnation and judgment that fuels your self-hate. The awareness of self-hate will become an invitation for exploration rather than the paralyzing, excruciating torment that you have experienced in the past. </w:t>
      </w:r>
    </w:p>
    <w:p w14:paraId="3E67095E" w14:textId="77777777" w:rsidR="000D2D90" w:rsidRPr="006225E3" w:rsidRDefault="000D2D90" w:rsidP="00CF7691">
      <w:pPr>
        <w:spacing w:after="0" w:line="240" w:lineRule="auto"/>
        <w:jc w:val="both"/>
      </w:pPr>
    </w:p>
    <w:p w14:paraId="11DF2D93" w14:textId="4C5724BD" w:rsidR="000D2D90" w:rsidRPr="006225E3" w:rsidRDefault="00440D57" w:rsidP="00CF7691">
      <w:pPr>
        <w:spacing w:after="0" w:line="240" w:lineRule="auto"/>
        <w:jc w:val="both"/>
      </w:pPr>
      <w:bookmarkStart w:id="0" w:name="_Hlk489029709"/>
      <w:r w:rsidRPr="006225E3">
        <w:t>For the last few</w:t>
      </w:r>
      <w:r w:rsidR="000D2D90" w:rsidRPr="006225E3">
        <w:t xml:space="preserve"> months</w:t>
      </w:r>
      <w:r w:rsidR="00510B4C" w:rsidRPr="006225E3">
        <w:t>,</w:t>
      </w:r>
      <w:r w:rsidR="000D2D90" w:rsidRPr="006225E3">
        <w:t xml:space="preserve"> we have been training our minds to observe what is within us, bubbling up from the depths of our souls. This month we will practice observing those bubbles, the evidence of our weaknesses</w:t>
      </w:r>
      <w:r w:rsidR="00600B11" w:rsidRPr="006225E3">
        <w:t xml:space="preserve"> and strengths</w:t>
      </w:r>
      <w:r w:rsidR="000D2D90" w:rsidRPr="006225E3">
        <w:t xml:space="preserve">, without getting caught up in the feelings, motivations, and behaviors of self-hate. </w:t>
      </w:r>
      <w:r w:rsidR="00F10B2A" w:rsidRPr="006225E3">
        <w:t>With training</w:t>
      </w:r>
      <w:r w:rsidR="00375E94" w:rsidRPr="006225E3">
        <w:t>,</w:t>
      </w:r>
      <w:r w:rsidR="00F10B2A" w:rsidRPr="006225E3">
        <w:t xml:space="preserve"> we learn to step back from self-hate, choose life, give a blessing, fortify our True Self, and strengthen our connection with God.</w:t>
      </w:r>
    </w:p>
    <w:bookmarkEnd w:id="0"/>
    <w:p w14:paraId="39E40C63" w14:textId="77777777" w:rsidR="00F81EF5" w:rsidRPr="006225E3" w:rsidRDefault="00F81EF5" w:rsidP="00CF7691">
      <w:pPr>
        <w:spacing w:after="0" w:line="240" w:lineRule="auto"/>
        <w:jc w:val="both"/>
      </w:pPr>
    </w:p>
    <w:p w14:paraId="7CBBFD57" w14:textId="77777777" w:rsidR="00F81EF5" w:rsidRPr="006225E3" w:rsidRDefault="00F81EF5" w:rsidP="00CF7691">
      <w:pPr>
        <w:spacing w:after="0" w:line="240" w:lineRule="auto"/>
        <w:jc w:val="both"/>
        <w:rPr>
          <w:b/>
        </w:rPr>
      </w:pPr>
      <w:r w:rsidRPr="006225E3">
        <w:rPr>
          <w:b/>
        </w:rPr>
        <w:t>The Self-</w:t>
      </w:r>
      <w:r w:rsidR="00586BB7" w:rsidRPr="006225E3">
        <w:rPr>
          <w:b/>
        </w:rPr>
        <w:t>H</w:t>
      </w:r>
      <w:r w:rsidRPr="006225E3">
        <w:rPr>
          <w:b/>
        </w:rPr>
        <w:t>ate Massage</w:t>
      </w:r>
    </w:p>
    <w:p w14:paraId="52F2E878" w14:textId="77777777" w:rsidR="00F81EF5" w:rsidRPr="006225E3" w:rsidRDefault="00F81EF5" w:rsidP="00CF7691">
      <w:pPr>
        <w:spacing w:after="0" w:line="240" w:lineRule="auto"/>
        <w:jc w:val="both"/>
        <w:rPr>
          <w:b/>
        </w:rPr>
      </w:pPr>
    </w:p>
    <w:p w14:paraId="4BCD12CB" w14:textId="1D2421BD" w:rsidR="000D2D90" w:rsidRPr="006225E3" w:rsidRDefault="00B44030" w:rsidP="00CF7691">
      <w:pPr>
        <w:spacing w:after="0" w:line="240" w:lineRule="auto"/>
        <w:jc w:val="both"/>
      </w:pPr>
      <w:bookmarkStart w:id="1" w:name="_Hlk489029836"/>
      <w:r w:rsidRPr="006225E3">
        <w:t xml:space="preserve">Assume </w:t>
      </w:r>
      <w:r w:rsidR="000D2D90" w:rsidRPr="006225E3">
        <w:t xml:space="preserve">a mindfulness posture, and breathe. </w:t>
      </w:r>
      <w:r w:rsidR="000D2D90" w:rsidRPr="006225E3">
        <w:rPr>
          <w:i/>
        </w:rPr>
        <w:t xml:space="preserve">(Pause for 10 seconds) </w:t>
      </w:r>
      <w:r w:rsidR="000D2D90" w:rsidRPr="006225E3">
        <w:t xml:space="preserve">Bring to mind an area of your life that chronically stirs up self-hate for you. Perhaps you have made </w:t>
      </w:r>
      <w:r w:rsidR="00637CE8" w:rsidRPr="006225E3">
        <w:t>a mistake</w:t>
      </w:r>
      <w:r w:rsidR="000D2D90" w:rsidRPr="006225E3">
        <w:t xml:space="preserve">, or perhaps your limitations </w:t>
      </w:r>
      <w:r w:rsidR="00637CE8" w:rsidRPr="006225E3">
        <w:t xml:space="preserve">are preventing </w:t>
      </w:r>
      <w:r w:rsidR="000D2D90" w:rsidRPr="006225E3">
        <w:t>you from achieving your</w:t>
      </w:r>
      <w:r w:rsidR="00395F12" w:rsidRPr="006225E3">
        <w:t xml:space="preserve"> dreams and</w:t>
      </w:r>
      <w:r w:rsidR="000D2D90" w:rsidRPr="006225E3">
        <w:t xml:space="preserve"> goals. Something in your life may be imperfect, or you might fear that you are not good enough. Perhaps you have challenged your Idol Self in some way. We will connect that hurt to our breathing and get acquainted with it using our </w:t>
      </w:r>
      <w:r w:rsidR="00A163AE" w:rsidRPr="006225E3">
        <w:t>KF</w:t>
      </w:r>
      <w:r w:rsidR="000D2D90" w:rsidRPr="006225E3">
        <w:t xml:space="preserve"> tools.</w:t>
      </w:r>
      <w:r w:rsidR="000D2D90" w:rsidRPr="006225E3">
        <w:rPr>
          <w:i/>
        </w:rPr>
        <w:t xml:space="preserve"> </w:t>
      </w:r>
    </w:p>
    <w:bookmarkEnd w:id="1"/>
    <w:p w14:paraId="1556CF5D" w14:textId="77777777" w:rsidR="00F81EF5" w:rsidRPr="006225E3" w:rsidRDefault="00F81EF5" w:rsidP="00CF7691">
      <w:pPr>
        <w:spacing w:after="0" w:line="240" w:lineRule="auto"/>
        <w:jc w:val="both"/>
        <w:rPr>
          <w:b/>
        </w:rPr>
      </w:pPr>
    </w:p>
    <w:p w14:paraId="3E5DDF8D" w14:textId="77777777" w:rsidR="00F81EF5" w:rsidRPr="006225E3" w:rsidRDefault="00F81EF5" w:rsidP="00CF7691">
      <w:pPr>
        <w:spacing w:after="0" w:line="240" w:lineRule="auto"/>
        <w:jc w:val="both"/>
        <w:rPr>
          <w:b/>
        </w:rPr>
      </w:pPr>
      <w:r w:rsidRPr="006225E3">
        <w:rPr>
          <w:b/>
        </w:rPr>
        <w:t>CONSIDER</w:t>
      </w:r>
    </w:p>
    <w:p w14:paraId="325609FA" w14:textId="307D5516" w:rsidR="00F81EF5" w:rsidRPr="006225E3" w:rsidRDefault="00F81EF5" w:rsidP="00CF7691">
      <w:pPr>
        <w:spacing w:after="0" w:line="240" w:lineRule="auto"/>
        <w:jc w:val="both"/>
        <w:rPr>
          <w:i/>
        </w:rPr>
      </w:pPr>
      <w:r w:rsidRPr="006225E3">
        <w:t xml:space="preserve">Take a moment to collect yourself </w:t>
      </w:r>
      <w:r w:rsidR="000D2D90" w:rsidRPr="006225E3">
        <w:t xml:space="preserve">within </w:t>
      </w:r>
      <w:r w:rsidRPr="006225E3">
        <w:t xml:space="preserve">your present space. Feel the air or </w:t>
      </w:r>
      <w:r w:rsidR="00911CF5" w:rsidRPr="006225E3">
        <w:t xml:space="preserve">the </w:t>
      </w:r>
      <w:r w:rsidRPr="006225E3">
        <w:t xml:space="preserve">clothing on your skin. Notice any noises. </w:t>
      </w:r>
      <w:r w:rsidRPr="006225E3">
        <w:rPr>
          <w:i/>
        </w:rPr>
        <w:t xml:space="preserve">(Pause </w:t>
      </w:r>
      <w:r w:rsidR="000D2D90" w:rsidRPr="006225E3">
        <w:rPr>
          <w:i/>
        </w:rPr>
        <w:t xml:space="preserve">for </w:t>
      </w:r>
      <w:r w:rsidRPr="006225E3">
        <w:rPr>
          <w:i/>
        </w:rPr>
        <w:t>10 seconds)</w:t>
      </w:r>
      <w:r w:rsidRPr="006225E3">
        <w:t xml:space="preserve"> Now consider this area of self-hate. Notice the discomfort you feel when you think of it. Even though you hate this thing, allow it to rest inside your skin for one minute, without judgment, and breathe. </w:t>
      </w:r>
      <w:r w:rsidRPr="006225E3">
        <w:rPr>
          <w:i/>
        </w:rPr>
        <w:t xml:space="preserve">(Pause </w:t>
      </w:r>
      <w:r w:rsidR="00662F58" w:rsidRPr="006225E3">
        <w:rPr>
          <w:i/>
        </w:rPr>
        <w:t xml:space="preserve">for </w:t>
      </w:r>
      <w:r w:rsidRPr="006225E3">
        <w:rPr>
          <w:i/>
        </w:rPr>
        <w:t xml:space="preserve">1 minute) </w:t>
      </w:r>
    </w:p>
    <w:p w14:paraId="29C988EC" w14:textId="3B491CD4" w:rsidR="00CA7693" w:rsidRPr="006225E3" w:rsidRDefault="00F81EF5" w:rsidP="00CF7691">
      <w:pPr>
        <w:widowControl w:val="0"/>
        <w:spacing w:after="0" w:line="240" w:lineRule="auto"/>
        <w:jc w:val="both"/>
      </w:pPr>
      <w:r w:rsidRPr="006225E3">
        <w:rPr>
          <w:b/>
        </w:rPr>
        <w:lastRenderedPageBreak/>
        <w:t>COMPASSION</w:t>
      </w:r>
    </w:p>
    <w:p w14:paraId="33969C0E" w14:textId="6CA04229" w:rsidR="00F81EF5" w:rsidRPr="006225E3" w:rsidRDefault="00F81EF5" w:rsidP="00CF7691">
      <w:pPr>
        <w:widowControl w:val="0"/>
        <w:spacing w:after="0" w:line="240" w:lineRule="auto"/>
        <w:jc w:val="both"/>
        <w:rPr>
          <w:i/>
        </w:rPr>
      </w:pPr>
      <w:r w:rsidRPr="006225E3">
        <w:t xml:space="preserve">As you breathe, experience yourself as a creature with limitations breathing in a material world. </w:t>
      </w:r>
      <w:r w:rsidRPr="006225E3">
        <w:rPr>
          <w:i/>
        </w:rPr>
        <w:t>(Pause)</w:t>
      </w:r>
      <w:r w:rsidRPr="006225E3">
        <w:t xml:space="preserve"> You are not a god. </w:t>
      </w:r>
      <w:r w:rsidRPr="006225E3">
        <w:rPr>
          <w:i/>
        </w:rPr>
        <w:t xml:space="preserve">(Pause) </w:t>
      </w:r>
      <w:r w:rsidR="00F10B2A" w:rsidRPr="006225E3">
        <w:t>As you breathe in and out, imagine your area of self-hate moving in and out with the breath</w:t>
      </w:r>
      <w:r w:rsidR="005A1187" w:rsidRPr="006225E3">
        <w:t>,</w:t>
      </w:r>
      <w:r w:rsidR="00F10B2A" w:rsidRPr="006225E3">
        <w:t xml:space="preserve"> massaging the place in your soul that is stuck or cramped. </w:t>
      </w:r>
      <w:r w:rsidRPr="006225E3">
        <w:t xml:space="preserve">For one minute, give </w:t>
      </w:r>
      <w:r w:rsidR="00875039" w:rsidRPr="006225E3">
        <w:t>it</w:t>
      </w:r>
      <w:r w:rsidRPr="006225E3">
        <w:t xml:space="preserve"> and receive it with compassion. </w:t>
      </w:r>
      <w:r w:rsidRPr="006225E3">
        <w:rPr>
          <w:i/>
        </w:rPr>
        <w:t xml:space="preserve">(Pause </w:t>
      </w:r>
      <w:r w:rsidR="009529C5" w:rsidRPr="006225E3">
        <w:rPr>
          <w:i/>
        </w:rPr>
        <w:t xml:space="preserve">for </w:t>
      </w:r>
      <w:r w:rsidRPr="006225E3">
        <w:rPr>
          <w:i/>
        </w:rPr>
        <w:t xml:space="preserve">1 minute) </w:t>
      </w:r>
    </w:p>
    <w:p w14:paraId="33ED8227" w14:textId="77777777" w:rsidR="00F81EF5" w:rsidRPr="006225E3" w:rsidRDefault="00F81EF5" w:rsidP="00CF7691">
      <w:pPr>
        <w:spacing w:after="0" w:line="240" w:lineRule="auto"/>
        <w:jc w:val="both"/>
      </w:pPr>
    </w:p>
    <w:p w14:paraId="39A6ED6E" w14:textId="77777777" w:rsidR="00F81EF5" w:rsidRPr="006225E3" w:rsidRDefault="00F81EF5" w:rsidP="00CF7691">
      <w:pPr>
        <w:spacing w:after="0" w:line="240" w:lineRule="auto"/>
        <w:jc w:val="both"/>
        <w:rPr>
          <w:b/>
        </w:rPr>
      </w:pPr>
      <w:r w:rsidRPr="006225E3">
        <w:rPr>
          <w:b/>
        </w:rPr>
        <w:t>CLEANSE</w:t>
      </w:r>
    </w:p>
    <w:p w14:paraId="53EF77F1" w14:textId="06C43B50" w:rsidR="00F81EF5" w:rsidRPr="006225E3" w:rsidRDefault="00F81EF5" w:rsidP="00CF7691">
      <w:pPr>
        <w:spacing w:after="0" w:line="240" w:lineRule="auto"/>
        <w:jc w:val="both"/>
      </w:pPr>
      <w:r w:rsidRPr="006225E3">
        <w:t xml:space="preserve">Notice your entire body as it breathes. </w:t>
      </w:r>
      <w:r w:rsidRPr="006225E3">
        <w:rPr>
          <w:i/>
        </w:rPr>
        <w:t>(Pause)</w:t>
      </w:r>
      <w:r w:rsidRPr="006225E3">
        <w:t xml:space="preserve"> Breathe with your mind, body, and </w:t>
      </w:r>
      <w:r w:rsidRPr="00B85B60">
        <w:t>soul</w:t>
      </w:r>
      <w:r w:rsidR="009D51B5" w:rsidRPr="00B85B60">
        <w:t xml:space="preserve"> </w:t>
      </w:r>
      <w:r w:rsidR="009D51B5" w:rsidRPr="00BE1765">
        <w:t>as you open</w:t>
      </w:r>
      <w:r w:rsidRPr="006225E3">
        <w:t xml:space="preserve"> the doors </w:t>
      </w:r>
      <w:r w:rsidR="002B5761" w:rsidRPr="006225E3">
        <w:t xml:space="preserve">of </w:t>
      </w:r>
      <w:r w:rsidRPr="006225E3">
        <w:t xml:space="preserve">the prison cells of your shame, rage, disappointments, and guilt. </w:t>
      </w:r>
      <w:r w:rsidRPr="006225E3">
        <w:rPr>
          <w:i/>
        </w:rPr>
        <w:t xml:space="preserve">(Pause) </w:t>
      </w:r>
      <w:r w:rsidRPr="006225E3">
        <w:t xml:space="preserve">Allow the clean air to sweep through those dark, stagnant places for one minute. </w:t>
      </w:r>
      <w:r w:rsidRPr="006225E3">
        <w:rPr>
          <w:i/>
        </w:rPr>
        <w:t xml:space="preserve">(Pause </w:t>
      </w:r>
      <w:r w:rsidR="009529C5" w:rsidRPr="006225E3">
        <w:rPr>
          <w:i/>
        </w:rPr>
        <w:t xml:space="preserve">for </w:t>
      </w:r>
      <w:r w:rsidRPr="006225E3">
        <w:rPr>
          <w:i/>
        </w:rPr>
        <w:t>1 minute)</w:t>
      </w:r>
      <w:r w:rsidRPr="006225E3">
        <w:t xml:space="preserve"> </w:t>
      </w:r>
    </w:p>
    <w:p w14:paraId="24D9305E" w14:textId="77777777" w:rsidR="00F81EF5" w:rsidRPr="006225E3" w:rsidRDefault="00F81EF5" w:rsidP="00CF7691">
      <w:pPr>
        <w:spacing w:after="0" w:line="240" w:lineRule="auto"/>
        <w:jc w:val="both"/>
      </w:pPr>
    </w:p>
    <w:p w14:paraId="3B215B7E" w14:textId="77777777" w:rsidR="00CA7693" w:rsidRPr="006225E3" w:rsidRDefault="00F81EF5" w:rsidP="00CF7691">
      <w:pPr>
        <w:spacing w:after="0" w:line="240" w:lineRule="auto"/>
        <w:jc w:val="both"/>
      </w:pPr>
      <w:r w:rsidRPr="006225E3">
        <w:t xml:space="preserve">And pause. </w:t>
      </w:r>
    </w:p>
    <w:p w14:paraId="09BFC658" w14:textId="77777777" w:rsidR="00CA7693" w:rsidRPr="006225E3" w:rsidRDefault="00CA7693" w:rsidP="00CF7691">
      <w:pPr>
        <w:spacing w:after="0" w:line="240" w:lineRule="auto"/>
        <w:jc w:val="both"/>
      </w:pPr>
    </w:p>
    <w:p w14:paraId="1D28E215" w14:textId="77777777" w:rsidR="00F81EF5" w:rsidRPr="006225E3" w:rsidRDefault="00F81EF5" w:rsidP="00CF7691">
      <w:pPr>
        <w:spacing w:after="0" w:line="240" w:lineRule="auto"/>
        <w:jc w:val="both"/>
        <w:rPr>
          <w:i/>
        </w:rPr>
      </w:pPr>
      <w:r w:rsidRPr="006225E3">
        <w:t xml:space="preserve">Our hymn for this confession is </w:t>
      </w:r>
      <w:r w:rsidRPr="006225E3">
        <w:rPr>
          <w:i/>
        </w:rPr>
        <w:t>My Faith Looks Up to Thee</w:t>
      </w:r>
      <w:r w:rsidR="00343FB5" w:rsidRPr="006225E3">
        <w:t>:</w:t>
      </w:r>
    </w:p>
    <w:p w14:paraId="4475F760" w14:textId="77777777" w:rsidR="00F81EF5" w:rsidRPr="006225E3" w:rsidRDefault="00F81EF5" w:rsidP="00CF7691">
      <w:pPr>
        <w:spacing w:after="0" w:line="240" w:lineRule="auto"/>
        <w:jc w:val="both"/>
      </w:pPr>
    </w:p>
    <w:p w14:paraId="7C9FFD1B" w14:textId="77777777" w:rsidR="005663D0" w:rsidRPr="006225E3" w:rsidRDefault="005663D0" w:rsidP="00CF7691">
      <w:pPr>
        <w:spacing w:after="0" w:line="240" w:lineRule="auto"/>
        <w:jc w:val="center"/>
      </w:pPr>
      <w:r w:rsidRPr="006225E3">
        <w:t>While life’s dark maze I tread,</w:t>
      </w:r>
    </w:p>
    <w:p w14:paraId="20BDEFD8" w14:textId="77777777" w:rsidR="005663D0" w:rsidRPr="006225E3" w:rsidRDefault="005663D0" w:rsidP="00CF7691">
      <w:pPr>
        <w:spacing w:after="0" w:line="240" w:lineRule="auto"/>
        <w:jc w:val="center"/>
      </w:pPr>
      <w:r w:rsidRPr="006225E3">
        <w:t>And griefs around me spread,</w:t>
      </w:r>
    </w:p>
    <w:p w14:paraId="31A6EED6" w14:textId="77777777" w:rsidR="005663D0" w:rsidRPr="006225E3" w:rsidRDefault="005663D0" w:rsidP="00CF7691">
      <w:pPr>
        <w:spacing w:after="0" w:line="240" w:lineRule="auto"/>
        <w:jc w:val="center"/>
      </w:pPr>
      <w:proofErr w:type="gramStart"/>
      <w:r w:rsidRPr="006225E3">
        <w:t>Be</w:t>
      </w:r>
      <w:proofErr w:type="gramEnd"/>
      <w:r w:rsidRPr="006225E3">
        <w:t xml:space="preserve"> Thou my guide;</w:t>
      </w:r>
    </w:p>
    <w:p w14:paraId="6C255883" w14:textId="77777777" w:rsidR="005663D0" w:rsidRPr="006225E3" w:rsidRDefault="005663D0" w:rsidP="00CF7691">
      <w:pPr>
        <w:spacing w:after="0" w:line="240" w:lineRule="auto"/>
        <w:jc w:val="center"/>
      </w:pPr>
      <w:r w:rsidRPr="006225E3">
        <w:t>Bid darkness turn to day,</w:t>
      </w:r>
    </w:p>
    <w:p w14:paraId="6FC19272" w14:textId="77777777" w:rsidR="005663D0" w:rsidRPr="006225E3" w:rsidRDefault="005663D0" w:rsidP="00CF7691">
      <w:pPr>
        <w:spacing w:after="0" w:line="240" w:lineRule="auto"/>
        <w:jc w:val="center"/>
      </w:pPr>
      <w:r w:rsidRPr="006225E3">
        <w:t>Wipe sorrow’s tears away,</w:t>
      </w:r>
    </w:p>
    <w:p w14:paraId="701C1F2A" w14:textId="77777777" w:rsidR="005663D0" w:rsidRPr="006225E3" w:rsidRDefault="005663D0" w:rsidP="00CF7691">
      <w:pPr>
        <w:spacing w:after="0" w:line="240" w:lineRule="auto"/>
        <w:jc w:val="center"/>
      </w:pPr>
      <w:r w:rsidRPr="006225E3">
        <w:t>Nor let me ever stray</w:t>
      </w:r>
    </w:p>
    <w:p w14:paraId="01E482ED" w14:textId="77777777" w:rsidR="005663D0" w:rsidRPr="006225E3" w:rsidRDefault="005663D0" w:rsidP="00CF7691">
      <w:pPr>
        <w:spacing w:after="0" w:line="240" w:lineRule="auto"/>
        <w:jc w:val="center"/>
      </w:pPr>
      <w:r w:rsidRPr="006225E3">
        <w:t xml:space="preserve">From Thee </w:t>
      </w:r>
      <w:r w:rsidR="00D31A23" w:rsidRPr="006225E3">
        <w:t>aside.</w:t>
      </w:r>
      <w:r w:rsidR="00D31A23" w:rsidRPr="006225E3">
        <w:rPr>
          <w:rStyle w:val="EndnoteReference"/>
        </w:rPr>
        <w:endnoteReference w:id="1"/>
      </w:r>
    </w:p>
    <w:p w14:paraId="367F6A88" w14:textId="77777777" w:rsidR="00F81EF5" w:rsidRPr="006225E3" w:rsidRDefault="00F81EF5" w:rsidP="00CF7691">
      <w:pPr>
        <w:spacing w:after="0" w:line="240" w:lineRule="auto"/>
        <w:jc w:val="both"/>
      </w:pPr>
    </w:p>
    <w:p w14:paraId="5126B23C" w14:textId="77777777" w:rsidR="00F81EF5" w:rsidRPr="006225E3" w:rsidRDefault="00F81EF5" w:rsidP="00CF7691">
      <w:pPr>
        <w:spacing w:after="0" w:line="240" w:lineRule="auto"/>
        <w:jc w:val="both"/>
      </w:pPr>
      <w:r w:rsidRPr="006225E3">
        <w:t>Take a deep breath.</w:t>
      </w:r>
    </w:p>
    <w:p w14:paraId="54907592" w14:textId="77777777" w:rsidR="009D0444" w:rsidRPr="006225E3" w:rsidRDefault="009D0444" w:rsidP="009D0444">
      <w:pPr>
        <w:spacing w:after="0" w:line="240" w:lineRule="auto"/>
        <w:jc w:val="both"/>
        <w:rPr>
          <w:rFonts w:cstheme="minorHAnsi"/>
          <w:i/>
          <w:color w:val="000000"/>
        </w:rPr>
      </w:pPr>
      <w:r w:rsidRPr="006225E3">
        <w:rPr>
          <w:rFonts w:cstheme="minorHAnsi"/>
          <w:i/>
          <w:color w:val="000000"/>
        </w:rPr>
        <w:t>(If time permits, ask, “Does anyone have comments or questions about this training?”)</w:t>
      </w:r>
    </w:p>
    <w:p w14:paraId="44FB50B5" w14:textId="77777777" w:rsidR="00F81EF5" w:rsidRPr="006225E3" w:rsidRDefault="00F81EF5" w:rsidP="00CF7691">
      <w:pPr>
        <w:spacing w:after="0" w:line="240" w:lineRule="auto"/>
        <w:jc w:val="both"/>
      </w:pPr>
    </w:p>
    <w:p w14:paraId="78541474" w14:textId="77777777" w:rsidR="00285B9A" w:rsidRPr="006225E3" w:rsidRDefault="00275006" w:rsidP="00CF7691">
      <w:pPr>
        <w:spacing w:after="0" w:line="240" w:lineRule="auto"/>
        <w:jc w:val="both"/>
        <w:rPr>
          <w:b/>
        </w:rPr>
      </w:pPr>
      <w:r w:rsidRPr="006225E3">
        <w:rPr>
          <w:b/>
        </w:rPr>
        <w:t>0:</w:t>
      </w:r>
      <w:r w:rsidR="009A476D" w:rsidRPr="006225E3">
        <w:rPr>
          <w:b/>
        </w:rPr>
        <w:t>20</w:t>
      </w:r>
      <w:r w:rsidR="00285B9A" w:rsidRPr="006225E3">
        <w:rPr>
          <w:b/>
        </w:rPr>
        <w:tab/>
        <w:t>KARIS CONFESSION</w:t>
      </w:r>
    </w:p>
    <w:p w14:paraId="4CA1AB23" w14:textId="77777777" w:rsidR="00553DE6" w:rsidRPr="006225E3" w:rsidRDefault="00553DE6" w:rsidP="00CF7691">
      <w:pPr>
        <w:spacing w:after="0" w:line="240" w:lineRule="auto"/>
        <w:jc w:val="both"/>
        <w:rPr>
          <w:b/>
        </w:rPr>
      </w:pPr>
    </w:p>
    <w:p w14:paraId="712F4770" w14:textId="77777777" w:rsidR="00285B9A" w:rsidRPr="006225E3" w:rsidRDefault="00275006" w:rsidP="00CF7691">
      <w:pPr>
        <w:spacing w:after="0" w:line="240" w:lineRule="auto"/>
        <w:jc w:val="both"/>
        <w:rPr>
          <w:b/>
        </w:rPr>
      </w:pPr>
      <w:r w:rsidRPr="006225E3">
        <w:rPr>
          <w:b/>
        </w:rPr>
        <w:t>0:</w:t>
      </w:r>
      <w:r w:rsidR="009A476D" w:rsidRPr="006225E3">
        <w:rPr>
          <w:b/>
        </w:rPr>
        <w:t>21</w:t>
      </w:r>
      <w:r w:rsidR="00285B9A" w:rsidRPr="006225E3">
        <w:rPr>
          <w:b/>
        </w:rPr>
        <w:tab/>
        <w:t>TOOLBOX</w:t>
      </w:r>
    </w:p>
    <w:p w14:paraId="3DD478D7" w14:textId="77777777" w:rsidR="00553DE6" w:rsidRPr="006225E3" w:rsidRDefault="00553DE6" w:rsidP="00CF7691">
      <w:pPr>
        <w:spacing w:after="0" w:line="240" w:lineRule="auto"/>
        <w:jc w:val="both"/>
      </w:pPr>
    </w:p>
    <w:p w14:paraId="1B2CB257" w14:textId="77777777" w:rsidR="00275006" w:rsidRPr="006225E3" w:rsidRDefault="00875039" w:rsidP="00CF7691">
      <w:pPr>
        <w:spacing w:after="0" w:line="240" w:lineRule="auto"/>
        <w:jc w:val="both"/>
      </w:pPr>
      <w:r w:rsidRPr="006225E3">
        <w:t xml:space="preserve">KF </w:t>
      </w:r>
      <w:r w:rsidR="00A45AB2" w:rsidRPr="006225E3">
        <w:t xml:space="preserve">Confession 5 </w:t>
      </w:r>
      <w:r w:rsidRPr="006225E3">
        <w:t>reminds us that our self-hate is</w:t>
      </w:r>
      <w:r w:rsidR="00A45AB2" w:rsidRPr="006225E3">
        <w:t xml:space="preserve"> a tragic</w:t>
      </w:r>
      <w:r w:rsidR="00A94F75" w:rsidRPr="006225E3">
        <w:t xml:space="preserve"> </w:t>
      </w:r>
      <w:r w:rsidR="00A45AB2" w:rsidRPr="006225E3">
        <w:t>and colossal waste of glory and potential</w:t>
      </w:r>
      <w:r w:rsidR="00A94F75" w:rsidRPr="006225E3">
        <w:t>:</w:t>
      </w:r>
    </w:p>
    <w:p w14:paraId="1CC26C1B" w14:textId="77777777" w:rsidR="00553DE6" w:rsidRPr="006225E3" w:rsidRDefault="00553DE6" w:rsidP="00CF7691">
      <w:pPr>
        <w:spacing w:after="0" w:line="240" w:lineRule="auto"/>
        <w:jc w:val="both"/>
      </w:pPr>
    </w:p>
    <w:p w14:paraId="69B9F9A2" w14:textId="77777777" w:rsidR="008D7B23" w:rsidRPr="006225E3" w:rsidRDefault="008D7B23" w:rsidP="00CF7691">
      <w:pPr>
        <w:spacing w:after="0" w:line="240" w:lineRule="auto"/>
        <w:jc w:val="center"/>
      </w:pPr>
      <w:r w:rsidRPr="006225E3">
        <w:t>We attacked</w:t>
      </w:r>
      <w:r w:rsidR="00A752FA" w:rsidRPr="006225E3">
        <w:t xml:space="preserve"> and cruelly suppressed</w:t>
      </w:r>
      <w:r w:rsidRPr="006225E3">
        <w:t xml:space="preserve"> our True Self and lost our </w:t>
      </w:r>
      <w:r w:rsidR="00FF52EF" w:rsidRPr="006225E3">
        <w:t>true life</w:t>
      </w:r>
      <w:r w:rsidRPr="006225E3">
        <w:t>.</w:t>
      </w:r>
    </w:p>
    <w:p w14:paraId="1EAAB40A" w14:textId="77777777" w:rsidR="00D6072E" w:rsidRPr="006225E3" w:rsidRDefault="00D6072E" w:rsidP="00CF7691">
      <w:pPr>
        <w:spacing w:after="0" w:line="240" w:lineRule="auto"/>
        <w:ind w:hanging="11"/>
        <w:jc w:val="both"/>
      </w:pPr>
    </w:p>
    <w:p w14:paraId="15C9A499" w14:textId="77777777" w:rsidR="008D7B23" w:rsidRPr="006225E3" w:rsidRDefault="00E10754" w:rsidP="00CF7691">
      <w:pPr>
        <w:spacing w:after="0" w:line="240" w:lineRule="auto"/>
        <w:jc w:val="both"/>
      </w:pPr>
      <w:r w:rsidRPr="006225E3">
        <w:t>The Idol</w:t>
      </w:r>
      <w:r w:rsidR="00875039" w:rsidRPr="006225E3">
        <w:t>’s</w:t>
      </w:r>
      <w:r w:rsidRPr="006225E3">
        <w:t xml:space="preserve"> s</w:t>
      </w:r>
      <w:r w:rsidR="008D7B23" w:rsidRPr="006225E3">
        <w:t>ystem is like a fascist regime that suppresses</w:t>
      </w:r>
      <w:r w:rsidR="00A752FA" w:rsidRPr="006225E3">
        <w:t xml:space="preserve"> the real power of the people. </w:t>
      </w:r>
      <w:r w:rsidR="00956464" w:rsidRPr="006225E3">
        <w:t xml:space="preserve">The word </w:t>
      </w:r>
      <w:r w:rsidR="00956464" w:rsidRPr="006225E3">
        <w:rPr>
          <w:i/>
        </w:rPr>
        <w:t>suppressed</w:t>
      </w:r>
      <w:r w:rsidR="008D7B23" w:rsidRPr="006225E3">
        <w:t xml:space="preserve"> reminds us that</w:t>
      </w:r>
      <w:r w:rsidR="00FD5E37" w:rsidRPr="006225E3">
        <w:t xml:space="preserve"> beneath</w:t>
      </w:r>
      <w:r w:rsidR="00875039" w:rsidRPr="006225E3">
        <w:t xml:space="preserve"> the Idol’s system there</w:t>
      </w:r>
      <w:r w:rsidR="00841114" w:rsidRPr="006225E3">
        <w:t xml:space="preserve"> is another power at work</w:t>
      </w:r>
      <w:r w:rsidR="00875039" w:rsidRPr="006225E3">
        <w:t>—a power that we can access to free ourselves from the Idol and actualize our potential</w:t>
      </w:r>
      <w:r w:rsidR="008D7B23" w:rsidRPr="006225E3">
        <w:t xml:space="preserve">. </w:t>
      </w:r>
    </w:p>
    <w:p w14:paraId="73BC4790" w14:textId="77777777" w:rsidR="00275006" w:rsidRPr="006225E3" w:rsidRDefault="00275006" w:rsidP="00CF7691">
      <w:pPr>
        <w:spacing w:after="0" w:line="240" w:lineRule="auto"/>
        <w:jc w:val="both"/>
      </w:pPr>
    </w:p>
    <w:p w14:paraId="1912522E" w14:textId="77777777" w:rsidR="00265514" w:rsidRPr="006225E3" w:rsidRDefault="00E00872" w:rsidP="00CF7691">
      <w:pPr>
        <w:spacing w:after="0" w:line="240" w:lineRule="auto"/>
        <w:jc w:val="both"/>
      </w:pPr>
      <w:r w:rsidRPr="006225E3">
        <w:t>I would like to summarize what we learned last week about self</w:t>
      </w:r>
      <w:r w:rsidR="002835D5" w:rsidRPr="006225E3">
        <w:t>-hate.</w:t>
      </w:r>
    </w:p>
    <w:p w14:paraId="6EE773B8" w14:textId="77777777" w:rsidR="002835D5" w:rsidRPr="006225E3" w:rsidRDefault="002835D5" w:rsidP="00CF7691">
      <w:pPr>
        <w:spacing w:after="0" w:line="240" w:lineRule="auto"/>
        <w:jc w:val="both"/>
      </w:pPr>
    </w:p>
    <w:p w14:paraId="404F3ED9" w14:textId="2137EDF4" w:rsidR="00F35554" w:rsidRPr="006225E3" w:rsidRDefault="00F35554" w:rsidP="00F35554">
      <w:pPr>
        <w:pStyle w:val="ListParagraph"/>
        <w:numPr>
          <w:ilvl w:val="0"/>
          <w:numId w:val="16"/>
        </w:numPr>
        <w:spacing w:after="0" w:line="240" w:lineRule="auto"/>
        <w:jc w:val="both"/>
        <w:rPr>
          <w:b/>
        </w:rPr>
      </w:pPr>
      <w:r w:rsidRPr="006225E3">
        <w:rPr>
          <w:b/>
        </w:rPr>
        <w:t>Self-hate i</w:t>
      </w:r>
      <w:r w:rsidR="007D659B" w:rsidRPr="006225E3">
        <w:rPr>
          <w:b/>
        </w:rPr>
        <w:t>s</w:t>
      </w:r>
      <w:r w:rsidRPr="006225E3">
        <w:rPr>
          <w:b/>
        </w:rPr>
        <w:t xml:space="preserve"> irrational</w:t>
      </w:r>
    </w:p>
    <w:p w14:paraId="76B8F5FB" w14:textId="79B05F83" w:rsidR="00A45AB2" w:rsidRPr="006225E3" w:rsidRDefault="00265514" w:rsidP="0047340C">
      <w:pPr>
        <w:spacing w:after="0" w:line="240" w:lineRule="auto"/>
        <w:ind w:left="360"/>
        <w:jc w:val="both"/>
      </w:pPr>
      <w:r w:rsidRPr="006225E3">
        <w:t>When we are in self-hate</w:t>
      </w:r>
      <w:r w:rsidR="002B5761" w:rsidRPr="006225E3">
        <w:t>, we</w:t>
      </w:r>
      <w:r w:rsidR="00F35554" w:rsidRPr="006225E3">
        <w:t xml:space="preserve"> experience compelling feelings that force us to do destructive things. This is why we cannot use logic or </w:t>
      </w:r>
      <w:r w:rsidR="002B5761" w:rsidRPr="006225E3">
        <w:t>willpower</w:t>
      </w:r>
      <w:r w:rsidR="00F35554" w:rsidRPr="006225E3">
        <w:t xml:space="preserve"> to deal with self-hate. If we try to apply reason to self-hate, we </w:t>
      </w:r>
      <w:r w:rsidR="007D659B" w:rsidRPr="006225E3">
        <w:t xml:space="preserve">will </w:t>
      </w:r>
      <w:r w:rsidR="00F35554" w:rsidRPr="006225E3">
        <w:t xml:space="preserve">find ourselves groping around for a story that </w:t>
      </w:r>
      <w:r w:rsidRPr="006225E3">
        <w:t>we hope will give us some certainty or comfort.</w:t>
      </w:r>
    </w:p>
    <w:p w14:paraId="61969B74" w14:textId="69D6A4AE" w:rsidR="0047340C" w:rsidRPr="006225E3" w:rsidRDefault="0047340C" w:rsidP="0047340C">
      <w:pPr>
        <w:spacing w:after="0" w:line="240" w:lineRule="auto"/>
        <w:ind w:left="360"/>
        <w:jc w:val="both"/>
      </w:pPr>
    </w:p>
    <w:p w14:paraId="30C1A43B" w14:textId="77777777" w:rsidR="007D39A9" w:rsidRPr="006225E3" w:rsidRDefault="008D7B23" w:rsidP="00F35554">
      <w:pPr>
        <w:pStyle w:val="ListParagraph"/>
        <w:numPr>
          <w:ilvl w:val="0"/>
          <w:numId w:val="16"/>
        </w:numPr>
        <w:spacing w:after="0" w:line="240" w:lineRule="auto"/>
        <w:jc w:val="both"/>
      </w:pPr>
      <w:r w:rsidRPr="006225E3">
        <w:rPr>
          <w:b/>
        </w:rPr>
        <w:t xml:space="preserve">Self-hate is </w:t>
      </w:r>
      <w:r w:rsidR="00166B66" w:rsidRPr="006225E3">
        <w:rPr>
          <w:b/>
        </w:rPr>
        <w:t>valuable</w:t>
      </w:r>
    </w:p>
    <w:p w14:paraId="0FC643A1" w14:textId="05A79130" w:rsidR="00EE3E00" w:rsidRPr="006225E3" w:rsidRDefault="009B2737" w:rsidP="00CF7691">
      <w:pPr>
        <w:spacing w:after="0" w:line="240" w:lineRule="auto"/>
        <w:ind w:left="360"/>
        <w:jc w:val="both"/>
      </w:pPr>
      <w:r w:rsidRPr="006225E3">
        <w:t>Self-hate</w:t>
      </w:r>
      <w:r w:rsidR="001860DA" w:rsidRPr="006225E3">
        <w:t xml:space="preserve"> is a</w:t>
      </w:r>
      <w:r w:rsidR="00E00872" w:rsidRPr="006225E3">
        <w:t xml:space="preserve"> big</w:t>
      </w:r>
      <w:r w:rsidR="001860DA" w:rsidRPr="006225E3">
        <w:t xml:space="preserve"> </w:t>
      </w:r>
      <w:r w:rsidR="009529C5" w:rsidRPr="006225E3">
        <w:t xml:space="preserve">red </w:t>
      </w:r>
      <w:r w:rsidR="001860DA" w:rsidRPr="006225E3">
        <w:t>flag that lets</w:t>
      </w:r>
      <w:r w:rsidR="008D7B23" w:rsidRPr="006225E3">
        <w:t xml:space="preserve"> us</w:t>
      </w:r>
      <w:r w:rsidR="001860DA" w:rsidRPr="006225E3">
        <w:t xml:space="preserve"> know</w:t>
      </w:r>
      <w:r w:rsidR="008D7B23" w:rsidRPr="006225E3">
        <w:t xml:space="preserve"> that we are living out of the Idol</w:t>
      </w:r>
      <w:r w:rsidR="00EE3E00" w:rsidRPr="006225E3">
        <w:t>’s</w:t>
      </w:r>
      <w:r w:rsidR="008D7B23" w:rsidRPr="006225E3">
        <w:t xml:space="preserve"> </w:t>
      </w:r>
      <w:r w:rsidRPr="006225E3">
        <w:t xml:space="preserve">pride </w:t>
      </w:r>
      <w:r w:rsidR="008D7B23" w:rsidRPr="006225E3">
        <w:t>system.</w:t>
      </w:r>
      <w:r w:rsidR="005663D0" w:rsidRPr="006225E3">
        <w:t xml:space="preserve"> </w:t>
      </w:r>
    </w:p>
    <w:p w14:paraId="441D22F2" w14:textId="70B2CB43" w:rsidR="007D39A9" w:rsidRPr="006225E3" w:rsidRDefault="00253DBA" w:rsidP="00F35554">
      <w:pPr>
        <w:pStyle w:val="ListParagraph"/>
        <w:numPr>
          <w:ilvl w:val="0"/>
          <w:numId w:val="16"/>
        </w:numPr>
        <w:spacing w:after="0" w:line="240" w:lineRule="auto"/>
        <w:jc w:val="both"/>
      </w:pPr>
      <w:r w:rsidRPr="006225E3">
        <w:rPr>
          <w:b/>
        </w:rPr>
        <w:lastRenderedPageBreak/>
        <w:t xml:space="preserve">We have two choices </w:t>
      </w:r>
      <w:r w:rsidR="00D60821" w:rsidRPr="006225E3">
        <w:rPr>
          <w:b/>
        </w:rPr>
        <w:t>when</w:t>
      </w:r>
      <w:r w:rsidRPr="006225E3">
        <w:rPr>
          <w:b/>
        </w:rPr>
        <w:t xml:space="preserve"> dealing with self-hate</w:t>
      </w:r>
    </w:p>
    <w:p w14:paraId="2CD2853E" w14:textId="251048BA" w:rsidR="004561AA" w:rsidRPr="006225E3" w:rsidRDefault="00253DBA" w:rsidP="00CF7691">
      <w:pPr>
        <w:spacing w:after="0" w:line="240" w:lineRule="auto"/>
        <w:ind w:left="360"/>
        <w:jc w:val="both"/>
      </w:pPr>
      <w:bookmarkStart w:id="2" w:name="_Hlk141871945"/>
      <w:r w:rsidRPr="006225E3">
        <w:t xml:space="preserve">We can appease </w:t>
      </w:r>
      <w:r w:rsidR="00343FB5" w:rsidRPr="006225E3">
        <w:t>self-hate</w:t>
      </w:r>
      <w:r w:rsidRPr="006225E3">
        <w:t>, like sacrificing to an idol</w:t>
      </w:r>
      <w:r w:rsidR="00297876" w:rsidRPr="006225E3">
        <w:t xml:space="preserve">, </w:t>
      </w:r>
      <w:r w:rsidRPr="006225E3">
        <w:t xml:space="preserve">or we can grow out of it. </w:t>
      </w:r>
      <w:r w:rsidR="008E67FC" w:rsidRPr="006225E3">
        <w:t>Appeasing</w:t>
      </w:r>
      <w:r w:rsidR="00297876" w:rsidRPr="006225E3">
        <w:t xml:space="preserve"> is just running</w:t>
      </w:r>
      <w:r w:rsidR="008E67FC" w:rsidRPr="006225E3">
        <w:t xml:space="preserve"> away</w:t>
      </w:r>
      <w:r w:rsidRPr="006225E3">
        <w:t xml:space="preserve">. </w:t>
      </w:r>
      <w:r w:rsidR="00265514" w:rsidRPr="006225E3">
        <w:t>S</w:t>
      </w:r>
      <w:r w:rsidR="009B2737" w:rsidRPr="006225E3">
        <w:t>ome</w:t>
      </w:r>
      <w:r w:rsidRPr="006225E3">
        <w:t xml:space="preserve"> run away by punishing</w:t>
      </w:r>
      <w:r w:rsidR="00600B11" w:rsidRPr="006225E3">
        <w:t>, accusing,</w:t>
      </w:r>
      <w:r w:rsidRPr="006225E3">
        <w:t xml:space="preserve"> or trying to control</w:t>
      </w:r>
      <w:r w:rsidR="0035682F" w:rsidRPr="006225E3">
        <w:t>;</w:t>
      </w:r>
      <w:r w:rsidR="00982EFC" w:rsidRPr="006225E3">
        <w:t xml:space="preserve"> </w:t>
      </w:r>
      <w:bookmarkEnd w:id="2"/>
      <w:r w:rsidR="00265514" w:rsidRPr="006225E3">
        <w:t>some</w:t>
      </w:r>
      <w:r w:rsidRPr="006225E3">
        <w:t xml:space="preserve"> run away by suppressing their own reality</w:t>
      </w:r>
      <w:r w:rsidR="0035682F" w:rsidRPr="006225E3">
        <w:t>;</w:t>
      </w:r>
      <w:r w:rsidR="00413EA0" w:rsidRPr="006225E3">
        <w:t xml:space="preserve"> and </w:t>
      </w:r>
      <w:r w:rsidR="00265514" w:rsidRPr="006225E3">
        <w:t>o</w:t>
      </w:r>
      <w:r w:rsidR="00413EA0" w:rsidRPr="006225E3">
        <w:t>thers</w:t>
      </w:r>
      <w:r w:rsidRPr="006225E3">
        <w:t xml:space="preserve"> push back, shut down, or go numb.</w:t>
      </w:r>
      <w:r w:rsidR="0097522C" w:rsidRPr="006225E3">
        <w:t xml:space="preserve"> </w:t>
      </w:r>
    </w:p>
    <w:p w14:paraId="234E6182" w14:textId="77777777" w:rsidR="004561AA" w:rsidRPr="006225E3" w:rsidRDefault="004561AA" w:rsidP="00CF7691">
      <w:pPr>
        <w:spacing w:after="0" w:line="240" w:lineRule="auto"/>
        <w:jc w:val="both"/>
        <w:rPr>
          <w:b/>
        </w:rPr>
      </w:pPr>
    </w:p>
    <w:p w14:paraId="10FF84BB" w14:textId="2A3C28E6" w:rsidR="007D39A9" w:rsidRPr="006225E3" w:rsidRDefault="0097522C" w:rsidP="00F35554">
      <w:pPr>
        <w:pStyle w:val="ListParagraph"/>
        <w:numPr>
          <w:ilvl w:val="0"/>
          <w:numId w:val="16"/>
        </w:numPr>
        <w:spacing w:after="0" w:line="240" w:lineRule="auto"/>
        <w:jc w:val="both"/>
      </w:pPr>
      <w:bookmarkStart w:id="3" w:name="_Hlk141871962"/>
      <w:r w:rsidRPr="006225E3">
        <w:rPr>
          <w:b/>
        </w:rPr>
        <w:t xml:space="preserve">Appeasing self-hate leads to </w:t>
      </w:r>
      <w:r w:rsidR="002B5761" w:rsidRPr="006225E3">
        <w:rPr>
          <w:b/>
        </w:rPr>
        <w:t>an increasingly</w:t>
      </w:r>
      <w:r w:rsidRPr="006225E3">
        <w:rPr>
          <w:b/>
        </w:rPr>
        <w:t xml:space="preserve"> restricted life</w:t>
      </w:r>
      <w:r w:rsidRPr="006225E3">
        <w:t xml:space="preserve"> </w:t>
      </w:r>
    </w:p>
    <w:bookmarkEnd w:id="3"/>
    <w:p w14:paraId="3593BEDE" w14:textId="391424AE" w:rsidR="00A45AB2" w:rsidRPr="006225E3" w:rsidRDefault="00265514" w:rsidP="00265514">
      <w:pPr>
        <w:spacing w:after="0" w:line="240" w:lineRule="auto"/>
        <w:ind w:left="360"/>
        <w:jc w:val="both"/>
      </w:pPr>
      <w:r w:rsidRPr="006225E3">
        <w:t xml:space="preserve">In our efforts to appease </w:t>
      </w:r>
      <w:r w:rsidR="00A65177" w:rsidRPr="006225E3">
        <w:t xml:space="preserve">our </w:t>
      </w:r>
      <w:r w:rsidRPr="006225E3">
        <w:t xml:space="preserve">self-hate, we </w:t>
      </w:r>
      <w:r w:rsidR="00637CE8" w:rsidRPr="006225E3">
        <w:t>find ourselves avoiding people and situations that might</w:t>
      </w:r>
      <w:r w:rsidRPr="006225E3">
        <w:t xml:space="preserve"> trigger self-hate. </w:t>
      </w:r>
      <w:r w:rsidR="000F2123" w:rsidRPr="006225E3">
        <w:t xml:space="preserve">We </w:t>
      </w:r>
      <w:r w:rsidRPr="006225E3">
        <w:t>resist training opportunities</w:t>
      </w:r>
      <w:r w:rsidR="006D73D2" w:rsidRPr="006225E3">
        <w:t xml:space="preserve"> because </w:t>
      </w:r>
      <w:r w:rsidR="00A65177" w:rsidRPr="006225E3">
        <w:t>we loathe ourselves when we are</w:t>
      </w:r>
      <w:r w:rsidR="007E21B9" w:rsidRPr="006225E3">
        <w:t xml:space="preserve"> confronted with</w:t>
      </w:r>
      <w:r w:rsidRPr="006225E3">
        <w:t xml:space="preserve"> our real limitations and weaknesses. </w:t>
      </w:r>
      <w:r w:rsidR="00B44030" w:rsidRPr="006225E3">
        <w:t>More of these opportunities pile up as</w:t>
      </w:r>
      <w:r w:rsidRPr="006225E3">
        <w:t xml:space="preserve"> each </w:t>
      </w:r>
      <w:r w:rsidR="00B44030" w:rsidRPr="006225E3">
        <w:t>day passes, and</w:t>
      </w:r>
      <w:r w:rsidRPr="006225E3">
        <w:t xml:space="preserve"> our fear and self-hate increase</w:t>
      </w:r>
      <w:r w:rsidR="00481577" w:rsidRPr="006225E3">
        <w:t>s</w:t>
      </w:r>
      <w:r w:rsidR="00B44030" w:rsidRPr="006225E3">
        <w:t xml:space="preserve">. We </w:t>
      </w:r>
      <w:r w:rsidRPr="006225E3">
        <w:t>become more and more vulnerable, reactive, and anxious.</w:t>
      </w:r>
    </w:p>
    <w:p w14:paraId="3D04FED7" w14:textId="77777777" w:rsidR="00600B11" w:rsidRPr="006225E3" w:rsidRDefault="00600B11" w:rsidP="00265514">
      <w:pPr>
        <w:spacing w:after="0" w:line="240" w:lineRule="auto"/>
        <w:ind w:left="360"/>
        <w:jc w:val="both"/>
      </w:pPr>
    </w:p>
    <w:p w14:paraId="6C2873DD" w14:textId="2B130E26" w:rsidR="00B574BF" w:rsidRPr="006225E3" w:rsidRDefault="00E00872" w:rsidP="00B574BF">
      <w:pPr>
        <w:spacing w:after="0" w:line="240" w:lineRule="auto"/>
        <w:jc w:val="both"/>
      </w:pPr>
      <w:r w:rsidRPr="006225E3">
        <w:t xml:space="preserve">All </w:t>
      </w:r>
      <w:r w:rsidR="00BD6C48" w:rsidRPr="006225E3">
        <w:t>tyrants use</w:t>
      </w:r>
      <w:r w:rsidRPr="006225E3">
        <w:t xml:space="preserve"> fear to control others</w:t>
      </w:r>
      <w:r w:rsidR="004E234F" w:rsidRPr="006225E3">
        <w:t xml:space="preserve"> and </w:t>
      </w:r>
      <w:r w:rsidR="00FF52EF" w:rsidRPr="006225E3">
        <w:t>our inner tyrant, the Idol,</w:t>
      </w:r>
      <w:r w:rsidR="004E234F" w:rsidRPr="006225E3">
        <w:t xml:space="preserve"> is no different. It uses the fear of hurt</w:t>
      </w:r>
      <w:r w:rsidR="005663D0" w:rsidRPr="006225E3">
        <w:t xml:space="preserve"> </w:t>
      </w:r>
      <w:r w:rsidR="00FF52EF" w:rsidRPr="006225E3">
        <w:t xml:space="preserve">pride </w:t>
      </w:r>
      <w:r w:rsidRPr="006225E3">
        <w:t xml:space="preserve">and self-condemnation </w:t>
      </w:r>
      <w:r w:rsidR="004E234F" w:rsidRPr="006225E3">
        <w:t xml:space="preserve">to control us. </w:t>
      </w:r>
      <w:r w:rsidR="008D7B23" w:rsidRPr="006225E3">
        <w:t xml:space="preserve">Fear is the </w:t>
      </w:r>
      <w:r w:rsidR="00FD5E37" w:rsidRPr="006225E3">
        <w:t>strongest motivator that most of us</w:t>
      </w:r>
      <w:r w:rsidR="00275006" w:rsidRPr="006225E3">
        <w:t xml:space="preserve"> know</w:t>
      </w:r>
      <w:r w:rsidR="008D7B23" w:rsidRPr="006225E3">
        <w:t>, and we have le</w:t>
      </w:r>
      <w:r w:rsidR="001860DA" w:rsidRPr="006225E3">
        <w:t xml:space="preserve">arned to turn it </w:t>
      </w:r>
      <w:r w:rsidR="00074FCF" w:rsidRPr="006225E3">
        <w:t>to</w:t>
      </w:r>
      <w:r w:rsidR="002E0265" w:rsidRPr="006225E3">
        <w:t xml:space="preserve"> a</w:t>
      </w:r>
      <w:r w:rsidR="00074FCF" w:rsidRPr="006225E3">
        <w:t xml:space="preserve"> dubious advantage</w:t>
      </w:r>
      <w:r w:rsidR="001860DA" w:rsidRPr="006225E3">
        <w:t xml:space="preserve">. </w:t>
      </w:r>
      <w:r w:rsidR="002E0265" w:rsidRPr="006225E3">
        <w:t>F</w:t>
      </w:r>
      <w:r w:rsidR="00862297" w:rsidRPr="006225E3">
        <w:t xml:space="preserve">ear keeps us moving. </w:t>
      </w:r>
      <w:r w:rsidR="00A94F75" w:rsidRPr="006225E3">
        <w:t xml:space="preserve">It forces us to take </w:t>
      </w:r>
      <w:bookmarkStart w:id="4" w:name="_Hlk488850642"/>
      <w:r w:rsidR="004E234F" w:rsidRPr="006225E3">
        <w:t>action, and</w:t>
      </w:r>
      <w:r w:rsidR="003A1C94" w:rsidRPr="006225E3">
        <w:t xml:space="preserve"> d</w:t>
      </w:r>
      <w:r w:rsidR="00400426" w:rsidRPr="006225E3">
        <w:t>epending on our neurotic development, we habitually fight or flee when events trigger our fear.</w:t>
      </w:r>
      <w:bookmarkEnd w:id="4"/>
    </w:p>
    <w:p w14:paraId="677C8F7C" w14:textId="77777777" w:rsidR="00B574BF" w:rsidRPr="006225E3" w:rsidRDefault="00B574BF" w:rsidP="00B574BF">
      <w:pPr>
        <w:spacing w:after="0" w:line="240" w:lineRule="auto"/>
        <w:jc w:val="both"/>
      </w:pPr>
    </w:p>
    <w:p w14:paraId="053404B1" w14:textId="4ADF663D" w:rsidR="00B574BF" w:rsidRPr="006225E3" w:rsidRDefault="00400426" w:rsidP="00B574BF">
      <w:pPr>
        <w:spacing w:after="0" w:line="240" w:lineRule="auto"/>
        <w:jc w:val="both"/>
      </w:pPr>
      <w:r w:rsidRPr="006225E3">
        <w:t>Through fight or flight</w:t>
      </w:r>
      <w:r w:rsidR="00FF52EF" w:rsidRPr="006225E3">
        <w:t>,</w:t>
      </w:r>
      <w:r w:rsidRPr="006225E3">
        <w:t xml:space="preserve"> </w:t>
      </w:r>
      <w:r w:rsidR="002E0265" w:rsidRPr="006225E3">
        <w:t xml:space="preserve">we create the illusion </w:t>
      </w:r>
      <w:r w:rsidR="00A94F75" w:rsidRPr="006225E3">
        <w:t>that we are</w:t>
      </w:r>
      <w:r w:rsidR="002E0265" w:rsidRPr="006225E3">
        <w:t xml:space="preserve"> doing something about our </w:t>
      </w:r>
      <w:r w:rsidR="004E234F" w:rsidRPr="006225E3">
        <w:t>fear.</w:t>
      </w:r>
      <w:r w:rsidR="002E0265" w:rsidRPr="006225E3">
        <w:t xml:space="preserve"> </w:t>
      </w:r>
      <w:r w:rsidR="008D7B23" w:rsidRPr="006225E3">
        <w:t>I believe tha</w:t>
      </w:r>
      <w:r w:rsidR="00A752FA" w:rsidRPr="006225E3">
        <w:t xml:space="preserve">t this is how phobias </w:t>
      </w:r>
      <w:r w:rsidR="00B574BF" w:rsidRPr="006225E3">
        <w:t xml:space="preserve">and taboos </w:t>
      </w:r>
      <w:r w:rsidR="00A752FA" w:rsidRPr="006225E3">
        <w:t xml:space="preserve">develop. </w:t>
      </w:r>
      <w:r w:rsidR="006B380A" w:rsidRPr="006225E3">
        <w:t>We are already terrified</w:t>
      </w:r>
      <w:r w:rsidR="007E21B9" w:rsidRPr="006225E3">
        <w:t>,</w:t>
      </w:r>
      <w:r w:rsidR="00062E2F" w:rsidRPr="006225E3">
        <w:t xml:space="preserve"> and we</w:t>
      </w:r>
      <w:r w:rsidR="008D7B23" w:rsidRPr="006225E3">
        <w:t xml:space="preserve"> need</w:t>
      </w:r>
      <w:r w:rsidR="00AF4067" w:rsidRPr="006225E3">
        <w:t xml:space="preserve"> to tell</w:t>
      </w:r>
      <w:r w:rsidR="008D7B23" w:rsidRPr="006225E3">
        <w:t xml:space="preserve"> a</w:t>
      </w:r>
      <w:r w:rsidR="00A752FA" w:rsidRPr="006225E3">
        <w:t xml:space="preserve"> story about the fear. </w:t>
      </w:r>
      <w:r w:rsidR="006B71B5" w:rsidRPr="006225E3">
        <w:t>My husband and I call</w:t>
      </w:r>
      <w:r w:rsidR="008D7B23" w:rsidRPr="006225E3">
        <w:t xml:space="preserve"> </w:t>
      </w:r>
      <w:r w:rsidR="003A1C94" w:rsidRPr="006225E3">
        <w:t>this</w:t>
      </w:r>
      <w:r w:rsidR="003A1C94" w:rsidRPr="006225E3">
        <w:rPr>
          <w:i/>
        </w:rPr>
        <w:t xml:space="preserve"> Pin </w:t>
      </w:r>
      <w:r w:rsidR="008D7B23" w:rsidRPr="006225E3">
        <w:rPr>
          <w:i/>
        </w:rPr>
        <w:t xml:space="preserve">the </w:t>
      </w:r>
      <w:r w:rsidR="00661975" w:rsidRPr="006225E3">
        <w:rPr>
          <w:i/>
        </w:rPr>
        <w:t>P</w:t>
      </w:r>
      <w:r w:rsidR="008D7B23" w:rsidRPr="006225E3">
        <w:rPr>
          <w:i/>
        </w:rPr>
        <w:t xml:space="preserve">hobia on the </w:t>
      </w:r>
      <w:r w:rsidR="00661975" w:rsidRPr="006225E3">
        <w:rPr>
          <w:i/>
        </w:rPr>
        <w:t>D</w:t>
      </w:r>
      <w:r w:rsidR="008D7B23" w:rsidRPr="006225E3">
        <w:rPr>
          <w:i/>
        </w:rPr>
        <w:t>onkey</w:t>
      </w:r>
      <w:r w:rsidR="001860DA" w:rsidRPr="006225E3">
        <w:t xml:space="preserve">. </w:t>
      </w:r>
      <w:r w:rsidR="008D7B23" w:rsidRPr="006225E3">
        <w:t xml:space="preserve">What we mean is that </w:t>
      </w:r>
      <w:r w:rsidR="00062E2F" w:rsidRPr="006225E3">
        <w:t>we are chronically fearful</w:t>
      </w:r>
      <w:r w:rsidR="00A752FA" w:rsidRPr="006225E3">
        <w:t xml:space="preserve"> but don’t know why. </w:t>
      </w:r>
      <w:r w:rsidR="008D7B23" w:rsidRPr="006225E3">
        <w:t>We</w:t>
      </w:r>
      <w:r w:rsidR="00A752FA" w:rsidRPr="006225E3">
        <w:t xml:space="preserve"> are blindfolded and confused. </w:t>
      </w:r>
      <w:r w:rsidR="00661975" w:rsidRPr="006225E3">
        <w:t xml:space="preserve">On the wall is a donkey made up </w:t>
      </w:r>
      <w:r w:rsidR="002B5761" w:rsidRPr="006225E3">
        <w:t>of a collage of stories</w:t>
      </w:r>
      <w:r w:rsidR="00661975" w:rsidRPr="006225E3">
        <w:t xml:space="preserve">. </w:t>
      </w:r>
      <w:r w:rsidR="008D7B23" w:rsidRPr="006225E3">
        <w:t>Holding the</w:t>
      </w:r>
      <w:r w:rsidR="008E4DEE" w:rsidRPr="006225E3">
        <w:t xml:space="preserve"> tail of</w:t>
      </w:r>
      <w:r w:rsidR="008D7B23" w:rsidRPr="006225E3">
        <w:t xml:space="preserve"> fear in our hands</w:t>
      </w:r>
      <w:r w:rsidR="007329F6" w:rsidRPr="006225E3">
        <w:t>,</w:t>
      </w:r>
      <w:r w:rsidR="008D7B23" w:rsidRPr="006225E3">
        <w:t xml:space="preserve"> we march up to the donkey and </w:t>
      </w:r>
      <w:r w:rsidR="00661975" w:rsidRPr="006225E3">
        <w:t>pin our tail of fear</w:t>
      </w:r>
      <w:r w:rsidR="008D7B23" w:rsidRPr="006225E3">
        <w:t xml:space="preserve"> somewhere</w:t>
      </w:r>
      <w:r w:rsidR="003A1C94" w:rsidRPr="006225E3">
        <w:t>—</w:t>
      </w:r>
      <w:r w:rsidR="008D7B23" w:rsidRPr="006225E3">
        <w:t>anywhere. The</w:t>
      </w:r>
      <w:r w:rsidR="00661975" w:rsidRPr="006225E3">
        <w:t xml:space="preserve">se stories </w:t>
      </w:r>
      <w:r w:rsidR="00721A1F">
        <w:t>include</w:t>
      </w:r>
      <w:r w:rsidR="007E21B9" w:rsidRPr="006225E3">
        <w:t xml:space="preserve"> </w:t>
      </w:r>
      <w:r w:rsidR="008D7B23" w:rsidRPr="006225E3">
        <w:t xml:space="preserve">common phobias like the </w:t>
      </w:r>
      <w:r w:rsidR="00D6072E" w:rsidRPr="006225E3">
        <w:t xml:space="preserve">fear of heights, </w:t>
      </w:r>
      <w:r w:rsidR="003A1C94" w:rsidRPr="006225E3">
        <w:t xml:space="preserve">the fear of </w:t>
      </w:r>
      <w:r w:rsidR="00D6072E" w:rsidRPr="006225E3">
        <w:t xml:space="preserve">snakes and spiders, or </w:t>
      </w:r>
      <w:r w:rsidR="003A1C94" w:rsidRPr="006225E3">
        <w:t xml:space="preserve">the fear of </w:t>
      </w:r>
      <w:r w:rsidR="00D6072E" w:rsidRPr="006225E3">
        <w:t>water</w:t>
      </w:r>
      <w:r w:rsidR="001860DA" w:rsidRPr="006225E3">
        <w:t xml:space="preserve">, </w:t>
      </w:r>
      <w:r w:rsidR="00D6072E" w:rsidRPr="006225E3">
        <w:t xml:space="preserve">but we can also fear and compulsively avoid </w:t>
      </w:r>
      <w:r w:rsidR="00216A27" w:rsidRPr="006225E3">
        <w:t xml:space="preserve">exertion or </w:t>
      </w:r>
      <w:r w:rsidR="00D6072E" w:rsidRPr="006225E3">
        <w:t xml:space="preserve">rest, </w:t>
      </w:r>
      <w:r w:rsidR="00216A27" w:rsidRPr="006225E3">
        <w:t>loneliness</w:t>
      </w:r>
      <w:r w:rsidR="008E4DEE" w:rsidRPr="006225E3">
        <w:t>, self-examination</w:t>
      </w:r>
      <w:r w:rsidR="00BD6C48" w:rsidRPr="006225E3">
        <w:t xml:space="preserve">, </w:t>
      </w:r>
      <w:r w:rsidR="007E21B9" w:rsidRPr="006225E3">
        <w:t xml:space="preserve">or </w:t>
      </w:r>
      <w:r w:rsidR="00BD6C48" w:rsidRPr="006225E3">
        <w:t>any situation</w:t>
      </w:r>
      <w:r w:rsidR="00AA5D89" w:rsidRPr="006225E3">
        <w:t xml:space="preserve"> </w:t>
      </w:r>
      <w:r w:rsidR="00481577" w:rsidRPr="006225E3">
        <w:t>where we might feel helpless</w:t>
      </w:r>
      <w:r w:rsidR="008E4DEE" w:rsidRPr="006225E3">
        <w:t xml:space="preserve">. We can develop phobias </w:t>
      </w:r>
      <w:r w:rsidR="003A1C94" w:rsidRPr="006225E3">
        <w:t>about</w:t>
      </w:r>
      <w:r w:rsidR="008E4DEE" w:rsidRPr="006225E3">
        <w:t xml:space="preserve"> another person, a job, or an activity</w:t>
      </w:r>
      <w:r w:rsidR="00661975" w:rsidRPr="006225E3">
        <w:t xml:space="preserve">. </w:t>
      </w:r>
      <w:r w:rsidR="0067623D" w:rsidRPr="006225E3">
        <w:t xml:space="preserve">The illusion that </w:t>
      </w:r>
      <w:r w:rsidR="00C202E1" w:rsidRPr="006225E3">
        <w:t xml:space="preserve">we </w:t>
      </w:r>
      <w:r w:rsidR="00FC79F9" w:rsidRPr="006225E3">
        <w:t xml:space="preserve">can identify our fear and pin it down </w:t>
      </w:r>
      <w:r w:rsidR="008D7B23" w:rsidRPr="006225E3">
        <w:t>give</w:t>
      </w:r>
      <w:r w:rsidR="0067623D" w:rsidRPr="006225E3">
        <w:t>s</w:t>
      </w:r>
      <w:r w:rsidR="008D7B23" w:rsidRPr="006225E3">
        <w:t xml:space="preserve"> us a feeling of security.</w:t>
      </w:r>
      <w:r w:rsidR="006B71B5" w:rsidRPr="006225E3">
        <w:t xml:space="preserve"> </w:t>
      </w:r>
      <w:r w:rsidR="001860DA" w:rsidRPr="006225E3">
        <w:t>Armed with a story about why we are as we are, we can</w:t>
      </w:r>
      <w:r w:rsidR="007A52C8" w:rsidRPr="006225E3">
        <w:t xml:space="preserve"> avoid</w:t>
      </w:r>
      <w:r w:rsidR="001860DA" w:rsidRPr="006225E3">
        <w:t xml:space="preserve"> </w:t>
      </w:r>
      <w:r w:rsidR="00354672" w:rsidRPr="006225E3">
        <w:t xml:space="preserve">examining and </w:t>
      </w:r>
      <w:r w:rsidR="001860DA" w:rsidRPr="006225E3">
        <w:t xml:space="preserve">dealing with the </w:t>
      </w:r>
      <w:r w:rsidR="00354672" w:rsidRPr="006225E3">
        <w:t>real cause of our distress</w:t>
      </w:r>
      <w:r w:rsidR="007A52C8" w:rsidRPr="006225E3">
        <w:t>.</w:t>
      </w:r>
      <w:r w:rsidR="00062E2F" w:rsidRPr="006225E3">
        <w:t xml:space="preserve"> </w:t>
      </w:r>
      <w:bookmarkStart w:id="5" w:name="OLE_LINK29"/>
      <w:bookmarkStart w:id="6" w:name="_Hlk489031484"/>
    </w:p>
    <w:p w14:paraId="0A8BCDC4" w14:textId="77777777" w:rsidR="00B574BF" w:rsidRPr="006225E3" w:rsidRDefault="00B574BF" w:rsidP="00B574BF">
      <w:pPr>
        <w:spacing w:after="0" w:line="240" w:lineRule="auto"/>
        <w:jc w:val="both"/>
      </w:pPr>
    </w:p>
    <w:p w14:paraId="46648D9A" w14:textId="0E2144F9" w:rsidR="00661975" w:rsidRPr="006225E3" w:rsidRDefault="00661975" w:rsidP="00661975">
      <w:pPr>
        <w:spacing w:after="0" w:line="240" w:lineRule="auto"/>
        <w:jc w:val="both"/>
      </w:pPr>
      <w:r w:rsidRPr="006225E3">
        <w:t xml:space="preserve">A mastery person was proud of his imagined sense of justice. He enjoyed winning and felt justified in punishing others. Whenever he showed mercy to someone, he hated himself, so he would regularly flee from </w:t>
      </w:r>
      <w:r w:rsidR="00FC79F9" w:rsidRPr="006225E3">
        <w:t>opportunities to be merciful</w:t>
      </w:r>
      <w:r w:rsidRPr="006225E3">
        <w:t xml:space="preserve"> and </w:t>
      </w:r>
      <w:r w:rsidR="009D51B5" w:rsidRPr="006225E3">
        <w:t>retreat</w:t>
      </w:r>
      <w:r w:rsidRPr="006225E3">
        <w:t xml:space="preserve"> in</w:t>
      </w:r>
      <w:r w:rsidR="009D51B5" w:rsidRPr="006225E3">
        <w:t>to</w:t>
      </w:r>
      <w:r w:rsidRPr="006225E3">
        <w:t xml:space="preserve"> his habitual pattern</w:t>
      </w:r>
      <w:r w:rsidR="009D51B5" w:rsidRPr="006225E3">
        <w:t>s</w:t>
      </w:r>
      <w:r w:rsidRPr="006225E3">
        <w:t xml:space="preserve"> of aggression. He had a </w:t>
      </w:r>
      <w:r w:rsidR="00B574BF" w:rsidRPr="006225E3">
        <w:t>taboo against</w:t>
      </w:r>
      <w:r w:rsidRPr="006225E3">
        <w:t xml:space="preserve"> showing mercy, even toward himself. He was more terrified of his self-hate than he was of the damage he caused by attacking. </w:t>
      </w:r>
    </w:p>
    <w:bookmarkEnd w:id="5"/>
    <w:bookmarkEnd w:id="6"/>
    <w:p w14:paraId="1A9937A5" w14:textId="77777777" w:rsidR="00445C13" w:rsidRPr="006225E3" w:rsidRDefault="00445C13" w:rsidP="00CF7691">
      <w:pPr>
        <w:spacing w:after="0" w:line="240" w:lineRule="auto"/>
        <w:jc w:val="both"/>
      </w:pPr>
    </w:p>
    <w:p w14:paraId="02F88199" w14:textId="77777777" w:rsidR="003E4975" w:rsidRPr="006225E3" w:rsidRDefault="003E4975" w:rsidP="00CF7691">
      <w:pPr>
        <w:spacing w:after="0" w:line="240" w:lineRule="auto"/>
        <w:jc w:val="both"/>
      </w:pPr>
      <w:bookmarkStart w:id="7" w:name="OLE_LINK37"/>
      <w:bookmarkStart w:id="8" w:name="OLE_LINK38"/>
      <w:bookmarkStart w:id="9" w:name="OLE_LINK39"/>
      <w:bookmarkStart w:id="10" w:name="OLE_LINK40"/>
      <w:bookmarkStart w:id="11" w:name="OLE_LINK41"/>
      <w:r w:rsidRPr="006225E3">
        <w:t xml:space="preserve">A resigned </w:t>
      </w:r>
      <w:r w:rsidR="00481577" w:rsidRPr="006225E3">
        <w:t xml:space="preserve">woman </w:t>
      </w:r>
      <w:r w:rsidRPr="006225E3">
        <w:t>felt the terror of self-hate whenever an event revealed her inner conflicts and her need for self-development. She had a taboo against making changes in her life and was proud of her imagined ability to detach from her feelings. Whenever she was presented with an invitation to grow, she would flee by shutting down.</w:t>
      </w:r>
    </w:p>
    <w:bookmarkEnd w:id="7"/>
    <w:bookmarkEnd w:id="8"/>
    <w:bookmarkEnd w:id="9"/>
    <w:bookmarkEnd w:id="10"/>
    <w:bookmarkEnd w:id="11"/>
    <w:p w14:paraId="12907718" w14:textId="27CF6A2F" w:rsidR="00445C13" w:rsidRPr="006225E3" w:rsidRDefault="00445C13" w:rsidP="00CF7691">
      <w:pPr>
        <w:spacing w:after="0" w:line="240" w:lineRule="auto"/>
        <w:jc w:val="both"/>
      </w:pPr>
    </w:p>
    <w:p w14:paraId="4B358326" w14:textId="5996D555" w:rsidR="00C147C9" w:rsidRPr="006225E3" w:rsidRDefault="00C147C9" w:rsidP="00C147C9">
      <w:pPr>
        <w:widowControl w:val="0"/>
        <w:spacing w:after="0" w:line="240" w:lineRule="auto"/>
        <w:jc w:val="both"/>
      </w:pPr>
      <w:bookmarkStart w:id="12" w:name="OLE_LINK13"/>
      <w:bookmarkStart w:id="13" w:name="OLE_LINK14"/>
      <w:bookmarkStart w:id="14" w:name="_Hlk489031673"/>
      <w:r w:rsidRPr="006225E3">
        <w:t>The strange thing about our relationship with self-hate is that we fear it and need it at the same</w:t>
      </w:r>
      <w:r w:rsidR="00B31FA9" w:rsidRPr="006225E3">
        <w:t xml:space="preserve"> time</w:t>
      </w:r>
      <w:r w:rsidRPr="006225E3">
        <w:t xml:space="preserve">. So, although we fear the damaging effects of self-hate, we often actively do things to keep our self-hate alive. We need self-hate to keep us moving toward our imagined glory; we cannot afford to let something die that spurs us on. To keep our self-hate alive, we hurt others and ourselves, neglect our training </w:t>
      </w:r>
      <w:r w:rsidR="00A163AE" w:rsidRPr="006225E3">
        <w:t>and</w:t>
      </w:r>
      <w:r w:rsidRPr="006225E3">
        <w:t xml:space="preserve"> our rest, fumble our jobs </w:t>
      </w:r>
      <w:r w:rsidR="00A163AE" w:rsidRPr="006225E3">
        <w:t>and</w:t>
      </w:r>
      <w:r w:rsidRPr="006225E3">
        <w:t xml:space="preserve"> our relationships, and revert to addictive, compulsive behaviors. We then concoct a story that focuses on </w:t>
      </w:r>
      <w:r w:rsidR="00661975" w:rsidRPr="006225E3">
        <w:t xml:space="preserve">these </w:t>
      </w:r>
      <w:r w:rsidRPr="006225E3">
        <w:t xml:space="preserve">misoriented choices, but this story is actually a smokescreen that obscures our understanding of the real problem, which is our Idol’s hurt pride. </w:t>
      </w:r>
    </w:p>
    <w:p w14:paraId="5EF538D2" w14:textId="65046745" w:rsidR="00C147C9" w:rsidRPr="006225E3" w:rsidRDefault="00C147C9" w:rsidP="00C147C9">
      <w:pPr>
        <w:widowControl w:val="0"/>
        <w:spacing w:after="0" w:line="240" w:lineRule="auto"/>
        <w:jc w:val="both"/>
      </w:pPr>
    </w:p>
    <w:p w14:paraId="0091BF56" w14:textId="5B2C8497" w:rsidR="00C147C9" w:rsidRPr="006225E3" w:rsidRDefault="00C147C9" w:rsidP="00C147C9">
      <w:pPr>
        <w:widowControl w:val="0"/>
        <w:spacing w:after="0" w:line="240" w:lineRule="auto"/>
        <w:jc w:val="both"/>
      </w:pPr>
      <w:bookmarkStart w:id="15" w:name="OLE_LINK3"/>
      <w:r w:rsidRPr="006225E3">
        <w:lastRenderedPageBreak/>
        <w:t xml:space="preserve">When we make the judgment that our choices and “mistakes” </w:t>
      </w:r>
      <w:r w:rsidR="00AA5D89" w:rsidRPr="006225E3">
        <w:t>fall short of</w:t>
      </w:r>
      <w:r w:rsidRPr="006225E3">
        <w:t xml:space="preserve"> our imagined standards of perfection, our pride is wounded, and we then hate ourselves and </w:t>
      </w:r>
      <w:r w:rsidR="00AA5D89" w:rsidRPr="006225E3">
        <w:t xml:space="preserve">often </w:t>
      </w:r>
      <w:r w:rsidR="00842EED" w:rsidRPr="006225E3">
        <w:t xml:space="preserve">despise </w:t>
      </w:r>
      <w:r w:rsidRPr="006225E3">
        <w:t>anything or anyone connected to us. Our self-hate invites self-torment</w:t>
      </w:r>
      <w:r w:rsidR="0035682F" w:rsidRPr="006225E3">
        <w:t>,</w:t>
      </w:r>
      <w:r w:rsidRPr="006225E3">
        <w:t xml:space="preserve"> and we punish ourselves with degrading and destructive thoughts, feelings, and actions. The fear of self-torment becomes a powerful motivator</w:t>
      </w:r>
      <w:r w:rsidR="00842EED" w:rsidRPr="006225E3">
        <w:t xml:space="preserve"> that </w:t>
      </w:r>
      <w:r w:rsidR="00FE22CC" w:rsidRPr="006225E3">
        <w:t>relentlessl</w:t>
      </w:r>
      <w:r w:rsidR="00842EED" w:rsidRPr="006225E3">
        <w:t>y</w:t>
      </w:r>
      <w:r w:rsidR="00FE22CC" w:rsidRPr="006225E3">
        <w:t xml:space="preserve"> </w:t>
      </w:r>
      <w:r w:rsidR="00842EED" w:rsidRPr="006225E3">
        <w:t>drives us to work harder</w:t>
      </w:r>
      <w:r w:rsidR="00FE22CC" w:rsidRPr="006225E3">
        <w:t xml:space="preserve"> </w:t>
      </w:r>
      <w:r w:rsidR="00842EED" w:rsidRPr="006225E3">
        <w:t xml:space="preserve">to </w:t>
      </w:r>
      <w:r w:rsidR="00AA5D89" w:rsidRPr="006225E3">
        <w:t>achieve</w:t>
      </w:r>
      <w:r w:rsidRPr="006225E3">
        <w:t xml:space="preserve"> our Idol’s impossible and ever-shifting standards</w:t>
      </w:r>
      <w:r w:rsidR="00842EED" w:rsidRPr="006225E3">
        <w:t>. This fear also compels us to</w:t>
      </w:r>
      <w:r w:rsidR="00661975" w:rsidRPr="006225E3">
        <w:t xml:space="preserve"> </w:t>
      </w:r>
      <w:r w:rsidR="00842EED" w:rsidRPr="006225E3">
        <w:t xml:space="preserve">ruthlessly </w:t>
      </w:r>
      <w:r w:rsidR="00AA5D89" w:rsidRPr="006225E3">
        <w:t xml:space="preserve">coerce </w:t>
      </w:r>
      <w:r w:rsidR="00661975" w:rsidRPr="006225E3">
        <w:t xml:space="preserve">those around us to </w:t>
      </w:r>
      <w:r w:rsidR="00FE22CC" w:rsidRPr="006225E3">
        <w:t>vicariously fulfill our shoulds</w:t>
      </w:r>
      <w:r w:rsidRPr="006225E3">
        <w:t xml:space="preserve">. Unfortunately, and inevitably, we meet with more “failure” and end up crippled with more self-hate as we try to force ourselves beyond our limitations and created design. </w:t>
      </w:r>
    </w:p>
    <w:bookmarkEnd w:id="12"/>
    <w:bookmarkEnd w:id="13"/>
    <w:bookmarkEnd w:id="14"/>
    <w:bookmarkEnd w:id="15"/>
    <w:p w14:paraId="7266010F" w14:textId="77777777" w:rsidR="00275006" w:rsidRPr="006225E3" w:rsidRDefault="00275006" w:rsidP="00CF7691">
      <w:pPr>
        <w:spacing w:after="0" w:line="240" w:lineRule="auto"/>
        <w:jc w:val="both"/>
      </w:pPr>
    </w:p>
    <w:p w14:paraId="58421970" w14:textId="074C58BA" w:rsidR="00757B39" w:rsidRPr="006225E3" w:rsidRDefault="00757B39" w:rsidP="00757B39">
      <w:pPr>
        <w:spacing w:after="0" w:line="240" w:lineRule="auto"/>
        <w:jc w:val="both"/>
      </w:pPr>
      <w:r w:rsidRPr="006225E3">
        <w:t xml:space="preserve">How do we manage ourselves when we are in the grip of self-hate and confused by our behavior, feelings, and thoughts? We can use worksheets, interventions, and </w:t>
      </w:r>
      <w:r w:rsidR="00C946C2" w:rsidRPr="006225E3">
        <w:t>other KF tools</w:t>
      </w:r>
      <w:r w:rsidR="00EE2279" w:rsidRPr="006225E3">
        <w:t>, and we can attend KF meetings</w:t>
      </w:r>
      <w:r w:rsidR="00C946C2" w:rsidRPr="006225E3">
        <w:t xml:space="preserve">. </w:t>
      </w:r>
      <w:r w:rsidR="00EE2279" w:rsidRPr="006225E3">
        <w:t>S</w:t>
      </w:r>
      <w:r w:rsidR="00C946C2" w:rsidRPr="006225E3">
        <w:t xml:space="preserve">haring with others </w:t>
      </w:r>
      <w:r w:rsidRPr="006225E3">
        <w:t>about our self-hate</w:t>
      </w:r>
      <w:r w:rsidR="00C946C2" w:rsidRPr="006225E3">
        <w:t xml:space="preserve"> and</w:t>
      </w:r>
      <w:r w:rsidRPr="006225E3">
        <w:t xml:space="preserve"> listening to their experiences diffuses the power of these attacks. Record your self-hate experiences on your </w:t>
      </w:r>
      <w:r w:rsidRPr="006225E3">
        <w:rPr>
          <w:b/>
        </w:rPr>
        <w:t>Meeting Preparation Guide</w:t>
      </w:r>
      <w:r w:rsidRPr="006225E3">
        <w:t xml:space="preserve">. Notice how you react less often with self-hate as you continue with your training. Many KF members look back at their guides and see that over time an issue of self-hate has melted away without any direct effort to change it. Self-hate issues melt away because we are moving away from the Idol’s system. </w:t>
      </w:r>
    </w:p>
    <w:p w14:paraId="3FFC5B3E" w14:textId="77777777" w:rsidR="004D69FD" w:rsidRPr="006225E3" w:rsidRDefault="004D69FD" w:rsidP="00CF7691">
      <w:pPr>
        <w:spacing w:after="0" w:line="240" w:lineRule="auto"/>
        <w:jc w:val="both"/>
      </w:pPr>
      <w:bookmarkStart w:id="16" w:name="OLE_LINK1"/>
      <w:bookmarkStart w:id="17" w:name="OLE_LINK2"/>
    </w:p>
    <w:bookmarkEnd w:id="16"/>
    <w:bookmarkEnd w:id="17"/>
    <w:p w14:paraId="4F45207B" w14:textId="3CDF6F1F" w:rsidR="005A13EE" w:rsidRPr="006225E3" w:rsidRDefault="00EE2279" w:rsidP="00CF7691">
      <w:pPr>
        <w:spacing w:after="0" w:line="240" w:lineRule="auto"/>
        <w:jc w:val="both"/>
      </w:pPr>
      <w:r w:rsidRPr="006225E3">
        <w:t xml:space="preserve">Here are some </w:t>
      </w:r>
      <w:r w:rsidRPr="00B85B60">
        <w:t>othe</w:t>
      </w:r>
      <w:r w:rsidRPr="00BE1765">
        <w:t xml:space="preserve">r </w:t>
      </w:r>
      <w:r w:rsidRPr="00B85B60">
        <w:t>suggestions</w:t>
      </w:r>
      <w:r w:rsidRPr="006225E3">
        <w:t xml:space="preserve"> that might help you </w:t>
      </w:r>
      <w:r w:rsidR="006927ED" w:rsidRPr="006225E3">
        <w:t>compassionately</w:t>
      </w:r>
      <w:r w:rsidRPr="006225E3">
        <w:t xml:space="preserve"> identify and</w:t>
      </w:r>
      <w:r w:rsidR="006927ED" w:rsidRPr="006225E3">
        <w:t xml:space="preserve"> manage your self-hate:</w:t>
      </w:r>
    </w:p>
    <w:p w14:paraId="29FBE90C" w14:textId="77777777" w:rsidR="006927ED" w:rsidRPr="006225E3" w:rsidRDefault="006927ED" w:rsidP="00CF7691">
      <w:pPr>
        <w:spacing w:after="0" w:line="240" w:lineRule="auto"/>
        <w:jc w:val="both"/>
      </w:pPr>
    </w:p>
    <w:p w14:paraId="295F64D1" w14:textId="18B3E43C" w:rsidR="00E22474" w:rsidRPr="006225E3" w:rsidRDefault="00EE2279" w:rsidP="00F10B2A">
      <w:pPr>
        <w:pStyle w:val="ListParagraph"/>
        <w:widowControl w:val="0"/>
        <w:numPr>
          <w:ilvl w:val="0"/>
          <w:numId w:val="17"/>
        </w:numPr>
        <w:spacing w:after="0" w:line="240" w:lineRule="auto"/>
        <w:jc w:val="both"/>
        <w:rPr>
          <w:b/>
        </w:rPr>
      </w:pPr>
      <w:r w:rsidRPr="006225E3">
        <w:rPr>
          <w:b/>
        </w:rPr>
        <w:t>Look at your</w:t>
      </w:r>
      <w:r w:rsidR="00A43540" w:rsidRPr="006225E3">
        <w:rPr>
          <w:b/>
        </w:rPr>
        <w:t xml:space="preserve"> </w:t>
      </w:r>
      <w:r w:rsidRPr="006225E3">
        <w:rPr>
          <w:b/>
        </w:rPr>
        <w:t>lists</w:t>
      </w:r>
    </w:p>
    <w:p w14:paraId="41287CA4" w14:textId="606E9D03" w:rsidR="00EE2279" w:rsidRPr="006225E3" w:rsidRDefault="00A43540" w:rsidP="00A43540">
      <w:pPr>
        <w:widowControl w:val="0"/>
        <w:spacing w:after="0" w:line="240" w:lineRule="auto"/>
        <w:ind w:left="360"/>
        <w:jc w:val="both"/>
        <w:rPr>
          <w:b/>
        </w:rPr>
      </w:pPr>
      <w:r w:rsidRPr="006225E3">
        <w:t xml:space="preserve">Review the </w:t>
      </w:r>
      <w:r w:rsidRPr="006225E3">
        <w:rPr>
          <w:b/>
        </w:rPr>
        <w:t>Love or Pride</w:t>
      </w:r>
      <w:r w:rsidRPr="006225E3">
        <w:rPr>
          <w:b/>
          <w:i/>
        </w:rPr>
        <w:t>?</w:t>
      </w:r>
      <w:r w:rsidRPr="006225E3">
        <w:t xml:space="preserve"> list. Does it reveal something about your choices? Compare your behavior with Paul’s description of the Fruit of the Spirit.</w:t>
      </w:r>
      <w:r w:rsidRPr="006225E3">
        <w:rPr>
          <w:rStyle w:val="EndnoteReference"/>
        </w:rPr>
        <w:endnoteReference w:id="2"/>
      </w:r>
      <w:r w:rsidRPr="006225E3">
        <w:t xml:space="preserve"> Ask yourself, “Am I choosing to live in love, joy, peace, and the other characteristics of the Spirit?” Look at the list of the Beatitudes in Matthew 7. Compare what you want with what you have. Then, no matter how you feel, choose to take responsibility for the quality of your life. Train hard and make the fight with your Idol Self </w:t>
      </w:r>
      <w:r w:rsidRPr="00B85B60">
        <w:t>easy</w:t>
      </w:r>
      <w:r w:rsidR="00721A1F" w:rsidRPr="00B85B60">
        <w:t>.</w:t>
      </w:r>
    </w:p>
    <w:p w14:paraId="7B8B3757" w14:textId="77777777" w:rsidR="00EE2279" w:rsidRPr="006225E3" w:rsidRDefault="00EE2279" w:rsidP="00A43540">
      <w:pPr>
        <w:widowControl w:val="0"/>
        <w:spacing w:after="0" w:line="240" w:lineRule="auto"/>
        <w:jc w:val="both"/>
        <w:rPr>
          <w:b/>
        </w:rPr>
      </w:pPr>
    </w:p>
    <w:p w14:paraId="759A1C10" w14:textId="0E7E9679" w:rsidR="00F10B2A" w:rsidRPr="006225E3" w:rsidRDefault="00F10B2A" w:rsidP="00F10B2A">
      <w:pPr>
        <w:pStyle w:val="ListParagraph"/>
        <w:widowControl w:val="0"/>
        <w:numPr>
          <w:ilvl w:val="0"/>
          <w:numId w:val="17"/>
        </w:numPr>
        <w:spacing w:after="0" w:line="240" w:lineRule="auto"/>
        <w:jc w:val="both"/>
        <w:rPr>
          <w:b/>
        </w:rPr>
      </w:pPr>
      <w:r w:rsidRPr="006225E3">
        <w:rPr>
          <w:b/>
        </w:rPr>
        <w:t>Review Dr. Horney’s book</w:t>
      </w:r>
    </w:p>
    <w:p w14:paraId="34338CB2" w14:textId="659ADFED" w:rsidR="00F10B2A" w:rsidRPr="006225E3" w:rsidRDefault="00F10B2A" w:rsidP="00F10B2A">
      <w:pPr>
        <w:pStyle w:val="ListParagraph"/>
        <w:widowControl w:val="0"/>
        <w:spacing w:after="0" w:line="240" w:lineRule="auto"/>
        <w:ind w:left="360"/>
        <w:jc w:val="both"/>
      </w:pPr>
      <w:bookmarkStart w:id="18" w:name="_Hlk521065472"/>
      <w:r w:rsidRPr="006225E3">
        <w:t xml:space="preserve">Continue to explore </w:t>
      </w:r>
      <w:r w:rsidRPr="006225E3">
        <w:rPr>
          <w:i/>
        </w:rPr>
        <w:t>Neurosis and Human Growth</w:t>
      </w:r>
      <w:r w:rsidRPr="006225E3">
        <w:t xml:space="preserve"> looking for insights into </w:t>
      </w:r>
      <w:r w:rsidRPr="00B85B60">
        <w:t>self</w:t>
      </w:r>
      <w:r w:rsidRPr="00BE1765">
        <w:t>-</w:t>
      </w:r>
      <w:r w:rsidR="009D51B5" w:rsidRPr="00BE1765">
        <w:t>h</w:t>
      </w:r>
      <w:r w:rsidR="009D51B5" w:rsidRPr="00B85B60">
        <w:t>ate</w:t>
      </w:r>
      <w:r w:rsidR="009D51B5" w:rsidRPr="006225E3">
        <w:t>.</w:t>
      </w:r>
      <w:r w:rsidR="009D51B5" w:rsidRPr="006225E3">
        <w:rPr>
          <w:rStyle w:val="EndnoteReference"/>
        </w:rPr>
        <w:endnoteReference w:id="3"/>
      </w:r>
      <w:r w:rsidR="009D51B5" w:rsidRPr="006225E3">
        <w:t xml:space="preserve"> </w:t>
      </w:r>
      <w:r w:rsidRPr="006225E3">
        <w:t xml:space="preserve">Make a list of areas that could be self-hate hotspots for you. </w:t>
      </w:r>
    </w:p>
    <w:bookmarkEnd w:id="18"/>
    <w:p w14:paraId="7B49A7A2" w14:textId="77777777" w:rsidR="00445C13" w:rsidRPr="006225E3" w:rsidRDefault="00445C13" w:rsidP="00CF7691">
      <w:pPr>
        <w:spacing w:after="0" w:line="240" w:lineRule="auto"/>
        <w:ind w:left="360"/>
        <w:jc w:val="both"/>
      </w:pPr>
    </w:p>
    <w:p w14:paraId="53B0F1AE" w14:textId="77777777" w:rsidR="00445C13" w:rsidRPr="006225E3" w:rsidRDefault="00445C13" w:rsidP="00F10B2A">
      <w:pPr>
        <w:pStyle w:val="ListParagraph"/>
        <w:widowControl w:val="0"/>
        <w:numPr>
          <w:ilvl w:val="0"/>
          <w:numId w:val="17"/>
        </w:numPr>
        <w:spacing w:after="0" w:line="240" w:lineRule="auto"/>
        <w:jc w:val="both"/>
      </w:pPr>
      <w:r w:rsidRPr="006225E3">
        <w:rPr>
          <w:b/>
        </w:rPr>
        <w:t>Write a letter of compassion to yourself</w:t>
      </w:r>
      <w:r w:rsidRPr="006225E3">
        <w:t xml:space="preserve"> </w:t>
      </w:r>
    </w:p>
    <w:p w14:paraId="4634758E" w14:textId="37B15BAB" w:rsidR="00BC677E" w:rsidRPr="006225E3" w:rsidRDefault="00BC677E" w:rsidP="00F10B2A">
      <w:pPr>
        <w:pStyle w:val="ListParagraph"/>
        <w:widowControl w:val="0"/>
        <w:spacing w:after="0" w:line="240" w:lineRule="auto"/>
        <w:ind w:left="360"/>
        <w:jc w:val="both"/>
      </w:pPr>
      <w:bookmarkStart w:id="19" w:name="OLE_LINK20"/>
      <w:bookmarkStart w:id="20" w:name="OLE_LINK21"/>
      <w:bookmarkStart w:id="21" w:name="OLE_LINK22"/>
      <w:r w:rsidRPr="006225E3">
        <w:t xml:space="preserve">What would you say to encourage a friend who is in self-hate? What would encourage you? Write down your thoughts in a letter of encouragement to yourself and keep this letter in your KF notebook. When you begin to break free, your Idol will invariably use self-hate as a whip to force you back into line and suppress any efforts you might make toward your healing. </w:t>
      </w:r>
      <w:r w:rsidR="00395F12" w:rsidRPr="006225E3">
        <w:rPr>
          <w:bCs/>
        </w:rPr>
        <w:t>So, in this letter, remind yourself</w:t>
      </w:r>
      <w:r w:rsidR="00395F12" w:rsidRPr="006225E3">
        <w:t xml:space="preserve"> that we often experience self-hate when we refuse to comply with our Idol.</w:t>
      </w:r>
      <w:bookmarkStart w:id="22" w:name="OLE_LINK15"/>
      <w:bookmarkStart w:id="23" w:name="OLE_LINK16"/>
      <w:bookmarkStart w:id="24" w:name="OLE_LINK17"/>
    </w:p>
    <w:bookmarkEnd w:id="19"/>
    <w:bookmarkEnd w:id="20"/>
    <w:bookmarkEnd w:id="21"/>
    <w:bookmarkEnd w:id="22"/>
    <w:bookmarkEnd w:id="23"/>
    <w:bookmarkEnd w:id="24"/>
    <w:p w14:paraId="658E9E27" w14:textId="77777777" w:rsidR="00445C13" w:rsidRPr="006225E3" w:rsidRDefault="00445C13" w:rsidP="00CF7691">
      <w:pPr>
        <w:spacing w:after="0" w:line="240" w:lineRule="auto"/>
        <w:ind w:left="360"/>
        <w:jc w:val="both"/>
      </w:pPr>
    </w:p>
    <w:p w14:paraId="2B5628A5" w14:textId="77777777" w:rsidR="00445C13" w:rsidRPr="006225E3" w:rsidRDefault="00445C13" w:rsidP="00F10B2A">
      <w:pPr>
        <w:pStyle w:val="ListParagraph"/>
        <w:widowControl w:val="0"/>
        <w:numPr>
          <w:ilvl w:val="0"/>
          <w:numId w:val="17"/>
        </w:numPr>
        <w:spacing w:after="0" w:line="240" w:lineRule="auto"/>
        <w:jc w:val="both"/>
        <w:rPr>
          <w:b/>
        </w:rPr>
      </w:pPr>
      <w:r w:rsidRPr="006225E3">
        <w:rPr>
          <w:b/>
        </w:rPr>
        <w:t>Talk to your</w:t>
      </w:r>
      <w:r w:rsidRPr="006225E3">
        <w:t xml:space="preserve"> </w:t>
      </w:r>
      <w:r w:rsidRPr="006225E3">
        <w:rPr>
          <w:b/>
        </w:rPr>
        <w:t>Karis Link</w:t>
      </w:r>
      <w:r w:rsidRPr="006225E3">
        <w:t xml:space="preserve"> </w:t>
      </w:r>
    </w:p>
    <w:p w14:paraId="2361F9B1" w14:textId="77777777" w:rsidR="00445C13" w:rsidRPr="006225E3" w:rsidRDefault="00445C13" w:rsidP="00F10B2A">
      <w:pPr>
        <w:pStyle w:val="ListParagraph"/>
        <w:widowControl w:val="0"/>
        <w:spacing w:after="0" w:line="240" w:lineRule="auto"/>
        <w:ind w:left="360"/>
        <w:jc w:val="both"/>
        <w:rPr>
          <w:b/>
        </w:rPr>
      </w:pPr>
      <w:r w:rsidRPr="006225E3">
        <w:t xml:space="preserve">Hopefully, your Karis Link has learned some tips for managing self-hate. You might ask </w:t>
      </w:r>
      <w:r w:rsidR="00BD092C" w:rsidRPr="006225E3">
        <w:t xml:space="preserve">them </w:t>
      </w:r>
      <w:r w:rsidRPr="006225E3">
        <w:t xml:space="preserve">to do a KF worksheet with you. Together, consider and appreciate the progress you have made since joining Karis Fellowships. </w:t>
      </w:r>
    </w:p>
    <w:p w14:paraId="00B4B42D" w14:textId="77777777" w:rsidR="00445C13" w:rsidRPr="006225E3" w:rsidRDefault="00445C13" w:rsidP="00F10B2A">
      <w:pPr>
        <w:pStyle w:val="ListParagraph"/>
        <w:spacing w:after="0" w:line="240" w:lineRule="auto"/>
        <w:ind w:left="360"/>
        <w:jc w:val="both"/>
        <w:rPr>
          <w:b/>
        </w:rPr>
      </w:pPr>
    </w:p>
    <w:p w14:paraId="2F70D0A8" w14:textId="77777777" w:rsidR="00445C13" w:rsidRPr="006225E3" w:rsidRDefault="008D7B23" w:rsidP="00F10B2A">
      <w:pPr>
        <w:pStyle w:val="ListParagraph"/>
        <w:widowControl w:val="0"/>
        <w:numPr>
          <w:ilvl w:val="0"/>
          <w:numId w:val="17"/>
        </w:numPr>
        <w:spacing w:after="0" w:line="240" w:lineRule="auto"/>
        <w:jc w:val="both"/>
        <w:rPr>
          <w:b/>
        </w:rPr>
      </w:pPr>
      <w:r w:rsidRPr="006225E3">
        <w:rPr>
          <w:b/>
        </w:rPr>
        <w:t>Talk to someone who can help</w:t>
      </w:r>
      <w:r w:rsidR="006B71B5" w:rsidRPr="006225E3">
        <w:rPr>
          <w:b/>
        </w:rPr>
        <w:t xml:space="preserve"> you reconnect to</w:t>
      </w:r>
      <w:r w:rsidR="00304B2F" w:rsidRPr="006225E3">
        <w:rPr>
          <w:b/>
        </w:rPr>
        <w:t xml:space="preserve"> reality</w:t>
      </w:r>
    </w:p>
    <w:p w14:paraId="16017A40" w14:textId="0E2EF26F" w:rsidR="008D7B23" w:rsidRPr="006225E3" w:rsidRDefault="008D7B23" w:rsidP="00A63906">
      <w:pPr>
        <w:pStyle w:val="ListParagraph"/>
        <w:spacing w:after="0" w:line="240" w:lineRule="auto"/>
        <w:ind w:left="360"/>
        <w:jc w:val="both"/>
      </w:pPr>
      <w:r w:rsidRPr="006225E3">
        <w:t xml:space="preserve">This </w:t>
      </w:r>
      <w:r w:rsidR="00EE09FB" w:rsidRPr="006225E3">
        <w:t xml:space="preserve">person </w:t>
      </w:r>
      <w:r w:rsidRPr="006225E3">
        <w:t xml:space="preserve">can be anyone, </w:t>
      </w:r>
      <w:r w:rsidR="00D01485" w:rsidRPr="006225E3">
        <w:t xml:space="preserve">a </w:t>
      </w:r>
      <w:r w:rsidRPr="006225E3">
        <w:t>professional</w:t>
      </w:r>
      <w:r w:rsidR="00D7088B" w:rsidRPr="006225E3">
        <w:t xml:space="preserve"> </w:t>
      </w:r>
      <w:r w:rsidRPr="006225E3">
        <w:t>or just</w:t>
      </w:r>
      <w:r w:rsidR="00FD5E37" w:rsidRPr="006225E3">
        <w:t xml:space="preserve"> someone</w:t>
      </w:r>
      <w:r w:rsidRPr="006225E3">
        <w:t xml:space="preserve"> wise, who c</w:t>
      </w:r>
      <w:r w:rsidR="00304B2F" w:rsidRPr="006225E3">
        <w:t xml:space="preserve">an give you a </w:t>
      </w:r>
      <w:r w:rsidR="002B6D85" w:rsidRPr="006225E3">
        <w:t>“</w:t>
      </w:r>
      <w:r w:rsidR="00304B2F" w:rsidRPr="006225E3">
        <w:rPr>
          <w:iCs/>
        </w:rPr>
        <w:t>reality check</w:t>
      </w:r>
      <w:r w:rsidR="002B6D85" w:rsidRPr="006225E3">
        <w:rPr>
          <w:iCs/>
        </w:rPr>
        <w:t>”</w:t>
      </w:r>
      <w:r w:rsidR="00BD6C48" w:rsidRPr="006225E3">
        <w:rPr>
          <w:i/>
        </w:rPr>
        <w:t xml:space="preserve"> </w:t>
      </w:r>
      <w:r w:rsidR="00BD6C48" w:rsidRPr="006225E3">
        <w:t>and point you back to the Believe It Path.</w:t>
      </w:r>
      <w:r w:rsidR="009A588C" w:rsidRPr="006225E3">
        <w:t xml:space="preserve"> Self-hate is largely the</w:t>
      </w:r>
      <w:r w:rsidR="00304B2F" w:rsidRPr="006225E3">
        <w:t xml:space="preserve"> product of illusions. </w:t>
      </w:r>
      <w:r w:rsidRPr="006225E3">
        <w:t xml:space="preserve">A reality check </w:t>
      </w:r>
      <w:r w:rsidR="00BD6C48" w:rsidRPr="006225E3">
        <w:t xml:space="preserve">reminds you </w:t>
      </w:r>
      <w:r w:rsidR="00354672" w:rsidRPr="006225E3">
        <w:t xml:space="preserve">of </w:t>
      </w:r>
      <w:r w:rsidR="00BD6C48" w:rsidRPr="006225E3">
        <w:t xml:space="preserve">what is true, </w:t>
      </w:r>
      <w:r w:rsidR="002B6D85" w:rsidRPr="006225E3">
        <w:t xml:space="preserve">what is real, and </w:t>
      </w:r>
      <w:r w:rsidR="00BD6C48" w:rsidRPr="006225E3">
        <w:t>what</w:t>
      </w:r>
      <w:r w:rsidRPr="006225E3">
        <w:t xml:space="preserve"> is </w:t>
      </w:r>
      <w:r w:rsidR="00DD5B44" w:rsidRPr="006225E3">
        <w:t>y</w:t>
      </w:r>
      <w:r w:rsidR="00304B2F" w:rsidRPr="006225E3">
        <w:t xml:space="preserve">our business. </w:t>
      </w:r>
      <w:r w:rsidR="00600B11" w:rsidRPr="006225E3">
        <w:t xml:space="preserve">If I were </w:t>
      </w:r>
      <w:r w:rsidR="0047340C" w:rsidRPr="006225E3">
        <w:t>a guinea hen</w:t>
      </w:r>
      <w:r w:rsidR="00600B11" w:rsidRPr="006225E3">
        <w:t xml:space="preserve"> in a barnyard </w:t>
      </w:r>
      <w:r w:rsidR="00600B11" w:rsidRPr="006225E3">
        <w:lastRenderedPageBreak/>
        <w:t>and hated myself because I couldn’t swim, it would be nice to have someone remind me</w:t>
      </w:r>
      <w:r w:rsidR="00862D0E" w:rsidRPr="006225E3">
        <w:t xml:space="preserve"> that </w:t>
      </w:r>
      <w:r w:rsidR="00313AE3" w:rsidRPr="006225E3">
        <w:t xml:space="preserve">even though I want to swim like a duck, </w:t>
      </w:r>
      <w:r w:rsidR="00862D0E" w:rsidRPr="006225E3">
        <w:t xml:space="preserve">I </w:t>
      </w:r>
      <w:r w:rsidR="0047340C" w:rsidRPr="006225E3">
        <w:t>am</w:t>
      </w:r>
      <w:r w:rsidR="00862D0E" w:rsidRPr="006225E3">
        <w:t xml:space="preserve"> not a duck</w:t>
      </w:r>
      <w:r w:rsidR="007A4C3D" w:rsidRPr="006225E3">
        <w:t>. Talk to someone who can help you g</w:t>
      </w:r>
      <w:r w:rsidR="00304B2F" w:rsidRPr="006225E3">
        <w:t>et real.</w:t>
      </w:r>
      <w:r w:rsidR="005663D0" w:rsidRPr="006225E3">
        <w:t xml:space="preserve"> </w:t>
      </w:r>
    </w:p>
    <w:p w14:paraId="51BBB796" w14:textId="77777777" w:rsidR="001333DB" w:rsidRPr="006225E3" w:rsidRDefault="001333DB" w:rsidP="00F10B2A">
      <w:pPr>
        <w:spacing w:after="0" w:line="240" w:lineRule="auto"/>
        <w:ind w:left="360"/>
        <w:jc w:val="both"/>
        <w:rPr>
          <w:b/>
        </w:rPr>
      </w:pPr>
    </w:p>
    <w:p w14:paraId="297EDEE1" w14:textId="77777777" w:rsidR="00445C13" w:rsidRPr="006225E3" w:rsidRDefault="00445C13" w:rsidP="00A43540">
      <w:pPr>
        <w:pStyle w:val="ListParagraph"/>
        <w:widowControl w:val="0"/>
        <w:numPr>
          <w:ilvl w:val="0"/>
          <w:numId w:val="17"/>
        </w:numPr>
        <w:spacing w:after="0" w:line="240" w:lineRule="auto"/>
        <w:jc w:val="both"/>
      </w:pPr>
      <w:r w:rsidRPr="006225E3">
        <w:rPr>
          <w:b/>
        </w:rPr>
        <w:t>In the midst of your misery, remember to pray</w:t>
      </w:r>
      <w:r w:rsidRPr="006225E3">
        <w:t xml:space="preserve"> </w:t>
      </w:r>
    </w:p>
    <w:p w14:paraId="033936C2" w14:textId="77777777" w:rsidR="00445C13" w:rsidRPr="006225E3" w:rsidRDefault="00445C13" w:rsidP="00F10B2A">
      <w:pPr>
        <w:pStyle w:val="ListParagraph"/>
        <w:widowControl w:val="0"/>
        <w:spacing w:after="0" w:line="240" w:lineRule="auto"/>
        <w:ind w:left="360"/>
        <w:jc w:val="both"/>
      </w:pPr>
      <w:r w:rsidRPr="006225E3">
        <w:t>If you are training hard, ask God to give you an encouraging present or gift. Watch for His care and then return to Him a gift of gratitude. God’s mercy is greater than your self-hate.</w:t>
      </w:r>
    </w:p>
    <w:p w14:paraId="44F65BDC" w14:textId="77777777" w:rsidR="005A13EE" w:rsidRPr="006225E3" w:rsidRDefault="005A13EE" w:rsidP="006E06F1">
      <w:pPr>
        <w:spacing w:after="0" w:line="240" w:lineRule="auto"/>
        <w:ind w:left="360"/>
        <w:jc w:val="both"/>
        <w:rPr>
          <w:b/>
        </w:rPr>
      </w:pPr>
    </w:p>
    <w:p w14:paraId="3A2EE748" w14:textId="77777777" w:rsidR="00445C13" w:rsidRPr="006225E3" w:rsidRDefault="00815A8C" w:rsidP="00F10B2A">
      <w:pPr>
        <w:pStyle w:val="ListParagraph"/>
        <w:widowControl w:val="0"/>
        <w:numPr>
          <w:ilvl w:val="0"/>
          <w:numId w:val="17"/>
        </w:numPr>
        <w:spacing w:after="0" w:line="240" w:lineRule="auto"/>
        <w:jc w:val="both"/>
      </w:pPr>
      <w:r w:rsidRPr="006225E3">
        <w:rPr>
          <w:b/>
        </w:rPr>
        <w:t xml:space="preserve">Make a </w:t>
      </w:r>
      <w:r w:rsidR="00F2076D" w:rsidRPr="006225E3">
        <w:rPr>
          <w:b/>
        </w:rPr>
        <w:t>gratitude list</w:t>
      </w:r>
    </w:p>
    <w:p w14:paraId="346B9644" w14:textId="77777777" w:rsidR="00BD6C48" w:rsidRPr="006225E3" w:rsidRDefault="006927ED" w:rsidP="00F10B2A">
      <w:pPr>
        <w:pStyle w:val="ListParagraph"/>
        <w:widowControl w:val="0"/>
        <w:spacing w:after="0" w:line="240" w:lineRule="auto"/>
        <w:ind w:left="360"/>
        <w:jc w:val="both"/>
      </w:pPr>
      <w:r w:rsidRPr="006225E3">
        <w:t>W</w:t>
      </w:r>
      <w:r w:rsidR="00BD6C48" w:rsidRPr="006225E3">
        <w:t xml:space="preserve">rite </w:t>
      </w:r>
      <w:r w:rsidRPr="006225E3">
        <w:t xml:space="preserve">down </w:t>
      </w:r>
      <w:r w:rsidR="00510B4C" w:rsidRPr="006225E3">
        <w:t>the</w:t>
      </w:r>
      <w:r w:rsidR="00BD6C48" w:rsidRPr="006225E3">
        <w:t xml:space="preserve"> things for which you are thankful. Gratitude creates </w:t>
      </w:r>
      <w:r w:rsidR="000439FC" w:rsidRPr="006225E3">
        <w:t xml:space="preserve">soothing </w:t>
      </w:r>
      <w:r w:rsidR="00BD6C48" w:rsidRPr="006225E3">
        <w:t xml:space="preserve">endorphin chemistry </w:t>
      </w:r>
      <w:r w:rsidR="000439FC" w:rsidRPr="006225E3">
        <w:t>that</w:t>
      </w:r>
      <w:r w:rsidR="00BD6C48" w:rsidRPr="006225E3">
        <w:t xml:space="preserve"> helps your mind and body return to the Christian reality of positive </w:t>
      </w:r>
      <w:r w:rsidR="00440D57" w:rsidRPr="006225E3">
        <w:t>hope.</w:t>
      </w:r>
      <w:r w:rsidR="00440D57" w:rsidRPr="006225E3">
        <w:rPr>
          <w:rStyle w:val="EndnoteReference"/>
        </w:rPr>
        <w:endnoteReference w:id="4"/>
      </w:r>
      <w:r w:rsidR="00BD092C" w:rsidRPr="006225E3">
        <w:t xml:space="preserve"> </w:t>
      </w:r>
    </w:p>
    <w:p w14:paraId="1E7071C4" w14:textId="77777777" w:rsidR="008D7B23" w:rsidRPr="006225E3" w:rsidRDefault="008D7B23" w:rsidP="00CF7691">
      <w:pPr>
        <w:spacing w:after="0" w:line="240" w:lineRule="auto"/>
        <w:ind w:left="360"/>
        <w:jc w:val="both"/>
      </w:pPr>
    </w:p>
    <w:p w14:paraId="5AC9357B" w14:textId="77777777" w:rsidR="00445C13" w:rsidRPr="006225E3" w:rsidRDefault="00445C13" w:rsidP="00F10B2A">
      <w:pPr>
        <w:pStyle w:val="ListParagraph"/>
        <w:widowControl w:val="0"/>
        <w:numPr>
          <w:ilvl w:val="0"/>
          <w:numId w:val="17"/>
        </w:numPr>
        <w:spacing w:after="0" w:line="240" w:lineRule="auto"/>
        <w:jc w:val="both"/>
      </w:pPr>
      <w:r w:rsidRPr="006225E3">
        <w:rPr>
          <w:b/>
        </w:rPr>
        <w:t>Mindfully breathe</w:t>
      </w:r>
      <w:r w:rsidRPr="006225E3">
        <w:t xml:space="preserve"> </w:t>
      </w:r>
    </w:p>
    <w:p w14:paraId="7415A23F" w14:textId="77777777" w:rsidR="00445C13" w:rsidRPr="006225E3" w:rsidRDefault="00445C13" w:rsidP="00F10B2A">
      <w:pPr>
        <w:pStyle w:val="ListParagraph"/>
        <w:widowControl w:val="0"/>
        <w:spacing w:after="0" w:line="240" w:lineRule="auto"/>
        <w:ind w:left="360"/>
        <w:jc w:val="both"/>
      </w:pPr>
      <w:r w:rsidRPr="006225E3">
        <w:t xml:space="preserve">Learn to respond to self-hate with mindful breathing, connecting to your body and to God. </w:t>
      </w:r>
    </w:p>
    <w:p w14:paraId="7CFE40AC" w14:textId="77777777" w:rsidR="00445C13" w:rsidRPr="006225E3" w:rsidRDefault="00445C13">
      <w:pPr>
        <w:spacing w:after="0" w:line="240" w:lineRule="auto"/>
        <w:jc w:val="both"/>
      </w:pPr>
    </w:p>
    <w:p w14:paraId="4103F501" w14:textId="77777777" w:rsidR="00DD5B44" w:rsidRPr="006225E3" w:rsidRDefault="00DD5B44" w:rsidP="00CF7691">
      <w:pPr>
        <w:spacing w:after="0" w:line="240" w:lineRule="auto"/>
        <w:jc w:val="both"/>
      </w:pPr>
      <w:r w:rsidRPr="006225E3">
        <w:t xml:space="preserve">Our prayer might go something like this: </w:t>
      </w:r>
    </w:p>
    <w:p w14:paraId="4FDAFE34" w14:textId="77777777" w:rsidR="00DD5B44" w:rsidRPr="006225E3" w:rsidRDefault="00DD5B44" w:rsidP="00CF7691">
      <w:pPr>
        <w:spacing w:after="0" w:line="240" w:lineRule="auto"/>
        <w:jc w:val="both"/>
      </w:pPr>
    </w:p>
    <w:p w14:paraId="1F56FEBD" w14:textId="77777777" w:rsidR="00DD5B44" w:rsidRPr="006225E3" w:rsidRDefault="00DD5B44" w:rsidP="00CF7691">
      <w:pPr>
        <w:spacing w:after="0" w:line="240" w:lineRule="auto"/>
        <w:jc w:val="center"/>
        <w:rPr>
          <w:i/>
        </w:rPr>
      </w:pPr>
      <w:r w:rsidRPr="006225E3">
        <w:rPr>
          <w:i/>
        </w:rPr>
        <w:t>Shepherd, what does my self-hate reveal to You about me? What can it reveal to me about You?</w:t>
      </w:r>
      <w:r w:rsidRPr="006225E3">
        <w:t xml:space="preserve"> </w:t>
      </w:r>
      <w:r w:rsidRPr="006225E3">
        <w:rPr>
          <w:i/>
        </w:rPr>
        <w:t>(Repeat)</w:t>
      </w:r>
    </w:p>
    <w:p w14:paraId="67775713" w14:textId="77777777" w:rsidR="00DD5B44" w:rsidRPr="006225E3" w:rsidRDefault="00DD5B44" w:rsidP="00CF7691">
      <w:pPr>
        <w:spacing w:after="0" w:line="240" w:lineRule="auto"/>
        <w:jc w:val="both"/>
      </w:pPr>
    </w:p>
    <w:p w14:paraId="68545981" w14:textId="77777777" w:rsidR="00DD5B44" w:rsidRPr="006225E3" w:rsidRDefault="00DD5B44" w:rsidP="00CF7691">
      <w:pPr>
        <w:spacing w:after="0" w:line="240" w:lineRule="auto"/>
        <w:jc w:val="both"/>
        <w:rPr>
          <w:i/>
        </w:rPr>
      </w:pPr>
      <w:r w:rsidRPr="006225E3">
        <w:t xml:space="preserve">Take a deep breath. </w:t>
      </w:r>
    </w:p>
    <w:p w14:paraId="06FA8F65" w14:textId="61F0103E" w:rsidR="009D0444" w:rsidRPr="006225E3" w:rsidRDefault="009D0444" w:rsidP="009D0444">
      <w:pPr>
        <w:spacing w:after="0" w:line="240" w:lineRule="auto"/>
        <w:jc w:val="both"/>
        <w:rPr>
          <w:rFonts w:cstheme="minorHAnsi"/>
          <w:i/>
          <w:color w:val="000000"/>
        </w:rPr>
      </w:pPr>
      <w:r w:rsidRPr="006225E3">
        <w:rPr>
          <w:rFonts w:cstheme="minorHAnsi"/>
          <w:i/>
          <w:color w:val="000000"/>
        </w:rPr>
        <w:t xml:space="preserve">(If time permits, ask, “Does anyone have comments or questions about </w:t>
      </w:r>
      <w:r w:rsidR="0047340C" w:rsidRPr="006225E3">
        <w:rPr>
          <w:rFonts w:cstheme="minorHAnsi"/>
          <w:i/>
          <w:color w:val="000000"/>
        </w:rPr>
        <w:t>the</w:t>
      </w:r>
      <w:r w:rsidRPr="006225E3">
        <w:rPr>
          <w:rFonts w:cstheme="minorHAnsi"/>
          <w:i/>
          <w:color w:val="000000"/>
        </w:rPr>
        <w:t xml:space="preserve"> </w:t>
      </w:r>
      <w:r w:rsidR="00483597" w:rsidRPr="006225E3">
        <w:rPr>
          <w:rFonts w:cstheme="minorHAnsi"/>
          <w:i/>
          <w:color w:val="000000"/>
        </w:rPr>
        <w:t>Toolbox</w:t>
      </w:r>
      <w:r w:rsidRPr="006225E3">
        <w:rPr>
          <w:rFonts w:cstheme="minorHAnsi"/>
          <w:i/>
          <w:color w:val="000000"/>
        </w:rPr>
        <w:t>?”)</w:t>
      </w:r>
    </w:p>
    <w:p w14:paraId="555BCDE3" w14:textId="77777777" w:rsidR="008D7B23" w:rsidRPr="006225E3" w:rsidRDefault="008D7B23" w:rsidP="00CF7691">
      <w:pPr>
        <w:spacing w:after="0" w:line="240" w:lineRule="auto"/>
        <w:jc w:val="both"/>
      </w:pPr>
    </w:p>
    <w:p w14:paraId="3DF66025" w14:textId="77777777" w:rsidR="00285B9A" w:rsidRPr="006225E3" w:rsidRDefault="007A4C3D" w:rsidP="00CF7691">
      <w:pPr>
        <w:spacing w:after="0" w:line="240" w:lineRule="auto"/>
        <w:jc w:val="both"/>
        <w:rPr>
          <w:b/>
        </w:rPr>
      </w:pPr>
      <w:r w:rsidRPr="006225E3">
        <w:rPr>
          <w:b/>
        </w:rPr>
        <w:t>0:30</w:t>
      </w:r>
      <w:r w:rsidR="00285B9A" w:rsidRPr="006225E3">
        <w:rPr>
          <w:b/>
        </w:rPr>
        <w:tab/>
        <w:t>SHARING</w:t>
      </w:r>
    </w:p>
    <w:p w14:paraId="2FD34DC0" w14:textId="77777777" w:rsidR="00553DE6" w:rsidRPr="006225E3" w:rsidRDefault="00553DE6" w:rsidP="00CF7691">
      <w:pPr>
        <w:spacing w:after="0" w:line="240" w:lineRule="auto"/>
        <w:jc w:val="both"/>
        <w:rPr>
          <w:b/>
        </w:rPr>
      </w:pPr>
    </w:p>
    <w:p w14:paraId="585A7E37" w14:textId="77777777" w:rsidR="00285B9A" w:rsidRPr="006225E3" w:rsidRDefault="0003225D" w:rsidP="00CF7691">
      <w:pPr>
        <w:spacing w:after="0" w:line="240" w:lineRule="auto"/>
        <w:jc w:val="both"/>
        <w:rPr>
          <w:b/>
        </w:rPr>
      </w:pPr>
      <w:r w:rsidRPr="006225E3">
        <w:rPr>
          <w:b/>
        </w:rPr>
        <w:t>1</w:t>
      </w:r>
      <w:r w:rsidR="00285B9A" w:rsidRPr="006225E3">
        <w:rPr>
          <w:b/>
        </w:rPr>
        <w:t>:</w:t>
      </w:r>
      <w:r w:rsidRPr="006225E3">
        <w:rPr>
          <w:b/>
        </w:rPr>
        <w:t>00</w:t>
      </w:r>
      <w:r w:rsidR="00285B9A" w:rsidRPr="006225E3">
        <w:rPr>
          <w:b/>
        </w:rPr>
        <w:tab/>
        <w:t>BIBLE TEACHING</w:t>
      </w:r>
    </w:p>
    <w:p w14:paraId="22A8D80D" w14:textId="77777777" w:rsidR="00553DE6" w:rsidRPr="006225E3" w:rsidRDefault="00553DE6" w:rsidP="00CF7691">
      <w:pPr>
        <w:spacing w:after="0" w:line="240" w:lineRule="auto"/>
        <w:jc w:val="both"/>
      </w:pPr>
    </w:p>
    <w:p w14:paraId="42753CEB" w14:textId="77777777" w:rsidR="001D6056" w:rsidRPr="006225E3" w:rsidRDefault="001D6056" w:rsidP="00CF7691">
      <w:pPr>
        <w:spacing w:after="0" w:line="240" w:lineRule="auto"/>
        <w:jc w:val="both"/>
      </w:pPr>
      <w:r w:rsidRPr="006225E3">
        <w:t xml:space="preserve">We are our own worst enemy. Let’s stop blaming others or our circumstances </w:t>
      </w:r>
      <w:r w:rsidR="00EE09FB" w:rsidRPr="006225E3">
        <w:t xml:space="preserve">and </w:t>
      </w:r>
      <w:r w:rsidRPr="006225E3">
        <w:t xml:space="preserve">acknowledge that </w:t>
      </w:r>
      <w:r w:rsidR="00204B5C" w:rsidRPr="006225E3">
        <w:t>the real enemy is ourselves.</w:t>
      </w:r>
    </w:p>
    <w:p w14:paraId="26AEE72D" w14:textId="77777777" w:rsidR="00553DE6" w:rsidRPr="006225E3" w:rsidRDefault="00553DE6" w:rsidP="00CF7691">
      <w:pPr>
        <w:spacing w:after="0" w:line="240" w:lineRule="auto"/>
        <w:jc w:val="both"/>
        <w:rPr>
          <w:b/>
        </w:rPr>
      </w:pPr>
    </w:p>
    <w:p w14:paraId="1EE78117" w14:textId="77777777" w:rsidR="00C36BFA" w:rsidRPr="006225E3" w:rsidRDefault="00EB258B" w:rsidP="00CF7691">
      <w:pPr>
        <w:spacing w:after="0" w:line="240" w:lineRule="auto"/>
        <w:jc w:val="both"/>
      </w:pPr>
      <w:r w:rsidRPr="006225E3">
        <w:t>Listen again to KF Confession 5:</w:t>
      </w:r>
    </w:p>
    <w:p w14:paraId="32501DBB" w14:textId="77777777" w:rsidR="00C36BFA" w:rsidRPr="006225E3" w:rsidRDefault="00C36BFA" w:rsidP="00CF7691">
      <w:pPr>
        <w:spacing w:after="0" w:line="240" w:lineRule="auto"/>
        <w:jc w:val="both"/>
        <w:rPr>
          <w:b/>
        </w:rPr>
      </w:pPr>
    </w:p>
    <w:p w14:paraId="4691689F" w14:textId="77777777" w:rsidR="00B35BFA" w:rsidRPr="006225E3" w:rsidRDefault="00B35BFA" w:rsidP="00CF7691">
      <w:pPr>
        <w:spacing w:after="0" w:line="240" w:lineRule="auto"/>
        <w:ind w:hanging="11"/>
        <w:jc w:val="center"/>
      </w:pPr>
      <w:r w:rsidRPr="006225E3">
        <w:t xml:space="preserve">We attacked and cruelly suppressed our True Self and lost our </w:t>
      </w:r>
      <w:r w:rsidR="00FC79F9" w:rsidRPr="006225E3">
        <w:t>true life</w:t>
      </w:r>
      <w:r w:rsidRPr="006225E3">
        <w:t>.</w:t>
      </w:r>
    </w:p>
    <w:p w14:paraId="536785DC" w14:textId="77777777" w:rsidR="00553DE6" w:rsidRPr="006225E3" w:rsidRDefault="00553DE6" w:rsidP="00ED7E8A">
      <w:pPr>
        <w:spacing w:after="0" w:line="240" w:lineRule="auto"/>
        <w:jc w:val="both"/>
      </w:pPr>
    </w:p>
    <w:p w14:paraId="45872A8E" w14:textId="14034292" w:rsidR="004B1361" w:rsidRPr="006225E3" w:rsidRDefault="008D7B23" w:rsidP="00CF7691">
      <w:pPr>
        <w:spacing w:after="0" w:line="240" w:lineRule="auto"/>
        <w:jc w:val="both"/>
      </w:pPr>
      <w:r w:rsidRPr="006225E3">
        <w:t xml:space="preserve">Last week we began looking at </w:t>
      </w:r>
      <w:r w:rsidRPr="006225E3">
        <w:rPr>
          <w:bCs/>
        </w:rPr>
        <w:t>Psalm 23</w:t>
      </w:r>
      <w:r w:rsidRPr="006225E3">
        <w:t xml:space="preserve"> </w:t>
      </w:r>
      <w:r w:rsidR="001D6056" w:rsidRPr="006225E3">
        <w:t>from a KF perspective.</w:t>
      </w:r>
      <w:r w:rsidRPr="006225E3">
        <w:t xml:space="preserve"> If</w:t>
      </w:r>
      <w:r w:rsidR="009A6A4F" w:rsidRPr="006225E3">
        <w:t xml:space="preserve"> you have never memorized this p</w:t>
      </w:r>
      <w:r w:rsidRPr="006225E3">
        <w:t>salm</w:t>
      </w:r>
      <w:r w:rsidR="00532687" w:rsidRPr="006225E3">
        <w:t>,</w:t>
      </w:r>
      <w:r w:rsidRPr="006225E3">
        <w:t xml:space="preserve"> you might </w:t>
      </w:r>
      <w:r w:rsidR="007F6515" w:rsidRPr="006225E3">
        <w:t xml:space="preserve">spend a few minutes of your meditation time doing </w:t>
      </w:r>
      <w:r w:rsidRPr="006225E3">
        <w:t>that mindful work</w:t>
      </w:r>
      <w:r w:rsidR="00FD6BB3" w:rsidRPr="006225E3">
        <w:t xml:space="preserve">. </w:t>
      </w:r>
      <w:r w:rsidRPr="006225E3">
        <w:t xml:space="preserve">Post </w:t>
      </w:r>
      <w:r w:rsidR="001B636B" w:rsidRPr="006225E3">
        <w:t xml:space="preserve">a copy of the psalm </w:t>
      </w:r>
      <w:r w:rsidR="006E4A57" w:rsidRPr="006225E3">
        <w:t>somewhere</w:t>
      </w:r>
      <w:r w:rsidRPr="006225E3">
        <w:t xml:space="preserve"> </w:t>
      </w:r>
      <w:r w:rsidR="00BA29AA" w:rsidRPr="006225E3">
        <w:t xml:space="preserve">in </w:t>
      </w:r>
      <w:r w:rsidRPr="006225E3">
        <w:t>the house or at work</w:t>
      </w:r>
      <w:r w:rsidR="001D6056" w:rsidRPr="006225E3">
        <w:t>. Listen</w:t>
      </w:r>
      <w:r w:rsidRPr="006225E3">
        <w:t xml:space="preserve"> to </w:t>
      </w:r>
      <w:r w:rsidR="006E4A57" w:rsidRPr="006225E3">
        <w:t>it</w:t>
      </w:r>
      <w:r w:rsidR="00F509E6" w:rsidRPr="006225E3">
        <w:t xml:space="preserve"> </w:t>
      </w:r>
      <w:r w:rsidRPr="006225E3">
        <w:t>in th</w:t>
      </w:r>
      <w:r w:rsidR="00FD6BB3" w:rsidRPr="006225E3">
        <w:t>e car or during your exercise</w:t>
      </w:r>
      <w:r w:rsidR="00E23D2D" w:rsidRPr="006225E3">
        <w:t xml:space="preserve"> routine</w:t>
      </w:r>
      <w:r w:rsidR="00FD6BB3" w:rsidRPr="006225E3">
        <w:t xml:space="preserve">. </w:t>
      </w:r>
      <w:r w:rsidRPr="006225E3">
        <w:t>You might</w:t>
      </w:r>
      <w:r w:rsidR="0003225D" w:rsidRPr="006225E3">
        <w:t xml:space="preserve"> use music to help you remember</w:t>
      </w:r>
      <w:r w:rsidR="008D6B74" w:rsidRPr="006225E3">
        <w:t xml:space="preserve"> the words</w:t>
      </w:r>
      <w:r w:rsidR="0003225D" w:rsidRPr="006225E3">
        <w:t>.</w:t>
      </w:r>
      <w:r w:rsidR="005663D0" w:rsidRPr="006225E3">
        <w:t xml:space="preserve"> </w:t>
      </w:r>
    </w:p>
    <w:p w14:paraId="6D78570F" w14:textId="77777777" w:rsidR="004B1361" w:rsidRPr="006225E3" w:rsidRDefault="004B1361" w:rsidP="00CF7691">
      <w:pPr>
        <w:spacing w:after="0" w:line="240" w:lineRule="auto"/>
        <w:jc w:val="both"/>
      </w:pPr>
    </w:p>
    <w:p w14:paraId="3CB0D39C" w14:textId="77777777" w:rsidR="005A13EE" w:rsidRPr="006225E3" w:rsidRDefault="008D7B23" w:rsidP="00CF7691">
      <w:pPr>
        <w:spacing w:after="0" w:line="240" w:lineRule="auto"/>
        <w:jc w:val="both"/>
      </w:pPr>
      <w:r w:rsidRPr="006225E3">
        <w:t xml:space="preserve">Here is a summary of what we learned </w:t>
      </w:r>
      <w:r w:rsidR="006E4A57" w:rsidRPr="006225E3">
        <w:t>in our last lesson</w:t>
      </w:r>
      <w:r w:rsidR="005A13EE" w:rsidRPr="006225E3">
        <w:t>:</w:t>
      </w:r>
    </w:p>
    <w:p w14:paraId="66B2D692" w14:textId="77777777" w:rsidR="008D7B23" w:rsidRPr="006225E3" w:rsidRDefault="008D7B23" w:rsidP="00CF7691">
      <w:pPr>
        <w:spacing w:after="0" w:line="240" w:lineRule="auto"/>
        <w:jc w:val="both"/>
      </w:pPr>
    </w:p>
    <w:p w14:paraId="75DE8324" w14:textId="77777777" w:rsidR="005A13EE" w:rsidRPr="006225E3" w:rsidRDefault="00445C13" w:rsidP="00CF7691">
      <w:pPr>
        <w:pStyle w:val="ListParagraph"/>
        <w:numPr>
          <w:ilvl w:val="0"/>
          <w:numId w:val="5"/>
        </w:numPr>
        <w:spacing w:after="0" w:line="240" w:lineRule="auto"/>
        <w:jc w:val="both"/>
      </w:pPr>
      <w:r w:rsidRPr="006225E3">
        <w:rPr>
          <w:b/>
        </w:rPr>
        <w:t>The</w:t>
      </w:r>
      <w:r w:rsidR="00073530" w:rsidRPr="006225E3">
        <w:rPr>
          <w:b/>
        </w:rPr>
        <w:t xml:space="preserve"> Lord our S</w:t>
      </w:r>
      <w:r w:rsidR="008D7B23" w:rsidRPr="006225E3">
        <w:rPr>
          <w:b/>
        </w:rPr>
        <w:t xml:space="preserve">hepherd </w:t>
      </w:r>
      <w:r w:rsidRPr="006225E3">
        <w:rPr>
          <w:b/>
        </w:rPr>
        <w:t xml:space="preserve">meets </w:t>
      </w:r>
      <w:r w:rsidR="00532687" w:rsidRPr="006225E3">
        <w:rPr>
          <w:b/>
        </w:rPr>
        <w:t xml:space="preserve">our real needs </w:t>
      </w:r>
    </w:p>
    <w:p w14:paraId="7459EFB1" w14:textId="4767B2DA" w:rsidR="008D7B23" w:rsidRPr="006225E3" w:rsidRDefault="00FF52EF" w:rsidP="00CF7691">
      <w:pPr>
        <w:spacing w:after="0" w:line="240" w:lineRule="auto"/>
        <w:ind w:left="360"/>
        <w:jc w:val="both"/>
      </w:pPr>
      <w:bookmarkStart w:id="25" w:name="_Hlk521065834"/>
      <w:r w:rsidRPr="006225E3">
        <w:t>Jesus said, “I am the good Shepherd.”</w:t>
      </w:r>
      <w:r w:rsidRPr="006225E3">
        <w:rPr>
          <w:rStyle w:val="EndnoteReference"/>
        </w:rPr>
        <w:endnoteReference w:id="5"/>
      </w:r>
      <w:r w:rsidRPr="006225E3">
        <w:t xml:space="preserve"> </w:t>
      </w:r>
      <w:r w:rsidR="009D51B5" w:rsidRPr="006225E3">
        <w:t>He provides the security and support that we need as we give up our Idol’s law and pride system.</w:t>
      </w:r>
      <w:r w:rsidRPr="006225E3">
        <w:t xml:space="preserve"> </w:t>
      </w:r>
      <w:bookmarkEnd w:id="25"/>
      <w:r w:rsidR="00E61143" w:rsidRPr="006225E3">
        <w:t xml:space="preserve">If we </w:t>
      </w:r>
      <w:r w:rsidR="002026D5" w:rsidRPr="006225E3">
        <w:t xml:space="preserve">will </w:t>
      </w:r>
      <w:r w:rsidR="00697722" w:rsidRPr="006225E3">
        <w:t>not give up</w:t>
      </w:r>
      <w:r w:rsidR="006927ED" w:rsidRPr="006225E3">
        <w:t xml:space="preserve"> our Idol’s law and pride system </w:t>
      </w:r>
      <w:r w:rsidR="00697722" w:rsidRPr="006225E3">
        <w:t>for our own sake,</w:t>
      </w:r>
      <w:r w:rsidR="00C655DB" w:rsidRPr="006225E3">
        <w:t xml:space="preserve"> </w:t>
      </w:r>
      <w:r w:rsidR="00B35BFA" w:rsidRPr="006225E3">
        <w:t>we</w:t>
      </w:r>
      <w:r w:rsidR="002026D5" w:rsidRPr="006225E3">
        <w:t xml:space="preserve"> might</w:t>
      </w:r>
      <w:r w:rsidR="00B35BFA" w:rsidRPr="006225E3">
        <w:t xml:space="preserve"> </w:t>
      </w:r>
      <w:r w:rsidR="00C655DB" w:rsidRPr="006225E3">
        <w:t>do it for Jesus</w:t>
      </w:r>
      <w:r w:rsidR="00FD6BB3" w:rsidRPr="006225E3">
        <w:t xml:space="preserve">. </w:t>
      </w:r>
      <w:r w:rsidR="007253FB" w:rsidRPr="006225E3">
        <w:t>Allow yourself to be motivated b</w:t>
      </w:r>
      <w:r w:rsidR="00303B8C" w:rsidRPr="006225E3">
        <w:t>y</w:t>
      </w:r>
      <w:r w:rsidR="007253FB" w:rsidRPr="006225E3">
        <w:t xml:space="preserve"> the P</w:t>
      </w:r>
      <w:r w:rsidR="004B1361" w:rsidRPr="006225E3">
        <w:t>erson who created you</w:t>
      </w:r>
      <w:r w:rsidR="008D7B23" w:rsidRPr="006225E3">
        <w:t xml:space="preserve">, </w:t>
      </w:r>
      <w:r w:rsidR="007253FB" w:rsidRPr="006225E3">
        <w:t xml:space="preserve">who </w:t>
      </w:r>
      <w:r w:rsidR="008D7B23" w:rsidRPr="006225E3">
        <w:t xml:space="preserve">cares about </w:t>
      </w:r>
      <w:r w:rsidR="00815A8C" w:rsidRPr="006225E3">
        <w:t>y</w:t>
      </w:r>
      <w:r w:rsidR="008D7B23" w:rsidRPr="006225E3">
        <w:t>our True Self</w:t>
      </w:r>
      <w:r w:rsidR="004B1361" w:rsidRPr="006225E3">
        <w:t xml:space="preserve"> even if you</w:t>
      </w:r>
      <w:r w:rsidR="007253FB" w:rsidRPr="006225E3">
        <w:t xml:space="preserve"> do not</w:t>
      </w:r>
      <w:r w:rsidR="008D7B23" w:rsidRPr="006225E3">
        <w:t>, and</w:t>
      </w:r>
      <w:r w:rsidR="004B1361" w:rsidRPr="006225E3">
        <w:t xml:space="preserve"> </w:t>
      </w:r>
      <w:r w:rsidR="00AB1035" w:rsidRPr="006225E3">
        <w:t xml:space="preserve">who, </w:t>
      </w:r>
      <w:r w:rsidR="004B1361" w:rsidRPr="006225E3">
        <w:t>like a great coach</w:t>
      </w:r>
      <w:r w:rsidR="005A13EE" w:rsidRPr="006225E3">
        <w:t>,</w:t>
      </w:r>
      <w:r w:rsidR="004B1361" w:rsidRPr="006225E3">
        <w:t xml:space="preserve"> can train you</w:t>
      </w:r>
      <w:r w:rsidR="008D7B23" w:rsidRPr="006225E3">
        <w:t xml:space="preserve"> </w:t>
      </w:r>
      <w:r w:rsidR="006927ED" w:rsidRPr="006225E3">
        <w:t>for</w:t>
      </w:r>
      <w:r w:rsidR="008D7B23" w:rsidRPr="006225E3">
        <w:t xml:space="preserve"> </w:t>
      </w:r>
      <w:r w:rsidR="004B1361" w:rsidRPr="006225E3">
        <w:t>y</w:t>
      </w:r>
      <w:r w:rsidR="008D7B23" w:rsidRPr="006225E3">
        <w:t xml:space="preserve">our </w:t>
      </w:r>
      <w:r w:rsidR="00C124CB" w:rsidRPr="006225E3">
        <w:t xml:space="preserve">true </w:t>
      </w:r>
      <w:r w:rsidR="008D7B23" w:rsidRPr="006225E3">
        <w:t xml:space="preserve">potential and glory. </w:t>
      </w:r>
      <w:r w:rsidR="00B35BFA" w:rsidRPr="006225E3">
        <w:t>We cannot do this</w:t>
      </w:r>
      <w:r w:rsidR="002026D5" w:rsidRPr="006225E3">
        <w:t xml:space="preserve"> </w:t>
      </w:r>
      <w:r w:rsidR="00F509E6" w:rsidRPr="006225E3">
        <w:t xml:space="preserve">simply </w:t>
      </w:r>
      <w:r w:rsidR="00C124CB" w:rsidRPr="006225E3">
        <w:t>through</w:t>
      </w:r>
      <w:r w:rsidR="002026D5" w:rsidRPr="006225E3">
        <w:t xml:space="preserve"> </w:t>
      </w:r>
      <w:r w:rsidR="00FF59C2" w:rsidRPr="006225E3">
        <w:t>w</w:t>
      </w:r>
      <w:r w:rsidR="001B636B" w:rsidRPr="006225E3">
        <w:t>illpower</w:t>
      </w:r>
      <w:r w:rsidR="00C948EB" w:rsidRPr="006225E3">
        <w:t>, nor will</w:t>
      </w:r>
      <w:r w:rsidR="006E4A57" w:rsidRPr="006225E3">
        <w:t xml:space="preserve"> l</w:t>
      </w:r>
      <w:r w:rsidR="008D7B23" w:rsidRPr="006225E3">
        <w:t xml:space="preserve">egal systems </w:t>
      </w:r>
      <w:r w:rsidR="00FD6BB3" w:rsidRPr="006225E3">
        <w:t xml:space="preserve">lead us to our potential. </w:t>
      </w:r>
      <w:r w:rsidR="00C948EB" w:rsidRPr="006225E3">
        <w:t xml:space="preserve">We are personal creatures who need personal help. </w:t>
      </w:r>
      <w:r w:rsidR="00FD6BB3" w:rsidRPr="006225E3">
        <w:t xml:space="preserve">One size does not fit all. </w:t>
      </w:r>
      <w:r w:rsidR="002026D5" w:rsidRPr="006225E3">
        <w:t>J</w:t>
      </w:r>
      <w:r w:rsidR="002123E7" w:rsidRPr="006225E3">
        <w:t xml:space="preserve">ust </w:t>
      </w:r>
      <w:r w:rsidR="00AB1035" w:rsidRPr="006225E3">
        <w:t xml:space="preserve">as </w:t>
      </w:r>
      <w:r w:rsidR="002123E7" w:rsidRPr="006225E3">
        <w:t>children need compassionate and observant</w:t>
      </w:r>
      <w:r w:rsidR="002026D5" w:rsidRPr="006225E3">
        <w:t xml:space="preserve"> parents</w:t>
      </w:r>
      <w:r w:rsidR="001B636B" w:rsidRPr="006225E3">
        <w:t xml:space="preserve"> </w:t>
      </w:r>
      <w:r w:rsidR="00C124CB" w:rsidRPr="006225E3">
        <w:t xml:space="preserve">to guide </w:t>
      </w:r>
      <w:r w:rsidR="006927ED" w:rsidRPr="006225E3">
        <w:t>them in life</w:t>
      </w:r>
      <w:r w:rsidR="002026D5" w:rsidRPr="006225E3">
        <w:t xml:space="preserve">, </w:t>
      </w:r>
      <w:r w:rsidR="006927ED" w:rsidRPr="006225E3">
        <w:t xml:space="preserve">we </w:t>
      </w:r>
      <w:r w:rsidR="008D7B23" w:rsidRPr="006225E3">
        <w:t>need a Person</w:t>
      </w:r>
      <w:r w:rsidR="0032472B" w:rsidRPr="006225E3">
        <w:t xml:space="preserve"> to help us grow</w:t>
      </w:r>
      <w:r w:rsidR="008D7B23" w:rsidRPr="006225E3">
        <w:t>.</w:t>
      </w:r>
      <w:r w:rsidR="005663D0" w:rsidRPr="006225E3">
        <w:t xml:space="preserve"> </w:t>
      </w:r>
    </w:p>
    <w:p w14:paraId="7C9410B3" w14:textId="5047B29B" w:rsidR="006E6FC8" w:rsidRPr="006225E3" w:rsidRDefault="00697722" w:rsidP="00CF7691">
      <w:pPr>
        <w:pStyle w:val="ListParagraph"/>
        <w:numPr>
          <w:ilvl w:val="0"/>
          <w:numId w:val="5"/>
        </w:numPr>
        <w:spacing w:after="0" w:line="240" w:lineRule="auto"/>
        <w:jc w:val="both"/>
        <w:rPr>
          <w:b/>
        </w:rPr>
      </w:pPr>
      <w:r w:rsidRPr="006225E3">
        <w:rPr>
          <w:b/>
        </w:rPr>
        <w:lastRenderedPageBreak/>
        <w:t>It is</w:t>
      </w:r>
      <w:r w:rsidR="006845AD" w:rsidRPr="006225E3">
        <w:rPr>
          <w:b/>
        </w:rPr>
        <w:t xml:space="preserve"> </w:t>
      </w:r>
      <w:r w:rsidR="00C655DB" w:rsidRPr="006225E3">
        <w:rPr>
          <w:b/>
        </w:rPr>
        <w:t>Jesus</w:t>
      </w:r>
      <w:r w:rsidRPr="006225E3">
        <w:rPr>
          <w:b/>
        </w:rPr>
        <w:t xml:space="preserve"> who</w:t>
      </w:r>
      <w:r w:rsidR="007253FB" w:rsidRPr="006225E3">
        <w:rPr>
          <w:b/>
        </w:rPr>
        <w:t xml:space="preserve"> restores</w:t>
      </w:r>
      <w:r w:rsidR="00273FCB" w:rsidRPr="006225E3">
        <w:rPr>
          <w:b/>
        </w:rPr>
        <w:t>,</w:t>
      </w:r>
      <w:r w:rsidR="007253FB" w:rsidRPr="006225E3">
        <w:rPr>
          <w:b/>
        </w:rPr>
        <w:t xml:space="preserve"> or repairs</w:t>
      </w:r>
      <w:r w:rsidR="00273FCB" w:rsidRPr="006225E3">
        <w:rPr>
          <w:b/>
        </w:rPr>
        <w:t>,</w:t>
      </w:r>
      <w:r w:rsidR="00532687" w:rsidRPr="006225E3">
        <w:rPr>
          <w:b/>
        </w:rPr>
        <w:t xml:space="preserve"> our soul</w:t>
      </w:r>
      <w:r w:rsidR="007253FB" w:rsidRPr="006225E3">
        <w:rPr>
          <w:b/>
        </w:rPr>
        <w:t xml:space="preserve"> </w:t>
      </w:r>
    </w:p>
    <w:p w14:paraId="5751A195" w14:textId="7140F8CC" w:rsidR="008D7B23" w:rsidRPr="006225E3" w:rsidRDefault="00CF7691" w:rsidP="00CF7691">
      <w:pPr>
        <w:spacing w:after="0" w:line="240" w:lineRule="auto"/>
        <w:ind w:left="360"/>
        <w:jc w:val="both"/>
      </w:pPr>
      <w:r w:rsidRPr="006225E3">
        <w:t xml:space="preserve">Our redeemed and alive soul is our True Self. Jesus created our soul and He knows how to repair it. He </w:t>
      </w:r>
      <w:r w:rsidR="006C519A" w:rsidRPr="006225E3">
        <w:t>longs to have a relationship with us, so He is committed</w:t>
      </w:r>
      <w:r w:rsidRPr="006225E3">
        <w:t xml:space="preserve"> to help</w:t>
      </w:r>
      <w:r w:rsidR="006C519A" w:rsidRPr="006225E3">
        <w:t>ing</w:t>
      </w:r>
      <w:r w:rsidRPr="006225E3">
        <w:t xml:space="preserve"> us become </w:t>
      </w:r>
      <w:r w:rsidR="00C948EB" w:rsidRPr="006225E3">
        <w:t xml:space="preserve">the </w:t>
      </w:r>
      <w:r w:rsidR="0047340C" w:rsidRPr="006225E3">
        <w:t>people</w:t>
      </w:r>
      <w:r w:rsidR="00C948EB" w:rsidRPr="006225E3">
        <w:t xml:space="preserve"> </w:t>
      </w:r>
      <w:r w:rsidRPr="006225E3">
        <w:t>He created us to be</w:t>
      </w:r>
      <w:r w:rsidR="00C124CB" w:rsidRPr="006225E3">
        <w:t xml:space="preserve">. </w:t>
      </w:r>
      <w:r w:rsidR="00C948EB" w:rsidRPr="006225E3">
        <w:t xml:space="preserve">Jesus </w:t>
      </w:r>
      <w:r w:rsidR="007253FB" w:rsidRPr="006225E3">
        <w:t>hates</w:t>
      </w:r>
      <w:r w:rsidR="00303B8C" w:rsidRPr="006225E3">
        <w:t xml:space="preserve"> all idols, including the Idol</w:t>
      </w:r>
      <w:r w:rsidR="00E61143" w:rsidRPr="006225E3">
        <w:t xml:space="preserve"> Self</w:t>
      </w:r>
      <w:r w:rsidR="00AB1035" w:rsidRPr="006225E3">
        <w:t>,</w:t>
      </w:r>
      <w:r w:rsidR="0045293B" w:rsidRPr="006225E3">
        <w:t xml:space="preserve"> because they are destructive</w:t>
      </w:r>
      <w:r w:rsidR="006927ED" w:rsidRPr="006225E3">
        <w:t xml:space="preserve">, artificial, </w:t>
      </w:r>
      <w:r w:rsidR="00B660A3" w:rsidRPr="006225E3">
        <w:t xml:space="preserve">untrustworthy, </w:t>
      </w:r>
      <w:r w:rsidR="006927ED" w:rsidRPr="006225E3">
        <w:t>and incapable of relationship</w:t>
      </w:r>
      <w:r w:rsidR="007253FB" w:rsidRPr="006225E3">
        <w:t>.</w:t>
      </w:r>
      <w:r w:rsidR="008D7B23" w:rsidRPr="006225E3">
        <w:t xml:space="preserve"> Real </w:t>
      </w:r>
      <w:r w:rsidR="00FF59C2" w:rsidRPr="006225E3">
        <w:t xml:space="preserve">human </w:t>
      </w:r>
      <w:r w:rsidR="008D7B23" w:rsidRPr="006225E3">
        <w:t>beings</w:t>
      </w:r>
      <w:r w:rsidR="007253FB" w:rsidRPr="006225E3">
        <w:t xml:space="preserve"> in real relationship</w:t>
      </w:r>
      <w:r w:rsidR="006E4A57" w:rsidRPr="006225E3">
        <w:t xml:space="preserve">s </w:t>
      </w:r>
      <w:r w:rsidR="0045293B" w:rsidRPr="006225E3">
        <w:t>are productive and</w:t>
      </w:r>
      <w:r w:rsidR="007253FB" w:rsidRPr="006225E3">
        <w:t xml:space="preserve"> </w:t>
      </w:r>
      <w:r w:rsidR="00CB15CB" w:rsidRPr="006225E3">
        <w:t>continually</w:t>
      </w:r>
      <w:r w:rsidR="007253FB" w:rsidRPr="006225E3">
        <w:t xml:space="preserve"> </w:t>
      </w:r>
      <w:r w:rsidR="008D7B23" w:rsidRPr="006225E3">
        <w:t>open d</w:t>
      </w:r>
      <w:r w:rsidR="007253FB" w:rsidRPr="006225E3">
        <w:t xml:space="preserve">oors to more real relationship. </w:t>
      </w:r>
      <w:r w:rsidR="006927ED" w:rsidRPr="006225E3">
        <w:t xml:space="preserve">We were designed </w:t>
      </w:r>
      <w:r w:rsidR="00CB15CB" w:rsidRPr="006225E3">
        <w:t>to engage in</w:t>
      </w:r>
      <w:r w:rsidR="006927ED" w:rsidRPr="006225E3">
        <w:t xml:space="preserve"> growing relationship</w:t>
      </w:r>
      <w:r w:rsidR="006E4A57" w:rsidRPr="006225E3">
        <w:t>s</w:t>
      </w:r>
      <w:r w:rsidR="005D400A" w:rsidRPr="006225E3">
        <w:t>,</w:t>
      </w:r>
      <w:r w:rsidR="006927ED" w:rsidRPr="006225E3">
        <w:t xml:space="preserve"> and in </w:t>
      </w:r>
      <w:r w:rsidR="00CB15CB" w:rsidRPr="006225E3">
        <w:t>them</w:t>
      </w:r>
      <w:r w:rsidR="006927ED" w:rsidRPr="006225E3">
        <w:t xml:space="preserve"> we find our path to healing. </w:t>
      </w:r>
    </w:p>
    <w:p w14:paraId="71B0A306" w14:textId="77777777" w:rsidR="004B1361" w:rsidRPr="006225E3" w:rsidRDefault="004B1361" w:rsidP="00CF7691">
      <w:pPr>
        <w:spacing w:after="0" w:line="240" w:lineRule="auto"/>
        <w:jc w:val="both"/>
      </w:pPr>
    </w:p>
    <w:p w14:paraId="206B0B7A" w14:textId="77777777" w:rsidR="006E6FC8" w:rsidRPr="006225E3" w:rsidRDefault="008D7B23" w:rsidP="00CF7691">
      <w:pPr>
        <w:pStyle w:val="ListParagraph"/>
        <w:numPr>
          <w:ilvl w:val="0"/>
          <w:numId w:val="5"/>
        </w:numPr>
        <w:spacing w:after="0" w:line="240" w:lineRule="auto"/>
        <w:jc w:val="both"/>
        <w:rPr>
          <w:b/>
        </w:rPr>
      </w:pPr>
      <w:r w:rsidRPr="006225E3">
        <w:rPr>
          <w:b/>
        </w:rPr>
        <w:t xml:space="preserve">The Idol Self </w:t>
      </w:r>
      <w:r w:rsidR="00C124CB" w:rsidRPr="006225E3">
        <w:rPr>
          <w:b/>
        </w:rPr>
        <w:t>will not</w:t>
      </w:r>
      <w:r w:rsidR="007253FB" w:rsidRPr="006225E3">
        <w:rPr>
          <w:b/>
        </w:rPr>
        <w:t xml:space="preserve"> support </w:t>
      </w:r>
      <w:r w:rsidR="00343FB5" w:rsidRPr="006225E3">
        <w:rPr>
          <w:b/>
        </w:rPr>
        <w:t>the restoration of our soul</w:t>
      </w:r>
      <w:r w:rsidR="007253FB" w:rsidRPr="006225E3">
        <w:rPr>
          <w:b/>
        </w:rPr>
        <w:t xml:space="preserve"> </w:t>
      </w:r>
    </w:p>
    <w:p w14:paraId="45A4092F" w14:textId="1A304312" w:rsidR="008D7B23" w:rsidRPr="006225E3" w:rsidRDefault="002835D5" w:rsidP="00CF7691">
      <w:pPr>
        <w:spacing w:after="0" w:line="240" w:lineRule="auto"/>
        <w:ind w:left="360"/>
        <w:jc w:val="both"/>
      </w:pPr>
      <w:r w:rsidRPr="006225E3">
        <w:t>In order to survive and maintain its power</w:t>
      </w:r>
      <w:r w:rsidR="00F2076D" w:rsidRPr="006225E3">
        <w:t xml:space="preserve">, the Idol Self will resist any effort you make to restore your True Self. If you choose humility and freedom, the Idol will fiercely oppose your efforts using fear and self-hate as its weapons. You will enter the valley of the shadow of death. </w:t>
      </w:r>
      <w:r w:rsidR="002123E7" w:rsidRPr="006225E3">
        <w:t>In KF</w:t>
      </w:r>
      <w:r w:rsidR="00AB1035" w:rsidRPr="006225E3">
        <w:t>,</w:t>
      </w:r>
      <w:r w:rsidR="002123E7" w:rsidRPr="006225E3">
        <w:t xml:space="preserve"> w</w:t>
      </w:r>
      <w:r w:rsidR="008D7B23" w:rsidRPr="006225E3">
        <w:t xml:space="preserve">e learn to observe the </w:t>
      </w:r>
      <w:r w:rsidR="007253FB" w:rsidRPr="006225E3">
        <w:t>valley</w:t>
      </w:r>
      <w:r w:rsidR="002026D5" w:rsidRPr="006225E3">
        <w:t xml:space="preserve"> and our</w:t>
      </w:r>
      <w:r w:rsidR="006E6FC8" w:rsidRPr="006225E3">
        <w:t xml:space="preserve"> </w:t>
      </w:r>
      <w:r w:rsidR="007253FB" w:rsidRPr="006225E3">
        <w:t>fea</w:t>
      </w:r>
      <w:r w:rsidR="00CB15CB" w:rsidRPr="006225E3">
        <w:t>r, and we learn</w:t>
      </w:r>
      <w:r w:rsidR="00BA29AA" w:rsidRPr="006225E3">
        <w:t xml:space="preserve"> to </w:t>
      </w:r>
      <w:r w:rsidR="002026D5" w:rsidRPr="006225E3">
        <w:t>courageously face</w:t>
      </w:r>
      <w:r w:rsidR="007253FB" w:rsidRPr="006225E3">
        <w:t xml:space="preserve"> the </w:t>
      </w:r>
      <w:r w:rsidR="00303B8C" w:rsidRPr="006225E3">
        <w:t xml:space="preserve">anticipated </w:t>
      </w:r>
      <w:r w:rsidR="007253FB" w:rsidRPr="006225E3">
        <w:t xml:space="preserve">evil. </w:t>
      </w:r>
      <w:r w:rsidR="004A716F" w:rsidRPr="006225E3">
        <w:t xml:space="preserve">This evil </w:t>
      </w:r>
      <w:r w:rsidR="002026D5" w:rsidRPr="006225E3">
        <w:t>feels like death, but it is only a shadow.</w:t>
      </w:r>
      <w:r w:rsidR="00ED7E8A" w:rsidRPr="006225E3">
        <w:t xml:space="preserve"> </w:t>
      </w:r>
      <w:r w:rsidR="004A716F" w:rsidRPr="006225E3">
        <w:t xml:space="preserve">Because our Savior is leading us, we </w:t>
      </w:r>
      <w:r w:rsidR="008D7B23" w:rsidRPr="006225E3">
        <w:t xml:space="preserve">have the confidence to pass through </w:t>
      </w:r>
      <w:r w:rsidR="004A716F" w:rsidRPr="006225E3">
        <w:t xml:space="preserve">the valley of our fear. </w:t>
      </w:r>
      <w:r w:rsidR="000337C4" w:rsidRPr="006225E3">
        <w:t>We do not face the fear of death alone</w:t>
      </w:r>
      <w:r w:rsidR="007253FB" w:rsidRPr="006225E3">
        <w:t xml:space="preserve">. </w:t>
      </w:r>
      <w:r w:rsidR="008D7B23" w:rsidRPr="006225E3">
        <w:t>We are in relationship with the One who has passed through death and conquered.</w:t>
      </w:r>
      <w:r w:rsidR="007253FB" w:rsidRPr="006225E3">
        <w:t xml:space="preserve"> He is asking us to do the </w:t>
      </w:r>
      <w:r w:rsidR="00AB1035" w:rsidRPr="006225E3">
        <w:t>same</w:t>
      </w:r>
      <w:r w:rsidR="000337C4" w:rsidRPr="006225E3">
        <w:t>—</w:t>
      </w:r>
      <w:r w:rsidR="00AB1035" w:rsidRPr="006225E3">
        <w:t>to</w:t>
      </w:r>
      <w:r w:rsidR="004B1361" w:rsidRPr="006225E3">
        <w:t xml:space="preserve"> pass through death and conquer</w:t>
      </w:r>
      <w:r w:rsidR="007253FB" w:rsidRPr="006225E3">
        <w:t>.</w:t>
      </w:r>
      <w:r w:rsidR="0071364C" w:rsidRPr="006225E3">
        <w:t xml:space="preserve"> </w:t>
      </w:r>
    </w:p>
    <w:p w14:paraId="41011CF3" w14:textId="77777777" w:rsidR="004B1361" w:rsidRPr="006225E3" w:rsidRDefault="004B1361" w:rsidP="00CF7691">
      <w:pPr>
        <w:spacing w:after="0" w:line="240" w:lineRule="auto"/>
        <w:jc w:val="both"/>
      </w:pPr>
    </w:p>
    <w:p w14:paraId="62C07E0D" w14:textId="77777777" w:rsidR="006E6FC8" w:rsidRPr="006225E3" w:rsidRDefault="00FF52EF" w:rsidP="00CF7691">
      <w:pPr>
        <w:pStyle w:val="ListParagraph"/>
        <w:numPr>
          <w:ilvl w:val="0"/>
          <w:numId w:val="5"/>
        </w:numPr>
        <w:spacing w:after="0" w:line="240" w:lineRule="auto"/>
        <w:jc w:val="both"/>
        <w:rPr>
          <w:b/>
        </w:rPr>
      </w:pPr>
      <w:r w:rsidRPr="006225E3">
        <w:rPr>
          <w:b/>
        </w:rPr>
        <w:t>The Shepherd’s rod and staff guide and help us</w:t>
      </w:r>
      <w:r w:rsidR="007253FB" w:rsidRPr="006225E3">
        <w:rPr>
          <w:b/>
        </w:rPr>
        <w:t xml:space="preserve"> </w:t>
      </w:r>
    </w:p>
    <w:p w14:paraId="0DB0A885" w14:textId="7B32CC44" w:rsidR="004A716F" w:rsidRPr="006225E3" w:rsidRDefault="002B6D85" w:rsidP="00FF59C2">
      <w:pPr>
        <w:spacing w:after="0" w:line="240" w:lineRule="auto"/>
        <w:ind w:left="360"/>
        <w:jc w:val="both"/>
      </w:pPr>
      <w:r w:rsidRPr="006225E3">
        <w:t>Secure in the Shepherd’s care, we can refuse to be guided by our shoulds, taboos, and claims and</w:t>
      </w:r>
      <w:r w:rsidR="00BE41AE" w:rsidRPr="006225E3">
        <w:t xml:space="preserve">, instead, </w:t>
      </w:r>
      <w:r w:rsidRPr="006225E3">
        <w:t xml:space="preserve">learn to respond to His guidance. </w:t>
      </w:r>
      <w:r w:rsidR="00C248D5" w:rsidRPr="006225E3">
        <w:t>With skillful hands, t</w:t>
      </w:r>
      <w:r w:rsidRPr="006225E3">
        <w:t xml:space="preserve">he Shepherd uses His rod and staff to train, direct, and protect us, meeting our needs and responding to our choices. </w:t>
      </w:r>
      <w:r w:rsidR="004A716F" w:rsidRPr="006225E3">
        <w:t>He tailors our training to what we reveal about ourselve</w:t>
      </w:r>
      <w:r w:rsidR="00BE41AE" w:rsidRPr="006225E3">
        <w:t xml:space="preserve">s and </w:t>
      </w:r>
      <w:r w:rsidR="004A716F" w:rsidRPr="006225E3">
        <w:t>specifically attends to those who want to be trained</w:t>
      </w:r>
      <w:r w:rsidR="00A36D1E" w:rsidRPr="006225E3">
        <w:t>. When we show ourselves to be trustworthy, He</w:t>
      </w:r>
      <w:r w:rsidR="004A716F" w:rsidRPr="006225E3">
        <w:t xml:space="preserve"> eagerly responds with provision and support. </w:t>
      </w:r>
      <w:r w:rsidR="006E06F1" w:rsidRPr="006225E3">
        <w:t xml:space="preserve">His desire is to train us to maintain </w:t>
      </w:r>
      <w:r w:rsidR="00A36D1E" w:rsidRPr="006225E3">
        <w:t>the path of orientation,</w:t>
      </w:r>
      <w:r w:rsidR="006E06F1" w:rsidRPr="006225E3">
        <w:t xml:space="preserve"> </w:t>
      </w:r>
      <w:r w:rsidR="00A36D1E" w:rsidRPr="006225E3">
        <w:t>which leads</w:t>
      </w:r>
      <w:r w:rsidR="006E06F1" w:rsidRPr="006225E3">
        <w:t xml:space="preserve"> to all the benefits of healthy development, growing trust, and expanding potential.</w:t>
      </w:r>
    </w:p>
    <w:p w14:paraId="4D3DAA17" w14:textId="77777777" w:rsidR="00D2039C" w:rsidRPr="006225E3" w:rsidRDefault="00D2039C" w:rsidP="00904141">
      <w:pPr>
        <w:spacing w:after="0" w:line="240" w:lineRule="auto"/>
        <w:ind w:left="360"/>
        <w:jc w:val="both"/>
      </w:pPr>
    </w:p>
    <w:p w14:paraId="51B321E6" w14:textId="06F15DC3" w:rsidR="001D6056" w:rsidRPr="006225E3" w:rsidRDefault="001D6056" w:rsidP="00CF7691">
      <w:pPr>
        <w:spacing w:after="0" w:line="240" w:lineRule="auto"/>
        <w:jc w:val="both"/>
      </w:pPr>
      <w:r w:rsidRPr="006225E3">
        <w:t xml:space="preserve">Now let’s look at </w:t>
      </w:r>
      <w:r w:rsidR="00B83E6A" w:rsidRPr="006225E3">
        <w:t xml:space="preserve">the last two verses of </w:t>
      </w:r>
      <w:r w:rsidRPr="006225E3">
        <w:rPr>
          <w:b/>
        </w:rPr>
        <w:t>Psalm 23</w:t>
      </w:r>
      <w:r w:rsidR="00B83E6A" w:rsidRPr="006225E3">
        <w:t>, which</w:t>
      </w:r>
      <w:r w:rsidR="00B83E6A" w:rsidRPr="006225E3">
        <w:rPr>
          <w:b/>
        </w:rPr>
        <w:t xml:space="preserve"> </w:t>
      </w:r>
      <w:r w:rsidR="00C00E1F" w:rsidRPr="006225E3">
        <w:t>I have</w:t>
      </w:r>
      <w:r w:rsidRPr="006225E3">
        <w:t xml:space="preserve"> translated using some alternative vocabulary to help expand our understanding. </w:t>
      </w:r>
    </w:p>
    <w:p w14:paraId="602863D2" w14:textId="77777777" w:rsidR="008D7B23" w:rsidRPr="006225E3" w:rsidRDefault="008D7B23" w:rsidP="00CF7691">
      <w:pPr>
        <w:spacing w:after="0" w:line="240" w:lineRule="auto"/>
        <w:jc w:val="both"/>
      </w:pPr>
    </w:p>
    <w:p w14:paraId="088A6561" w14:textId="77777777" w:rsidR="009301F5" w:rsidRPr="006225E3" w:rsidRDefault="009301F5" w:rsidP="005A40CD">
      <w:pPr>
        <w:spacing w:after="0" w:line="240" w:lineRule="auto"/>
        <w:ind w:left="720" w:right="720"/>
        <w:jc w:val="both"/>
      </w:pPr>
      <w:r w:rsidRPr="006225E3">
        <w:rPr>
          <w:vertAlign w:val="superscript"/>
        </w:rPr>
        <w:t>5</w:t>
      </w:r>
      <w:r w:rsidRPr="006225E3">
        <w:t xml:space="preserve">You set in order before me a table with my particular limitations. </w:t>
      </w:r>
    </w:p>
    <w:p w14:paraId="405FF7E8" w14:textId="77777777" w:rsidR="009301F5" w:rsidRPr="006225E3" w:rsidRDefault="009301F5" w:rsidP="005A40CD">
      <w:pPr>
        <w:spacing w:after="0" w:line="240" w:lineRule="auto"/>
        <w:ind w:left="720" w:right="720"/>
        <w:jc w:val="both"/>
      </w:pPr>
      <w:r w:rsidRPr="006225E3">
        <w:t xml:space="preserve">You have enriched my head with oil; </w:t>
      </w:r>
    </w:p>
    <w:p w14:paraId="3CB64591" w14:textId="77777777" w:rsidR="009301F5" w:rsidRPr="006225E3" w:rsidRDefault="009301F5" w:rsidP="005A40CD">
      <w:pPr>
        <w:spacing w:after="0" w:line="240" w:lineRule="auto"/>
        <w:ind w:left="720" w:right="720"/>
        <w:jc w:val="both"/>
      </w:pPr>
      <w:r w:rsidRPr="006225E3">
        <w:t xml:space="preserve">My cup overflows with abundance. </w:t>
      </w:r>
    </w:p>
    <w:p w14:paraId="37978DB0" w14:textId="77777777" w:rsidR="009301F5" w:rsidRPr="006225E3" w:rsidRDefault="009301F5" w:rsidP="005A40CD">
      <w:pPr>
        <w:spacing w:after="0" w:line="240" w:lineRule="auto"/>
        <w:ind w:left="720" w:right="720"/>
        <w:jc w:val="both"/>
      </w:pPr>
      <w:r w:rsidRPr="006225E3">
        <w:rPr>
          <w:b/>
          <w:vertAlign w:val="superscript"/>
        </w:rPr>
        <w:t>6</w:t>
      </w:r>
      <w:r w:rsidRPr="006225E3">
        <w:t xml:space="preserve">Good things and kindnesses will follow after me all the days of my life, </w:t>
      </w:r>
    </w:p>
    <w:p w14:paraId="4C2373C0" w14:textId="77777777" w:rsidR="009301F5" w:rsidRPr="006225E3" w:rsidRDefault="009301F5" w:rsidP="005A40CD">
      <w:pPr>
        <w:spacing w:after="0" w:line="240" w:lineRule="auto"/>
        <w:ind w:left="720" w:right="720"/>
        <w:jc w:val="both"/>
      </w:pPr>
      <w:r w:rsidRPr="006225E3">
        <w:t>And throughout my life I will return to the house of the Lord.</w:t>
      </w:r>
    </w:p>
    <w:p w14:paraId="0CDB5C9D" w14:textId="77777777" w:rsidR="005D400A" w:rsidRPr="006225E3" w:rsidRDefault="005D400A" w:rsidP="006225E3">
      <w:pPr>
        <w:spacing w:after="0" w:line="240" w:lineRule="auto"/>
      </w:pPr>
    </w:p>
    <w:p w14:paraId="6872F6B2" w14:textId="77777777" w:rsidR="00073530" w:rsidRPr="006225E3" w:rsidRDefault="00073530" w:rsidP="00CF7691">
      <w:pPr>
        <w:spacing w:after="0" w:line="240" w:lineRule="auto"/>
        <w:jc w:val="both"/>
      </w:pPr>
      <w:r w:rsidRPr="006225E3">
        <w:t>Take a deep breath.</w:t>
      </w:r>
    </w:p>
    <w:p w14:paraId="1D6F0420" w14:textId="77777777" w:rsidR="004B1361" w:rsidRPr="006225E3" w:rsidRDefault="004B1361" w:rsidP="00CF7691">
      <w:pPr>
        <w:spacing w:after="0" w:line="240" w:lineRule="auto"/>
        <w:jc w:val="both"/>
      </w:pPr>
    </w:p>
    <w:p w14:paraId="46FE03F6" w14:textId="55DE9186" w:rsidR="006D76AC" w:rsidRPr="006225E3" w:rsidRDefault="008D7B23" w:rsidP="00CF7691">
      <w:pPr>
        <w:spacing w:after="0" w:line="240" w:lineRule="auto"/>
        <w:jc w:val="both"/>
      </w:pPr>
      <w:r w:rsidRPr="006225E3">
        <w:t xml:space="preserve">Most of us have heard that </w:t>
      </w:r>
      <w:r w:rsidR="00D13BEC" w:rsidRPr="006225E3">
        <w:t xml:space="preserve">the Lord prepares a table before us </w:t>
      </w:r>
      <w:r w:rsidR="009C7F39" w:rsidRPr="006225E3">
        <w:rPr>
          <w:i/>
        </w:rPr>
        <w:t>in the presence of enemies</w:t>
      </w:r>
      <w:r w:rsidR="009C7F39" w:rsidRPr="006225E3">
        <w:t>.</w:t>
      </w:r>
      <w:r w:rsidR="00857916" w:rsidRPr="006225E3">
        <w:t xml:space="preserve"> </w:t>
      </w:r>
      <w:r w:rsidR="00FF52EF" w:rsidRPr="006225E3">
        <w:t>According</w:t>
      </w:r>
      <w:r w:rsidRPr="006225E3">
        <w:t xml:space="preserve"> to Strong’s </w:t>
      </w:r>
      <w:r w:rsidR="00411B88" w:rsidRPr="006225E3">
        <w:t>C</w:t>
      </w:r>
      <w:r w:rsidRPr="006225E3">
        <w:t>oncordance</w:t>
      </w:r>
      <w:r w:rsidR="009C7F39" w:rsidRPr="006225E3">
        <w:t>,</w:t>
      </w:r>
      <w:r w:rsidRPr="006225E3">
        <w:t xml:space="preserve"> </w:t>
      </w:r>
      <w:r w:rsidR="00857916" w:rsidRPr="006225E3">
        <w:t xml:space="preserve">the Hebrew </w:t>
      </w:r>
      <w:r w:rsidRPr="006225E3">
        <w:t xml:space="preserve">word for enemies also </w:t>
      </w:r>
      <w:r w:rsidR="00440D57" w:rsidRPr="006225E3">
        <w:t>means</w:t>
      </w:r>
      <w:r w:rsidRPr="006225E3">
        <w:t xml:space="preserve"> a narrow place, or a</w:t>
      </w:r>
      <w:r w:rsidR="007253FB" w:rsidRPr="006225E3">
        <w:t xml:space="preserve"> binding, as in being tied up. </w:t>
      </w:r>
      <w:r w:rsidRPr="006225E3">
        <w:t xml:space="preserve">There is a sense of distress and limitation </w:t>
      </w:r>
      <w:r w:rsidR="00965FDB" w:rsidRPr="006225E3">
        <w:t xml:space="preserve">as in </w:t>
      </w:r>
      <w:r w:rsidRPr="006225E3">
        <w:t xml:space="preserve">a </w:t>
      </w:r>
      <w:r w:rsidR="00395F12" w:rsidRPr="006225E3">
        <w:t xml:space="preserve">besieged </w:t>
      </w:r>
      <w:r w:rsidRPr="006225E3">
        <w:t>cit</w:t>
      </w:r>
      <w:r w:rsidR="007253FB" w:rsidRPr="006225E3">
        <w:t xml:space="preserve">y. </w:t>
      </w:r>
      <w:r w:rsidR="00B92B9F" w:rsidRPr="006225E3">
        <w:t>To</w:t>
      </w:r>
      <w:r w:rsidR="00F2076D" w:rsidRPr="006225E3">
        <w:t xml:space="preserve"> give you a more thorough understanding of this psalm</w:t>
      </w:r>
      <w:r w:rsidR="00AB1035" w:rsidRPr="006225E3">
        <w:t>,</w:t>
      </w:r>
      <w:r w:rsidRPr="006225E3">
        <w:t xml:space="preserve"> I have conveyed this idea </w:t>
      </w:r>
      <w:r w:rsidR="00857916" w:rsidRPr="006225E3">
        <w:t>of restriction by using</w:t>
      </w:r>
      <w:r w:rsidR="007253FB" w:rsidRPr="006225E3">
        <w:t xml:space="preserve"> the word </w:t>
      </w:r>
      <w:r w:rsidR="007253FB" w:rsidRPr="006225E3">
        <w:rPr>
          <w:i/>
        </w:rPr>
        <w:t>limitations</w:t>
      </w:r>
      <w:r w:rsidR="00D611D7" w:rsidRPr="006225E3">
        <w:t xml:space="preserve">. </w:t>
      </w:r>
      <w:r w:rsidR="00F2076D" w:rsidRPr="006225E3">
        <w:t>W</w:t>
      </w:r>
      <w:r w:rsidR="005347C6" w:rsidRPr="006225E3">
        <w:t>h</w:t>
      </w:r>
      <w:r w:rsidR="00F2076D" w:rsidRPr="006225E3">
        <w:t>en we meet with limitations, we often feel distressed</w:t>
      </w:r>
      <w:r w:rsidR="00F83336" w:rsidRPr="006225E3">
        <w:t>,</w:t>
      </w:r>
      <w:r w:rsidR="00F2076D" w:rsidRPr="006225E3">
        <w:t xml:space="preserve"> or under siege</w:t>
      </w:r>
      <w:r w:rsidR="00F83336" w:rsidRPr="006225E3">
        <w:t>,</w:t>
      </w:r>
      <w:r w:rsidR="00F2076D" w:rsidRPr="006225E3">
        <w:t xml:space="preserve"> because </w:t>
      </w:r>
      <w:r w:rsidR="00440D57" w:rsidRPr="006225E3">
        <w:t xml:space="preserve">we perceive </w:t>
      </w:r>
      <w:r w:rsidR="00F2076D" w:rsidRPr="006225E3">
        <w:t xml:space="preserve">these </w:t>
      </w:r>
      <w:r w:rsidR="005347C6" w:rsidRPr="006225E3">
        <w:t>limitations</w:t>
      </w:r>
      <w:r w:rsidR="00F2076D" w:rsidRPr="006225E3">
        <w:t xml:space="preserve"> </w:t>
      </w:r>
      <w:r w:rsidR="00F905DF" w:rsidRPr="006225E3">
        <w:t xml:space="preserve">as obstacles to our happiness and </w:t>
      </w:r>
      <w:r w:rsidR="00440D57" w:rsidRPr="006225E3">
        <w:t>satisfaction</w:t>
      </w:r>
      <w:r w:rsidR="00F2076D" w:rsidRPr="006225E3">
        <w:t>.</w:t>
      </w:r>
      <w:r w:rsidR="005347C6" w:rsidRPr="006225E3">
        <w:t xml:space="preserve"> </w:t>
      </w:r>
      <w:r w:rsidR="009301F5" w:rsidRPr="006225E3">
        <w:t xml:space="preserve">Let’s listen </w:t>
      </w:r>
      <w:r w:rsidR="005D400A" w:rsidRPr="006225E3">
        <w:t xml:space="preserve">again </w:t>
      </w:r>
      <w:r w:rsidR="009301F5" w:rsidRPr="006225E3">
        <w:t xml:space="preserve">to verse 5 </w:t>
      </w:r>
      <w:r w:rsidR="00440D57" w:rsidRPr="006225E3">
        <w:t>in my translation</w:t>
      </w:r>
      <w:r w:rsidR="009301F5" w:rsidRPr="006225E3">
        <w:t>:</w:t>
      </w:r>
      <w:r w:rsidR="00822EEE" w:rsidRPr="006225E3">
        <w:t xml:space="preserve"> </w:t>
      </w:r>
      <w:r w:rsidR="0003225D" w:rsidRPr="006225E3">
        <w:rPr>
          <w:i/>
        </w:rPr>
        <w:t>You set in order</w:t>
      </w:r>
      <w:r w:rsidR="00E72369" w:rsidRPr="006225E3">
        <w:rPr>
          <w:i/>
        </w:rPr>
        <w:t xml:space="preserve"> before me</w:t>
      </w:r>
      <w:r w:rsidR="0003225D" w:rsidRPr="006225E3">
        <w:rPr>
          <w:i/>
        </w:rPr>
        <w:t xml:space="preserve"> a table with my particular limitations.</w:t>
      </w:r>
      <w:r w:rsidR="000368BA" w:rsidRPr="006225E3">
        <w:rPr>
          <w:i/>
        </w:rPr>
        <w:t xml:space="preserve"> (Repeat) </w:t>
      </w:r>
      <w:r w:rsidR="00073530" w:rsidRPr="006225E3">
        <w:t>Your</w:t>
      </w:r>
      <w:r w:rsidR="0003225D" w:rsidRPr="006225E3">
        <w:t xml:space="preserve"> table is set with limitations that are </w:t>
      </w:r>
      <w:r w:rsidR="00A72BF2" w:rsidRPr="006225E3">
        <w:t xml:space="preserve">uniquely </w:t>
      </w:r>
      <w:r w:rsidR="000368BA" w:rsidRPr="006225E3">
        <w:t>y</w:t>
      </w:r>
      <w:r w:rsidR="0003225D" w:rsidRPr="006225E3">
        <w:t xml:space="preserve">ours. </w:t>
      </w:r>
      <w:r w:rsidRPr="006225E3">
        <w:t xml:space="preserve">They are part of the abundance that is promised to </w:t>
      </w:r>
      <w:r w:rsidR="006D76AC" w:rsidRPr="006225E3">
        <w:t>you</w:t>
      </w:r>
      <w:r w:rsidRPr="006225E3">
        <w:t xml:space="preserve"> through the picture of th</w:t>
      </w:r>
      <w:r w:rsidR="007253FB" w:rsidRPr="006225E3">
        <w:t xml:space="preserve">e oil and the </w:t>
      </w:r>
      <w:r w:rsidR="00874769" w:rsidRPr="006225E3">
        <w:t>cup that overflows</w:t>
      </w:r>
      <w:r w:rsidR="007253FB" w:rsidRPr="006225E3">
        <w:t>.</w:t>
      </w:r>
      <w:r w:rsidR="005663D0" w:rsidRPr="006225E3">
        <w:t xml:space="preserve"> </w:t>
      </w:r>
      <w:r w:rsidR="00073530" w:rsidRPr="006225E3">
        <w:t xml:space="preserve">How can that be? </w:t>
      </w:r>
    </w:p>
    <w:p w14:paraId="33A8B21A" w14:textId="164EBBB6" w:rsidR="007C006D" w:rsidRPr="006225E3" w:rsidRDefault="007C006D" w:rsidP="007C006D">
      <w:pPr>
        <w:spacing w:after="0" w:line="240" w:lineRule="auto"/>
        <w:jc w:val="both"/>
      </w:pPr>
      <w:r w:rsidRPr="006225E3">
        <w:lastRenderedPageBreak/>
        <w:t xml:space="preserve">Real limitations protect us. The Shepherd knows what we can handle at our present stage of development, and He uses real limitations to help protect us from what we cannot handle. </w:t>
      </w:r>
      <w:bookmarkStart w:id="26" w:name="_Hlk141871116"/>
      <w:r w:rsidRPr="006225E3">
        <w:t xml:space="preserve">When we mindfully accept what </w:t>
      </w:r>
      <w:r w:rsidRPr="006225E3">
        <w:rPr>
          <w:i/>
          <w:iCs/>
        </w:rPr>
        <w:t>is</w:t>
      </w:r>
      <w:r w:rsidRPr="006225E3">
        <w:t xml:space="preserve">, and courageously sit at the table ordered for </w:t>
      </w:r>
      <w:r w:rsidRPr="006225E3">
        <w:rPr>
          <w:i/>
          <w:iCs/>
        </w:rPr>
        <w:t>us</w:t>
      </w:r>
      <w:r w:rsidRPr="006225E3">
        <w:t xml:space="preserve">, our limitations become part of our strategy rather than the focus of our judgments. </w:t>
      </w:r>
      <w:bookmarkStart w:id="27" w:name="_Hlk141945257"/>
      <w:r w:rsidRPr="006225E3">
        <w:t>This oriented submission to reality invites us to work creatively within our limitations and discover our great potential.</w:t>
      </w:r>
      <w:r w:rsidRPr="006225E3">
        <w:rPr>
          <w:rStyle w:val="EndnoteReference"/>
        </w:rPr>
        <w:endnoteReference w:id="6"/>
      </w:r>
      <w:bookmarkEnd w:id="26"/>
      <w:bookmarkEnd w:id="27"/>
    </w:p>
    <w:p w14:paraId="69C55C52" w14:textId="77777777" w:rsidR="007C006D" w:rsidRPr="006225E3" w:rsidRDefault="007C006D" w:rsidP="007C006D">
      <w:pPr>
        <w:spacing w:after="0" w:line="240" w:lineRule="auto"/>
        <w:jc w:val="both"/>
        <w:rPr>
          <w:color w:val="7030A0"/>
        </w:rPr>
      </w:pPr>
    </w:p>
    <w:p w14:paraId="53739D90" w14:textId="7170110B" w:rsidR="007C006D" w:rsidRPr="006225E3" w:rsidRDefault="00767591" w:rsidP="007C006D">
      <w:pPr>
        <w:spacing w:after="0" w:line="240" w:lineRule="auto"/>
        <w:jc w:val="both"/>
      </w:pPr>
      <w:bookmarkStart w:id="28" w:name="_Hlk141871135"/>
      <w:r w:rsidRPr="006225E3">
        <w:t>In misorientation, however, we can rarely imagine this potential.</w:t>
      </w:r>
      <w:r w:rsidR="007C006D" w:rsidRPr="006225E3">
        <w:t xml:space="preserve"> We lose sight of what could be and, in our egocentric judgment, become fixated on what </w:t>
      </w:r>
      <w:r w:rsidR="007C006D" w:rsidRPr="006225E3">
        <w:rPr>
          <w:i/>
          <w:iCs/>
        </w:rPr>
        <w:t>should be</w:t>
      </w:r>
      <w:r w:rsidR="007C006D" w:rsidRPr="006225E3">
        <w:t xml:space="preserve">. </w:t>
      </w:r>
      <w:bookmarkEnd w:id="28"/>
      <w:r w:rsidR="007C006D" w:rsidRPr="006225E3">
        <w:t>Our resentment and discontent cripple and blind us, and in the midst of our struggles we cannot see or access God’s guidance and gifts. We gaze with admiration and wrath at the tables around us and feel cheated and inadequate. Our neurotic pride is in agony, and we rail against the unfairness of not having what others have. We imagine that if we could pick and possess the qualities we covet on the tables of others, we would be able to fulfill our imagined and idealized glory, ease our anxiety about our value, our roles, and our self-worth, and gain the trappings that would finally make us feel superior and special. In our self-hate, we loathe our real glory, the glory that God intends for us, and we resist any invitation to discover what our limitations might be offering. We fall into the snare of judging the table set before us and then find ourselves full of envy, resentment, and ingratitude.</w:t>
      </w:r>
      <w:r w:rsidR="007C006D" w:rsidRPr="006225E3">
        <w:rPr>
          <w:rStyle w:val="EndnoteReference"/>
        </w:rPr>
        <w:endnoteReference w:id="7"/>
      </w:r>
    </w:p>
    <w:p w14:paraId="15708D1C" w14:textId="77777777" w:rsidR="007C006D" w:rsidRPr="006225E3" w:rsidRDefault="007C006D" w:rsidP="007C006D">
      <w:pPr>
        <w:spacing w:after="0" w:line="240" w:lineRule="auto"/>
        <w:jc w:val="both"/>
      </w:pPr>
    </w:p>
    <w:p w14:paraId="19E21EF3" w14:textId="47B54FF2" w:rsidR="007C006D" w:rsidRPr="006225E3" w:rsidRDefault="007C006D" w:rsidP="007C006D">
      <w:pPr>
        <w:spacing w:after="0" w:line="240" w:lineRule="auto"/>
        <w:jc w:val="both"/>
      </w:pPr>
      <w:r w:rsidRPr="006225E3">
        <w:t xml:space="preserve">When we gaze at the tables </w:t>
      </w:r>
      <w:r w:rsidR="003C469B" w:rsidRPr="006225E3">
        <w:t>of others</w:t>
      </w:r>
      <w:r w:rsidRPr="006225E3">
        <w:t xml:space="preserve">, coveting </w:t>
      </w:r>
      <w:r w:rsidR="003C469B" w:rsidRPr="006225E3">
        <w:t>their</w:t>
      </w:r>
      <w:r w:rsidRPr="006225E3">
        <w:t xml:space="preserve"> supposed benefits, our envy prevents us from recognizing that those tables are also full of limitations. This inability to recognize and accept the limitations of others </w:t>
      </w:r>
      <w:r w:rsidR="003C469B" w:rsidRPr="006225E3">
        <w:t>reflects</w:t>
      </w:r>
      <w:r w:rsidRPr="006225E3">
        <w:t xml:space="preserve"> </w:t>
      </w:r>
      <w:r w:rsidR="003C469B" w:rsidRPr="006225E3">
        <w:t>our</w:t>
      </w:r>
      <w:r w:rsidRPr="006225E3">
        <w:t xml:space="preserve"> inability to accept our own limitations. It is so much easier to envy than to accept, submit, and train. If we could learn to honor our real limitations and accept them as part of God’s design, we would be able to respect the limitations of others; we would have the courage to invest and support rather than coerce, steal, or compete. What might be the outcome if when faced with the limitations </w:t>
      </w:r>
      <w:r w:rsidRPr="00B85B60">
        <w:t xml:space="preserve">of </w:t>
      </w:r>
      <w:r w:rsidRPr="00BE1765">
        <w:t>others</w:t>
      </w:r>
      <w:r w:rsidR="00721A1F" w:rsidRPr="00BE1765">
        <w:t>,</w:t>
      </w:r>
      <w:r w:rsidRPr="00BE1765">
        <w:t xml:space="preserve"> w</w:t>
      </w:r>
      <w:r w:rsidRPr="00B85B60">
        <w:t>e</w:t>
      </w:r>
      <w:r w:rsidRPr="006225E3">
        <w:t xml:space="preserve"> offered the acceptance, interest, compassion, and gratitude that we would hope to receive? </w:t>
      </w:r>
    </w:p>
    <w:p w14:paraId="12CA1776" w14:textId="77777777" w:rsidR="007C006D" w:rsidRPr="006225E3" w:rsidRDefault="007C006D" w:rsidP="007C006D">
      <w:pPr>
        <w:spacing w:after="0" w:line="240" w:lineRule="auto"/>
        <w:jc w:val="both"/>
      </w:pPr>
    </w:p>
    <w:p w14:paraId="6DF2D2C5" w14:textId="3F64A202" w:rsidR="007C006D" w:rsidRPr="006225E3" w:rsidRDefault="007C006D" w:rsidP="007C006D">
      <w:pPr>
        <w:spacing w:after="0" w:line="240" w:lineRule="auto"/>
        <w:jc w:val="both"/>
      </w:pPr>
      <w:r w:rsidRPr="006225E3">
        <w:t xml:space="preserve">How do we learn to recognize our real limitations designed for us by our Creator? We start by acknowledging that everyone’s resources are limited, including our own. When we approach the end of those resources, we begin to suffer. This suffering indicates that we have met a limitation. Real limitations remind us that we are not gods with inexhaustible possibilities. </w:t>
      </w:r>
      <w:r w:rsidR="003C469B" w:rsidRPr="006225E3">
        <w:t>They</w:t>
      </w:r>
      <w:r w:rsidRPr="006225E3">
        <w:t xml:space="preserve"> </w:t>
      </w:r>
      <w:r w:rsidR="00C911F3" w:rsidRPr="006225E3">
        <w:t>are an indication</w:t>
      </w:r>
      <w:r w:rsidRPr="006225E3">
        <w:t xml:space="preserve"> that we need help or that our thinking and choices have taken us into misorientation. It is often painful to accept that we are not what we imagine we should be, or could be</w:t>
      </w:r>
      <w:r w:rsidR="00C911F3" w:rsidRPr="006225E3">
        <w:t>,</w:t>
      </w:r>
      <w:r w:rsidRPr="006225E3">
        <w:t xml:space="preserve"> but are just creatures learning to respect the limitations of a material existence. </w:t>
      </w:r>
    </w:p>
    <w:p w14:paraId="54204467" w14:textId="77777777" w:rsidR="007C006D" w:rsidRPr="006225E3" w:rsidRDefault="007C006D" w:rsidP="007C006D">
      <w:pPr>
        <w:spacing w:after="0" w:line="240" w:lineRule="auto"/>
        <w:jc w:val="both"/>
      </w:pPr>
    </w:p>
    <w:p w14:paraId="178CC5A8" w14:textId="389F2DB9" w:rsidR="007C006D" w:rsidRPr="006225E3" w:rsidRDefault="007C006D" w:rsidP="007C006D">
      <w:pPr>
        <w:spacing w:after="0" w:line="240" w:lineRule="auto"/>
        <w:jc w:val="both"/>
      </w:pPr>
      <w:r w:rsidRPr="006225E3">
        <w:t>All human beings are material creatures that need to sleep, breathe, eat and eliminate, work and rest</w:t>
      </w:r>
      <w:r w:rsidR="00B92B9F" w:rsidRPr="006225E3">
        <w:t xml:space="preserve">; </w:t>
      </w:r>
      <w:r w:rsidRPr="006225E3">
        <w:t xml:space="preserve">and if you want to stay healthy, you need to do basic things like brush your teeth and </w:t>
      </w:r>
      <w:r w:rsidR="00C911F3" w:rsidRPr="006225E3">
        <w:t>take care of your body</w:t>
      </w:r>
      <w:r w:rsidRPr="006225E3">
        <w:t xml:space="preserve">. You must also learn to live in a community and honor the boundaries that defend its values. All of these </w:t>
      </w:r>
      <w:r w:rsidR="00B92B9F" w:rsidRPr="006225E3">
        <w:t xml:space="preserve">necessities </w:t>
      </w:r>
      <w:r w:rsidRPr="006225E3">
        <w:t>are real limitations. Our pride system</w:t>
      </w:r>
      <w:r w:rsidR="00B92B9F" w:rsidRPr="006225E3">
        <w:t>, however,</w:t>
      </w:r>
      <w:r w:rsidRPr="006225E3">
        <w:t xml:space="preserve"> hates material limitations because they undermine the Idol’s search for glory. It is intolerable for us to admit that our illusions about who we are and what we can accomplish are simply neurotic ambition, </w:t>
      </w:r>
      <w:r w:rsidR="00C911F3" w:rsidRPr="006225E3">
        <w:t>and</w:t>
      </w:r>
      <w:r w:rsidR="00340F71" w:rsidRPr="006225E3">
        <w:t>—</w:t>
      </w:r>
      <w:r w:rsidR="00AC451B" w:rsidRPr="006225E3">
        <w:t>to our great detriment</w:t>
      </w:r>
      <w:r w:rsidR="00340F71" w:rsidRPr="006225E3">
        <w:t>—</w:t>
      </w:r>
      <w:r w:rsidR="00AC451B" w:rsidRPr="006225E3">
        <w:t>we</w:t>
      </w:r>
      <w:r w:rsidRPr="006225E3">
        <w:t xml:space="preserve"> refuse to let </w:t>
      </w:r>
      <w:r w:rsidR="00340F71" w:rsidRPr="006225E3">
        <w:t>those</w:t>
      </w:r>
      <w:r w:rsidR="00AC451B" w:rsidRPr="006225E3">
        <w:t xml:space="preserve"> illusions</w:t>
      </w:r>
      <w:r w:rsidRPr="006225E3">
        <w:t xml:space="preserve"> go. This refusal creates confusion about our real limitations and interferes with the development of our True Self. </w:t>
      </w:r>
    </w:p>
    <w:p w14:paraId="14AF04A9" w14:textId="77777777" w:rsidR="007C006D" w:rsidRPr="006225E3" w:rsidRDefault="007C006D" w:rsidP="007C006D">
      <w:pPr>
        <w:spacing w:after="0" w:line="240" w:lineRule="auto"/>
        <w:jc w:val="both"/>
      </w:pPr>
    </w:p>
    <w:p w14:paraId="7EA1484E" w14:textId="55DAB3DA" w:rsidR="007C006D" w:rsidRPr="006225E3" w:rsidRDefault="007C006D" w:rsidP="007C006D">
      <w:pPr>
        <w:spacing w:after="0" w:line="240" w:lineRule="auto"/>
        <w:jc w:val="both"/>
      </w:pPr>
      <w:r w:rsidRPr="006225E3">
        <w:t xml:space="preserve">Our individual design presents real limitations, such as the natural limitations inherent in being male or female or living in </w:t>
      </w:r>
      <w:r w:rsidR="00C911F3" w:rsidRPr="006225E3">
        <w:t>light</w:t>
      </w:r>
      <w:r w:rsidRPr="006225E3">
        <w:t xml:space="preserve"> skin or </w:t>
      </w:r>
      <w:r w:rsidR="00C911F3" w:rsidRPr="006225E3">
        <w:t>dark</w:t>
      </w:r>
      <w:r w:rsidRPr="006225E3">
        <w:t xml:space="preserve"> skin. Your energetic matrix in the creation, your mental capacities, your health, and your genetic heritage also present real limitations. These limitations are readily apparent when your observation isn’t clouded by your pride system’s preoccupation with what </w:t>
      </w:r>
      <w:r w:rsidRPr="006225E3">
        <w:rPr>
          <w:i/>
          <w:iCs/>
        </w:rPr>
        <w:t>should be</w:t>
      </w:r>
      <w:r w:rsidRPr="006225E3">
        <w:t xml:space="preserve">. Design </w:t>
      </w:r>
      <w:r w:rsidRPr="006225E3">
        <w:lastRenderedPageBreak/>
        <w:t xml:space="preserve">limitations are not who you are, however; they are simply on your table and presented to you as opportunities for training. As you work with these limitations, they are eventually woven into your mission. Design limitations train and prepare you, but they </w:t>
      </w:r>
      <w:r w:rsidR="00482714" w:rsidRPr="006225E3">
        <w:t>do not define you</w:t>
      </w:r>
      <w:r w:rsidRPr="006225E3">
        <w:t>. When you begin to discover and honor the limitations of</w:t>
      </w:r>
      <w:r w:rsidRPr="006225E3">
        <w:rPr>
          <w:i/>
          <w:iCs/>
        </w:rPr>
        <w:t xml:space="preserve"> </w:t>
      </w:r>
      <w:r w:rsidRPr="006225E3">
        <w:t xml:space="preserve">your material existence, you will be much closer to the reality of </w:t>
      </w:r>
      <w:r w:rsidR="00C911F3" w:rsidRPr="006225E3">
        <w:t>who you are</w:t>
      </w:r>
      <w:r w:rsidR="00340F71" w:rsidRPr="006225E3">
        <w:t>—</w:t>
      </w:r>
      <w:r w:rsidRPr="006225E3">
        <w:t>a child of God training your True Self to be an heir of His kingdom.</w:t>
      </w:r>
      <w:r w:rsidR="00482714" w:rsidRPr="006225E3">
        <w:t xml:space="preserve"> </w:t>
      </w:r>
    </w:p>
    <w:p w14:paraId="0C5FE714" w14:textId="77777777" w:rsidR="007C006D" w:rsidRPr="006225E3" w:rsidRDefault="007C006D" w:rsidP="007C006D">
      <w:pPr>
        <w:spacing w:after="0" w:line="240" w:lineRule="auto"/>
        <w:jc w:val="both"/>
      </w:pPr>
    </w:p>
    <w:p w14:paraId="56309ECA" w14:textId="2D3D9CF9" w:rsidR="007C006D" w:rsidRPr="006225E3" w:rsidRDefault="007C006D" w:rsidP="007C006D">
      <w:pPr>
        <w:spacing w:after="0" w:line="240" w:lineRule="auto"/>
        <w:jc w:val="both"/>
      </w:pPr>
      <w:r w:rsidRPr="006225E3">
        <w:t>There are also limitations of training, education, geography, language, and culture. These are limitations that are imposed on us</w:t>
      </w:r>
      <w:r w:rsidR="00662C3C" w:rsidRPr="006225E3">
        <w:t xml:space="preserve">; they are not </w:t>
      </w:r>
      <w:r w:rsidRPr="006225E3">
        <w:t>part of our design. Many of these limitations can be stretched or changed, but this work is very difficult because we have to give up our pride system. In order to do that, we will need strong CORE muscles and the courage to make productive but heart-rending choices. For example, if I wish to change the patterns that I learned when growing up, I must choose to look deeply at my hurt, rage, and fear and then follow a protocol that will help me retrain my old habits of thinking, feeling, and behaving. It is hard and scary work! Self-hate will stalk me at every turn, but through the process of training I will discover the truth about my limitations</w:t>
      </w:r>
      <w:r w:rsidR="00340F71" w:rsidRPr="006225E3">
        <w:t xml:space="preserve">, </w:t>
      </w:r>
      <w:r w:rsidRPr="006225E3">
        <w:t xml:space="preserve">what can or cannot be changed and what no longer works for me. </w:t>
      </w:r>
    </w:p>
    <w:p w14:paraId="224891E3" w14:textId="77777777" w:rsidR="007C006D" w:rsidRPr="006225E3" w:rsidRDefault="007C006D" w:rsidP="007C006D">
      <w:pPr>
        <w:spacing w:after="0" w:line="240" w:lineRule="auto"/>
        <w:jc w:val="both"/>
      </w:pPr>
    </w:p>
    <w:p w14:paraId="55117786" w14:textId="7AC7D20B" w:rsidR="007C006D" w:rsidRPr="006225E3" w:rsidRDefault="007C006D" w:rsidP="007C006D">
      <w:pPr>
        <w:spacing w:after="0" w:line="240" w:lineRule="auto"/>
        <w:jc w:val="both"/>
      </w:pPr>
      <w:r w:rsidRPr="006225E3">
        <w:t xml:space="preserve">Real limitations are easy to recognize when we try new things or make new efforts. If we find that our efforts are not sustainable, we have run into a real or current limitation. These limitations often indicate that </w:t>
      </w:r>
      <w:r w:rsidR="00BE1765">
        <w:t xml:space="preserve">either </w:t>
      </w:r>
      <w:r w:rsidRPr="006225E3">
        <w:t xml:space="preserve">we are trying to do something </w:t>
      </w:r>
      <w:r w:rsidR="00BE1765">
        <w:t>outside the</w:t>
      </w:r>
      <w:r w:rsidRPr="006225E3">
        <w:t xml:space="preserve"> flow </w:t>
      </w:r>
      <w:r w:rsidR="00BE1765">
        <w:t>of</w:t>
      </w:r>
      <w:r w:rsidR="00BE1765" w:rsidRPr="006225E3">
        <w:t xml:space="preserve"> </w:t>
      </w:r>
      <w:r w:rsidRPr="006225E3">
        <w:t xml:space="preserve">our design or we have not yet trained hard enough to stretch </w:t>
      </w:r>
      <w:r w:rsidR="00721A1F">
        <w:t>a</w:t>
      </w:r>
      <w:r w:rsidRPr="006225E3">
        <w:t xml:space="preserve"> particular limitation. When we come up against these impediments, we can stop, pray, and reconsider our training; we can slow down, break the training process into smaller steps, and work toward orientation and humility. A careful approach to each limitation prepares our soul for its next leap forward. Every new effort will feel uncomfortable for a time, so be prepared to get up, fall down, get up, try again—and</w:t>
      </w:r>
      <w:r w:rsidR="00340F71" w:rsidRPr="006225E3">
        <w:t xml:space="preserve"> </w:t>
      </w:r>
      <w:r w:rsidRPr="006225E3">
        <w:t xml:space="preserve">discover what is possible. </w:t>
      </w:r>
    </w:p>
    <w:p w14:paraId="0C89EA07" w14:textId="77777777" w:rsidR="00C06411" w:rsidRPr="006225E3" w:rsidRDefault="00C06411" w:rsidP="00CF7691">
      <w:pPr>
        <w:spacing w:after="0" w:line="240" w:lineRule="auto"/>
        <w:jc w:val="both"/>
      </w:pPr>
    </w:p>
    <w:p w14:paraId="75083867" w14:textId="77777777" w:rsidR="002B6D85" w:rsidRPr="006225E3" w:rsidRDefault="00303B8C" w:rsidP="00CF7691">
      <w:pPr>
        <w:spacing w:after="0" w:line="240" w:lineRule="auto"/>
        <w:jc w:val="both"/>
      </w:pPr>
      <w:r w:rsidRPr="006225E3">
        <w:t>T</w:t>
      </w:r>
      <w:r w:rsidR="008D7B23" w:rsidRPr="006225E3">
        <w:t>he promise that goodness and kindness</w:t>
      </w:r>
      <w:r w:rsidR="00E23D2D" w:rsidRPr="006225E3">
        <w:t>es</w:t>
      </w:r>
      <w:r w:rsidR="008D7B23" w:rsidRPr="006225E3">
        <w:t xml:space="preserve"> will follow us and that our home is with the Lord our Shepherd</w:t>
      </w:r>
      <w:r w:rsidR="007253FB" w:rsidRPr="006225E3">
        <w:t xml:space="preserve"> inspires us to courageously sit at our</w:t>
      </w:r>
      <w:r w:rsidR="00D11A43" w:rsidRPr="006225E3">
        <w:t xml:space="preserve"> own</w:t>
      </w:r>
      <w:r w:rsidR="007253FB" w:rsidRPr="006225E3">
        <w:t xml:space="preserve"> table and stop loo</w:t>
      </w:r>
      <w:r w:rsidRPr="006225E3">
        <w:t>k</w:t>
      </w:r>
      <w:r w:rsidR="007253FB" w:rsidRPr="006225E3">
        <w:t xml:space="preserve">ing around at other </w:t>
      </w:r>
      <w:r w:rsidRPr="006225E3">
        <w:t xml:space="preserve">tables. </w:t>
      </w:r>
    </w:p>
    <w:p w14:paraId="30A215CF" w14:textId="77777777" w:rsidR="002B6D85" w:rsidRPr="006225E3" w:rsidRDefault="002B6D85" w:rsidP="00CF7691">
      <w:pPr>
        <w:spacing w:after="0" w:line="240" w:lineRule="auto"/>
        <w:jc w:val="both"/>
      </w:pPr>
    </w:p>
    <w:p w14:paraId="21E3C89D" w14:textId="1B76D0D8" w:rsidR="005A41D6" w:rsidRPr="006225E3" w:rsidRDefault="008D7B23" w:rsidP="00CF7691">
      <w:pPr>
        <w:spacing w:after="0" w:line="240" w:lineRule="auto"/>
        <w:jc w:val="both"/>
      </w:pPr>
      <w:r w:rsidRPr="006225E3">
        <w:t>At th</w:t>
      </w:r>
      <w:r w:rsidR="001A7380" w:rsidRPr="006225E3">
        <w:t>i</w:t>
      </w:r>
      <w:r w:rsidR="00D11A43" w:rsidRPr="006225E3">
        <w:t>s point</w:t>
      </w:r>
      <w:r w:rsidR="00822EEE" w:rsidRPr="006225E3">
        <w:t>,</w:t>
      </w:r>
      <w:r w:rsidR="00D11A43" w:rsidRPr="006225E3">
        <w:t xml:space="preserve"> we </w:t>
      </w:r>
      <w:r w:rsidR="002B6D85" w:rsidRPr="006225E3">
        <w:t>might</w:t>
      </w:r>
      <w:r w:rsidR="00D11A43" w:rsidRPr="006225E3">
        <w:t xml:space="preserve"> ask ourselves</w:t>
      </w:r>
      <w:r w:rsidR="00822EEE" w:rsidRPr="006225E3">
        <w:t>:</w:t>
      </w:r>
      <w:r w:rsidR="005A41D6" w:rsidRPr="006225E3">
        <w:t xml:space="preserve"> </w:t>
      </w:r>
      <w:r w:rsidRPr="006225E3">
        <w:rPr>
          <w:i/>
        </w:rPr>
        <w:t>Do I want to leave a trail of goodness</w:t>
      </w:r>
      <w:r w:rsidR="001A7380" w:rsidRPr="006225E3">
        <w:rPr>
          <w:i/>
        </w:rPr>
        <w:t>,</w:t>
      </w:r>
      <w:r w:rsidR="00A768EF" w:rsidRPr="006225E3">
        <w:rPr>
          <w:i/>
        </w:rPr>
        <w:t xml:space="preserve"> health, and compassionate mercy</w:t>
      </w:r>
      <w:r w:rsidRPr="006225E3">
        <w:rPr>
          <w:i/>
        </w:rPr>
        <w:t xml:space="preserve"> behind me, or would I rather continue to work hard at actualizi</w:t>
      </w:r>
      <w:r w:rsidR="00303B8C" w:rsidRPr="006225E3">
        <w:rPr>
          <w:i/>
        </w:rPr>
        <w:t xml:space="preserve">ng my Idol Self? </w:t>
      </w:r>
      <w:bookmarkStart w:id="29" w:name="_Hlk39485716"/>
      <w:r w:rsidRPr="006225E3">
        <w:rPr>
          <w:i/>
        </w:rPr>
        <w:t>Do I want to</w:t>
      </w:r>
      <w:r w:rsidR="00B660A3" w:rsidRPr="006225E3">
        <w:rPr>
          <w:i/>
        </w:rPr>
        <w:t xml:space="preserve"> face the realit</w:t>
      </w:r>
      <w:r w:rsidR="001C1AA6" w:rsidRPr="006225E3">
        <w:rPr>
          <w:i/>
        </w:rPr>
        <w:t>ies</w:t>
      </w:r>
      <w:r w:rsidR="00B660A3" w:rsidRPr="006225E3">
        <w:rPr>
          <w:i/>
        </w:rPr>
        <w:t xml:space="preserve"> </w:t>
      </w:r>
      <w:r w:rsidR="002B6D85" w:rsidRPr="006225E3">
        <w:rPr>
          <w:i/>
        </w:rPr>
        <w:t>of my present situation</w:t>
      </w:r>
      <w:r w:rsidR="00B660A3" w:rsidRPr="006225E3">
        <w:rPr>
          <w:i/>
        </w:rPr>
        <w:t xml:space="preserve"> and</w:t>
      </w:r>
      <w:r w:rsidRPr="006225E3">
        <w:rPr>
          <w:i/>
        </w:rPr>
        <w:t xml:space="preserve"> </w:t>
      </w:r>
      <w:r w:rsidR="001C1AA6" w:rsidRPr="006225E3">
        <w:rPr>
          <w:i/>
        </w:rPr>
        <w:t>discover the potential</w:t>
      </w:r>
      <w:r w:rsidRPr="006225E3">
        <w:rPr>
          <w:i/>
        </w:rPr>
        <w:t xml:space="preserve"> of </w:t>
      </w:r>
      <w:r w:rsidR="00B660A3" w:rsidRPr="006225E3">
        <w:rPr>
          <w:i/>
        </w:rPr>
        <w:t>my particular challenges and strengths</w:t>
      </w:r>
      <w:r w:rsidR="00303B8C" w:rsidRPr="006225E3">
        <w:rPr>
          <w:i/>
        </w:rPr>
        <w:t>,</w:t>
      </w:r>
      <w:r w:rsidRPr="006225E3">
        <w:rPr>
          <w:i/>
        </w:rPr>
        <w:t xml:space="preserve"> </w:t>
      </w:r>
      <w:bookmarkEnd w:id="29"/>
      <w:r w:rsidRPr="006225E3">
        <w:rPr>
          <w:i/>
        </w:rPr>
        <w:t>or</w:t>
      </w:r>
      <w:r w:rsidR="0003225D" w:rsidRPr="006225E3">
        <w:rPr>
          <w:i/>
        </w:rPr>
        <w:t xml:space="preserve"> am I only interested in </w:t>
      </w:r>
      <w:r w:rsidR="00675A0E" w:rsidRPr="006225E3">
        <w:rPr>
          <w:i/>
        </w:rPr>
        <w:t>my judgment of how</w:t>
      </w:r>
      <w:r w:rsidR="00A72BF2" w:rsidRPr="006225E3">
        <w:rPr>
          <w:i/>
        </w:rPr>
        <w:t xml:space="preserve"> </w:t>
      </w:r>
      <w:r w:rsidRPr="006225E3">
        <w:rPr>
          <w:i/>
        </w:rPr>
        <w:t>things should be?</w:t>
      </w:r>
      <w:r w:rsidR="001A7380" w:rsidRPr="006225E3">
        <w:rPr>
          <w:i/>
        </w:rPr>
        <w:t xml:space="preserve"> Do I want to </w:t>
      </w:r>
      <w:r w:rsidR="002835D5" w:rsidRPr="006225E3">
        <w:rPr>
          <w:i/>
        </w:rPr>
        <w:t xml:space="preserve">lay </w:t>
      </w:r>
      <w:r w:rsidR="001A7380" w:rsidRPr="006225E3">
        <w:rPr>
          <w:i/>
        </w:rPr>
        <w:t xml:space="preserve">a trail of good that others can follow, or do I </w:t>
      </w:r>
      <w:r w:rsidR="0018010A" w:rsidRPr="006225E3">
        <w:rPr>
          <w:i/>
        </w:rPr>
        <w:t>want to keep chasing the tail of</w:t>
      </w:r>
      <w:r w:rsidR="001A7380" w:rsidRPr="006225E3">
        <w:rPr>
          <w:i/>
        </w:rPr>
        <w:t xml:space="preserve"> the Idol Self?</w:t>
      </w:r>
      <w:r w:rsidR="001A7380" w:rsidRPr="006225E3">
        <w:t xml:space="preserve"> </w:t>
      </w:r>
      <w:r w:rsidR="006E6FC8" w:rsidRPr="006225E3">
        <w:rPr>
          <w:i/>
        </w:rPr>
        <w:t>What do I</w:t>
      </w:r>
      <w:r w:rsidR="00303B8C" w:rsidRPr="006225E3">
        <w:rPr>
          <w:i/>
        </w:rPr>
        <w:t xml:space="preserve"> want?</w:t>
      </w:r>
      <w:r w:rsidRPr="006225E3">
        <w:t xml:space="preserve"> </w:t>
      </w:r>
    </w:p>
    <w:p w14:paraId="3A94001C" w14:textId="77777777" w:rsidR="005A41D6" w:rsidRPr="006225E3" w:rsidRDefault="005A41D6" w:rsidP="00CF7691">
      <w:pPr>
        <w:spacing w:after="0" w:line="240" w:lineRule="auto"/>
        <w:jc w:val="both"/>
      </w:pPr>
    </w:p>
    <w:p w14:paraId="5AD4FA2D" w14:textId="7003FE14" w:rsidR="008D7B23" w:rsidRPr="006225E3" w:rsidRDefault="00D611D7" w:rsidP="00CF7691">
      <w:pPr>
        <w:spacing w:after="0" w:line="240" w:lineRule="auto"/>
        <w:jc w:val="both"/>
      </w:pPr>
      <w:r w:rsidRPr="006225E3">
        <w:t>What do you want?</w:t>
      </w:r>
    </w:p>
    <w:p w14:paraId="378E7F8B" w14:textId="77777777" w:rsidR="00C06411" w:rsidRPr="006225E3" w:rsidRDefault="00C06411" w:rsidP="00CF7691">
      <w:pPr>
        <w:spacing w:after="0" w:line="240" w:lineRule="auto"/>
        <w:jc w:val="both"/>
      </w:pPr>
    </w:p>
    <w:p w14:paraId="70BFC040" w14:textId="77777777" w:rsidR="005A41D6" w:rsidRPr="006225E3" w:rsidRDefault="00C06411" w:rsidP="00CF7691">
      <w:pPr>
        <w:spacing w:after="0" w:line="240" w:lineRule="auto"/>
        <w:jc w:val="both"/>
      </w:pPr>
      <w:r w:rsidRPr="006225E3">
        <w:t>Our p</w:t>
      </w:r>
      <w:r w:rsidR="008D7B23" w:rsidRPr="006225E3">
        <w:t>rayer</w:t>
      </w:r>
      <w:r w:rsidRPr="006225E3">
        <w:t xml:space="preserve"> might go something like this</w:t>
      </w:r>
      <w:r w:rsidR="008D7B23" w:rsidRPr="006225E3">
        <w:t>:</w:t>
      </w:r>
      <w:r w:rsidR="005663D0" w:rsidRPr="006225E3">
        <w:t xml:space="preserve"> </w:t>
      </w:r>
    </w:p>
    <w:p w14:paraId="073F3F67" w14:textId="77777777" w:rsidR="005A41D6" w:rsidRPr="006225E3" w:rsidRDefault="005A41D6" w:rsidP="00CF7691">
      <w:pPr>
        <w:spacing w:after="0" w:line="240" w:lineRule="auto"/>
        <w:jc w:val="both"/>
      </w:pPr>
    </w:p>
    <w:p w14:paraId="2070187A" w14:textId="77777777" w:rsidR="008D7B23" w:rsidRPr="006225E3" w:rsidRDefault="00273FCB" w:rsidP="00CF7691">
      <w:pPr>
        <w:spacing w:after="0" w:line="240" w:lineRule="auto"/>
        <w:jc w:val="center"/>
        <w:rPr>
          <w:i/>
        </w:rPr>
      </w:pPr>
      <w:r w:rsidRPr="006225E3">
        <w:rPr>
          <w:i/>
        </w:rPr>
        <w:t xml:space="preserve">Shepherd, </w:t>
      </w:r>
      <w:r w:rsidR="008D7B23" w:rsidRPr="006225E3">
        <w:rPr>
          <w:i/>
        </w:rPr>
        <w:t xml:space="preserve">I want to leave </w:t>
      </w:r>
      <w:r w:rsidR="00375698" w:rsidRPr="006225E3">
        <w:rPr>
          <w:i/>
        </w:rPr>
        <w:t xml:space="preserve">behind me </w:t>
      </w:r>
      <w:r w:rsidR="008D7B23" w:rsidRPr="006225E3">
        <w:rPr>
          <w:i/>
        </w:rPr>
        <w:t xml:space="preserve">a trail </w:t>
      </w:r>
      <w:r w:rsidR="00303B8C" w:rsidRPr="006225E3">
        <w:rPr>
          <w:i/>
        </w:rPr>
        <w:t>of goo</w:t>
      </w:r>
      <w:r w:rsidRPr="006225E3">
        <w:rPr>
          <w:i/>
        </w:rPr>
        <w:t>dness and kindness</w:t>
      </w:r>
      <w:r w:rsidR="00E23D2D" w:rsidRPr="006225E3">
        <w:rPr>
          <w:i/>
        </w:rPr>
        <w:t xml:space="preserve">es. </w:t>
      </w:r>
      <w:r w:rsidR="008D7B23" w:rsidRPr="006225E3">
        <w:rPr>
          <w:i/>
        </w:rPr>
        <w:t>Help me make that happen.</w:t>
      </w:r>
      <w:r w:rsidR="008D7B23" w:rsidRPr="006225E3">
        <w:t xml:space="preserve"> </w:t>
      </w:r>
      <w:r w:rsidR="00D611D7" w:rsidRPr="006225E3">
        <w:rPr>
          <w:i/>
        </w:rPr>
        <w:t>(Repeat)</w:t>
      </w:r>
    </w:p>
    <w:p w14:paraId="0767D3CB" w14:textId="77777777" w:rsidR="006845AD" w:rsidRPr="006225E3" w:rsidRDefault="006845AD" w:rsidP="00CF7691">
      <w:pPr>
        <w:spacing w:after="0" w:line="240" w:lineRule="auto"/>
        <w:jc w:val="both"/>
        <w:rPr>
          <w:i/>
        </w:rPr>
      </w:pPr>
    </w:p>
    <w:p w14:paraId="3534D38F" w14:textId="77777777" w:rsidR="0026667E" w:rsidRPr="006225E3" w:rsidRDefault="0026667E" w:rsidP="00CF7691">
      <w:pPr>
        <w:spacing w:after="0" w:line="240" w:lineRule="auto"/>
        <w:jc w:val="both"/>
      </w:pPr>
      <w:r w:rsidRPr="006225E3">
        <w:t>Take a deep breath.</w:t>
      </w:r>
    </w:p>
    <w:p w14:paraId="46A4F35C" w14:textId="1FF38E8D" w:rsidR="009D0444" w:rsidRPr="006225E3" w:rsidRDefault="009D0444" w:rsidP="009D0444">
      <w:pPr>
        <w:spacing w:after="0" w:line="240" w:lineRule="auto"/>
        <w:jc w:val="both"/>
        <w:rPr>
          <w:rFonts w:cstheme="minorHAnsi"/>
          <w:i/>
          <w:color w:val="000000"/>
        </w:rPr>
      </w:pPr>
      <w:r w:rsidRPr="006225E3">
        <w:rPr>
          <w:rFonts w:cstheme="minorHAnsi"/>
          <w:i/>
          <w:color w:val="000000"/>
        </w:rPr>
        <w:t xml:space="preserve">(If time permits, ask, “Does anyone have comments or questions about </w:t>
      </w:r>
      <w:r w:rsidR="00313AE3" w:rsidRPr="006225E3">
        <w:rPr>
          <w:rFonts w:cstheme="minorHAnsi"/>
          <w:i/>
          <w:color w:val="000000"/>
        </w:rPr>
        <w:t xml:space="preserve">the </w:t>
      </w:r>
      <w:r w:rsidRPr="006225E3">
        <w:rPr>
          <w:rFonts w:cstheme="minorHAnsi"/>
          <w:i/>
          <w:color w:val="000000"/>
        </w:rPr>
        <w:t>Bible teaching?”)</w:t>
      </w:r>
    </w:p>
    <w:p w14:paraId="4118E52B" w14:textId="77777777" w:rsidR="008D7B23" w:rsidRPr="006225E3" w:rsidRDefault="008D7B23" w:rsidP="00CF7691">
      <w:pPr>
        <w:spacing w:after="0" w:line="240" w:lineRule="auto"/>
        <w:jc w:val="both"/>
      </w:pPr>
    </w:p>
    <w:p w14:paraId="731C66CE" w14:textId="77777777" w:rsidR="00285B9A" w:rsidRPr="006225E3" w:rsidRDefault="00C06411" w:rsidP="00CF7691">
      <w:pPr>
        <w:spacing w:after="0" w:line="240" w:lineRule="auto"/>
        <w:jc w:val="both"/>
        <w:rPr>
          <w:b/>
        </w:rPr>
      </w:pPr>
      <w:r w:rsidRPr="006225E3">
        <w:rPr>
          <w:b/>
        </w:rPr>
        <w:t>1:10</w:t>
      </w:r>
      <w:r w:rsidR="00285B9A" w:rsidRPr="006225E3">
        <w:rPr>
          <w:b/>
        </w:rPr>
        <w:t xml:space="preserve"> </w:t>
      </w:r>
      <w:r w:rsidR="00285B9A" w:rsidRPr="006225E3">
        <w:rPr>
          <w:b/>
        </w:rPr>
        <w:tab/>
        <w:t>INTEGRATION</w:t>
      </w:r>
    </w:p>
    <w:p w14:paraId="23A0D1EB" w14:textId="77777777" w:rsidR="006D76AC" w:rsidRPr="006225E3" w:rsidRDefault="006D76AC" w:rsidP="00CF7691">
      <w:pPr>
        <w:spacing w:after="0" w:line="240" w:lineRule="auto"/>
        <w:jc w:val="both"/>
      </w:pPr>
    </w:p>
    <w:p w14:paraId="6BA1D931" w14:textId="77777777" w:rsidR="006D76AC" w:rsidRPr="006225E3" w:rsidRDefault="006D76AC" w:rsidP="00CF7691">
      <w:pPr>
        <w:spacing w:after="0" w:line="240" w:lineRule="auto"/>
        <w:jc w:val="both"/>
      </w:pPr>
      <w:r w:rsidRPr="006225E3">
        <w:t xml:space="preserve">Sip some </w:t>
      </w:r>
      <w:r w:rsidR="009301F5" w:rsidRPr="006225E3">
        <w:t xml:space="preserve">purified </w:t>
      </w:r>
      <w:r w:rsidRPr="006225E3">
        <w:t xml:space="preserve">water, and prepare to take a few notes. Assume a mindfulness posture, and breathe. </w:t>
      </w:r>
      <w:r w:rsidRPr="006225E3">
        <w:rPr>
          <w:i/>
        </w:rPr>
        <w:t xml:space="preserve">(Pause </w:t>
      </w:r>
      <w:r w:rsidR="005663D0" w:rsidRPr="006225E3">
        <w:rPr>
          <w:i/>
        </w:rPr>
        <w:t xml:space="preserve">for </w:t>
      </w:r>
      <w:r w:rsidR="009301F5" w:rsidRPr="006225E3">
        <w:rPr>
          <w:i/>
        </w:rPr>
        <w:t xml:space="preserve">10 </w:t>
      </w:r>
      <w:r w:rsidRPr="006225E3">
        <w:rPr>
          <w:i/>
        </w:rPr>
        <w:t>seconds</w:t>
      </w:r>
      <w:r w:rsidRPr="006225E3">
        <w:t>)</w:t>
      </w:r>
    </w:p>
    <w:p w14:paraId="5D1CAD49" w14:textId="77777777" w:rsidR="006D76AC" w:rsidRPr="006225E3" w:rsidRDefault="00B80DBC" w:rsidP="00CF7691">
      <w:pPr>
        <w:spacing w:after="0" w:line="240" w:lineRule="auto"/>
        <w:jc w:val="both"/>
        <w:rPr>
          <w:i/>
        </w:rPr>
      </w:pPr>
      <w:r w:rsidRPr="00BE1765">
        <w:lastRenderedPageBreak/>
        <w:t>Here is our</w:t>
      </w:r>
      <w:r w:rsidRPr="006225E3">
        <w:t xml:space="preserve"> integration focus</w:t>
      </w:r>
      <w:r w:rsidR="006D76AC" w:rsidRPr="006225E3">
        <w:t xml:space="preserve">: </w:t>
      </w:r>
      <w:r w:rsidR="006D76AC" w:rsidRPr="006225E3">
        <w:rPr>
          <w:i/>
        </w:rPr>
        <w:t xml:space="preserve">Consider one of </w:t>
      </w:r>
      <w:r w:rsidR="00343FB5" w:rsidRPr="006225E3">
        <w:rPr>
          <w:i/>
        </w:rPr>
        <w:t>your present limitations</w:t>
      </w:r>
      <w:r w:rsidR="006D76AC" w:rsidRPr="006225E3">
        <w:rPr>
          <w:i/>
        </w:rPr>
        <w:t>.</w:t>
      </w:r>
      <w:r w:rsidR="006D76AC" w:rsidRPr="006225E3">
        <w:t xml:space="preserve"> </w:t>
      </w:r>
      <w:r w:rsidR="006D76AC" w:rsidRPr="006225E3">
        <w:rPr>
          <w:i/>
        </w:rPr>
        <w:t>(Repeat) (Pause</w:t>
      </w:r>
      <w:r w:rsidR="00A72BF2" w:rsidRPr="006225E3">
        <w:rPr>
          <w:i/>
        </w:rPr>
        <w:t xml:space="preserve"> for</w:t>
      </w:r>
      <w:r w:rsidR="009301F5" w:rsidRPr="006225E3">
        <w:rPr>
          <w:i/>
        </w:rPr>
        <w:t xml:space="preserve"> 30 seconds</w:t>
      </w:r>
      <w:r w:rsidR="006D76AC" w:rsidRPr="006225E3">
        <w:rPr>
          <w:i/>
        </w:rPr>
        <w:t>)</w:t>
      </w:r>
    </w:p>
    <w:p w14:paraId="30309E7D" w14:textId="77777777" w:rsidR="006D76AC" w:rsidRPr="006225E3" w:rsidRDefault="006D76AC" w:rsidP="00CF7691">
      <w:pPr>
        <w:spacing w:after="0" w:line="240" w:lineRule="auto"/>
        <w:jc w:val="both"/>
      </w:pPr>
    </w:p>
    <w:p w14:paraId="543CFA80" w14:textId="77777777" w:rsidR="006D76AC" w:rsidRPr="006225E3" w:rsidRDefault="006D76AC" w:rsidP="00CF7691">
      <w:pPr>
        <w:spacing w:after="0" w:line="240" w:lineRule="auto"/>
        <w:jc w:val="both"/>
        <w:rPr>
          <w:b/>
        </w:rPr>
      </w:pPr>
      <w:r w:rsidRPr="006225E3">
        <w:rPr>
          <w:b/>
        </w:rPr>
        <w:t>The FAITH Process</w:t>
      </w:r>
    </w:p>
    <w:p w14:paraId="4262D937" w14:textId="77777777" w:rsidR="006D76AC" w:rsidRPr="006225E3" w:rsidRDefault="006D76AC" w:rsidP="00CF7691">
      <w:pPr>
        <w:spacing w:after="0" w:line="240" w:lineRule="auto"/>
        <w:jc w:val="both"/>
        <w:rPr>
          <w:i/>
        </w:rPr>
      </w:pPr>
      <w:r w:rsidRPr="006225E3">
        <w:rPr>
          <w:i/>
        </w:rPr>
        <w:t xml:space="preserve">(Choose </w:t>
      </w:r>
      <w:r w:rsidR="00B80DBC" w:rsidRPr="006225E3">
        <w:rPr>
          <w:i/>
        </w:rPr>
        <w:t xml:space="preserve">from each section </w:t>
      </w:r>
      <w:r w:rsidRPr="006225E3">
        <w:rPr>
          <w:i/>
        </w:rPr>
        <w:t xml:space="preserve">a few </w:t>
      </w:r>
      <w:r w:rsidR="00307B75" w:rsidRPr="006225E3">
        <w:rPr>
          <w:i/>
        </w:rPr>
        <w:t>sentences</w:t>
      </w:r>
      <w:r w:rsidRPr="006225E3">
        <w:rPr>
          <w:i/>
        </w:rPr>
        <w:t xml:space="preserve"> </w:t>
      </w:r>
      <w:r w:rsidR="00B80DBC" w:rsidRPr="006225E3">
        <w:rPr>
          <w:i/>
        </w:rPr>
        <w:t>that are meaningful to you</w:t>
      </w:r>
      <w:r w:rsidRPr="006225E3">
        <w:rPr>
          <w:i/>
        </w:rPr>
        <w:t>)</w:t>
      </w:r>
    </w:p>
    <w:p w14:paraId="6533EF37" w14:textId="77777777" w:rsidR="00B80DBC" w:rsidRPr="006225E3" w:rsidRDefault="00B80DBC" w:rsidP="00CF7691">
      <w:pPr>
        <w:spacing w:after="0" w:line="240" w:lineRule="auto"/>
        <w:jc w:val="both"/>
        <w:rPr>
          <w:b/>
        </w:rPr>
      </w:pPr>
    </w:p>
    <w:p w14:paraId="146D01D3" w14:textId="77777777" w:rsidR="006D76AC" w:rsidRPr="006225E3" w:rsidRDefault="006D76AC" w:rsidP="006E06F1">
      <w:pPr>
        <w:widowControl w:val="0"/>
        <w:spacing w:after="0" w:line="240" w:lineRule="auto"/>
        <w:jc w:val="both"/>
        <w:rPr>
          <w:b/>
        </w:rPr>
      </w:pPr>
      <w:r w:rsidRPr="006225E3">
        <w:rPr>
          <w:b/>
        </w:rPr>
        <w:t>Feelings</w:t>
      </w:r>
    </w:p>
    <w:p w14:paraId="34EBC442" w14:textId="77777777" w:rsidR="006D76AC" w:rsidRPr="006225E3" w:rsidRDefault="006D76AC" w:rsidP="006E06F1">
      <w:pPr>
        <w:widowControl w:val="0"/>
        <w:spacing w:after="0" w:line="240" w:lineRule="auto"/>
        <w:jc w:val="both"/>
        <w:rPr>
          <w:i/>
        </w:rPr>
      </w:pPr>
      <w:r w:rsidRPr="006225E3">
        <w:t xml:space="preserve">How does it feel when you </w:t>
      </w:r>
      <w:r w:rsidRPr="006225E3">
        <w:rPr>
          <w:i/>
        </w:rPr>
        <w:t>consider</w:t>
      </w:r>
      <w:r w:rsidRPr="006225E3">
        <w:t xml:space="preserve"> </w:t>
      </w:r>
      <w:r w:rsidRPr="006225E3">
        <w:rPr>
          <w:i/>
        </w:rPr>
        <w:t xml:space="preserve">one of </w:t>
      </w:r>
      <w:r w:rsidR="004216BE" w:rsidRPr="006225E3">
        <w:rPr>
          <w:i/>
        </w:rPr>
        <w:t>your present limitations</w:t>
      </w:r>
      <w:r w:rsidRPr="006225E3">
        <w:t xml:space="preserve">? </w:t>
      </w:r>
      <w:r w:rsidRPr="006225E3">
        <w:rPr>
          <w:i/>
        </w:rPr>
        <w:t xml:space="preserve">(Pause) </w:t>
      </w:r>
      <w:r w:rsidRPr="006225E3">
        <w:t xml:space="preserve">Your feelings are yours to teach you about yourself, to guide you, and to train you. They can often be uncomfortable. </w:t>
      </w:r>
      <w:r w:rsidR="00307B75" w:rsidRPr="006225E3">
        <w:rPr>
          <w:i/>
        </w:rPr>
        <w:t>(</w:t>
      </w:r>
      <w:r w:rsidRPr="006225E3">
        <w:rPr>
          <w:i/>
        </w:rPr>
        <w:t>Pause)</w:t>
      </w:r>
      <w:r w:rsidRPr="006225E3">
        <w:t xml:space="preserve"> Recognize with compassion whatever you are experiencing</w:t>
      </w:r>
      <w:r w:rsidR="00287373" w:rsidRPr="006225E3">
        <w:t>,</w:t>
      </w:r>
      <w:r w:rsidRPr="006225E3">
        <w:t xml:space="preserve"> and breathe. </w:t>
      </w:r>
      <w:r w:rsidRPr="006225E3">
        <w:rPr>
          <w:i/>
        </w:rPr>
        <w:t xml:space="preserve">(Pause </w:t>
      </w:r>
      <w:r w:rsidR="00A72BF2" w:rsidRPr="006225E3">
        <w:rPr>
          <w:i/>
        </w:rPr>
        <w:t xml:space="preserve">for </w:t>
      </w:r>
      <w:r w:rsidRPr="006225E3">
        <w:rPr>
          <w:i/>
        </w:rPr>
        <w:t>30 seconds)</w:t>
      </w:r>
    </w:p>
    <w:p w14:paraId="53D4F230" w14:textId="77777777" w:rsidR="00B80DBC" w:rsidRPr="006225E3" w:rsidRDefault="00B80DBC" w:rsidP="00CF7691">
      <w:pPr>
        <w:spacing w:after="0" w:line="240" w:lineRule="auto"/>
        <w:jc w:val="both"/>
        <w:rPr>
          <w:b/>
        </w:rPr>
      </w:pPr>
    </w:p>
    <w:p w14:paraId="05DCC86E" w14:textId="77777777" w:rsidR="006D76AC" w:rsidRPr="006225E3" w:rsidRDefault="006D76AC" w:rsidP="00CF7691">
      <w:pPr>
        <w:spacing w:after="0" w:line="240" w:lineRule="auto"/>
        <w:jc w:val="both"/>
        <w:rPr>
          <w:b/>
        </w:rPr>
      </w:pPr>
      <w:r w:rsidRPr="006225E3">
        <w:rPr>
          <w:b/>
        </w:rPr>
        <w:t xml:space="preserve">Awareness without judgment </w:t>
      </w:r>
    </w:p>
    <w:p w14:paraId="0201CDB3" w14:textId="272A6EE9" w:rsidR="006D76AC" w:rsidRPr="006225E3" w:rsidRDefault="006D76AC" w:rsidP="00CF7691">
      <w:pPr>
        <w:spacing w:after="0" w:line="240" w:lineRule="auto"/>
        <w:jc w:val="both"/>
        <w:rPr>
          <w:i/>
        </w:rPr>
      </w:pPr>
      <w:r w:rsidRPr="006225E3">
        <w:t xml:space="preserve">Gently hold </w:t>
      </w:r>
      <w:r w:rsidR="00A163AE" w:rsidRPr="006225E3">
        <w:t xml:space="preserve">in awareness </w:t>
      </w:r>
      <w:r w:rsidRPr="006225E3">
        <w:t xml:space="preserve">your experience </w:t>
      </w:r>
      <w:r w:rsidR="004216BE" w:rsidRPr="006225E3">
        <w:t>with this limitation</w:t>
      </w:r>
      <w:r w:rsidRPr="006225E3">
        <w:t xml:space="preserve">. You might notice a compulsion to push thoughts or feelings away, </w:t>
      </w:r>
      <w:r w:rsidR="00287373" w:rsidRPr="006225E3">
        <w:t xml:space="preserve">to </w:t>
      </w:r>
      <w:r w:rsidRPr="006225E3">
        <w:t xml:space="preserve">judge them, or </w:t>
      </w:r>
      <w:r w:rsidR="00287373" w:rsidRPr="006225E3">
        <w:t xml:space="preserve">to </w:t>
      </w:r>
      <w:r w:rsidRPr="006225E3">
        <w:t xml:space="preserve">justify them. Sometimes </w:t>
      </w:r>
      <w:r w:rsidR="00343FB5" w:rsidRPr="006225E3">
        <w:t xml:space="preserve">we </w:t>
      </w:r>
      <w:r w:rsidRPr="006225E3">
        <w:t xml:space="preserve">flush feelings and thoughts from </w:t>
      </w:r>
      <w:r w:rsidR="00343FB5" w:rsidRPr="006225E3">
        <w:t xml:space="preserve">our </w:t>
      </w:r>
      <w:r w:rsidRPr="006225E3">
        <w:t xml:space="preserve">consciousness before they have a chance to teach </w:t>
      </w:r>
      <w:r w:rsidR="00343FB5" w:rsidRPr="006225E3">
        <w:t>us</w:t>
      </w:r>
      <w:r w:rsidRPr="006225E3">
        <w:t xml:space="preserve">. </w:t>
      </w:r>
      <w:r w:rsidRPr="006225E3">
        <w:rPr>
          <w:i/>
        </w:rPr>
        <w:t xml:space="preserve">(Pause) </w:t>
      </w:r>
      <w:r w:rsidRPr="006225E3">
        <w:t>Feelings and passing thoughts are not right or wrong</w:t>
      </w:r>
      <w:r w:rsidR="00A72BF2" w:rsidRPr="006225E3">
        <w:t>; they</w:t>
      </w:r>
      <w:r w:rsidRPr="006225E3">
        <w:t xml:space="preserve"> just are. Give yourself permission now to explore them without judgment, and breathe. </w:t>
      </w:r>
      <w:r w:rsidRPr="006225E3">
        <w:rPr>
          <w:i/>
        </w:rPr>
        <w:t>(Pause</w:t>
      </w:r>
      <w:r w:rsidR="00A72BF2" w:rsidRPr="006225E3">
        <w:rPr>
          <w:i/>
        </w:rPr>
        <w:t xml:space="preserve"> for</w:t>
      </w:r>
      <w:r w:rsidRPr="006225E3">
        <w:rPr>
          <w:i/>
        </w:rPr>
        <w:t xml:space="preserve"> 30 seconds)</w:t>
      </w:r>
    </w:p>
    <w:p w14:paraId="1A3D062D" w14:textId="77777777" w:rsidR="00B80DBC" w:rsidRPr="006225E3" w:rsidRDefault="00B80DBC" w:rsidP="00CF7691">
      <w:pPr>
        <w:spacing w:after="0" w:line="240" w:lineRule="auto"/>
        <w:jc w:val="both"/>
        <w:rPr>
          <w:b/>
        </w:rPr>
      </w:pPr>
    </w:p>
    <w:p w14:paraId="32229E07" w14:textId="77777777" w:rsidR="006D76AC" w:rsidRPr="006225E3" w:rsidRDefault="006D76AC" w:rsidP="00CF7691">
      <w:pPr>
        <w:spacing w:after="0" w:line="240" w:lineRule="auto"/>
        <w:jc w:val="both"/>
        <w:rPr>
          <w:b/>
        </w:rPr>
      </w:pPr>
      <w:r w:rsidRPr="006225E3">
        <w:rPr>
          <w:b/>
        </w:rPr>
        <w:t>Inquiry</w:t>
      </w:r>
      <w:r w:rsidR="00307B75" w:rsidRPr="006225E3">
        <w:rPr>
          <w:b/>
        </w:rPr>
        <w:t>: What</w:t>
      </w:r>
      <w:r w:rsidRPr="006225E3">
        <w:rPr>
          <w:b/>
        </w:rPr>
        <w:t xml:space="preserve"> is my body saying?</w:t>
      </w:r>
    </w:p>
    <w:p w14:paraId="75154D6E" w14:textId="77777777" w:rsidR="006D76AC" w:rsidRPr="006225E3" w:rsidRDefault="006D76AC" w:rsidP="00CF7691">
      <w:pPr>
        <w:spacing w:after="0" w:line="240" w:lineRule="auto"/>
        <w:jc w:val="both"/>
        <w:rPr>
          <w:i/>
        </w:rPr>
      </w:pPr>
      <w:r w:rsidRPr="006225E3">
        <w:t xml:space="preserve">Bring your attention to your body and notice what it is doing when you </w:t>
      </w:r>
      <w:r w:rsidRPr="006225E3">
        <w:rPr>
          <w:i/>
        </w:rPr>
        <w:t xml:space="preserve">consider this limitation. </w:t>
      </w:r>
      <w:r w:rsidRPr="006225E3">
        <w:t xml:space="preserve">What sensations are there? </w:t>
      </w:r>
      <w:r w:rsidRPr="006225E3">
        <w:rPr>
          <w:i/>
        </w:rPr>
        <w:t xml:space="preserve">(Pause) </w:t>
      </w:r>
      <w:r w:rsidRPr="006225E3">
        <w:t xml:space="preserve">Your body is always talking to you. You may not understand its language right now, but you can observe. For example, you might recognize what frustration, unfairness, or self-condemnation feels like in your body. You might feel relief. Breathe. </w:t>
      </w:r>
      <w:r w:rsidRPr="006225E3">
        <w:rPr>
          <w:i/>
        </w:rPr>
        <w:t xml:space="preserve">(Pause </w:t>
      </w:r>
      <w:r w:rsidR="00A72BF2" w:rsidRPr="006225E3">
        <w:rPr>
          <w:i/>
        </w:rPr>
        <w:t xml:space="preserve">for </w:t>
      </w:r>
      <w:r w:rsidRPr="006225E3">
        <w:rPr>
          <w:i/>
        </w:rPr>
        <w:t>30 seconds)</w:t>
      </w:r>
    </w:p>
    <w:p w14:paraId="4D485B76" w14:textId="77777777" w:rsidR="006D76AC" w:rsidRPr="006225E3" w:rsidRDefault="006D76AC" w:rsidP="00CF7691">
      <w:pPr>
        <w:spacing w:after="0" w:line="240" w:lineRule="auto"/>
        <w:jc w:val="both"/>
      </w:pPr>
    </w:p>
    <w:p w14:paraId="6BE9AA49" w14:textId="77777777" w:rsidR="006D76AC" w:rsidRPr="006225E3" w:rsidRDefault="006D76AC" w:rsidP="00CF7691">
      <w:pPr>
        <w:spacing w:after="0" w:line="240" w:lineRule="auto"/>
        <w:jc w:val="both"/>
        <w:rPr>
          <w:b/>
        </w:rPr>
      </w:pPr>
      <w:r w:rsidRPr="006225E3">
        <w:rPr>
          <w:b/>
        </w:rPr>
        <w:t>Talk to Jesus</w:t>
      </w:r>
    </w:p>
    <w:p w14:paraId="7E36AC59" w14:textId="24CA887E" w:rsidR="006D76AC" w:rsidRPr="006225E3" w:rsidRDefault="006D76AC" w:rsidP="00CF7691">
      <w:pPr>
        <w:spacing w:after="0" w:line="240" w:lineRule="auto"/>
        <w:jc w:val="both"/>
        <w:rPr>
          <w:i/>
        </w:rPr>
      </w:pPr>
      <w:r w:rsidRPr="006225E3">
        <w:t xml:space="preserve">You might imagine that you are leaning back in the </w:t>
      </w:r>
      <w:r w:rsidR="00500AB0" w:rsidRPr="006225E3">
        <w:t xml:space="preserve">safe and loving </w:t>
      </w:r>
      <w:r w:rsidRPr="006225E3">
        <w:t xml:space="preserve">arms of Jesus as together you </w:t>
      </w:r>
      <w:r w:rsidRPr="006225E3">
        <w:rPr>
          <w:i/>
        </w:rPr>
        <w:t xml:space="preserve">consider one of </w:t>
      </w:r>
      <w:r w:rsidR="004216BE" w:rsidRPr="006225E3">
        <w:rPr>
          <w:i/>
        </w:rPr>
        <w:t xml:space="preserve">your present </w:t>
      </w:r>
      <w:r w:rsidRPr="006225E3">
        <w:rPr>
          <w:i/>
        </w:rPr>
        <w:t>limitations</w:t>
      </w:r>
      <w:r w:rsidRPr="006225E3">
        <w:t xml:space="preserve">. Do you feel compelled to judge </w:t>
      </w:r>
      <w:r w:rsidR="00D032C6" w:rsidRPr="006225E3">
        <w:t xml:space="preserve">this </w:t>
      </w:r>
      <w:r w:rsidRPr="006225E3">
        <w:t xml:space="preserve">limitation as good or evil? </w:t>
      </w:r>
      <w:r w:rsidRPr="006225E3">
        <w:rPr>
          <w:i/>
        </w:rPr>
        <w:t>(Pause)</w:t>
      </w:r>
      <w:r w:rsidRPr="006225E3">
        <w:t xml:space="preserve"> What do you believe when you make this judgment? What story do you want to tell? </w:t>
      </w:r>
      <w:r w:rsidRPr="006225E3">
        <w:rPr>
          <w:i/>
        </w:rPr>
        <w:t>(Pause)</w:t>
      </w:r>
      <w:r w:rsidRPr="006225E3">
        <w:t xml:space="preserve"> How might your Idol’s pride be hurt if you were to submit to this limitation? How might your True Self be </w:t>
      </w:r>
      <w:r w:rsidR="002B6D85" w:rsidRPr="006225E3">
        <w:t>liberated</w:t>
      </w:r>
      <w:r w:rsidRPr="006225E3">
        <w:t xml:space="preserve">? </w:t>
      </w:r>
      <w:r w:rsidRPr="006225E3">
        <w:rPr>
          <w:i/>
        </w:rPr>
        <w:t>(Pause)</w:t>
      </w:r>
      <w:r w:rsidRPr="006225E3">
        <w:t xml:space="preserve"> Observe your responses as just information, and breathe with </w:t>
      </w:r>
      <w:r w:rsidR="00AE61A6" w:rsidRPr="006225E3">
        <w:t xml:space="preserve">a </w:t>
      </w:r>
      <w:r w:rsidRPr="006225E3">
        <w:t xml:space="preserve">long exhaling breath. </w:t>
      </w:r>
      <w:r w:rsidRPr="006225E3">
        <w:rPr>
          <w:i/>
        </w:rPr>
        <w:t xml:space="preserve">(Pause </w:t>
      </w:r>
      <w:r w:rsidR="00A72BF2" w:rsidRPr="006225E3">
        <w:rPr>
          <w:i/>
        </w:rPr>
        <w:t xml:space="preserve">for </w:t>
      </w:r>
      <w:r w:rsidRPr="006225E3">
        <w:rPr>
          <w:i/>
        </w:rPr>
        <w:t>30 seconds)</w:t>
      </w:r>
    </w:p>
    <w:p w14:paraId="127EE006" w14:textId="77777777" w:rsidR="00B80DBC" w:rsidRPr="006225E3" w:rsidRDefault="00B80DBC" w:rsidP="00CF7691">
      <w:pPr>
        <w:spacing w:after="0" w:line="240" w:lineRule="auto"/>
        <w:jc w:val="both"/>
        <w:rPr>
          <w:b/>
        </w:rPr>
      </w:pPr>
    </w:p>
    <w:p w14:paraId="28650C3D" w14:textId="77777777" w:rsidR="006D76AC" w:rsidRPr="006225E3" w:rsidRDefault="006D76AC" w:rsidP="00CF7691">
      <w:pPr>
        <w:spacing w:after="0" w:line="240" w:lineRule="auto"/>
        <w:jc w:val="both"/>
        <w:rPr>
          <w:b/>
        </w:rPr>
      </w:pPr>
      <w:r w:rsidRPr="006225E3">
        <w:rPr>
          <w:b/>
        </w:rPr>
        <w:t>Heal</w:t>
      </w:r>
    </w:p>
    <w:p w14:paraId="479353A1" w14:textId="77777777" w:rsidR="006D76AC" w:rsidRPr="006225E3" w:rsidRDefault="006D76AC" w:rsidP="00CF7691">
      <w:pPr>
        <w:spacing w:after="0" w:line="240" w:lineRule="auto"/>
        <w:jc w:val="both"/>
      </w:pPr>
      <w:r w:rsidRPr="006225E3">
        <w:t>As you breathe</w:t>
      </w:r>
      <w:r w:rsidR="008D6B74" w:rsidRPr="006225E3">
        <w:t>,</w:t>
      </w:r>
      <w:r w:rsidRPr="006225E3">
        <w:t xml:space="preserve"> repeat to yourself the </w:t>
      </w:r>
      <w:r w:rsidR="00483502" w:rsidRPr="006225E3">
        <w:t>word</w:t>
      </w:r>
      <w:r w:rsidR="00483502" w:rsidRPr="006225E3">
        <w:rPr>
          <w:i/>
        </w:rPr>
        <w:t xml:space="preserve"> </w:t>
      </w:r>
      <w:r w:rsidR="00AE61A6" w:rsidRPr="006225E3">
        <w:rPr>
          <w:i/>
        </w:rPr>
        <w:t>W</w:t>
      </w:r>
      <w:r w:rsidR="00483502" w:rsidRPr="006225E3">
        <w:rPr>
          <w:i/>
        </w:rPr>
        <w:t>elcome</w:t>
      </w:r>
      <w:r w:rsidRPr="006225E3">
        <w:t xml:space="preserve">. </w:t>
      </w:r>
    </w:p>
    <w:p w14:paraId="79FC2EA9" w14:textId="77777777" w:rsidR="00287373" w:rsidRPr="006225E3" w:rsidRDefault="00287373" w:rsidP="00CF7691">
      <w:pPr>
        <w:spacing w:after="0" w:line="240" w:lineRule="auto"/>
        <w:jc w:val="both"/>
        <w:rPr>
          <w:b/>
        </w:rPr>
      </w:pPr>
    </w:p>
    <w:p w14:paraId="5A970E2B" w14:textId="77777777" w:rsidR="006D76AC" w:rsidRPr="006225E3" w:rsidRDefault="006D76AC" w:rsidP="00CF7691">
      <w:pPr>
        <w:spacing w:after="0" w:line="240" w:lineRule="auto"/>
        <w:jc w:val="both"/>
        <w:rPr>
          <w:i/>
        </w:rPr>
      </w:pPr>
      <w:r w:rsidRPr="006225E3">
        <w:rPr>
          <w:i/>
        </w:rPr>
        <w:t>(</w:t>
      </w:r>
      <w:r w:rsidR="009F156D" w:rsidRPr="006225E3">
        <w:rPr>
          <w:i/>
        </w:rPr>
        <w:t xml:space="preserve">Pause for </w:t>
      </w:r>
      <w:r w:rsidRPr="006225E3">
        <w:rPr>
          <w:i/>
        </w:rPr>
        <w:t>8 seconds or one long breath after each</w:t>
      </w:r>
      <w:r w:rsidR="009F156D" w:rsidRPr="006225E3">
        <w:rPr>
          <w:i/>
        </w:rPr>
        <w:t xml:space="preserve"> </w:t>
      </w:r>
      <w:r w:rsidR="003F0A86" w:rsidRPr="006225E3">
        <w:rPr>
          <w:i/>
        </w:rPr>
        <w:t>statement</w:t>
      </w:r>
      <w:r w:rsidRPr="006225E3">
        <w:rPr>
          <w:i/>
        </w:rPr>
        <w:t>)</w:t>
      </w:r>
    </w:p>
    <w:p w14:paraId="70075C5D" w14:textId="77777777" w:rsidR="00B80DBC" w:rsidRPr="006225E3" w:rsidRDefault="006D76AC" w:rsidP="00CF7691">
      <w:pPr>
        <w:pStyle w:val="ListParagraph"/>
        <w:numPr>
          <w:ilvl w:val="0"/>
          <w:numId w:val="13"/>
        </w:numPr>
        <w:spacing w:after="0" w:line="240" w:lineRule="auto"/>
        <w:jc w:val="both"/>
      </w:pPr>
      <w:r w:rsidRPr="006225E3">
        <w:t xml:space="preserve">Welcome this opportunity to explore your limitations. </w:t>
      </w:r>
    </w:p>
    <w:p w14:paraId="656F4655" w14:textId="7A2186D1" w:rsidR="00B80DBC" w:rsidRPr="006225E3" w:rsidRDefault="006D76AC" w:rsidP="00CF7691">
      <w:pPr>
        <w:pStyle w:val="ListParagraph"/>
        <w:numPr>
          <w:ilvl w:val="0"/>
          <w:numId w:val="13"/>
        </w:numPr>
        <w:spacing w:after="0" w:line="240" w:lineRule="auto"/>
        <w:jc w:val="both"/>
      </w:pPr>
      <w:r w:rsidRPr="006225E3">
        <w:t xml:space="preserve">Welcome the Holy Spirit who </w:t>
      </w:r>
      <w:r w:rsidR="00313AE3" w:rsidRPr="006225E3">
        <w:t>wants to</w:t>
      </w:r>
      <w:r w:rsidRPr="006225E3">
        <w:t xml:space="preserve"> lead you to abundance.</w:t>
      </w:r>
    </w:p>
    <w:p w14:paraId="78EA101B" w14:textId="77777777" w:rsidR="00B80DBC" w:rsidRPr="006225E3" w:rsidRDefault="006D76AC" w:rsidP="00CF7691">
      <w:pPr>
        <w:pStyle w:val="ListParagraph"/>
        <w:numPr>
          <w:ilvl w:val="0"/>
          <w:numId w:val="13"/>
        </w:numPr>
        <w:spacing w:after="0" w:line="240" w:lineRule="auto"/>
        <w:jc w:val="both"/>
      </w:pPr>
      <w:r w:rsidRPr="006225E3">
        <w:t>Welcome your present reality and the progress you have made.</w:t>
      </w:r>
    </w:p>
    <w:p w14:paraId="4678C4DC" w14:textId="77777777" w:rsidR="006D76AC" w:rsidRPr="006225E3" w:rsidRDefault="006D76AC" w:rsidP="00CF7691">
      <w:pPr>
        <w:pStyle w:val="ListParagraph"/>
        <w:numPr>
          <w:ilvl w:val="0"/>
          <w:numId w:val="13"/>
        </w:numPr>
        <w:spacing w:after="0" w:line="240" w:lineRule="auto"/>
        <w:jc w:val="both"/>
      </w:pPr>
      <w:r w:rsidRPr="006225E3">
        <w:t xml:space="preserve">Welcome what you are learning about yourself. </w:t>
      </w:r>
      <w:r w:rsidRPr="006225E3">
        <w:rPr>
          <w:i/>
        </w:rPr>
        <w:t>(Pause</w:t>
      </w:r>
      <w:r w:rsidR="00A72BF2" w:rsidRPr="006225E3">
        <w:rPr>
          <w:i/>
        </w:rPr>
        <w:t xml:space="preserve"> for</w:t>
      </w:r>
      <w:r w:rsidRPr="006225E3">
        <w:rPr>
          <w:i/>
        </w:rPr>
        <w:t xml:space="preserve"> 10 seconds)</w:t>
      </w:r>
      <w:r w:rsidR="008D6B74" w:rsidRPr="006225E3">
        <w:rPr>
          <w:i/>
        </w:rPr>
        <w:t xml:space="preserve"> </w:t>
      </w:r>
    </w:p>
    <w:p w14:paraId="2224F8E0" w14:textId="77777777" w:rsidR="006D76AC" w:rsidRPr="006225E3" w:rsidRDefault="006D76AC" w:rsidP="00CF7691">
      <w:pPr>
        <w:spacing w:after="0" w:line="240" w:lineRule="auto"/>
        <w:jc w:val="both"/>
      </w:pPr>
    </w:p>
    <w:p w14:paraId="7F6C71C1" w14:textId="77777777" w:rsidR="00A72BF2" w:rsidRPr="006225E3" w:rsidRDefault="00A72BF2" w:rsidP="00CF7691">
      <w:pPr>
        <w:spacing w:after="0" w:line="240" w:lineRule="auto"/>
        <w:jc w:val="both"/>
      </w:pPr>
      <w:bookmarkStart w:id="30" w:name="OLE_LINK5"/>
      <w:bookmarkStart w:id="31" w:name="OLE_LINK6"/>
      <w:bookmarkStart w:id="32" w:name="OLE_LINK7"/>
      <w:bookmarkStart w:id="33" w:name="OLE_LINK33"/>
      <w:bookmarkStart w:id="34" w:name="OLE_LINK34"/>
      <w:bookmarkStart w:id="35" w:name="_Hlk488856042"/>
      <w:r w:rsidRPr="006225E3">
        <w:t>Now, as you breathe, you might use the following statements as a confession to the Lord and turn away from the Idol Self. On the exhale, let go.</w:t>
      </w:r>
      <w:r w:rsidRPr="006225E3">
        <w:rPr>
          <w:rStyle w:val="EndnoteReference"/>
        </w:rPr>
        <w:endnoteReference w:id="8"/>
      </w:r>
      <w:r w:rsidRPr="006225E3">
        <w:t xml:space="preserve"> </w:t>
      </w:r>
    </w:p>
    <w:bookmarkEnd w:id="30"/>
    <w:bookmarkEnd w:id="31"/>
    <w:bookmarkEnd w:id="32"/>
    <w:bookmarkEnd w:id="33"/>
    <w:bookmarkEnd w:id="34"/>
    <w:bookmarkEnd w:id="35"/>
    <w:p w14:paraId="7E54E4C8" w14:textId="77777777" w:rsidR="00287373" w:rsidRPr="006225E3" w:rsidRDefault="00287373" w:rsidP="00CF7691">
      <w:pPr>
        <w:spacing w:after="0" w:line="240" w:lineRule="auto"/>
        <w:jc w:val="both"/>
      </w:pPr>
    </w:p>
    <w:p w14:paraId="19D9CD9C" w14:textId="77777777" w:rsidR="006D76AC" w:rsidRPr="006225E3" w:rsidRDefault="006D76AC" w:rsidP="00CF7691">
      <w:pPr>
        <w:spacing w:after="0" w:line="240" w:lineRule="auto"/>
        <w:jc w:val="both"/>
        <w:rPr>
          <w:i/>
        </w:rPr>
      </w:pPr>
      <w:r w:rsidRPr="006225E3">
        <w:rPr>
          <w:i/>
        </w:rPr>
        <w:t>(Pause</w:t>
      </w:r>
      <w:r w:rsidR="009F156D" w:rsidRPr="006225E3">
        <w:rPr>
          <w:i/>
        </w:rPr>
        <w:t xml:space="preserve"> for</w:t>
      </w:r>
      <w:r w:rsidRPr="006225E3">
        <w:rPr>
          <w:i/>
        </w:rPr>
        <w:t xml:space="preserve"> 5 seconds after each statement)</w:t>
      </w:r>
    </w:p>
    <w:p w14:paraId="53B1A460" w14:textId="77777777" w:rsidR="00B80DBC" w:rsidRPr="006225E3" w:rsidRDefault="006D76AC" w:rsidP="00CF7691">
      <w:pPr>
        <w:pStyle w:val="ListParagraph"/>
        <w:numPr>
          <w:ilvl w:val="0"/>
          <w:numId w:val="14"/>
        </w:numPr>
        <w:spacing w:after="0" w:line="240" w:lineRule="auto"/>
        <w:jc w:val="both"/>
      </w:pPr>
      <w:r w:rsidRPr="006225E3">
        <w:t>As I observe this limitation, I let go of the craving for power and control.</w:t>
      </w:r>
    </w:p>
    <w:p w14:paraId="60FBD462" w14:textId="5C20E484" w:rsidR="00B80DBC" w:rsidRPr="006225E3" w:rsidRDefault="006D76AC" w:rsidP="00CF7691">
      <w:pPr>
        <w:pStyle w:val="ListParagraph"/>
        <w:numPr>
          <w:ilvl w:val="0"/>
          <w:numId w:val="14"/>
        </w:numPr>
        <w:spacing w:after="0" w:line="240" w:lineRule="auto"/>
        <w:jc w:val="both"/>
      </w:pPr>
      <w:r w:rsidRPr="006225E3">
        <w:t xml:space="preserve">As I observe this limitation, I let go of the craving for </w:t>
      </w:r>
      <w:r w:rsidR="002B6D85" w:rsidRPr="006225E3">
        <w:t>self-</w:t>
      </w:r>
      <w:r w:rsidRPr="006225E3">
        <w:t>esteem and affection.</w:t>
      </w:r>
    </w:p>
    <w:p w14:paraId="380FA7D1" w14:textId="77777777" w:rsidR="00B80DBC" w:rsidRPr="006225E3" w:rsidRDefault="006D76AC" w:rsidP="00CF7691">
      <w:pPr>
        <w:pStyle w:val="ListParagraph"/>
        <w:numPr>
          <w:ilvl w:val="0"/>
          <w:numId w:val="14"/>
        </w:numPr>
        <w:spacing w:after="0" w:line="240" w:lineRule="auto"/>
        <w:jc w:val="both"/>
      </w:pPr>
      <w:r w:rsidRPr="006225E3">
        <w:t>As I observe this limitation, I let go of the craving for security and comfort.</w:t>
      </w:r>
    </w:p>
    <w:p w14:paraId="4BA5CC33" w14:textId="77777777" w:rsidR="006D76AC" w:rsidRPr="006225E3" w:rsidRDefault="006D76AC" w:rsidP="00CF7691">
      <w:pPr>
        <w:pStyle w:val="ListParagraph"/>
        <w:numPr>
          <w:ilvl w:val="0"/>
          <w:numId w:val="14"/>
        </w:numPr>
        <w:spacing w:after="0" w:line="240" w:lineRule="auto"/>
        <w:jc w:val="both"/>
      </w:pPr>
      <w:r w:rsidRPr="006225E3">
        <w:lastRenderedPageBreak/>
        <w:t xml:space="preserve">As I observe this limitation, I let go of the craving to escape my situation. </w:t>
      </w:r>
      <w:r w:rsidRPr="006225E3">
        <w:rPr>
          <w:i/>
        </w:rPr>
        <w:t xml:space="preserve">(Pause </w:t>
      </w:r>
      <w:r w:rsidR="00A72BF2" w:rsidRPr="006225E3">
        <w:rPr>
          <w:i/>
        </w:rPr>
        <w:t xml:space="preserve">for </w:t>
      </w:r>
      <w:r w:rsidRPr="006225E3">
        <w:rPr>
          <w:i/>
        </w:rPr>
        <w:t xml:space="preserve">30 seconds) </w:t>
      </w:r>
    </w:p>
    <w:p w14:paraId="3297A11C" w14:textId="77777777" w:rsidR="006D76AC" w:rsidRPr="006225E3" w:rsidRDefault="006D76AC" w:rsidP="00CF7691">
      <w:pPr>
        <w:spacing w:after="0" w:line="240" w:lineRule="auto"/>
        <w:jc w:val="both"/>
      </w:pPr>
    </w:p>
    <w:p w14:paraId="7E0C8E2D" w14:textId="77777777" w:rsidR="006D76AC" w:rsidRPr="006225E3" w:rsidRDefault="006D76AC" w:rsidP="00CF7691">
      <w:pPr>
        <w:spacing w:after="0" w:line="240" w:lineRule="auto"/>
        <w:jc w:val="both"/>
      </w:pPr>
      <w:r w:rsidRPr="006225E3">
        <w:t>Pause. Take a deep breath.</w:t>
      </w:r>
    </w:p>
    <w:p w14:paraId="42B760D7" w14:textId="7E4AE3CD" w:rsidR="009D0444" w:rsidRPr="006225E3" w:rsidRDefault="009D0444" w:rsidP="009D0444">
      <w:pPr>
        <w:spacing w:after="0" w:line="240" w:lineRule="auto"/>
        <w:jc w:val="both"/>
        <w:rPr>
          <w:rFonts w:cstheme="minorHAnsi"/>
          <w:i/>
          <w:color w:val="000000"/>
        </w:rPr>
      </w:pPr>
      <w:r w:rsidRPr="006225E3">
        <w:rPr>
          <w:rFonts w:cstheme="minorHAnsi"/>
          <w:i/>
          <w:color w:val="000000"/>
        </w:rPr>
        <w:t xml:space="preserve">(If time permits, ask, “Does anyone have comments or questions about </w:t>
      </w:r>
      <w:r w:rsidR="006C519A" w:rsidRPr="006225E3">
        <w:rPr>
          <w:rFonts w:cstheme="minorHAnsi"/>
          <w:i/>
          <w:color w:val="000000"/>
        </w:rPr>
        <w:t xml:space="preserve">the </w:t>
      </w:r>
      <w:r w:rsidRPr="006225E3">
        <w:rPr>
          <w:rFonts w:cstheme="minorHAnsi"/>
          <w:i/>
          <w:color w:val="000000"/>
        </w:rPr>
        <w:t>integration?”)</w:t>
      </w:r>
    </w:p>
    <w:p w14:paraId="100AE1C3" w14:textId="77777777" w:rsidR="00B80DBC" w:rsidRPr="006225E3" w:rsidRDefault="00B80DBC" w:rsidP="00CF7691">
      <w:pPr>
        <w:spacing w:after="0" w:line="240" w:lineRule="auto"/>
        <w:jc w:val="both"/>
        <w:rPr>
          <w:b/>
        </w:rPr>
      </w:pPr>
    </w:p>
    <w:p w14:paraId="0C83BE86" w14:textId="77777777" w:rsidR="006D76AC" w:rsidRPr="006225E3" w:rsidRDefault="006D76AC" w:rsidP="00CF7691">
      <w:pPr>
        <w:spacing w:after="0" w:line="240" w:lineRule="auto"/>
        <w:jc w:val="both"/>
        <w:rPr>
          <w:b/>
        </w:rPr>
      </w:pPr>
      <w:r w:rsidRPr="006225E3">
        <w:rPr>
          <w:b/>
        </w:rPr>
        <w:t>1:28</w:t>
      </w:r>
      <w:r w:rsidRPr="006225E3">
        <w:rPr>
          <w:b/>
        </w:rPr>
        <w:tab/>
        <w:t>ENDING PRAYER</w:t>
      </w:r>
    </w:p>
    <w:p w14:paraId="6E6360F2" w14:textId="77777777" w:rsidR="00A63906" w:rsidRPr="006225E3" w:rsidRDefault="00A63906" w:rsidP="00307F02">
      <w:pPr>
        <w:widowControl w:val="0"/>
        <w:spacing w:after="0" w:line="240" w:lineRule="auto"/>
        <w:jc w:val="both"/>
      </w:pPr>
    </w:p>
    <w:p w14:paraId="2D7B5988" w14:textId="7D6387F3" w:rsidR="006D76AC" w:rsidRPr="006225E3" w:rsidRDefault="006D76AC" w:rsidP="00307F02">
      <w:pPr>
        <w:widowControl w:val="0"/>
        <w:spacing w:after="0" w:line="240" w:lineRule="auto"/>
        <w:jc w:val="both"/>
      </w:pPr>
      <w:r w:rsidRPr="006225E3">
        <w:t>Dear Father and Creator,</w:t>
      </w:r>
    </w:p>
    <w:p w14:paraId="70267B90" w14:textId="221252DF" w:rsidR="006D76AC" w:rsidRPr="006225E3" w:rsidRDefault="006D76AC" w:rsidP="00307F02">
      <w:pPr>
        <w:widowControl w:val="0"/>
        <w:spacing w:after="0" w:line="240" w:lineRule="auto"/>
        <w:jc w:val="both"/>
      </w:pPr>
      <w:r w:rsidRPr="006225E3">
        <w:t>Thank You for this time of healing and training. Hold us in the power of this new understanding as You continue to guide us to our real glory and to the truth</w:t>
      </w:r>
      <w:r w:rsidR="00965FDB" w:rsidRPr="006225E3">
        <w:t xml:space="preserve"> of who you created us to be</w:t>
      </w:r>
      <w:r w:rsidRPr="006225E3">
        <w:t xml:space="preserve">. With Your rod and staff, train us for the next step as we co-labor with You to reorient our lives </w:t>
      </w:r>
      <w:r w:rsidR="00A72BF2" w:rsidRPr="006225E3">
        <w:t>for</w:t>
      </w:r>
      <w:r w:rsidRPr="006225E3">
        <w:t xml:space="preserve"> a more effective flow and to</w:t>
      </w:r>
      <w:r w:rsidR="00B80DBC" w:rsidRPr="006225E3">
        <w:t xml:space="preserve"> flourish in </w:t>
      </w:r>
      <w:r w:rsidRPr="006225E3">
        <w:t>our connection with our True Self and design, with the Creation and the community, and with You, for the honor and glory of our Lord Jesus. Amen.</w:t>
      </w:r>
    </w:p>
    <w:p w14:paraId="0F5F3641" w14:textId="77777777" w:rsidR="006D76AC" w:rsidRPr="006225E3" w:rsidRDefault="006D76AC" w:rsidP="00CF7691">
      <w:pPr>
        <w:spacing w:after="0" w:line="240" w:lineRule="auto"/>
        <w:jc w:val="both"/>
      </w:pPr>
    </w:p>
    <w:p w14:paraId="52B127AA" w14:textId="77777777" w:rsidR="006D76AC" w:rsidRPr="006225E3" w:rsidRDefault="006D76AC" w:rsidP="00CF7691">
      <w:pPr>
        <w:spacing w:after="0" w:line="240" w:lineRule="auto"/>
        <w:jc w:val="both"/>
      </w:pPr>
      <w:r w:rsidRPr="006225E3">
        <w:t>Take a deep breath.</w:t>
      </w:r>
    </w:p>
    <w:p w14:paraId="714B8C9B" w14:textId="77777777" w:rsidR="009D0444" w:rsidRPr="006225E3" w:rsidRDefault="009D0444" w:rsidP="009D0444">
      <w:pPr>
        <w:spacing w:after="0" w:line="240" w:lineRule="auto"/>
        <w:jc w:val="both"/>
        <w:rPr>
          <w:rFonts w:cstheme="minorHAnsi"/>
          <w:i/>
          <w:color w:val="000000"/>
        </w:rPr>
      </w:pPr>
      <w:r w:rsidRPr="006225E3">
        <w:rPr>
          <w:rFonts w:cstheme="minorHAnsi"/>
          <w:i/>
          <w:color w:val="000000"/>
        </w:rPr>
        <w:t>(If time permits, ask, “Does anyone have comments or questions about this meeting?”)</w:t>
      </w:r>
    </w:p>
    <w:p w14:paraId="7A5E0D11" w14:textId="77777777" w:rsidR="006D76AC" w:rsidRPr="006225E3" w:rsidRDefault="006D76AC" w:rsidP="00CF7691">
      <w:pPr>
        <w:spacing w:after="0" w:line="240" w:lineRule="auto"/>
        <w:jc w:val="both"/>
      </w:pPr>
    </w:p>
    <w:p w14:paraId="052841A3" w14:textId="77777777" w:rsidR="00C05BE3" w:rsidRDefault="006D76AC" w:rsidP="00CF7691">
      <w:pPr>
        <w:spacing w:after="0" w:line="240" w:lineRule="auto"/>
        <w:jc w:val="both"/>
        <w:rPr>
          <w:b/>
        </w:rPr>
      </w:pPr>
      <w:r w:rsidRPr="006225E3">
        <w:rPr>
          <w:b/>
        </w:rPr>
        <w:t>1:29</w:t>
      </w:r>
      <w:r w:rsidRPr="006225E3">
        <w:rPr>
          <w:b/>
        </w:rPr>
        <w:tab/>
        <w:t>ANNOUNCEMENTS</w:t>
      </w:r>
    </w:p>
    <w:p w14:paraId="746AB273" w14:textId="77777777" w:rsidR="00227B9A" w:rsidRPr="00553DE6" w:rsidRDefault="00227B9A" w:rsidP="00CF7691">
      <w:pPr>
        <w:spacing w:after="0" w:line="240" w:lineRule="auto"/>
        <w:jc w:val="both"/>
      </w:pPr>
    </w:p>
    <w:sectPr w:rsidR="00227B9A" w:rsidRPr="00553DE6" w:rsidSect="00986F08">
      <w:headerReference w:type="default" r:id="rId8"/>
      <w:footerReference w:type="default" r:id="rId9"/>
      <w:footerReference w:type="first" r:id="rId10"/>
      <w:endnotePr>
        <w:numFmt w:val="decimal"/>
      </w:endnotePr>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413CB6B" w14:textId="77777777" w:rsidR="00697FD7" w:rsidRDefault="00697FD7" w:rsidP="00285B9A">
      <w:pPr>
        <w:spacing w:after="0" w:line="240" w:lineRule="auto"/>
      </w:pPr>
      <w:r>
        <w:separator/>
      </w:r>
    </w:p>
  </w:endnote>
  <w:endnote w:type="continuationSeparator" w:id="0">
    <w:p w14:paraId="547BCAB3" w14:textId="77777777" w:rsidR="00697FD7" w:rsidRDefault="00697FD7" w:rsidP="00285B9A">
      <w:pPr>
        <w:spacing w:after="0" w:line="240" w:lineRule="auto"/>
      </w:pPr>
      <w:r>
        <w:continuationSeparator/>
      </w:r>
    </w:p>
  </w:endnote>
  <w:endnote w:id="1">
    <w:p w14:paraId="001FAB86" w14:textId="77777777" w:rsidR="00D31A23" w:rsidRPr="00F905DF" w:rsidRDefault="00D31A23">
      <w:pPr>
        <w:pStyle w:val="EndnoteText"/>
        <w:rPr>
          <w:lang w:val="en-GB"/>
        </w:rPr>
      </w:pPr>
      <w:r>
        <w:rPr>
          <w:rStyle w:val="EndnoteReference"/>
        </w:rPr>
        <w:endnoteRef/>
      </w:r>
      <w:r>
        <w:t xml:space="preserve"> </w:t>
      </w:r>
      <w:r w:rsidRPr="00803398">
        <w:rPr>
          <w:i/>
        </w:rPr>
        <w:t xml:space="preserve">My </w:t>
      </w:r>
      <w:r w:rsidRPr="00E96A5E">
        <w:rPr>
          <w:i/>
        </w:rPr>
        <w:t>Faith Looks Up to Thee</w:t>
      </w:r>
      <w:r w:rsidRPr="00E96A5E">
        <w:t xml:space="preserve"> by Ray Palmer (1808</w:t>
      </w:r>
      <w:r w:rsidR="00D01485">
        <w:t>–</w:t>
      </w:r>
      <w:r w:rsidRPr="00E96A5E">
        <w:t>1887).</w:t>
      </w:r>
    </w:p>
  </w:endnote>
  <w:endnote w:id="2">
    <w:p w14:paraId="5EC01344" w14:textId="77777777" w:rsidR="00A43540" w:rsidRPr="00287373" w:rsidRDefault="00A43540" w:rsidP="00A43540">
      <w:pPr>
        <w:pStyle w:val="EndnoteText"/>
        <w:rPr>
          <w:lang w:val="en-GB"/>
        </w:rPr>
      </w:pPr>
      <w:r>
        <w:rPr>
          <w:rStyle w:val="EndnoteReference"/>
        </w:rPr>
        <w:endnoteRef/>
      </w:r>
      <w:r>
        <w:t xml:space="preserve"> </w:t>
      </w:r>
      <w:r>
        <w:rPr>
          <w:lang w:val="en-GB"/>
        </w:rPr>
        <w:t>Gal. 5:22–23.</w:t>
      </w:r>
    </w:p>
  </w:endnote>
  <w:endnote w:id="3">
    <w:p w14:paraId="30E6F50D" w14:textId="77777777" w:rsidR="009D51B5" w:rsidRDefault="009D51B5" w:rsidP="009D51B5">
      <w:pPr>
        <w:pStyle w:val="EndnoteText"/>
      </w:pPr>
      <w:r>
        <w:rPr>
          <w:rStyle w:val="EndnoteReference"/>
        </w:rPr>
        <w:endnoteRef/>
      </w:r>
      <w:r>
        <w:t xml:space="preserve"> </w:t>
      </w:r>
      <w:r w:rsidRPr="00D23C7B">
        <w:t xml:space="preserve">Karen Horney, </w:t>
      </w:r>
      <w:r w:rsidRPr="00D23C7B">
        <w:rPr>
          <w:i/>
        </w:rPr>
        <w:t>Neurosis and Human Growth</w:t>
      </w:r>
      <w:r w:rsidRPr="00D23C7B">
        <w:t xml:space="preserve"> (New York: Norton, 1991).</w:t>
      </w:r>
    </w:p>
  </w:endnote>
  <w:endnote w:id="4">
    <w:p w14:paraId="6368B3F6" w14:textId="77777777" w:rsidR="00440D57" w:rsidRPr="00FF52EF" w:rsidRDefault="00440D57" w:rsidP="00440D57">
      <w:pPr>
        <w:pStyle w:val="EndnoteText"/>
      </w:pPr>
      <w:r>
        <w:rPr>
          <w:rStyle w:val="EndnoteReference"/>
        </w:rPr>
        <w:endnoteRef/>
      </w:r>
      <w:r>
        <w:t xml:space="preserve"> </w:t>
      </w:r>
      <w:hyperlink r:id="rId1" w:history="1">
        <w:r w:rsidR="00B83E6A">
          <w:rPr>
            <w:rStyle w:val="Hyperlink"/>
          </w:rPr>
          <w:t>simplyfit4life.com/releasing-endorphins-no-its-not-a-disease</w:t>
        </w:r>
      </w:hyperlink>
      <w:r>
        <w:t>.</w:t>
      </w:r>
    </w:p>
  </w:endnote>
  <w:endnote w:id="5">
    <w:p w14:paraId="42CCCB8B" w14:textId="77777777" w:rsidR="00FF52EF" w:rsidRDefault="00FF52EF" w:rsidP="00FF52EF">
      <w:pPr>
        <w:pStyle w:val="EndnoteText"/>
      </w:pPr>
      <w:r>
        <w:rPr>
          <w:rStyle w:val="EndnoteReference"/>
        </w:rPr>
        <w:endnoteRef/>
      </w:r>
      <w:r>
        <w:t xml:space="preserve"> John 10:11</w:t>
      </w:r>
      <w:r w:rsidR="00D01485">
        <w:t>–</w:t>
      </w:r>
      <w:r>
        <w:t>16.</w:t>
      </w:r>
    </w:p>
  </w:endnote>
  <w:endnote w:id="6">
    <w:p w14:paraId="4FC53D34" w14:textId="77777777" w:rsidR="007C006D" w:rsidRDefault="007C006D" w:rsidP="007C006D">
      <w:pPr>
        <w:pStyle w:val="EndnoteText"/>
        <w:jc w:val="both"/>
      </w:pPr>
      <w:r>
        <w:rPr>
          <w:rStyle w:val="EndnoteReference"/>
        </w:rPr>
        <w:endnoteRef/>
      </w:r>
      <w:r>
        <w:t xml:space="preserve"> </w:t>
      </w:r>
      <w:hyperlink r:id="rId2" w:history="1">
        <w:r>
          <w:rPr>
            <w:rStyle w:val="Hyperlink"/>
          </w:rPr>
          <w:t>en.wikipedia.org/wiki/</w:t>
        </w:r>
        <w:r>
          <w:rPr>
            <w:rStyle w:val="Hyperlink"/>
          </w:rPr>
          <w:t>The_Obstacle_Is_the_Way</w:t>
        </w:r>
      </w:hyperlink>
      <w:r>
        <w:t xml:space="preserve">. </w:t>
      </w:r>
    </w:p>
  </w:endnote>
  <w:endnote w:id="7">
    <w:p w14:paraId="7139EEF9" w14:textId="6CBCD309" w:rsidR="007C006D" w:rsidRDefault="007C006D">
      <w:pPr>
        <w:pStyle w:val="EndnoteText"/>
      </w:pPr>
      <w:r>
        <w:rPr>
          <w:rStyle w:val="EndnoteReference"/>
        </w:rPr>
        <w:endnoteRef/>
      </w:r>
      <w:r>
        <w:t xml:space="preserve"> Psalm 69:22.</w:t>
      </w:r>
    </w:p>
  </w:endnote>
  <w:endnote w:id="8">
    <w:p w14:paraId="1083A607" w14:textId="77777777" w:rsidR="00A72BF2" w:rsidRPr="00756169" w:rsidRDefault="00A72BF2" w:rsidP="00A72BF2">
      <w:pPr>
        <w:pStyle w:val="EndnoteText"/>
        <w:rPr>
          <w:lang w:val="en-GB"/>
        </w:rPr>
      </w:pPr>
      <w:r>
        <w:rPr>
          <w:rStyle w:val="EndnoteReference"/>
        </w:rPr>
        <w:endnoteRef/>
      </w:r>
      <w:r w:rsidRPr="00D247AC">
        <w:rPr>
          <w:lang w:val="en-GB"/>
        </w:rPr>
        <w:t xml:space="preserve"> </w:t>
      </w:r>
      <w:hyperlink r:id="rId3" w:history="1">
        <w:r w:rsidR="00B83E6A">
          <w:rPr>
            <w:rStyle w:val="Hyperlink"/>
            <w:lang w:val="en-GB"/>
          </w:rPr>
          <w:t>www.camillecaldwell.com/WelcomePrayer.html</w:t>
        </w:r>
      </w:hyperlink>
      <w:r w:rsidRPr="0047674D">
        <w:rPr>
          <w:rStyle w:val="Hyperlink"/>
          <w:color w:val="auto"/>
          <w:u w:val="none"/>
          <w:lang w:val="en-GB"/>
        </w:rPr>
        <w:t xml:space="preserve">. </w:t>
      </w:r>
      <w:r w:rsidRPr="0047674D">
        <w:rPr>
          <w:rStyle w:val="Hyperlink"/>
          <w:color w:val="auto"/>
          <w:u w:val="none"/>
        </w:rPr>
        <w:t>A</w:t>
      </w:r>
      <w:r w:rsidRPr="0047674D">
        <w:t xml:space="preserve">dapted </w:t>
      </w:r>
      <w:r>
        <w:t>for Karis Fellowships by Nancy Diven.</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Grande">
    <w:altName w:val="Arial"/>
    <w:panose1 w:val="00000000000000000000"/>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D1DEFB" w14:textId="4606D7E7" w:rsidR="004216BE" w:rsidRDefault="004216BE">
    <w:pPr>
      <w:pStyle w:val="Footer"/>
    </w:pPr>
    <w:r w:rsidRPr="007329F6">
      <w:t>karisfellowships.com</w:t>
    </w:r>
    <w:r w:rsidRPr="007329F6">
      <w:tab/>
      <w:t>KF21-</w:t>
    </w:r>
    <w:r w:rsidR="00FB6C16">
      <w:t>E</w:t>
    </w:r>
    <w:r w:rsidRPr="007329F6">
      <w:tab/>
    </w:r>
    <w:r w:rsidRPr="007329F6">
      <w:rPr>
        <w:rFonts w:cstheme="minorHAnsi"/>
      </w:rPr>
      <w:t>©</w:t>
    </w:r>
    <w:r w:rsidRPr="007329F6">
      <w:t>20</w:t>
    </w:r>
    <w:r w:rsidR="000C0F26">
      <w:t>21</w:t>
    </w:r>
    <w:r w:rsidRPr="007329F6">
      <w:t xml:space="preserve"> Nancy Diven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75E2F9" w14:textId="5D4EB2EE" w:rsidR="004216BE" w:rsidRDefault="004216BE">
    <w:pPr>
      <w:pStyle w:val="Footer"/>
    </w:pPr>
    <w:r w:rsidRPr="007329F6">
      <w:t>karisfellowships.com</w:t>
    </w:r>
    <w:r w:rsidRPr="007329F6">
      <w:tab/>
      <w:t>KF21-</w:t>
    </w:r>
    <w:r w:rsidR="00FB6C16">
      <w:t>E</w:t>
    </w:r>
    <w:r w:rsidRPr="007329F6">
      <w:tab/>
    </w:r>
    <w:r w:rsidRPr="007329F6">
      <w:rPr>
        <w:rFonts w:cstheme="minorHAnsi"/>
      </w:rPr>
      <w:t>©</w:t>
    </w:r>
    <w:r w:rsidRPr="007329F6">
      <w:t>20</w:t>
    </w:r>
    <w:r w:rsidR="000C0F26">
      <w:t>21</w:t>
    </w:r>
    <w:r w:rsidRPr="007329F6">
      <w:t xml:space="preserve"> Nancy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44A4B6D" w14:textId="77777777" w:rsidR="00697FD7" w:rsidRDefault="00697FD7" w:rsidP="00285B9A">
      <w:pPr>
        <w:spacing w:after="0" w:line="240" w:lineRule="auto"/>
      </w:pPr>
      <w:r>
        <w:separator/>
      </w:r>
    </w:p>
  </w:footnote>
  <w:footnote w:type="continuationSeparator" w:id="0">
    <w:p w14:paraId="13467451" w14:textId="77777777" w:rsidR="00697FD7" w:rsidRDefault="00697FD7" w:rsidP="00285B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22719036"/>
      <w:docPartObj>
        <w:docPartGallery w:val="Page Numbers (Top of Page)"/>
        <w:docPartUnique/>
      </w:docPartObj>
    </w:sdtPr>
    <w:sdtEndPr/>
    <w:sdtContent>
      <w:p w14:paraId="26B5A6AF" w14:textId="77777777" w:rsidR="004216BE" w:rsidRDefault="004216BE">
        <w:pPr>
          <w:pStyle w:val="Header"/>
          <w:jc w:val="right"/>
        </w:pPr>
        <w:r>
          <w:fldChar w:fldCharType="begin"/>
        </w:r>
        <w:r>
          <w:instrText xml:space="preserve"> PAGE   \* MERGEFORMAT </w:instrText>
        </w:r>
        <w:r>
          <w:fldChar w:fldCharType="separate"/>
        </w:r>
        <w:r w:rsidR="008D6B74">
          <w:rPr>
            <w:noProof/>
          </w:rPr>
          <w:t>9</w:t>
        </w:r>
        <w:r>
          <w:rPr>
            <w:noProof/>
          </w:rPr>
          <w:fldChar w:fldCharType="end"/>
        </w:r>
      </w:p>
    </w:sdtContent>
  </w:sdt>
  <w:p w14:paraId="21C844B8" w14:textId="77777777" w:rsidR="004216BE" w:rsidRDefault="004216B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1503C4"/>
    <w:multiLevelType w:val="hybridMultilevel"/>
    <w:tmpl w:val="4C4A1BC8"/>
    <w:lvl w:ilvl="0" w:tplc="0809000F">
      <w:start w:val="1"/>
      <w:numFmt w:val="decimal"/>
      <w:lvlText w:val="%1."/>
      <w:lvlJc w:val="left"/>
      <w:pPr>
        <w:tabs>
          <w:tab w:val="num" w:pos="717"/>
        </w:tabs>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D006CA1"/>
    <w:multiLevelType w:val="hybridMultilevel"/>
    <w:tmpl w:val="513243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053212"/>
    <w:multiLevelType w:val="hybridMultilevel"/>
    <w:tmpl w:val="31981E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462173D"/>
    <w:multiLevelType w:val="hybridMultilevel"/>
    <w:tmpl w:val="476459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7687B97"/>
    <w:multiLevelType w:val="hybridMultilevel"/>
    <w:tmpl w:val="7A766F3E"/>
    <w:lvl w:ilvl="0" w:tplc="A8E03290">
      <w:start w:val="1"/>
      <w:numFmt w:val="decimal"/>
      <w:lvlText w:val="%1."/>
      <w:lvlJc w:val="left"/>
      <w:pPr>
        <w:tabs>
          <w:tab w:val="num" w:pos="357"/>
        </w:tabs>
        <w:ind w:left="360" w:hanging="360"/>
      </w:pPr>
      <w:rPr>
        <w:rFonts w:hint="default"/>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2DFA01A9"/>
    <w:multiLevelType w:val="hybridMultilevel"/>
    <w:tmpl w:val="39EC74D0"/>
    <w:lvl w:ilvl="0" w:tplc="330E196E">
      <w:start w:val="1"/>
      <w:numFmt w:val="decimal"/>
      <w:lvlText w:val="%1."/>
      <w:lvlJc w:val="left"/>
      <w:pPr>
        <w:ind w:left="360" w:hanging="360"/>
      </w:pPr>
      <w:rPr>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67F5D90"/>
    <w:multiLevelType w:val="hybridMultilevel"/>
    <w:tmpl w:val="5282B566"/>
    <w:lvl w:ilvl="0" w:tplc="08090001">
      <w:start w:val="1"/>
      <w:numFmt w:val="bullet"/>
      <w:lvlText w:val=""/>
      <w:lvlJc w:val="left"/>
      <w:pPr>
        <w:ind w:left="360" w:hanging="360"/>
      </w:pPr>
      <w:rPr>
        <w:rFonts w:ascii="Symbol" w:hAnsi="Symbol" w:hint="default"/>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49EE03D8"/>
    <w:multiLevelType w:val="hybridMultilevel"/>
    <w:tmpl w:val="B83A1CDE"/>
    <w:lvl w:ilvl="0" w:tplc="FB860EF8">
      <w:start w:val="1"/>
      <w:numFmt w:val="decimal"/>
      <w:lvlText w:val="%1."/>
      <w:lvlJc w:val="left"/>
      <w:pPr>
        <w:tabs>
          <w:tab w:val="num" w:pos="357"/>
        </w:tabs>
        <w:ind w:left="360" w:hanging="360"/>
      </w:pPr>
      <w:rPr>
        <w:rFonts w:hint="default"/>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4A096D29"/>
    <w:multiLevelType w:val="hybridMultilevel"/>
    <w:tmpl w:val="E4C873DE"/>
    <w:lvl w:ilvl="0" w:tplc="7EB67E2C">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4CDE2A48"/>
    <w:multiLevelType w:val="hybridMultilevel"/>
    <w:tmpl w:val="69AEC5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3EE08BF"/>
    <w:multiLevelType w:val="hybridMultilevel"/>
    <w:tmpl w:val="71404720"/>
    <w:lvl w:ilvl="0" w:tplc="5D2E315C">
      <w:start w:val="1"/>
      <w:numFmt w:val="decimal"/>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5FCD7477"/>
    <w:multiLevelType w:val="hybridMultilevel"/>
    <w:tmpl w:val="5CEC4E46"/>
    <w:lvl w:ilvl="0" w:tplc="2534AE2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6C27894"/>
    <w:multiLevelType w:val="hybridMultilevel"/>
    <w:tmpl w:val="A920E24C"/>
    <w:lvl w:ilvl="0" w:tplc="FB860EF8">
      <w:start w:val="1"/>
      <w:numFmt w:val="decimal"/>
      <w:lvlText w:val="%1."/>
      <w:lvlJc w:val="left"/>
      <w:pPr>
        <w:tabs>
          <w:tab w:val="num" w:pos="357"/>
        </w:tabs>
        <w:ind w:left="360" w:hanging="360"/>
      </w:pPr>
      <w:rPr>
        <w:rFonts w:hint="default"/>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683630D1"/>
    <w:multiLevelType w:val="hybridMultilevel"/>
    <w:tmpl w:val="146009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23E7725"/>
    <w:multiLevelType w:val="hybridMultilevel"/>
    <w:tmpl w:val="815C42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8632DF7"/>
    <w:multiLevelType w:val="hybridMultilevel"/>
    <w:tmpl w:val="B78E744C"/>
    <w:lvl w:ilvl="0" w:tplc="08090001">
      <w:start w:val="1"/>
      <w:numFmt w:val="bullet"/>
      <w:lvlText w:val=""/>
      <w:lvlJc w:val="left"/>
      <w:pPr>
        <w:ind w:left="360" w:hanging="360"/>
      </w:pPr>
      <w:rPr>
        <w:rFonts w:ascii="Symbol" w:hAnsi="Symbol" w:hint="default"/>
        <w:b/>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6" w15:restartNumberingAfterBreak="0">
    <w:nsid w:val="7B374991"/>
    <w:multiLevelType w:val="hybridMultilevel"/>
    <w:tmpl w:val="B83A1CDE"/>
    <w:lvl w:ilvl="0" w:tplc="FB860EF8">
      <w:start w:val="1"/>
      <w:numFmt w:val="decimal"/>
      <w:lvlText w:val="%1."/>
      <w:lvlJc w:val="left"/>
      <w:pPr>
        <w:tabs>
          <w:tab w:val="num" w:pos="357"/>
        </w:tabs>
        <w:ind w:left="360" w:hanging="360"/>
      </w:pPr>
      <w:rPr>
        <w:rFonts w:hint="default"/>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206066548">
    <w:abstractNumId w:val="11"/>
  </w:num>
  <w:num w:numId="2" w16cid:durableId="585959293">
    <w:abstractNumId w:val="0"/>
  </w:num>
  <w:num w:numId="3" w16cid:durableId="54353897">
    <w:abstractNumId w:val="12"/>
  </w:num>
  <w:num w:numId="4" w16cid:durableId="539168318">
    <w:abstractNumId w:val="6"/>
  </w:num>
  <w:num w:numId="5" w16cid:durableId="1155293255">
    <w:abstractNumId w:val="5"/>
  </w:num>
  <w:num w:numId="6" w16cid:durableId="495612484">
    <w:abstractNumId w:val="15"/>
  </w:num>
  <w:num w:numId="7" w16cid:durableId="1740327060">
    <w:abstractNumId w:val="4"/>
  </w:num>
  <w:num w:numId="8" w16cid:durableId="1454402398">
    <w:abstractNumId w:val="13"/>
  </w:num>
  <w:num w:numId="9" w16cid:durableId="2118867176">
    <w:abstractNumId w:val="3"/>
  </w:num>
  <w:num w:numId="10" w16cid:durableId="224611627">
    <w:abstractNumId w:val="7"/>
  </w:num>
  <w:num w:numId="11" w16cid:durableId="1087460336">
    <w:abstractNumId w:val="16"/>
  </w:num>
  <w:num w:numId="12" w16cid:durableId="169685003">
    <w:abstractNumId w:val="14"/>
  </w:num>
  <w:num w:numId="13" w16cid:durableId="1685327700">
    <w:abstractNumId w:val="2"/>
  </w:num>
  <w:num w:numId="14" w16cid:durableId="459422245">
    <w:abstractNumId w:val="1"/>
  </w:num>
  <w:num w:numId="15" w16cid:durableId="54818277">
    <w:abstractNumId w:val="9"/>
  </w:num>
  <w:num w:numId="16" w16cid:durableId="563762850">
    <w:abstractNumId w:val="8"/>
  </w:num>
  <w:num w:numId="17" w16cid:durableId="5335694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0"/>
  <w:proofState w:spelling="clean" w:grammar="clean"/>
  <w:attachedTemplate r:id="rId1"/>
  <w:defaultTabStop w:val="720"/>
  <w:characterSpacingControl w:val="doNotCompress"/>
  <w:footnotePr>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1CD5"/>
    <w:rsid w:val="00006F51"/>
    <w:rsid w:val="000147D4"/>
    <w:rsid w:val="0003225D"/>
    <w:rsid w:val="00032AAE"/>
    <w:rsid w:val="000337C4"/>
    <w:rsid w:val="00035D4F"/>
    <w:rsid w:val="0003625D"/>
    <w:rsid w:val="000368BA"/>
    <w:rsid w:val="000439FC"/>
    <w:rsid w:val="0004696B"/>
    <w:rsid w:val="00057E90"/>
    <w:rsid w:val="00062E2F"/>
    <w:rsid w:val="00065032"/>
    <w:rsid w:val="00073530"/>
    <w:rsid w:val="00074FCF"/>
    <w:rsid w:val="0008493A"/>
    <w:rsid w:val="000904B1"/>
    <w:rsid w:val="000B5E24"/>
    <w:rsid w:val="000B64BE"/>
    <w:rsid w:val="000B6D09"/>
    <w:rsid w:val="000C0F26"/>
    <w:rsid w:val="000D2D90"/>
    <w:rsid w:val="000E0864"/>
    <w:rsid w:val="000E6053"/>
    <w:rsid w:val="000F2123"/>
    <w:rsid w:val="001157C1"/>
    <w:rsid w:val="00117DF4"/>
    <w:rsid w:val="00121326"/>
    <w:rsid w:val="001220EE"/>
    <w:rsid w:val="001255DD"/>
    <w:rsid w:val="00126CCE"/>
    <w:rsid w:val="00132AAB"/>
    <w:rsid w:val="001333DB"/>
    <w:rsid w:val="00144774"/>
    <w:rsid w:val="00150D3F"/>
    <w:rsid w:val="00153675"/>
    <w:rsid w:val="00153C34"/>
    <w:rsid w:val="00154928"/>
    <w:rsid w:val="00165D8F"/>
    <w:rsid w:val="00166B66"/>
    <w:rsid w:val="00176290"/>
    <w:rsid w:val="00177934"/>
    <w:rsid w:val="0018010A"/>
    <w:rsid w:val="00185E54"/>
    <w:rsid w:val="001860DA"/>
    <w:rsid w:val="0019073D"/>
    <w:rsid w:val="001A69C9"/>
    <w:rsid w:val="001A7380"/>
    <w:rsid w:val="001B32B4"/>
    <w:rsid w:val="001B636B"/>
    <w:rsid w:val="001B70DD"/>
    <w:rsid w:val="001C1AA6"/>
    <w:rsid w:val="001D6056"/>
    <w:rsid w:val="001E4DF9"/>
    <w:rsid w:val="001F258A"/>
    <w:rsid w:val="001F410D"/>
    <w:rsid w:val="002018E5"/>
    <w:rsid w:val="002026D5"/>
    <w:rsid w:val="00204B5C"/>
    <w:rsid w:val="00210A1D"/>
    <w:rsid w:val="002123E7"/>
    <w:rsid w:val="00213D64"/>
    <w:rsid w:val="00216A27"/>
    <w:rsid w:val="00217308"/>
    <w:rsid w:val="00222F52"/>
    <w:rsid w:val="0022795A"/>
    <w:rsid w:val="00227B9A"/>
    <w:rsid w:val="00234039"/>
    <w:rsid w:val="0023765C"/>
    <w:rsid w:val="00253DBA"/>
    <w:rsid w:val="00255B6B"/>
    <w:rsid w:val="0026383C"/>
    <w:rsid w:val="00265514"/>
    <w:rsid w:val="0026667E"/>
    <w:rsid w:val="00273FCB"/>
    <w:rsid w:val="002743B5"/>
    <w:rsid w:val="00275006"/>
    <w:rsid w:val="00276DAE"/>
    <w:rsid w:val="00281CF4"/>
    <w:rsid w:val="002835D5"/>
    <w:rsid w:val="00285B9A"/>
    <w:rsid w:val="00287373"/>
    <w:rsid w:val="00293A69"/>
    <w:rsid w:val="002943AD"/>
    <w:rsid w:val="00297876"/>
    <w:rsid w:val="002A38FD"/>
    <w:rsid w:val="002B5761"/>
    <w:rsid w:val="002B6D85"/>
    <w:rsid w:val="002C2742"/>
    <w:rsid w:val="002D2826"/>
    <w:rsid w:val="002D4AD2"/>
    <w:rsid w:val="002E0265"/>
    <w:rsid w:val="002F5D3F"/>
    <w:rsid w:val="00302030"/>
    <w:rsid w:val="00303B8C"/>
    <w:rsid w:val="00304B2F"/>
    <w:rsid w:val="00306495"/>
    <w:rsid w:val="003076D4"/>
    <w:rsid w:val="00307B75"/>
    <w:rsid w:val="00307F02"/>
    <w:rsid w:val="00313119"/>
    <w:rsid w:val="00313AE3"/>
    <w:rsid w:val="00316D70"/>
    <w:rsid w:val="003177A6"/>
    <w:rsid w:val="0032169D"/>
    <w:rsid w:val="00321BDB"/>
    <w:rsid w:val="0032472B"/>
    <w:rsid w:val="0033645C"/>
    <w:rsid w:val="00340F71"/>
    <w:rsid w:val="00343FB5"/>
    <w:rsid w:val="00345808"/>
    <w:rsid w:val="00352507"/>
    <w:rsid w:val="00352F6E"/>
    <w:rsid w:val="00354672"/>
    <w:rsid w:val="00356175"/>
    <w:rsid w:val="0035682F"/>
    <w:rsid w:val="003577F4"/>
    <w:rsid w:val="00364554"/>
    <w:rsid w:val="003651F3"/>
    <w:rsid w:val="00370BCC"/>
    <w:rsid w:val="00375698"/>
    <w:rsid w:val="00375E94"/>
    <w:rsid w:val="00385AFE"/>
    <w:rsid w:val="00395A93"/>
    <w:rsid w:val="00395F12"/>
    <w:rsid w:val="003A005E"/>
    <w:rsid w:val="003A1C94"/>
    <w:rsid w:val="003C2E09"/>
    <w:rsid w:val="003C469B"/>
    <w:rsid w:val="003D1BD5"/>
    <w:rsid w:val="003E3CC2"/>
    <w:rsid w:val="003E4975"/>
    <w:rsid w:val="003F0A86"/>
    <w:rsid w:val="003F3B18"/>
    <w:rsid w:val="00400426"/>
    <w:rsid w:val="00403F23"/>
    <w:rsid w:val="00406BED"/>
    <w:rsid w:val="00411B88"/>
    <w:rsid w:val="00413EA0"/>
    <w:rsid w:val="004216BE"/>
    <w:rsid w:val="00430041"/>
    <w:rsid w:val="00440D57"/>
    <w:rsid w:val="00445C13"/>
    <w:rsid w:val="00450802"/>
    <w:rsid w:val="0045142B"/>
    <w:rsid w:val="0045293B"/>
    <w:rsid w:val="004561AA"/>
    <w:rsid w:val="00456FFA"/>
    <w:rsid w:val="00462E83"/>
    <w:rsid w:val="004708BF"/>
    <w:rsid w:val="0047340C"/>
    <w:rsid w:val="0047400F"/>
    <w:rsid w:val="00481577"/>
    <w:rsid w:val="004825D7"/>
    <w:rsid w:val="00482714"/>
    <w:rsid w:val="00483502"/>
    <w:rsid w:val="00483597"/>
    <w:rsid w:val="004852A3"/>
    <w:rsid w:val="00485D3F"/>
    <w:rsid w:val="00491848"/>
    <w:rsid w:val="00496F7B"/>
    <w:rsid w:val="004A3777"/>
    <w:rsid w:val="004A716F"/>
    <w:rsid w:val="004B10A4"/>
    <w:rsid w:val="004B1361"/>
    <w:rsid w:val="004B2426"/>
    <w:rsid w:val="004C0BA0"/>
    <w:rsid w:val="004D69FD"/>
    <w:rsid w:val="004E234F"/>
    <w:rsid w:val="004F64CB"/>
    <w:rsid w:val="004F6C1A"/>
    <w:rsid w:val="00500AB0"/>
    <w:rsid w:val="00505FB1"/>
    <w:rsid w:val="00510B4C"/>
    <w:rsid w:val="005210BF"/>
    <w:rsid w:val="0052425A"/>
    <w:rsid w:val="00532687"/>
    <w:rsid w:val="005347C6"/>
    <w:rsid w:val="00536C3B"/>
    <w:rsid w:val="00541E98"/>
    <w:rsid w:val="00553DE6"/>
    <w:rsid w:val="005663D0"/>
    <w:rsid w:val="00575193"/>
    <w:rsid w:val="00585DBE"/>
    <w:rsid w:val="00586BB7"/>
    <w:rsid w:val="00593C34"/>
    <w:rsid w:val="005A1187"/>
    <w:rsid w:val="005A13EE"/>
    <w:rsid w:val="005A40CD"/>
    <w:rsid w:val="005A41D6"/>
    <w:rsid w:val="005C3A61"/>
    <w:rsid w:val="005C5CB1"/>
    <w:rsid w:val="005D400A"/>
    <w:rsid w:val="005D65BA"/>
    <w:rsid w:val="005F286D"/>
    <w:rsid w:val="005F52FD"/>
    <w:rsid w:val="00600B11"/>
    <w:rsid w:val="0061117B"/>
    <w:rsid w:val="00612A98"/>
    <w:rsid w:val="006159DD"/>
    <w:rsid w:val="006225E3"/>
    <w:rsid w:val="00624493"/>
    <w:rsid w:val="00625D3B"/>
    <w:rsid w:val="00627F1C"/>
    <w:rsid w:val="00632D8C"/>
    <w:rsid w:val="00637CE8"/>
    <w:rsid w:val="0064785D"/>
    <w:rsid w:val="006565D0"/>
    <w:rsid w:val="00661975"/>
    <w:rsid w:val="00662C3C"/>
    <w:rsid w:val="00662F58"/>
    <w:rsid w:val="00665CB1"/>
    <w:rsid w:val="00675A0E"/>
    <w:rsid w:val="0067623D"/>
    <w:rsid w:val="00680AFF"/>
    <w:rsid w:val="0068141E"/>
    <w:rsid w:val="006845AD"/>
    <w:rsid w:val="00692677"/>
    <w:rsid w:val="006927ED"/>
    <w:rsid w:val="00697722"/>
    <w:rsid w:val="00697FD7"/>
    <w:rsid w:val="006A09A7"/>
    <w:rsid w:val="006A0AE8"/>
    <w:rsid w:val="006A6AA1"/>
    <w:rsid w:val="006B025E"/>
    <w:rsid w:val="006B380A"/>
    <w:rsid w:val="006B5E92"/>
    <w:rsid w:val="006B71B5"/>
    <w:rsid w:val="006B7FD2"/>
    <w:rsid w:val="006C142C"/>
    <w:rsid w:val="006C49BF"/>
    <w:rsid w:val="006C519A"/>
    <w:rsid w:val="006D634A"/>
    <w:rsid w:val="006D6687"/>
    <w:rsid w:val="006D6F28"/>
    <w:rsid w:val="006D73D2"/>
    <w:rsid w:val="006D76AC"/>
    <w:rsid w:val="006D7D87"/>
    <w:rsid w:val="006E06F1"/>
    <w:rsid w:val="006E14D4"/>
    <w:rsid w:val="006E3454"/>
    <w:rsid w:val="006E3E04"/>
    <w:rsid w:val="006E4A57"/>
    <w:rsid w:val="006E6FC8"/>
    <w:rsid w:val="006F2EB6"/>
    <w:rsid w:val="00705997"/>
    <w:rsid w:val="0071364C"/>
    <w:rsid w:val="00721A1F"/>
    <w:rsid w:val="007253FB"/>
    <w:rsid w:val="00730B11"/>
    <w:rsid w:val="007329F6"/>
    <w:rsid w:val="00735FEE"/>
    <w:rsid w:val="00737259"/>
    <w:rsid w:val="0074065C"/>
    <w:rsid w:val="00742710"/>
    <w:rsid w:val="00753092"/>
    <w:rsid w:val="00755769"/>
    <w:rsid w:val="00757B39"/>
    <w:rsid w:val="00760384"/>
    <w:rsid w:val="0076524E"/>
    <w:rsid w:val="00767591"/>
    <w:rsid w:val="00775292"/>
    <w:rsid w:val="0077751D"/>
    <w:rsid w:val="00787256"/>
    <w:rsid w:val="00787393"/>
    <w:rsid w:val="007A4C3D"/>
    <w:rsid w:val="007A4D2C"/>
    <w:rsid w:val="007A52C8"/>
    <w:rsid w:val="007A5B81"/>
    <w:rsid w:val="007C006D"/>
    <w:rsid w:val="007C140A"/>
    <w:rsid w:val="007C358B"/>
    <w:rsid w:val="007D39A9"/>
    <w:rsid w:val="007D5B42"/>
    <w:rsid w:val="007D659B"/>
    <w:rsid w:val="007E095D"/>
    <w:rsid w:val="007E21B9"/>
    <w:rsid w:val="007F0FB0"/>
    <w:rsid w:val="007F1B56"/>
    <w:rsid w:val="007F6515"/>
    <w:rsid w:val="007F67CA"/>
    <w:rsid w:val="008141E6"/>
    <w:rsid w:val="00815A8C"/>
    <w:rsid w:val="00822EEE"/>
    <w:rsid w:val="00824E47"/>
    <w:rsid w:val="00841114"/>
    <w:rsid w:val="00842EED"/>
    <w:rsid w:val="00857916"/>
    <w:rsid w:val="00862297"/>
    <w:rsid w:val="00862D0E"/>
    <w:rsid w:val="00874769"/>
    <w:rsid w:val="00875039"/>
    <w:rsid w:val="00875797"/>
    <w:rsid w:val="008843D4"/>
    <w:rsid w:val="00887739"/>
    <w:rsid w:val="008933CE"/>
    <w:rsid w:val="00893451"/>
    <w:rsid w:val="00895EBA"/>
    <w:rsid w:val="008A4561"/>
    <w:rsid w:val="008C3920"/>
    <w:rsid w:val="008C3C58"/>
    <w:rsid w:val="008D3BE1"/>
    <w:rsid w:val="008D5A88"/>
    <w:rsid w:val="008D6B74"/>
    <w:rsid w:val="008D7B23"/>
    <w:rsid w:val="008E4DEE"/>
    <w:rsid w:val="008E631C"/>
    <w:rsid w:val="008E67FC"/>
    <w:rsid w:val="008E7F12"/>
    <w:rsid w:val="008F13F8"/>
    <w:rsid w:val="008F6A17"/>
    <w:rsid w:val="008F7459"/>
    <w:rsid w:val="0090151D"/>
    <w:rsid w:val="00902A90"/>
    <w:rsid w:val="00902EA1"/>
    <w:rsid w:val="00904141"/>
    <w:rsid w:val="00911CF5"/>
    <w:rsid w:val="009301F5"/>
    <w:rsid w:val="00942498"/>
    <w:rsid w:val="00952010"/>
    <w:rsid w:val="009529C5"/>
    <w:rsid w:val="00956061"/>
    <w:rsid w:val="00956464"/>
    <w:rsid w:val="00965FDB"/>
    <w:rsid w:val="0097522C"/>
    <w:rsid w:val="009800E4"/>
    <w:rsid w:val="00982EFC"/>
    <w:rsid w:val="00986F08"/>
    <w:rsid w:val="009932A6"/>
    <w:rsid w:val="009A1647"/>
    <w:rsid w:val="009A3F1F"/>
    <w:rsid w:val="009A476D"/>
    <w:rsid w:val="009A588C"/>
    <w:rsid w:val="009A5E9A"/>
    <w:rsid w:val="009A6A4F"/>
    <w:rsid w:val="009B2737"/>
    <w:rsid w:val="009B426D"/>
    <w:rsid w:val="009B6DE6"/>
    <w:rsid w:val="009C00BD"/>
    <w:rsid w:val="009C7F39"/>
    <w:rsid w:val="009D0444"/>
    <w:rsid w:val="009D4056"/>
    <w:rsid w:val="009D51B5"/>
    <w:rsid w:val="009F156D"/>
    <w:rsid w:val="009F1D46"/>
    <w:rsid w:val="00A163AE"/>
    <w:rsid w:val="00A36D1E"/>
    <w:rsid w:val="00A4172D"/>
    <w:rsid w:val="00A42016"/>
    <w:rsid w:val="00A42469"/>
    <w:rsid w:val="00A42DB2"/>
    <w:rsid w:val="00A43540"/>
    <w:rsid w:val="00A44F3F"/>
    <w:rsid w:val="00A45AB2"/>
    <w:rsid w:val="00A5439C"/>
    <w:rsid w:val="00A56CAD"/>
    <w:rsid w:val="00A63906"/>
    <w:rsid w:val="00A64BFC"/>
    <w:rsid w:val="00A65177"/>
    <w:rsid w:val="00A72BF2"/>
    <w:rsid w:val="00A752FA"/>
    <w:rsid w:val="00A768EF"/>
    <w:rsid w:val="00A773D1"/>
    <w:rsid w:val="00A77AC8"/>
    <w:rsid w:val="00A94F75"/>
    <w:rsid w:val="00AA3BBC"/>
    <w:rsid w:val="00AA5D89"/>
    <w:rsid w:val="00AB1035"/>
    <w:rsid w:val="00AB2E03"/>
    <w:rsid w:val="00AB3A7D"/>
    <w:rsid w:val="00AB75BC"/>
    <w:rsid w:val="00AC451B"/>
    <w:rsid w:val="00AE27CB"/>
    <w:rsid w:val="00AE61A6"/>
    <w:rsid w:val="00AF05AE"/>
    <w:rsid w:val="00AF286C"/>
    <w:rsid w:val="00AF4067"/>
    <w:rsid w:val="00AF48D7"/>
    <w:rsid w:val="00B06C01"/>
    <w:rsid w:val="00B074E0"/>
    <w:rsid w:val="00B31FA9"/>
    <w:rsid w:val="00B35BFA"/>
    <w:rsid w:val="00B43E75"/>
    <w:rsid w:val="00B44030"/>
    <w:rsid w:val="00B45B35"/>
    <w:rsid w:val="00B45BA8"/>
    <w:rsid w:val="00B46F97"/>
    <w:rsid w:val="00B574BF"/>
    <w:rsid w:val="00B5768F"/>
    <w:rsid w:val="00B61CEC"/>
    <w:rsid w:val="00B638EE"/>
    <w:rsid w:val="00B660A3"/>
    <w:rsid w:val="00B74BE7"/>
    <w:rsid w:val="00B80DBC"/>
    <w:rsid w:val="00B83E6A"/>
    <w:rsid w:val="00B85B60"/>
    <w:rsid w:val="00B92B9F"/>
    <w:rsid w:val="00B96A6F"/>
    <w:rsid w:val="00BA29AA"/>
    <w:rsid w:val="00BA3783"/>
    <w:rsid w:val="00BB1CD5"/>
    <w:rsid w:val="00BC677E"/>
    <w:rsid w:val="00BD092C"/>
    <w:rsid w:val="00BD6C48"/>
    <w:rsid w:val="00BE1765"/>
    <w:rsid w:val="00BE41AE"/>
    <w:rsid w:val="00BE7DE1"/>
    <w:rsid w:val="00BF477E"/>
    <w:rsid w:val="00BF7FD9"/>
    <w:rsid w:val="00C00E1F"/>
    <w:rsid w:val="00C05BE3"/>
    <w:rsid w:val="00C06411"/>
    <w:rsid w:val="00C124CB"/>
    <w:rsid w:val="00C147C9"/>
    <w:rsid w:val="00C202E1"/>
    <w:rsid w:val="00C248D5"/>
    <w:rsid w:val="00C32849"/>
    <w:rsid w:val="00C3354B"/>
    <w:rsid w:val="00C36BFA"/>
    <w:rsid w:val="00C631E7"/>
    <w:rsid w:val="00C655DB"/>
    <w:rsid w:val="00C73BBE"/>
    <w:rsid w:val="00C75D9D"/>
    <w:rsid w:val="00C911F3"/>
    <w:rsid w:val="00C91597"/>
    <w:rsid w:val="00C946C2"/>
    <w:rsid w:val="00C948EB"/>
    <w:rsid w:val="00CA2C0D"/>
    <w:rsid w:val="00CA7693"/>
    <w:rsid w:val="00CB15CB"/>
    <w:rsid w:val="00CB7124"/>
    <w:rsid w:val="00CD0AB4"/>
    <w:rsid w:val="00CD505E"/>
    <w:rsid w:val="00CE36E1"/>
    <w:rsid w:val="00CF5759"/>
    <w:rsid w:val="00CF7691"/>
    <w:rsid w:val="00D01485"/>
    <w:rsid w:val="00D032C6"/>
    <w:rsid w:val="00D11A43"/>
    <w:rsid w:val="00D13783"/>
    <w:rsid w:val="00D13BEC"/>
    <w:rsid w:val="00D13F70"/>
    <w:rsid w:val="00D2039C"/>
    <w:rsid w:val="00D31A23"/>
    <w:rsid w:val="00D458D2"/>
    <w:rsid w:val="00D56D0C"/>
    <w:rsid w:val="00D6072E"/>
    <w:rsid w:val="00D60821"/>
    <w:rsid w:val="00D611D7"/>
    <w:rsid w:val="00D61FFA"/>
    <w:rsid w:val="00D64DBD"/>
    <w:rsid w:val="00D652D7"/>
    <w:rsid w:val="00D70488"/>
    <w:rsid w:val="00D7088B"/>
    <w:rsid w:val="00D838E8"/>
    <w:rsid w:val="00D91D9F"/>
    <w:rsid w:val="00DA411B"/>
    <w:rsid w:val="00DB0E3A"/>
    <w:rsid w:val="00DB60E7"/>
    <w:rsid w:val="00DD1D46"/>
    <w:rsid w:val="00DD5B44"/>
    <w:rsid w:val="00DE6441"/>
    <w:rsid w:val="00DE76D8"/>
    <w:rsid w:val="00DF14D9"/>
    <w:rsid w:val="00DF37EF"/>
    <w:rsid w:val="00E0045D"/>
    <w:rsid w:val="00E00872"/>
    <w:rsid w:val="00E026D4"/>
    <w:rsid w:val="00E0391F"/>
    <w:rsid w:val="00E10754"/>
    <w:rsid w:val="00E1286C"/>
    <w:rsid w:val="00E22474"/>
    <w:rsid w:val="00E23D2D"/>
    <w:rsid w:val="00E34E62"/>
    <w:rsid w:val="00E52AAA"/>
    <w:rsid w:val="00E54DEB"/>
    <w:rsid w:val="00E57F7A"/>
    <w:rsid w:val="00E60578"/>
    <w:rsid w:val="00E61143"/>
    <w:rsid w:val="00E615F0"/>
    <w:rsid w:val="00E627C6"/>
    <w:rsid w:val="00E62C08"/>
    <w:rsid w:val="00E70359"/>
    <w:rsid w:val="00E72369"/>
    <w:rsid w:val="00E80CAC"/>
    <w:rsid w:val="00E93DB2"/>
    <w:rsid w:val="00EB258B"/>
    <w:rsid w:val="00EB3BAE"/>
    <w:rsid w:val="00EC3DC6"/>
    <w:rsid w:val="00EC55CE"/>
    <w:rsid w:val="00EC70C8"/>
    <w:rsid w:val="00ED7694"/>
    <w:rsid w:val="00ED7E8A"/>
    <w:rsid w:val="00EE09FB"/>
    <w:rsid w:val="00EE2279"/>
    <w:rsid w:val="00EE3E00"/>
    <w:rsid w:val="00EE5A15"/>
    <w:rsid w:val="00EF50DC"/>
    <w:rsid w:val="00F00658"/>
    <w:rsid w:val="00F0693F"/>
    <w:rsid w:val="00F10B2A"/>
    <w:rsid w:val="00F10C05"/>
    <w:rsid w:val="00F2076D"/>
    <w:rsid w:val="00F24FB1"/>
    <w:rsid w:val="00F27D01"/>
    <w:rsid w:val="00F35554"/>
    <w:rsid w:val="00F509E6"/>
    <w:rsid w:val="00F81EF5"/>
    <w:rsid w:val="00F83336"/>
    <w:rsid w:val="00F905DF"/>
    <w:rsid w:val="00F9406D"/>
    <w:rsid w:val="00FB31A8"/>
    <w:rsid w:val="00FB54A7"/>
    <w:rsid w:val="00FB63C7"/>
    <w:rsid w:val="00FB6C16"/>
    <w:rsid w:val="00FC79F9"/>
    <w:rsid w:val="00FC7E0E"/>
    <w:rsid w:val="00FD5E37"/>
    <w:rsid w:val="00FD6BB3"/>
    <w:rsid w:val="00FD6D3D"/>
    <w:rsid w:val="00FD77E8"/>
    <w:rsid w:val="00FE22CC"/>
    <w:rsid w:val="00FE5FA7"/>
    <w:rsid w:val="00FF0396"/>
    <w:rsid w:val="00FF0F6F"/>
    <w:rsid w:val="00FF52EF"/>
    <w:rsid w:val="00FF59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B77D6B"/>
  <w15:docId w15:val="{AC45EEE1-3F13-4324-8CF9-AD7CF25549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576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85B9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85B9A"/>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285B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5B9A"/>
  </w:style>
  <w:style w:type="paragraph" w:styleId="Footer">
    <w:name w:val="footer"/>
    <w:basedOn w:val="Normal"/>
    <w:link w:val="FooterChar"/>
    <w:uiPriority w:val="99"/>
    <w:unhideWhenUsed/>
    <w:rsid w:val="00285B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5B9A"/>
  </w:style>
  <w:style w:type="paragraph" w:styleId="ListParagraph">
    <w:name w:val="List Paragraph"/>
    <w:basedOn w:val="Normal"/>
    <w:uiPriority w:val="34"/>
    <w:qFormat/>
    <w:rsid w:val="00553DE6"/>
    <w:pPr>
      <w:ind w:left="720"/>
      <w:contextualSpacing/>
    </w:pPr>
  </w:style>
  <w:style w:type="paragraph" w:styleId="BalloonText">
    <w:name w:val="Balloon Text"/>
    <w:basedOn w:val="Normal"/>
    <w:link w:val="BalloonTextChar"/>
    <w:uiPriority w:val="99"/>
    <w:semiHidden/>
    <w:unhideWhenUsed/>
    <w:rsid w:val="001B32B4"/>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1B32B4"/>
    <w:rPr>
      <w:rFonts w:ascii="Lucida Grande" w:hAnsi="Lucida Grande" w:cs="Lucida Grande"/>
      <w:sz w:val="18"/>
      <w:szCs w:val="18"/>
    </w:rPr>
  </w:style>
  <w:style w:type="paragraph" w:styleId="EndnoteText">
    <w:name w:val="endnote text"/>
    <w:basedOn w:val="Normal"/>
    <w:link w:val="EndnoteTextChar"/>
    <w:uiPriority w:val="99"/>
    <w:unhideWhenUsed/>
    <w:rsid w:val="00DB0E3A"/>
    <w:pPr>
      <w:spacing w:after="0" w:line="240" w:lineRule="auto"/>
    </w:pPr>
    <w:rPr>
      <w:sz w:val="20"/>
      <w:szCs w:val="20"/>
    </w:rPr>
  </w:style>
  <w:style w:type="character" w:customStyle="1" w:styleId="EndnoteTextChar">
    <w:name w:val="Endnote Text Char"/>
    <w:basedOn w:val="DefaultParagraphFont"/>
    <w:link w:val="EndnoteText"/>
    <w:uiPriority w:val="99"/>
    <w:rsid w:val="00DB0E3A"/>
    <w:rPr>
      <w:sz w:val="20"/>
      <w:szCs w:val="20"/>
    </w:rPr>
  </w:style>
  <w:style w:type="character" w:styleId="EndnoteReference">
    <w:name w:val="endnote reference"/>
    <w:basedOn w:val="DefaultParagraphFont"/>
    <w:uiPriority w:val="99"/>
    <w:semiHidden/>
    <w:unhideWhenUsed/>
    <w:rsid w:val="00DB0E3A"/>
    <w:rPr>
      <w:vertAlign w:val="superscript"/>
    </w:rPr>
  </w:style>
  <w:style w:type="character" w:styleId="CommentReference">
    <w:name w:val="annotation reference"/>
    <w:basedOn w:val="DefaultParagraphFont"/>
    <w:uiPriority w:val="99"/>
    <w:semiHidden/>
    <w:unhideWhenUsed/>
    <w:rsid w:val="00287373"/>
    <w:rPr>
      <w:sz w:val="16"/>
      <w:szCs w:val="16"/>
    </w:rPr>
  </w:style>
  <w:style w:type="paragraph" w:styleId="CommentText">
    <w:name w:val="annotation text"/>
    <w:basedOn w:val="Normal"/>
    <w:link w:val="CommentTextChar"/>
    <w:uiPriority w:val="99"/>
    <w:unhideWhenUsed/>
    <w:rsid w:val="00287373"/>
    <w:pPr>
      <w:spacing w:line="240" w:lineRule="auto"/>
    </w:pPr>
    <w:rPr>
      <w:sz w:val="20"/>
      <w:szCs w:val="20"/>
    </w:rPr>
  </w:style>
  <w:style w:type="character" w:customStyle="1" w:styleId="CommentTextChar">
    <w:name w:val="Comment Text Char"/>
    <w:basedOn w:val="DefaultParagraphFont"/>
    <w:link w:val="CommentText"/>
    <w:uiPriority w:val="99"/>
    <w:rsid w:val="00287373"/>
    <w:rPr>
      <w:sz w:val="20"/>
      <w:szCs w:val="20"/>
    </w:rPr>
  </w:style>
  <w:style w:type="paragraph" w:styleId="CommentSubject">
    <w:name w:val="annotation subject"/>
    <w:basedOn w:val="CommentText"/>
    <w:next w:val="CommentText"/>
    <w:link w:val="CommentSubjectChar"/>
    <w:uiPriority w:val="99"/>
    <w:semiHidden/>
    <w:unhideWhenUsed/>
    <w:rsid w:val="00287373"/>
    <w:rPr>
      <w:b/>
      <w:bCs/>
    </w:rPr>
  </w:style>
  <w:style w:type="character" w:customStyle="1" w:styleId="CommentSubjectChar">
    <w:name w:val="Comment Subject Char"/>
    <w:basedOn w:val="CommentTextChar"/>
    <w:link w:val="CommentSubject"/>
    <w:uiPriority w:val="99"/>
    <w:semiHidden/>
    <w:rsid w:val="00287373"/>
    <w:rPr>
      <w:b/>
      <w:bCs/>
      <w:sz w:val="20"/>
      <w:szCs w:val="20"/>
    </w:rPr>
  </w:style>
  <w:style w:type="character" w:styleId="Hyperlink">
    <w:name w:val="Hyperlink"/>
    <w:basedOn w:val="DefaultParagraphFont"/>
    <w:uiPriority w:val="99"/>
    <w:unhideWhenUsed/>
    <w:rsid w:val="00287373"/>
    <w:rPr>
      <w:color w:val="0000FF"/>
      <w:u w:val="single"/>
    </w:rPr>
  </w:style>
  <w:style w:type="character" w:styleId="FollowedHyperlink">
    <w:name w:val="FollowedHyperlink"/>
    <w:basedOn w:val="DefaultParagraphFont"/>
    <w:uiPriority w:val="99"/>
    <w:semiHidden/>
    <w:unhideWhenUsed/>
    <w:rsid w:val="00287373"/>
    <w:rPr>
      <w:color w:val="800080" w:themeColor="followedHyperlink"/>
      <w:u w:val="single"/>
    </w:rPr>
  </w:style>
  <w:style w:type="character" w:styleId="UnresolvedMention">
    <w:name w:val="Unresolved Mention"/>
    <w:basedOn w:val="DefaultParagraphFont"/>
    <w:uiPriority w:val="99"/>
    <w:semiHidden/>
    <w:unhideWhenUsed/>
    <w:rsid w:val="00675A0E"/>
    <w:rPr>
      <w:color w:val="605E5C"/>
      <w:shd w:val="clear" w:color="auto" w:fill="E1DFDD"/>
    </w:rPr>
  </w:style>
  <w:style w:type="paragraph" w:styleId="FootnoteText">
    <w:name w:val="footnote text"/>
    <w:basedOn w:val="Normal"/>
    <w:link w:val="FootnoteTextChar"/>
    <w:uiPriority w:val="99"/>
    <w:semiHidden/>
    <w:unhideWhenUsed/>
    <w:rsid w:val="007C006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C006D"/>
    <w:rPr>
      <w:sz w:val="20"/>
      <w:szCs w:val="20"/>
    </w:rPr>
  </w:style>
  <w:style w:type="character" w:styleId="FootnoteReference">
    <w:name w:val="footnote reference"/>
    <w:basedOn w:val="DefaultParagraphFont"/>
    <w:uiPriority w:val="99"/>
    <w:semiHidden/>
    <w:unhideWhenUsed/>
    <w:rsid w:val="007C006D"/>
    <w:rPr>
      <w:vertAlign w:val="superscript"/>
    </w:rPr>
  </w:style>
  <w:style w:type="paragraph" w:styleId="Revision">
    <w:name w:val="Revision"/>
    <w:hidden/>
    <w:uiPriority w:val="99"/>
    <w:semiHidden/>
    <w:rsid w:val="00D6082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86776100">
      <w:bodyDiv w:val="1"/>
      <w:marLeft w:val="0"/>
      <w:marRight w:val="0"/>
      <w:marTop w:val="0"/>
      <w:marBottom w:val="0"/>
      <w:divBdr>
        <w:top w:val="none" w:sz="0" w:space="0" w:color="auto"/>
        <w:left w:val="none" w:sz="0" w:space="0" w:color="auto"/>
        <w:bottom w:val="none" w:sz="0" w:space="0" w:color="auto"/>
        <w:right w:val="none" w:sz="0" w:space="0" w:color="auto"/>
      </w:divBdr>
    </w:div>
    <w:div w:id="1932932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endnotes.xml.rels><?xml version="1.0" encoding="UTF-8" standalone="yes"?>
<Relationships xmlns="http://schemas.openxmlformats.org/package/2006/relationships"><Relationship Id="rId3" Type="http://schemas.openxmlformats.org/officeDocument/2006/relationships/hyperlink" Target="http://www.camillecaldwell.com/WelcomePrayer.html" TargetMode="External"/><Relationship Id="rId2" Type="http://schemas.openxmlformats.org/officeDocument/2006/relationships/hyperlink" Target="https://en.wikipedia.org/wiki/The_Obstacle_Is_the_Way" TargetMode="External"/><Relationship Id="rId1" Type="http://schemas.openxmlformats.org/officeDocument/2006/relationships/hyperlink" Target="http://simplyfit4life.com/releasing-endorphins-no-its-not-a-diseas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ncy\Dropbox\Work\Karis%20Fellowships\KF%20Meetings\Meeting%20Teachings\Nancy's%20templates\KF4%20%20Template%20v3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BE7162-2F22-44F2-AA06-293759257F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KF4  Template v3n.dotx</Template>
  <TotalTime>4</TotalTime>
  <Pages>10</Pages>
  <Words>4276</Words>
  <Characters>24378</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28597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Nancy</dc:creator>
  <cp:lastModifiedBy>Janie Roberts</cp:lastModifiedBy>
  <cp:revision>2</cp:revision>
  <cp:lastPrinted>2022-08-07T15:05:00Z</cp:lastPrinted>
  <dcterms:created xsi:type="dcterms:W3CDTF">2024-08-22T16:09:00Z</dcterms:created>
  <dcterms:modified xsi:type="dcterms:W3CDTF">2024-08-22T16:09:00Z</dcterms:modified>
</cp:coreProperties>
</file>