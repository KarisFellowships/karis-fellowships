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D6A480" w14:textId="77777777" w:rsidR="00AB3A7D" w:rsidRPr="00DF23F4" w:rsidRDefault="00285B9A" w:rsidP="00843D7A">
      <w:pPr>
        <w:pStyle w:val="Title"/>
        <w:spacing w:after="0"/>
      </w:pPr>
      <w:r w:rsidRPr="00DF23F4">
        <w:t>KF</w:t>
      </w:r>
      <w:r w:rsidR="00AD100B" w:rsidRPr="00DF23F4">
        <w:t>24</w:t>
      </w:r>
      <w:r w:rsidRPr="00DF23F4">
        <w:t xml:space="preserve"> </w:t>
      </w:r>
      <w:r w:rsidR="00BC4B67" w:rsidRPr="00DF23F4">
        <w:t>Expanded</w:t>
      </w:r>
      <w:r w:rsidR="007E1711" w:rsidRPr="00DF23F4">
        <w:t xml:space="preserve"> Version of </w:t>
      </w:r>
      <w:r w:rsidR="00346E80" w:rsidRPr="00DF23F4">
        <w:t>Teaching</w:t>
      </w:r>
      <w:r w:rsidR="00826068" w:rsidRPr="00DF23F4">
        <w:t>s</w:t>
      </w:r>
    </w:p>
    <w:p w14:paraId="71718A0E" w14:textId="77777777" w:rsidR="009B13E2" w:rsidRPr="00DF23F4" w:rsidRDefault="009B13E2" w:rsidP="00843D7A">
      <w:pPr>
        <w:spacing w:after="0" w:line="240" w:lineRule="auto"/>
        <w:rPr>
          <w:sz w:val="24"/>
          <w:szCs w:val="24"/>
        </w:rPr>
      </w:pPr>
    </w:p>
    <w:p w14:paraId="2BCA26D6" w14:textId="77777777" w:rsidR="00285B9A" w:rsidRPr="00DF23F4" w:rsidRDefault="00285B9A" w:rsidP="00843D7A">
      <w:pPr>
        <w:spacing w:after="0" w:line="240" w:lineRule="auto"/>
        <w:jc w:val="both"/>
      </w:pPr>
      <w:r w:rsidRPr="00DF23F4">
        <w:t>Karis is an invitation to a relationship based on mutual generosity.</w:t>
      </w:r>
    </w:p>
    <w:p w14:paraId="05409B04" w14:textId="77777777" w:rsidR="00BF4D2B" w:rsidRPr="00DF23F4" w:rsidRDefault="00BF4D2B" w:rsidP="00843D7A">
      <w:pPr>
        <w:spacing w:after="0" w:line="240" w:lineRule="auto"/>
        <w:jc w:val="both"/>
      </w:pPr>
    </w:p>
    <w:p w14:paraId="1A878F91" w14:textId="77777777" w:rsidR="00CC3881" w:rsidRPr="00DF23F4" w:rsidRDefault="00CC3881" w:rsidP="00CC3881">
      <w:pPr>
        <w:spacing w:after="0" w:line="240" w:lineRule="auto"/>
        <w:jc w:val="both"/>
      </w:pPr>
      <w:r w:rsidRPr="00DF23F4">
        <w:t>“Search me, O God, and know my heart. Examine me and know my thoughts. See if there is any way in me that causes pain, and lead me in the ways of eternity.” (Psalm 139:23</w:t>
      </w:r>
      <w:r w:rsidR="0096346A" w:rsidRPr="00DF23F4">
        <w:t>–</w:t>
      </w:r>
      <w:r w:rsidRPr="00DF23F4">
        <w:t>24)</w:t>
      </w:r>
    </w:p>
    <w:p w14:paraId="5D9B8078" w14:textId="77777777" w:rsidR="00CC3881" w:rsidRPr="00DF23F4" w:rsidRDefault="00CC3881" w:rsidP="00843D7A">
      <w:pPr>
        <w:spacing w:after="0" w:line="240" w:lineRule="auto"/>
        <w:jc w:val="both"/>
      </w:pPr>
    </w:p>
    <w:p w14:paraId="319C70C8" w14:textId="77777777" w:rsidR="00285B9A" w:rsidRPr="00DF23F4" w:rsidRDefault="00826068" w:rsidP="00843D7A">
      <w:pPr>
        <w:spacing w:after="0" w:line="240" w:lineRule="auto"/>
        <w:jc w:val="both"/>
        <w:rPr>
          <w:b/>
        </w:rPr>
      </w:pPr>
      <w:r w:rsidRPr="00DF23F4">
        <w:rPr>
          <w:b/>
        </w:rPr>
        <w:t>0:01</w:t>
      </w:r>
      <w:r w:rsidR="00285B9A" w:rsidRPr="00DF23F4">
        <w:rPr>
          <w:b/>
        </w:rPr>
        <w:tab/>
        <w:t>OPENING</w:t>
      </w:r>
    </w:p>
    <w:p w14:paraId="599F85CA" w14:textId="77777777" w:rsidR="009B13E2" w:rsidRPr="00DF23F4" w:rsidRDefault="009B13E2" w:rsidP="00843D7A">
      <w:pPr>
        <w:spacing w:after="0" w:line="240" w:lineRule="auto"/>
        <w:jc w:val="both"/>
        <w:rPr>
          <w:b/>
        </w:rPr>
      </w:pPr>
    </w:p>
    <w:p w14:paraId="57DC8E1E" w14:textId="77777777" w:rsidR="00285B9A" w:rsidRPr="00DF23F4" w:rsidRDefault="00285B9A" w:rsidP="00843D7A">
      <w:pPr>
        <w:spacing w:after="0" w:line="240" w:lineRule="auto"/>
        <w:jc w:val="both"/>
        <w:rPr>
          <w:b/>
        </w:rPr>
      </w:pPr>
      <w:r w:rsidRPr="00DF23F4">
        <w:rPr>
          <w:b/>
        </w:rPr>
        <w:t>0:0</w:t>
      </w:r>
      <w:r w:rsidR="00826068" w:rsidRPr="00DF23F4">
        <w:rPr>
          <w:b/>
        </w:rPr>
        <w:t>2</w:t>
      </w:r>
      <w:r w:rsidRPr="00DF23F4">
        <w:rPr>
          <w:b/>
        </w:rPr>
        <w:tab/>
        <w:t>PRESENTING</w:t>
      </w:r>
    </w:p>
    <w:p w14:paraId="4344F8C7" w14:textId="77777777" w:rsidR="009B13E2" w:rsidRPr="00DF23F4" w:rsidRDefault="009B13E2" w:rsidP="00843D7A">
      <w:pPr>
        <w:spacing w:after="0" w:line="240" w:lineRule="auto"/>
        <w:jc w:val="both"/>
        <w:rPr>
          <w:b/>
        </w:rPr>
      </w:pPr>
    </w:p>
    <w:p w14:paraId="4808C901" w14:textId="77777777" w:rsidR="00285B9A" w:rsidRPr="00DF23F4" w:rsidRDefault="00230C76" w:rsidP="00843D7A">
      <w:pPr>
        <w:spacing w:after="0" w:line="240" w:lineRule="auto"/>
        <w:jc w:val="both"/>
        <w:rPr>
          <w:b/>
        </w:rPr>
      </w:pPr>
      <w:r w:rsidRPr="00DF23F4">
        <w:rPr>
          <w:b/>
        </w:rPr>
        <w:t>0:0</w:t>
      </w:r>
      <w:r w:rsidR="007E1711" w:rsidRPr="00DF23F4">
        <w:rPr>
          <w:b/>
        </w:rPr>
        <w:t>6</w:t>
      </w:r>
      <w:r w:rsidR="00285B9A" w:rsidRPr="00DF23F4">
        <w:rPr>
          <w:b/>
        </w:rPr>
        <w:tab/>
      </w:r>
      <w:r w:rsidR="00BC4B67" w:rsidRPr="00DF23F4">
        <w:rPr>
          <w:b/>
        </w:rPr>
        <w:t>KARIS CIRCULATION</w:t>
      </w:r>
    </w:p>
    <w:p w14:paraId="1413F59F" w14:textId="3C0B300B" w:rsidR="009B13E2" w:rsidRPr="00DF23F4" w:rsidRDefault="009B13E2" w:rsidP="00843D7A">
      <w:pPr>
        <w:spacing w:after="0" w:line="240" w:lineRule="auto"/>
        <w:jc w:val="both"/>
        <w:rPr>
          <w:b/>
        </w:rPr>
      </w:pPr>
    </w:p>
    <w:p w14:paraId="4C9AE0E4" w14:textId="49AC4B2F" w:rsidR="00075FDD" w:rsidRPr="00DF23F4" w:rsidRDefault="00075FDD" w:rsidP="00075FDD">
      <w:pPr>
        <w:spacing w:after="0" w:line="240" w:lineRule="auto"/>
        <w:jc w:val="both"/>
      </w:pPr>
      <w:r w:rsidRPr="00DF23F4">
        <w:t>Please join with us by circulating your gifts. You can make a regular automatic donation through the KF website.</w:t>
      </w:r>
    </w:p>
    <w:p w14:paraId="143EE9C5" w14:textId="77777777" w:rsidR="00075FDD" w:rsidRPr="00DF23F4" w:rsidRDefault="00075FDD" w:rsidP="00843D7A">
      <w:pPr>
        <w:spacing w:after="0" w:line="240" w:lineRule="auto"/>
        <w:jc w:val="both"/>
        <w:rPr>
          <w:b/>
        </w:rPr>
      </w:pPr>
    </w:p>
    <w:p w14:paraId="5CC28876" w14:textId="77777777" w:rsidR="00285B9A" w:rsidRPr="00DF23F4" w:rsidRDefault="00230C76" w:rsidP="00843D7A">
      <w:pPr>
        <w:spacing w:after="0" w:line="240" w:lineRule="auto"/>
        <w:jc w:val="both"/>
        <w:rPr>
          <w:b/>
        </w:rPr>
      </w:pPr>
      <w:r w:rsidRPr="00DF23F4">
        <w:rPr>
          <w:b/>
        </w:rPr>
        <w:t>0:0</w:t>
      </w:r>
      <w:r w:rsidR="007E1711" w:rsidRPr="00DF23F4">
        <w:rPr>
          <w:b/>
        </w:rPr>
        <w:t>7</w:t>
      </w:r>
      <w:r w:rsidR="00285B9A" w:rsidRPr="00DF23F4">
        <w:rPr>
          <w:b/>
        </w:rPr>
        <w:tab/>
        <w:t>GUIDELINES &amp; LIMITATIONS</w:t>
      </w:r>
    </w:p>
    <w:p w14:paraId="2DF9FD72" w14:textId="77777777" w:rsidR="009B13E2" w:rsidRPr="00DF23F4" w:rsidRDefault="009B13E2" w:rsidP="00843D7A">
      <w:pPr>
        <w:spacing w:after="0" w:line="240" w:lineRule="auto"/>
        <w:jc w:val="both"/>
        <w:rPr>
          <w:b/>
        </w:rPr>
      </w:pPr>
    </w:p>
    <w:p w14:paraId="6A7CCB70" w14:textId="77777777" w:rsidR="00285B9A" w:rsidRPr="00DF23F4" w:rsidRDefault="00230C76" w:rsidP="00843D7A">
      <w:pPr>
        <w:spacing w:after="0" w:line="240" w:lineRule="auto"/>
        <w:jc w:val="both"/>
        <w:rPr>
          <w:b/>
        </w:rPr>
      </w:pPr>
      <w:r w:rsidRPr="00DF23F4">
        <w:rPr>
          <w:b/>
        </w:rPr>
        <w:t>0:0</w:t>
      </w:r>
      <w:r w:rsidR="007E1711" w:rsidRPr="00DF23F4">
        <w:rPr>
          <w:b/>
        </w:rPr>
        <w:t>8</w:t>
      </w:r>
      <w:r w:rsidR="00285B9A" w:rsidRPr="00DF23F4">
        <w:rPr>
          <w:b/>
        </w:rPr>
        <w:tab/>
        <w:t>MINDFULNESS &amp; MEDITATION TRAINING</w:t>
      </w:r>
      <w:r w:rsidR="00D5005D" w:rsidRPr="00DF23F4">
        <w:rPr>
          <w:b/>
        </w:rPr>
        <w:t xml:space="preserve"> </w:t>
      </w:r>
    </w:p>
    <w:p w14:paraId="50957D66" w14:textId="77777777" w:rsidR="00C67FE3" w:rsidRPr="00DF23F4" w:rsidRDefault="00C67FE3" w:rsidP="00C67FE3">
      <w:pPr>
        <w:spacing w:after="0" w:line="240" w:lineRule="auto"/>
        <w:jc w:val="both"/>
        <w:rPr>
          <w:b/>
        </w:rPr>
      </w:pPr>
    </w:p>
    <w:p w14:paraId="6CF2B2D3" w14:textId="5F1BC30A" w:rsidR="00C26D47" w:rsidRPr="00DF23F4" w:rsidRDefault="00C26D47" w:rsidP="00C26D47">
      <w:pPr>
        <w:spacing w:after="0" w:line="240" w:lineRule="auto"/>
        <w:jc w:val="both"/>
        <w:rPr>
          <w:rFonts w:cstheme="minorHAnsi"/>
        </w:rPr>
      </w:pPr>
      <w:bookmarkStart w:id="0" w:name="_Hlk491459972"/>
      <w:r w:rsidRPr="00DF23F4">
        <w:rPr>
          <w:rFonts w:cstheme="minorHAnsi"/>
        </w:rPr>
        <w:t xml:space="preserve">This week we will start learning another meditation practice. Our goal in this part of the meeting is simply to </w:t>
      </w:r>
      <w:r w:rsidR="002F1A67" w:rsidRPr="00DF23F4">
        <w:rPr>
          <w:rFonts w:cstheme="minorHAnsi"/>
        </w:rPr>
        <w:t>introduce</w:t>
      </w:r>
      <w:r w:rsidRPr="00DF23F4">
        <w:rPr>
          <w:rFonts w:cstheme="minorHAnsi"/>
        </w:rPr>
        <w:t xml:space="preserve"> different mindfulness and meditation techniques. During your meditation time, you can use a variety of practices, or you can choose one practice to suit your present need and state of mind. The meditation masters encourage us to stick with one method for a few years, and we can understand their reasons, but for the rest of this year,</w:t>
      </w:r>
      <w:r w:rsidR="005B7BAE" w:rsidRPr="00DF23F4">
        <w:rPr>
          <w:rFonts w:cstheme="minorHAnsi"/>
        </w:rPr>
        <w:t xml:space="preserve"> you might</w:t>
      </w:r>
      <w:r w:rsidRPr="00DF23F4">
        <w:rPr>
          <w:rFonts w:cstheme="minorHAnsi"/>
        </w:rPr>
        <w:t xml:space="preserve"> just practice the meditation of the month and </w:t>
      </w:r>
      <w:r w:rsidR="002F1A67" w:rsidRPr="00DF23F4">
        <w:rPr>
          <w:rFonts w:cstheme="minorHAnsi"/>
        </w:rPr>
        <w:t>explore what works</w:t>
      </w:r>
      <w:r w:rsidRPr="00DF23F4">
        <w:rPr>
          <w:rFonts w:cstheme="minorHAnsi"/>
        </w:rPr>
        <w:t xml:space="preserve"> for you. In this lesson we will look at a meditation practice called </w:t>
      </w:r>
      <w:r w:rsidRPr="00DF23F4">
        <w:rPr>
          <w:rFonts w:cstheme="minorHAnsi"/>
          <w:b/>
        </w:rPr>
        <w:t>Centering Prayer</w:t>
      </w:r>
      <w:r w:rsidRPr="00DF23F4">
        <w:rPr>
          <w:rFonts w:cstheme="minorHAnsi"/>
        </w:rPr>
        <w:t>,</w:t>
      </w:r>
      <w:r w:rsidRPr="00DF23F4">
        <w:rPr>
          <w:rFonts w:cstheme="minorHAnsi"/>
          <w:b/>
        </w:rPr>
        <w:t xml:space="preserve"> </w:t>
      </w:r>
      <w:r w:rsidRPr="00DF23F4">
        <w:rPr>
          <w:rFonts w:cstheme="minorHAnsi"/>
        </w:rPr>
        <w:t>popularized by Father Thomas Keating.</w:t>
      </w:r>
      <w:r w:rsidRPr="00DF23F4">
        <w:rPr>
          <w:rStyle w:val="EndnoteReference"/>
          <w:rFonts w:cstheme="minorHAnsi"/>
          <w:b/>
        </w:rPr>
        <w:endnoteReference w:id="1"/>
      </w:r>
      <w:bookmarkEnd w:id="0"/>
    </w:p>
    <w:p w14:paraId="0929AA33" w14:textId="77777777" w:rsidR="0042355F" w:rsidRPr="00DF23F4" w:rsidRDefault="0042355F" w:rsidP="0042355F">
      <w:pPr>
        <w:spacing w:after="0" w:line="240" w:lineRule="auto"/>
        <w:jc w:val="both"/>
      </w:pPr>
    </w:p>
    <w:p w14:paraId="1E7326AB" w14:textId="77777777" w:rsidR="00C67FE3" w:rsidRPr="00DF23F4" w:rsidRDefault="00C67FE3" w:rsidP="00C67FE3">
      <w:pPr>
        <w:spacing w:after="0" w:line="240" w:lineRule="auto"/>
        <w:jc w:val="both"/>
        <w:rPr>
          <w:iCs/>
        </w:rPr>
      </w:pPr>
      <w:r w:rsidRPr="00DF23F4">
        <w:rPr>
          <w:iCs/>
        </w:rPr>
        <w:t xml:space="preserve">In the </w:t>
      </w:r>
      <w:r w:rsidRPr="00DF23F4">
        <w:rPr>
          <w:b/>
          <w:iCs/>
        </w:rPr>
        <w:t>Centering Prayer</w:t>
      </w:r>
      <w:r w:rsidRPr="00DF23F4">
        <w:rPr>
          <w:iCs/>
        </w:rPr>
        <w:t xml:space="preserve"> </w:t>
      </w:r>
      <w:r w:rsidR="0042355F" w:rsidRPr="00DF23F4">
        <w:rPr>
          <w:iCs/>
        </w:rPr>
        <w:t>pamphlet</w:t>
      </w:r>
      <w:r w:rsidR="00EA35E2" w:rsidRPr="00DF23F4">
        <w:rPr>
          <w:iCs/>
        </w:rPr>
        <w:t>,</w:t>
      </w:r>
      <w:r w:rsidR="001135DC" w:rsidRPr="00DF23F4">
        <w:rPr>
          <w:iCs/>
        </w:rPr>
        <w:t xml:space="preserve"> </w:t>
      </w:r>
      <w:r w:rsidRPr="00DF23F4">
        <w:rPr>
          <w:iCs/>
        </w:rPr>
        <w:t>we read:</w:t>
      </w:r>
    </w:p>
    <w:p w14:paraId="429F342E" w14:textId="77777777" w:rsidR="00C67FE3" w:rsidRPr="00DF23F4" w:rsidRDefault="00C67FE3" w:rsidP="00C67FE3">
      <w:pPr>
        <w:spacing w:after="0" w:line="240" w:lineRule="auto"/>
        <w:jc w:val="both"/>
        <w:rPr>
          <w:iCs/>
        </w:rPr>
      </w:pPr>
    </w:p>
    <w:p w14:paraId="70A19C2E" w14:textId="77777777" w:rsidR="00D65BEA" w:rsidRPr="00DF23F4" w:rsidRDefault="00D65BEA" w:rsidP="003D1D82">
      <w:pPr>
        <w:spacing w:after="0" w:line="240" w:lineRule="auto"/>
        <w:ind w:left="720" w:right="720"/>
        <w:jc w:val="both"/>
        <w:rPr>
          <w:iCs/>
        </w:rPr>
      </w:pPr>
      <w:r w:rsidRPr="00DF23F4">
        <w:rPr>
          <w:iCs/>
        </w:rPr>
        <w:t>Centering Prayer is a method of silent prayer that prepares us to receive the gift of contemplative prayer, prayer in which we experience God's presence within us, closer than breathing, closer than thinking, closer than consciousness itself. This method of prayer is both a relationship with God and a discipline to foster that relationship.</w:t>
      </w:r>
      <w:r w:rsidRPr="00DF23F4">
        <w:rPr>
          <w:rStyle w:val="EndnoteReference"/>
          <w:iCs/>
        </w:rPr>
        <w:endnoteReference w:id="2"/>
      </w:r>
      <w:r w:rsidRPr="00DF23F4">
        <w:rPr>
          <w:iCs/>
        </w:rPr>
        <w:t xml:space="preserve"> </w:t>
      </w:r>
    </w:p>
    <w:p w14:paraId="02F177E4" w14:textId="77777777" w:rsidR="003F37B4" w:rsidRPr="00DF23F4" w:rsidRDefault="003F37B4" w:rsidP="003F37B4">
      <w:pPr>
        <w:spacing w:after="0" w:line="240" w:lineRule="auto"/>
        <w:jc w:val="both"/>
        <w:rPr>
          <w:iCs/>
        </w:rPr>
      </w:pPr>
    </w:p>
    <w:p w14:paraId="04911DF4" w14:textId="77777777" w:rsidR="0042355F" w:rsidRPr="00DF23F4" w:rsidRDefault="0042355F" w:rsidP="00C67FE3">
      <w:pPr>
        <w:spacing w:after="0" w:line="240" w:lineRule="auto"/>
        <w:jc w:val="both"/>
        <w:rPr>
          <w:b/>
          <w:iCs/>
        </w:rPr>
      </w:pPr>
      <w:r w:rsidRPr="00DF23F4">
        <w:rPr>
          <w:b/>
          <w:iCs/>
        </w:rPr>
        <w:t>Centering Prayer</w:t>
      </w:r>
    </w:p>
    <w:p w14:paraId="4E36CEFE" w14:textId="77777777" w:rsidR="00C67FE3" w:rsidRPr="00DF23F4" w:rsidRDefault="00C67FE3" w:rsidP="00C67FE3">
      <w:pPr>
        <w:spacing w:after="0" w:line="240" w:lineRule="auto"/>
        <w:jc w:val="both"/>
        <w:rPr>
          <w:iCs/>
        </w:rPr>
      </w:pPr>
    </w:p>
    <w:p w14:paraId="27AFBD55" w14:textId="7BDEEF57" w:rsidR="0042355F" w:rsidRPr="00DF23F4" w:rsidRDefault="0042355F" w:rsidP="0042355F">
      <w:pPr>
        <w:spacing w:after="0" w:line="240" w:lineRule="auto"/>
        <w:jc w:val="both"/>
        <w:rPr>
          <w:i/>
          <w:iCs/>
        </w:rPr>
      </w:pPr>
      <w:r w:rsidRPr="00DF23F4">
        <w:rPr>
          <w:iCs/>
        </w:rPr>
        <w:t xml:space="preserve">Begin with stillness, resting in your spirit and your natural </w:t>
      </w:r>
      <w:r w:rsidR="001F2798" w:rsidRPr="00DF23F4">
        <w:rPr>
          <w:iCs/>
        </w:rPr>
        <w:t>breath.</w:t>
      </w:r>
      <w:r w:rsidRPr="00DF23F4">
        <w:rPr>
          <w:iCs/>
        </w:rPr>
        <w:t xml:space="preserve"> Assume a meditation posture, and breathe. </w:t>
      </w:r>
      <w:r w:rsidRPr="00DF23F4">
        <w:rPr>
          <w:i/>
          <w:iCs/>
        </w:rPr>
        <w:t xml:space="preserve">(Pause) </w:t>
      </w:r>
      <w:bookmarkStart w:id="1" w:name="_Hlk176273400"/>
      <w:r w:rsidR="000E28B5" w:rsidRPr="00DF23F4">
        <w:rPr>
          <w:iCs/>
        </w:rPr>
        <w:t>To straighten your neck, lift</w:t>
      </w:r>
      <w:r w:rsidRPr="00DF23F4">
        <w:rPr>
          <w:iCs/>
        </w:rPr>
        <w:t xml:space="preserve"> the back of your head </w:t>
      </w:r>
      <w:r w:rsidR="000E28B5" w:rsidRPr="00DF23F4">
        <w:rPr>
          <w:iCs/>
        </w:rPr>
        <w:t>and lower your chin a little.</w:t>
      </w:r>
      <w:r w:rsidRPr="00DF23F4">
        <w:rPr>
          <w:iCs/>
        </w:rPr>
        <w:t xml:space="preserve"> Reach the crown of your head toward the heavens and your tailbone toward the earth. </w:t>
      </w:r>
      <w:bookmarkEnd w:id="1"/>
      <w:r w:rsidRPr="00DF23F4">
        <w:rPr>
          <w:iCs/>
        </w:rPr>
        <w:t>You might try standing during this meditation time</w:t>
      </w:r>
      <w:r w:rsidR="00185526" w:rsidRPr="00DF23F4">
        <w:rPr>
          <w:iCs/>
        </w:rPr>
        <w:t>,</w:t>
      </w:r>
      <w:r w:rsidRPr="00DF23F4">
        <w:rPr>
          <w:iCs/>
        </w:rPr>
        <w:t xml:space="preserve"> </w:t>
      </w:r>
      <w:r w:rsidR="002F1A67" w:rsidRPr="00DF23F4">
        <w:rPr>
          <w:iCs/>
        </w:rPr>
        <w:t xml:space="preserve">which may </w:t>
      </w:r>
      <w:r w:rsidRPr="00DF23F4">
        <w:rPr>
          <w:iCs/>
        </w:rPr>
        <w:t xml:space="preserve">help focus a wandering mind. Breathe. </w:t>
      </w:r>
      <w:r w:rsidRPr="00DF23F4">
        <w:rPr>
          <w:i/>
          <w:iCs/>
        </w:rPr>
        <w:t xml:space="preserve">(Pause </w:t>
      </w:r>
      <w:r w:rsidR="009D403C" w:rsidRPr="00DF23F4">
        <w:rPr>
          <w:i/>
          <w:iCs/>
        </w:rPr>
        <w:t xml:space="preserve">for </w:t>
      </w:r>
      <w:r w:rsidRPr="00DF23F4">
        <w:rPr>
          <w:i/>
          <w:iCs/>
        </w:rPr>
        <w:t>30 seconds)</w:t>
      </w:r>
    </w:p>
    <w:p w14:paraId="1BFF32FC" w14:textId="77777777" w:rsidR="00C67FE3" w:rsidRPr="00DF23F4" w:rsidRDefault="00C67FE3" w:rsidP="00C67FE3">
      <w:pPr>
        <w:spacing w:after="0" w:line="240" w:lineRule="auto"/>
        <w:jc w:val="both"/>
        <w:rPr>
          <w:iCs/>
        </w:rPr>
      </w:pPr>
    </w:p>
    <w:p w14:paraId="249F43D1" w14:textId="394DAB0F" w:rsidR="00F14C72" w:rsidRPr="00DF23F4" w:rsidRDefault="00F14C72" w:rsidP="00F14C72">
      <w:pPr>
        <w:widowControl w:val="0"/>
        <w:spacing w:after="0" w:line="240" w:lineRule="auto"/>
        <w:jc w:val="both"/>
        <w:rPr>
          <w:rFonts w:cstheme="minorHAnsi"/>
          <w:iCs/>
        </w:rPr>
      </w:pPr>
      <w:bookmarkStart w:id="2" w:name="_Hlk80703832"/>
      <w:bookmarkStart w:id="3" w:name="_Hlk491460205"/>
      <w:r w:rsidRPr="00DF23F4">
        <w:rPr>
          <w:rFonts w:cstheme="minorHAnsi"/>
          <w:iCs/>
        </w:rPr>
        <w:t xml:space="preserve">Now, try asking God for a word, a phrase, or an image. </w:t>
      </w:r>
      <w:r w:rsidRPr="00DF23F4">
        <w:rPr>
          <w:rFonts w:cstheme="minorHAnsi"/>
          <w:i/>
          <w:iCs/>
        </w:rPr>
        <w:t xml:space="preserve">(Pause for 10 seconds) </w:t>
      </w:r>
      <w:r w:rsidRPr="00DF23F4">
        <w:rPr>
          <w:rFonts w:cstheme="minorHAnsi"/>
          <w:iCs/>
        </w:rPr>
        <w:t xml:space="preserve">We will use the simple term </w:t>
      </w:r>
      <w:r w:rsidRPr="00DF23F4">
        <w:rPr>
          <w:rFonts w:cstheme="minorHAnsi"/>
          <w:i/>
          <w:iCs/>
        </w:rPr>
        <w:t>word</w:t>
      </w:r>
      <w:r w:rsidRPr="00DF23F4">
        <w:rPr>
          <w:rFonts w:cstheme="minorHAnsi"/>
          <w:iCs/>
        </w:rPr>
        <w:t xml:space="preserve"> to refer to these words, phrases, and images. Some people identify a word like </w:t>
      </w:r>
      <w:r w:rsidRPr="00DF23F4">
        <w:rPr>
          <w:rFonts w:cstheme="minorHAnsi"/>
          <w:i/>
          <w:iCs/>
        </w:rPr>
        <w:t>love</w:t>
      </w:r>
      <w:r w:rsidRPr="00DF23F4">
        <w:rPr>
          <w:rFonts w:cstheme="minorHAnsi"/>
          <w:iCs/>
        </w:rPr>
        <w:t>,</w:t>
      </w:r>
      <w:r w:rsidRPr="00DF23F4">
        <w:rPr>
          <w:rFonts w:cstheme="minorHAnsi"/>
          <w:i/>
          <w:iCs/>
        </w:rPr>
        <w:t xml:space="preserve"> mercy</w:t>
      </w:r>
      <w:r w:rsidRPr="00DF23F4">
        <w:rPr>
          <w:rFonts w:cstheme="minorHAnsi"/>
          <w:iCs/>
        </w:rPr>
        <w:t>,</w:t>
      </w:r>
      <w:r w:rsidRPr="00DF23F4">
        <w:rPr>
          <w:rFonts w:cstheme="minorHAnsi"/>
          <w:i/>
          <w:iCs/>
        </w:rPr>
        <w:t xml:space="preserve"> </w:t>
      </w:r>
      <w:r w:rsidRPr="00DF23F4">
        <w:rPr>
          <w:rFonts w:cstheme="minorHAnsi"/>
          <w:iCs/>
        </w:rPr>
        <w:t>or</w:t>
      </w:r>
      <w:r w:rsidRPr="00DF23F4">
        <w:rPr>
          <w:rFonts w:cstheme="minorHAnsi"/>
          <w:i/>
          <w:iCs/>
        </w:rPr>
        <w:t xml:space="preserve"> Jesus</w:t>
      </w:r>
      <w:r w:rsidRPr="00DF23F4">
        <w:rPr>
          <w:rFonts w:cstheme="minorHAnsi"/>
          <w:iCs/>
        </w:rPr>
        <w:t xml:space="preserve"> or a meaningful image—for example, a waterfall or a bird in flight. You might choose a word of guidance like </w:t>
      </w:r>
      <w:r w:rsidRPr="00DF23F4">
        <w:rPr>
          <w:rFonts w:cstheme="minorHAnsi"/>
          <w:i/>
          <w:iCs/>
        </w:rPr>
        <w:t>let go</w:t>
      </w:r>
      <w:r w:rsidRPr="00DF23F4">
        <w:rPr>
          <w:rFonts w:cstheme="minorHAnsi"/>
          <w:iCs/>
        </w:rPr>
        <w:t xml:space="preserve"> or </w:t>
      </w:r>
      <w:r w:rsidRPr="00DF23F4">
        <w:rPr>
          <w:rFonts w:cstheme="minorHAnsi"/>
          <w:i/>
          <w:iCs/>
        </w:rPr>
        <w:t>connect</w:t>
      </w:r>
      <w:r w:rsidRPr="00DF23F4">
        <w:rPr>
          <w:rFonts w:cstheme="minorHAnsi"/>
          <w:iCs/>
        </w:rPr>
        <w:t xml:space="preserve">. Allow your word to float to the surface of your consciousness and stick to it during </w:t>
      </w:r>
      <w:r w:rsidRPr="00DF23F4">
        <w:rPr>
          <w:rFonts w:cstheme="minorHAnsi"/>
          <w:iCs/>
        </w:rPr>
        <w:lastRenderedPageBreak/>
        <w:t xml:space="preserve">the meditation time. When other thoughts intrude into your consciousness, gently return to your word. Breathe, and allow your mind to rest in stillness as you continue to recall the word. </w:t>
      </w:r>
      <w:r w:rsidRPr="00DF23F4">
        <w:rPr>
          <w:rFonts w:cstheme="minorHAnsi"/>
          <w:i/>
          <w:iCs/>
        </w:rPr>
        <w:t>(Pause for 30 seconds)</w:t>
      </w:r>
      <w:r w:rsidRPr="00DF23F4">
        <w:rPr>
          <w:rFonts w:cstheme="minorHAnsi"/>
          <w:iCs/>
        </w:rPr>
        <w:t xml:space="preserve"> </w:t>
      </w:r>
    </w:p>
    <w:bookmarkEnd w:id="2"/>
    <w:p w14:paraId="109220F0" w14:textId="77777777" w:rsidR="005B7BAE" w:rsidRPr="00DF23F4" w:rsidRDefault="005B7BAE" w:rsidP="00B34A99">
      <w:pPr>
        <w:widowControl w:val="0"/>
        <w:spacing w:after="0" w:line="240" w:lineRule="auto"/>
        <w:jc w:val="both"/>
        <w:rPr>
          <w:rFonts w:cstheme="minorHAnsi"/>
          <w:iCs/>
        </w:rPr>
      </w:pPr>
    </w:p>
    <w:p w14:paraId="2ACE1AEE" w14:textId="509547F7" w:rsidR="00EA35E2" w:rsidRPr="00DF23F4" w:rsidRDefault="00EA35E2" w:rsidP="00525424">
      <w:pPr>
        <w:widowControl w:val="0"/>
        <w:spacing w:after="0" w:line="240" w:lineRule="auto"/>
        <w:jc w:val="both"/>
        <w:rPr>
          <w:rFonts w:cstheme="minorHAnsi"/>
          <w:i/>
          <w:iCs/>
        </w:rPr>
      </w:pPr>
      <w:bookmarkStart w:id="4" w:name="_Hlk491460261"/>
      <w:bookmarkEnd w:id="3"/>
      <w:r w:rsidRPr="00DF23F4">
        <w:rPr>
          <w:rFonts w:cstheme="minorHAnsi"/>
          <w:iCs/>
        </w:rPr>
        <w:t xml:space="preserve">When you are comfortable with your word, try allowing it to float away from your mind. Dwell in the silence and rest in the stillness as </w:t>
      </w:r>
      <w:r w:rsidR="001617B2" w:rsidRPr="00DF23F4">
        <w:rPr>
          <w:rFonts w:cstheme="minorHAnsi"/>
          <w:iCs/>
        </w:rPr>
        <w:t>you simply observe your breathing.</w:t>
      </w:r>
      <w:r w:rsidR="009C5931" w:rsidRPr="00DF23F4">
        <w:rPr>
          <w:rFonts w:cstheme="minorHAnsi"/>
          <w:iCs/>
        </w:rPr>
        <w:t xml:space="preserve"> </w:t>
      </w:r>
      <w:r w:rsidRPr="00DF23F4">
        <w:rPr>
          <w:rFonts w:cstheme="minorHAnsi"/>
          <w:iCs/>
        </w:rPr>
        <w:t xml:space="preserve">You might </w:t>
      </w:r>
      <w:r w:rsidR="00C26D47" w:rsidRPr="00DF23F4">
        <w:rPr>
          <w:rFonts w:cstheme="minorHAnsi"/>
          <w:iCs/>
        </w:rPr>
        <w:t>attend to</w:t>
      </w:r>
      <w:r w:rsidR="007E06A0" w:rsidRPr="00DF23F4">
        <w:rPr>
          <w:rFonts w:cstheme="minorHAnsi"/>
          <w:iCs/>
        </w:rPr>
        <w:t xml:space="preserve"> </w:t>
      </w:r>
      <w:r w:rsidRPr="00DF23F4">
        <w:rPr>
          <w:rFonts w:cstheme="minorHAnsi"/>
          <w:iCs/>
        </w:rPr>
        <w:t xml:space="preserve">the word </w:t>
      </w:r>
      <w:r w:rsidR="007E06A0" w:rsidRPr="00DF23F4">
        <w:rPr>
          <w:rFonts w:cstheme="minorHAnsi"/>
          <w:iCs/>
        </w:rPr>
        <w:t>for</w:t>
      </w:r>
      <w:r w:rsidRPr="00DF23F4">
        <w:rPr>
          <w:rFonts w:cstheme="minorHAnsi"/>
          <w:iCs/>
        </w:rPr>
        <w:t xml:space="preserve"> one breath and then allow your mind to repose silently for two breaths. We will practice for one minute. Remember to consciously breathe. </w:t>
      </w:r>
      <w:r w:rsidRPr="00DF23F4">
        <w:rPr>
          <w:rFonts w:cstheme="minorHAnsi"/>
          <w:i/>
          <w:iCs/>
        </w:rPr>
        <w:t>(Pause for 1 minute)</w:t>
      </w:r>
    </w:p>
    <w:bookmarkEnd w:id="4"/>
    <w:p w14:paraId="3FEBF7B9" w14:textId="77777777" w:rsidR="00EA35E2" w:rsidRPr="00DF23F4" w:rsidRDefault="00EA35E2" w:rsidP="00EA35E2">
      <w:pPr>
        <w:spacing w:after="0" w:line="240" w:lineRule="auto"/>
        <w:jc w:val="both"/>
        <w:rPr>
          <w:rFonts w:cstheme="minorHAnsi"/>
          <w:iCs/>
        </w:rPr>
      </w:pPr>
    </w:p>
    <w:p w14:paraId="5A8B5730" w14:textId="77777777" w:rsidR="00EA35E2" w:rsidRPr="00DF23F4" w:rsidRDefault="00EA35E2" w:rsidP="00EA35E2">
      <w:pPr>
        <w:spacing w:after="0" w:line="240" w:lineRule="auto"/>
        <w:jc w:val="both"/>
        <w:rPr>
          <w:rFonts w:cstheme="minorHAnsi"/>
          <w:i/>
          <w:iCs/>
        </w:rPr>
      </w:pPr>
      <w:r w:rsidRPr="00DF23F4">
        <w:rPr>
          <w:rFonts w:cstheme="minorHAnsi"/>
          <w:iCs/>
        </w:rPr>
        <w:t xml:space="preserve">During this last minute of meditation, we will let go of the word completely and allow our minds to rest in stillness as we observe the breath. </w:t>
      </w:r>
      <w:r w:rsidRPr="00DF23F4">
        <w:rPr>
          <w:rFonts w:cstheme="minorHAnsi"/>
          <w:i/>
          <w:iCs/>
        </w:rPr>
        <w:t>(Pause for 1 minute)</w:t>
      </w:r>
    </w:p>
    <w:p w14:paraId="2E9CA441" w14:textId="77777777" w:rsidR="00C67FE3" w:rsidRPr="00DF23F4" w:rsidRDefault="00C67FE3" w:rsidP="00C67FE3">
      <w:pPr>
        <w:spacing w:after="0" w:line="240" w:lineRule="auto"/>
        <w:jc w:val="both"/>
        <w:rPr>
          <w:iCs/>
        </w:rPr>
      </w:pPr>
    </w:p>
    <w:p w14:paraId="4A5626F5" w14:textId="2F6CD0AC" w:rsidR="00C67FE3" w:rsidRPr="00DF23F4" w:rsidRDefault="00C67FE3" w:rsidP="00C67FE3">
      <w:pPr>
        <w:spacing w:after="0" w:line="240" w:lineRule="auto"/>
        <w:jc w:val="both"/>
        <w:rPr>
          <w:iCs/>
        </w:rPr>
      </w:pPr>
      <w:r w:rsidRPr="00DF23F4">
        <w:rPr>
          <w:iCs/>
        </w:rPr>
        <w:t>Take a fresh, deep breath</w:t>
      </w:r>
      <w:r w:rsidR="007731E3" w:rsidRPr="00DF23F4">
        <w:rPr>
          <w:iCs/>
        </w:rPr>
        <w:t xml:space="preserve"> </w:t>
      </w:r>
      <w:r w:rsidRPr="00DF23F4">
        <w:rPr>
          <w:iCs/>
        </w:rPr>
        <w:t>as if you</w:t>
      </w:r>
      <w:r w:rsidR="00075FDD" w:rsidRPr="00DF23F4">
        <w:rPr>
          <w:iCs/>
        </w:rPr>
        <w:t xml:space="preserve"> were</w:t>
      </w:r>
      <w:r w:rsidRPr="00DF23F4">
        <w:rPr>
          <w:iCs/>
        </w:rPr>
        <w:t xml:space="preserve"> stretching your insides. Gently open your eyes and re-engage with your environment. </w:t>
      </w:r>
    </w:p>
    <w:p w14:paraId="66215A92" w14:textId="77777777" w:rsidR="00C67FE3" w:rsidRPr="00DF23F4" w:rsidRDefault="00C67FE3" w:rsidP="00C67FE3">
      <w:pPr>
        <w:spacing w:after="0" w:line="240" w:lineRule="auto"/>
        <w:jc w:val="both"/>
        <w:rPr>
          <w:iCs/>
        </w:rPr>
      </w:pPr>
    </w:p>
    <w:p w14:paraId="289C7D84" w14:textId="77777777" w:rsidR="007E06A0" w:rsidRPr="00DF23F4" w:rsidRDefault="007E06A0" w:rsidP="007E06A0">
      <w:pPr>
        <w:spacing w:after="0" w:line="240" w:lineRule="auto"/>
        <w:jc w:val="both"/>
        <w:rPr>
          <w:rFonts w:cstheme="minorHAnsi"/>
          <w:i/>
          <w:iCs/>
        </w:rPr>
      </w:pPr>
      <w:r w:rsidRPr="00DF23F4">
        <w:rPr>
          <w:rFonts w:cstheme="minorHAnsi"/>
          <w:i/>
          <w:iCs/>
        </w:rPr>
        <w:t>(If time permits, ask, “Does anyone have comments or questions about this training?”)</w:t>
      </w:r>
    </w:p>
    <w:p w14:paraId="1687E8B4" w14:textId="77777777" w:rsidR="00C67FE3" w:rsidRPr="00DF23F4" w:rsidRDefault="00C67FE3" w:rsidP="00843D7A">
      <w:pPr>
        <w:spacing w:after="0" w:line="240" w:lineRule="auto"/>
        <w:jc w:val="both"/>
        <w:rPr>
          <w:b/>
        </w:rPr>
      </w:pPr>
    </w:p>
    <w:p w14:paraId="76F6FA42" w14:textId="77777777" w:rsidR="00285B9A" w:rsidRPr="00DF23F4" w:rsidRDefault="00693EA9" w:rsidP="00843D7A">
      <w:pPr>
        <w:spacing w:after="0" w:line="240" w:lineRule="auto"/>
        <w:jc w:val="both"/>
        <w:rPr>
          <w:b/>
        </w:rPr>
      </w:pPr>
      <w:r w:rsidRPr="00DF23F4">
        <w:rPr>
          <w:b/>
        </w:rPr>
        <w:t>0:</w:t>
      </w:r>
      <w:r w:rsidR="007E1711" w:rsidRPr="00DF23F4">
        <w:rPr>
          <w:b/>
        </w:rPr>
        <w:t>20</w:t>
      </w:r>
      <w:r w:rsidR="00285B9A" w:rsidRPr="00DF23F4">
        <w:rPr>
          <w:b/>
        </w:rPr>
        <w:tab/>
        <w:t>KARIS CONFESSION</w:t>
      </w:r>
    </w:p>
    <w:p w14:paraId="7BEBB101" w14:textId="77777777" w:rsidR="009B13E2" w:rsidRPr="00DF23F4" w:rsidRDefault="009B13E2" w:rsidP="00843D7A">
      <w:pPr>
        <w:spacing w:after="0" w:line="240" w:lineRule="auto"/>
        <w:jc w:val="both"/>
        <w:rPr>
          <w:b/>
        </w:rPr>
      </w:pPr>
    </w:p>
    <w:p w14:paraId="1BF27D75" w14:textId="77777777" w:rsidR="00285B9A" w:rsidRPr="00DF23F4" w:rsidRDefault="00693EA9" w:rsidP="00843D7A">
      <w:pPr>
        <w:spacing w:after="0" w:line="240" w:lineRule="auto"/>
        <w:rPr>
          <w:b/>
        </w:rPr>
      </w:pPr>
      <w:r w:rsidRPr="00DF23F4">
        <w:rPr>
          <w:b/>
        </w:rPr>
        <w:t>0:</w:t>
      </w:r>
      <w:r w:rsidR="007E1711" w:rsidRPr="00DF23F4">
        <w:rPr>
          <w:b/>
        </w:rPr>
        <w:t>21</w:t>
      </w:r>
      <w:r w:rsidR="00285B9A" w:rsidRPr="00DF23F4">
        <w:rPr>
          <w:b/>
        </w:rPr>
        <w:tab/>
        <w:t>TOOLBOX</w:t>
      </w:r>
      <w:r w:rsidR="00301E9C" w:rsidRPr="00DF23F4">
        <w:rPr>
          <w:b/>
        </w:rPr>
        <w:t xml:space="preserve"> </w:t>
      </w:r>
    </w:p>
    <w:p w14:paraId="40C3C25A" w14:textId="77777777" w:rsidR="009B13E2" w:rsidRPr="00DF23F4" w:rsidRDefault="009B13E2" w:rsidP="00843D7A">
      <w:pPr>
        <w:spacing w:after="0" w:line="240" w:lineRule="auto"/>
        <w:jc w:val="both"/>
        <w:rPr>
          <w:b/>
        </w:rPr>
      </w:pPr>
    </w:p>
    <w:p w14:paraId="3103D029" w14:textId="77777777" w:rsidR="00D55BB6" w:rsidRPr="00DF23F4" w:rsidRDefault="00FA217E" w:rsidP="00843D7A">
      <w:pPr>
        <w:spacing w:after="0" w:line="240" w:lineRule="auto"/>
        <w:jc w:val="both"/>
      </w:pPr>
      <w:r w:rsidRPr="00DF23F4">
        <w:t xml:space="preserve">This month we </w:t>
      </w:r>
      <w:r w:rsidR="0042355F" w:rsidRPr="00DF23F4">
        <w:t>will turn</w:t>
      </w:r>
      <w:r w:rsidRPr="00DF23F4">
        <w:t xml:space="preserve"> our attention to </w:t>
      </w:r>
      <w:r w:rsidR="0042355F" w:rsidRPr="00DF23F4">
        <w:t xml:space="preserve">KF </w:t>
      </w:r>
      <w:r w:rsidRPr="00DF23F4">
        <w:t>Confession 6:</w:t>
      </w:r>
    </w:p>
    <w:p w14:paraId="7A558A16" w14:textId="77777777" w:rsidR="00D55BB6" w:rsidRPr="00DF23F4" w:rsidRDefault="00D55BB6" w:rsidP="00843D7A">
      <w:pPr>
        <w:spacing w:after="0" w:line="240" w:lineRule="auto"/>
        <w:jc w:val="both"/>
      </w:pPr>
    </w:p>
    <w:p w14:paraId="3E9F5BFD" w14:textId="77777777" w:rsidR="00D55BB6" w:rsidRPr="00DF23F4" w:rsidRDefault="00D55BB6" w:rsidP="001D488B">
      <w:pPr>
        <w:spacing w:after="0" w:line="240" w:lineRule="auto"/>
        <w:jc w:val="center"/>
      </w:pPr>
      <w:r w:rsidRPr="00DF23F4">
        <w:t>We chose to foster illusions to save the life of our Idol Self.</w:t>
      </w:r>
    </w:p>
    <w:p w14:paraId="0298C544" w14:textId="77777777" w:rsidR="00D55BB6" w:rsidRPr="00DF23F4" w:rsidRDefault="00D55BB6" w:rsidP="00FA217E">
      <w:pPr>
        <w:spacing w:after="0" w:line="240" w:lineRule="auto"/>
        <w:jc w:val="both"/>
      </w:pPr>
    </w:p>
    <w:p w14:paraId="39D478B4" w14:textId="77777777" w:rsidR="0042355F" w:rsidRPr="00DF23F4" w:rsidRDefault="0042355F" w:rsidP="0042355F">
      <w:pPr>
        <w:spacing w:after="0" w:line="240" w:lineRule="auto"/>
        <w:jc w:val="both"/>
      </w:pPr>
      <w:r w:rsidRPr="00DF23F4">
        <w:t xml:space="preserve">Before we get started with our Toolbox training, you might want to take out a </w:t>
      </w:r>
      <w:r w:rsidRPr="00DF23F4">
        <w:rPr>
          <w:b/>
        </w:rPr>
        <w:t>Two Paths Worksheet</w:t>
      </w:r>
      <w:r w:rsidRPr="00DF23F4">
        <w:t>. You will also need this</w:t>
      </w:r>
      <w:r w:rsidR="00037434" w:rsidRPr="00DF23F4">
        <w:t xml:space="preserve"> worksheet</w:t>
      </w:r>
      <w:r w:rsidRPr="00DF23F4">
        <w:t xml:space="preserve"> for the Bible Teaching.</w:t>
      </w:r>
    </w:p>
    <w:p w14:paraId="2727514F" w14:textId="77777777" w:rsidR="0042355F" w:rsidRPr="00DF23F4" w:rsidRDefault="0042355F" w:rsidP="0042355F">
      <w:pPr>
        <w:spacing w:after="0" w:line="240" w:lineRule="auto"/>
        <w:jc w:val="both"/>
      </w:pPr>
    </w:p>
    <w:p w14:paraId="2A670BDB" w14:textId="6814481B" w:rsidR="0042355F" w:rsidRPr="00DF23F4" w:rsidRDefault="0042355F" w:rsidP="0042355F">
      <w:pPr>
        <w:spacing w:after="0" w:line="240" w:lineRule="auto"/>
        <w:jc w:val="both"/>
      </w:pPr>
      <w:r w:rsidRPr="00DF23F4">
        <w:t xml:space="preserve">When you look at the </w:t>
      </w:r>
      <w:r w:rsidRPr="00DF23F4">
        <w:rPr>
          <w:b/>
        </w:rPr>
        <w:t>Two Paths Worksheet: Believing v. Judging</w:t>
      </w:r>
      <w:r w:rsidRPr="00DF23F4">
        <w:t>, perhaps you can see how far you have come in your training. This worksheet reminds us of how we used to live</w:t>
      </w:r>
      <w:r w:rsidR="00A06BEC" w:rsidRPr="00DF23F4">
        <w:t>,</w:t>
      </w:r>
      <w:r w:rsidR="007731E3" w:rsidRPr="00DF23F4">
        <w:t xml:space="preserve"> </w:t>
      </w:r>
      <w:r w:rsidRPr="00DF23F4">
        <w:t xml:space="preserve">with all of our stories, reactions, and mindlessness. </w:t>
      </w:r>
    </w:p>
    <w:p w14:paraId="4E3EA753" w14:textId="77777777" w:rsidR="00AA7E1F" w:rsidRPr="00DF23F4" w:rsidRDefault="00AA7E1F" w:rsidP="00843D7A">
      <w:pPr>
        <w:spacing w:after="0" w:line="240" w:lineRule="auto"/>
        <w:jc w:val="both"/>
      </w:pPr>
    </w:p>
    <w:p w14:paraId="54A60207" w14:textId="6B4A09A9" w:rsidR="00C85499" w:rsidRPr="00DF23F4" w:rsidRDefault="00D55BB6" w:rsidP="00843D7A">
      <w:pPr>
        <w:spacing w:after="0" w:line="240" w:lineRule="auto"/>
        <w:jc w:val="both"/>
      </w:pPr>
      <w:r w:rsidRPr="00DF23F4">
        <w:t>I would like to review ho</w:t>
      </w:r>
      <w:r w:rsidR="007731E3" w:rsidRPr="00DF23F4">
        <w:t xml:space="preserve">w self-hate works. You might </w:t>
      </w:r>
      <w:r w:rsidR="008A651D" w:rsidRPr="00DF23F4">
        <w:t>wonder</w:t>
      </w:r>
      <w:r w:rsidRPr="00DF23F4">
        <w:t xml:space="preserve"> why I keep talking about </w:t>
      </w:r>
      <w:r w:rsidR="001F2798" w:rsidRPr="00DF23F4">
        <w:t>it</w:t>
      </w:r>
      <w:r w:rsidRPr="00DF23F4">
        <w:t xml:space="preserve">. </w:t>
      </w:r>
      <w:r w:rsidR="008A651D" w:rsidRPr="00DF23F4">
        <w:t xml:space="preserve">I keep talking about it because </w:t>
      </w:r>
      <w:r w:rsidR="00EA35E2" w:rsidRPr="00DF23F4">
        <w:t>self-hate</w:t>
      </w:r>
      <w:r w:rsidR="00C26D47" w:rsidRPr="00DF23F4">
        <w:t>,</w:t>
      </w:r>
      <w:r w:rsidR="00EA35E2" w:rsidRPr="00DF23F4">
        <w:t xml:space="preserve"> </w:t>
      </w:r>
      <w:r w:rsidRPr="00DF23F4">
        <w:t>not love</w:t>
      </w:r>
      <w:r w:rsidR="00C26D47" w:rsidRPr="00DF23F4">
        <w:t>,</w:t>
      </w:r>
      <w:r w:rsidRPr="00DF23F4">
        <w:t xml:space="preserve"> makes the world go round</w:t>
      </w:r>
      <w:r w:rsidR="00C26D47" w:rsidRPr="00DF23F4">
        <w:t>;</w:t>
      </w:r>
      <w:r w:rsidR="006D2AA3" w:rsidRPr="00DF23F4">
        <w:t xml:space="preserve"> and </w:t>
      </w:r>
      <w:r w:rsidR="007731E3" w:rsidRPr="00DF23F4">
        <w:t>t</w:t>
      </w:r>
      <w:r w:rsidRPr="00DF23F4">
        <w:t>he more</w:t>
      </w:r>
      <w:r w:rsidR="007731E3" w:rsidRPr="00DF23F4">
        <w:t xml:space="preserve"> you understand </w:t>
      </w:r>
      <w:r w:rsidR="00EA35E2" w:rsidRPr="00DF23F4">
        <w:t>self-hate</w:t>
      </w:r>
      <w:r w:rsidRPr="00DF23F4">
        <w:t>, th</w:t>
      </w:r>
      <w:r w:rsidR="00DE321E" w:rsidRPr="00DF23F4">
        <w:t xml:space="preserve">e better off you will be. </w:t>
      </w:r>
      <w:r w:rsidR="00236350" w:rsidRPr="00DF23F4">
        <w:rPr>
          <w:rFonts w:cstheme="minorHAnsi"/>
        </w:rPr>
        <w:t>Through</w:t>
      </w:r>
      <w:r w:rsidR="00EA35E2" w:rsidRPr="00DF23F4">
        <w:rPr>
          <w:rFonts w:cstheme="minorHAnsi"/>
        </w:rPr>
        <w:t xml:space="preserve"> </w:t>
      </w:r>
      <w:r w:rsidR="00236350" w:rsidRPr="00DF23F4">
        <w:rPr>
          <w:rFonts w:cstheme="minorHAnsi"/>
        </w:rPr>
        <w:t xml:space="preserve">training hard, we learn to manage our own self-hate more </w:t>
      </w:r>
      <w:r w:rsidR="00EA35E2" w:rsidRPr="00DF23F4">
        <w:rPr>
          <w:rFonts w:cstheme="minorHAnsi"/>
        </w:rPr>
        <w:t>efficiently</w:t>
      </w:r>
      <w:r w:rsidR="00236350" w:rsidRPr="00DF23F4">
        <w:rPr>
          <w:rFonts w:cstheme="minorHAnsi"/>
        </w:rPr>
        <w:t>, and we also learn to spot and manage with compassion the self-hate of other</w:t>
      </w:r>
      <w:r w:rsidR="00785C82" w:rsidRPr="00DF23F4">
        <w:rPr>
          <w:rFonts w:cstheme="minorHAnsi"/>
        </w:rPr>
        <w:t>s</w:t>
      </w:r>
      <w:r w:rsidR="00236350" w:rsidRPr="00DF23F4">
        <w:rPr>
          <w:rFonts w:cstheme="minorHAnsi"/>
        </w:rPr>
        <w:t xml:space="preserve">. </w:t>
      </w:r>
      <w:r w:rsidR="00A46186" w:rsidRPr="00DF23F4">
        <w:t>W</w:t>
      </w:r>
      <w:r w:rsidR="00EA35E2" w:rsidRPr="00DF23F4">
        <w:t xml:space="preserve">e can learn to </w:t>
      </w:r>
      <w:r w:rsidR="00887A8D" w:rsidRPr="00DF23F4">
        <w:t xml:space="preserve">immediately </w:t>
      </w:r>
      <w:r w:rsidR="00EA35E2" w:rsidRPr="00DF23F4">
        <w:t xml:space="preserve">take the Believe It Path when </w:t>
      </w:r>
      <w:r w:rsidR="00DE321E" w:rsidRPr="00DF23F4">
        <w:t>we are confronted with the chaos of self-hate</w:t>
      </w:r>
      <w:r w:rsidR="002D7F81" w:rsidRPr="00DF23F4">
        <w:t xml:space="preserve">. </w:t>
      </w:r>
      <w:r w:rsidR="00AB1183" w:rsidRPr="00DF23F4">
        <w:t xml:space="preserve">Generating self-hate is the function of the Idol Self. </w:t>
      </w:r>
      <w:r w:rsidR="00A46186" w:rsidRPr="00DF23F4">
        <w:t>To achieve its purposes, the</w:t>
      </w:r>
      <w:r w:rsidR="00525424" w:rsidRPr="00DF23F4">
        <w:t xml:space="preserve"> Idol</w:t>
      </w:r>
      <w:r w:rsidR="007731E3" w:rsidRPr="00DF23F4">
        <w:t xml:space="preserve"> </w:t>
      </w:r>
      <w:r w:rsidR="00A46186" w:rsidRPr="00DF23F4">
        <w:t>not only develops</w:t>
      </w:r>
      <w:r w:rsidR="00887A8D" w:rsidRPr="00DF23F4">
        <w:t xml:space="preserve"> </w:t>
      </w:r>
      <w:r w:rsidRPr="00DF23F4">
        <w:t>pa</w:t>
      </w:r>
      <w:r w:rsidR="007731E3" w:rsidRPr="00DF23F4">
        <w:t xml:space="preserve">tterns of </w:t>
      </w:r>
      <w:r w:rsidR="00A46186" w:rsidRPr="00DF23F4">
        <w:t xml:space="preserve">behavior that generate self-hate but also behaviors that </w:t>
      </w:r>
      <w:r w:rsidR="00AB1183" w:rsidRPr="00DF23F4">
        <w:t xml:space="preserve">defuse </w:t>
      </w:r>
      <w:r w:rsidR="00A46186" w:rsidRPr="00DF23F4">
        <w:t>our</w:t>
      </w:r>
      <w:r w:rsidR="00AB1183" w:rsidRPr="00DF23F4">
        <w:t xml:space="preserve"> self-hate</w:t>
      </w:r>
      <w:r w:rsidRPr="00DF23F4">
        <w:t xml:space="preserve">. </w:t>
      </w:r>
      <w:r w:rsidR="00A46186" w:rsidRPr="00DF23F4">
        <w:t>We now understand that self-hate</w:t>
      </w:r>
      <w:r w:rsidR="00870E3E" w:rsidRPr="00DF23F4">
        <w:t>,</w:t>
      </w:r>
      <w:r w:rsidR="00A46186" w:rsidRPr="00DF23F4">
        <w:t xml:space="preserve"> and the compelling drive to escape self-hate</w:t>
      </w:r>
      <w:r w:rsidR="00870E3E" w:rsidRPr="00DF23F4">
        <w:t>,</w:t>
      </w:r>
      <w:r w:rsidR="00A46186" w:rsidRPr="00DF23F4">
        <w:t xml:space="preserve"> is</w:t>
      </w:r>
      <w:r w:rsidR="0015431E" w:rsidRPr="00DF23F4">
        <w:t xml:space="preserve"> really </w:t>
      </w:r>
      <w:r w:rsidR="00A46186" w:rsidRPr="00DF23F4">
        <w:t>what motivates most people. People living in the Idol’s system are numb</w:t>
      </w:r>
      <w:r w:rsidRPr="00DF23F4">
        <w:t xml:space="preserve"> and atrophied</w:t>
      </w:r>
      <w:r w:rsidR="00870E3E" w:rsidRPr="00DF23F4">
        <w:t>, so</w:t>
      </w:r>
      <w:r w:rsidR="00A46186" w:rsidRPr="00DF23F4">
        <w:t xml:space="preserve"> they need a strong motivator</w:t>
      </w:r>
      <w:r w:rsidR="00870E3E" w:rsidRPr="00DF23F4">
        <w:t>,</w:t>
      </w:r>
      <w:r w:rsidR="00A46186" w:rsidRPr="00DF23F4">
        <w:t xml:space="preserve"> and the fear of self-hate does the job. </w:t>
      </w:r>
      <w:r w:rsidR="0064755D" w:rsidRPr="00DF23F4">
        <w:t>If</w:t>
      </w:r>
      <w:r w:rsidR="00D907B1" w:rsidRPr="00DF23F4">
        <w:t xml:space="preserve"> </w:t>
      </w:r>
      <w:r w:rsidR="00185526" w:rsidRPr="00DF23F4">
        <w:t>a person does</w:t>
      </w:r>
      <w:r w:rsidR="00D907B1" w:rsidRPr="00DF23F4">
        <w:t xml:space="preserve"> not understand or practice love, no other means of motivation is available to them.</w:t>
      </w:r>
      <w:r w:rsidR="00E67133" w:rsidRPr="00DF23F4">
        <w:t xml:space="preserve"> </w:t>
      </w:r>
      <w:r w:rsidRPr="00DF23F4">
        <w:t xml:space="preserve">Self-hate is such a powerful motivator that most people would </w:t>
      </w:r>
      <w:r w:rsidR="0064755D" w:rsidRPr="00DF23F4">
        <w:t xml:space="preserve">feel </w:t>
      </w:r>
      <w:r w:rsidRPr="00DF23F4">
        <w:t>lost</w:t>
      </w:r>
      <w:r w:rsidR="0064755D" w:rsidRPr="00DF23F4">
        <w:t>,</w:t>
      </w:r>
      <w:r w:rsidR="00CD420A" w:rsidRPr="00DF23F4">
        <w:t xml:space="preserve"> confused</w:t>
      </w:r>
      <w:r w:rsidR="0064755D" w:rsidRPr="00DF23F4">
        <w:t>, and worthless without it.</w:t>
      </w:r>
      <w:r w:rsidR="00CD420A" w:rsidRPr="00DF23F4">
        <w:t xml:space="preserve"> </w:t>
      </w:r>
      <w:r w:rsidR="0064755D" w:rsidRPr="00DF23F4">
        <w:t>Th</w:t>
      </w:r>
      <w:r w:rsidR="00F14C72" w:rsidRPr="00DF23F4">
        <w:t>e</w:t>
      </w:r>
      <w:r w:rsidR="0064755D" w:rsidRPr="00DF23F4">
        <w:t xml:space="preserve">se feelings are </w:t>
      </w:r>
      <w:r w:rsidRPr="00DF23F4">
        <w:t xml:space="preserve">so scary that </w:t>
      </w:r>
      <w:r w:rsidR="00F14C72" w:rsidRPr="00DF23F4">
        <w:t>people</w:t>
      </w:r>
      <w:r w:rsidRPr="00DF23F4">
        <w:t xml:space="preserve"> will not give up their self-hate without a fight.</w:t>
      </w:r>
      <w:r w:rsidR="0064755D" w:rsidRPr="00DF23F4">
        <w:t xml:space="preserve"> </w:t>
      </w:r>
    </w:p>
    <w:p w14:paraId="7FA8AF70" w14:textId="77777777" w:rsidR="00C85499" w:rsidRPr="00DF23F4" w:rsidRDefault="00C85499" w:rsidP="00843D7A">
      <w:pPr>
        <w:spacing w:after="0" w:line="240" w:lineRule="auto"/>
        <w:jc w:val="both"/>
      </w:pPr>
    </w:p>
    <w:p w14:paraId="055F6748" w14:textId="67F0D2C1" w:rsidR="00C85499" w:rsidRPr="00DF23F4" w:rsidRDefault="00C85499" w:rsidP="00843D7A">
      <w:pPr>
        <w:spacing w:after="0" w:line="240" w:lineRule="auto"/>
        <w:jc w:val="both"/>
      </w:pPr>
      <w:r w:rsidRPr="00DF23F4">
        <w:t>One day a woman who had been working with me for a few weeks called with a problem. She did not know whether she should sit down or stand up. Her</w:t>
      </w:r>
      <w:r w:rsidR="00D71BEC" w:rsidRPr="00DF23F4">
        <w:t xml:space="preserve"> ability</w:t>
      </w:r>
      <w:r w:rsidRPr="00DF23F4">
        <w:t xml:space="preserve"> to make her own decisions and her capacity for self-determination </w:t>
      </w:r>
      <w:r w:rsidR="00B4671D" w:rsidRPr="00DF23F4">
        <w:t>had</w:t>
      </w:r>
      <w:r w:rsidR="001617B2" w:rsidRPr="00DF23F4">
        <w:t xml:space="preserve"> </w:t>
      </w:r>
      <w:r w:rsidR="00310ACC" w:rsidRPr="00DF23F4">
        <w:t xml:space="preserve">gradually </w:t>
      </w:r>
      <w:r w:rsidR="00B4671D" w:rsidRPr="00DF23F4">
        <w:t>atrophied over the years</w:t>
      </w:r>
      <w:r w:rsidR="00870E3E" w:rsidRPr="00DF23F4">
        <w:t>, and s</w:t>
      </w:r>
      <w:r w:rsidR="000E2947" w:rsidRPr="00DF23F4">
        <w:t xml:space="preserve">he </w:t>
      </w:r>
      <w:r w:rsidR="006D2AA3" w:rsidRPr="00DF23F4">
        <w:t xml:space="preserve">had learned to motivate herself with shoulds and the fear of self-hate. Whenever </w:t>
      </w:r>
      <w:r w:rsidR="00B4671D" w:rsidRPr="00DF23F4">
        <w:t xml:space="preserve">she was presented with a choice, even between good </w:t>
      </w:r>
      <w:r w:rsidR="00B4671D" w:rsidRPr="00DF23F4">
        <w:lastRenderedPageBreak/>
        <w:t>options, s</w:t>
      </w:r>
      <w:r w:rsidR="006D2AA3" w:rsidRPr="00DF23F4">
        <w:t>he fe</w:t>
      </w:r>
      <w:r w:rsidR="00B4671D" w:rsidRPr="00DF23F4">
        <w:t>lt</w:t>
      </w:r>
      <w:r w:rsidR="006D2AA3" w:rsidRPr="00DF23F4">
        <w:t xml:space="preserve"> the sting of hurt pride</w:t>
      </w:r>
      <w:r w:rsidR="00B4671D" w:rsidRPr="00DF23F4">
        <w:t>. She had a claim that she should never be bothered with making choices</w:t>
      </w:r>
      <w:r w:rsidR="003D1819" w:rsidRPr="00DF23F4">
        <w:t>,</w:t>
      </w:r>
      <w:r w:rsidR="00B4671D" w:rsidRPr="00DF23F4">
        <w:t xml:space="preserve"> even if th</w:t>
      </w:r>
      <w:r w:rsidR="003D1819" w:rsidRPr="00DF23F4">
        <w:t>ose</w:t>
      </w:r>
      <w:r w:rsidR="00B4671D" w:rsidRPr="00DF23F4">
        <w:t xml:space="preserve"> choice</w:t>
      </w:r>
      <w:r w:rsidR="003D1819" w:rsidRPr="00DF23F4">
        <w:t>s</w:t>
      </w:r>
      <w:r w:rsidR="00B4671D" w:rsidRPr="00DF23F4">
        <w:t xml:space="preserve"> invited her to express her own preference</w:t>
      </w:r>
      <w:r w:rsidR="003D1819" w:rsidRPr="00DF23F4">
        <w:t>s.</w:t>
      </w:r>
      <w:r w:rsidR="006D2AA3" w:rsidRPr="00DF23F4">
        <w:t xml:space="preserve"> </w:t>
      </w:r>
      <w:r w:rsidR="00C80BD7" w:rsidRPr="00DF23F4">
        <w:t>In her search for an idealized life of freedom</w:t>
      </w:r>
      <w:r w:rsidR="00190233" w:rsidRPr="00DF23F4">
        <w:t>,</w:t>
      </w:r>
      <w:r w:rsidR="00C80BD7" w:rsidRPr="00DF23F4">
        <w:t xml:space="preserve"> she had lost her free will.</w:t>
      </w:r>
      <w:r w:rsidR="003D1819" w:rsidRPr="00DF23F4">
        <w:t xml:space="preserve"> </w:t>
      </w:r>
      <w:r w:rsidR="00BE6F3D" w:rsidRPr="00DF23F4">
        <w:t>Th</w:t>
      </w:r>
      <w:r w:rsidR="003D1819" w:rsidRPr="00DF23F4">
        <w:t xml:space="preserve">rough KF training, </w:t>
      </w:r>
      <w:r w:rsidR="00310ACC" w:rsidRPr="00DF23F4">
        <w:t xml:space="preserve">her </w:t>
      </w:r>
      <w:r w:rsidR="00D71BEC" w:rsidRPr="00DF23F4">
        <w:t xml:space="preserve">self-hate </w:t>
      </w:r>
      <w:r w:rsidR="00FB59E5" w:rsidRPr="00DF23F4">
        <w:t>has begun</w:t>
      </w:r>
      <w:r w:rsidR="003D1819" w:rsidRPr="00DF23F4">
        <w:t xml:space="preserve"> to lose its grip. </w:t>
      </w:r>
      <w:r w:rsidR="007A4977" w:rsidRPr="00DF23F4">
        <w:t xml:space="preserve">She is no longer </w:t>
      </w:r>
      <w:r w:rsidR="008E383D" w:rsidRPr="00DF23F4">
        <w:t>focused on</w:t>
      </w:r>
      <w:r w:rsidR="007A4977" w:rsidRPr="00DF23F4">
        <w:t xml:space="preserve"> fulfill</w:t>
      </w:r>
      <w:r w:rsidR="008E383D" w:rsidRPr="00DF23F4">
        <w:t>ing</w:t>
      </w:r>
      <w:r w:rsidR="007A4977" w:rsidRPr="00DF23F4">
        <w:t xml:space="preserve"> her shoulds and claims</w:t>
      </w:r>
      <w:r w:rsidR="00C65C29" w:rsidRPr="00DF23F4">
        <w:t xml:space="preserve">, and her self-worth </w:t>
      </w:r>
      <w:r w:rsidR="00BE6F3D" w:rsidRPr="00DF23F4">
        <w:t xml:space="preserve">is less dependent on situations and outcomes </w:t>
      </w:r>
      <w:r w:rsidR="00C65C29" w:rsidRPr="00DF23F4">
        <w:t xml:space="preserve">that support </w:t>
      </w:r>
      <w:r w:rsidR="007A4977" w:rsidRPr="00DF23F4">
        <w:t xml:space="preserve">her pride and </w:t>
      </w:r>
      <w:r w:rsidR="00BE6F3D" w:rsidRPr="00DF23F4">
        <w:t xml:space="preserve">her </w:t>
      </w:r>
      <w:r w:rsidR="00C65C29" w:rsidRPr="00DF23F4">
        <w:t>search for glory.</w:t>
      </w:r>
      <w:r w:rsidR="00FB59E5" w:rsidRPr="00DF23F4">
        <w:t xml:space="preserve"> </w:t>
      </w:r>
      <w:r w:rsidR="003D1819" w:rsidRPr="00DF23F4">
        <w:t>S</w:t>
      </w:r>
      <w:r w:rsidR="00907D5F" w:rsidRPr="00DF23F4">
        <w:t>he</w:t>
      </w:r>
      <w:r w:rsidR="003D1819" w:rsidRPr="00DF23F4">
        <w:t xml:space="preserve"> </w:t>
      </w:r>
      <w:r w:rsidR="00FB59E5" w:rsidRPr="00DF23F4">
        <w:t xml:space="preserve">has </w:t>
      </w:r>
      <w:r w:rsidR="003D1819" w:rsidRPr="00DF23F4">
        <w:t xml:space="preserve">started </w:t>
      </w:r>
      <w:r w:rsidR="00190233" w:rsidRPr="00DF23F4">
        <w:t>to exercise</w:t>
      </w:r>
      <w:r w:rsidR="003D1819" w:rsidRPr="00DF23F4">
        <w:t xml:space="preserve"> </w:t>
      </w:r>
      <w:r w:rsidR="00907D5F" w:rsidRPr="00DF23F4">
        <w:t xml:space="preserve">a little free will and </w:t>
      </w:r>
      <w:r w:rsidR="00FB59E5" w:rsidRPr="00DF23F4">
        <w:t>is now</w:t>
      </w:r>
      <w:r w:rsidR="003D1819" w:rsidRPr="00DF23F4">
        <w:t xml:space="preserve"> able to </w:t>
      </w:r>
      <w:r w:rsidR="00907D5F" w:rsidRPr="00DF23F4">
        <w:t>make</w:t>
      </w:r>
      <w:r w:rsidR="003D1819" w:rsidRPr="00DF23F4">
        <w:t xml:space="preserve"> a few</w:t>
      </w:r>
      <w:r w:rsidR="008E383D" w:rsidRPr="00DF23F4">
        <w:t xml:space="preserve"> authentic</w:t>
      </w:r>
      <w:r w:rsidR="003D1819" w:rsidRPr="00DF23F4">
        <w:t xml:space="preserve"> choices</w:t>
      </w:r>
      <w:r w:rsidR="00D71BEC" w:rsidRPr="00DF23F4">
        <w:t>.</w:t>
      </w:r>
      <w:r w:rsidR="00A51115" w:rsidRPr="00DF23F4">
        <w:t xml:space="preserve"> </w:t>
      </w:r>
      <w:r w:rsidR="00FB59E5" w:rsidRPr="00DF23F4">
        <w:t>Although s</w:t>
      </w:r>
      <w:r w:rsidR="00D71BEC" w:rsidRPr="00DF23F4">
        <w:t>he</w:t>
      </w:r>
      <w:r w:rsidR="00FB59E5" w:rsidRPr="00DF23F4">
        <w:t xml:space="preserve"> often feels lost</w:t>
      </w:r>
      <w:r w:rsidR="00190233" w:rsidRPr="00DF23F4">
        <w:t>,</w:t>
      </w:r>
      <w:r w:rsidR="00FB59E5" w:rsidRPr="00DF23F4">
        <w:t xml:space="preserve"> inadequate</w:t>
      </w:r>
      <w:r w:rsidR="00190233" w:rsidRPr="00DF23F4">
        <w:t>,</w:t>
      </w:r>
      <w:r w:rsidR="00FB59E5" w:rsidRPr="00DF23F4">
        <w:t xml:space="preserve"> and confused by the options</w:t>
      </w:r>
      <w:r w:rsidR="007A4977" w:rsidRPr="00DF23F4">
        <w:t xml:space="preserve"> open to her</w:t>
      </w:r>
      <w:r w:rsidR="00FB59E5" w:rsidRPr="00DF23F4">
        <w:t xml:space="preserve">, she has begun to </w:t>
      </w:r>
      <w:r w:rsidR="00190233" w:rsidRPr="00DF23F4">
        <w:t>strengthen</w:t>
      </w:r>
      <w:r w:rsidR="00FB59E5" w:rsidRPr="00DF23F4">
        <w:t xml:space="preserve"> </w:t>
      </w:r>
      <w:r w:rsidR="007B2411" w:rsidRPr="00DF23F4">
        <w:t xml:space="preserve">the </w:t>
      </w:r>
      <w:r w:rsidR="00FB59E5" w:rsidRPr="00DF23F4">
        <w:t>atrophied muscle</w:t>
      </w:r>
      <w:r w:rsidR="00BE6F3D" w:rsidRPr="00DF23F4">
        <w:t xml:space="preserve"> of </w:t>
      </w:r>
      <w:r w:rsidR="007B2411" w:rsidRPr="00DF23F4">
        <w:t xml:space="preserve">her </w:t>
      </w:r>
      <w:r w:rsidR="00BE6F3D" w:rsidRPr="00DF23F4">
        <w:t>free will</w:t>
      </w:r>
      <w:r w:rsidR="00FB59E5" w:rsidRPr="00DF23F4">
        <w:t>.</w:t>
      </w:r>
    </w:p>
    <w:p w14:paraId="3809F7EB" w14:textId="77777777" w:rsidR="00D55BB6" w:rsidRPr="00DF23F4" w:rsidRDefault="00D55BB6" w:rsidP="00843D7A">
      <w:pPr>
        <w:spacing w:after="0" w:line="240" w:lineRule="auto"/>
        <w:jc w:val="both"/>
      </w:pPr>
    </w:p>
    <w:p w14:paraId="7178C623" w14:textId="6B3C2282" w:rsidR="00535337" w:rsidRPr="00DF23F4" w:rsidRDefault="007F6A45" w:rsidP="00843D7A">
      <w:pPr>
        <w:spacing w:after="0" w:line="240" w:lineRule="auto"/>
        <w:jc w:val="both"/>
      </w:pPr>
      <w:r w:rsidRPr="00DF23F4">
        <w:t xml:space="preserve">If we choose to live in the Idol’s pride system, </w:t>
      </w:r>
      <w:r w:rsidR="00C26D47" w:rsidRPr="00DF23F4">
        <w:t>w</w:t>
      </w:r>
      <w:r w:rsidRPr="00DF23F4">
        <w:t xml:space="preserve">e will not be </w:t>
      </w:r>
      <w:r w:rsidR="00F14C72" w:rsidRPr="00DF23F4">
        <w:t>motivated to</w:t>
      </w:r>
      <w:r w:rsidR="00C26D47" w:rsidRPr="00DF23F4">
        <w:t xml:space="preserve"> </w:t>
      </w:r>
      <w:r w:rsidRPr="00DF23F4">
        <w:t xml:space="preserve">grow </w:t>
      </w:r>
      <w:r w:rsidR="00913F8F" w:rsidRPr="00DF23F4">
        <w:t>our</w:t>
      </w:r>
      <w:r w:rsidRPr="00DF23F4">
        <w:t xml:space="preserve"> love and joy, </w:t>
      </w:r>
      <w:r w:rsidR="00C26D47" w:rsidRPr="00DF23F4">
        <w:t xml:space="preserve">pursue peace, </w:t>
      </w:r>
      <w:r w:rsidRPr="00DF23F4">
        <w:t>and develop the qualities of gentleness, self-management, and trustworthiness—in other words, we will not be interested in producing the Fruit of the Spirit</w:t>
      </w:r>
      <w:r w:rsidR="00913F8F" w:rsidRPr="00DF23F4">
        <w:t xml:space="preserve"> </w:t>
      </w:r>
      <w:r w:rsidR="00185526" w:rsidRPr="00DF23F4">
        <w:t xml:space="preserve">in </w:t>
      </w:r>
      <w:r w:rsidR="00913F8F" w:rsidRPr="00DF23F4">
        <w:t>our lives</w:t>
      </w:r>
      <w:r w:rsidR="00051181" w:rsidRPr="00DF23F4">
        <w:t xml:space="preserve">; we will be motivated by our search for glory and </w:t>
      </w:r>
      <w:r w:rsidR="00F65F39" w:rsidRPr="00DF23F4">
        <w:t>driven to maintain an artificial and legalistic state of being</w:t>
      </w:r>
      <w:r w:rsidR="00C26D47" w:rsidRPr="00DF23F4">
        <w:t>.</w:t>
      </w:r>
      <w:r w:rsidR="007E06A0" w:rsidRPr="00DF23F4">
        <w:t xml:space="preserve"> </w:t>
      </w:r>
      <w:r w:rsidR="000A1B37" w:rsidRPr="00DF23F4">
        <w:t xml:space="preserve">Maintaining our </w:t>
      </w:r>
      <w:r w:rsidR="00DE321E" w:rsidRPr="00DF23F4">
        <w:t>pride system</w:t>
      </w:r>
      <w:r w:rsidR="00D55BB6" w:rsidRPr="00DF23F4">
        <w:t xml:space="preserve"> takes a lot of work and uses up tons of our precious energy, but </w:t>
      </w:r>
      <w:r w:rsidR="00E814F5" w:rsidRPr="00DF23F4">
        <w:t>it’s</w:t>
      </w:r>
      <w:r w:rsidR="00D55BB6" w:rsidRPr="00DF23F4">
        <w:t xml:space="preserve"> work that we are used to</w:t>
      </w:r>
      <w:r w:rsidR="000A1B37" w:rsidRPr="00DF23F4">
        <w:t xml:space="preserve">. </w:t>
      </w:r>
      <w:r w:rsidR="006219F6" w:rsidRPr="00DF23F4">
        <w:t>Powerful fear drives us, and we are lured into the hunter’s snare by the illusion that adhering to our pride system will save our lives.</w:t>
      </w:r>
      <w:r w:rsidR="000A4E21" w:rsidRPr="00DF23F4">
        <w:rPr>
          <w:rStyle w:val="EndnoteReference"/>
        </w:rPr>
        <w:endnoteReference w:id="3"/>
      </w:r>
      <w:r w:rsidR="000A4E21" w:rsidRPr="00DF23F4">
        <w:t xml:space="preserve"> </w:t>
      </w:r>
      <w:r w:rsidR="00EB15B2" w:rsidRPr="00DF23F4">
        <w:t xml:space="preserve">Simply recognizing </w:t>
      </w:r>
      <w:r w:rsidR="00745354" w:rsidRPr="00DF23F4">
        <w:t>our fear</w:t>
      </w:r>
      <w:r w:rsidR="00EB15B2" w:rsidRPr="00DF23F4">
        <w:t xml:space="preserve"> can give us a moment to breathe </w:t>
      </w:r>
      <w:r w:rsidR="00774D6C" w:rsidRPr="00DF23F4">
        <w:t xml:space="preserve">rather than </w:t>
      </w:r>
      <w:r w:rsidR="00EB15B2" w:rsidRPr="00DF23F4">
        <w:t>immediately react</w:t>
      </w:r>
      <w:r w:rsidR="00774D6C" w:rsidRPr="00DF23F4">
        <w:t>ing</w:t>
      </w:r>
      <w:r w:rsidR="00EB15B2" w:rsidRPr="00DF23F4">
        <w:t xml:space="preserve"> to an event. </w:t>
      </w:r>
      <w:r w:rsidR="00B25D95" w:rsidRPr="00DF23F4">
        <w:t xml:space="preserve">Once we </w:t>
      </w:r>
      <w:r w:rsidR="00ED7568" w:rsidRPr="00DF23F4">
        <w:rPr>
          <w:rFonts w:cstheme="minorHAnsi"/>
        </w:rPr>
        <w:t>admit</w:t>
      </w:r>
      <w:r w:rsidR="007128F1" w:rsidRPr="00DF23F4">
        <w:rPr>
          <w:rFonts w:cstheme="minorHAnsi"/>
        </w:rPr>
        <w:t xml:space="preserve"> that our pride </w:t>
      </w:r>
      <w:r w:rsidR="001C4FB9" w:rsidRPr="00DF23F4">
        <w:rPr>
          <w:rFonts w:cstheme="minorHAnsi"/>
        </w:rPr>
        <w:t>is powerless to</w:t>
      </w:r>
      <w:r w:rsidR="007128F1" w:rsidRPr="00DF23F4">
        <w:rPr>
          <w:rFonts w:cstheme="minorHAnsi"/>
        </w:rPr>
        <w:t xml:space="preserve"> deliver us from </w:t>
      </w:r>
      <w:r w:rsidR="005B7BAE" w:rsidRPr="00DF23F4">
        <w:rPr>
          <w:rFonts w:cstheme="minorHAnsi"/>
        </w:rPr>
        <w:t>the grip of</w:t>
      </w:r>
      <w:r w:rsidR="007128F1" w:rsidRPr="00DF23F4">
        <w:rPr>
          <w:rFonts w:cstheme="minorHAnsi"/>
        </w:rPr>
        <w:t xml:space="preserve"> fear, </w:t>
      </w:r>
      <w:r w:rsidR="00E814F5" w:rsidRPr="00DF23F4">
        <w:rPr>
          <w:rFonts w:cstheme="minorHAnsi"/>
        </w:rPr>
        <w:t>we can choose the path of orientation. We</w:t>
      </w:r>
      <w:r w:rsidR="00EB15B2" w:rsidRPr="00DF23F4">
        <w:rPr>
          <w:rFonts w:cstheme="minorHAnsi"/>
        </w:rPr>
        <w:t xml:space="preserve"> </w:t>
      </w:r>
      <w:r w:rsidR="001C4FB9" w:rsidRPr="00DF23F4">
        <w:rPr>
          <w:rFonts w:cstheme="minorHAnsi"/>
        </w:rPr>
        <w:t>can start defusing the chaotic feelings of self-hate with</w:t>
      </w:r>
      <w:r w:rsidR="00380A46" w:rsidRPr="00DF23F4">
        <w:rPr>
          <w:rFonts w:cstheme="minorHAnsi"/>
        </w:rPr>
        <w:t xml:space="preserve"> </w:t>
      </w:r>
      <w:r w:rsidR="00075FDD" w:rsidRPr="00DF23F4">
        <w:rPr>
          <w:rFonts w:cstheme="minorHAnsi"/>
        </w:rPr>
        <w:t>W-A-A! (Words, Attitude, Action) a</w:t>
      </w:r>
      <w:r w:rsidR="00380A46" w:rsidRPr="00DF23F4">
        <w:rPr>
          <w:rFonts w:cstheme="minorHAnsi"/>
        </w:rPr>
        <w:t xml:space="preserve">nd </w:t>
      </w:r>
      <w:r w:rsidR="00824D87" w:rsidRPr="00DF23F4">
        <w:rPr>
          <w:rFonts w:cstheme="minorHAnsi"/>
        </w:rPr>
        <w:t>other</w:t>
      </w:r>
      <w:r w:rsidR="007128F1" w:rsidRPr="00DF23F4">
        <w:rPr>
          <w:rFonts w:cstheme="minorHAnsi"/>
        </w:rPr>
        <w:t xml:space="preserve"> </w:t>
      </w:r>
      <w:r w:rsidR="00380A46" w:rsidRPr="00DF23F4">
        <w:rPr>
          <w:rFonts w:cstheme="minorHAnsi"/>
        </w:rPr>
        <w:t>KF tools.</w:t>
      </w:r>
      <w:r w:rsidR="00380A46" w:rsidRPr="00DF23F4">
        <w:rPr>
          <w:rStyle w:val="EndnoteReference"/>
          <w:rFonts w:cstheme="minorHAnsi"/>
        </w:rPr>
        <w:endnoteReference w:id="4"/>
      </w:r>
      <w:r w:rsidR="00380A46" w:rsidRPr="00DF23F4">
        <w:rPr>
          <w:rFonts w:cstheme="minorHAnsi"/>
        </w:rPr>
        <w:t xml:space="preserve"> </w:t>
      </w:r>
      <w:r w:rsidR="006219F6" w:rsidRPr="00DF23F4">
        <w:t xml:space="preserve">Use the </w:t>
      </w:r>
      <w:r w:rsidR="006219F6" w:rsidRPr="00DF23F4">
        <w:rPr>
          <w:b/>
        </w:rPr>
        <w:t>Two Paths Flowchart</w:t>
      </w:r>
      <w:r w:rsidR="006219F6" w:rsidRPr="00DF23F4">
        <w:t xml:space="preserve"> regularly to look at what is happening in your life</w:t>
      </w:r>
      <w:r w:rsidR="00380A46" w:rsidRPr="00DF23F4">
        <w:t>,</w:t>
      </w:r>
      <w:r w:rsidR="006219F6" w:rsidRPr="00DF23F4">
        <w:t xml:space="preserve"> and </w:t>
      </w:r>
      <w:r w:rsidR="00CC614F" w:rsidRPr="00DF23F4">
        <w:t>allow</w:t>
      </w:r>
      <w:r w:rsidR="006219F6" w:rsidRPr="00DF23F4">
        <w:t xml:space="preserve"> yourself a moment to breathe before you act.</w:t>
      </w:r>
    </w:p>
    <w:p w14:paraId="41562FC4" w14:textId="77777777" w:rsidR="00535337" w:rsidRPr="00DF23F4" w:rsidRDefault="00535337" w:rsidP="00843D7A">
      <w:pPr>
        <w:spacing w:after="0" w:line="240" w:lineRule="auto"/>
        <w:jc w:val="both"/>
      </w:pPr>
    </w:p>
    <w:p w14:paraId="22734035" w14:textId="0EA407BF" w:rsidR="006219F6" w:rsidRPr="00DF23F4" w:rsidRDefault="006219F6" w:rsidP="006219F6">
      <w:pPr>
        <w:tabs>
          <w:tab w:val="left" w:pos="1554"/>
        </w:tabs>
        <w:spacing w:after="0" w:line="240" w:lineRule="auto"/>
        <w:jc w:val="both"/>
      </w:pPr>
      <w:r w:rsidRPr="00DF23F4">
        <w:t xml:space="preserve">Now let’s review the </w:t>
      </w:r>
      <w:r w:rsidRPr="00DF23F4">
        <w:rPr>
          <w:b/>
        </w:rPr>
        <w:t>Two Paths Worksheet: Believing v. Judging</w:t>
      </w:r>
      <w:r w:rsidRPr="00DF23F4">
        <w:t xml:space="preserve">. You can actually start anywhere on this worksheet, but in this lesson we will begin with </w:t>
      </w:r>
      <w:r w:rsidR="00BE52E3" w:rsidRPr="00DF23F4">
        <w:t>step 1, the outcome</w:t>
      </w:r>
      <w:r w:rsidRPr="00DF23F4">
        <w:t>.</w:t>
      </w:r>
      <w:r w:rsidR="00E67133" w:rsidRPr="00DF23F4">
        <w:t xml:space="preserve"> </w:t>
      </w:r>
    </w:p>
    <w:p w14:paraId="3A72E81A" w14:textId="77777777" w:rsidR="006219F6" w:rsidRPr="00DF23F4" w:rsidRDefault="006219F6" w:rsidP="006219F6">
      <w:pPr>
        <w:spacing w:after="0" w:line="240" w:lineRule="auto"/>
        <w:jc w:val="both"/>
      </w:pPr>
    </w:p>
    <w:p w14:paraId="653F05C9" w14:textId="77777777" w:rsidR="00D55BB6" w:rsidRPr="00DF23F4" w:rsidRDefault="00D55BB6" w:rsidP="008E7EF5">
      <w:pPr>
        <w:pStyle w:val="ListParagraph"/>
        <w:numPr>
          <w:ilvl w:val="0"/>
          <w:numId w:val="1"/>
        </w:numPr>
        <w:spacing w:after="0" w:line="240" w:lineRule="auto"/>
        <w:jc w:val="both"/>
        <w:rPr>
          <w:b/>
        </w:rPr>
      </w:pPr>
      <w:r w:rsidRPr="00DF23F4">
        <w:rPr>
          <w:b/>
        </w:rPr>
        <w:t>OUTCOME:</w:t>
      </w:r>
      <w:r w:rsidRPr="00DF23F4">
        <w:t xml:space="preserve"> </w:t>
      </w:r>
      <w:r w:rsidRPr="00DF23F4">
        <w:rPr>
          <w:b/>
        </w:rPr>
        <w:t>What am I experiencing?</w:t>
      </w:r>
    </w:p>
    <w:p w14:paraId="3DCDCFC7" w14:textId="7B2FB156" w:rsidR="00D55BB6" w:rsidRPr="00DF23F4" w:rsidRDefault="006219F6" w:rsidP="00473E17">
      <w:pPr>
        <w:spacing w:after="0" w:line="240" w:lineRule="auto"/>
        <w:ind w:left="360"/>
        <w:jc w:val="both"/>
        <w:rPr>
          <w:b/>
        </w:rPr>
      </w:pPr>
      <w:r w:rsidRPr="00DF23F4">
        <w:t>You will find this step under the Judgment Path. It</w:t>
      </w:r>
      <w:r w:rsidR="00990FB7" w:rsidRPr="00DF23F4">
        <w:t>’</w:t>
      </w:r>
      <w:r w:rsidRPr="00DF23F4">
        <w:t xml:space="preserve">s often helpful to begin by exploring your outcome because most of the time you don’t know what led to that outcome. </w:t>
      </w:r>
      <w:r w:rsidR="008942F2" w:rsidRPr="00DF23F4">
        <w:t xml:space="preserve">Perhaps your outcome is linked to a repeated pattern of addictive or compulsive behaviors. </w:t>
      </w:r>
      <w:r w:rsidR="005B7BAE" w:rsidRPr="00DF23F4">
        <w:t>What are you experiencing</w:t>
      </w:r>
      <w:r w:rsidRPr="00DF23F4">
        <w:t xml:space="preserve"> right now</w:t>
      </w:r>
      <w:r w:rsidR="005B7BAE" w:rsidRPr="00DF23F4">
        <w:t>?</w:t>
      </w:r>
      <w:r w:rsidRPr="00DF23F4">
        <w:t xml:space="preserve"> You might ask yourself: </w:t>
      </w:r>
      <w:r w:rsidRPr="00DF23F4">
        <w:rPr>
          <w:i/>
        </w:rPr>
        <w:t xml:space="preserve">Is my outcome </w:t>
      </w:r>
      <w:r w:rsidR="005B7BAE" w:rsidRPr="00DF23F4">
        <w:rPr>
          <w:i/>
        </w:rPr>
        <w:t>demonstrating</w:t>
      </w:r>
      <w:r w:rsidRPr="00DF23F4">
        <w:rPr>
          <w:i/>
        </w:rPr>
        <w:t xml:space="preserve"> the love of God </w:t>
      </w:r>
      <w:r w:rsidR="007E06A0" w:rsidRPr="00DF23F4">
        <w:rPr>
          <w:i/>
        </w:rPr>
        <w:t xml:space="preserve">and </w:t>
      </w:r>
      <w:r w:rsidR="005B7BAE" w:rsidRPr="00DF23F4">
        <w:rPr>
          <w:i/>
        </w:rPr>
        <w:t xml:space="preserve">supporting </w:t>
      </w:r>
      <w:r w:rsidR="007E06A0" w:rsidRPr="00DF23F4">
        <w:rPr>
          <w:i/>
        </w:rPr>
        <w:t>His purposes in this world</w:t>
      </w:r>
      <w:r w:rsidRPr="00DF23F4">
        <w:rPr>
          <w:i/>
        </w:rPr>
        <w:t>?</w:t>
      </w:r>
      <w:r w:rsidRPr="00DF23F4">
        <w:t xml:space="preserve"> </w:t>
      </w:r>
      <w:r w:rsidR="00D55BB6" w:rsidRPr="00DF23F4">
        <w:rPr>
          <w:i/>
        </w:rPr>
        <w:t>Does the outcome support my personal growth, the growth of another, or the growth of</w:t>
      </w:r>
      <w:r w:rsidR="00D00F89" w:rsidRPr="00DF23F4">
        <w:rPr>
          <w:i/>
        </w:rPr>
        <w:t xml:space="preserve"> a relationship? </w:t>
      </w:r>
      <w:r w:rsidRPr="00DF23F4">
        <w:t>If not, you are probably on the Judgment Path.</w:t>
      </w:r>
      <w:r w:rsidR="008942F2" w:rsidRPr="00DF23F4">
        <w:t xml:space="preserve"> </w:t>
      </w:r>
    </w:p>
    <w:p w14:paraId="1BA8E461" w14:textId="77777777" w:rsidR="00D55BB6" w:rsidRPr="00DF23F4" w:rsidRDefault="00D55BB6" w:rsidP="00843D7A">
      <w:pPr>
        <w:spacing w:after="0" w:line="240" w:lineRule="auto"/>
        <w:jc w:val="both"/>
      </w:pPr>
    </w:p>
    <w:p w14:paraId="394E23F9" w14:textId="77777777" w:rsidR="00D55BB6" w:rsidRPr="00DF23F4" w:rsidRDefault="00D55BB6" w:rsidP="008E7EF5">
      <w:pPr>
        <w:pStyle w:val="ListParagraph"/>
        <w:numPr>
          <w:ilvl w:val="0"/>
          <w:numId w:val="1"/>
        </w:numPr>
        <w:spacing w:after="0" w:line="240" w:lineRule="auto"/>
        <w:jc w:val="both"/>
      </w:pPr>
      <w:r w:rsidRPr="00DF23F4">
        <w:rPr>
          <w:b/>
        </w:rPr>
        <w:t>ACTION:</w:t>
      </w:r>
      <w:r w:rsidRPr="00DF23F4">
        <w:t xml:space="preserve"> </w:t>
      </w:r>
      <w:r w:rsidRPr="00DF23F4">
        <w:rPr>
          <w:b/>
        </w:rPr>
        <w:t xml:space="preserve">What did I do </w:t>
      </w:r>
      <w:r w:rsidR="00E565A3" w:rsidRPr="00DF23F4">
        <w:rPr>
          <w:b/>
        </w:rPr>
        <w:t xml:space="preserve">or avoid </w:t>
      </w:r>
      <w:r w:rsidRPr="00DF23F4">
        <w:rPr>
          <w:b/>
        </w:rPr>
        <w:t>that invited this outcome?</w:t>
      </w:r>
      <w:r w:rsidRPr="00DF23F4">
        <w:t xml:space="preserve"> </w:t>
      </w:r>
    </w:p>
    <w:p w14:paraId="05C6CCEB" w14:textId="7D590729" w:rsidR="006219F6" w:rsidRPr="00DF23F4" w:rsidRDefault="006219F6" w:rsidP="00EA1435">
      <w:pPr>
        <w:spacing w:after="0" w:line="240" w:lineRule="auto"/>
        <w:ind w:left="360"/>
        <w:jc w:val="both"/>
      </w:pPr>
      <w:bookmarkStart w:id="5" w:name="_Hlk114048422"/>
      <w:r w:rsidRPr="00DF23F4">
        <w:t>When you have observed the outcome, you can use the worksheet to trace your</w:t>
      </w:r>
      <w:r w:rsidRPr="00DF23F4">
        <w:rPr>
          <w:color w:val="FF0000"/>
        </w:rPr>
        <w:t xml:space="preserve"> </w:t>
      </w:r>
      <w:r w:rsidRPr="00DF23F4">
        <w:t xml:space="preserve">outcome back to its </w:t>
      </w:r>
      <w:r w:rsidR="00E565A3" w:rsidRPr="00DF23F4">
        <w:t>source</w:t>
      </w:r>
      <w:r w:rsidRPr="00DF23F4">
        <w:t xml:space="preserve">. What choice did you make or what action did you take that led to the outcome? </w:t>
      </w:r>
      <w:r w:rsidR="00824D87" w:rsidRPr="00DF23F4">
        <w:t>Or did you avoid</w:t>
      </w:r>
      <w:r w:rsidR="004C60CC" w:rsidRPr="00DF23F4">
        <w:t xml:space="preserve"> a </w:t>
      </w:r>
      <w:r w:rsidR="00380A46" w:rsidRPr="00DF23F4">
        <w:t xml:space="preserve">courageous </w:t>
      </w:r>
      <w:r w:rsidR="004C60CC" w:rsidRPr="00DF23F4">
        <w:t>choice or action</w:t>
      </w:r>
      <w:r w:rsidR="00824D87" w:rsidRPr="00DF23F4">
        <w:t>?</w:t>
      </w:r>
      <w:r w:rsidR="004C60CC" w:rsidRPr="00DF23F4">
        <w:t xml:space="preserve"> </w:t>
      </w:r>
    </w:p>
    <w:bookmarkEnd w:id="5"/>
    <w:p w14:paraId="36B01575" w14:textId="77777777" w:rsidR="00535337" w:rsidRPr="00DF23F4" w:rsidRDefault="00535337" w:rsidP="00843D7A">
      <w:pPr>
        <w:spacing w:after="0" w:line="240" w:lineRule="auto"/>
        <w:jc w:val="both"/>
      </w:pPr>
    </w:p>
    <w:p w14:paraId="1C340B4A" w14:textId="77777777" w:rsidR="00D003DC" w:rsidRPr="00DF23F4" w:rsidRDefault="00D55BB6" w:rsidP="00EA1435">
      <w:pPr>
        <w:pStyle w:val="ListParagraph"/>
        <w:numPr>
          <w:ilvl w:val="0"/>
          <w:numId w:val="1"/>
        </w:numPr>
        <w:spacing w:after="0" w:line="240" w:lineRule="auto"/>
        <w:jc w:val="both"/>
      </w:pPr>
      <w:r w:rsidRPr="00DF23F4">
        <w:rPr>
          <w:b/>
        </w:rPr>
        <w:t>REJOICING IN THE MISORIENTATION</w:t>
      </w:r>
      <w:r w:rsidRPr="00DF23F4">
        <w:t xml:space="preserve">: </w:t>
      </w:r>
      <w:r w:rsidRPr="00DF23F4">
        <w:rPr>
          <w:b/>
        </w:rPr>
        <w:t>What emotions did I experience that drove me to act?</w:t>
      </w:r>
      <w:r w:rsidR="00A5614B" w:rsidRPr="00DF23F4">
        <w:t xml:space="preserve"> </w:t>
      </w:r>
    </w:p>
    <w:p w14:paraId="13A1CAEF" w14:textId="31CE33B7" w:rsidR="00D55BB6" w:rsidRPr="00DF23F4" w:rsidRDefault="005B7BAE" w:rsidP="00473E17">
      <w:pPr>
        <w:spacing w:after="0" w:line="240" w:lineRule="auto"/>
        <w:ind w:left="360"/>
        <w:jc w:val="both"/>
      </w:pPr>
      <w:r w:rsidRPr="00DF23F4">
        <w:rPr>
          <w:rFonts w:cstheme="minorHAnsi"/>
        </w:rPr>
        <w:t>The idea that you have rejoiced in misorientation can be difficult to understand at first. Misoriented emotions drive misoriented choices, so you might ask yourself:</w:t>
      </w:r>
      <w:r w:rsidRPr="00DF23F4">
        <w:rPr>
          <w:rFonts w:cstheme="minorHAnsi"/>
          <w:i/>
        </w:rPr>
        <w:t xml:space="preserve"> </w:t>
      </w:r>
      <w:r w:rsidR="00EA4EB7" w:rsidRPr="00DF23F4">
        <w:rPr>
          <w:i/>
        </w:rPr>
        <w:t>Did I indulge in some kind of vindictive triumph? Did I delight in euphoria through self-indulgence or recklessness? Did I get caught up in illusions about myself or others?</w:t>
      </w:r>
      <w:r w:rsidR="00067709" w:rsidRPr="00DF23F4">
        <w:rPr>
          <w:i/>
        </w:rPr>
        <w:t xml:space="preserve"> Did I relieve my tension in a rage to conclude?</w:t>
      </w:r>
      <w:r w:rsidR="00EA4EB7" w:rsidRPr="00DF23F4">
        <w:rPr>
          <w:i/>
        </w:rPr>
        <w:t xml:space="preserve"> </w:t>
      </w:r>
      <w:bookmarkStart w:id="6" w:name="OLE_LINK23"/>
      <w:r w:rsidR="00EA4EB7" w:rsidRPr="00DF23F4">
        <w:rPr>
          <w:i/>
        </w:rPr>
        <w:t>Did I act out of self-hate or the fear of hurt prid</w:t>
      </w:r>
      <w:r w:rsidR="00EA4EB7" w:rsidRPr="00DF23F4">
        <w:t xml:space="preserve">e? </w:t>
      </w:r>
      <w:bookmarkEnd w:id="6"/>
      <w:r w:rsidR="00D55BB6" w:rsidRPr="00DF23F4">
        <w:t>It is hard to imagine that we actually rejoice in feeling unhealthy</w:t>
      </w:r>
      <w:r w:rsidR="00437DA9" w:rsidRPr="00DF23F4">
        <w:t xml:space="preserve"> and </w:t>
      </w:r>
      <w:r w:rsidR="00D55BB6" w:rsidRPr="00DF23F4">
        <w:t xml:space="preserve">unproductive emotions, but we do. </w:t>
      </w:r>
      <w:r w:rsidR="00A5614B" w:rsidRPr="00DF23F4">
        <w:t xml:space="preserve">These </w:t>
      </w:r>
      <w:r w:rsidR="00CC3881" w:rsidRPr="00DF23F4">
        <w:t xml:space="preserve">misoriented emotions </w:t>
      </w:r>
      <w:r w:rsidR="00D55BB6" w:rsidRPr="00DF23F4">
        <w:t xml:space="preserve">are the sparks that we need to </w:t>
      </w:r>
      <w:r w:rsidR="00F124E1" w:rsidRPr="00DF23F4">
        <w:t xml:space="preserve">ignite </w:t>
      </w:r>
      <w:r w:rsidR="00437DA9" w:rsidRPr="00DF23F4">
        <w:t xml:space="preserve">the </w:t>
      </w:r>
      <w:r w:rsidR="00F124E1" w:rsidRPr="00DF23F4">
        <w:t xml:space="preserve">self-hate engine </w:t>
      </w:r>
      <w:r w:rsidR="00437DA9" w:rsidRPr="00DF23F4">
        <w:t xml:space="preserve">that </w:t>
      </w:r>
      <w:r w:rsidR="00F124E1" w:rsidRPr="00DF23F4">
        <w:t xml:space="preserve">drives </w:t>
      </w:r>
      <w:r w:rsidR="00D55BB6" w:rsidRPr="00DF23F4">
        <w:t>our rage to conclude</w:t>
      </w:r>
      <w:r w:rsidR="00FA5FA1" w:rsidRPr="00DF23F4">
        <w:t>. So, just list the emotions</w:t>
      </w:r>
      <w:r w:rsidR="00D55BB6" w:rsidRPr="00DF23F4">
        <w:t xml:space="preserve"> that motivated you</w:t>
      </w:r>
      <w:r w:rsidR="00FA5FA1" w:rsidRPr="00DF23F4">
        <w:t xml:space="preserve">r choice. </w:t>
      </w:r>
      <w:r w:rsidR="008944B3" w:rsidRPr="00DF23F4">
        <w:t>The lists of emotions on the</w:t>
      </w:r>
      <w:r w:rsidR="0015431E" w:rsidRPr="00DF23F4">
        <w:t xml:space="preserve"> other</w:t>
      </w:r>
      <w:r w:rsidR="008944B3" w:rsidRPr="00DF23F4">
        <w:t xml:space="preserve"> KF worksheets might help you identify what you are feel</w:t>
      </w:r>
      <w:r w:rsidR="00F124E1" w:rsidRPr="00DF23F4">
        <w:t>i</w:t>
      </w:r>
      <w:r w:rsidR="008944B3" w:rsidRPr="00DF23F4">
        <w:t>ng.</w:t>
      </w:r>
    </w:p>
    <w:p w14:paraId="40F2FD61" w14:textId="77777777" w:rsidR="00D55BB6" w:rsidRPr="00DF23F4" w:rsidRDefault="00D55BB6" w:rsidP="00843D7A">
      <w:pPr>
        <w:spacing w:after="0" w:line="240" w:lineRule="auto"/>
        <w:jc w:val="both"/>
      </w:pPr>
    </w:p>
    <w:p w14:paraId="44EF41D0" w14:textId="15F51953" w:rsidR="00D55BB6" w:rsidRPr="00DF23F4" w:rsidRDefault="00D55BB6" w:rsidP="008E7EF5">
      <w:pPr>
        <w:pStyle w:val="ListParagraph"/>
        <w:numPr>
          <w:ilvl w:val="0"/>
          <w:numId w:val="1"/>
        </w:numPr>
        <w:spacing w:after="0" w:line="240" w:lineRule="auto"/>
        <w:jc w:val="both"/>
        <w:rPr>
          <w:b/>
        </w:rPr>
      </w:pPr>
      <w:r w:rsidRPr="00DF23F4">
        <w:rPr>
          <w:b/>
        </w:rPr>
        <w:t>THE STORY:</w:t>
      </w:r>
      <w:r w:rsidRPr="00DF23F4">
        <w:t xml:space="preserve"> </w:t>
      </w:r>
      <w:r w:rsidRPr="00DF23F4">
        <w:rPr>
          <w:b/>
        </w:rPr>
        <w:t xml:space="preserve">What story did I </w:t>
      </w:r>
      <w:proofErr w:type="gramStart"/>
      <w:r w:rsidRPr="00DF23F4">
        <w:rPr>
          <w:b/>
        </w:rPr>
        <w:t>tell</w:t>
      </w:r>
      <w:proofErr w:type="gramEnd"/>
      <w:r w:rsidRPr="00DF23F4">
        <w:rPr>
          <w:b/>
        </w:rPr>
        <w:t xml:space="preserve"> that generated emotions?</w:t>
      </w:r>
    </w:p>
    <w:p w14:paraId="29BC9EA8" w14:textId="295E0C13" w:rsidR="00E50A3F" w:rsidRPr="00DF23F4" w:rsidRDefault="00D55BB6" w:rsidP="00473E17">
      <w:pPr>
        <w:spacing w:after="0" w:line="240" w:lineRule="auto"/>
        <w:ind w:left="360"/>
        <w:jc w:val="both"/>
      </w:pPr>
      <w:r w:rsidRPr="00DF23F4">
        <w:lastRenderedPageBreak/>
        <w:t xml:space="preserve">Human </w:t>
      </w:r>
      <w:r w:rsidR="00972FF5" w:rsidRPr="00DF23F4">
        <w:t>beings</w:t>
      </w:r>
      <w:r w:rsidR="003F2422" w:rsidRPr="00DF23F4">
        <w:t xml:space="preserve"> </w:t>
      </w:r>
      <w:r w:rsidRPr="00DF23F4">
        <w:t xml:space="preserve">are </w:t>
      </w:r>
      <w:r w:rsidR="001C50BF" w:rsidRPr="00DF23F4">
        <w:t>creative</w:t>
      </w:r>
      <w:r w:rsidR="00972FF5" w:rsidRPr="00DF23F4">
        <w:t xml:space="preserve">; </w:t>
      </w:r>
      <w:r w:rsidR="002F1A67" w:rsidRPr="00DF23F4">
        <w:t>we</w:t>
      </w:r>
      <w:r w:rsidR="001C50BF" w:rsidRPr="00DF23F4">
        <w:t xml:space="preserve"> </w:t>
      </w:r>
      <w:r w:rsidR="00EA4EB7" w:rsidRPr="00DF23F4">
        <w:t xml:space="preserve">are </w:t>
      </w:r>
      <w:r w:rsidR="001C50BF" w:rsidRPr="00DF23F4">
        <w:t xml:space="preserve">designed </w:t>
      </w:r>
      <w:r w:rsidRPr="00DF23F4">
        <w:t>to t</w:t>
      </w:r>
      <w:r w:rsidR="00FA5FA1" w:rsidRPr="00DF23F4">
        <w:t xml:space="preserve">ell stories. The Idol Self </w:t>
      </w:r>
      <w:r w:rsidR="001C50BF" w:rsidRPr="00DF23F4">
        <w:t xml:space="preserve">hijacks </w:t>
      </w:r>
      <w:r w:rsidRPr="00DF23F4">
        <w:t xml:space="preserve">that natural ability </w:t>
      </w:r>
      <w:r w:rsidR="001C50BF" w:rsidRPr="00DF23F4">
        <w:t xml:space="preserve">and uses </w:t>
      </w:r>
      <w:r w:rsidR="000D0BA6" w:rsidRPr="00DF23F4">
        <w:t>storytelling</w:t>
      </w:r>
      <w:r w:rsidR="00380A46" w:rsidRPr="00DF23F4">
        <w:t xml:space="preserve"> to</w:t>
      </w:r>
      <w:r w:rsidRPr="00DF23F4">
        <w:t xml:space="preserve"> create </w:t>
      </w:r>
      <w:r w:rsidR="00EA4EB7" w:rsidRPr="00DF23F4">
        <w:t xml:space="preserve">an alternate </w:t>
      </w:r>
      <w:r w:rsidR="001C50BF" w:rsidRPr="00DF23F4">
        <w:t>reality</w:t>
      </w:r>
      <w:r w:rsidR="0005023E" w:rsidRPr="00DF23F4">
        <w:t>.</w:t>
      </w:r>
      <w:r w:rsidR="00CC614F" w:rsidRPr="00DF23F4">
        <w:rPr>
          <w:rFonts w:cstheme="minorHAnsi"/>
        </w:rPr>
        <w:t xml:space="preserve"> </w:t>
      </w:r>
      <w:r w:rsidR="00571C03" w:rsidRPr="00DF23F4">
        <w:t xml:space="preserve">We can </w:t>
      </w:r>
      <w:r w:rsidR="00437DA9" w:rsidRPr="00DF23F4">
        <w:t xml:space="preserve">use our imagination to </w:t>
      </w:r>
      <w:r w:rsidR="00571C03" w:rsidRPr="00DF23F4">
        <w:t>make up</w:t>
      </w:r>
      <w:r w:rsidR="00FA5FA1" w:rsidRPr="00DF23F4">
        <w:t xml:space="preserve"> </w:t>
      </w:r>
      <w:r w:rsidR="008944B3" w:rsidRPr="00DF23F4">
        <w:t xml:space="preserve">stories about </w:t>
      </w:r>
      <w:r w:rsidR="00FA5FA1" w:rsidRPr="00DF23F4">
        <w:t xml:space="preserve">why </w:t>
      </w:r>
      <w:r w:rsidR="00072E7E" w:rsidRPr="00DF23F4">
        <w:t>a particula</w:t>
      </w:r>
      <w:r w:rsidR="00FA5FA1" w:rsidRPr="00DF23F4">
        <w:t>r</w:t>
      </w:r>
      <w:r w:rsidR="00072E7E" w:rsidRPr="00DF23F4">
        <w:t xml:space="preserve"> </w:t>
      </w:r>
      <w:r w:rsidR="00D36BBA" w:rsidRPr="00DF23F4">
        <w:t>situation is good or bad</w:t>
      </w:r>
      <w:r w:rsidR="001C50BF" w:rsidRPr="00DF23F4">
        <w:t>, but that</w:t>
      </w:r>
      <w:r w:rsidRPr="00DF23F4">
        <w:t xml:space="preserve"> is not how God intended us to use </w:t>
      </w:r>
      <w:r w:rsidR="00437DA9" w:rsidRPr="00DF23F4">
        <w:t>this creative gift</w:t>
      </w:r>
      <w:r w:rsidRPr="00DF23F4">
        <w:t xml:space="preserve">. </w:t>
      </w:r>
      <w:r w:rsidR="0005023E" w:rsidRPr="00DF23F4">
        <w:t>We</w:t>
      </w:r>
      <w:r w:rsidR="00E50A3F" w:rsidRPr="00DF23F4">
        <w:t xml:space="preserve"> all have </w:t>
      </w:r>
      <w:r w:rsidR="0005023E" w:rsidRPr="00DF23F4">
        <w:t>a story</w:t>
      </w:r>
      <w:r w:rsidR="00E50A3F" w:rsidRPr="00DF23F4">
        <w:t xml:space="preserve"> about </w:t>
      </w:r>
      <w:r w:rsidR="008944B3" w:rsidRPr="00DF23F4">
        <w:t>why we are the way we are, do what we do, think what we think, and feel what we feel</w:t>
      </w:r>
      <w:r w:rsidR="00FA5FA1" w:rsidRPr="00DF23F4">
        <w:t>.</w:t>
      </w:r>
      <w:r w:rsidR="002F1A67" w:rsidRPr="00DF23F4">
        <w:t xml:space="preserve"> </w:t>
      </w:r>
      <w:bookmarkStart w:id="7" w:name="_Hlk114048858"/>
      <w:r w:rsidR="0005023E" w:rsidRPr="00DF23F4">
        <w:rPr>
          <w:rFonts w:cstheme="minorHAnsi"/>
        </w:rPr>
        <w:t>Our</w:t>
      </w:r>
      <w:r w:rsidR="002F1A67" w:rsidRPr="00DF23F4">
        <w:rPr>
          <w:rFonts w:cstheme="minorHAnsi"/>
        </w:rPr>
        <w:t xml:space="preserve"> </w:t>
      </w:r>
      <w:r w:rsidR="0005023E" w:rsidRPr="00DF23F4">
        <w:rPr>
          <w:rFonts w:cstheme="minorHAnsi"/>
        </w:rPr>
        <w:t>stories justify our judgments</w:t>
      </w:r>
      <w:r w:rsidR="002F1A67" w:rsidRPr="00DF23F4">
        <w:rPr>
          <w:rFonts w:cstheme="minorHAnsi"/>
        </w:rPr>
        <w:t xml:space="preserve">, fuel </w:t>
      </w:r>
      <w:r w:rsidR="0005023E" w:rsidRPr="00DF23F4">
        <w:rPr>
          <w:rFonts w:cstheme="minorHAnsi"/>
        </w:rPr>
        <w:t>our misoriented</w:t>
      </w:r>
      <w:r w:rsidR="002F1A67" w:rsidRPr="00DF23F4">
        <w:rPr>
          <w:rFonts w:cstheme="minorHAnsi"/>
        </w:rPr>
        <w:t xml:space="preserve"> emotions, and support our pride system.</w:t>
      </w:r>
      <w:bookmarkEnd w:id="7"/>
    </w:p>
    <w:p w14:paraId="441F618E" w14:textId="77777777" w:rsidR="004863BB" w:rsidRPr="00DF23F4" w:rsidRDefault="004863BB" w:rsidP="004863BB">
      <w:pPr>
        <w:spacing w:after="0" w:line="240" w:lineRule="auto"/>
        <w:jc w:val="both"/>
      </w:pPr>
    </w:p>
    <w:p w14:paraId="02EE6C37" w14:textId="22D28C5D" w:rsidR="00D55BB6" w:rsidRPr="00DF23F4" w:rsidRDefault="00D55BB6" w:rsidP="008E7EF5">
      <w:pPr>
        <w:pStyle w:val="ListParagraph"/>
        <w:numPr>
          <w:ilvl w:val="0"/>
          <w:numId w:val="1"/>
        </w:numPr>
        <w:spacing w:after="0" w:line="240" w:lineRule="auto"/>
        <w:jc w:val="both"/>
      </w:pPr>
      <w:r w:rsidRPr="00DF23F4">
        <w:rPr>
          <w:b/>
        </w:rPr>
        <w:t>JUDGING AS GOOD OR EVIL:</w:t>
      </w:r>
      <w:r w:rsidRPr="00DF23F4">
        <w:t xml:space="preserve"> </w:t>
      </w:r>
      <w:r w:rsidRPr="00DF23F4">
        <w:rPr>
          <w:b/>
        </w:rPr>
        <w:t>What was my short-tempered judgment?</w:t>
      </w:r>
      <w:r w:rsidRPr="00DF23F4">
        <w:t xml:space="preserve"> </w:t>
      </w:r>
    </w:p>
    <w:p w14:paraId="0382B0DA" w14:textId="2EE76DF3" w:rsidR="005B7BAE" w:rsidRPr="00DF23F4" w:rsidRDefault="005B7BAE" w:rsidP="005B7BAE">
      <w:pPr>
        <w:spacing w:after="0" w:line="240" w:lineRule="auto"/>
        <w:ind w:left="360"/>
        <w:jc w:val="both"/>
        <w:rPr>
          <w:rFonts w:cstheme="minorHAnsi"/>
        </w:rPr>
      </w:pPr>
      <w:r w:rsidRPr="00DF23F4">
        <w:rPr>
          <w:rFonts w:cstheme="minorHAnsi"/>
        </w:rPr>
        <w:t xml:space="preserve">What was your </w:t>
      </w:r>
      <w:r w:rsidR="00824D87" w:rsidRPr="00DF23F4">
        <w:rPr>
          <w:rFonts w:cstheme="minorHAnsi"/>
        </w:rPr>
        <w:t>automatic</w:t>
      </w:r>
      <w:r w:rsidRPr="00DF23F4">
        <w:rPr>
          <w:rFonts w:cstheme="minorHAnsi"/>
        </w:rPr>
        <w:t xml:space="preserve"> reaction to the event or situation? Did you judge it as good or bad? </w:t>
      </w:r>
    </w:p>
    <w:p w14:paraId="75A24556" w14:textId="77777777" w:rsidR="00D55BB6" w:rsidRPr="00DF23F4" w:rsidRDefault="00D55BB6" w:rsidP="00843D7A">
      <w:pPr>
        <w:spacing w:after="0" w:line="240" w:lineRule="auto"/>
        <w:jc w:val="both"/>
      </w:pPr>
    </w:p>
    <w:p w14:paraId="6D4AF80A" w14:textId="77777777" w:rsidR="008E7EF5" w:rsidRPr="00DF23F4" w:rsidRDefault="00D55BB6">
      <w:pPr>
        <w:pStyle w:val="ListParagraph"/>
        <w:numPr>
          <w:ilvl w:val="0"/>
          <w:numId w:val="1"/>
        </w:numPr>
        <w:spacing w:after="0" w:line="240" w:lineRule="auto"/>
        <w:jc w:val="both"/>
        <w:rPr>
          <w:b/>
        </w:rPr>
      </w:pPr>
      <w:r w:rsidRPr="00DF23F4">
        <w:rPr>
          <w:b/>
        </w:rPr>
        <w:t xml:space="preserve">FEAR OF DEATH </w:t>
      </w:r>
      <w:r w:rsidR="007E2BD5" w:rsidRPr="00DF23F4">
        <w:rPr>
          <w:b/>
        </w:rPr>
        <w:t>OR</w:t>
      </w:r>
      <w:r w:rsidRPr="00DF23F4">
        <w:rPr>
          <w:b/>
        </w:rPr>
        <w:t xml:space="preserve"> EUPHORIA:</w:t>
      </w:r>
      <w:r w:rsidRPr="00DF23F4">
        <w:t xml:space="preserve"> </w:t>
      </w:r>
      <w:r w:rsidRPr="00DF23F4">
        <w:rPr>
          <w:b/>
        </w:rPr>
        <w:t>What standard of my Idol Self was threatened or fulfilled?</w:t>
      </w:r>
    </w:p>
    <w:p w14:paraId="701A84F3" w14:textId="40D10A50" w:rsidR="00067709" w:rsidRPr="00DF23F4" w:rsidRDefault="00067709" w:rsidP="00067709">
      <w:pPr>
        <w:spacing w:after="0" w:line="240" w:lineRule="auto"/>
        <w:ind w:left="360"/>
        <w:jc w:val="both"/>
        <w:rPr>
          <w:rFonts w:cstheme="minorHAnsi"/>
        </w:rPr>
      </w:pPr>
      <w:bookmarkStart w:id="8" w:name="_Hlk522899544"/>
      <w:r w:rsidRPr="00DF23F4">
        <w:rPr>
          <w:rFonts w:cstheme="minorHAnsi"/>
        </w:rPr>
        <w:t xml:space="preserve">You might ask yourself: </w:t>
      </w:r>
      <w:r w:rsidRPr="00DF23F4">
        <w:rPr>
          <w:rFonts w:cstheme="minorHAnsi"/>
          <w:i/>
        </w:rPr>
        <w:t>What was dangerous or delirious about this event? How did it threaten or fulfill my search for an imagined glory?</w:t>
      </w:r>
      <w:r w:rsidRPr="00DF23F4">
        <w:rPr>
          <w:rFonts w:cstheme="minorHAnsi"/>
        </w:rPr>
        <w:t xml:space="preserve"> You may now recognize what </w:t>
      </w:r>
      <w:r w:rsidR="005B7BAE" w:rsidRPr="00DF23F4">
        <w:rPr>
          <w:rFonts w:cstheme="minorHAnsi"/>
        </w:rPr>
        <w:t>scared you</w:t>
      </w:r>
      <w:r w:rsidRPr="00DF23F4">
        <w:rPr>
          <w:rFonts w:cstheme="minorHAnsi"/>
        </w:rPr>
        <w:t xml:space="preserve"> or</w:t>
      </w:r>
      <w:r w:rsidR="005B7BAE" w:rsidRPr="00DF23F4">
        <w:rPr>
          <w:rFonts w:cstheme="minorHAnsi"/>
        </w:rPr>
        <w:t xml:space="preserve"> what</w:t>
      </w:r>
      <w:r w:rsidRPr="00DF23F4">
        <w:rPr>
          <w:rFonts w:cstheme="minorHAnsi"/>
        </w:rPr>
        <w:t xml:space="preserve">, perhaps, relieved </w:t>
      </w:r>
      <w:r w:rsidR="00774D6C" w:rsidRPr="00DF23F4">
        <w:rPr>
          <w:rFonts w:cstheme="minorHAnsi"/>
        </w:rPr>
        <w:t xml:space="preserve">you of </w:t>
      </w:r>
      <w:r w:rsidRPr="00DF23F4">
        <w:rPr>
          <w:rFonts w:cstheme="minorHAnsi"/>
        </w:rPr>
        <w:t>your fear o</w:t>
      </w:r>
      <w:r w:rsidR="0015431E" w:rsidRPr="00DF23F4">
        <w:rPr>
          <w:rFonts w:cstheme="minorHAnsi"/>
        </w:rPr>
        <w:t>f</w:t>
      </w:r>
      <w:r w:rsidRPr="00DF23F4">
        <w:rPr>
          <w:rFonts w:cstheme="minorHAnsi"/>
        </w:rPr>
        <w:t xml:space="preserve"> death. </w:t>
      </w:r>
    </w:p>
    <w:p w14:paraId="446B5F14" w14:textId="77777777" w:rsidR="004C60CC" w:rsidRPr="00DF23F4" w:rsidRDefault="004C60CC" w:rsidP="00067709">
      <w:pPr>
        <w:spacing w:after="0" w:line="240" w:lineRule="auto"/>
        <w:jc w:val="both"/>
        <w:rPr>
          <w:rFonts w:cstheme="minorHAnsi"/>
        </w:rPr>
      </w:pPr>
    </w:p>
    <w:bookmarkEnd w:id="8"/>
    <w:p w14:paraId="662B6565" w14:textId="77777777" w:rsidR="00D55BB6" w:rsidRPr="00DF23F4" w:rsidRDefault="00D55BB6" w:rsidP="00E747BD">
      <w:pPr>
        <w:spacing w:after="0" w:line="240" w:lineRule="auto"/>
        <w:jc w:val="both"/>
      </w:pPr>
      <w:r w:rsidRPr="00DF23F4">
        <w:t xml:space="preserve">You can learn to notice when the </w:t>
      </w:r>
      <w:r w:rsidR="000E0DE1" w:rsidRPr="00DF23F4">
        <w:t>pressure</w:t>
      </w:r>
      <w:r w:rsidRPr="00DF23F4">
        <w:t xml:space="preserve"> of self-hate is building up in your </w:t>
      </w:r>
      <w:r w:rsidR="000E0DE1" w:rsidRPr="00DF23F4">
        <w:t xml:space="preserve">self-hate </w:t>
      </w:r>
      <w:r w:rsidRPr="00DF23F4">
        <w:t xml:space="preserve">cylinders. </w:t>
      </w:r>
      <w:r w:rsidR="002C5393" w:rsidRPr="00DF23F4">
        <w:t xml:space="preserve">If you want to </w:t>
      </w:r>
      <w:r w:rsidR="00EB15B2" w:rsidRPr="00DF23F4">
        <w:t>be able to choose</w:t>
      </w:r>
      <w:r w:rsidR="002C5393" w:rsidRPr="00DF23F4">
        <w:t xml:space="preserve"> </w:t>
      </w:r>
      <w:r w:rsidR="00B03CA8" w:rsidRPr="00DF23F4">
        <w:t>how you react</w:t>
      </w:r>
      <w:r w:rsidR="002C5393" w:rsidRPr="00DF23F4">
        <w:t xml:space="preserve"> when sparks </w:t>
      </w:r>
      <w:r w:rsidR="00EB15B2" w:rsidRPr="00DF23F4">
        <w:t>start</w:t>
      </w:r>
      <w:r w:rsidR="002C5393" w:rsidRPr="00DF23F4">
        <w:t xml:space="preserve"> to fly,</w:t>
      </w:r>
      <w:r w:rsidR="0089663F" w:rsidRPr="00DF23F4">
        <w:t xml:space="preserve"> </w:t>
      </w:r>
      <w:r w:rsidR="00EB15B2" w:rsidRPr="00DF23F4">
        <w:t xml:space="preserve">you will have to </w:t>
      </w:r>
      <w:r w:rsidR="0089663F" w:rsidRPr="00DF23F4">
        <w:t>prevent</w:t>
      </w:r>
      <w:r w:rsidR="002C5393" w:rsidRPr="00DF23F4">
        <w:t xml:space="preserve"> the build</w:t>
      </w:r>
      <w:r w:rsidR="00B03CA8" w:rsidRPr="00DF23F4">
        <w:t>-</w:t>
      </w:r>
      <w:r w:rsidR="002C5393" w:rsidRPr="00DF23F4">
        <w:t xml:space="preserve">up of </w:t>
      </w:r>
      <w:r w:rsidR="00E92184" w:rsidRPr="00DF23F4">
        <w:t>self-hate fumes</w:t>
      </w:r>
      <w:r w:rsidR="002C5393" w:rsidRPr="00DF23F4">
        <w:t xml:space="preserve">. </w:t>
      </w:r>
      <w:r w:rsidR="0089663F" w:rsidRPr="00DF23F4">
        <w:t>Otherwise</w:t>
      </w:r>
      <w:r w:rsidR="00EB15B2" w:rsidRPr="00DF23F4">
        <w:t>,</w:t>
      </w:r>
      <w:r w:rsidR="0089663F" w:rsidRPr="00DF23F4">
        <w:t xml:space="preserve"> those sparks will ignite the pressurized self-hate </w:t>
      </w:r>
      <w:r w:rsidR="00EB15B2" w:rsidRPr="00DF23F4">
        <w:t>that has built up</w:t>
      </w:r>
      <w:r w:rsidR="00E92184" w:rsidRPr="00DF23F4">
        <w:t xml:space="preserve"> in your engine</w:t>
      </w:r>
      <w:r w:rsidR="00EB15B2" w:rsidRPr="00DF23F4">
        <w:t>,</w:t>
      </w:r>
      <w:r w:rsidR="00E92184" w:rsidRPr="00DF23F4">
        <w:t xml:space="preserve"> </w:t>
      </w:r>
      <w:r w:rsidR="00EB15B2" w:rsidRPr="00DF23F4">
        <w:t>and</w:t>
      </w:r>
      <w:r w:rsidR="0089663F" w:rsidRPr="00DF23F4">
        <w:t xml:space="preserve"> </w:t>
      </w:r>
      <w:r w:rsidRPr="00DF23F4">
        <w:t>you will end up spending your prec</w:t>
      </w:r>
      <w:r w:rsidR="00FA5FA1" w:rsidRPr="00DF23F4">
        <w:t xml:space="preserve">ious energy clearing up </w:t>
      </w:r>
      <w:r w:rsidR="000E0DE1" w:rsidRPr="00DF23F4">
        <w:t>the</w:t>
      </w:r>
      <w:r w:rsidR="00FA5FA1" w:rsidRPr="00DF23F4">
        <w:t xml:space="preserve"> mess</w:t>
      </w:r>
      <w:r w:rsidR="007E2BD5" w:rsidRPr="00DF23F4">
        <w:t>—</w:t>
      </w:r>
      <w:r w:rsidRPr="00DF23F4">
        <w:t xml:space="preserve">a mess </w:t>
      </w:r>
      <w:r w:rsidR="00E92184" w:rsidRPr="00DF23F4">
        <w:t>that</w:t>
      </w:r>
      <w:r w:rsidRPr="00DF23F4">
        <w:t xml:space="preserve"> may be irreparabl</w:t>
      </w:r>
      <w:r w:rsidR="00FA5FA1" w:rsidRPr="00DF23F4">
        <w:t xml:space="preserve">e. </w:t>
      </w:r>
      <w:r w:rsidR="00533C9C" w:rsidRPr="00DF23F4">
        <w:rPr>
          <w:rFonts w:cstheme="minorHAnsi"/>
        </w:rPr>
        <w:t xml:space="preserve">It takes more energy to clear up </w:t>
      </w:r>
      <w:r w:rsidR="00E92184" w:rsidRPr="00DF23F4">
        <w:rPr>
          <w:rFonts w:cstheme="minorHAnsi"/>
        </w:rPr>
        <w:t>a</w:t>
      </w:r>
      <w:r w:rsidR="00533C9C" w:rsidRPr="00DF23F4">
        <w:rPr>
          <w:rFonts w:cstheme="minorHAnsi"/>
        </w:rPr>
        <w:t xml:space="preserve"> mess than </w:t>
      </w:r>
      <w:r w:rsidR="000E0DE1" w:rsidRPr="00DF23F4">
        <w:rPr>
          <w:rFonts w:cstheme="minorHAnsi"/>
        </w:rPr>
        <w:t xml:space="preserve">it does </w:t>
      </w:r>
      <w:r w:rsidR="00533C9C" w:rsidRPr="00DF23F4">
        <w:rPr>
          <w:rFonts w:cstheme="minorHAnsi"/>
        </w:rPr>
        <w:t xml:space="preserve">to train regularly and avoid the </w:t>
      </w:r>
      <w:r w:rsidR="00E92184" w:rsidRPr="00DF23F4">
        <w:rPr>
          <w:rFonts w:cstheme="minorHAnsi"/>
        </w:rPr>
        <w:t>build-up</w:t>
      </w:r>
      <w:r w:rsidR="00533C9C" w:rsidRPr="00DF23F4">
        <w:rPr>
          <w:rFonts w:cstheme="minorHAnsi"/>
        </w:rPr>
        <w:t xml:space="preserve"> the first place. </w:t>
      </w:r>
      <w:r w:rsidR="008047FA" w:rsidRPr="00DF23F4">
        <w:rPr>
          <w:rFonts w:cstheme="minorHAnsi"/>
        </w:rPr>
        <w:t xml:space="preserve">Learn to smell the fumes early. </w:t>
      </w:r>
      <w:r w:rsidRPr="00DF23F4">
        <w:t>Rather than wait</w:t>
      </w:r>
      <w:r w:rsidR="00533C9C" w:rsidRPr="00DF23F4">
        <w:t>ing</w:t>
      </w:r>
      <w:r w:rsidRPr="00DF23F4">
        <w:t xml:space="preserve"> for the explosion, learn to sense </w:t>
      </w:r>
      <w:r w:rsidR="000E0DE1" w:rsidRPr="00DF23F4">
        <w:t xml:space="preserve">when </w:t>
      </w:r>
      <w:r w:rsidRPr="00DF23F4">
        <w:t>pressure</w:t>
      </w:r>
      <w:r w:rsidR="000E0DE1" w:rsidRPr="00DF23F4">
        <w:t>,</w:t>
      </w:r>
      <w:r w:rsidRPr="00DF23F4">
        <w:t xml:space="preserve"> or tension</w:t>
      </w:r>
      <w:r w:rsidR="000E0DE1" w:rsidRPr="00DF23F4">
        <w:t>,</w:t>
      </w:r>
      <w:r w:rsidRPr="00DF23F4">
        <w:t xml:space="preserve"> </w:t>
      </w:r>
      <w:r w:rsidR="000E0DE1" w:rsidRPr="00DF23F4">
        <w:t xml:space="preserve">is </w:t>
      </w:r>
      <w:r w:rsidR="00E92184" w:rsidRPr="00DF23F4">
        <w:t>mounting</w:t>
      </w:r>
      <w:r w:rsidR="008047FA" w:rsidRPr="00DF23F4">
        <w:t>. You can then</w:t>
      </w:r>
      <w:r w:rsidR="004E4536" w:rsidRPr="00DF23F4">
        <w:t xml:space="preserve"> defuse </w:t>
      </w:r>
      <w:r w:rsidR="000E0DE1" w:rsidRPr="00DF23F4">
        <w:t xml:space="preserve">that tension </w:t>
      </w:r>
      <w:r w:rsidR="004E4536" w:rsidRPr="00DF23F4">
        <w:t>with your tools</w:t>
      </w:r>
      <w:r w:rsidRPr="00DF23F4">
        <w:t xml:space="preserve">. </w:t>
      </w:r>
      <w:r w:rsidR="000E0DE1" w:rsidRPr="00DF23F4">
        <w:t>Tension, or strain,</w:t>
      </w:r>
      <w:r w:rsidR="00D639FD" w:rsidRPr="00DF23F4">
        <w:t xml:space="preserve"> is your </w:t>
      </w:r>
      <w:r w:rsidR="007E37A8" w:rsidRPr="00DF23F4">
        <w:t>signal to turn back to the Believe It Path</w:t>
      </w:r>
      <w:r w:rsidR="00DB7FFB" w:rsidRPr="00DF23F4">
        <w:t>.</w:t>
      </w:r>
      <w:r w:rsidRPr="00DF23F4">
        <w:t xml:space="preserve"> </w:t>
      </w:r>
      <w:r w:rsidR="00533C9C" w:rsidRPr="00DF23F4">
        <w:t>You can turn before your burn your life.</w:t>
      </w:r>
    </w:p>
    <w:p w14:paraId="29DDB972" w14:textId="77777777" w:rsidR="00FB4CBF" w:rsidRPr="00DF23F4" w:rsidRDefault="00FB4CBF" w:rsidP="00843D7A">
      <w:pPr>
        <w:spacing w:after="0" w:line="240" w:lineRule="auto"/>
        <w:jc w:val="both"/>
      </w:pPr>
    </w:p>
    <w:p w14:paraId="3A201784" w14:textId="77777777" w:rsidR="00060E80" w:rsidRPr="00DF23F4" w:rsidRDefault="00DB7FFB" w:rsidP="00843D7A">
      <w:pPr>
        <w:spacing w:after="0" w:line="240" w:lineRule="auto"/>
        <w:jc w:val="both"/>
      </w:pPr>
      <w:r w:rsidRPr="00DF23F4">
        <w:t>When you feel tension or strain</w:t>
      </w:r>
      <w:r w:rsidR="00677EF5" w:rsidRPr="00DF23F4">
        <w:t>,</w:t>
      </w:r>
      <w:r w:rsidRPr="00DF23F4">
        <w:t xml:space="preserve"> </w:t>
      </w:r>
      <w:r w:rsidR="003D73B1" w:rsidRPr="00DF23F4">
        <w:t>you might do</w:t>
      </w:r>
      <w:r w:rsidRPr="00DF23F4">
        <w:t xml:space="preserve"> a</w:t>
      </w:r>
      <w:r w:rsidR="00060E80" w:rsidRPr="00DF23F4">
        <w:t xml:space="preserve"> </w:t>
      </w:r>
      <w:r w:rsidR="00060E80" w:rsidRPr="00DF23F4">
        <w:rPr>
          <w:b/>
        </w:rPr>
        <w:t>Shoulds</w:t>
      </w:r>
      <w:r w:rsidR="007F47BD" w:rsidRPr="00DF23F4">
        <w:t xml:space="preserve"> </w:t>
      </w:r>
      <w:r w:rsidR="007E37A8" w:rsidRPr="00DF23F4">
        <w:rPr>
          <w:b/>
        </w:rPr>
        <w:t>Sheet</w:t>
      </w:r>
      <w:r w:rsidR="007E37A8" w:rsidRPr="00DF23F4">
        <w:t xml:space="preserve"> </w:t>
      </w:r>
      <w:r w:rsidRPr="00DF23F4">
        <w:t>or</w:t>
      </w:r>
      <w:r w:rsidR="00060E80" w:rsidRPr="00DF23F4">
        <w:t xml:space="preserve"> </w:t>
      </w:r>
      <w:r w:rsidR="007E37A8" w:rsidRPr="00DF23F4">
        <w:t>a</w:t>
      </w:r>
      <w:r w:rsidR="007E37A8" w:rsidRPr="00DF23F4">
        <w:rPr>
          <w:b/>
        </w:rPr>
        <w:t xml:space="preserve"> Claim and Blame Worksheet</w:t>
      </w:r>
      <w:r w:rsidRPr="00DF23F4">
        <w:t xml:space="preserve">. </w:t>
      </w:r>
      <w:r w:rsidR="00060E80" w:rsidRPr="00DF23F4">
        <w:t>Practice mindfulness daily so that you are aware of what is going on inside you</w:t>
      </w:r>
      <w:r w:rsidRPr="00DF23F4">
        <w:t>. E</w:t>
      </w:r>
      <w:r w:rsidR="0027566C" w:rsidRPr="00DF23F4">
        <w:t>xplore</w:t>
      </w:r>
      <w:r w:rsidRPr="00DF23F4">
        <w:t xml:space="preserve"> the </w:t>
      </w:r>
      <w:r w:rsidR="007377D3" w:rsidRPr="00DF23F4">
        <w:rPr>
          <w:b/>
        </w:rPr>
        <w:t>T</w:t>
      </w:r>
      <w:r w:rsidR="00677EF5" w:rsidRPr="00DF23F4">
        <w:rPr>
          <w:b/>
        </w:rPr>
        <w:t>-</w:t>
      </w:r>
      <w:r w:rsidR="007377D3" w:rsidRPr="00DF23F4">
        <w:rPr>
          <w:b/>
        </w:rPr>
        <w:t>A</w:t>
      </w:r>
      <w:r w:rsidR="00677EF5" w:rsidRPr="00DF23F4">
        <w:rPr>
          <w:b/>
        </w:rPr>
        <w:t>-</w:t>
      </w:r>
      <w:r w:rsidR="007377D3" w:rsidRPr="00DF23F4">
        <w:rPr>
          <w:b/>
        </w:rPr>
        <w:t>T</w:t>
      </w:r>
      <w:r w:rsidR="00060E80" w:rsidRPr="00DF23F4">
        <w:t xml:space="preserve"> and</w:t>
      </w:r>
      <w:r w:rsidR="0027566C" w:rsidRPr="00DF23F4">
        <w:t xml:space="preserve"> use</w:t>
      </w:r>
      <w:r w:rsidR="00060E80" w:rsidRPr="00DF23F4">
        <w:t xml:space="preserve"> </w:t>
      </w:r>
      <w:r w:rsidR="006A4BB2" w:rsidRPr="00DF23F4">
        <w:t xml:space="preserve">the </w:t>
      </w:r>
      <w:r w:rsidR="00060E80" w:rsidRPr="00DF23F4">
        <w:rPr>
          <w:b/>
        </w:rPr>
        <w:t>Tapping</w:t>
      </w:r>
      <w:r w:rsidR="001D10F6" w:rsidRPr="00DF23F4">
        <w:rPr>
          <w:b/>
        </w:rPr>
        <w:t xml:space="preserve"> Protoc</w:t>
      </w:r>
      <w:r w:rsidR="006A4BB2" w:rsidRPr="00DF23F4">
        <w:rPr>
          <w:b/>
        </w:rPr>
        <w:t>ol</w:t>
      </w:r>
      <w:r w:rsidR="00060E80" w:rsidRPr="00DF23F4">
        <w:t xml:space="preserve"> regularly.</w:t>
      </w:r>
      <w:r w:rsidR="005A5E30" w:rsidRPr="00DF23F4">
        <w:rPr>
          <w:rStyle w:val="EndnoteReference"/>
          <w:rFonts w:cstheme="minorHAnsi"/>
        </w:rPr>
        <w:endnoteReference w:id="5"/>
      </w:r>
      <w:r w:rsidR="005A5E30" w:rsidRPr="00DF23F4">
        <w:rPr>
          <w:rFonts w:cstheme="minorHAnsi"/>
        </w:rPr>
        <w:t xml:space="preserve"> </w:t>
      </w:r>
      <w:r w:rsidR="00060E80" w:rsidRPr="00DF23F4">
        <w:t xml:space="preserve">Call a KF friend. This is especially necessary for </w:t>
      </w:r>
      <w:r w:rsidRPr="00DF23F4">
        <w:t>r</w:t>
      </w:r>
      <w:r w:rsidR="00060E80" w:rsidRPr="00DF23F4">
        <w:t>esigned type</w:t>
      </w:r>
      <w:r w:rsidR="00533C9C" w:rsidRPr="00DF23F4">
        <w:t>s</w:t>
      </w:r>
      <w:r w:rsidR="00060E80" w:rsidRPr="00DF23F4">
        <w:t xml:space="preserve"> who habitually avoid </w:t>
      </w:r>
      <w:r w:rsidRPr="00DF23F4">
        <w:t xml:space="preserve">dealing </w:t>
      </w:r>
      <w:r w:rsidR="00677EF5" w:rsidRPr="00DF23F4">
        <w:t xml:space="preserve">with </w:t>
      </w:r>
      <w:r w:rsidR="00060E80" w:rsidRPr="00DF23F4">
        <w:t xml:space="preserve">what is going on </w:t>
      </w:r>
      <w:r w:rsidR="002C5393" w:rsidRPr="00DF23F4">
        <w:t>in themselves</w:t>
      </w:r>
      <w:r w:rsidR="00060E80" w:rsidRPr="00DF23F4">
        <w:t>. When we are more consciously connected with ourselves</w:t>
      </w:r>
      <w:r w:rsidR="007377D3" w:rsidRPr="00DF23F4">
        <w:t>,</w:t>
      </w:r>
      <w:r w:rsidR="00060E80" w:rsidRPr="00DF23F4">
        <w:t xml:space="preserve"> we can sense the times when we are disconnecting</w:t>
      </w:r>
      <w:r w:rsidRPr="00DF23F4">
        <w:t xml:space="preserve"> under the tension.</w:t>
      </w:r>
      <w:r w:rsidR="00D758C4" w:rsidRPr="00DF23F4">
        <w:t xml:space="preserve"> </w:t>
      </w:r>
      <w:r w:rsidRPr="00DF23F4">
        <w:t xml:space="preserve">We </w:t>
      </w:r>
      <w:r w:rsidR="00D758C4" w:rsidRPr="00DF23F4">
        <w:t xml:space="preserve">can </w:t>
      </w:r>
      <w:r w:rsidR="007377D3" w:rsidRPr="00DF23F4">
        <w:t xml:space="preserve">then </w:t>
      </w:r>
      <w:r w:rsidR="00060E80" w:rsidRPr="00DF23F4">
        <w:t>deal with the beam in our own eye</w:t>
      </w:r>
      <w:r w:rsidRPr="00DF23F4">
        <w:t xml:space="preserve"> before we act.</w:t>
      </w:r>
    </w:p>
    <w:p w14:paraId="7C32F944" w14:textId="77777777" w:rsidR="00D55BB6" w:rsidRPr="00DF23F4" w:rsidRDefault="00D55BB6" w:rsidP="00843D7A">
      <w:pPr>
        <w:spacing w:after="0" w:line="240" w:lineRule="auto"/>
        <w:jc w:val="both"/>
      </w:pPr>
    </w:p>
    <w:p w14:paraId="4A91AF7F" w14:textId="06360A2A" w:rsidR="00D55BB6" w:rsidRPr="00DF23F4" w:rsidRDefault="00FB4CBF" w:rsidP="00843D7A">
      <w:pPr>
        <w:spacing w:after="0" w:line="240" w:lineRule="auto"/>
        <w:jc w:val="both"/>
      </w:pPr>
      <w:r w:rsidRPr="00DF23F4">
        <w:rPr>
          <w:rFonts w:cstheme="minorHAnsi"/>
        </w:rPr>
        <w:t xml:space="preserve">After you have worked through steps 1–6, choose an intervention to help you gain more clarity about your reactions. You might wish to use the </w:t>
      </w:r>
      <w:r w:rsidRPr="00DF23F4">
        <w:rPr>
          <w:rFonts w:cstheme="minorHAnsi"/>
          <w:b/>
        </w:rPr>
        <w:t>Tapping Protocol</w:t>
      </w:r>
      <w:r w:rsidRPr="00DF23F4">
        <w:rPr>
          <w:rFonts w:cstheme="minorHAnsi"/>
        </w:rPr>
        <w:t xml:space="preserve">, mindfulness practices, or our </w:t>
      </w:r>
      <w:r w:rsidR="005B7BAE" w:rsidRPr="00DF23F4">
        <w:rPr>
          <w:rFonts w:cstheme="minorHAnsi"/>
        </w:rPr>
        <w:t>next</w:t>
      </w:r>
      <w:r w:rsidRPr="00DF23F4">
        <w:rPr>
          <w:rFonts w:cstheme="minorHAnsi"/>
        </w:rPr>
        <w:t xml:space="preserve"> tool, the </w:t>
      </w:r>
      <w:r w:rsidRPr="00DF23F4">
        <w:rPr>
          <w:rFonts w:cstheme="minorHAnsi"/>
          <w:b/>
        </w:rPr>
        <w:t>T</w:t>
      </w:r>
      <w:r w:rsidR="00677EF5" w:rsidRPr="00DF23F4">
        <w:rPr>
          <w:rFonts w:cstheme="minorHAnsi"/>
          <w:b/>
        </w:rPr>
        <w:t>-</w:t>
      </w:r>
      <w:r w:rsidRPr="00DF23F4">
        <w:rPr>
          <w:rFonts w:cstheme="minorHAnsi"/>
          <w:b/>
        </w:rPr>
        <w:t>A</w:t>
      </w:r>
      <w:r w:rsidR="00677EF5" w:rsidRPr="00DF23F4">
        <w:rPr>
          <w:rFonts w:cstheme="minorHAnsi"/>
          <w:b/>
        </w:rPr>
        <w:t>-</w:t>
      </w:r>
      <w:r w:rsidRPr="00DF23F4">
        <w:rPr>
          <w:rFonts w:cstheme="minorHAnsi"/>
          <w:b/>
        </w:rPr>
        <w:t>T</w:t>
      </w:r>
      <w:r w:rsidRPr="00DF23F4">
        <w:rPr>
          <w:rFonts w:cstheme="minorHAnsi"/>
          <w:bCs/>
        </w:rPr>
        <w:t>,</w:t>
      </w:r>
      <w:r w:rsidRPr="00DF23F4">
        <w:rPr>
          <w:rFonts w:cstheme="minorHAnsi"/>
          <w:b/>
        </w:rPr>
        <w:t xml:space="preserve"> </w:t>
      </w:r>
      <w:r w:rsidRPr="00DF23F4">
        <w:rPr>
          <w:rFonts w:cstheme="minorHAnsi"/>
        </w:rPr>
        <w:t xml:space="preserve">which we will explore in </w:t>
      </w:r>
      <w:r w:rsidR="00774D6C" w:rsidRPr="00DF23F4">
        <w:rPr>
          <w:rFonts w:cstheme="minorHAnsi"/>
        </w:rPr>
        <w:t xml:space="preserve">our next </w:t>
      </w:r>
      <w:r w:rsidR="00D8623A" w:rsidRPr="00DF23F4">
        <w:rPr>
          <w:rFonts w:cstheme="minorHAnsi"/>
        </w:rPr>
        <w:t>lesson.</w:t>
      </w:r>
      <w:r w:rsidR="00D8623A" w:rsidRPr="00DF23F4">
        <w:rPr>
          <w:rStyle w:val="EndnoteReference"/>
          <w:rFonts w:cstheme="minorHAnsi"/>
        </w:rPr>
        <w:endnoteReference w:id="6"/>
      </w:r>
      <w:r w:rsidR="00D8623A" w:rsidRPr="00DF23F4">
        <w:rPr>
          <w:rFonts w:cstheme="minorHAnsi"/>
        </w:rPr>
        <w:t xml:space="preserve"> </w:t>
      </w:r>
      <w:r w:rsidRPr="00DF23F4">
        <w:rPr>
          <w:rFonts w:cstheme="minorHAnsi"/>
        </w:rPr>
        <w:t xml:space="preserve">Then, use your creative imagination in an oriented way </w:t>
      </w:r>
      <w:r w:rsidR="007E06A0" w:rsidRPr="00DF23F4">
        <w:rPr>
          <w:rFonts w:cstheme="minorHAnsi"/>
        </w:rPr>
        <w:t>as you</w:t>
      </w:r>
      <w:r w:rsidRPr="00DF23F4">
        <w:rPr>
          <w:rFonts w:cstheme="minorHAnsi"/>
        </w:rPr>
        <w:t xml:space="preserve"> work up the left side of the worksheet, taking the Believe It Path. </w:t>
      </w:r>
    </w:p>
    <w:p w14:paraId="52067679" w14:textId="77777777" w:rsidR="008047FA" w:rsidRPr="00DF23F4" w:rsidRDefault="008047FA" w:rsidP="00843D7A">
      <w:pPr>
        <w:spacing w:after="0" w:line="240" w:lineRule="auto"/>
        <w:jc w:val="both"/>
      </w:pPr>
    </w:p>
    <w:p w14:paraId="5CFBE9E7" w14:textId="77777777" w:rsidR="00D55BB6" w:rsidRPr="00DF23F4" w:rsidRDefault="00D55BB6" w:rsidP="00EA1435">
      <w:pPr>
        <w:pStyle w:val="ListParagraph"/>
        <w:numPr>
          <w:ilvl w:val="0"/>
          <w:numId w:val="1"/>
        </w:numPr>
        <w:spacing w:after="0" w:line="240" w:lineRule="auto"/>
        <w:jc w:val="both"/>
        <w:rPr>
          <w:rFonts w:eastAsiaTheme="minorHAnsi"/>
        </w:rPr>
      </w:pPr>
      <w:r w:rsidRPr="00DF23F4">
        <w:rPr>
          <w:rFonts w:eastAsiaTheme="minorHAnsi"/>
          <w:b/>
        </w:rPr>
        <w:t>EVENT:</w:t>
      </w:r>
      <w:r w:rsidRPr="00DF23F4">
        <w:rPr>
          <w:rFonts w:eastAsiaTheme="minorHAnsi"/>
        </w:rPr>
        <w:t xml:space="preserve"> </w:t>
      </w:r>
      <w:r w:rsidRPr="00DF23F4">
        <w:rPr>
          <w:rFonts w:eastAsiaTheme="minorHAnsi"/>
          <w:b/>
        </w:rPr>
        <w:t>What triggered the fear or the euphoria?</w:t>
      </w:r>
      <w:r w:rsidRPr="00DF23F4">
        <w:rPr>
          <w:rFonts w:eastAsiaTheme="minorHAnsi"/>
        </w:rPr>
        <w:t xml:space="preserve"> </w:t>
      </w:r>
    </w:p>
    <w:p w14:paraId="47493CFA" w14:textId="77777777" w:rsidR="00AB0F3C" w:rsidRPr="00DF23F4" w:rsidRDefault="00AB0F3C" w:rsidP="00AB0F3C">
      <w:pPr>
        <w:pStyle w:val="ListParagraph"/>
        <w:spacing w:after="0" w:line="240" w:lineRule="auto"/>
        <w:ind w:left="360"/>
        <w:jc w:val="both"/>
        <w:rPr>
          <w:rFonts w:eastAsiaTheme="minorHAnsi"/>
        </w:rPr>
      </w:pPr>
      <w:bookmarkStart w:id="10" w:name="_Hlk491462201"/>
      <w:r w:rsidRPr="00DF23F4">
        <w:rPr>
          <w:rFonts w:eastAsiaTheme="minorHAnsi"/>
        </w:rPr>
        <w:t xml:space="preserve">Perhaps at this stage you </w:t>
      </w:r>
      <w:r w:rsidR="007C20A4" w:rsidRPr="00DF23F4">
        <w:rPr>
          <w:rFonts w:eastAsiaTheme="minorHAnsi"/>
        </w:rPr>
        <w:t>are able to identify</w:t>
      </w:r>
      <w:r w:rsidRPr="00DF23F4">
        <w:rPr>
          <w:rFonts w:eastAsiaTheme="minorHAnsi"/>
        </w:rPr>
        <w:t xml:space="preserve"> what ignited the fuel in the cylinders of your self-hate engine or </w:t>
      </w:r>
      <w:r w:rsidR="00D358CC" w:rsidRPr="00DF23F4">
        <w:rPr>
          <w:rFonts w:eastAsiaTheme="minorHAnsi"/>
        </w:rPr>
        <w:t>temporarily fulfilled</w:t>
      </w:r>
      <w:r w:rsidRPr="00DF23F4">
        <w:rPr>
          <w:rFonts w:eastAsiaTheme="minorHAnsi"/>
        </w:rPr>
        <w:t xml:space="preserve"> </w:t>
      </w:r>
      <w:r w:rsidR="008047FA" w:rsidRPr="00DF23F4">
        <w:rPr>
          <w:rFonts w:eastAsiaTheme="minorHAnsi"/>
        </w:rPr>
        <w:t xml:space="preserve">your </w:t>
      </w:r>
      <w:r w:rsidRPr="00DF23F4">
        <w:rPr>
          <w:rFonts w:eastAsiaTheme="minorHAnsi"/>
        </w:rPr>
        <w:t>idealized dreams of glory</w:t>
      </w:r>
      <w:r w:rsidR="0095360A" w:rsidRPr="00DF23F4">
        <w:rPr>
          <w:rFonts w:eastAsiaTheme="minorHAnsi"/>
        </w:rPr>
        <w:t>.</w:t>
      </w:r>
      <w:r w:rsidRPr="00DF23F4">
        <w:rPr>
          <w:rFonts w:eastAsiaTheme="minorHAnsi"/>
        </w:rPr>
        <w:t xml:space="preserve"> What happened that sent you down the Judgment Path? Try to describe the event simply.</w:t>
      </w:r>
    </w:p>
    <w:p w14:paraId="5FB51889" w14:textId="77777777" w:rsidR="00AB0F3C" w:rsidRPr="00DF23F4" w:rsidRDefault="00AB0F3C" w:rsidP="00AB0F3C">
      <w:pPr>
        <w:spacing w:after="0" w:line="240" w:lineRule="auto"/>
        <w:jc w:val="both"/>
        <w:rPr>
          <w:rFonts w:eastAsiaTheme="minorHAnsi"/>
        </w:rPr>
      </w:pPr>
    </w:p>
    <w:bookmarkEnd w:id="10"/>
    <w:p w14:paraId="2F271295" w14:textId="0FE94BC4" w:rsidR="00A16636" w:rsidRPr="00DF23F4" w:rsidRDefault="005B7BAE" w:rsidP="00843D7A">
      <w:pPr>
        <w:spacing w:after="0" w:line="240" w:lineRule="auto"/>
        <w:jc w:val="both"/>
        <w:rPr>
          <w:rFonts w:cstheme="minorHAnsi"/>
        </w:rPr>
      </w:pPr>
      <w:r w:rsidRPr="00DF23F4">
        <w:rPr>
          <w:rFonts w:cstheme="minorHAnsi"/>
        </w:rPr>
        <w:t>As you work through steps 8–12, use the beautiful gift of your imagination in a healthy way to help you take the Believe It Path and plan a course that could create an opportunity for oriented, productive outcomes.</w:t>
      </w:r>
    </w:p>
    <w:p w14:paraId="495FC983" w14:textId="77777777" w:rsidR="005B7BAE" w:rsidRPr="00DF23F4" w:rsidRDefault="005B7BAE" w:rsidP="00843D7A">
      <w:pPr>
        <w:spacing w:after="0" w:line="240" w:lineRule="auto"/>
        <w:jc w:val="both"/>
        <w:rPr>
          <w:rFonts w:eastAsiaTheme="minorHAnsi"/>
        </w:rPr>
      </w:pPr>
    </w:p>
    <w:p w14:paraId="090097C1" w14:textId="5BE1D94C" w:rsidR="008E7EF5" w:rsidRPr="00DF23F4" w:rsidRDefault="00A16636" w:rsidP="008E7EF5">
      <w:pPr>
        <w:pStyle w:val="ListParagraph"/>
        <w:numPr>
          <w:ilvl w:val="0"/>
          <w:numId w:val="1"/>
        </w:numPr>
        <w:spacing w:after="0" w:line="240" w:lineRule="auto"/>
        <w:rPr>
          <w:b/>
        </w:rPr>
      </w:pPr>
      <w:r w:rsidRPr="00DF23F4">
        <w:rPr>
          <w:b/>
        </w:rPr>
        <w:t>LOVE BELIEVES:</w:t>
      </w:r>
      <w:r w:rsidR="00E67133" w:rsidRPr="00DF23F4">
        <w:t xml:space="preserve"> </w:t>
      </w:r>
      <w:r w:rsidRPr="00DF23F4">
        <w:rPr>
          <w:b/>
        </w:rPr>
        <w:t xml:space="preserve">What might be a </w:t>
      </w:r>
      <w:r w:rsidRPr="00DF23F4">
        <w:rPr>
          <w:b/>
          <w:iCs/>
        </w:rPr>
        <w:t>long-tempered</w:t>
      </w:r>
      <w:r w:rsidRPr="00DF23F4">
        <w:rPr>
          <w:b/>
        </w:rPr>
        <w:t xml:space="preserve"> response?</w:t>
      </w:r>
    </w:p>
    <w:p w14:paraId="76CA6E5F" w14:textId="77777777" w:rsidR="00A16636" w:rsidRPr="00DF23F4" w:rsidRDefault="006E2190" w:rsidP="00473E17">
      <w:pPr>
        <w:spacing w:after="0" w:line="240" w:lineRule="auto"/>
        <w:ind w:left="360"/>
        <w:jc w:val="both"/>
      </w:pPr>
      <w:r w:rsidRPr="00DF23F4">
        <w:t>At this stage in your KF training</w:t>
      </w:r>
      <w:r w:rsidR="007377D3" w:rsidRPr="00DF23F4">
        <w:t>,</w:t>
      </w:r>
      <w:r w:rsidR="00A16636" w:rsidRPr="00DF23F4">
        <w:t xml:space="preserve"> you might be able to move away from judgment based on fear</w:t>
      </w:r>
      <w:r w:rsidR="00B0082C" w:rsidRPr="00DF23F4">
        <w:t xml:space="preserve"> and imagine the other options now available to you. You might simply stand; you might speak your reality </w:t>
      </w:r>
      <w:r w:rsidR="00B0082C" w:rsidRPr="00DF23F4">
        <w:lastRenderedPageBreak/>
        <w:t xml:space="preserve">moderately; you might do a worksheet or </w:t>
      </w:r>
      <w:r w:rsidR="00E91802" w:rsidRPr="00DF23F4">
        <w:t xml:space="preserve">an </w:t>
      </w:r>
      <w:r w:rsidR="00B0082C" w:rsidRPr="00DF23F4">
        <w:t>intervention; or you might just breathe before addressing the event.</w:t>
      </w:r>
    </w:p>
    <w:p w14:paraId="4EF9399B" w14:textId="77777777" w:rsidR="00A16636" w:rsidRPr="00DF23F4" w:rsidRDefault="00A16636" w:rsidP="00843D7A">
      <w:pPr>
        <w:spacing w:after="0" w:line="240" w:lineRule="auto"/>
      </w:pPr>
    </w:p>
    <w:p w14:paraId="4A23DC54" w14:textId="77777777" w:rsidR="00A16636" w:rsidRPr="00DF23F4" w:rsidRDefault="00A16636" w:rsidP="008E7EF5">
      <w:pPr>
        <w:pStyle w:val="ListParagraph"/>
        <w:numPr>
          <w:ilvl w:val="0"/>
          <w:numId w:val="1"/>
        </w:numPr>
        <w:spacing w:after="0" w:line="240" w:lineRule="auto"/>
        <w:rPr>
          <w:b/>
        </w:rPr>
      </w:pPr>
      <w:r w:rsidRPr="00DF23F4">
        <w:rPr>
          <w:b/>
        </w:rPr>
        <w:t>STORY:</w:t>
      </w:r>
      <w:r w:rsidRPr="00DF23F4">
        <w:t xml:space="preserve"> </w:t>
      </w:r>
      <w:r w:rsidRPr="00DF23F4">
        <w:rPr>
          <w:b/>
        </w:rPr>
        <w:t>What are the simple facts about what happened?</w:t>
      </w:r>
    </w:p>
    <w:p w14:paraId="5CC8675E" w14:textId="36B573F0" w:rsidR="00A16636" w:rsidRPr="00DF23F4" w:rsidRDefault="00461EEA" w:rsidP="00473E17">
      <w:pPr>
        <w:spacing w:after="0" w:line="240" w:lineRule="auto"/>
        <w:ind w:left="360"/>
        <w:jc w:val="both"/>
      </w:pPr>
      <w:r w:rsidRPr="00DF23F4">
        <w:t xml:space="preserve">If you were to purge </w:t>
      </w:r>
      <w:r w:rsidR="008504E2" w:rsidRPr="00DF23F4">
        <w:t xml:space="preserve">judgments and emotions </w:t>
      </w:r>
      <w:r w:rsidRPr="00DF23F4">
        <w:t>from your story</w:t>
      </w:r>
      <w:r w:rsidR="00A16636" w:rsidRPr="00DF23F4">
        <w:t xml:space="preserve">, what would </w:t>
      </w:r>
      <w:r w:rsidR="009C69D4" w:rsidRPr="00DF23F4">
        <w:t xml:space="preserve">your story </w:t>
      </w:r>
      <w:r w:rsidR="00A16636" w:rsidRPr="00DF23F4">
        <w:t xml:space="preserve">look like? </w:t>
      </w:r>
      <w:r w:rsidR="00B0082C" w:rsidRPr="00DF23F4">
        <w:t xml:space="preserve">Simply </w:t>
      </w:r>
      <w:r w:rsidR="00A16636" w:rsidRPr="00DF23F4">
        <w:t xml:space="preserve">list </w:t>
      </w:r>
      <w:r w:rsidR="00AB0F3C" w:rsidRPr="00DF23F4">
        <w:t>in</w:t>
      </w:r>
      <w:r w:rsidR="00A16636" w:rsidRPr="00DF23F4">
        <w:t xml:space="preserve"> sequence</w:t>
      </w:r>
      <w:r w:rsidR="00AB0F3C" w:rsidRPr="00DF23F4">
        <w:t xml:space="preserve"> the incidents that led to the event.</w:t>
      </w:r>
    </w:p>
    <w:p w14:paraId="0F326DB9" w14:textId="77777777" w:rsidR="00257DD3" w:rsidRPr="00DF23F4" w:rsidRDefault="00257DD3" w:rsidP="00257DD3">
      <w:pPr>
        <w:spacing w:after="0" w:line="240" w:lineRule="auto"/>
        <w:rPr>
          <w:b/>
        </w:rPr>
      </w:pPr>
    </w:p>
    <w:p w14:paraId="1CA80D41" w14:textId="53B680A1" w:rsidR="00A16636" w:rsidRPr="00DF23F4" w:rsidRDefault="00A16636" w:rsidP="00257DD3">
      <w:pPr>
        <w:pStyle w:val="ListParagraph"/>
        <w:numPr>
          <w:ilvl w:val="0"/>
          <w:numId w:val="1"/>
        </w:numPr>
        <w:spacing w:after="0" w:line="240" w:lineRule="auto"/>
        <w:rPr>
          <w:b/>
        </w:rPr>
      </w:pPr>
      <w:r w:rsidRPr="00DF23F4">
        <w:rPr>
          <w:b/>
        </w:rPr>
        <w:t>REJOICING IN THE TRUTH:</w:t>
      </w:r>
      <w:r w:rsidR="00E67133" w:rsidRPr="00DF23F4">
        <w:rPr>
          <w:b/>
        </w:rPr>
        <w:t xml:space="preserve"> </w:t>
      </w:r>
      <w:r w:rsidRPr="00DF23F4">
        <w:rPr>
          <w:b/>
        </w:rPr>
        <w:t>What does this event teach me about myself or others?</w:t>
      </w:r>
    </w:p>
    <w:p w14:paraId="76112F2E" w14:textId="77777777" w:rsidR="00A16636" w:rsidRPr="00DF23F4" w:rsidRDefault="00A16636" w:rsidP="00473E17">
      <w:pPr>
        <w:spacing w:after="0" w:line="240" w:lineRule="auto"/>
        <w:ind w:left="360"/>
        <w:jc w:val="both"/>
      </w:pPr>
      <w:r w:rsidRPr="00DF23F4">
        <w:t xml:space="preserve">Is there anything that you can learn about your own need for training or about the </w:t>
      </w:r>
      <w:r w:rsidR="00AB0F3C" w:rsidRPr="00DF23F4">
        <w:t xml:space="preserve">trustworthiness of others? </w:t>
      </w:r>
      <w:r w:rsidR="00B0082C" w:rsidRPr="00DF23F4">
        <w:t>Can you identify</w:t>
      </w:r>
      <w:r w:rsidR="00AB0F3C" w:rsidRPr="00DF23F4">
        <w:t xml:space="preserve"> </w:t>
      </w:r>
      <w:r w:rsidRPr="00DF23F4">
        <w:t>what works and what doesn’t?</w:t>
      </w:r>
      <w:r w:rsidR="00843D7A" w:rsidRPr="00DF23F4">
        <w:t xml:space="preserve"> </w:t>
      </w:r>
      <w:r w:rsidR="00AB0F3C" w:rsidRPr="00DF23F4">
        <w:t xml:space="preserve">What can this event teach you about God, </w:t>
      </w:r>
      <w:r w:rsidR="00C4655D" w:rsidRPr="00DF23F4">
        <w:t>yourself, or</w:t>
      </w:r>
      <w:r w:rsidR="00AB0F3C" w:rsidRPr="00DF23F4">
        <w:t xml:space="preserve"> your world? If</w:t>
      </w:r>
      <w:r w:rsidR="00C4655D" w:rsidRPr="00DF23F4">
        <w:t xml:space="preserve"> </w:t>
      </w:r>
      <w:r w:rsidR="00AB0F3C" w:rsidRPr="00DF23F4">
        <w:t xml:space="preserve">you were to set aside </w:t>
      </w:r>
      <w:r w:rsidR="005A5E30" w:rsidRPr="00DF23F4">
        <w:t>your</w:t>
      </w:r>
      <w:r w:rsidR="00AB0F3C" w:rsidRPr="00DF23F4">
        <w:t xml:space="preserve"> fear, pride, and judgment, what positive possibilities might this event present? </w:t>
      </w:r>
    </w:p>
    <w:p w14:paraId="0C4BFD3D" w14:textId="77777777" w:rsidR="00A16636" w:rsidRPr="00DF23F4" w:rsidRDefault="00A16636" w:rsidP="00843D7A">
      <w:pPr>
        <w:spacing w:after="0" w:line="240" w:lineRule="auto"/>
        <w:rPr>
          <w:b/>
        </w:rPr>
      </w:pPr>
    </w:p>
    <w:p w14:paraId="5A3EB4A5" w14:textId="77777777" w:rsidR="00A16636" w:rsidRPr="00DF23F4" w:rsidRDefault="00A16636" w:rsidP="008E7EF5">
      <w:pPr>
        <w:pStyle w:val="ListParagraph"/>
        <w:numPr>
          <w:ilvl w:val="0"/>
          <w:numId w:val="1"/>
        </w:numPr>
        <w:spacing w:after="0" w:line="240" w:lineRule="auto"/>
        <w:rPr>
          <w:b/>
        </w:rPr>
      </w:pPr>
      <w:r w:rsidRPr="00DF23F4">
        <w:rPr>
          <w:b/>
        </w:rPr>
        <w:t xml:space="preserve">ACTION: What choices can I make based on truth? </w:t>
      </w:r>
    </w:p>
    <w:p w14:paraId="32A51394" w14:textId="4494AC29" w:rsidR="00843D7A" w:rsidRPr="00DF23F4" w:rsidRDefault="008504E2" w:rsidP="00473E17">
      <w:pPr>
        <w:spacing w:after="0" w:line="240" w:lineRule="auto"/>
        <w:ind w:left="360"/>
        <w:jc w:val="both"/>
      </w:pPr>
      <w:r w:rsidRPr="00DF23F4">
        <w:t xml:space="preserve">As you focus on </w:t>
      </w:r>
      <w:r w:rsidR="00D8623A" w:rsidRPr="00DF23F4">
        <w:t xml:space="preserve">only </w:t>
      </w:r>
      <w:r w:rsidRPr="00DF23F4">
        <w:t xml:space="preserve">what is real, what choices </w:t>
      </w:r>
      <w:r w:rsidR="00D8623A" w:rsidRPr="00DF23F4">
        <w:t>and</w:t>
      </w:r>
      <w:r w:rsidRPr="00DF23F4">
        <w:t xml:space="preserve"> actions </w:t>
      </w:r>
      <w:r w:rsidR="00D8623A" w:rsidRPr="00DF23F4">
        <w:t>might</w:t>
      </w:r>
      <w:r w:rsidR="00843D7A" w:rsidRPr="00DF23F4">
        <w:t xml:space="preserve"> in</w:t>
      </w:r>
      <w:r w:rsidR="00C4655D" w:rsidRPr="00DF23F4">
        <w:t xml:space="preserve">ject love into the situation? </w:t>
      </w:r>
      <w:r w:rsidR="00843D7A" w:rsidRPr="00DF23F4">
        <w:t xml:space="preserve">How can you turn a </w:t>
      </w:r>
      <w:r w:rsidR="00D54AB9" w:rsidRPr="00DF23F4">
        <w:t xml:space="preserve">seemingly </w:t>
      </w:r>
      <w:r w:rsidR="00843D7A" w:rsidRPr="00DF23F4">
        <w:t>negative situation into a positive</w:t>
      </w:r>
      <w:r w:rsidR="00C4655D" w:rsidRPr="00DF23F4">
        <w:t xml:space="preserve"> learning experience? I</w:t>
      </w:r>
      <w:r w:rsidR="00D54AB9" w:rsidRPr="00DF23F4">
        <w:t xml:space="preserve">n what way might </w:t>
      </w:r>
      <w:r w:rsidR="00843D7A" w:rsidRPr="00DF23F4">
        <w:t>you lean on the Lord and not on your own understanding?</w:t>
      </w:r>
    </w:p>
    <w:p w14:paraId="01ECF55A" w14:textId="77777777" w:rsidR="00843D7A" w:rsidRPr="00DF23F4" w:rsidRDefault="00843D7A" w:rsidP="00843D7A">
      <w:pPr>
        <w:spacing w:after="0" w:line="240" w:lineRule="auto"/>
        <w:rPr>
          <w:b/>
        </w:rPr>
      </w:pPr>
    </w:p>
    <w:p w14:paraId="7A8D3656" w14:textId="77777777" w:rsidR="00A16636" w:rsidRPr="00DF23F4" w:rsidRDefault="00A16636" w:rsidP="008E7EF5">
      <w:pPr>
        <w:pStyle w:val="ListParagraph"/>
        <w:numPr>
          <w:ilvl w:val="0"/>
          <w:numId w:val="1"/>
        </w:numPr>
        <w:spacing w:after="0" w:line="240" w:lineRule="auto"/>
        <w:rPr>
          <w:b/>
        </w:rPr>
      </w:pPr>
      <w:r w:rsidRPr="00DF23F4">
        <w:rPr>
          <w:b/>
        </w:rPr>
        <w:t>OUTCOME: What are the possibilities?</w:t>
      </w:r>
    </w:p>
    <w:p w14:paraId="166A8DBD" w14:textId="77777777" w:rsidR="00D54AB9" w:rsidRPr="00DF23F4" w:rsidRDefault="00843D7A" w:rsidP="00473E17">
      <w:pPr>
        <w:spacing w:after="0" w:line="240" w:lineRule="auto"/>
        <w:ind w:left="360"/>
        <w:jc w:val="both"/>
      </w:pPr>
      <w:r w:rsidRPr="00DF23F4">
        <w:t xml:space="preserve">If you were to respond to the event without judgment and </w:t>
      </w:r>
      <w:r w:rsidR="00D54AB9" w:rsidRPr="00DF23F4">
        <w:t xml:space="preserve">without </w:t>
      </w:r>
      <w:r w:rsidRPr="00DF23F4">
        <w:t>compulsive reaction</w:t>
      </w:r>
      <w:r w:rsidR="00C4655D" w:rsidRPr="00DF23F4">
        <w:t>s</w:t>
      </w:r>
      <w:r w:rsidRPr="00DF23F4">
        <w:t>, what outcomes would be possible?</w:t>
      </w:r>
    </w:p>
    <w:p w14:paraId="10CC45E2" w14:textId="77777777" w:rsidR="00CE339A" w:rsidRPr="00DF23F4" w:rsidRDefault="00CE339A" w:rsidP="00D54AB9">
      <w:pPr>
        <w:spacing w:after="0" w:line="240" w:lineRule="auto"/>
        <w:jc w:val="both"/>
      </w:pPr>
    </w:p>
    <w:p w14:paraId="07A1A7C0" w14:textId="6D1B3872" w:rsidR="00D55BB6" w:rsidRPr="00DF23F4" w:rsidRDefault="00D55BB6" w:rsidP="00D54AB9">
      <w:pPr>
        <w:spacing w:after="0" w:line="240" w:lineRule="auto"/>
        <w:jc w:val="both"/>
      </w:pPr>
      <w:r w:rsidRPr="00DF23F4">
        <w:t>If someone else was involved in your event</w:t>
      </w:r>
      <w:r w:rsidR="008F7F10" w:rsidRPr="00DF23F4">
        <w:t>,</w:t>
      </w:r>
      <w:r w:rsidRPr="00DF23F4">
        <w:t xml:space="preserve"> you might ask if they </w:t>
      </w:r>
      <w:r w:rsidR="00B94D5D" w:rsidRPr="00DF23F4">
        <w:t>would</w:t>
      </w:r>
      <w:r w:rsidRPr="00DF23F4">
        <w:t xml:space="preserve"> allow you to go thro</w:t>
      </w:r>
      <w:r w:rsidR="00C4655D" w:rsidRPr="00DF23F4">
        <w:t>ugh the scene again</w:t>
      </w:r>
      <w:r w:rsidR="008504E2" w:rsidRPr="00DF23F4">
        <w:t xml:space="preserve"> together</w:t>
      </w:r>
      <w:r w:rsidR="00C4655D" w:rsidRPr="00DF23F4">
        <w:t xml:space="preserve">, taking the </w:t>
      </w:r>
      <w:r w:rsidR="008F7F10" w:rsidRPr="00DF23F4">
        <w:t>Believe It Path</w:t>
      </w:r>
      <w:r w:rsidRPr="00DF23F4">
        <w:t xml:space="preserve">. My husband and I call this </w:t>
      </w:r>
      <w:r w:rsidR="008F7F10" w:rsidRPr="00DF23F4">
        <w:rPr>
          <w:i/>
        </w:rPr>
        <w:t>r</w:t>
      </w:r>
      <w:r w:rsidRPr="00DF23F4">
        <w:rPr>
          <w:i/>
        </w:rPr>
        <w:t>ewinding</w:t>
      </w:r>
      <w:r w:rsidRPr="00DF23F4">
        <w:t>. We rewind the security tapes and shoot the scene again</w:t>
      </w:r>
      <w:r w:rsidR="00A74B1C" w:rsidRPr="00DF23F4">
        <w:t xml:space="preserve"> guided by the Believe It Path. </w:t>
      </w:r>
      <w:r w:rsidRPr="00DF23F4">
        <w:t>This retrains our neuropaths and</w:t>
      </w:r>
      <w:r w:rsidR="008F7F10" w:rsidRPr="00DF23F4">
        <w:t>,</w:t>
      </w:r>
      <w:r w:rsidRPr="00DF23F4">
        <w:t xml:space="preserve"> also, places us in a position of humility where we find God’s grace.</w:t>
      </w:r>
      <w:r w:rsidR="00F520C5" w:rsidRPr="00DF23F4">
        <w:t xml:space="preserve"> If we </w:t>
      </w:r>
      <w:r w:rsidR="0049739F" w:rsidRPr="00DF23F4">
        <w:t>go through the scene again</w:t>
      </w:r>
      <w:r w:rsidR="00B94D5D" w:rsidRPr="00DF23F4">
        <w:t>,</w:t>
      </w:r>
      <w:r w:rsidR="0049739F" w:rsidRPr="00DF23F4">
        <w:t xml:space="preserve"> we can repattern our responses for positive outcomes</w:t>
      </w:r>
      <w:r w:rsidR="00F520C5" w:rsidRPr="00DF23F4">
        <w:t xml:space="preserve"> and learn</w:t>
      </w:r>
      <w:r w:rsidR="0049739F" w:rsidRPr="00DF23F4">
        <w:t xml:space="preserve"> </w:t>
      </w:r>
      <w:r w:rsidR="00F520C5" w:rsidRPr="00DF23F4">
        <w:t xml:space="preserve">how </w:t>
      </w:r>
      <w:r w:rsidR="0049739F" w:rsidRPr="00DF23F4">
        <w:t xml:space="preserve">to make oriented choices in the future </w:t>
      </w:r>
      <w:r w:rsidR="007E06A0" w:rsidRPr="00DF23F4">
        <w:t>when faced with</w:t>
      </w:r>
      <w:r w:rsidR="0049739F" w:rsidRPr="00DF23F4">
        <w:t xml:space="preserve"> similar situations.</w:t>
      </w:r>
      <w:r w:rsidR="00A74B1C" w:rsidRPr="00DF23F4">
        <w:t xml:space="preserve"> </w:t>
      </w:r>
    </w:p>
    <w:p w14:paraId="5FAD3083" w14:textId="77777777" w:rsidR="00D55BB6" w:rsidRPr="00DF23F4" w:rsidRDefault="00D55BB6" w:rsidP="008F7F10">
      <w:pPr>
        <w:spacing w:after="0" w:line="240" w:lineRule="auto"/>
        <w:jc w:val="both"/>
      </w:pPr>
    </w:p>
    <w:p w14:paraId="122B0189" w14:textId="7BA10FED" w:rsidR="00CE339A" w:rsidRPr="00DF23F4" w:rsidRDefault="005F4360" w:rsidP="00CE339A">
      <w:pPr>
        <w:spacing w:after="0" w:line="240" w:lineRule="auto"/>
        <w:jc w:val="both"/>
      </w:pPr>
      <w:r w:rsidRPr="00DF23F4">
        <w:t xml:space="preserve">You already know </w:t>
      </w:r>
      <w:r w:rsidR="00CE339A" w:rsidRPr="00DF23F4">
        <w:t xml:space="preserve">that extreme outbursts, irritations, anxieties, </w:t>
      </w:r>
      <w:r w:rsidR="003F2422" w:rsidRPr="00DF23F4">
        <w:t>self-sabotage</w:t>
      </w:r>
      <w:r w:rsidR="00CE339A" w:rsidRPr="00DF23F4">
        <w:t xml:space="preserve">, hurts, depression, forcing things, </w:t>
      </w:r>
      <w:r w:rsidR="000D0BA6" w:rsidRPr="00DF23F4">
        <w:t>and</w:t>
      </w:r>
      <w:r w:rsidR="00CE339A" w:rsidRPr="00DF23F4">
        <w:t xml:space="preserve"> shutting</w:t>
      </w:r>
      <w:r w:rsidR="009C69D4" w:rsidRPr="00DF23F4">
        <w:t xml:space="preserve"> </w:t>
      </w:r>
      <w:r w:rsidR="00CE339A" w:rsidRPr="00DF23F4">
        <w:t>down are all symptoms</w:t>
      </w:r>
      <w:r w:rsidR="00D57126" w:rsidRPr="00DF23F4">
        <w:t xml:space="preserve"> </w:t>
      </w:r>
      <w:r w:rsidR="00CE339A" w:rsidRPr="00DF23F4">
        <w:t xml:space="preserve">of the self-hate that drives </w:t>
      </w:r>
      <w:r w:rsidRPr="00DF23F4">
        <w:t xml:space="preserve">each of </w:t>
      </w:r>
      <w:r w:rsidR="00CE339A" w:rsidRPr="00DF23F4">
        <w:t>us</w:t>
      </w:r>
      <w:r w:rsidR="007B35EE" w:rsidRPr="00DF23F4">
        <w:t xml:space="preserve"> back</w:t>
      </w:r>
      <w:r w:rsidR="00CE339A" w:rsidRPr="00DF23F4">
        <w:t xml:space="preserve"> </w:t>
      </w:r>
      <w:r w:rsidR="007B35EE" w:rsidRPr="00DF23F4">
        <w:t>in</w:t>
      </w:r>
      <w:r w:rsidR="00CE339A" w:rsidRPr="00DF23F4">
        <w:t>to slavery</w:t>
      </w:r>
      <w:r w:rsidR="007B35EE" w:rsidRPr="00DF23F4">
        <w:t xml:space="preserve"> to the Idol.</w:t>
      </w:r>
      <w:r w:rsidR="00461EEA" w:rsidRPr="00DF23F4">
        <w:t xml:space="preserve"> </w:t>
      </w:r>
      <w:r w:rsidR="000202F0" w:rsidRPr="00DF23F4">
        <w:t>But y</w:t>
      </w:r>
      <w:r w:rsidR="00CE339A" w:rsidRPr="00DF23F4">
        <w:t xml:space="preserve">ou really can look at self-hate with compassion even when you </w:t>
      </w:r>
      <w:r w:rsidR="007C20A4" w:rsidRPr="00DF23F4">
        <w:t>are feeling its</w:t>
      </w:r>
      <w:r w:rsidR="00CE339A" w:rsidRPr="00DF23F4">
        <w:t xml:space="preserve"> compelling invitations. You can courageously observe what is going on, learn to manage yourself, and, eventually, grow out of self-hate. </w:t>
      </w:r>
    </w:p>
    <w:p w14:paraId="16E6A67C" w14:textId="77777777" w:rsidR="00D55BB6" w:rsidRPr="00DF23F4" w:rsidRDefault="00D55BB6" w:rsidP="00843D7A">
      <w:pPr>
        <w:spacing w:after="0" w:line="240" w:lineRule="auto"/>
        <w:jc w:val="both"/>
      </w:pPr>
    </w:p>
    <w:p w14:paraId="298DA1FD" w14:textId="77777777" w:rsidR="00D55BB6" w:rsidRPr="00DF23F4" w:rsidRDefault="00D55BB6" w:rsidP="00843D7A">
      <w:pPr>
        <w:spacing w:after="0" w:line="240" w:lineRule="auto"/>
        <w:jc w:val="both"/>
      </w:pPr>
      <w:r w:rsidRPr="00DF23F4">
        <w:t xml:space="preserve">Our prayer might go something like this: </w:t>
      </w:r>
    </w:p>
    <w:p w14:paraId="398C3091" w14:textId="77777777" w:rsidR="00D55BB6" w:rsidRPr="00DF23F4" w:rsidRDefault="00D55BB6" w:rsidP="00843D7A">
      <w:pPr>
        <w:spacing w:after="0" w:line="240" w:lineRule="auto"/>
        <w:jc w:val="both"/>
      </w:pPr>
    </w:p>
    <w:p w14:paraId="522FF35B" w14:textId="77777777" w:rsidR="00D55BB6" w:rsidRPr="00DF23F4" w:rsidRDefault="00D55BB6" w:rsidP="00843D7A">
      <w:pPr>
        <w:spacing w:after="0" w:line="240" w:lineRule="auto"/>
        <w:jc w:val="center"/>
        <w:rPr>
          <w:i/>
        </w:rPr>
      </w:pPr>
      <w:r w:rsidRPr="00DF23F4">
        <w:rPr>
          <w:i/>
        </w:rPr>
        <w:t>Holy Spirit, guide me to defuse the power of my self-hate.</w:t>
      </w:r>
      <w:r w:rsidRPr="00DF23F4">
        <w:t xml:space="preserve"> </w:t>
      </w:r>
      <w:r w:rsidRPr="00DF23F4">
        <w:rPr>
          <w:i/>
        </w:rPr>
        <w:t>(Repeat)</w:t>
      </w:r>
    </w:p>
    <w:p w14:paraId="1497CB3E" w14:textId="77777777" w:rsidR="004E4536" w:rsidRPr="00DF23F4" w:rsidRDefault="004E4536" w:rsidP="00843D7A">
      <w:pPr>
        <w:spacing w:after="0" w:line="240" w:lineRule="auto"/>
      </w:pPr>
    </w:p>
    <w:p w14:paraId="1E5CD38E" w14:textId="77777777" w:rsidR="008E4B44" w:rsidRPr="00DF23F4" w:rsidRDefault="008E4B44" w:rsidP="00843D7A">
      <w:pPr>
        <w:spacing w:after="0" w:line="240" w:lineRule="auto"/>
      </w:pPr>
      <w:r w:rsidRPr="00DF23F4">
        <w:t>Take a deep breath.</w:t>
      </w:r>
    </w:p>
    <w:p w14:paraId="6A2CB3BE" w14:textId="13107B2B" w:rsidR="007E06A0" w:rsidRPr="00DF23F4" w:rsidRDefault="007E06A0" w:rsidP="007E06A0">
      <w:pPr>
        <w:spacing w:after="0" w:line="240" w:lineRule="auto"/>
        <w:jc w:val="both"/>
        <w:rPr>
          <w:rFonts w:cstheme="minorHAnsi"/>
          <w:i/>
          <w:iCs/>
        </w:rPr>
      </w:pPr>
      <w:r w:rsidRPr="00DF23F4">
        <w:rPr>
          <w:rFonts w:cstheme="minorHAnsi"/>
          <w:i/>
          <w:iCs/>
        </w:rPr>
        <w:t xml:space="preserve">(If time permits, ask, “Does anyone have comments or questions about </w:t>
      </w:r>
      <w:r w:rsidR="0067487D" w:rsidRPr="00DF23F4">
        <w:rPr>
          <w:rFonts w:cstheme="minorHAnsi"/>
          <w:i/>
          <w:iCs/>
        </w:rPr>
        <w:t xml:space="preserve">the </w:t>
      </w:r>
      <w:r w:rsidRPr="00DF23F4">
        <w:rPr>
          <w:rFonts w:cstheme="minorHAnsi"/>
          <w:i/>
          <w:iCs/>
        </w:rPr>
        <w:t>Too</w:t>
      </w:r>
      <w:r w:rsidR="000D0BA6" w:rsidRPr="00DF23F4">
        <w:rPr>
          <w:rFonts w:cstheme="minorHAnsi"/>
          <w:i/>
          <w:iCs/>
        </w:rPr>
        <w:t>l</w:t>
      </w:r>
      <w:r w:rsidRPr="00DF23F4">
        <w:rPr>
          <w:rFonts w:cstheme="minorHAnsi"/>
          <w:i/>
          <w:iCs/>
        </w:rPr>
        <w:t>box?”)</w:t>
      </w:r>
    </w:p>
    <w:p w14:paraId="4FF872F6" w14:textId="77777777" w:rsidR="00D55BB6" w:rsidRPr="00DF23F4" w:rsidRDefault="00D55BB6" w:rsidP="00843D7A">
      <w:pPr>
        <w:spacing w:after="0" w:line="240" w:lineRule="auto"/>
      </w:pPr>
    </w:p>
    <w:p w14:paraId="095F39A3" w14:textId="77777777" w:rsidR="00285B9A" w:rsidRPr="00DF23F4" w:rsidRDefault="00890BF4" w:rsidP="00843D7A">
      <w:pPr>
        <w:spacing w:after="0" w:line="240" w:lineRule="auto"/>
        <w:jc w:val="both"/>
        <w:rPr>
          <w:b/>
        </w:rPr>
      </w:pPr>
      <w:r w:rsidRPr="00DF23F4">
        <w:rPr>
          <w:b/>
        </w:rPr>
        <w:t>0:30</w:t>
      </w:r>
      <w:r w:rsidR="00285B9A" w:rsidRPr="00DF23F4">
        <w:rPr>
          <w:b/>
        </w:rPr>
        <w:tab/>
        <w:t>SHARING</w:t>
      </w:r>
    </w:p>
    <w:p w14:paraId="2532D5C4" w14:textId="77777777" w:rsidR="00A56107" w:rsidRPr="00DF23F4" w:rsidRDefault="00A56107" w:rsidP="00843D7A">
      <w:pPr>
        <w:spacing w:after="0" w:line="240" w:lineRule="auto"/>
        <w:jc w:val="both"/>
        <w:rPr>
          <w:b/>
        </w:rPr>
      </w:pPr>
    </w:p>
    <w:p w14:paraId="2A3F98D8" w14:textId="77777777" w:rsidR="00285B9A" w:rsidRPr="00DF23F4" w:rsidRDefault="00890BF4" w:rsidP="00843D7A">
      <w:pPr>
        <w:spacing w:after="0" w:line="240" w:lineRule="auto"/>
        <w:jc w:val="both"/>
        <w:rPr>
          <w:b/>
        </w:rPr>
      </w:pPr>
      <w:r w:rsidRPr="00DF23F4">
        <w:rPr>
          <w:b/>
        </w:rPr>
        <w:t>1:00</w:t>
      </w:r>
      <w:r w:rsidR="00285B9A" w:rsidRPr="00DF23F4">
        <w:rPr>
          <w:b/>
        </w:rPr>
        <w:tab/>
        <w:t>BIBLE TEACHING</w:t>
      </w:r>
    </w:p>
    <w:p w14:paraId="64D76BBC" w14:textId="77777777" w:rsidR="009B13E2" w:rsidRPr="00DF23F4" w:rsidRDefault="009B13E2" w:rsidP="00843D7A">
      <w:pPr>
        <w:spacing w:after="0" w:line="240" w:lineRule="auto"/>
        <w:jc w:val="both"/>
        <w:rPr>
          <w:b/>
        </w:rPr>
      </w:pPr>
    </w:p>
    <w:p w14:paraId="374D0043" w14:textId="77777777" w:rsidR="0098357D" w:rsidRPr="00DF23F4" w:rsidRDefault="00C11B21" w:rsidP="0098357D">
      <w:pPr>
        <w:spacing w:after="0" w:line="240" w:lineRule="auto"/>
        <w:jc w:val="both"/>
      </w:pPr>
      <w:r w:rsidRPr="00DF23F4">
        <w:t xml:space="preserve">Let’s listen once again to </w:t>
      </w:r>
      <w:r w:rsidR="0098357D" w:rsidRPr="00DF23F4">
        <w:t xml:space="preserve">KF </w:t>
      </w:r>
      <w:r w:rsidRPr="00DF23F4">
        <w:t>Confession 6</w:t>
      </w:r>
      <w:r w:rsidR="004A3125" w:rsidRPr="00DF23F4">
        <w:t>:</w:t>
      </w:r>
    </w:p>
    <w:p w14:paraId="200FD293" w14:textId="77777777" w:rsidR="0098357D" w:rsidRPr="00DF23F4" w:rsidRDefault="0098357D" w:rsidP="0098357D">
      <w:pPr>
        <w:spacing w:after="0" w:line="240" w:lineRule="auto"/>
        <w:jc w:val="both"/>
      </w:pPr>
    </w:p>
    <w:p w14:paraId="1A0E08C7" w14:textId="77777777" w:rsidR="006D0309" w:rsidRPr="00DF23F4" w:rsidRDefault="006D0309" w:rsidP="00A013B4">
      <w:pPr>
        <w:spacing w:after="0" w:line="240" w:lineRule="auto"/>
        <w:jc w:val="center"/>
      </w:pPr>
      <w:r w:rsidRPr="00DF23F4">
        <w:lastRenderedPageBreak/>
        <w:t>We chose to foster illusions to save the life of our Idol Self.</w:t>
      </w:r>
    </w:p>
    <w:p w14:paraId="277376B0" w14:textId="77777777" w:rsidR="00E97945" w:rsidRPr="00DF23F4" w:rsidRDefault="00E97945" w:rsidP="00843D7A">
      <w:pPr>
        <w:spacing w:after="0" w:line="240" w:lineRule="auto"/>
        <w:jc w:val="both"/>
      </w:pPr>
    </w:p>
    <w:p w14:paraId="139D00DA" w14:textId="77777777" w:rsidR="00345214" w:rsidRPr="00DF23F4" w:rsidRDefault="00345214" w:rsidP="00345214">
      <w:pPr>
        <w:spacing w:after="0" w:line="240" w:lineRule="auto"/>
        <w:jc w:val="both"/>
      </w:pPr>
      <w:r w:rsidRPr="00DF23F4">
        <w:t xml:space="preserve">This month we will look at our illusions about life, others, and ourselves—illusions that we ferociously defend in order to protect our pride. In the midst of our anxiety and chaotic choices, we have learned to depend on our pride as a substitute for real self-confidence. When things fall apart, we get a marvelous chance to examine our pride and our attachments. </w:t>
      </w:r>
    </w:p>
    <w:p w14:paraId="6A00E028" w14:textId="3EA44496" w:rsidR="00C32896" w:rsidRPr="00DF23F4" w:rsidRDefault="00C32896" w:rsidP="00E91802">
      <w:pPr>
        <w:spacing w:after="0" w:line="240" w:lineRule="auto"/>
        <w:jc w:val="both"/>
        <w:rPr>
          <w:rFonts w:cstheme="minorHAnsi"/>
        </w:rPr>
      </w:pPr>
    </w:p>
    <w:p w14:paraId="4F7E07E1" w14:textId="70396D79" w:rsidR="00192ED1" w:rsidRPr="00DF23F4" w:rsidRDefault="00BC1043" w:rsidP="00192ED1">
      <w:pPr>
        <w:spacing w:after="0" w:line="240" w:lineRule="auto"/>
        <w:jc w:val="both"/>
        <w:rPr>
          <w:rFonts w:cstheme="minorHAnsi"/>
        </w:rPr>
      </w:pPr>
      <w:r w:rsidRPr="00DF23F4">
        <w:t>In our last lesson</w:t>
      </w:r>
      <w:r w:rsidR="00191E93" w:rsidRPr="00DF23F4">
        <w:t>,</w:t>
      </w:r>
      <w:r w:rsidR="00192ED1" w:rsidRPr="00DF23F4">
        <w:t xml:space="preserve"> we learned in the Gospel of John that God loved us so much that He sent His Son, not to</w:t>
      </w:r>
      <w:r w:rsidR="007B35EE" w:rsidRPr="00DF23F4">
        <w:t xml:space="preserve"> judge us</w:t>
      </w:r>
      <w:r w:rsidR="00192ED1" w:rsidRPr="00DF23F4">
        <w:t xml:space="preserve">, but to rescue us. Our karis response is to come to the light so that we can see </w:t>
      </w:r>
      <w:r w:rsidR="00191E93" w:rsidRPr="00DF23F4">
        <w:t xml:space="preserve">what we </w:t>
      </w:r>
      <w:r w:rsidR="00192ED1" w:rsidRPr="00DF23F4">
        <w:t>are actually doing</w:t>
      </w:r>
      <w:r w:rsidR="00191E93" w:rsidRPr="00DF23F4">
        <w:t>—what is real.</w:t>
      </w:r>
      <w:r w:rsidR="00192ED1" w:rsidRPr="00DF23F4">
        <w:t xml:space="preserve"> In the next passage, John gives us an example of coming to the light. </w:t>
      </w:r>
      <w:bookmarkStart w:id="11" w:name="_Hlk40089921"/>
      <w:r w:rsidR="00192ED1" w:rsidRPr="00DF23F4">
        <w:rPr>
          <w:rFonts w:cstheme="minorHAnsi"/>
        </w:rPr>
        <w:t xml:space="preserve">We </w:t>
      </w:r>
      <w:r w:rsidR="00191E93" w:rsidRPr="00DF23F4">
        <w:rPr>
          <w:rFonts w:cstheme="minorHAnsi"/>
        </w:rPr>
        <w:t>will look at</w:t>
      </w:r>
      <w:r w:rsidR="00192ED1" w:rsidRPr="00DF23F4">
        <w:rPr>
          <w:rFonts w:cstheme="minorHAnsi"/>
        </w:rPr>
        <w:t xml:space="preserve"> </w:t>
      </w:r>
      <w:r w:rsidRPr="00DF23F4">
        <w:rPr>
          <w:rFonts w:cstheme="minorHAnsi"/>
        </w:rPr>
        <w:t>this</w:t>
      </w:r>
      <w:r w:rsidR="00461EEA" w:rsidRPr="00DF23F4">
        <w:rPr>
          <w:rFonts w:cstheme="minorHAnsi"/>
        </w:rPr>
        <w:t xml:space="preserve"> </w:t>
      </w:r>
      <w:r w:rsidR="00192ED1" w:rsidRPr="00DF23F4">
        <w:rPr>
          <w:rFonts w:cstheme="minorHAnsi"/>
        </w:rPr>
        <w:t xml:space="preserve">event </w:t>
      </w:r>
      <w:r w:rsidR="00191E93" w:rsidRPr="00DF23F4">
        <w:rPr>
          <w:rFonts w:cstheme="minorHAnsi"/>
        </w:rPr>
        <w:t>in</w:t>
      </w:r>
      <w:r w:rsidR="00192ED1" w:rsidRPr="00DF23F4">
        <w:rPr>
          <w:rFonts w:cstheme="minorHAnsi"/>
        </w:rPr>
        <w:t xml:space="preserve"> the lives of John the Baptist’s disciples and examine it through the lens of the </w:t>
      </w:r>
      <w:r w:rsidR="00192ED1" w:rsidRPr="00DF23F4">
        <w:rPr>
          <w:rFonts w:cstheme="minorHAnsi"/>
          <w:b/>
        </w:rPr>
        <w:t>Two Paths Worksheet</w:t>
      </w:r>
      <w:r w:rsidR="00192ED1" w:rsidRPr="00DF23F4">
        <w:rPr>
          <w:rFonts w:cstheme="minorHAnsi"/>
        </w:rPr>
        <w:t xml:space="preserve">. Here is my paraphrase of </w:t>
      </w:r>
      <w:r w:rsidR="00192ED1" w:rsidRPr="00DF23F4">
        <w:rPr>
          <w:rFonts w:cstheme="minorHAnsi"/>
          <w:b/>
        </w:rPr>
        <w:t>John 3:22–30</w:t>
      </w:r>
      <w:r w:rsidR="00192ED1" w:rsidRPr="00DF23F4">
        <w:rPr>
          <w:rFonts w:cstheme="minorHAnsi"/>
        </w:rPr>
        <w:t>.</w:t>
      </w:r>
    </w:p>
    <w:p w14:paraId="625714D6" w14:textId="77777777" w:rsidR="005D7911" w:rsidRPr="00DF23F4" w:rsidRDefault="005D7911" w:rsidP="00192ED1">
      <w:pPr>
        <w:spacing w:after="0" w:line="240" w:lineRule="auto"/>
        <w:jc w:val="both"/>
        <w:rPr>
          <w:rFonts w:cstheme="minorHAnsi"/>
        </w:rPr>
      </w:pPr>
    </w:p>
    <w:p w14:paraId="46EF38C7" w14:textId="31A91E4E" w:rsidR="00774D6C" w:rsidRPr="00DF23F4" w:rsidRDefault="00774D6C" w:rsidP="00774D6C">
      <w:pPr>
        <w:pStyle w:val="NormalWeb"/>
        <w:widowControl w:val="0"/>
        <w:spacing w:before="0" w:beforeAutospacing="0" w:after="0" w:afterAutospacing="0"/>
        <w:ind w:left="720" w:right="720"/>
        <w:jc w:val="both"/>
        <w:rPr>
          <w:rFonts w:asciiTheme="minorHAnsi" w:hAnsiTheme="minorHAnsi" w:cstheme="minorHAnsi"/>
          <w:color w:val="000000"/>
          <w:sz w:val="22"/>
          <w:szCs w:val="22"/>
        </w:rPr>
      </w:pPr>
      <w:bookmarkStart w:id="12" w:name="_Hlk491462821"/>
      <w:bookmarkEnd w:id="11"/>
      <w:r w:rsidRPr="00DF23F4">
        <w:rPr>
          <w:rFonts w:asciiTheme="minorHAnsi" w:hAnsiTheme="minorHAnsi" w:cstheme="minorHAnsi"/>
          <w:color w:val="000000"/>
          <w:sz w:val="22"/>
          <w:szCs w:val="22"/>
          <w:vertAlign w:val="superscript"/>
        </w:rPr>
        <w:t>22</w:t>
      </w:r>
      <w:r w:rsidRPr="00DF23F4">
        <w:rPr>
          <w:rFonts w:asciiTheme="minorHAnsi" w:hAnsiTheme="minorHAnsi" w:cstheme="minorHAnsi"/>
          <w:color w:val="000000"/>
          <w:sz w:val="22"/>
          <w:szCs w:val="22"/>
        </w:rPr>
        <w:t xml:space="preserve">After these things Jesus and his disciples went into the land of Judea, and He was spending time with them and baptizing (which is symbolic of purification). </w:t>
      </w:r>
      <w:r w:rsidRPr="00DF23F4">
        <w:rPr>
          <w:rFonts w:asciiTheme="minorHAnsi" w:hAnsiTheme="minorHAnsi" w:cstheme="minorHAnsi"/>
          <w:color w:val="000000"/>
          <w:sz w:val="22"/>
          <w:szCs w:val="22"/>
          <w:vertAlign w:val="superscript"/>
        </w:rPr>
        <w:t>23</w:t>
      </w:r>
      <w:r w:rsidRPr="00DF23F4">
        <w:rPr>
          <w:rFonts w:asciiTheme="minorHAnsi" w:hAnsiTheme="minorHAnsi" w:cstheme="minorHAnsi"/>
          <w:color w:val="000000"/>
          <w:sz w:val="22"/>
          <w:szCs w:val="22"/>
        </w:rPr>
        <w:t>John was also baptizing in Aenon near Salim since there was lots of water there, and people were coming to be baptized</w:t>
      </w:r>
      <w:r w:rsidR="00D254A7" w:rsidRPr="00DF23F4">
        <w:rPr>
          <w:rFonts w:asciiTheme="minorHAnsi" w:hAnsiTheme="minorHAnsi" w:cstheme="minorHAnsi"/>
          <w:color w:val="000000"/>
          <w:sz w:val="22"/>
          <w:szCs w:val="22"/>
        </w:rPr>
        <w:t xml:space="preserve">. </w:t>
      </w:r>
      <w:r w:rsidRPr="00DF23F4">
        <w:rPr>
          <w:rFonts w:asciiTheme="minorHAnsi" w:hAnsiTheme="minorHAnsi" w:cstheme="minorHAnsi"/>
          <w:color w:val="000000"/>
          <w:sz w:val="22"/>
          <w:szCs w:val="22"/>
          <w:vertAlign w:val="superscript"/>
        </w:rPr>
        <w:t>24</w:t>
      </w:r>
      <w:r w:rsidRPr="00DF23F4">
        <w:rPr>
          <w:rFonts w:asciiTheme="minorHAnsi" w:hAnsiTheme="minorHAnsi" w:cstheme="minorHAnsi"/>
          <w:color w:val="000000"/>
          <w:sz w:val="22"/>
          <w:szCs w:val="22"/>
        </w:rPr>
        <w:t>This was before John had been thrown into prison.</w:t>
      </w:r>
      <w:r w:rsidRPr="00DF23F4">
        <w:rPr>
          <w:rFonts w:asciiTheme="minorHAnsi" w:hAnsiTheme="minorHAnsi" w:cstheme="minorHAnsi"/>
          <w:b/>
          <w:color w:val="000000"/>
          <w:sz w:val="22"/>
          <w:szCs w:val="22"/>
        </w:rPr>
        <w:t xml:space="preserve"> </w:t>
      </w:r>
      <w:r w:rsidRPr="00DF23F4">
        <w:rPr>
          <w:rFonts w:asciiTheme="minorHAnsi" w:hAnsiTheme="minorHAnsi" w:cstheme="minorHAnsi"/>
          <w:color w:val="000000"/>
          <w:sz w:val="22"/>
          <w:szCs w:val="22"/>
          <w:vertAlign w:val="superscript"/>
        </w:rPr>
        <w:t>25</w:t>
      </w:r>
      <w:r w:rsidRPr="00DF23F4">
        <w:rPr>
          <w:rFonts w:asciiTheme="minorHAnsi" w:hAnsiTheme="minorHAnsi" w:cstheme="minorHAnsi"/>
          <w:color w:val="000000"/>
          <w:sz w:val="22"/>
          <w:szCs w:val="22"/>
        </w:rPr>
        <w:t xml:space="preserve">In the midst of this baptizing, John’s disciples initiated a discussion with a Jew about purification. </w:t>
      </w:r>
      <w:r w:rsidRPr="00DF23F4">
        <w:rPr>
          <w:rFonts w:asciiTheme="minorHAnsi" w:hAnsiTheme="minorHAnsi" w:cstheme="minorHAnsi"/>
          <w:color w:val="000000"/>
          <w:sz w:val="22"/>
          <w:szCs w:val="22"/>
          <w:vertAlign w:val="superscript"/>
        </w:rPr>
        <w:t>26</w:t>
      </w:r>
      <w:r w:rsidRPr="00DF23F4">
        <w:rPr>
          <w:rFonts w:asciiTheme="minorHAnsi" w:hAnsiTheme="minorHAnsi" w:cstheme="minorHAnsi"/>
          <w:color w:val="000000"/>
          <w:sz w:val="22"/>
          <w:szCs w:val="22"/>
        </w:rPr>
        <w:t>Then they came to John and said to him, “Rabbi, He who was with you on the other side of the Jordan, the one that you endorsed—just look at Him!</w:t>
      </w:r>
      <w:r w:rsidRPr="00DF23F4" w:rsidDel="00F44B5B">
        <w:rPr>
          <w:rFonts w:asciiTheme="minorHAnsi" w:hAnsiTheme="minorHAnsi" w:cstheme="minorHAnsi"/>
          <w:color w:val="000000"/>
          <w:sz w:val="22"/>
          <w:szCs w:val="22"/>
        </w:rPr>
        <w:t xml:space="preserve"> </w:t>
      </w:r>
      <w:r w:rsidRPr="00DF23F4">
        <w:rPr>
          <w:rFonts w:asciiTheme="minorHAnsi" w:hAnsiTheme="minorHAnsi" w:cstheme="minorHAnsi"/>
          <w:color w:val="000000"/>
          <w:sz w:val="22"/>
          <w:szCs w:val="22"/>
        </w:rPr>
        <w:t xml:space="preserve">He is baptizing and all are coming to Him.” </w:t>
      </w:r>
      <w:r w:rsidRPr="00DF23F4">
        <w:rPr>
          <w:rFonts w:asciiTheme="minorHAnsi" w:hAnsiTheme="minorHAnsi" w:cstheme="minorHAnsi"/>
          <w:color w:val="000000"/>
          <w:sz w:val="22"/>
          <w:szCs w:val="22"/>
          <w:vertAlign w:val="superscript"/>
        </w:rPr>
        <w:t>27</w:t>
      </w:r>
      <w:r w:rsidRPr="00DF23F4">
        <w:rPr>
          <w:rFonts w:asciiTheme="minorHAnsi" w:hAnsiTheme="minorHAnsi" w:cstheme="minorHAnsi"/>
          <w:color w:val="000000"/>
          <w:sz w:val="22"/>
          <w:szCs w:val="22"/>
        </w:rPr>
        <w:t xml:space="preserve">John answered and said, “No one is capable of receiving anything like purification unless it is granted to them from heaven. So, it really doesn’t matter who they go to for purification. </w:t>
      </w:r>
      <w:r w:rsidRPr="00DF23F4">
        <w:rPr>
          <w:rFonts w:asciiTheme="minorHAnsi" w:hAnsiTheme="minorHAnsi" w:cstheme="minorHAnsi"/>
          <w:color w:val="000000"/>
          <w:sz w:val="22"/>
          <w:szCs w:val="22"/>
          <w:vertAlign w:val="superscript"/>
        </w:rPr>
        <w:t>28</w:t>
      </w:r>
      <w:r w:rsidRPr="00DF23F4">
        <w:rPr>
          <w:rFonts w:asciiTheme="minorHAnsi" w:hAnsiTheme="minorHAnsi" w:cstheme="minorHAnsi"/>
          <w:color w:val="000000"/>
          <w:sz w:val="22"/>
          <w:szCs w:val="22"/>
        </w:rPr>
        <w:t xml:space="preserve">By the way, you yourselves can endorse me—I have already told you that I, myself, am not the Christ, but that I have been sent ahead of Him. </w:t>
      </w:r>
      <w:r w:rsidRPr="00DF23F4">
        <w:rPr>
          <w:rFonts w:asciiTheme="minorHAnsi" w:hAnsiTheme="minorHAnsi" w:cstheme="minorHAnsi"/>
          <w:color w:val="000000"/>
          <w:sz w:val="22"/>
          <w:szCs w:val="22"/>
          <w:vertAlign w:val="superscript"/>
        </w:rPr>
        <w:t>29</w:t>
      </w:r>
      <w:r w:rsidRPr="00DF23F4">
        <w:rPr>
          <w:rFonts w:asciiTheme="minorHAnsi" w:hAnsiTheme="minorHAnsi" w:cstheme="minorHAnsi"/>
          <w:color w:val="000000"/>
          <w:sz w:val="22"/>
          <w:szCs w:val="22"/>
        </w:rPr>
        <w:t xml:space="preserve">The same principle of purification applies to marriage rites. It’s not about the one who does the purifying but about the one who has the bride—that is, the bridegroom. The friend of the bridegroom who stands by and hears him greatly rejoices in the bridegroom’s voice because he is not envious or desiring his place. Therefore, my mission as friend is completed, and this makes me full of joy. </w:t>
      </w:r>
      <w:r w:rsidRPr="00DF23F4">
        <w:rPr>
          <w:rFonts w:asciiTheme="minorHAnsi" w:hAnsiTheme="minorHAnsi" w:cstheme="minorHAnsi"/>
          <w:color w:val="000000"/>
          <w:sz w:val="22"/>
          <w:szCs w:val="22"/>
          <w:vertAlign w:val="superscript"/>
        </w:rPr>
        <w:t>30</w:t>
      </w:r>
      <w:r w:rsidRPr="00DF23F4">
        <w:rPr>
          <w:rFonts w:asciiTheme="minorHAnsi" w:hAnsiTheme="minorHAnsi" w:cstheme="minorHAnsi"/>
          <w:color w:val="000000"/>
          <w:sz w:val="22"/>
          <w:szCs w:val="22"/>
        </w:rPr>
        <w:t xml:space="preserve">The bridegroom is the one who must be brought to manhood, and I, myself, must recede from the scene.” </w:t>
      </w:r>
      <w:bookmarkEnd w:id="12"/>
    </w:p>
    <w:p w14:paraId="094722F1" w14:textId="77777777" w:rsidR="00903D99" w:rsidRPr="00DF23F4" w:rsidRDefault="00903D99" w:rsidP="005D367A">
      <w:pPr>
        <w:pStyle w:val="NormalWeb"/>
        <w:ind w:right="357"/>
        <w:contextualSpacing/>
        <w:jc w:val="both"/>
        <w:rPr>
          <w:rFonts w:asciiTheme="minorHAnsi" w:hAnsiTheme="minorHAnsi"/>
          <w:color w:val="000000"/>
          <w:sz w:val="22"/>
          <w:szCs w:val="22"/>
        </w:rPr>
      </w:pPr>
    </w:p>
    <w:p w14:paraId="09143B5D" w14:textId="77777777" w:rsidR="00CE339A" w:rsidRPr="00DF23F4" w:rsidRDefault="00CE339A" w:rsidP="00CE339A">
      <w:pPr>
        <w:pStyle w:val="NormalWeb"/>
        <w:ind w:right="357"/>
        <w:jc w:val="both"/>
        <w:rPr>
          <w:rFonts w:asciiTheme="minorHAnsi" w:hAnsiTheme="minorHAnsi"/>
          <w:color w:val="000000"/>
          <w:sz w:val="22"/>
          <w:szCs w:val="22"/>
        </w:rPr>
      </w:pPr>
      <w:r w:rsidRPr="00DF23F4">
        <w:rPr>
          <w:rFonts w:asciiTheme="minorHAnsi" w:hAnsiTheme="minorHAnsi"/>
          <w:color w:val="000000"/>
          <w:sz w:val="22"/>
          <w:szCs w:val="22"/>
        </w:rPr>
        <w:t>Take a deep breath</w:t>
      </w:r>
      <w:r w:rsidR="001A502A" w:rsidRPr="00DF23F4">
        <w:rPr>
          <w:rFonts w:asciiTheme="minorHAnsi" w:hAnsiTheme="minorHAnsi"/>
          <w:color w:val="000000"/>
          <w:sz w:val="22"/>
          <w:szCs w:val="22"/>
        </w:rPr>
        <w:t>.</w:t>
      </w:r>
    </w:p>
    <w:p w14:paraId="68362105" w14:textId="25AD67D5" w:rsidR="007C20A4" w:rsidRPr="00DF23F4" w:rsidRDefault="007C20A4" w:rsidP="007C20A4">
      <w:pPr>
        <w:spacing w:after="0" w:line="240" w:lineRule="auto"/>
        <w:contextualSpacing/>
        <w:jc w:val="both"/>
      </w:pPr>
      <w:r w:rsidRPr="00DF23F4">
        <w:rPr>
          <w:rFonts w:cstheme="minorHAnsi"/>
        </w:rPr>
        <w:t xml:space="preserve">To give us a deeper understanding of this story, we will now use the </w:t>
      </w:r>
      <w:r w:rsidRPr="00DF23F4">
        <w:rPr>
          <w:rFonts w:cstheme="minorHAnsi"/>
          <w:b/>
        </w:rPr>
        <w:t>Two Paths</w:t>
      </w:r>
      <w:r w:rsidRPr="00DF23F4">
        <w:rPr>
          <w:rFonts w:cstheme="minorHAnsi"/>
        </w:rPr>
        <w:t xml:space="preserve"> </w:t>
      </w:r>
      <w:r w:rsidR="00A4019F" w:rsidRPr="00DF23F4">
        <w:rPr>
          <w:rFonts w:cstheme="minorHAnsi"/>
          <w:b/>
        </w:rPr>
        <w:t>Worksheet</w:t>
      </w:r>
      <w:r w:rsidRPr="00DF23F4">
        <w:rPr>
          <w:rFonts w:cstheme="minorHAnsi"/>
        </w:rPr>
        <w:t xml:space="preserve">. We can start with </w:t>
      </w:r>
      <w:r w:rsidR="005A5E30" w:rsidRPr="00DF23F4">
        <w:rPr>
          <w:rFonts w:cstheme="minorHAnsi"/>
        </w:rPr>
        <w:t>step</w:t>
      </w:r>
      <w:r w:rsidRPr="00DF23F4">
        <w:rPr>
          <w:rFonts w:cstheme="minorHAnsi"/>
        </w:rPr>
        <w:t xml:space="preserve"> 7 because </w:t>
      </w:r>
      <w:r w:rsidR="00990FB7" w:rsidRPr="00DF23F4">
        <w:rPr>
          <w:rFonts w:cstheme="minorHAnsi"/>
        </w:rPr>
        <w:t>this passage describes the</w:t>
      </w:r>
      <w:r w:rsidRPr="00DF23F4">
        <w:rPr>
          <w:rFonts w:cstheme="minorHAnsi"/>
        </w:rPr>
        <w:t xml:space="preserve"> event. We will follow </w:t>
      </w:r>
      <w:r w:rsidR="00774D6C" w:rsidRPr="00DF23F4">
        <w:rPr>
          <w:rFonts w:cstheme="minorHAnsi"/>
        </w:rPr>
        <w:t>John’s</w:t>
      </w:r>
      <w:r w:rsidRPr="00DF23F4">
        <w:rPr>
          <w:rFonts w:cstheme="minorHAnsi"/>
        </w:rPr>
        <w:t xml:space="preserve"> disciples as they take the Judgment Path, and we will see</w:t>
      </w:r>
      <w:r w:rsidR="000202F0" w:rsidRPr="00DF23F4">
        <w:rPr>
          <w:rFonts w:cstheme="minorHAnsi"/>
        </w:rPr>
        <w:t xml:space="preserve"> that</w:t>
      </w:r>
      <w:r w:rsidRPr="00DF23F4">
        <w:rPr>
          <w:rFonts w:cstheme="minorHAnsi"/>
        </w:rPr>
        <w:t xml:space="preserve"> at </w:t>
      </w:r>
      <w:r w:rsidR="005A5E30" w:rsidRPr="00DF23F4">
        <w:rPr>
          <w:rFonts w:cstheme="minorHAnsi"/>
        </w:rPr>
        <w:t>step</w:t>
      </w:r>
      <w:r w:rsidRPr="00DF23F4">
        <w:rPr>
          <w:rFonts w:cstheme="minorHAnsi"/>
        </w:rPr>
        <w:t xml:space="preserve"> 2, the point of action, these well-trained disciples apply what they have learned</w:t>
      </w:r>
      <w:r w:rsidR="000202F0" w:rsidRPr="00DF23F4">
        <w:rPr>
          <w:rFonts w:cstheme="minorHAnsi"/>
        </w:rPr>
        <w:t>:</w:t>
      </w:r>
      <w:r w:rsidR="004C60CC" w:rsidRPr="00DF23F4">
        <w:rPr>
          <w:rFonts w:cstheme="minorHAnsi"/>
        </w:rPr>
        <w:t xml:space="preserve"> the</w:t>
      </w:r>
      <w:r w:rsidR="000202F0" w:rsidRPr="00DF23F4">
        <w:rPr>
          <w:rFonts w:cstheme="minorHAnsi"/>
        </w:rPr>
        <w:t>y</w:t>
      </w:r>
      <w:r w:rsidRPr="00DF23F4">
        <w:rPr>
          <w:rFonts w:cstheme="minorHAnsi"/>
        </w:rPr>
        <w:t xml:space="preserve"> switch paths, get creative, and </w:t>
      </w:r>
      <w:r w:rsidRPr="00DF23F4">
        <w:t>make an oriented choice.</w:t>
      </w:r>
    </w:p>
    <w:p w14:paraId="7F9DAC88" w14:textId="77777777" w:rsidR="00477311" w:rsidRPr="00DF23F4" w:rsidRDefault="00477311" w:rsidP="00843D7A">
      <w:pPr>
        <w:spacing w:after="0" w:line="240" w:lineRule="auto"/>
        <w:jc w:val="both"/>
      </w:pPr>
    </w:p>
    <w:p w14:paraId="5EF0D6F0" w14:textId="77777777" w:rsidR="00903D99" w:rsidRPr="00DF23F4" w:rsidRDefault="00903D99" w:rsidP="00903D99">
      <w:pPr>
        <w:pStyle w:val="ListParagraph"/>
        <w:numPr>
          <w:ilvl w:val="0"/>
          <w:numId w:val="4"/>
        </w:numPr>
        <w:spacing w:after="0" w:line="240" w:lineRule="auto"/>
        <w:jc w:val="both"/>
      </w:pPr>
      <w:r w:rsidRPr="00DF23F4">
        <w:rPr>
          <w:b/>
        </w:rPr>
        <w:t>EVENT: What triggered the fear or the euphoria?</w:t>
      </w:r>
      <w:r w:rsidR="00E97945" w:rsidRPr="00DF23F4">
        <w:t xml:space="preserve"> </w:t>
      </w:r>
    </w:p>
    <w:p w14:paraId="5872A701" w14:textId="4541AC5E" w:rsidR="00E97945" w:rsidRPr="00DF23F4" w:rsidRDefault="000F4945" w:rsidP="00903D99">
      <w:pPr>
        <w:spacing w:after="0" w:line="240" w:lineRule="auto"/>
        <w:ind w:left="360"/>
        <w:jc w:val="both"/>
      </w:pPr>
      <w:r w:rsidRPr="00DF23F4">
        <w:t>Jesus is becoming more popular</w:t>
      </w:r>
      <w:r w:rsidR="00907692" w:rsidRPr="00DF23F4">
        <w:t xml:space="preserve"> than John</w:t>
      </w:r>
      <w:r w:rsidR="00EE1868" w:rsidRPr="00DF23F4">
        <w:t>, whose</w:t>
      </w:r>
      <w:r w:rsidR="00CA4839" w:rsidRPr="00DF23F4">
        <w:t xml:space="preserve"> </w:t>
      </w:r>
      <w:r w:rsidRPr="00DF23F4">
        <w:t xml:space="preserve">ministry is declining. </w:t>
      </w:r>
      <w:r w:rsidR="00CA4839" w:rsidRPr="00DF23F4">
        <w:t>In this passage</w:t>
      </w:r>
      <w:r w:rsidR="005F4360" w:rsidRPr="00DF23F4">
        <w:t>,</w:t>
      </w:r>
      <w:r w:rsidR="00CA4839" w:rsidRPr="00DF23F4">
        <w:t xml:space="preserve"> we see one event</w:t>
      </w:r>
      <w:r w:rsidR="00E97945" w:rsidRPr="00DF23F4">
        <w:t xml:space="preserve"> but two very different reactions</w:t>
      </w:r>
      <w:r w:rsidR="00675BB9" w:rsidRPr="00DF23F4">
        <w:t xml:space="preserve"> to that event</w:t>
      </w:r>
      <w:r w:rsidR="00E97945" w:rsidRPr="00DF23F4">
        <w:t>.</w:t>
      </w:r>
      <w:r w:rsidR="003D73B1" w:rsidRPr="00DF23F4">
        <w:t xml:space="preserve"> </w:t>
      </w:r>
      <w:r w:rsidR="00CA4839" w:rsidRPr="00DF23F4">
        <w:t>Out of fear and pride</w:t>
      </w:r>
      <w:r w:rsidR="00675BB9" w:rsidRPr="00DF23F4">
        <w:t>,</w:t>
      </w:r>
      <w:r w:rsidR="00CA4839" w:rsidRPr="00DF23F4">
        <w:t xml:space="preserve"> </w:t>
      </w:r>
      <w:r w:rsidR="003D73B1" w:rsidRPr="00DF23F4">
        <w:t xml:space="preserve">John’s disciples judge </w:t>
      </w:r>
      <w:r w:rsidR="00CA4839" w:rsidRPr="00DF23F4">
        <w:t>the</w:t>
      </w:r>
      <w:r w:rsidR="00E97945" w:rsidRPr="00DF23F4">
        <w:t xml:space="preserve"> event</w:t>
      </w:r>
      <w:r w:rsidR="004E0661" w:rsidRPr="00DF23F4">
        <w:t xml:space="preserve"> as bad</w:t>
      </w:r>
      <w:r w:rsidR="00E97945" w:rsidRPr="00DF23F4">
        <w:t>. John the Baptist, on the other hand, believes the event and trusts</w:t>
      </w:r>
      <w:r w:rsidR="008C4AF5" w:rsidRPr="00DF23F4">
        <w:t xml:space="preserve"> in his design and mission</w:t>
      </w:r>
      <w:r w:rsidR="00E97945" w:rsidRPr="00DF23F4">
        <w:t xml:space="preserve">. </w:t>
      </w:r>
      <w:r w:rsidR="00CC614F" w:rsidRPr="00DF23F4">
        <w:rPr>
          <w:rFonts w:cstheme="minorHAnsi"/>
        </w:rPr>
        <w:t>How is it that John takes the Believe It Path</w:t>
      </w:r>
      <w:r w:rsidR="00D57126" w:rsidRPr="00DF23F4">
        <w:rPr>
          <w:rFonts w:cstheme="minorHAnsi"/>
        </w:rPr>
        <w:t>,</w:t>
      </w:r>
      <w:r w:rsidR="00CC614F" w:rsidRPr="00DF23F4">
        <w:rPr>
          <w:rFonts w:cstheme="minorHAnsi"/>
        </w:rPr>
        <w:t xml:space="preserve"> but his disciples take the Judgment Path?</w:t>
      </w:r>
    </w:p>
    <w:p w14:paraId="417DA7D5" w14:textId="77777777" w:rsidR="00E97945" w:rsidRPr="00DF23F4" w:rsidRDefault="00E97945" w:rsidP="00843D7A">
      <w:pPr>
        <w:spacing w:after="0" w:line="240" w:lineRule="auto"/>
        <w:jc w:val="both"/>
      </w:pPr>
    </w:p>
    <w:p w14:paraId="0C9C6163" w14:textId="7985FE1F" w:rsidR="00E97945" w:rsidRPr="00DF23F4" w:rsidRDefault="00E97945" w:rsidP="00903D99">
      <w:pPr>
        <w:spacing w:after="0" w:line="240" w:lineRule="auto"/>
        <w:ind w:left="360"/>
        <w:jc w:val="both"/>
      </w:pPr>
      <w:r w:rsidRPr="00DF23F4">
        <w:t>We see that the disciples are already suf</w:t>
      </w:r>
      <w:r w:rsidR="004E0661" w:rsidRPr="00DF23F4">
        <w:t xml:space="preserve">fering. </w:t>
      </w:r>
      <w:r w:rsidR="005D367A" w:rsidRPr="00DF23F4">
        <w:t xml:space="preserve">When they </w:t>
      </w:r>
      <w:r w:rsidR="00080D69" w:rsidRPr="00DF23F4">
        <w:t>recognized</w:t>
      </w:r>
      <w:r w:rsidR="005D367A" w:rsidRPr="00DF23F4">
        <w:t xml:space="preserve"> that Jesus’ ministry was more popular</w:t>
      </w:r>
      <w:r w:rsidR="00080D69" w:rsidRPr="00DF23F4">
        <w:t xml:space="preserve"> than John’s</w:t>
      </w:r>
      <w:r w:rsidR="005D367A" w:rsidRPr="00DF23F4">
        <w:t>, th</w:t>
      </w:r>
      <w:r w:rsidR="004E0661" w:rsidRPr="00DF23F4">
        <w:t>e</w:t>
      </w:r>
      <w:r w:rsidR="005D7911" w:rsidRPr="00DF23F4">
        <w:t>ir fear and judgment</w:t>
      </w:r>
      <w:r w:rsidR="004E0661" w:rsidRPr="00DF23F4">
        <w:t xml:space="preserve"> began </w:t>
      </w:r>
      <w:r w:rsidR="00CA4839" w:rsidRPr="00DF23F4">
        <w:t>building up fuel</w:t>
      </w:r>
      <w:r w:rsidR="00675BB9" w:rsidRPr="00DF23F4">
        <w:t xml:space="preserve"> </w:t>
      </w:r>
      <w:r w:rsidRPr="00DF23F4">
        <w:t>i</w:t>
      </w:r>
      <w:r w:rsidR="008C4AF5" w:rsidRPr="00DF23F4">
        <w:t xml:space="preserve">n the cylinders </w:t>
      </w:r>
      <w:r w:rsidR="00675BB9" w:rsidRPr="00DF23F4">
        <w:t>of their self-hate engine</w:t>
      </w:r>
      <w:r w:rsidR="000F4945" w:rsidRPr="00DF23F4">
        <w:t xml:space="preserve">. </w:t>
      </w:r>
      <w:r w:rsidR="00EC37E0" w:rsidRPr="00DF23F4">
        <w:t xml:space="preserve">Jesus’s growing popularity threatened their personal search for glory and their sense of security. </w:t>
      </w:r>
      <w:r w:rsidR="00410E9C" w:rsidRPr="00DF23F4">
        <w:t xml:space="preserve">They then tried to assert their authority by discussing </w:t>
      </w:r>
      <w:r w:rsidR="004E0661" w:rsidRPr="00DF23F4">
        <w:t>purification</w:t>
      </w:r>
      <w:r w:rsidRPr="00DF23F4">
        <w:t xml:space="preserve"> practices</w:t>
      </w:r>
      <w:r w:rsidR="00410E9C" w:rsidRPr="00DF23F4">
        <w:t xml:space="preserve"> with a Jew</w:t>
      </w:r>
      <w:r w:rsidRPr="00DF23F4">
        <w:t xml:space="preserve">. </w:t>
      </w:r>
      <w:r w:rsidRPr="00DF23F4">
        <w:lastRenderedPageBreak/>
        <w:t>Arguing</w:t>
      </w:r>
      <w:r w:rsidR="008C4AF5" w:rsidRPr="00DF23F4">
        <w:t xml:space="preserve"> about</w:t>
      </w:r>
      <w:r w:rsidRPr="00DF23F4">
        <w:t xml:space="preserve"> </w:t>
      </w:r>
      <w:r w:rsidR="00CA4839" w:rsidRPr="00DF23F4">
        <w:t xml:space="preserve">the </w:t>
      </w:r>
      <w:r w:rsidRPr="00DF23F4">
        <w:t>right</w:t>
      </w:r>
      <w:r w:rsidR="00CA4839" w:rsidRPr="00DF23F4">
        <w:t>s</w:t>
      </w:r>
      <w:r w:rsidRPr="00DF23F4">
        <w:t xml:space="preserve"> and wrong</w:t>
      </w:r>
      <w:r w:rsidR="00CA4839" w:rsidRPr="00DF23F4">
        <w:t xml:space="preserve">s of </w:t>
      </w:r>
      <w:r w:rsidRPr="00DF23F4">
        <w:t>religious practice</w:t>
      </w:r>
      <w:r w:rsidR="004E0661" w:rsidRPr="00DF23F4">
        <w:t xml:space="preserve"> and beliefs</w:t>
      </w:r>
      <w:r w:rsidR="000F4945" w:rsidRPr="00DF23F4">
        <w:t xml:space="preserve"> </w:t>
      </w:r>
      <w:r w:rsidR="0071468F" w:rsidRPr="00DF23F4">
        <w:t xml:space="preserve">is </w:t>
      </w:r>
      <w:r w:rsidR="00AA5F4E" w:rsidRPr="00DF23F4">
        <w:t xml:space="preserve">one of the Idol’s devices for </w:t>
      </w:r>
      <w:r w:rsidR="000F4945" w:rsidRPr="00DF23F4">
        <w:t>ignit</w:t>
      </w:r>
      <w:r w:rsidR="00E06E4C" w:rsidRPr="00DF23F4">
        <w:t>ing</w:t>
      </w:r>
      <w:r w:rsidR="000F4945" w:rsidRPr="00DF23F4">
        <w:t xml:space="preserve"> our</w:t>
      </w:r>
      <w:r w:rsidRPr="00DF23F4">
        <w:t xml:space="preserve"> self-hate cylinder</w:t>
      </w:r>
      <w:r w:rsidR="000F4945" w:rsidRPr="00DF23F4">
        <w:t>s</w:t>
      </w:r>
      <w:r w:rsidRPr="00DF23F4">
        <w:t xml:space="preserve">. Can you see how fragile the Idol Self is? </w:t>
      </w:r>
      <w:r w:rsidR="008C4AF5" w:rsidRPr="00DF23F4">
        <w:t xml:space="preserve">If anyone </w:t>
      </w:r>
      <w:r w:rsidR="00CF7047" w:rsidRPr="00DF23F4">
        <w:t>holds</w:t>
      </w:r>
      <w:r w:rsidR="008C4AF5" w:rsidRPr="00DF23F4">
        <w:t xml:space="preserve"> another belief</w:t>
      </w:r>
      <w:r w:rsidR="005201BE" w:rsidRPr="00DF23F4">
        <w:t>,</w:t>
      </w:r>
      <w:r w:rsidR="008C4AF5" w:rsidRPr="00DF23F4">
        <w:t xml:space="preserve"> the Idol must fight or flee</w:t>
      </w:r>
      <w:r w:rsidR="00605DE9" w:rsidRPr="00DF23F4">
        <w:t>.</w:t>
      </w:r>
      <w:r w:rsidR="001F2E41" w:rsidRPr="00DF23F4">
        <w:t xml:space="preserve"> </w:t>
      </w:r>
      <w:r w:rsidR="008C4AF5" w:rsidRPr="00DF23F4">
        <w:t xml:space="preserve">It cannot peacefully explore and learn. </w:t>
      </w:r>
    </w:p>
    <w:p w14:paraId="12D605BB" w14:textId="77777777" w:rsidR="0033573B" w:rsidRPr="00DF23F4" w:rsidRDefault="0033573B" w:rsidP="00903D99">
      <w:pPr>
        <w:spacing w:after="0" w:line="240" w:lineRule="auto"/>
        <w:ind w:left="360"/>
        <w:jc w:val="both"/>
      </w:pPr>
    </w:p>
    <w:p w14:paraId="5E09248B" w14:textId="11C8D674" w:rsidR="00903D99" w:rsidRPr="00DF23F4" w:rsidRDefault="00903D99" w:rsidP="00903D99">
      <w:pPr>
        <w:pStyle w:val="ListParagraph"/>
        <w:numPr>
          <w:ilvl w:val="0"/>
          <w:numId w:val="5"/>
        </w:numPr>
        <w:spacing w:after="0" w:line="240" w:lineRule="auto"/>
        <w:jc w:val="both"/>
      </w:pPr>
      <w:r w:rsidRPr="00DF23F4">
        <w:rPr>
          <w:b/>
        </w:rPr>
        <w:t>FEAR OF DEATH OR EUPHORIA: What standard of my Idol Self was threatened or fulfilled?</w:t>
      </w:r>
    </w:p>
    <w:p w14:paraId="1FCBE15C" w14:textId="77777777" w:rsidR="00E97945" w:rsidRPr="00DF23F4" w:rsidRDefault="00E97945" w:rsidP="00903D99">
      <w:pPr>
        <w:spacing w:after="0" w:line="240" w:lineRule="auto"/>
        <w:ind w:left="360"/>
        <w:jc w:val="both"/>
      </w:pPr>
      <w:r w:rsidRPr="00DF23F4">
        <w:t xml:space="preserve">What </w:t>
      </w:r>
      <w:r w:rsidR="00EE1868" w:rsidRPr="00DF23F4">
        <w:t>do</w:t>
      </w:r>
      <w:r w:rsidRPr="00DF23F4">
        <w:t xml:space="preserve"> the disciples fear? </w:t>
      </w:r>
      <w:r w:rsidR="00EE1868" w:rsidRPr="00DF23F4">
        <w:t>Are</w:t>
      </w:r>
      <w:r w:rsidRPr="00DF23F4">
        <w:t xml:space="preserve"> they hoping for esteem and affection because their teacher </w:t>
      </w:r>
      <w:r w:rsidR="00EE1868" w:rsidRPr="00DF23F4">
        <w:t>is</w:t>
      </w:r>
      <w:r w:rsidRPr="00DF23F4">
        <w:t xml:space="preserve"> popular? </w:t>
      </w:r>
      <w:r w:rsidR="00EE1868" w:rsidRPr="00DF23F4">
        <w:t>Are</w:t>
      </w:r>
      <w:r w:rsidRPr="00DF23F4">
        <w:t xml:space="preserve"> they looking for power and control? </w:t>
      </w:r>
      <w:r w:rsidR="00EE1868" w:rsidRPr="00DF23F4">
        <w:t>Are</w:t>
      </w:r>
      <w:r w:rsidRPr="00DF23F4">
        <w:t xml:space="preserve"> some of them attaching themselves to a s</w:t>
      </w:r>
      <w:r w:rsidR="00EE1868" w:rsidRPr="00DF23F4">
        <w:t>piritual person so that they can</w:t>
      </w:r>
      <w:r w:rsidRPr="00DF23F4">
        <w:t xml:space="preserve"> feel spiritual without doing any of the hard work</w:t>
      </w:r>
      <w:r w:rsidR="00CA4839" w:rsidRPr="00DF23F4">
        <w:t xml:space="preserve"> themselves</w:t>
      </w:r>
      <w:r w:rsidRPr="00DF23F4">
        <w:t xml:space="preserve">? They may </w:t>
      </w:r>
      <w:r w:rsidR="00EE1868" w:rsidRPr="00DF23F4">
        <w:t>be desiring</w:t>
      </w:r>
      <w:r w:rsidRPr="00DF23F4">
        <w:t xml:space="preserve"> security and survival. They </w:t>
      </w:r>
      <w:r w:rsidR="00EE1868" w:rsidRPr="00DF23F4">
        <w:t>are</w:t>
      </w:r>
      <w:r w:rsidRPr="00DF23F4">
        <w:t xml:space="preserve"> obviously in a rage to conclude </w:t>
      </w:r>
      <w:r w:rsidR="007C20A4" w:rsidRPr="00DF23F4">
        <w:t xml:space="preserve">the tension created by their </w:t>
      </w:r>
      <w:r w:rsidR="000202F0" w:rsidRPr="00DF23F4">
        <w:t xml:space="preserve">leader’s </w:t>
      </w:r>
      <w:r w:rsidR="007C20A4" w:rsidRPr="00DF23F4">
        <w:t>declining influence</w:t>
      </w:r>
      <w:r w:rsidR="003211C7" w:rsidRPr="00DF23F4">
        <w:t xml:space="preserve">. </w:t>
      </w:r>
      <w:r w:rsidR="00EE1868" w:rsidRPr="00DF23F4">
        <w:t>They want</w:t>
      </w:r>
      <w:r w:rsidR="00907692" w:rsidRPr="00DF23F4">
        <w:t xml:space="preserve"> John to do something. </w:t>
      </w:r>
      <w:r w:rsidR="00EE1868" w:rsidRPr="00DF23F4">
        <w:t>We don’t know exactly what they fear</w:t>
      </w:r>
      <w:r w:rsidR="003211C7" w:rsidRPr="00DF23F4">
        <w:t>, but</w:t>
      </w:r>
      <w:r w:rsidRPr="00DF23F4">
        <w:t xml:space="preserve"> John’s disciples</w:t>
      </w:r>
      <w:r w:rsidR="000F4945" w:rsidRPr="00DF23F4">
        <w:t xml:space="preserve"> </w:t>
      </w:r>
      <w:r w:rsidR="003211C7" w:rsidRPr="00DF23F4">
        <w:t>suddenly</w:t>
      </w:r>
      <w:r w:rsidRPr="00DF23F4">
        <w:t xml:space="preserve"> see their search for glory disappearing into the mist</w:t>
      </w:r>
      <w:r w:rsidR="00B94D5D" w:rsidRPr="00DF23F4">
        <w:t>,</w:t>
      </w:r>
      <w:r w:rsidR="008C4AF5" w:rsidRPr="00DF23F4">
        <w:t xml:space="preserve"> </w:t>
      </w:r>
      <w:r w:rsidR="000F4945" w:rsidRPr="00DF23F4">
        <w:t>and they feel anxious</w:t>
      </w:r>
      <w:r w:rsidRPr="00DF23F4">
        <w:t xml:space="preserve">. </w:t>
      </w:r>
      <w:r w:rsidR="005201BE" w:rsidRPr="00DF23F4">
        <w:t xml:space="preserve">The </w:t>
      </w:r>
      <w:r w:rsidRPr="00DF23F4">
        <w:t>imagined outcomes</w:t>
      </w:r>
      <w:r w:rsidR="008C4AF5" w:rsidRPr="00DF23F4">
        <w:t xml:space="preserve"> that they hoped to gain by </w:t>
      </w:r>
      <w:r w:rsidR="003211C7" w:rsidRPr="00DF23F4">
        <w:t>following John</w:t>
      </w:r>
      <w:r w:rsidRPr="00DF23F4">
        <w:t xml:space="preserve"> are not getting actualized! Their Idol’s life is threatened</w:t>
      </w:r>
      <w:r w:rsidR="000C5A21" w:rsidRPr="00DF23F4">
        <w:t>,</w:t>
      </w:r>
      <w:r w:rsidR="003211C7" w:rsidRPr="00DF23F4">
        <w:t xml:space="preserve"> and they are </w:t>
      </w:r>
      <w:r w:rsidR="00B83904" w:rsidRPr="00DF23F4">
        <w:t>see</w:t>
      </w:r>
      <w:r w:rsidR="003211C7" w:rsidRPr="00DF23F4">
        <w:t xml:space="preserve">king to relieve </w:t>
      </w:r>
      <w:r w:rsidR="005A5E30" w:rsidRPr="00DF23F4">
        <w:t>their</w:t>
      </w:r>
      <w:r w:rsidR="003211C7" w:rsidRPr="00DF23F4">
        <w:t xml:space="preserve"> tension</w:t>
      </w:r>
      <w:r w:rsidRPr="00DF23F4">
        <w:t>.</w:t>
      </w:r>
    </w:p>
    <w:p w14:paraId="6B91395F" w14:textId="77777777" w:rsidR="00E97945" w:rsidRPr="00DF23F4" w:rsidRDefault="00E97945" w:rsidP="00843D7A">
      <w:pPr>
        <w:tabs>
          <w:tab w:val="left" w:pos="3846"/>
        </w:tabs>
        <w:spacing w:after="0" w:line="240" w:lineRule="auto"/>
        <w:jc w:val="both"/>
      </w:pPr>
    </w:p>
    <w:p w14:paraId="3D52DF22" w14:textId="77777777" w:rsidR="00903D99" w:rsidRPr="00DF23F4" w:rsidRDefault="00903D99" w:rsidP="00EE1868">
      <w:pPr>
        <w:pStyle w:val="ListParagraph"/>
        <w:numPr>
          <w:ilvl w:val="0"/>
          <w:numId w:val="9"/>
        </w:numPr>
        <w:spacing w:after="0" w:line="240" w:lineRule="auto"/>
        <w:jc w:val="both"/>
      </w:pPr>
      <w:r w:rsidRPr="00DF23F4">
        <w:rPr>
          <w:b/>
        </w:rPr>
        <w:t xml:space="preserve">JUDGING AS GOOD </w:t>
      </w:r>
      <w:r w:rsidR="00EE1868" w:rsidRPr="00DF23F4">
        <w:rPr>
          <w:b/>
        </w:rPr>
        <w:t>OR</w:t>
      </w:r>
      <w:r w:rsidRPr="00DF23F4">
        <w:rPr>
          <w:b/>
        </w:rPr>
        <w:t xml:space="preserve"> EVIL: Wha</w:t>
      </w:r>
      <w:r w:rsidR="00EE1868" w:rsidRPr="00DF23F4">
        <w:rPr>
          <w:b/>
        </w:rPr>
        <w:t>t was my short-temp</w:t>
      </w:r>
      <w:r w:rsidRPr="00DF23F4">
        <w:rPr>
          <w:b/>
        </w:rPr>
        <w:t>ered judgment?</w:t>
      </w:r>
    </w:p>
    <w:p w14:paraId="2F46EB4D" w14:textId="16F69629" w:rsidR="00E97945" w:rsidRPr="00DF23F4" w:rsidRDefault="005921F5" w:rsidP="00903D99">
      <w:pPr>
        <w:spacing w:after="0" w:line="240" w:lineRule="auto"/>
        <w:ind w:left="360"/>
        <w:jc w:val="both"/>
      </w:pPr>
      <w:r w:rsidRPr="00DF23F4">
        <w:t xml:space="preserve">We have been conditioned to judge as evil </w:t>
      </w:r>
      <w:r w:rsidR="00774D6C" w:rsidRPr="00DF23F4">
        <w:t>any</w:t>
      </w:r>
      <w:r w:rsidRPr="00DF23F4">
        <w:t xml:space="preserve"> event that triggers our fear.</w:t>
      </w:r>
      <w:r w:rsidR="00A94D48" w:rsidRPr="00DF23F4">
        <w:t xml:space="preserve"> </w:t>
      </w:r>
      <w:r w:rsidRPr="00DF23F4">
        <w:t xml:space="preserve">In this passage, we see that the disciples </w:t>
      </w:r>
      <w:r w:rsidR="00A94D48" w:rsidRPr="00DF23F4">
        <w:t>judge</w:t>
      </w:r>
      <w:r w:rsidR="00C1369C" w:rsidRPr="00DF23F4">
        <w:t xml:space="preserve"> </w:t>
      </w:r>
      <w:r w:rsidR="00990FB7" w:rsidRPr="00DF23F4">
        <w:t xml:space="preserve">as bad </w:t>
      </w:r>
      <w:r w:rsidR="00C1369C" w:rsidRPr="00DF23F4">
        <w:t>the decline of their ministry</w:t>
      </w:r>
      <w:r w:rsidR="00E97945" w:rsidRPr="00DF23F4">
        <w:t xml:space="preserve">. </w:t>
      </w:r>
    </w:p>
    <w:p w14:paraId="4EBDBB8B" w14:textId="77777777" w:rsidR="004E0661" w:rsidRPr="00DF23F4" w:rsidRDefault="004E0661" w:rsidP="00843D7A">
      <w:pPr>
        <w:spacing w:after="0" w:line="240" w:lineRule="auto"/>
        <w:jc w:val="both"/>
      </w:pPr>
    </w:p>
    <w:p w14:paraId="5FD0A3C7" w14:textId="0D6D9B10" w:rsidR="00EE1868" w:rsidRPr="00DF23F4" w:rsidRDefault="00EE1868" w:rsidP="00EE1868">
      <w:pPr>
        <w:pStyle w:val="ListParagraph"/>
        <w:numPr>
          <w:ilvl w:val="0"/>
          <w:numId w:val="6"/>
        </w:numPr>
        <w:spacing w:after="0" w:line="240" w:lineRule="auto"/>
        <w:jc w:val="both"/>
      </w:pPr>
      <w:r w:rsidRPr="00DF23F4">
        <w:rPr>
          <w:b/>
        </w:rPr>
        <w:t xml:space="preserve">STORY: What story did I </w:t>
      </w:r>
      <w:proofErr w:type="gramStart"/>
      <w:r w:rsidRPr="00DF23F4">
        <w:rPr>
          <w:b/>
        </w:rPr>
        <w:t>tell</w:t>
      </w:r>
      <w:proofErr w:type="gramEnd"/>
      <w:r w:rsidRPr="00DF23F4">
        <w:rPr>
          <w:b/>
        </w:rPr>
        <w:t xml:space="preserve"> that generated emotions?</w:t>
      </w:r>
    </w:p>
    <w:p w14:paraId="6227F2CA" w14:textId="5ACC435B" w:rsidR="001B6F2D" w:rsidRPr="00DF23F4" w:rsidRDefault="00C1369C" w:rsidP="00EE1868">
      <w:pPr>
        <w:spacing w:after="0" w:line="240" w:lineRule="auto"/>
        <w:ind w:left="360"/>
        <w:jc w:val="both"/>
      </w:pPr>
      <w:r w:rsidRPr="00DF23F4">
        <w:t xml:space="preserve">John’s disciples </w:t>
      </w:r>
      <w:r w:rsidR="000202F0" w:rsidRPr="00DF23F4">
        <w:t>seem to be</w:t>
      </w:r>
      <w:r w:rsidRPr="00DF23F4">
        <w:t xml:space="preserve"> judging Jesus and</w:t>
      </w:r>
      <w:r w:rsidR="000F4945" w:rsidRPr="00DF23F4">
        <w:t xml:space="preserve"> blaming John. Perhaps</w:t>
      </w:r>
      <w:r w:rsidR="00FB6099" w:rsidRPr="00DF23F4">
        <w:t xml:space="preserve"> they hate</w:t>
      </w:r>
      <w:r w:rsidRPr="00DF23F4">
        <w:t xml:space="preserve"> themselves because they </w:t>
      </w:r>
      <w:r w:rsidR="00FB6099" w:rsidRPr="00DF23F4">
        <w:t>think</w:t>
      </w:r>
      <w:r w:rsidR="00075FDD" w:rsidRPr="00DF23F4">
        <w:t xml:space="preserve"> that</w:t>
      </w:r>
      <w:r w:rsidR="00FB6099" w:rsidRPr="00DF23F4">
        <w:t xml:space="preserve"> they should be able to know it all</w:t>
      </w:r>
      <w:r w:rsidRPr="00DF23F4">
        <w:t>, convince others effortlessly, and attract the crow</w:t>
      </w:r>
      <w:r w:rsidR="003211C7" w:rsidRPr="00DF23F4">
        <w:t>ds by their spiritual superiority</w:t>
      </w:r>
      <w:r w:rsidRPr="00DF23F4">
        <w:t xml:space="preserve">. </w:t>
      </w:r>
      <w:r w:rsidR="000202F0" w:rsidRPr="00DF23F4">
        <w:rPr>
          <w:rFonts w:cstheme="minorHAnsi"/>
        </w:rPr>
        <w:t xml:space="preserve">Their pride is invested in their own way of doing and understanding things, and their investment is now threatened. </w:t>
      </w:r>
      <w:r w:rsidR="004E0661" w:rsidRPr="00DF23F4">
        <w:t>The disciples see their search for glory slipping away from them</w:t>
      </w:r>
      <w:r w:rsidR="005201BE" w:rsidRPr="00DF23F4">
        <w:t>,</w:t>
      </w:r>
      <w:r w:rsidR="004E0661" w:rsidRPr="00DF23F4">
        <w:t xml:space="preserve"> and</w:t>
      </w:r>
      <w:r w:rsidR="008C4AF5" w:rsidRPr="00DF23F4">
        <w:t xml:space="preserve"> they feel the threat of</w:t>
      </w:r>
      <w:r w:rsidR="004E0661" w:rsidRPr="00DF23F4">
        <w:t xml:space="preserve"> self-hate. </w:t>
      </w:r>
      <w:r w:rsidRPr="00DF23F4">
        <w:t xml:space="preserve">Rather than looking at </w:t>
      </w:r>
      <w:r w:rsidR="00A94D48" w:rsidRPr="00DF23F4">
        <w:t>their own motives and illusions</w:t>
      </w:r>
      <w:r w:rsidR="00CD271A" w:rsidRPr="00DF23F4">
        <w:t>,</w:t>
      </w:r>
      <w:r w:rsidRPr="00DF23F4">
        <w:t xml:space="preserve"> they </w:t>
      </w:r>
      <w:r w:rsidR="00FB6099" w:rsidRPr="00DF23F4">
        <w:t xml:space="preserve">make </w:t>
      </w:r>
      <w:r w:rsidRPr="00DF23F4">
        <w:t>up a story. They escape</w:t>
      </w:r>
      <w:r w:rsidR="000F4945" w:rsidRPr="00DF23F4">
        <w:t xml:space="preserve"> their tension</w:t>
      </w:r>
      <w:r w:rsidRPr="00DF23F4">
        <w:t xml:space="preserve"> by blaming and j</w:t>
      </w:r>
      <w:r w:rsidR="00CD271A" w:rsidRPr="00DF23F4">
        <w:t xml:space="preserve">udging someone else. </w:t>
      </w:r>
    </w:p>
    <w:p w14:paraId="319A25FF" w14:textId="77777777" w:rsidR="001B6F2D" w:rsidRPr="00DF23F4" w:rsidRDefault="001B6F2D" w:rsidP="00EE1868">
      <w:pPr>
        <w:spacing w:after="0" w:line="240" w:lineRule="auto"/>
        <w:ind w:left="360"/>
        <w:jc w:val="both"/>
      </w:pPr>
    </w:p>
    <w:p w14:paraId="01B06FB9" w14:textId="0A8F2ADD" w:rsidR="00E97945" w:rsidRPr="00DF23F4" w:rsidRDefault="00CD271A" w:rsidP="00EE1868">
      <w:pPr>
        <w:spacing w:after="0" w:line="240" w:lineRule="auto"/>
        <w:ind w:left="360"/>
        <w:jc w:val="both"/>
      </w:pPr>
      <w:r w:rsidRPr="00DF23F4">
        <w:t>When we</w:t>
      </w:r>
      <w:r w:rsidR="00C1369C" w:rsidRPr="00DF23F4">
        <w:t xml:space="preserve"> fail </w:t>
      </w:r>
      <w:r w:rsidR="00A94D48" w:rsidRPr="00DF23F4">
        <w:t>to</w:t>
      </w:r>
      <w:r w:rsidRPr="00DF23F4">
        <w:t xml:space="preserve"> </w:t>
      </w:r>
      <w:r w:rsidR="00A94D48" w:rsidRPr="00DF23F4">
        <w:t>live up to</w:t>
      </w:r>
      <w:r w:rsidRPr="00DF23F4">
        <w:t xml:space="preserve"> </w:t>
      </w:r>
      <w:r w:rsidR="00C1369C" w:rsidRPr="00DF23F4">
        <w:t>our secret standards</w:t>
      </w:r>
      <w:r w:rsidR="00924323" w:rsidRPr="00DF23F4">
        <w:t>,</w:t>
      </w:r>
      <w:r w:rsidR="00C1369C" w:rsidRPr="00DF23F4">
        <w:t xml:space="preserve"> we often need to hold someone else responsible. </w:t>
      </w:r>
      <w:r w:rsidR="00E97945" w:rsidRPr="00DF23F4">
        <w:t xml:space="preserve">I don’t know </w:t>
      </w:r>
      <w:r w:rsidR="000C5A21" w:rsidRPr="00DF23F4">
        <w:t>exactly what story</w:t>
      </w:r>
      <w:r w:rsidR="005A5E30" w:rsidRPr="00DF23F4">
        <w:t xml:space="preserve"> </w:t>
      </w:r>
      <w:r w:rsidR="004E0661" w:rsidRPr="00DF23F4">
        <w:t>the disciples</w:t>
      </w:r>
      <w:r w:rsidR="00C1369C" w:rsidRPr="00DF23F4">
        <w:t xml:space="preserve"> </w:t>
      </w:r>
      <w:r w:rsidR="00EC38F9" w:rsidRPr="00DF23F4">
        <w:t xml:space="preserve">imagined </w:t>
      </w:r>
      <w:r w:rsidR="00ED7D10" w:rsidRPr="00DF23F4">
        <w:t>that blamed</w:t>
      </w:r>
      <w:r w:rsidR="00EC38F9" w:rsidRPr="00DF23F4">
        <w:t xml:space="preserve"> others</w:t>
      </w:r>
      <w:r w:rsidR="00E06E4C" w:rsidRPr="00DF23F4">
        <w:t xml:space="preserve"> for their distress</w:t>
      </w:r>
      <w:r w:rsidR="004E0661" w:rsidRPr="00DF23F4">
        <w:t>, but here are some possibiliti</w:t>
      </w:r>
      <w:r w:rsidR="00C1369C" w:rsidRPr="00DF23F4">
        <w:t>es</w:t>
      </w:r>
      <w:r w:rsidR="00924323" w:rsidRPr="00DF23F4">
        <w:t xml:space="preserve">: </w:t>
      </w:r>
      <w:r w:rsidR="00E97945" w:rsidRPr="00DF23F4">
        <w:rPr>
          <w:i/>
        </w:rPr>
        <w:t xml:space="preserve">Jesus is taking people away from us </w:t>
      </w:r>
      <w:r w:rsidR="001F2E41" w:rsidRPr="00DF23F4">
        <w:rPr>
          <w:i/>
        </w:rPr>
        <w:t>and making</w:t>
      </w:r>
      <w:r w:rsidR="005201BE" w:rsidRPr="00DF23F4">
        <w:rPr>
          <w:i/>
        </w:rPr>
        <w:t xml:space="preserve"> us look li</w:t>
      </w:r>
      <w:r w:rsidR="00605DE9" w:rsidRPr="00DF23F4">
        <w:rPr>
          <w:i/>
        </w:rPr>
        <w:t>k</w:t>
      </w:r>
      <w:r w:rsidR="005201BE" w:rsidRPr="00DF23F4">
        <w:rPr>
          <w:i/>
        </w:rPr>
        <w:t xml:space="preserve">e </w:t>
      </w:r>
      <w:r w:rsidR="00E97945" w:rsidRPr="00DF23F4">
        <w:rPr>
          <w:i/>
        </w:rPr>
        <w:t>nobodies</w:t>
      </w:r>
      <w:r w:rsidR="00C1369C" w:rsidRPr="00DF23F4">
        <w:rPr>
          <w:i/>
        </w:rPr>
        <w:t>.</w:t>
      </w:r>
      <w:r w:rsidR="00E97945" w:rsidRPr="00DF23F4">
        <w:rPr>
          <w:i/>
        </w:rPr>
        <w:t xml:space="preserve"> This is John’s fault</w:t>
      </w:r>
      <w:r w:rsidR="00924323" w:rsidRPr="00DF23F4">
        <w:rPr>
          <w:i/>
        </w:rPr>
        <w:t>; he</w:t>
      </w:r>
      <w:r w:rsidR="00E97945" w:rsidRPr="00DF23F4">
        <w:rPr>
          <w:i/>
        </w:rPr>
        <w:t xml:space="preserve"> should assert himself more. </w:t>
      </w:r>
      <w:r w:rsidR="00E97945" w:rsidRPr="00DF23F4">
        <w:t>At a deep level</w:t>
      </w:r>
      <w:r w:rsidR="00FB6099" w:rsidRPr="00DF23F4">
        <w:t>,</w:t>
      </w:r>
      <w:r w:rsidR="00E97945" w:rsidRPr="00DF23F4">
        <w:t xml:space="preserve"> som</w:t>
      </w:r>
      <w:r w:rsidR="000F4945" w:rsidRPr="00DF23F4">
        <w:t xml:space="preserve">e of these disciples may </w:t>
      </w:r>
      <w:r w:rsidR="00FB6099" w:rsidRPr="00DF23F4">
        <w:t>be thinking</w:t>
      </w:r>
      <w:r w:rsidR="00924323" w:rsidRPr="00DF23F4">
        <w:t>:</w:t>
      </w:r>
      <w:r w:rsidR="00924323" w:rsidRPr="00DF23F4">
        <w:rPr>
          <w:i/>
        </w:rPr>
        <w:t xml:space="preserve"> </w:t>
      </w:r>
      <w:r w:rsidR="004E0661" w:rsidRPr="00DF23F4">
        <w:rPr>
          <w:i/>
        </w:rPr>
        <w:t>I’m an idiot for choosing John. I’m not</w:t>
      </w:r>
      <w:r w:rsidR="00E97945" w:rsidRPr="00DF23F4">
        <w:rPr>
          <w:i/>
        </w:rPr>
        <w:t xml:space="preserve"> </w:t>
      </w:r>
      <w:r w:rsidR="00477311" w:rsidRPr="00DF23F4">
        <w:rPr>
          <w:i/>
        </w:rPr>
        <w:t xml:space="preserve">doing a </w:t>
      </w:r>
      <w:r w:rsidR="00E97945" w:rsidRPr="00DF23F4">
        <w:rPr>
          <w:i/>
        </w:rPr>
        <w:t>good enough job</w:t>
      </w:r>
      <w:r w:rsidR="004E0661" w:rsidRPr="00DF23F4">
        <w:rPr>
          <w:i/>
        </w:rPr>
        <w:t>. My system isn’t working</w:t>
      </w:r>
      <w:r w:rsidR="00C1369C" w:rsidRPr="00DF23F4">
        <w:rPr>
          <w:i/>
        </w:rPr>
        <w:t>.</w:t>
      </w:r>
      <w:r w:rsidR="00E97945" w:rsidRPr="00DF23F4">
        <w:t xml:space="preserve"> </w:t>
      </w:r>
      <w:r w:rsidR="005837C2" w:rsidRPr="00DF23F4">
        <w:t>Whatever the story might be, they a</w:t>
      </w:r>
      <w:r w:rsidR="000F4945" w:rsidRPr="00DF23F4">
        <w:t>re</w:t>
      </w:r>
      <w:r w:rsidR="00FB6099" w:rsidRPr="00DF23F4">
        <w:t xml:space="preserve"> certainly</w:t>
      </w:r>
      <w:r w:rsidR="000F4945" w:rsidRPr="00DF23F4">
        <w:t xml:space="preserve"> thinking</w:t>
      </w:r>
      <w:r w:rsidR="00924323" w:rsidRPr="00DF23F4">
        <w:t xml:space="preserve">: </w:t>
      </w:r>
      <w:r w:rsidR="00E97945" w:rsidRPr="00DF23F4">
        <w:rPr>
          <w:i/>
        </w:rPr>
        <w:t>This is so unfair!</w:t>
      </w:r>
      <w:r w:rsidR="005201BE" w:rsidRPr="00DF23F4">
        <w:rPr>
          <w:i/>
        </w:rPr>
        <w:t xml:space="preserve"> </w:t>
      </w:r>
    </w:p>
    <w:p w14:paraId="68BAB5A4" w14:textId="77777777" w:rsidR="00E97945" w:rsidRPr="00DF23F4" w:rsidRDefault="00E97945" w:rsidP="00843D7A">
      <w:pPr>
        <w:spacing w:after="0" w:line="240" w:lineRule="auto"/>
        <w:jc w:val="both"/>
      </w:pPr>
    </w:p>
    <w:p w14:paraId="5DD73F94" w14:textId="77777777" w:rsidR="00EE1868" w:rsidRPr="00DF23F4" w:rsidRDefault="00EE1868" w:rsidP="00EE1868">
      <w:pPr>
        <w:pStyle w:val="ListParagraph"/>
        <w:numPr>
          <w:ilvl w:val="0"/>
          <w:numId w:val="7"/>
        </w:numPr>
        <w:spacing w:after="0" w:line="240" w:lineRule="auto"/>
        <w:jc w:val="both"/>
      </w:pPr>
      <w:r w:rsidRPr="00DF23F4">
        <w:rPr>
          <w:b/>
        </w:rPr>
        <w:t>REJOICING IN THE MISORIENTATION: What emotions did I experience that drove me to act?</w:t>
      </w:r>
    </w:p>
    <w:p w14:paraId="25AEE9EF" w14:textId="79F9DF2B" w:rsidR="00FB6099" w:rsidRPr="00DF23F4" w:rsidRDefault="00FB6099" w:rsidP="00FB6099">
      <w:pPr>
        <w:spacing w:after="0" w:line="240" w:lineRule="auto"/>
        <w:ind w:left="360"/>
        <w:jc w:val="both"/>
      </w:pPr>
      <w:r w:rsidRPr="00DF23F4">
        <w:t xml:space="preserve">The story that we tell ourselves can generate a whole range of emotions. The disciples may be feeling anxiety over their limitations, frustration because they </w:t>
      </w:r>
      <w:r w:rsidRPr="00DF23F4">
        <w:rPr>
          <w:i/>
        </w:rPr>
        <w:t>should</w:t>
      </w:r>
      <w:r w:rsidRPr="00DF23F4">
        <w:t xml:space="preserve"> be able to change the situation, dismay or embarrassment about their leader’s </w:t>
      </w:r>
      <w:r w:rsidR="00D57126" w:rsidRPr="00DF23F4">
        <w:t>decreasing popularity</w:t>
      </w:r>
      <w:r w:rsidRPr="00DF23F4">
        <w:t>, or wrath</w:t>
      </w:r>
      <w:r w:rsidR="000C5A21" w:rsidRPr="00DF23F4">
        <w:t xml:space="preserve"> and indignation</w:t>
      </w:r>
      <w:r w:rsidRPr="00DF23F4">
        <w:t xml:space="preserve"> because the situation is </w:t>
      </w:r>
      <w:r w:rsidR="00D358CC" w:rsidRPr="00DF23F4">
        <w:rPr>
          <w:i/>
        </w:rPr>
        <w:t>unfair</w:t>
      </w:r>
      <w:r w:rsidRPr="00DF23F4">
        <w:t>. They are rejoicing in misoriented emotions that support their wobbling pride.</w:t>
      </w:r>
    </w:p>
    <w:p w14:paraId="42512F25" w14:textId="77777777" w:rsidR="000F4945" w:rsidRPr="00DF23F4" w:rsidRDefault="000F4945" w:rsidP="00A013B4">
      <w:pPr>
        <w:spacing w:after="0" w:line="240" w:lineRule="auto"/>
        <w:ind w:left="360"/>
        <w:jc w:val="both"/>
      </w:pPr>
    </w:p>
    <w:p w14:paraId="3F8A768F" w14:textId="6F600869" w:rsidR="00EE1868" w:rsidRPr="00DF23F4" w:rsidRDefault="00EE1868" w:rsidP="005921F5">
      <w:pPr>
        <w:pStyle w:val="ListParagraph"/>
        <w:numPr>
          <w:ilvl w:val="0"/>
          <w:numId w:val="10"/>
        </w:numPr>
        <w:spacing w:after="0" w:line="240" w:lineRule="auto"/>
        <w:jc w:val="both"/>
      </w:pPr>
      <w:r w:rsidRPr="00DF23F4">
        <w:rPr>
          <w:b/>
        </w:rPr>
        <w:t xml:space="preserve">ACTION: </w:t>
      </w:r>
      <w:r w:rsidR="00D254A7" w:rsidRPr="00DF23F4">
        <w:rPr>
          <w:rFonts w:cstheme="minorHAnsi"/>
          <w:b/>
        </w:rPr>
        <w:t>What choices can I make based on the truth?</w:t>
      </w:r>
    </w:p>
    <w:p w14:paraId="3DF316CE" w14:textId="77777777" w:rsidR="00E97945" w:rsidRPr="00DF23F4" w:rsidRDefault="00A51115" w:rsidP="00EE1868">
      <w:pPr>
        <w:spacing w:after="0" w:line="240" w:lineRule="auto"/>
        <w:ind w:left="360"/>
        <w:jc w:val="both"/>
      </w:pPr>
      <w:bookmarkStart w:id="13" w:name="_Hlk489724348"/>
      <w:r w:rsidRPr="00DF23F4">
        <w:rPr>
          <w:rFonts w:cstheme="minorHAnsi"/>
        </w:rPr>
        <w:t xml:space="preserve">At this point, John’s disciples switch from </w:t>
      </w:r>
      <w:r w:rsidR="005A5E30" w:rsidRPr="00DF23F4">
        <w:rPr>
          <w:rFonts w:cstheme="minorHAnsi"/>
        </w:rPr>
        <w:t>step</w:t>
      </w:r>
      <w:r w:rsidRPr="00DF23F4">
        <w:rPr>
          <w:rFonts w:cstheme="minorHAnsi"/>
        </w:rPr>
        <w:t xml:space="preserve"> 2 on the Judgment Path to </w:t>
      </w:r>
      <w:r w:rsidR="005A5E30" w:rsidRPr="00DF23F4">
        <w:rPr>
          <w:rFonts w:cstheme="minorHAnsi"/>
        </w:rPr>
        <w:t>step</w:t>
      </w:r>
      <w:r w:rsidRPr="00DF23F4">
        <w:rPr>
          <w:rFonts w:cstheme="minorHAnsi"/>
        </w:rPr>
        <w:t xml:space="preserve"> 11 on the Believe It Path. </w:t>
      </w:r>
      <w:r w:rsidR="00FB6099" w:rsidRPr="00DF23F4">
        <w:t>The emotions generated by their story invite</w:t>
      </w:r>
      <w:r w:rsidR="00A4019F" w:rsidRPr="00DF23F4">
        <w:t>d</w:t>
      </w:r>
      <w:r w:rsidR="00FB6099" w:rsidRPr="00DF23F4">
        <w:t xml:space="preserve"> </w:t>
      </w:r>
      <w:r w:rsidR="00A4019F" w:rsidRPr="00DF23F4">
        <w:t>them</w:t>
      </w:r>
      <w:r w:rsidR="00FB6099" w:rsidRPr="00DF23F4">
        <w:t xml:space="preserve"> to take </w:t>
      </w:r>
      <w:r w:rsidR="00A4019F" w:rsidRPr="00DF23F4">
        <w:t xml:space="preserve">misoriented </w:t>
      </w:r>
      <w:r w:rsidR="00FB6099" w:rsidRPr="00DF23F4">
        <w:t>action</w:t>
      </w:r>
      <w:r w:rsidR="000937D0" w:rsidRPr="00DF23F4">
        <w:t>,</w:t>
      </w:r>
      <w:r w:rsidR="00FB6099" w:rsidRPr="00DF23F4">
        <w:t xml:space="preserve"> </w:t>
      </w:r>
      <w:r w:rsidR="00A4019F" w:rsidRPr="00DF23F4">
        <w:t>but</w:t>
      </w:r>
      <w:r w:rsidR="00FB6099" w:rsidRPr="00DF23F4">
        <w:t xml:space="preserve"> now the quality of their training becomes </w:t>
      </w:r>
      <w:bookmarkEnd w:id="13"/>
      <w:r w:rsidR="00FB6099" w:rsidRPr="00DF23F4">
        <w:t>evident. These</w:t>
      </w:r>
      <w:r w:rsidR="00060C8B" w:rsidRPr="00DF23F4">
        <w:t xml:space="preserve"> disciples respond to their self-hate in a healthy way</w:t>
      </w:r>
      <w:r w:rsidR="00E97945" w:rsidRPr="00DF23F4">
        <w:t xml:space="preserve">. </w:t>
      </w:r>
      <w:r w:rsidR="00CC614F" w:rsidRPr="00DF23F4">
        <w:rPr>
          <w:rFonts w:cstheme="minorHAnsi"/>
        </w:rPr>
        <w:t xml:space="preserve">They are willing to explore the Believe It Path, and they take action by talking to their teacher. </w:t>
      </w:r>
      <w:r w:rsidR="00E97945" w:rsidRPr="00DF23F4">
        <w:t xml:space="preserve">They have chosen to follow John, so we know that they are the kind of people who choose to have a teacher in their lives. They have positioned themselves to be </w:t>
      </w:r>
      <w:r w:rsidR="005201BE" w:rsidRPr="00DF23F4">
        <w:t>trained to live in a new way</w:t>
      </w:r>
      <w:r w:rsidR="00CD271A" w:rsidRPr="00DF23F4">
        <w:t xml:space="preserve">. They have </w:t>
      </w:r>
      <w:r w:rsidR="00924323" w:rsidRPr="00DF23F4">
        <w:t>investe</w:t>
      </w:r>
      <w:r w:rsidR="00CD271A" w:rsidRPr="00DF23F4">
        <w:t>d</w:t>
      </w:r>
      <w:r w:rsidR="00E97945" w:rsidRPr="00DF23F4">
        <w:t xml:space="preserve"> a great deal of time and resources to</w:t>
      </w:r>
      <w:r w:rsidR="00CD271A" w:rsidRPr="00DF23F4">
        <w:t xml:space="preserve"> turn their lives toward the light</w:t>
      </w:r>
      <w:r w:rsidR="00E97945" w:rsidRPr="00DF23F4">
        <w:t xml:space="preserve">. They tell their teacher their story. Even though they may </w:t>
      </w:r>
      <w:r w:rsidR="00FB6099" w:rsidRPr="00DF23F4">
        <w:t xml:space="preserve">appear to </w:t>
      </w:r>
      <w:r w:rsidR="00E97945" w:rsidRPr="00DF23F4">
        <w:t xml:space="preserve">be whining, they are at least engaging their teacher in a </w:t>
      </w:r>
      <w:r w:rsidR="00E97945" w:rsidRPr="00DF23F4">
        <w:lastRenderedPageBreak/>
        <w:t xml:space="preserve">conversation </w:t>
      </w:r>
      <w:bookmarkStart w:id="14" w:name="OLE_LINK4"/>
      <w:bookmarkStart w:id="15" w:name="OLE_LINK5"/>
      <w:bookmarkStart w:id="16" w:name="OLE_LINK6"/>
      <w:r w:rsidR="00E97945" w:rsidRPr="00DF23F4">
        <w:t xml:space="preserve">which </w:t>
      </w:r>
      <w:bookmarkStart w:id="17" w:name="_Hlk522898796"/>
      <w:r w:rsidR="00E97945" w:rsidRPr="00DF23F4">
        <w:t xml:space="preserve">may </w:t>
      </w:r>
      <w:r w:rsidR="00FB6099" w:rsidRPr="00DF23F4">
        <w:t xml:space="preserve">reveal to </w:t>
      </w:r>
      <w:r w:rsidR="00E97945" w:rsidRPr="00DF23F4">
        <w:t>them another perspective</w:t>
      </w:r>
      <w:bookmarkEnd w:id="14"/>
      <w:bookmarkEnd w:id="15"/>
      <w:bookmarkEnd w:id="16"/>
      <w:bookmarkEnd w:id="17"/>
      <w:r w:rsidR="00605DE9" w:rsidRPr="00DF23F4">
        <w:t>.</w:t>
      </w:r>
      <w:r w:rsidR="001F2E41" w:rsidRPr="00DF23F4">
        <w:t xml:space="preserve"> </w:t>
      </w:r>
      <w:r w:rsidR="00E97945" w:rsidRPr="00DF23F4">
        <w:t>We don’t know if they all adopted John’s perspective, but they at least gave themselves the opportunity to do so.</w:t>
      </w:r>
    </w:p>
    <w:p w14:paraId="31BEA1EC" w14:textId="77777777" w:rsidR="00E97945" w:rsidRPr="00DF23F4" w:rsidRDefault="00E97945" w:rsidP="00843D7A">
      <w:pPr>
        <w:spacing w:after="0" w:line="240" w:lineRule="auto"/>
        <w:jc w:val="both"/>
      </w:pPr>
    </w:p>
    <w:p w14:paraId="4DE834D6" w14:textId="3BA72F7B" w:rsidR="00D57126" w:rsidRPr="00DF23F4" w:rsidRDefault="00D57126" w:rsidP="00D57126">
      <w:pPr>
        <w:spacing w:after="0" w:line="240" w:lineRule="auto"/>
        <w:ind w:left="360"/>
        <w:jc w:val="both"/>
        <w:rPr>
          <w:rFonts w:cstheme="minorHAnsi"/>
        </w:rPr>
      </w:pPr>
      <w:bookmarkStart w:id="18" w:name="_Hlk523134309"/>
      <w:bookmarkStart w:id="19" w:name="_Hlk491598492"/>
      <w:r w:rsidRPr="00DF23F4">
        <w:rPr>
          <w:rFonts w:cstheme="minorHAnsi"/>
        </w:rPr>
        <w:t>In this material world, we live on a timeline, so when we take a misoriented action, we cannot go back and undo the damage we have done; we have passed the point of no return.</w:t>
      </w:r>
      <w:bookmarkEnd w:id="18"/>
      <w:r w:rsidRPr="00DF23F4">
        <w:rPr>
          <w:rFonts w:cstheme="minorHAnsi"/>
        </w:rPr>
        <w:t xml:space="preserve"> Misoriented actions always produce misoriented outcomes, and misoriented actions are the result of misoriented emotions.</w:t>
      </w:r>
      <w:r w:rsidR="000E28B5" w:rsidRPr="00DF23F4">
        <w:rPr>
          <w:rFonts w:cstheme="minorHAnsi"/>
        </w:rPr>
        <w:t xml:space="preserve"> </w:t>
      </w:r>
      <w:r w:rsidRPr="00DF23F4">
        <w:rPr>
          <w:rFonts w:cstheme="minorHAnsi"/>
        </w:rPr>
        <w:t>However, if we can recognize and humbly admit that our emotions are misoriented, we can choose to take oriented action instead of continuing down the Judgment Path and creating a mess. We can redirect our misoriented trail of cause and effect toward orientation</w:t>
      </w:r>
      <w:r w:rsidR="00774D6C" w:rsidRPr="00DF23F4">
        <w:rPr>
          <w:rFonts w:cstheme="minorHAnsi"/>
        </w:rPr>
        <w:t>.</w:t>
      </w:r>
    </w:p>
    <w:bookmarkEnd w:id="19"/>
    <w:p w14:paraId="0B521FFF" w14:textId="77777777" w:rsidR="005921F5" w:rsidRPr="00DF23F4" w:rsidRDefault="005921F5" w:rsidP="00843D7A">
      <w:pPr>
        <w:spacing w:after="0" w:line="240" w:lineRule="auto"/>
        <w:jc w:val="both"/>
      </w:pPr>
    </w:p>
    <w:p w14:paraId="68A22CD0" w14:textId="50D0D8D6" w:rsidR="00E97945" w:rsidRPr="00DF23F4" w:rsidRDefault="00E97945" w:rsidP="00843D7A">
      <w:pPr>
        <w:spacing w:after="0" w:line="240" w:lineRule="auto"/>
        <w:jc w:val="both"/>
      </w:pPr>
      <w:r w:rsidRPr="00DF23F4">
        <w:t>Now look at John’s response</w:t>
      </w:r>
      <w:r w:rsidR="000723B0" w:rsidRPr="00DF23F4">
        <w:t xml:space="preserve"> to his declining popularity</w:t>
      </w:r>
      <w:r w:rsidRPr="00DF23F4">
        <w:t xml:space="preserve">. </w:t>
      </w:r>
      <w:r w:rsidR="00FF6837" w:rsidRPr="00DF23F4">
        <w:t>John takes the Believe It Path; he is a person of no fear</w:t>
      </w:r>
      <w:r w:rsidRPr="00DF23F4">
        <w:t xml:space="preserve">. </w:t>
      </w:r>
      <w:r w:rsidR="0011401A" w:rsidRPr="00DF23F4">
        <w:t xml:space="preserve">He has trained hard. His fight is easy. </w:t>
      </w:r>
      <w:r w:rsidRPr="00DF23F4">
        <w:t xml:space="preserve">He </w:t>
      </w:r>
      <w:r w:rsidR="0019590F" w:rsidRPr="00DF23F4">
        <w:t xml:space="preserve">too </w:t>
      </w:r>
      <w:r w:rsidRPr="00DF23F4">
        <w:t xml:space="preserve">sees </w:t>
      </w:r>
      <w:r w:rsidR="002321BA" w:rsidRPr="00DF23F4">
        <w:t>what is happening,</w:t>
      </w:r>
      <w:r w:rsidRPr="00DF23F4">
        <w:t xml:space="preserve"> but he chooses fait</w:t>
      </w:r>
      <w:r w:rsidR="0011401A" w:rsidRPr="00DF23F4">
        <w:t>h, or trust</w:t>
      </w:r>
      <w:r w:rsidR="007056EA" w:rsidRPr="00DF23F4">
        <w:t>,</w:t>
      </w:r>
      <w:r w:rsidR="0011401A" w:rsidRPr="00DF23F4">
        <w:t xml:space="preserve"> in God.</w:t>
      </w:r>
      <w:r w:rsidRPr="00DF23F4">
        <w:t xml:space="preserve"> </w:t>
      </w:r>
      <w:r w:rsidR="0011401A" w:rsidRPr="00DF23F4">
        <w:t xml:space="preserve">He believes rather than judges. </w:t>
      </w:r>
      <w:r w:rsidRPr="00DF23F4">
        <w:t>John has known all along w</w:t>
      </w:r>
      <w:r w:rsidR="00194359" w:rsidRPr="00DF23F4">
        <w:t xml:space="preserve">hat his job </w:t>
      </w:r>
      <w:r w:rsidR="0096346A" w:rsidRPr="00DF23F4">
        <w:t>is</w:t>
      </w:r>
      <w:r w:rsidR="00194359" w:rsidRPr="00DF23F4">
        <w:t xml:space="preserve">, what </w:t>
      </w:r>
      <w:r w:rsidR="0096346A" w:rsidRPr="00DF23F4">
        <w:t xml:space="preserve">is </w:t>
      </w:r>
      <w:r w:rsidRPr="00DF23F4">
        <w:rPr>
          <w:i/>
        </w:rPr>
        <w:t>his business</w:t>
      </w:r>
      <w:r w:rsidRPr="00DF23F4">
        <w:t xml:space="preserve">. Without </w:t>
      </w:r>
      <w:r w:rsidR="000F4945" w:rsidRPr="00DF23F4">
        <w:t xml:space="preserve">the </w:t>
      </w:r>
      <w:r w:rsidRPr="00DF23F4">
        <w:t>emotional turmoil</w:t>
      </w:r>
      <w:r w:rsidR="000F4945" w:rsidRPr="00DF23F4">
        <w:t xml:space="preserve"> </w:t>
      </w:r>
      <w:r w:rsidR="0019590F" w:rsidRPr="00DF23F4">
        <w:t>generated</w:t>
      </w:r>
      <w:r w:rsidR="00865683" w:rsidRPr="00DF23F4">
        <w:t xml:space="preserve"> by</w:t>
      </w:r>
      <w:r w:rsidR="0019590F" w:rsidRPr="00DF23F4">
        <w:t xml:space="preserve"> </w:t>
      </w:r>
      <w:r w:rsidR="000F4945" w:rsidRPr="00DF23F4">
        <w:t>judgment</w:t>
      </w:r>
      <w:r w:rsidR="00102467" w:rsidRPr="00DF23F4">
        <w:t>,</w:t>
      </w:r>
      <w:r w:rsidRPr="00DF23F4">
        <w:t xml:space="preserve"> he</w:t>
      </w:r>
      <w:r w:rsidR="000F4945" w:rsidRPr="00DF23F4">
        <w:t xml:space="preserve"> simply</w:t>
      </w:r>
      <w:r w:rsidRPr="00DF23F4">
        <w:t xml:space="preserve"> believes the fact that the crowds are </w:t>
      </w:r>
      <w:r w:rsidR="00102467" w:rsidRPr="00DF23F4">
        <w:t>going to</w:t>
      </w:r>
      <w:r w:rsidRPr="00DF23F4">
        <w:t xml:space="preserve"> Jesus. </w:t>
      </w:r>
      <w:r w:rsidR="000723B0" w:rsidRPr="00DF23F4">
        <w:rPr>
          <w:rFonts w:cstheme="minorHAnsi"/>
        </w:rPr>
        <w:t>Rather than trying to defend hurt pride, he rejoices in the truth of who God designed him to be</w:t>
      </w:r>
      <w:r w:rsidR="000937D0" w:rsidRPr="00DF23F4">
        <w:rPr>
          <w:rFonts w:cstheme="minorHAnsi"/>
        </w:rPr>
        <w:t xml:space="preserve"> and what God designed him to do</w:t>
      </w:r>
      <w:r w:rsidR="000723B0" w:rsidRPr="00DF23F4">
        <w:rPr>
          <w:rFonts w:cstheme="minorHAnsi"/>
        </w:rPr>
        <w:t>. He experiences the secure confidence of having completed his mission.</w:t>
      </w:r>
      <w:r w:rsidR="00E67133" w:rsidRPr="00DF23F4">
        <w:rPr>
          <w:rFonts w:cstheme="minorHAnsi"/>
        </w:rPr>
        <w:t xml:space="preserve"> </w:t>
      </w:r>
      <w:r w:rsidR="0011401A" w:rsidRPr="00DF23F4">
        <w:t xml:space="preserve">He feels joy over the rise of Jesus and </w:t>
      </w:r>
      <w:r w:rsidR="00515F28" w:rsidRPr="00DF23F4">
        <w:t xml:space="preserve">can embrace </w:t>
      </w:r>
      <w:r w:rsidRPr="00DF23F4">
        <w:t>his own decline i</w:t>
      </w:r>
      <w:r w:rsidR="0011401A" w:rsidRPr="00DF23F4">
        <w:t>n popularity because he is not attached to an idealized</w:t>
      </w:r>
      <w:r w:rsidR="007761C2" w:rsidRPr="00DF23F4">
        <w:t xml:space="preserve"> </w:t>
      </w:r>
      <w:r w:rsidR="00102467" w:rsidRPr="00DF23F4">
        <w:t xml:space="preserve">outcome based on </w:t>
      </w:r>
      <w:r w:rsidR="00FF6837" w:rsidRPr="00DF23F4">
        <w:t>the illusion o</w:t>
      </w:r>
      <w:r w:rsidR="00515F28" w:rsidRPr="00DF23F4">
        <w:t xml:space="preserve">f </w:t>
      </w:r>
      <w:r w:rsidR="00990FB7" w:rsidRPr="00DF23F4">
        <w:t>personal</w:t>
      </w:r>
      <w:r w:rsidR="00865683" w:rsidRPr="00DF23F4">
        <w:t xml:space="preserve"> superiority.</w:t>
      </w:r>
      <w:r w:rsidR="00102467" w:rsidRPr="00DF23F4">
        <w:t xml:space="preserve"> </w:t>
      </w:r>
      <w:r w:rsidRPr="00DF23F4">
        <w:t xml:space="preserve">He knows </w:t>
      </w:r>
      <w:r w:rsidR="0019590F" w:rsidRPr="00DF23F4">
        <w:t xml:space="preserve">that </w:t>
      </w:r>
      <w:r w:rsidRPr="00DF23F4">
        <w:t>he is not the Christ. His action is to let go and rest. I think that we can hear in John’s voice</w:t>
      </w:r>
      <w:r w:rsidR="002321BA" w:rsidRPr="00DF23F4">
        <w:t xml:space="preserve"> </w:t>
      </w:r>
      <w:r w:rsidR="0019590F" w:rsidRPr="00DF23F4">
        <w:t xml:space="preserve">the </w:t>
      </w:r>
      <w:r w:rsidRPr="00DF23F4">
        <w:t>sense of satisfaction and release. He c</w:t>
      </w:r>
      <w:r w:rsidR="002321BA" w:rsidRPr="00DF23F4">
        <w:t xml:space="preserve">an let go because </w:t>
      </w:r>
      <w:r w:rsidR="0019590F" w:rsidRPr="00DF23F4">
        <w:t xml:space="preserve">he knows that in his True </w:t>
      </w:r>
      <w:proofErr w:type="gramStart"/>
      <w:r w:rsidR="0019590F" w:rsidRPr="00DF23F4">
        <w:t>Self</w:t>
      </w:r>
      <w:proofErr w:type="gramEnd"/>
      <w:r w:rsidR="0019590F" w:rsidRPr="00DF23F4">
        <w:t xml:space="preserve"> he </w:t>
      </w:r>
      <w:r w:rsidR="002321BA" w:rsidRPr="00DF23F4">
        <w:t>has</w:t>
      </w:r>
      <w:r w:rsidR="0019590F" w:rsidRPr="00DF23F4">
        <w:t xml:space="preserve"> fulfill</w:t>
      </w:r>
      <w:r w:rsidR="002321BA" w:rsidRPr="00DF23F4">
        <w:t>ed his design and mission</w:t>
      </w:r>
      <w:r w:rsidR="00F65F39" w:rsidRPr="00DF23F4">
        <w:t>. His</w:t>
      </w:r>
      <w:r w:rsidRPr="00DF23F4">
        <w:t xml:space="preserve"> work in </w:t>
      </w:r>
      <w:r w:rsidR="0019590F" w:rsidRPr="00DF23F4">
        <w:t xml:space="preserve">this particular </w:t>
      </w:r>
      <w:r w:rsidRPr="00DF23F4">
        <w:t>area is now complete</w:t>
      </w:r>
      <w:r w:rsidR="00F65F39" w:rsidRPr="00DF23F4">
        <w:t>, and</w:t>
      </w:r>
      <w:r w:rsidRPr="00DF23F4">
        <w:t xml:space="preserve"> </w:t>
      </w:r>
      <w:r w:rsidR="00774D6C" w:rsidRPr="00DF23F4">
        <w:t>h</w:t>
      </w:r>
      <w:r w:rsidRPr="00DF23F4">
        <w:t>e can trust God to guide him to the next step.</w:t>
      </w:r>
      <w:r w:rsidR="00E67133" w:rsidRPr="00DF23F4">
        <w:t xml:space="preserve"> </w:t>
      </w:r>
    </w:p>
    <w:p w14:paraId="309E03BA" w14:textId="77777777" w:rsidR="00E97945" w:rsidRPr="00DF23F4" w:rsidRDefault="00E97945" w:rsidP="00843D7A">
      <w:pPr>
        <w:spacing w:after="0" w:line="240" w:lineRule="auto"/>
        <w:jc w:val="both"/>
      </w:pPr>
    </w:p>
    <w:p w14:paraId="3901BA15" w14:textId="77777777" w:rsidR="00E97945" w:rsidRPr="00DF23F4" w:rsidRDefault="00E97945" w:rsidP="00843D7A">
      <w:pPr>
        <w:spacing w:after="0" w:line="240" w:lineRule="auto"/>
        <w:jc w:val="both"/>
      </w:pPr>
      <w:r w:rsidRPr="00DF23F4">
        <w:t xml:space="preserve">Our prayer might go something like this: </w:t>
      </w:r>
    </w:p>
    <w:p w14:paraId="124C845C" w14:textId="77777777" w:rsidR="00E97945" w:rsidRPr="00DF23F4" w:rsidRDefault="00E97945" w:rsidP="00843D7A">
      <w:pPr>
        <w:spacing w:after="0" w:line="240" w:lineRule="auto"/>
        <w:jc w:val="both"/>
      </w:pPr>
    </w:p>
    <w:p w14:paraId="1C7E70E6" w14:textId="77777777" w:rsidR="00E97945" w:rsidRPr="00DF23F4" w:rsidRDefault="00E97945" w:rsidP="00843D7A">
      <w:pPr>
        <w:spacing w:after="0" w:line="240" w:lineRule="auto"/>
        <w:jc w:val="center"/>
        <w:rPr>
          <w:i/>
        </w:rPr>
      </w:pPr>
      <w:r w:rsidRPr="00DF23F4">
        <w:rPr>
          <w:i/>
        </w:rPr>
        <w:t xml:space="preserve">Father, </w:t>
      </w:r>
      <w:r w:rsidR="0011401A" w:rsidRPr="00DF23F4">
        <w:rPr>
          <w:i/>
        </w:rPr>
        <w:t>when things fall apart</w:t>
      </w:r>
      <w:r w:rsidR="007761C2" w:rsidRPr="00DF23F4">
        <w:rPr>
          <w:i/>
        </w:rPr>
        <w:t>,</w:t>
      </w:r>
      <w:r w:rsidR="0011401A" w:rsidRPr="00DF23F4">
        <w:rPr>
          <w:i/>
        </w:rPr>
        <w:t xml:space="preserve"> </w:t>
      </w:r>
      <w:r w:rsidRPr="00DF23F4">
        <w:rPr>
          <w:i/>
        </w:rPr>
        <w:t>guide me into believing it and trusting You.</w:t>
      </w:r>
      <w:r w:rsidRPr="00DF23F4">
        <w:t xml:space="preserve"> </w:t>
      </w:r>
      <w:r w:rsidRPr="00DF23F4">
        <w:rPr>
          <w:i/>
        </w:rPr>
        <w:t>(Repeat)</w:t>
      </w:r>
    </w:p>
    <w:p w14:paraId="39BDF93A" w14:textId="77777777" w:rsidR="00E97945" w:rsidRPr="00DF23F4" w:rsidRDefault="00E97945" w:rsidP="00843D7A">
      <w:pPr>
        <w:spacing w:after="0" w:line="240" w:lineRule="auto"/>
        <w:jc w:val="center"/>
        <w:rPr>
          <w:i/>
        </w:rPr>
      </w:pPr>
    </w:p>
    <w:p w14:paraId="480EFF76" w14:textId="77777777" w:rsidR="00194359" w:rsidRPr="00DF23F4" w:rsidRDefault="00194359" w:rsidP="00843D7A">
      <w:pPr>
        <w:spacing w:after="0" w:line="240" w:lineRule="auto"/>
      </w:pPr>
      <w:r w:rsidRPr="00DF23F4">
        <w:t>Take a deep breath.</w:t>
      </w:r>
    </w:p>
    <w:p w14:paraId="026B2019" w14:textId="6650FADB" w:rsidR="007E06A0" w:rsidRPr="00DF23F4" w:rsidRDefault="007E06A0" w:rsidP="007E06A0">
      <w:pPr>
        <w:spacing w:after="0" w:line="240" w:lineRule="auto"/>
        <w:jc w:val="both"/>
        <w:rPr>
          <w:rFonts w:cstheme="minorHAnsi"/>
          <w:i/>
          <w:iCs/>
        </w:rPr>
      </w:pPr>
      <w:r w:rsidRPr="00DF23F4">
        <w:rPr>
          <w:rFonts w:cstheme="minorHAnsi"/>
          <w:i/>
          <w:iCs/>
        </w:rPr>
        <w:t xml:space="preserve">(If time permits, ask, “Does anyone have comments or questions about </w:t>
      </w:r>
      <w:r w:rsidR="0067487D" w:rsidRPr="00DF23F4">
        <w:rPr>
          <w:rFonts w:cstheme="minorHAnsi"/>
          <w:i/>
          <w:iCs/>
        </w:rPr>
        <w:t xml:space="preserve">the </w:t>
      </w:r>
      <w:r w:rsidRPr="00DF23F4">
        <w:rPr>
          <w:rFonts w:cstheme="minorHAnsi"/>
          <w:i/>
          <w:iCs/>
        </w:rPr>
        <w:t>Bible teaching?”)</w:t>
      </w:r>
    </w:p>
    <w:p w14:paraId="62BB0478" w14:textId="77777777" w:rsidR="00042E7B" w:rsidRPr="00DF23F4" w:rsidRDefault="00042E7B" w:rsidP="00843D7A">
      <w:pPr>
        <w:spacing w:after="0" w:line="240" w:lineRule="auto"/>
        <w:jc w:val="both"/>
      </w:pPr>
    </w:p>
    <w:p w14:paraId="3BA761F0" w14:textId="77777777" w:rsidR="00285B9A" w:rsidRPr="00DF23F4" w:rsidRDefault="00285B9A" w:rsidP="00843D7A">
      <w:pPr>
        <w:spacing w:after="0" w:line="240" w:lineRule="auto"/>
        <w:jc w:val="both"/>
        <w:rPr>
          <w:b/>
        </w:rPr>
      </w:pPr>
      <w:r w:rsidRPr="00DF23F4">
        <w:rPr>
          <w:b/>
        </w:rPr>
        <w:t>1:1</w:t>
      </w:r>
      <w:r w:rsidR="00042E7B" w:rsidRPr="00DF23F4">
        <w:rPr>
          <w:b/>
        </w:rPr>
        <w:t>0</w:t>
      </w:r>
      <w:r w:rsidRPr="00DF23F4">
        <w:rPr>
          <w:b/>
        </w:rPr>
        <w:t xml:space="preserve"> </w:t>
      </w:r>
      <w:r w:rsidRPr="00DF23F4">
        <w:rPr>
          <w:b/>
        </w:rPr>
        <w:tab/>
        <w:t>INTEGRATION</w:t>
      </w:r>
    </w:p>
    <w:p w14:paraId="1F6505B6" w14:textId="77777777" w:rsidR="009B13E2" w:rsidRPr="00DF23F4" w:rsidRDefault="009B13E2" w:rsidP="00843D7A">
      <w:pPr>
        <w:spacing w:after="0" w:line="240" w:lineRule="auto"/>
        <w:jc w:val="both"/>
        <w:rPr>
          <w:b/>
        </w:rPr>
      </w:pPr>
    </w:p>
    <w:p w14:paraId="0198E293" w14:textId="77777777" w:rsidR="00AC7B68" w:rsidRPr="00DF23F4" w:rsidRDefault="00AC7B68" w:rsidP="00AC7B68">
      <w:pPr>
        <w:spacing w:after="0" w:line="240" w:lineRule="auto"/>
        <w:jc w:val="both"/>
      </w:pPr>
      <w:r w:rsidRPr="00DF23F4">
        <w:t xml:space="preserve">Sip some clean water and prepare to take some notes. Assume a meditation posture, and breathe. </w:t>
      </w:r>
      <w:r w:rsidRPr="00DF23F4">
        <w:rPr>
          <w:i/>
        </w:rPr>
        <w:t xml:space="preserve">(Pause </w:t>
      </w:r>
      <w:r w:rsidR="00FD78ED" w:rsidRPr="00DF23F4">
        <w:rPr>
          <w:i/>
        </w:rPr>
        <w:t xml:space="preserve">for </w:t>
      </w:r>
      <w:r w:rsidR="0019590F" w:rsidRPr="00DF23F4">
        <w:rPr>
          <w:i/>
        </w:rPr>
        <w:t xml:space="preserve">10 </w:t>
      </w:r>
      <w:r w:rsidRPr="00DF23F4">
        <w:rPr>
          <w:i/>
        </w:rPr>
        <w:t>seconds)</w:t>
      </w:r>
    </w:p>
    <w:p w14:paraId="6138D181" w14:textId="77777777" w:rsidR="00AC7B68" w:rsidRPr="00DF23F4" w:rsidRDefault="00AC7B68" w:rsidP="00AC7B68">
      <w:pPr>
        <w:spacing w:after="0" w:line="240" w:lineRule="auto"/>
        <w:jc w:val="both"/>
      </w:pPr>
    </w:p>
    <w:p w14:paraId="5BCA333B" w14:textId="77777777" w:rsidR="00AC7B68" w:rsidRPr="00DF23F4" w:rsidRDefault="0001007B" w:rsidP="00AC7B68">
      <w:pPr>
        <w:spacing w:after="0" w:line="240" w:lineRule="auto"/>
        <w:jc w:val="both"/>
        <w:rPr>
          <w:i/>
        </w:rPr>
      </w:pPr>
      <w:r w:rsidRPr="00DF23F4">
        <w:t>Here is our integration focus</w:t>
      </w:r>
      <w:r w:rsidR="00AC7B68" w:rsidRPr="00DF23F4">
        <w:t xml:space="preserve">: </w:t>
      </w:r>
      <w:r w:rsidR="00AC7B68" w:rsidRPr="00DF23F4">
        <w:rPr>
          <w:i/>
        </w:rPr>
        <w:t xml:space="preserve">Consider a time when you were not or were </w:t>
      </w:r>
      <w:r w:rsidR="00FD78ED" w:rsidRPr="00DF23F4">
        <w:rPr>
          <w:i/>
        </w:rPr>
        <w:t xml:space="preserve">no longer </w:t>
      </w:r>
      <w:r w:rsidR="00AC7B68" w:rsidRPr="00DF23F4">
        <w:rPr>
          <w:i/>
        </w:rPr>
        <w:t>valued.</w:t>
      </w:r>
      <w:r w:rsidR="00AC7B68" w:rsidRPr="00DF23F4">
        <w:t xml:space="preserve"> </w:t>
      </w:r>
      <w:r w:rsidR="00AC7B68" w:rsidRPr="00DF23F4">
        <w:rPr>
          <w:i/>
        </w:rPr>
        <w:t>(Repeat) (Pause</w:t>
      </w:r>
      <w:r w:rsidR="0019590F" w:rsidRPr="00DF23F4">
        <w:rPr>
          <w:i/>
        </w:rPr>
        <w:t xml:space="preserve"> </w:t>
      </w:r>
      <w:r w:rsidR="00FF6837" w:rsidRPr="00DF23F4">
        <w:rPr>
          <w:i/>
        </w:rPr>
        <w:t xml:space="preserve">for </w:t>
      </w:r>
      <w:r w:rsidR="0019590F" w:rsidRPr="00DF23F4">
        <w:rPr>
          <w:i/>
        </w:rPr>
        <w:t>30 seconds</w:t>
      </w:r>
      <w:r w:rsidR="00AC7B68" w:rsidRPr="00DF23F4">
        <w:rPr>
          <w:i/>
        </w:rPr>
        <w:t>)</w:t>
      </w:r>
    </w:p>
    <w:p w14:paraId="771C3CEA" w14:textId="77777777" w:rsidR="00AC7B68" w:rsidRPr="00DF23F4" w:rsidRDefault="00AC7B68" w:rsidP="00AC7B68">
      <w:pPr>
        <w:spacing w:after="0" w:line="240" w:lineRule="auto"/>
        <w:jc w:val="both"/>
      </w:pPr>
    </w:p>
    <w:p w14:paraId="1159DF16" w14:textId="0B54E87A" w:rsidR="00AC7B68" w:rsidRPr="00DF23F4" w:rsidRDefault="00AC7B68" w:rsidP="00AC7B68">
      <w:pPr>
        <w:spacing w:after="0" w:line="240" w:lineRule="auto"/>
        <w:jc w:val="both"/>
        <w:rPr>
          <w:b/>
        </w:rPr>
      </w:pPr>
      <w:r w:rsidRPr="00DF23F4">
        <w:rPr>
          <w:b/>
        </w:rPr>
        <w:t>The FAITH</w:t>
      </w:r>
      <w:r w:rsidRPr="00DF23F4">
        <w:t xml:space="preserve"> </w:t>
      </w:r>
      <w:r w:rsidRPr="00DF23F4">
        <w:rPr>
          <w:b/>
        </w:rPr>
        <w:t>Process</w:t>
      </w:r>
      <w:r w:rsidR="00E67133" w:rsidRPr="00DF23F4">
        <w:rPr>
          <w:b/>
        </w:rPr>
        <w:t xml:space="preserve"> </w:t>
      </w:r>
    </w:p>
    <w:p w14:paraId="3FD00F0E" w14:textId="77777777" w:rsidR="0001007B" w:rsidRPr="00DF23F4" w:rsidRDefault="0001007B" w:rsidP="00AC7B68">
      <w:pPr>
        <w:spacing w:after="0" w:line="240" w:lineRule="auto"/>
        <w:jc w:val="both"/>
        <w:rPr>
          <w:i/>
        </w:rPr>
      </w:pPr>
      <w:r w:rsidRPr="00DF23F4">
        <w:rPr>
          <w:i/>
        </w:rPr>
        <w:t>(Choose from each section a few sentences that are meaningful to you)</w:t>
      </w:r>
    </w:p>
    <w:p w14:paraId="2BDE718A" w14:textId="77777777" w:rsidR="00AC7B68" w:rsidRPr="00DF23F4" w:rsidRDefault="00AC7B68" w:rsidP="00AC7B68">
      <w:pPr>
        <w:spacing w:after="0" w:line="240" w:lineRule="auto"/>
        <w:jc w:val="both"/>
      </w:pPr>
    </w:p>
    <w:p w14:paraId="0FB692BA" w14:textId="77777777" w:rsidR="00AC7B68" w:rsidRPr="00DF23F4" w:rsidRDefault="00AC7B68" w:rsidP="00AC7B68">
      <w:pPr>
        <w:spacing w:after="0" w:line="240" w:lineRule="auto"/>
        <w:jc w:val="both"/>
        <w:rPr>
          <w:b/>
        </w:rPr>
      </w:pPr>
      <w:r w:rsidRPr="00DF23F4">
        <w:rPr>
          <w:b/>
        </w:rPr>
        <w:t>Feelings</w:t>
      </w:r>
    </w:p>
    <w:p w14:paraId="6A27AA02" w14:textId="77777777" w:rsidR="00AC7B68" w:rsidRPr="00DF23F4" w:rsidRDefault="00AC7B68" w:rsidP="00AC7B68">
      <w:pPr>
        <w:spacing w:after="0" w:line="240" w:lineRule="auto"/>
        <w:jc w:val="both"/>
        <w:rPr>
          <w:i/>
        </w:rPr>
      </w:pPr>
      <w:r w:rsidRPr="00DF23F4">
        <w:t xml:space="preserve">As you </w:t>
      </w:r>
      <w:r w:rsidRPr="00DF23F4">
        <w:rPr>
          <w:i/>
        </w:rPr>
        <w:t>consider</w:t>
      </w:r>
      <w:r w:rsidRPr="00DF23F4">
        <w:t xml:space="preserve"> </w:t>
      </w:r>
      <w:r w:rsidRPr="00DF23F4">
        <w:rPr>
          <w:i/>
        </w:rPr>
        <w:t xml:space="preserve">a time when you were not or were </w:t>
      </w:r>
      <w:r w:rsidR="00FD78ED" w:rsidRPr="00DF23F4">
        <w:rPr>
          <w:i/>
        </w:rPr>
        <w:t xml:space="preserve">no longer </w:t>
      </w:r>
      <w:r w:rsidRPr="00DF23F4">
        <w:rPr>
          <w:i/>
        </w:rPr>
        <w:t>valued</w:t>
      </w:r>
      <w:r w:rsidRPr="00DF23F4">
        <w:t xml:space="preserve">, how does it feel? </w:t>
      </w:r>
      <w:r w:rsidRPr="00DF23F4">
        <w:rPr>
          <w:i/>
        </w:rPr>
        <w:t xml:space="preserve">(Pause) </w:t>
      </w:r>
      <w:r w:rsidRPr="00DF23F4">
        <w:t xml:space="preserve">Your feelings are yours to teach you about yourself, to guide you, and to train you. They can often be uncomfortable. </w:t>
      </w:r>
      <w:r w:rsidRPr="00DF23F4">
        <w:rPr>
          <w:i/>
        </w:rPr>
        <w:t xml:space="preserve">(Pause) </w:t>
      </w:r>
      <w:r w:rsidRPr="00DF23F4">
        <w:t xml:space="preserve">You can learn to recognize and honor your feelings without allowing them to master you. Recognize with compassion whatever you are experiencing, and breathe. </w:t>
      </w:r>
      <w:r w:rsidRPr="00DF23F4">
        <w:rPr>
          <w:i/>
        </w:rPr>
        <w:t xml:space="preserve">(Pause </w:t>
      </w:r>
      <w:r w:rsidR="00FF6837" w:rsidRPr="00DF23F4">
        <w:rPr>
          <w:i/>
        </w:rPr>
        <w:t xml:space="preserve">for </w:t>
      </w:r>
      <w:r w:rsidRPr="00DF23F4">
        <w:rPr>
          <w:i/>
        </w:rPr>
        <w:t xml:space="preserve">30 seconds) </w:t>
      </w:r>
    </w:p>
    <w:p w14:paraId="0EB1F0A9" w14:textId="77777777" w:rsidR="00AC7B68" w:rsidRPr="00DF23F4" w:rsidRDefault="00AC7B68" w:rsidP="00AC7B68">
      <w:pPr>
        <w:spacing w:after="0" w:line="240" w:lineRule="auto"/>
        <w:jc w:val="both"/>
      </w:pPr>
    </w:p>
    <w:p w14:paraId="5B6A4661" w14:textId="77777777" w:rsidR="00AC7B68" w:rsidRPr="00DF23F4" w:rsidRDefault="00AC7B68" w:rsidP="00AC7B68">
      <w:pPr>
        <w:spacing w:after="0" w:line="240" w:lineRule="auto"/>
        <w:jc w:val="both"/>
        <w:rPr>
          <w:b/>
        </w:rPr>
      </w:pPr>
      <w:r w:rsidRPr="00DF23F4">
        <w:rPr>
          <w:b/>
        </w:rPr>
        <w:t>Awareness without judgment</w:t>
      </w:r>
    </w:p>
    <w:p w14:paraId="171ADFEA" w14:textId="77777777" w:rsidR="00865683" w:rsidRPr="00DF23F4" w:rsidRDefault="00865683" w:rsidP="00865683">
      <w:pPr>
        <w:spacing w:after="0" w:line="240" w:lineRule="auto"/>
        <w:jc w:val="both"/>
        <w:rPr>
          <w:i/>
        </w:rPr>
      </w:pPr>
      <w:r w:rsidRPr="00DF23F4">
        <w:lastRenderedPageBreak/>
        <w:t xml:space="preserve">Gently hold this experience in your awareness. You might notice a compulsion to push thoughts or feelings away, to judge them, or to justify them. We often flush real feelings or thoughts from our </w:t>
      </w:r>
      <w:r w:rsidR="005F4360" w:rsidRPr="00DF23F4">
        <w:t xml:space="preserve">awareness </w:t>
      </w:r>
      <w:r w:rsidRPr="00DF23F4">
        <w:t xml:space="preserve">before they have a chance to teach us and stretch us. Observe your thoughts and feelings without judgment, and breathe. </w:t>
      </w:r>
      <w:r w:rsidRPr="00DF23F4">
        <w:rPr>
          <w:i/>
        </w:rPr>
        <w:t xml:space="preserve">(Pause </w:t>
      </w:r>
      <w:r w:rsidR="00FF6837" w:rsidRPr="00DF23F4">
        <w:rPr>
          <w:i/>
        </w:rPr>
        <w:t xml:space="preserve">for </w:t>
      </w:r>
      <w:r w:rsidRPr="00DF23F4">
        <w:rPr>
          <w:i/>
        </w:rPr>
        <w:t>30 seconds)</w:t>
      </w:r>
    </w:p>
    <w:p w14:paraId="37B0A527" w14:textId="77777777" w:rsidR="00990FB7" w:rsidRPr="00DF23F4" w:rsidRDefault="00990FB7" w:rsidP="00AC7B68">
      <w:pPr>
        <w:spacing w:after="0" w:line="240" w:lineRule="auto"/>
        <w:jc w:val="both"/>
        <w:rPr>
          <w:b/>
        </w:rPr>
      </w:pPr>
    </w:p>
    <w:p w14:paraId="72A05FED" w14:textId="462FED55" w:rsidR="00AC7B68" w:rsidRPr="00DF23F4" w:rsidRDefault="00AC7B68" w:rsidP="00AC7B68">
      <w:pPr>
        <w:spacing w:after="0" w:line="240" w:lineRule="auto"/>
        <w:jc w:val="both"/>
        <w:rPr>
          <w:b/>
        </w:rPr>
      </w:pPr>
      <w:r w:rsidRPr="00DF23F4">
        <w:rPr>
          <w:b/>
        </w:rPr>
        <w:t>Inquiry</w:t>
      </w:r>
      <w:r w:rsidR="0001007B" w:rsidRPr="00DF23F4">
        <w:rPr>
          <w:b/>
        </w:rPr>
        <w:t>: What is</w:t>
      </w:r>
      <w:r w:rsidRPr="00DF23F4">
        <w:rPr>
          <w:b/>
        </w:rPr>
        <w:t xml:space="preserve"> my body saying?</w:t>
      </w:r>
    </w:p>
    <w:p w14:paraId="0D8CF938" w14:textId="77777777" w:rsidR="00865683" w:rsidRPr="00DF23F4" w:rsidRDefault="00865683" w:rsidP="00865683">
      <w:pPr>
        <w:spacing w:after="0" w:line="240" w:lineRule="auto"/>
        <w:jc w:val="both"/>
        <w:rPr>
          <w:i/>
        </w:rPr>
      </w:pPr>
      <w:r w:rsidRPr="00DF23F4">
        <w:t xml:space="preserve">Bring your attention to your body and notice what it is doing when you </w:t>
      </w:r>
      <w:r w:rsidRPr="00DF23F4">
        <w:rPr>
          <w:i/>
        </w:rPr>
        <w:t>consider</w:t>
      </w:r>
      <w:r w:rsidRPr="00DF23F4">
        <w:t xml:space="preserve"> </w:t>
      </w:r>
      <w:r w:rsidR="00FD78ED" w:rsidRPr="00DF23F4">
        <w:rPr>
          <w:i/>
        </w:rPr>
        <w:t>this time of not being valued</w:t>
      </w:r>
      <w:r w:rsidRPr="00DF23F4">
        <w:rPr>
          <w:i/>
        </w:rPr>
        <w:t xml:space="preserve">. </w:t>
      </w:r>
      <w:r w:rsidRPr="00DF23F4">
        <w:t xml:space="preserve">What sensations are there? </w:t>
      </w:r>
      <w:r w:rsidRPr="00DF23F4">
        <w:rPr>
          <w:i/>
        </w:rPr>
        <w:t xml:space="preserve">(Pause) </w:t>
      </w:r>
      <w:r w:rsidRPr="00DF23F4">
        <w:t xml:space="preserve">You might recognize what rage or abandonment feels like in your body. </w:t>
      </w:r>
      <w:r w:rsidRPr="00DF23F4">
        <w:rPr>
          <w:i/>
        </w:rPr>
        <w:t>(Pause)</w:t>
      </w:r>
      <w:r w:rsidRPr="00DF23F4">
        <w:t xml:space="preserve"> If your sensations are uncomfortable, you can move your attention to another area of the body that is not reacting</w:t>
      </w:r>
      <w:r w:rsidR="00FD78ED" w:rsidRPr="00DF23F4">
        <w:t>,</w:t>
      </w:r>
      <w:r w:rsidRPr="00DF23F4">
        <w:t xml:space="preserve"> and rest. When you are ready, return to respectfully observe those uncomfortable sensations. Breathe. </w:t>
      </w:r>
      <w:r w:rsidRPr="00DF23F4">
        <w:rPr>
          <w:i/>
        </w:rPr>
        <w:t>(Pause</w:t>
      </w:r>
      <w:r w:rsidR="00FF6837" w:rsidRPr="00DF23F4">
        <w:rPr>
          <w:i/>
        </w:rPr>
        <w:t xml:space="preserve"> for</w:t>
      </w:r>
      <w:r w:rsidRPr="00DF23F4">
        <w:rPr>
          <w:i/>
        </w:rPr>
        <w:t xml:space="preserve"> 30 seconds)</w:t>
      </w:r>
    </w:p>
    <w:p w14:paraId="74417F08" w14:textId="77777777" w:rsidR="00AC7B68" w:rsidRPr="00DF23F4" w:rsidRDefault="00AC7B68" w:rsidP="00865683">
      <w:pPr>
        <w:spacing w:after="0" w:line="240" w:lineRule="auto"/>
        <w:jc w:val="both"/>
      </w:pPr>
    </w:p>
    <w:p w14:paraId="0FB33DC3" w14:textId="77777777" w:rsidR="00AC7B68" w:rsidRPr="00DF23F4" w:rsidRDefault="00AC7B68" w:rsidP="00AC7B68">
      <w:pPr>
        <w:spacing w:after="0" w:line="240" w:lineRule="auto"/>
        <w:jc w:val="both"/>
        <w:rPr>
          <w:b/>
        </w:rPr>
      </w:pPr>
      <w:r w:rsidRPr="00DF23F4">
        <w:rPr>
          <w:b/>
        </w:rPr>
        <w:t>Talk to Jesus</w:t>
      </w:r>
    </w:p>
    <w:p w14:paraId="6A550C06" w14:textId="77777777" w:rsidR="00AC7B68" w:rsidRPr="00DF23F4" w:rsidRDefault="00AC7B68" w:rsidP="00AC7B68">
      <w:pPr>
        <w:spacing w:after="0" w:line="240" w:lineRule="auto"/>
        <w:jc w:val="both"/>
        <w:rPr>
          <w:i/>
        </w:rPr>
      </w:pPr>
      <w:r w:rsidRPr="00DF23F4">
        <w:t xml:space="preserve">You might imagine that you are leaning back in the </w:t>
      </w:r>
      <w:r w:rsidR="0001007B" w:rsidRPr="00DF23F4">
        <w:t xml:space="preserve">safe and loving </w:t>
      </w:r>
      <w:r w:rsidRPr="00DF23F4">
        <w:t xml:space="preserve">arms of Jesus as together you </w:t>
      </w:r>
      <w:r w:rsidR="00FF6837" w:rsidRPr="00DF23F4">
        <w:rPr>
          <w:i/>
        </w:rPr>
        <w:t>consider not being valued</w:t>
      </w:r>
      <w:r w:rsidRPr="00DF23F4">
        <w:t xml:space="preserve">. </w:t>
      </w:r>
      <w:r w:rsidR="00473E17" w:rsidRPr="00DF23F4">
        <w:t xml:space="preserve">Jesus </w:t>
      </w:r>
      <w:r w:rsidRPr="00DF23F4">
        <w:t xml:space="preserve">knows what that feels like. </w:t>
      </w:r>
      <w:r w:rsidRPr="00DF23F4">
        <w:rPr>
          <w:i/>
        </w:rPr>
        <w:t>(Pause)</w:t>
      </w:r>
      <w:r w:rsidRPr="00DF23F4">
        <w:t xml:space="preserve"> Do you judge not being valued by others as good or evil? </w:t>
      </w:r>
      <w:r w:rsidRPr="00DF23F4">
        <w:rPr>
          <w:i/>
        </w:rPr>
        <w:t xml:space="preserve">(Pause) </w:t>
      </w:r>
      <w:r w:rsidRPr="00DF23F4">
        <w:t xml:space="preserve">What do you believe when you </w:t>
      </w:r>
      <w:r w:rsidR="00FF6837" w:rsidRPr="00DF23F4">
        <w:t xml:space="preserve">see or </w:t>
      </w:r>
      <w:r w:rsidRPr="00DF23F4">
        <w:t xml:space="preserve">feel that you are not valued? What story do you want to tell? </w:t>
      </w:r>
      <w:r w:rsidRPr="00DF23F4">
        <w:rPr>
          <w:i/>
        </w:rPr>
        <w:t>(Pause)</w:t>
      </w:r>
      <w:r w:rsidRPr="00DF23F4">
        <w:t xml:space="preserve"> Are you afraid of something? </w:t>
      </w:r>
      <w:r w:rsidRPr="00DF23F4">
        <w:rPr>
          <w:i/>
        </w:rPr>
        <w:t xml:space="preserve">(Pause) </w:t>
      </w:r>
      <w:r w:rsidRPr="00DF23F4">
        <w:t xml:space="preserve">Observe your responses as just information, and breathe with </w:t>
      </w:r>
      <w:r w:rsidR="00473E17" w:rsidRPr="00DF23F4">
        <w:t xml:space="preserve">a </w:t>
      </w:r>
      <w:r w:rsidRPr="00DF23F4">
        <w:t xml:space="preserve">long exhaling breath. </w:t>
      </w:r>
      <w:r w:rsidRPr="00DF23F4">
        <w:rPr>
          <w:i/>
        </w:rPr>
        <w:t xml:space="preserve">(Pause </w:t>
      </w:r>
      <w:r w:rsidR="00FF6837" w:rsidRPr="00DF23F4">
        <w:rPr>
          <w:i/>
        </w:rPr>
        <w:t xml:space="preserve">for </w:t>
      </w:r>
      <w:r w:rsidRPr="00DF23F4">
        <w:rPr>
          <w:i/>
        </w:rPr>
        <w:t>30 seconds)</w:t>
      </w:r>
    </w:p>
    <w:p w14:paraId="5BBB2622" w14:textId="77777777" w:rsidR="00AC7B68" w:rsidRPr="00DF23F4" w:rsidRDefault="00AC7B68" w:rsidP="00AC7B68">
      <w:pPr>
        <w:spacing w:after="0" w:line="240" w:lineRule="auto"/>
        <w:jc w:val="both"/>
      </w:pPr>
    </w:p>
    <w:p w14:paraId="35B2CC08" w14:textId="77777777" w:rsidR="00AC7B68" w:rsidRPr="00DF23F4" w:rsidRDefault="00AC7B68" w:rsidP="00AC7B68">
      <w:pPr>
        <w:spacing w:after="0" w:line="240" w:lineRule="auto"/>
        <w:jc w:val="both"/>
        <w:rPr>
          <w:b/>
        </w:rPr>
      </w:pPr>
      <w:r w:rsidRPr="00DF23F4">
        <w:rPr>
          <w:b/>
        </w:rPr>
        <w:t xml:space="preserve">Heal </w:t>
      </w:r>
    </w:p>
    <w:p w14:paraId="274A150A" w14:textId="74DDD73F" w:rsidR="00AC7B68" w:rsidRPr="00DF23F4" w:rsidRDefault="00AC7B68" w:rsidP="00AC7B68">
      <w:pPr>
        <w:spacing w:after="0" w:line="240" w:lineRule="auto"/>
        <w:jc w:val="both"/>
        <w:rPr>
          <w:i/>
        </w:rPr>
      </w:pPr>
      <w:r w:rsidRPr="00DF23F4">
        <w:t xml:space="preserve">God created all of us to have these feelings, and </w:t>
      </w:r>
      <w:r w:rsidR="0001007B" w:rsidRPr="00DF23F4">
        <w:t xml:space="preserve">for thousands of years </w:t>
      </w:r>
      <w:r w:rsidRPr="00DF23F4">
        <w:t>human beings have had very strong feelings when they were not or were</w:t>
      </w:r>
      <w:r w:rsidR="00FD78ED" w:rsidRPr="00DF23F4">
        <w:t xml:space="preserve"> no longer</w:t>
      </w:r>
      <w:r w:rsidRPr="00DF23F4">
        <w:t xml:space="preserve"> valued. We all know what </w:t>
      </w:r>
      <w:r w:rsidR="00FD78ED" w:rsidRPr="00DF23F4">
        <w:t xml:space="preserve">that </w:t>
      </w:r>
      <w:r w:rsidRPr="00DF23F4">
        <w:t xml:space="preserve">feels like. </w:t>
      </w:r>
      <w:r w:rsidRPr="00DF23F4">
        <w:rPr>
          <w:i/>
        </w:rPr>
        <w:t>(Pause)</w:t>
      </w:r>
      <w:r w:rsidRPr="00DF23F4">
        <w:t xml:space="preserve"> When these feelings are triggered, you can breathe rather than react</w:t>
      </w:r>
      <w:r w:rsidR="00473E17" w:rsidRPr="00DF23F4">
        <w:t>ing</w:t>
      </w:r>
      <w:r w:rsidRPr="00DF23F4">
        <w:t xml:space="preserve"> and allowing yourself to get caught up in stories. You can let go of managing God’s business. Breathe</w:t>
      </w:r>
      <w:r w:rsidR="00FF6837" w:rsidRPr="00DF23F4">
        <w:t>,</w:t>
      </w:r>
      <w:r w:rsidRPr="00DF23F4">
        <w:t xml:space="preserve"> and </w:t>
      </w:r>
      <w:r w:rsidR="00990FB7" w:rsidRPr="00DF23F4">
        <w:t>extend compassion to</w:t>
      </w:r>
      <w:r w:rsidRPr="00DF23F4">
        <w:t xml:space="preserve"> yourself and </w:t>
      </w:r>
      <w:r w:rsidR="00865683" w:rsidRPr="00DF23F4">
        <w:t>others</w:t>
      </w:r>
      <w:r w:rsidR="00473E17" w:rsidRPr="00DF23F4">
        <w:t xml:space="preserve"> </w:t>
      </w:r>
      <w:r w:rsidRPr="00DF23F4">
        <w:t xml:space="preserve">in this situation. Help your body process with a long exhaling breath. </w:t>
      </w:r>
      <w:r w:rsidRPr="00DF23F4">
        <w:rPr>
          <w:i/>
        </w:rPr>
        <w:t>(Pause</w:t>
      </w:r>
      <w:r w:rsidR="00FF6837" w:rsidRPr="00DF23F4">
        <w:rPr>
          <w:i/>
        </w:rPr>
        <w:t xml:space="preserve"> for</w:t>
      </w:r>
      <w:r w:rsidRPr="00DF23F4">
        <w:rPr>
          <w:i/>
        </w:rPr>
        <w:t xml:space="preserve"> 30 seconds)</w:t>
      </w:r>
    </w:p>
    <w:p w14:paraId="6015FB12" w14:textId="77777777" w:rsidR="00AC7B68" w:rsidRPr="00DF23F4" w:rsidRDefault="00AC7B68" w:rsidP="00AC7B68">
      <w:pPr>
        <w:spacing w:after="0" w:line="240" w:lineRule="auto"/>
        <w:jc w:val="both"/>
      </w:pPr>
    </w:p>
    <w:p w14:paraId="464DC498" w14:textId="77777777" w:rsidR="00AC7B68" w:rsidRPr="00DF23F4" w:rsidRDefault="00257DD3" w:rsidP="00AC7B68">
      <w:pPr>
        <w:spacing w:after="0" w:line="240" w:lineRule="auto"/>
        <w:jc w:val="both"/>
        <w:rPr>
          <w:color w:val="002060"/>
        </w:rPr>
      </w:pPr>
      <w:r w:rsidRPr="00DF23F4">
        <w:rPr>
          <w:i/>
        </w:rPr>
        <w:t>(</w:t>
      </w:r>
      <w:r w:rsidR="00AC7B68" w:rsidRPr="00DF23F4">
        <w:rPr>
          <w:i/>
        </w:rPr>
        <w:t>Optional</w:t>
      </w:r>
      <w:r w:rsidRPr="00DF23F4">
        <w:rPr>
          <w:i/>
        </w:rPr>
        <w:t>)</w:t>
      </w:r>
      <w:r w:rsidR="00AC7B68" w:rsidRPr="00DF23F4">
        <w:t xml:space="preserve"> Continue to breathe </w:t>
      </w:r>
      <w:r w:rsidR="00FD78ED" w:rsidRPr="00DF23F4">
        <w:t xml:space="preserve">while </w:t>
      </w:r>
      <w:r w:rsidR="00AC7B68" w:rsidRPr="00DF23F4">
        <w:t>I test for further integration.</w:t>
      </w:r>
    </w:p>
    <w:p w14:paraId="307BDA01" w14:textId="77777777" w:rsidR="00AC7B68" w:rsidRPr="00DF23F4" w:rsidRDefault="00AC7B68" w:rsidP="00AC7B68">
      <w:pPr>
        <w:spacing w:after="0" w:line="240" w:lineRule="auto"/>
        <w:jc w:val="both"/>
      </w:pPr>
    </w:p>
    <w:p w14:paraId="1A672997" w14:textId="77777777" w:rsidR="00AC7B68" w:rsidRPr="00DF23F4" w:rsidRDefault="00AC7B68" w:rsidP="00AC7B68">
      <w:pPr>
        <w:spacing w:after="0" w:line="240" w:lineRule="auto"/>
        <w:jc w:val="both"/>
      </w:pPr>
      <w:r w:rsidRPr="00DF23F4">
        <w:t>Take a deep breath.</w:t>
      </w:r>
    </w:p>
    <w:p w14:paraId="02B33570" w14:textId="4BB48C15" w:rsidR="007E06A0" w:rsidRPr="00DF23F4" w:rsidRDefault="007E06A0" w:rsidP="007E06A0">
      <w:pPr>
        <w:spacing w:after="0" w:line="240" w:lineRule="auto"/>
        <w:jc w:val="both"/>
        <w:rPr>
          <w:rFonts w:cstheme="minorHAnsi"/>
          <w:i/>
          <w:iCs/>
        </w:rPr>
      </w:pPr>
      <w:r w:rsidRPr="00DF23F4">
        <w:rPr>
          <w:rFonts w:cstheme="minorHAnsi"/>
          <w:i/>
          <w:iCs/>
        </w:rPr>
        <w:t xml:space="preserve">(If time permits, ask, “Does anyone have comments or questions about </w:t>
      </w:r>
      <w:r w:rsidR="0067487D" w:rsidRPr="00DF23F4">
        <w:rPr>
          <w:rFonts w:cstheme="minorHAnsi"/>
          <w:i/>
          <w:iCs/>
        </w:rPr>
        <w:t xml:space="preserve">the </w:t>
      </w:r>
      <w:r w:rsidRPr="00DF23F4">
        <w:rPr>
          <w:rFonts w:cstheme="minorHAnsi"/>
          <w:i/>
          <w:iCs/>
        </w:rPr>
        <w:t>integration?”)</w:t>
      </w:r>
    </w:p>
    <w:p w14:paraId="3015CA47" w14:textId="77777777" w:rsidR="00AC7B68" w:rsidRPr="00DF23F4" w:rsidRDefault="00AC7B68" w:rsidP="00AC7B68">
      <w:pPr>
        <w:spacing w:after="0" w:line="240" w:lineRule="auto"/>
        <w:jc w:val="both"/>
      </w:pPr>
    </w:p>
    <w:p w14:paraId="4EFDCF4D" w14:textId="77777777" w:rsidR="00AC7B68" w:rsidRPr="00DF23F4" w:rsidRDefault="00AC7B68" w:rsidP="00AC7B68">
      <w:pPr>
        <w:spacing w:after="0" w:line="240" w:lineRule="auto"/>
        <w:jc w:val="both"/>
        <w:rPr>
          <w:b/>
        </w:rPr>
      </w:pPr>
      <w:r w:rsidRPr="00DF23F4">
        <w:rPr>
          <w:b/>
        </w:rPr>
        <w:t>1:28</w:t>
      </w:r>
      <w:r w:rsidRPr="00DF23F4">
        <w:rPr>
          <w:b/>
        </w:rPr>
        <w:tab/>
        <w:t>ENDING PRAYER</w:t>
      </w:r>
    </w:p>
    <w:p w14:paraId="7A068EB7" w14:textId="77777777" w:rsidR="00AC7B68" w:rsidRPr="00DF23F4" w:rsidRDefault="00AC7B68" w:rsidP="00AC7B68">
      <w:pPr>
        <w:spacing w:after="0" w:line="240" w:lineRule="auto"/>
        <w:jc w:val="both"/>
        <w:rPr>
          <w:b/>
        </w:rPr>
      </w:pPr>
    </w:p>
    <w:p w14:paraId="689E0933" w14:textId="77777777" w:rsidR="00FF6837" w:rsidRPr="00DF23F4" w:rsidRDefault="00FF6837" w:rsidP="00FF6837">
      <w:pPr>
        <w:spacing w:after="0" w:line="240" w:lineRule="auto"/>
        <w:jc w:val="both"/>
        <w:rPr>
          <w:rFonts w:cstheme="minorHAnsi"/>
        </w:rPr>
      </w:pPr>
      <w:r w:rsidRPr="00DF23F4">
        <w:rPr>
          <w:rFonts w:cstheme="minorHAnsi"/>
        </w:rPr>
        <w:t>Dear Father and Creator,</w:t>
      </w:r>
    </w:p>
    <w:p w14:paraId="11D3DA26" w14:textId="432F3D00" w:rsidR="00FF6837" w:rsidRPr="00DF23F4" w:rsidRDefault="00FF6837" w:rsidP="00FF6837">
      <w:pPr>
        <w:spacing w:after="0" w:line="240" w:lineRule="auto"/>
        <w:jc w:val="both"/>
        <w:rPr>
          <w:rFonts w:cstheme="minorHAnsi"/>
        </w:rPr>
      </w:pPr>
      <w:r w:rsidRPr="00DF23F4">
        <w:rPr>
          <w:rFonts w:cstheme="minorHAnsi"/>
        </w:rPr>
        <w:t xml:space="preserve">Thank You for this time together to train and to heal. Hold us in the </w:t>
      </w:r>
      <w:r w:rsidR="00A4019F" w:rsidRPr="00DF23F4">
        <w:rPr>
          <w:rFonts w:cstheme="minorHAnsi"/>
        </w:rPr>
        <w:t>power</w:t>
      </w:r>
      <w:r w:rsidRPr="00DF23F4">
        <w:rPr>
          <w:rFonts w:cstheme="minorHAnsi"/>
        </w:rPr>
        <w:t xml:space="preserve"> of this new understanding as You guide us to our real glory and to the truth about who we are</w:t>
      </w:r>
      <w:r w:rsidR="00A4019F" w:rsidRPr="00DF23F4">
        <w:rPr>
          <w:rFonts w:cstheme="minorHAnsi"/>
        </w:rPr>
        <w:t xml:space="preserve"> and what You would have us do</w:t>
      </w:r>
      <w:r w:rsidRPr="00DF23F4">
        <w:rPr>
          <w:rFonts w:cstheme="minorHAnsi"/>
        </w:rPr>
        <w:t>. Lead us to the next step in our healing this week as we co-labor with You to reorient our lives for a more effective flow and to flourish in our connection with our True Self and mission, with our community and the rest of Creation, and with You, for the glory and honor of our Lord Jesus. Amen</w:t>
      </w:r>
      <w:r w:rsidR="00E67133" w:rsidRPr="00DF23F4">
        <w:rPr>
          <w:rFonts w:cstheme="minorHAnsi"/>
        </w:rPr>
        <w:t>.</w:t>
      </w:r>
    </w:p>
    <w:p w14:paraId="07649782" w14:textId="77777777" w:rsidR="00AC7B68" w:rsidRPr="00DF23F4" w:rsidRDefault="00AC7B68" w:rsidP="00AC7B68">
      <w:pPr>
        <w:spacing w:after="0" w:line="240" w:lineRule="auto"/>
        <w:jc w:val="both"/>
      </w:pPr>
    </w:p>
    <w:p w14:paraId="39151671" w14:textId="77777777" w:rsidR="00AC7B68" w:rsidRPr="00DF23F4" w:rsidRDefault="00AC7B68" w:rsidP="001F2E41">
      <w:pPr>
        <w:tabs>
          <w:tab w:val="center" w:pos="4680"/>
        </w:tabs>
        <w:spacing w:after="0" w:line="240" w:lineRule="auto"/>
        <w:jc w:val="both"/>
      </w:pPr>
      <w:r w:rsidRPr="00DF23F4">
        <w:t>Take a deep breath.</w:t>
      </w:r>
    </w:p>
    <w:p w14:paraId="790ABA13" w14:textId="77777777" w:rsidR="007E06A0" w:rsidRPr="00DF23F4" w:rsidRDefault="007E06A0" w:rsidP="007E06A0">
      <w:pPr>
        <w:spacing w:after="0" w:line="240" w:lineRule="auto"/>
        <w:jc w:val="both"/>
        <w:rPr>
          <w:rFonts w:cstheme="minorHAnsi"/>
          <w:i/>
          <w:iCs/>
        </w:rPr>
      </w:pPr>
      <w:r w:rsidRPr="00DF23F4">
        <w:rPr>
          <w:rFonts w:cstheme="minorHAnsi"/>
          <w:i/>
          <w:iCs/>
        </w:rPr>
        <w:t>(If time permits, ask, “Does anyone have comments or questions about this meeting?”)</w:t>
      </w:r>
    </w:p>
    <w:p w14:paraId="2B91609E" w14:textId="77777777" w:rsidR="00CD2BBC" w:rsidRPr="00DF23F4" w:rsidRDefault="00CD2BBC" w:rsidP="00843D7A">
      <w:pPr>
        <w:spacing w:after="0" w:line="240" w:lineRule="auto"/>
        <w:jc w:val="both"/>
        <w:rPr>
          <w:b/>
        </w:rPr>
      </w:pPr>
    </w:p>
    <w:p w14:paraId="03344EAA" w14:textId="77777777" w:rsidR="001B53B7" w:rsidRPr="009B13E2" w:rsidRDefault="000F4945" w:rsidP="00843D7A">
      <w:pPr>
        <w:spacing w:after="0" w:line="240" w:lineRule="auto"/>
        <w:jc w:val="both"/>
      </w:pPr>
      <w:r w:rsidRPr="00DF23F4">
        <w:rPr>
          <w:b/>
        </w:rPr>
        <w:t>1:29</w:t>
      </w:r>
      <w:r w:rsidR="00364554" w:rsidRPr="00DF23F4">
        <w:rPr>
          <w:b/>
        </w:rPr>
        <w:tab/>
        <w:t>ANNOUNCEMENTS</w:t>
      </w:r>
    </w:p>
    <w:p w14:paraId="08BA8B41" w14:textId="77777777" w:rsidR="00285B9A" w:rsidRPr="009B13E2" w:rsidRDefault="00285B9A" w:rsidP="00843D7A">
      <w:pPr>
        <w:spacing w:after="0" w:line="240" w:lineRule="auto"/>
        <w:jc w:val="both"/>
      </w:pPr>
    </w:p>
    <w:sectPr w:rsidR="00285B9A" w:rsidRPr="009B13E2" w:rsidSect="00976BA7">
      <w:headerReference w:type="default" r:id="rId8"/>
      <w:footerReference w:type="default" r:id="rId9"/>
      <w:footerReference w:type="first" r:id="rId10"/>
      <w:endnotePr>
        <w:numFmt w:val="decimal"/>
      </w:end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B7491B8" w14:textId="77777777" w:rsidR="00625258" w:rsidRPr="005D4692" w:rsidRDefault="00625258" w:rsidP="00285B9A">
      <w:pPr>
        <w:spacing w:after="0" w:line="240" w:lineRule="auto"/>
        <w:rPr>
          <w:lang w:val="en-GB"/>
        </w:rPr>
      </w:pPr>
      <w:r>
        <w:separator/>
      </w:r>
    </w:p>
  </w:endnote>
  <w:endnote w:type="continuationSeparator" w:id="0">
    <w:p w14:paraId="3FDF6064" w14:textId="77777777" w:rsidR="00625258" w:rsidRDefault="00625258" w:rsidP="00285B9A">
      <w:pPr>
        <w:spacing w:after="0" w:line="240" w:lineRule="auto"/>
      </w:pPr>
      <w:r>
        <w:continuationSeparator/>
      </w:r>
    </w:p>
  </w:endnote>
  <w:endnote w:id="1">
    <w:p w14:paraId="35C34C74" w14:textId="77777777" w:rsidR="00C26D47" w:rsidRDefault="00C26D47" w:rsidP="00C26D47">
      <w:pPr>
        <w:pStyle w:val="EndnoteText"/>
        <w:rPr>
          <w:lang w:val="en-GB"/>
        </w:rPr>
      </w:pPr>
      <w:r>
        <w:rPr>
          <w:rStyle w:val="EndnoteReference"/>
        </w:rPr>
        <w:endnoteRef/>
      </w:r>
      <w:r>
        <w:t xml:space="preserve"> </w:t>
      </w:r>
      <w:hyperlink r:id="rId1" w:history="1">
        <w:r>
          <w:rPr>
            <w:rStyle w:val="Hyperlink"/>
          </w:rPr>
          <w:t>www.centeringprayer.com</w:t>
        </w:r>
      </w:hyperlink>
      <w:r>
        <w:t>.</w:t>
      </w:r>
    </w:p>
  </w:endnote>
  <w:endnote w:id="2">
    <w:p w14:paraId="4DD322B3" w14:textId="77777777" w:rsidR="002D1E93" w:rsidRPr="000B2F37" w:rsidRDefault="002D1E93" w:rsidP="00D65BEA">
      <w:pPr>
        <w:pStyle w:val="EndnoteText"/>
        <w:rPr>
          <w:lang w:val="en-GB"/>
        </w:rPr>
      </w:pPr>
      <w:r>
        <w:rPr>
          <w:rStyle w:val="EndnoteReference"/>
        </w:rPr>
        <w:endnoteRef/>
      </w:r>
      <w:r>
        <w:t xml:space="preserve"> Ibid.</w:t>
      </w:r>
    </w:p>
  </w:endnote>
  <w:endnote w:id="3">
    <w:p w14:paraId="79B85928" w14:textId="61895FFB" w:rsidR="000A4E21" w:rsidRDefault="000A4E21">
      <w:pPr>
        <w:pStyle w:val="EndnoteText"/>
      </w:pPr>
      <w:r>
        <w:rPr>
          <w:rStyle w:val="EndnoteReference"/>
        </w:rPr>
        <w:endnoteRef/>
      </w:r>
      <w:r>
        <w:t xml:space="preserve"> See KF12.</w:t>
      </w:r>
    </w:p>
  </w:endnote>
  <w:endnote w:id="4">
    <w:p w14:paraId="37E6FFF9" w14:textId="77777777" w:rsidR="00380A46" w:rsidRDefault="00380A46" w:rsidP="00380A46">
      <w:pPr>
        <w:pStyle w:val="EndnoteText"/>
      </w:pPr>
      <w:r w:rsidRPr="001F2E41">
        <w:rPr>
          <w:rStyle w:val="EndnoteReference"/>
        </w:rPr>
        <w:endnoteRef/>
      </w:r>
      <w:r w:rsidRPr="001F2E41">
        <w:t xml:space="preserve"> </w:t>
      </w:r>
      <w:r w:rsidR="00067709">
        <w:t>See KF16.</w:t>
      </w:r>
    </w:p>
  </w:endnote>
  <w:endnote w:id="5">
    <w:p w14:paraId="33F6D038" w14:textId="77777777" w:rsidR="005A5E30" w:rsidRPr="006B7B96" w:rsidRDefault="005A5E30" w:rsidP="005A5E30">
      <w:pPr>
        <w:pStyle w:val="EndnoteText"/>
        <w:rPr>
          <w:lang w:val="en-GB"/>
        </w:rPr>
      </w:pPr>
      <w:r>
        <w:rPr>
          <w:rStyle w:val="EndnoteReference"/>
        </w:rPr>
        <w:endnoteRef/>
      </w:r>
      <w:r>
        <w:t xml:space="preserve"> Dr. Roger Callahan, “TFT Stress Buster Tapping Class-Learn to Use TFT Tapping,” Callahan Techniques, accessed April 24, 2016, </w:t>
      </w:r>
      <w:hyperlink r:id="rId2" w:history="1">
        <w:r>
          <w:rPr>
            <w:rStyle w:val="Hyperlink"/>
          </w:rPr>
          <w:t>www.rogercallahan.com/learn-to-tap.php</w:t>
        </w:r>
      </w:hyperlink>
      <w:r w:rsidRPr="00506FD1">
        <w:rPr>
          <w:rStyle w:val="Hyperlink"/>
          <w:color w:val="auto"/>
          <w:u w:val="none"/>
        </w:rPr>
        <w:t>. A</w:t>
      </w:r>
      <w:r>
        <w:t xml:space="preserve">dapted for Karis Fellowships by Nancy Diven; </w:t>
      </w:r>
      <w:hyperlink r:id="rId3" w:history="1">
        <w:r>
          <w:rPr>
            <w:rStyle w:val="Hyperlink"/>
          </w:rPr>
          <w:t>en.wikipedia.org/wiki/Tapas_Acupressure_Technique</w:t>
        </w:r>
      </w:hyperlink>
      <w:r w:rsidRPr="00506FD1">
        <w:rPr>
          <w:rStyle w:val="Hyperlink"/>
          <w:color w:val="auto"/>
          <w:u w:val="none"/>
        </w:rPr>
        <w:t>.</w:t>
      </w:r>
    </w:p>
  </w:endnote>
  <w:endnote w:id="6">
    <w:p w14:paraId="7FFE6195" w14:textId="77777777" w:rsidR="00D8623A" w:rsidRPr="006B7B96" w:rsidRDefault="00D8623A" w:rsidP="00D8623A">
      <w:pPr>
        <w:pStyle w:val="EndnoteText"/>
        <w:rPr>
          <w:lang w:val="en-GB"/>
        </w:rPr>
      </w:pPr>
      <w:r w:rsidRPr="00BE4B68">
        <w:rPr>
          <w:rStyle w:val="EndnoteReference"/>
        </w:rPr>
        <w:endnoteRef/>
      </w:r>
      <w:r w:rsidRPr="00BE4B68">
        <w:t xml:space="preserve"> </w:t>
      </w:r>
      <w:bookmarkStart w:id="9" w:name="OLE_LINK25"/>
      <w:r w:rsidRPr="00BE4B68">
        <w:t xml:space="preserve">Dr. Roger Callahan, “TFT Stress Buster Tapping Class-Learn to Use TFT Tapping,” Callahan Techniques, accessed April 24, 2016, </w:t>
      </w:r>
      <w:hyperlink r:id="rId4" w:history="1">
        <w:r w:rsidRPr="00BE4B68">
          <w:rPr>
            <w:rStyle w:val="Hyperlink"/>
          </w:rPr>
          <w:t>www.rogercallahan.com/learn-to-tap.php</w:t>
        </w:r>
      </w:hyperlink>
      <w:r w:rsidRPr="00BE4B68">
        <w:rPr>
          <w:rStyle w:val="Hyperlink"/>
          <w:color w:val="auto"/>
          <w:u w:val="none"/>
        </w:rPr>
        <w:t>. A</w:t>
      </w:r>
      <w:r w:rsidRPr="00BE4B68">
        <w:t xml:space="preserve">dapted for Karis Fellowships by Nancy Diven; </w:t>
      </w:r>
      <w:hyperlink r:id="rId5" w:history="1">
        <w:r w:rsidRPr="00BE4B68">
          <w:rPr>
            <w:rStyle w:val="Hyperlink"/>
          </w:rPr>
          <w:t>en.wikipedia.org/wiki/Tapas Acupressure Technique</w:t>
        </w:r>
      </w:hyperlink>
      <w:r w:rsidRPr="00BE4B68">
        <w:rPr>
          <w:rStyle w:val="Hyperlink"/>
          <w:color w:val="auto"/>
          <w:u w:val="none"/>
        </w:rPr>
        <w:t>.</w:t>
      </w:r>
      <w:r w:rsidRPr="00506FD1">
        <w:rPr>
          <w:rStyle w:val="Hyperlink"/>
          <w:color w:val="auto"/>
          <w:u w:val="none"/>
        </w:rPr>
        <w:t xml:space="preserve"> </w:t>
      </w:r>
      <w:bookmarkEnd w:id="9"/>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altName w:val="Arial"/>
    <w:panose1 w:val="00000000000000000000"/>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5F9D4B" w14:textId="26DEC49A" w:rsidR="002D1E93" w:rsidRDefault="002D1E93">
    <w:pPr>
      <w:pStyle w:val="Footer"/>
    </w:pPr>
    <w:r>
      <w:t>karisfellowships.com</w:t>
    </w:r>
    <w:r>
      <w:tab/>
      <w:t>KF24-E</w:t>
    </w:r>
    <w:r>
      <w:tab/>
    </w:r>
    <w:r>
      <w:rPr>
        <w:rFonts w:cstheme="minorHAnsi"/>
      </w:rPr>
      <w:t>©</w:t>
    </w:r>
    <w:r>
      <w:t>20</w:t>
    </w:r>
    <w:r w:rsidR="00C32896">
      <w:t>21</w:t>
    </w:r>
    <w:r>
      <w:t xml:space="preserve"> Nancy Diven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09AE3F" w14:textId="78C34A75" w:rsidR="002D1E93" w:rsidRDefault="002D1E93">
    <w:pPr>
      <w:pStyle w:val="Footer"/>
    </w:pPr>
    <w:r w:rsidRPr="0084092D">
      <w:t>karisfello</w:t>
    </w:r>
    <w:r>
      <w:t>wships.com</w:t>
    </w:r>
    <w:r>
      <w:tab/>
      <w:t>KF24-E</w:t>
    </w:r>
    <w:r>
      <w:tab/>
    </w:r>
    <w:r>
      <w:rPr>
        <w:rFonts w:cstheme="minorHAnsi"/>
      </w:rPr>
      <w:t>©</w:t>
    </w:r>
    <w:r>
      <w:t>20</w:t>
    </w:r>
    <w:r w:rsidR="00C32896">
      <w:t>21</w:t>
    </w:r>
    <w:r>
      <w:t xml:space="preserve"> Nancy Dive</w:t>
    </w:r>
    <w:r w:rsidR="0015431E">
      <w:t>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52E524" w14:textId="77777777" w:rsidR="00625258" w:rsidRDefault="00625258" w:rsidP="00285B9A">
      <w:pPr>
        <w:spacing w:after="0" w:line="240" w:lineRule="auto"/>
      </w:pPr>
      <w:r>
        <w:separator/>
      </w:r>
    </w:p>
  </w:footnote>
  <w:footnote w:type="continuationSeparator" w:id="0">
    <w:p w14:paraId="566DFB99" w14:textId="77777777" w:rsidR="00625258" w:rsidRDefault="00625258" w:rsidP="00285B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22719036"/>
      <w:docPartObj>
        <w:docPartGallery w:val="Page Numbers (Top of Page)"/>
        <w:docPartUnique/>
      </w:docPartObj>
    </w:sdtPr>
    <w:sdtContent>
      <w:p w14:paraId="2FE5E1B7" w14:textId="77777777" w:rsidR="002D1E93" w:rsidRDefault="002D1E93">
        <w:pPr>
          <w:pStyle w:val="Header"/>
          <w:jc w:val="right"/>
        </w:pPr>
        <w:r>
          <w:fldChar w:fldCharType="begin"/>
        </w:r>
        <w:r>
          <w:instrText xml:space="preserve"> PAGE   \* MERGEFORMAT </w:instrText>
        </w:r>
        <w:r>
          <w:fldChar w:fldCharType="separate"/>
        </w:r>
        <w:r w:rsidR="001035D8">
          <w:rPr>
            <w:noProof/>
          </w:rPr>
          <w:t>9</w:t>
        </w:r>
        <w:r>
          <w:rPr>
            <w:noProof/>
          </w:rPr>
          <w:fldChar w:fldCharType="end"/>
        </w:r>
      </w:p>
    </w:sdtContent>
  </w:sdt>
  <w:p w14:paraId="21110977" w14:textId="77777777" w:rsidR="002D1E93" w:rsidRDefault="002D1E9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A679BA"/>
    <w:multiLevelType w:val="hybridMultilevel"/>
    <w:tmpl w:val="48A2D1C4"/>
    <w:lvl w:ilvl="0" w:tplc="67EE8754">
      <w:start w:val="5"/>
      <w:numFmt w:val="decimal"/>
      <w:lvlText w:val="%1."/>
      <w:lvlJc w:val="left"/>
      <w:pPr>
        <w:ind w:left="36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3EE53C4"/>
    <w:multiLevelType w:val="hybridMultilevel"/>
    <w:tmpl w:val="AF18D18C"/>
    <w:lvl w:ilvl="0" w:tplc="7CE837B6">
      <w:start w:val="7"/>
      <w:numFmt w:val="decimal"/>
      <w:lvlText w:val="%1."/>
      <w:lvlJc w:val="left"/>
      <w:pPr>
        <w:ind w:left="36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DC06CE9"/>
    <w:multiLevelType w:val="hybridMultilevel"/>
    <w:tmpl w:val="1096CE5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E4C3D3D"/>
    <w:multiLevelType w:val="hybridMultilevel"/>
    <w:tmpl w:val="3FC85F30"/>
    <w:lvl w:ilvl="0" w:tplc="F56E4248">
      <w:start w:val="1"/>
      <w:numFmt w:val="decimal"/>
      <w:lvlText w:val="%1."/>
      <w:lvlJc w:val="left"/>
      <w:pPr>
        <w:ind w:left="360" w:hanging="360"/>
      </w:pPr>
      <w:rPr>
        <w:rFonts w:hint="default"/>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470A1881"/>
    <w:multiLevelType w:val="hybridMultilevel"/>
    <w:tmpl w:val="A3DCA05A"/>
    <w:lvl w:ilvl="0" w:tplc="664C0C12">
      <w:start w:val="11"/>
      <w:numFmt w:val="decimal"/>
      <w:lvlText w:val="%1."/>
      <w:lvlJc w:val="left"/>
      <w:pPr>
        <w:ind w:left="36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01631AB"/>
    <w:multiLevelType w:val="hybridMultilevel"/>
    <w:tmpl w:val="0308AE70"/>
    <w:lvl w:ilvl="0" w:tplc="9C3C537C">
      <w:start w:val="6"/>
      <w:numFmt w:val="decimal"/>
      <w:lvlText w:val="%1."/>
      <w:lvlJc w:val="left"/>
      <w:pPr>
        <w:ind w:left="36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4242ABF"/>
    <w:multiLevelType w:val="hybridMultilevel"/>
    <w:tmpl w:val="30D26F30"/>
    <w:lvl w:ilvl="0" w:tplc="2CAE8B68">
      <w:start w:val="3"/>
      <w:numFmt w:val="decimal"/>
      <w:lvlText w:val="%1."/>
      <w:lvlJc w:val="left"/>
      <w:pPr>
        <w:ind w:left="36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8EC2357"/>
    <w:multiLevelType w:val="hybridMultilevel"/>
    <w:tmpl w:val="109EEEC2"/>
    <w:lvl w:ilvl="0" w:tplc="0CFEEF30">
      <w:start w:val="2"/>
      <w:numFmt w:val="decimal"/>
      <w:lvlText w:val="%1."/>
      <w:lvlJc w:val="left"/>
      <w:pPr>
        <w:ind w:left="36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0D313CE"/>
    <w:multiLevelType w:val="hybridMultilevel"/>
    <w:tmpl w:val="A70CE8D8"/>
    <w:lvl w:ilvl="0" w:tplc="8BF6DF60">
      <w:start w:val="4"/>
      <w:numFmt w:val="decimal"/>
      <w:lvlText w:val="%1."/>
      <w:lvlJc w:val="left"/>
      <w:pPr>
        <w:ind w:left="36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B7635E7"/>
    <w:multiLevelType w:val="hybridMultilevel"/>
    <w:tmpl w:val="5D3C2D4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434745377">
    <w:abstractNumId w:val="3"/>
  </w:num>
  <w:num w:numId="2" w16cid:durableId="1350984176">
    <w:abstractNumId w:val="2"/>
  </w:num>
  <w:num w:numId="3" w16cid:durableId="1566911388">
    <w:abstractNumId w:val="9"/>
  </w:num>
  <w:num w:numId="4" w16cid:durableId="1738166287">
    <w:abstractNumId w:val="1"/>
  </w:num>
  <w:num w:numId="5" w16cid:durableId="1981690888">
    <w:abstractNumId w:val="5"/>
  </w:num>
  <w:num w:numId="6" w16cid:durableId="1461847100">
    <w:abstractNumId w:val="8"/>
  </w:num>
  <w:num w:numId="7" w16cid:durableId="84233155">
    <w:abstractNumId w:val="6"/>
  </w:num>
  <w:num w:numId="8" w16cid:durableId="1076321980">
    <w:abstractNumId w:val="7"/>
  </w:num>
  <w:num w:numId="9" w16cid:durableId="1686713330">
    <w:abstractNumId w:val="0"/>
  </w:num>
  <w:num w:numId="10" w16cid:durableId="14296222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1CD5"/>
    <w:rsid w:val="0000314A"/>
    <w:rsid w:val="0001007B"/>
    <w:rsid w:val="000202F0"/>
    <w:rsid w:val="00021DCC"/>
    <w:rsid w:val="00022AF4"/>
    <w:rsid w:val="00036257"/>
    <w:rsid w:val="00037434"/>
    <w:rsid w:val="000409EC"/>
    <w:rsid w:val="00042E7B"/>
    <w:rsid w:val="00046EBB"/>
    <w:rsid w:val="0004751E"/>
    <w:rsid w:val="0005023E"/>
    <w:rsid w:val="00051181"/>
    <w:rsid w:val="000522B9"/>
    <w:rsid w:val="00060C8B"/>
    <w:rsid w:val="00060E80"/>
    <w:rsid w:val="000611A4"/>
    <w:rsid w:val="00067709"/>
    <w:rsid w:val="000723B0"/>
    <w:rsid w:val="00072E7E"/>
    <w:rsid w:val="000731E8"/>
    <w:rsid w:val="00073E5F"/>
    <w:rsid w:val="00075FDD"/>
    <w:rsid w:val="00080D69"/>
    <w:rsid w:val="000937D0"/>
    <w:rsid w:val="00096710"/>
    <w:rsid w:val="0009757D"/>
    <w:rsid w:val="000A1B37"/>
    <w:rsid w:val="000A4E21"/>
    <w:rsid w:val="000A6341"/>
    <w:rsid w:val="000A7F46"/>
    <w:rsid w:val="000B114D"/>
    <w:rsid w:val="000C43C2"/>
    <w:rsid w:val="000C5A21"/>
    <w:rsid w:val="000C6A32"/>
    <w:rsid w:val="000D0BA6"/>
    <w:rsid w:val="000E0DE1"/>
    <w:rsid w:val="000E28B5"/>
    <w:rsid w:val="000E2947"/>
    <w:rsid w:val="000F43E0"/>
    <w:rsid w:val="000F4945"/>
    <w:rsid w:val="00102467"/>
    <w:rsid w:val="001035D8"/>
    <w:rsid w:val="00106C70"/>
    <w:rsid w:val="001135DC"/>
    <w:rsid w:val="0011401A"/>
    <w:rsid w:val="001212CA"/>
    <w:rsid w:val="001258EA"/>
    <w:rsid w:val="00127D29"/>
    <w:rsid w:val="00132AAB"/>
    <w:rsid w:val="0015431E"/>
    <w:rsid w:val="00154928"/>
    <w:rsid w:val="001617B2"/>
    <w:rsid w:val="00171BA8"/>
    <w:rsid w:val="00185526"/>
    <w:rsid w:val="00190233"/>
    <w:rsid w:val="00191E93"/>
    <w:rsid w:val="00192ED1"/>
    <w:rsid w:val="00194359"/>
    <w:rsid w:val="0019590F"/>
    <w:rsid w:val="001A502A"/>
    <w:rsid w:val="001B446A"/>
    <w:rsid w:val="001B53B7"/>
    <w:rsid w:val="001B6F2D"/>
    <w:rsid w:val="001C4FB9"/>
    <w:rsid w:val="001C50BF"/>
    <w:rsid w:val="001D10F6"/>
    <w:rsid w:val="001D488B"/>
    <w:rsid w:val="001F2798"/>
    <w:rsid w:val="001F2E41"/>
    <w:rsid w:val="001F625A"/>
    <w:rsid w:val="001F6316"/>
    <w:rsid w:val="00201340"/>
    <w:rsid w:val="002123A8"/>
    <w:rsid w:val="00213D64"/>
    <w:rsid w:val="00222F52"/>
    <w:rsid w:val="00230C76"/>
    <w:rsid w:val="002321BA"/>
    <w:rsid w:val="00234DF2"/>
    <w:rsid w:val="00236350"/>
    <w:rsid w:val="0024206A"/>
    <w:rsid w:val="00242D76"/>
    <w:rsid w:val="0025218A"/>
    <w:rsid w:val="0025729C"/>
    <w:rsid w:val="00257DD3"/>
    <w:rsid w:val="002605AE"/>
    <w:rsid w:val="00264B78"/>
    <w:rsid w:val="002741AB"/>
    <w:rsid w:val="002743B5"/>
    <w:rsid w:val="0027566C"/>
    <w:rsid w:val="00276DAE"/>
    <w:rsid w:val="00281070"/>
    <w:rsid w:val="00285B9A"/>
    <w:rsid w:val="00285D71"/>
    <w:rsid w:val="00286ECC"/>
    <w:rsid w:val="0029007D"/>
    <w:rsid w:val="002A38FD"/>
    <w:rsid w:val="002C2742"/>
    <w:rsid w:val="002C5393"/>
    <w:rsid w:val="002D1E93"/>
    <w:rsid w:val="002D7F81"/>
    <w:rsid w:val="002E42F4"/>
    <w:rsid w:val="002F1A67"/>
    <w:rsid w:val="002F7189"/>
    <w:rsid w:val="002F7C0C"/>
    <w:rsid w:val="00301E9C"/>
    <w:rsid w:val="00302030"/>
    <w:rsid w:val="0030365B"/>
    <w:rsid w:val="00305A39"/>
    <w:rsid w:val="00310ACC"/>
    <w:rsid w:val="00313119"/>
    <w:rsid w:val="003211C7"/>
    <w:rsid w:val="00321BDB"/>
    <w:rsid w:val="003226D7"/>
    <w:rsid w:val="00323EA5"/>
    <w:rsid w:val="00326048"/>
    <w:rsid w:val="00330955"/>
    <w:rsid w:val="00330C41"/>
    <w:rsid w:val="00331AEC"/>
    <w:rsid w:val="0033573B"/>
    <w:rsid w:val="00342B2A"/>
    <w:rsid w:val="00342F3F"/>
    <w:rsid w:val="00345214"/>
    <w:rsid w:val="00346E80"/>
    <w:rsid w:val="00356175"/>
    <w:rsid w:val="003615B4"/>
    <w:rsid w:val="00364554"/>
    <w:rsid w:val="003669BA"/>
    <w:rsid w:val="00380A46"/>
    <w:rsid w:val="00383211"/>
    <w:rsid w:val="00396294"/>
    <w:rsid w:val="003A41B0"/>
    <w:rsid w:val="003A5ED7"/>
    <w:rsid w:val="003B7CD7"/>
    <w:rsid w:val="003C218F"/>
    <w:rsid w:val="003C2334"/>
    <w:rsid w:val="003C7133"/>
    <w:rsid w:val="003D1819"/>
    <w:rsid w:val="003D1D82"/>
    <w:rsid w:val="003D73B1"/>
    <w:rsid w:val="003E1B6B"/>
    <w:rsid w:val="003E74E4"/>
    <w:rsid w:val="003F00C5"/>
    <w:rsid w:val="003F2422"/>
    <w:rsid w:val="003F37B4"/>
    <w:rsid w:val="0040013E"/>
    <w:rsid w:val="00404D7C"/>
    <w:rsid w:val="00410E9C"/>
    <w:rsid w:val="0042355F"/>
    <w:rsid w:val="00426144"/>
    <w:rsid w:val="00433014"/>
    <w:rsid w:val="004376ED"/>
    <w:rsid w:val="00437DA9"/>
    <w:rsid w:val="004420A1"/>
    <w:rsid w:val="00450802"/>
    <w:rsid w:val="00453610"/>
    <w:rsid w:val="00455564"/>
    <w:rsid w:val="00461EEA"/>
    <w:rsid w:val="004654AC"/>
    <w:rsid w:val="00473C8E"/>
    <w:rsid w:val="00473E17"/>
    <w:rsid w:val="004772F7"/>
    <w:rsid w:val="00477311"/>
    <w:rsid w:val="00485D3F"/>
    <w:rsid w:val="004863BB"/>
    <w:rsid w:val="00491848"/>
    <w:rsid w:val="0049739F"/>
    <w:rsid w:val="004A03E9"/>
    <w:rsid w:val="004A3125"/>
    <w:rsid w:val="004A3777"/>
    <w:rsid w:val="004A76F0"/>
    <w:rsid w:val="004B1E3E"/>
    <w:rsid w:val="004C60CC"/>
    <w:rsid w:val="004E04A5"/>
    <w:rsid w:val="004E0661"/>
    <w:rsid w:val="004E4536"/>
    <w:rsid w:val="004F6A17"/>
    <w:rsid w:val="005003F5"/>
    <w:rsid w:val="00506E43"/>
    <w:rsid w:val="00515220"/>
    <w:rsid w:val="00515F28"/>
    <w:rsid w:val="005175D7"/>
    <w:rsid w:val="00517836"/>
    <w:rsid w:val="005201BE"/>
    <w:rsid w:val="00525424"/>
    <w:rsid w:val="00533076"/>
    <w:rsid w:val="00533C9C"/>
    <w:rsid w:val="00535337"/>
    <w:rsid w:val="0054326A"/>
    <w:rsid w:val="00545F60"/>
    <w:rsid w:val="00546C66"/>
    <w:rsid w:val="005551F7"/>
    <w:rsid w:val="00556869"/>
    <w:rsid w:val="00557C2B"/>
    <w:rsid w:val="00566AA0"/>
    <w:rsid w:val="00571C03"/>
    <w:rsid w:val="005837C2"/>
    <w:rsid w:val="005921F5"/>
    <w:rsid w:val="005A341D"/>
    <w:rsid w:val="005A5E30"/>
    <w:rsid w:val="005B7BAE"/>
    <w:rsid w:val="005C4991"/>
    <w:rsid w:val="005D367A"/>
    <w:rsid w:val="005D4692"/>
    <w:rsid w:val="005D7911"/>
    <w:rsid w:val="005D7E5C"/>
    <w:rsid w:val="005E1867"/>
    <w:rsid w:val="005E3D37"/>
    <w:rsid w:val="005E6579"/>
    <w:rsid w:val="005E657A"/>
    <w:rsid w:val="005E6BF1"/>
    <w:rsid w:val="005E7D67"/>
    <w:rsid w:val="005F286D"/>
    <w:rsid w:val="005F4360"/>
    <w:rsid w:val="005F6B81"/>
    <w:rsid w:val="00601F4B"/>
    <w:rsid w:val="00605DE9"/>
    <w:rsid w:val="0061117B"/>
    <w:rsid w:val="00617661"/>
    <w:rsid w:val="006204A7"/>
    <w:rsid w:val="006219F6"/>
    <w:rsid w:val="00624493"/>
    <w:rsid w:val="00625258"/>
    <w:rsid w:val="00625771"/>
    <w:rsid w:val="00625F2B"/>
    <w:rsid w:val="00631295"/>
    <w:rsid w:val="00632DF1"/>
    <w:rsid w:val="00635243"/>
    <w:rsid w:val="006459E1"/>
    <w:rsid w:val="0064755D"/>
    <w:rsid w:val="0064785D"/>
    <w:rsid w:val="0065099C"/>
    <w:rsid w:val="00652DC0"/>
    <w:rsid w:val="00653BB5"/>
    <w:rsid w:val="00665CB1"/>
    <w:rsid w:val="00666A9B"/>
    <w:rsid w:val="0067487D"/>
    <w:rsid w:val="00675BB9"/>
    <w:rsid w:val="00677EF5"/>
    <w:rsid w:val="006812AC"/>
    <w:rsid w:val="00693EA9"/>
    <w:rsid w:val="006A25BE"/>
    <w:rsid w:val="006A339C"/>
    <w:rsid w:val="006A4BB2"/>
    <w:rsid w:val="006B056C"/>
    <w:rsid w:val="006C0ACC"/>
    <w:rsid w:val="006D0309"/>
    <w:rsid w:val="006D0DE0"/>
    <w:rsid w:val="006D2AA3"/>
    <w:rsid w:val="006E2190"/>
    <w:rsid w:val="007038A6"/>
    <w:rsid w:val="007056EA"/>
    <w:rsid w:val="0070637A"/>
    <w:rsid w:val="007128F1"/>
    <w:rsid w:val="0071468F"/>
    <w:rsid w:val="007201AA"/>
    <w:rsid w:val="00722736"/>
    <w:rsid w:val="00722C0E"/>
    <w:rsid w:val="00735FEE"/>
    <w:rsid w:val="007377D3"/>
    <w:rsid w:val="00742710"/>
    <w:rsid w:val="00745354"/>
    <w:rsid w:val="00750629"/>
    <w:rsid w:val="007522CC"/>
    <w:rsid w:val="007726DB"/>
    <w:rsid w:val="007731E3"/>
    <w:rsid w:val="00773B36"/>
    <w:rsid w:val="00774D6C"/>
    <w:rsid w:val="007761C2"/>
    <w:rsid w:val="00783798"/>
    <w:rsid w:val="007838CE"/>
    <w:rsid w:val="00785C82"/>
    <w:rsid w:val="00786032"/>
    <w:rsid w:val="007A02BF"/>
    <w:rsid w:val="007A0DAD"/>
    <w:rsid w:val="007A4977"/>
    <w:rsid w:val="007A71B4"/>
    <w:rsid w:val="007B01B6"/>
    <w:rsid w:val="007B2411"/>
    <w:rsid w:val="007B35EE"/>
    <w:rsid w:val="007C20A4"/>
    <w:rsid w:val="007C6939"/>
    <w:rsid w:val="007D08C1"/>
    <w:rsid w:val="007D144E"/>
    <w:rsid w:val="007E06A0"/>
    <w:rsid w:val="007E1711"/>
    <w:rsid w:val="007E2BD5"/>
    <w:rsid w:val="007E37A8"/>
    <w:rsid w:val="007E5612"/>
    <w:rsid w:val="007F47BD"/>
    <w:rsid w:val="007F543F"/>
    <w:rsid w:val="007F67CA"/>
    <w:rsid w:val="007F6A45"/>
    <w:rsid w:val="007F6B71"/>
    <w:rsid w:val="008047FA"/>
    <w:rsid w:val="00804806"/>
    <w:rsid w:val="008111A9"/>
    <w:rsid w:val="008133D8"/>
    <w:rsid w:val="00824D87"/>
    <w:rsid w:val="00826068"/>
    <w:rsid w:val="00833A11"/>
    <w:rsid w:val="0084092D"/>
    <w:rsid w:val="00842FE5"/>
    <w:rsid w:val="00843D7A"/>
    <w:rsid w:val="0084529B"/>
    <w:rsid w:val="00846883"/>
    <w:rsid w:val="008504E2"/>
    <w:rsid w:val="008514BC"/>
    <w:rsid w:val="00855EB4"/>
    <w:rsid w:val="00856454"/>
    <w:rsid w:val="00865683"/>
    <w:rsid w:val="00870E3E"/>
    <w:rsid w:val="00872BE5"/>
    <w:rsid w:val="00872CA8"/>
    <w:rsid w:val="00875964"/>
    <w:rsid w:val="0088236B"/>
    <w:rsid w:val="00887A8D"/>
    <w:rsid w:val="0089069B"/>
    <w:rsid w:val="00890BF4"/>
    <w:rsid w:val="00891ACB"/>
    <w:rsid w:val="008942F2"/>
    <w:rsid w:val="008944B3"/>
    <w:rsid w:val="0089663F"/>
    <w:rsid w:val="008A0904"/>
    <w:rsid w:val="008A2AFF"/>
    <w:rsid w:val="008A602C"/>
    <w:rsid w:val="008A651D"/>
    <w:rsid w:val="008B4EEB"/>
    <w:rsid w:val="008C4AF5"/>
    <w:rsid w:val="008D2A28"/>
    <w:rsid w:val="008E383D"/>
    <w:rsid w:val="008E433F"/>
    <w:rsid w:val="008E4B44"/>
    <w:rsid w:val="008E68E0"/>
    <w:rsid w:val="008E7EF5"/>
    <w:rsid w:val="008F7F10"/>
    <w:rsid w:val="0090151D"/>
    <w:rsid w:val="00903D99"/>
    <w:rsid w:val="009042A8"/>
    <w:rsid w:val="00907692"/>
    <w:rsid w:val="00907D5F"/>
    <w:rsid w:val="00913060"/>
    <w:rsid w:val="00913F8F"/>
    <w:rsid w:val="00920BCE"/>
    <w:rsid w:val="00924323"/>
    <w:rsid w:val="009468FF"/>
    <w:rsid w:val="0095360A"/>
    <w:rsid w:val="009621B9"/>
    <w:rsid w:val="0096346A"/>
    <w:rsid w:val="0096650D"/>
    <w:rsid w:val="00972FF5"/>
    <w:rsid w:val="00976AF9"/>
    <w:rsid w:val="00976BA7"/>
    <w:rsid w:val="0098009E"/>
    <w:rsid w:val="0098357D"/>
    <w:rsid w:val="00990FB7"/>
    <w:rsid w:val="009932A6"/>
    <w:rsid w:val="009A3F1F"/>
    <w:rsid w:val="009A5CF0"/>
    <w:rsid w:val="009B13E2"/>
    <w:rsid w:val="009C07C6"/>
    <w:rsid w:val="009C5931"/>
    <w:rsid w:val="009C69D4"/>
    <w:rsid w:val="009D09A2"/>
    <w:rsid w:val="009D403C"/>
    <w:rsid w:val="009D4085"/>
    <w:rsid w:val="00A013B4"/>
    <w:rsid w:val="00A032F6"/>
    <w:rsid w:val="00A04ED2"/>
    <w:rsid w:val="00A06BEC"/>
    <w:rsid w:val="00A142D7"/>
    <w:rsid w:val="00A16636"/>
    <w:rsid w:val="00A2292B"/>
    <w:rsid w:val="00A31300"/>
    <w:rsid w:val="00A4019F"/>
    <w:rsid w:val="00A42DB2"/>
    <w:rsid w:val="00A44F3F"/>
    <w:rsid w:val="00A46186"/>
    <w:rsid w:val="00A51115"/>
    <w:rsid w:val="00A56096"/>
    <w:rsid w:val="00A56107"/>
    <w:rsid w:val="00A5614B"/>
    <w:rsid w:val="00A66B0D"/>
    <w:rsid w:val="00A67D7D"/>
    <w:rsid w:val="00A74B1C"/>
    <w:rsid w:val="00A80A7E"/>
    <w:rsid w:val="00A87AB0"/>
    <w:rsid w:val="00A91A2B"/>
    <w:rsid w:val="00A94D48"/>
    <w:rsid w:val="00A96A25"/>
    <w:rsid w:val="00AA0BB3"/>
    <w:rsid w:val="00AA3D68"/>
    <w:rsid w:val="00AA5F4E"/>
    <w:rsid w:val="00AA7E1F"/>
    <w:rsid w:val="00AB0F3C"/>
    <w:rsid w:val="00AB1183"/>
    <w:rsid w:val="00AB1C7B"/>
    <w:rsid w:val="00AB3A7D"/>
    <w:rsid w:val="00AC7B68"/>
    <w:rsid w:val="00AD100B"/>
    <w:rsid w:val="00AD21D6"/>
    <w:rsid w:val="00AD661F"/>
    <w:rsid w:val="00AD6C51"/>
    <w:rsid w:val="00AD78AD"/>
    <w:rsid w:val="00AD7ED1"/>
    <w:rsid w:val="00AE6173"/>
    <w:rsid w:val="00AF286C"/>
    <w:rsid w:val="00AF46CC"/>
    <w:rsid w:val="00B0082C"/>
    <w:rsid w:val="00B00D46"/>
    <w:rsid w:val="00B03CA8"/>
    <w:rsid w:val="00B20C40"/>
    <w:rsid w:val="00B23B7E"/>
    <w:rsid w:val="00B2403B"/>
    <w:rsid w:val="00B25D95"/>
    <w:rsid w:val="00B33FD1"/>
    <w:rsid w:val="00B34A99"/>
    <w:rsid w:val="00B4671D"/>
    <w:rsid w:val="00B51DEB"/>
    <w:rsid w:val="00B53B5D"/>
    <w:rsid w:val="00B648CF"/>
    <w:rsid w:val="00B66D9E"/>
    <w:rsid w:val="00B72D68"/>
    <w:rsid w:val="00B75C6D"/>
    <w:rsid w:val="00B81AA6"/>
    <w:rsid w:val="00B83904"/>
    <w:rsid w:val="00B94D5D"/>
    <w:rsid w:val="00B94DE0"/>
    <w:rsid w:val="00BA00A4"/>
    <w:rsid w:val="00BA3803"/>
    <w:rsid w:val="00BB1CD5"/>
    <w:rsid w:val="00BB75D4"/>
    <w:rsid w:val="00BC1043"/>
    <w:rsid w:val="00BC20FC"/>
    <w:rsid w:val="00BC378D"/>
    <w:rsid w:val="00BC4B67"/>
    <w:rsid w:val="00BC635B"/>
    <w:rsid w:val="00BE52E3"/>
    <w:rsid w:val="00BE6C0E"/>
    <w:rsid w:val="00BE6F3D"/>
    <w:rsid w:val="00BE7DE1"/>
    <w:rsid w:val="00BF0DFB"/>
    <w:rsid w:val="00BF1191"/>
    <w:rsid w:val="00BF166A"/>
    <w:rsid w:val="00BF2638"/>
    <w:rsid w:val="00BF477E"/>
    <w:rsid w:val="00BF4D2B"/>
    <w:rsid w:val="00C00CCA"/>
    <w:rsid w:val="00C11B21"/>
    <w:rsid w:val="00C1369C"/>
    <w:rsid w:val="00C174DE"/>
    <w:rsid w:val="00C26D47"/>
    <w:rsid w:val="00C31371"/>
    <w:rsid w:val="00C32896"/>
    <w:rsid w:val="00C331A6"/>
    <w:rsid w:val="00C34185"/>
    <w:rsid w:val="00C432F9"/>
    <w:rsid w:val="00C464AC"/>
    <w:rsid w:val="00C4655D"/>
    <w:rsid w:val="00C47655"/>
    <w:rsid w:val="00C65C29"/>
    <w:rsid w:val="00C65DF3"/>
    <w:rsid w:val="00C67FE3"/>
    <w:rsid w:val="00C80BD7"/>
    <w:rsid w:val="00C85499"/>
    <w:rsid w:val="00C91E34"/>
    <w:rsid w:val="00CA4839"/>
    <w:rsid w:val="00CB2013"/>
    <w:rsid w:val="00CB63B0"/>
    <w:rsid w:val="00CB7E2A"/>
    <w:rsid w:val="00CC3881"/>
    <w:rsid w:val="00CC614F"/>
    <w:rsid w:val="00CC7B4A"/>
    <w:rsid w:val="00CD2347"/>
    <w:rsid w:val="00CD271A"/>
    <w:rsid w:val="00CD2BBC"/>
    <w:rsid w:val="00CD420A"/>
    <w:rsid w:val="00CE339A"/>
    <w:rsid w:val="00CE5DC7"/>
    <w:rsid w:val="00CF32CE"/>
    <w:rsid w:val="00CF622B"/>
    <w:rsid w:val="00CF7047"/>
    <w:rsid w:val="00D003DC"/>
    <w:rsid w:val="00D00F89"/>
    <w:rsid w:val="00D039F8"/>
    <w:rsid w:val="00D10809"/>
    <w:rsid w:val="00D11B40"/>
    <w:rsid w:val="00D13981"/>
    <w:rsid w:val="00D13F70"/>
    <w:rsid w:val="00D15561"/>
    <w:rsid w:val="00D16805"/>
    <w:rsid w:val="00D21E18"/>
    <w:rsid w:val="00D254A7"/>
    <w:rsid w:val="00D358CC"/>
    <w:rsid w:val="00D36BBA"/>
    <w:rsid w:val="00D3705C"/>
    <w:rsid w:val="00D37A86"/>
    <w:rsid w:val="00D458D2"/>
    <w:rsid w:val="00D5005D"/>
    <w:rsid w:val="00D54AB9"/>
    <w:rsid w:val="00D55BB6"/>
    <w:rsid w:val="00D57126"/>
    <w:rsid w:val="00D60960"/>
    <w:rsid w:val="00D639FD"/>
    <w:rsid w:val="00D65340"/>
    <w:rsid w:val="00D65362"/>
    <w:rsid w:val="00D65BEA"/>
    <w:rsid w:val="00D67F6C"/>
    <w:rsid w:val="00D70237"/>
    <w:rsid w:val="00D71BEC"/>
    <w:rsid w:val="00D758C4"/>
    <w:rsid w:val="00D759C6"/>
    <w:rsid w:val="00D8234F"/>
    <w:rsid w:val="00D82DAE"/>
    <w:rsid w:val="00D858A7"/>
    <w:rsid w:val="00D8623A"/>
    <w:rsid w:val="00D907B1"/>
    <w:rsid w:val="00D96DA8"/>
    <w:rsid w:val="00DB4501"/>
    <w:rsid w:val="00DB5CAD"/>
    <w:rsid w:val="00DB7FFB"/>
    <w:rsid w:val="00DC0686"/>
    <w:rsid w:val="00DC17D7"/>
    <w:rsid w:val="00DC5C7A"/>
    <w:rsid w:val="00DC6AD9"/>
    <w:rsid w:val="00DE321E"/>
    <w:rsid w:val="00DE73F1"/>
    <w:rsid w:val="00DE743B"/>
    <w:rsid w:val="00DF0674"/>
    <w:rsid w:val="00DF23F4"/>
    <w:rsid w:val="00E06E4C"/>
    <w:rsid w:val="00E10FE5"/>
    <w:rsid w:val="00E27E19"/>
    <w:rsid w:val="00E36BD5"/>
    <w:rsid w:val="00E36F50"/>
    <w:rsid w:val="00E46B9D"/>
    <w:rsid w:val="00E50A3F"/>
    <w:rsid w:val="00E565A3"/>
    <w:rsid w:val="00E62825"/>
    <w:rsid w:val="00E656D1"/>
    <w:rsid w:val="00E67133"/>
    <w:rsid w:val="00E747BD"/>
    <w:rsid w:val="00E814F5"/>
    <w:rsid w:val="00E908F8"/>
    <w:rsid w:val="00E91802"/>
    <w:rsid w:val="00E92184"/>
    <w:rsid w:val="00E96D40"/>
    <w:rsid w:val="00E97945"/>
    <w:rsid w:val="00EA04DE"/>
    <w:rsid w:val="00EA1435"/>
    <w:rsid w:val="00EA35E2"/>
    <w:rsid w:val="00EA4361"/>
    <w:rsid w:val="00EA4A87"/>
    <w:rsid w:val="00EA4EB7"/>
    <w:rsid w:val="00EB15B2"/>
    <w:rsid w:val="00EB718F"/>
    <w:rsid w:val="00EC34C9"/>
    <w:rsid w:val="00EC37E0"/>
    <w:rsid w:val="00EC38F9"/>
    <w:rsid w:val="00EC5AE9"/>
    <w:rsid w:val="00ED1CF1"/>
    <w:rsid w:val="00ED1EF3"/>
    <w:rsid w:val="00ED7568"/>
    <w:rsid w:val="00ED7D10"/>
    <w:rsid w:val="00EE1868"/>
    <w:rsid w:val="00EF10B1"/>
    <w:rsid w:val="00EF29FE"/>
    <w:rsid w:val="00F06575"/>
    <w:rsid w:val="00F0776B"/>
    <w:rsid w:val="00F124E1"/>
    <w:rsid w:val="00F14C72"/>
    <w:rsid w:val="00F2126C"/>
    <w:rsid w:val="00F27DA1"/>
    <w:rsid w:val="00F31C58"/>
    <w:rsid w:val="00F334BC"/>
    <w:rsid w:val="00F50E11"/>
    <w:rsid w:val="00F514E4"/>
    <w:rsid w:val="00F520C5"/>
    <w:rsid w:val="00F54AA0"/>
    <w:rsid w:val="00F65F39"/>
    <w:rsid w:val="00F7337D"/>
    <w:rsid w:val="00F74316"/>
    <w:rsid w:val="00F83451"/>
    <w:rsid w:val="00F8367A"/>
    <w:rsid w:val="00F90030"/>
    <w:rsid w:val="00F90679"/>
    <w:rsid w:val="00FA217E"/>
    <w:rsid w:val="00FA422B"/>
    <w:rsid w:val="00FA5FA1"/>
    <w:rsid w:val="00FB0524"/>
    <w:rsid w:val="00FB0EB9"/>
    <w:rsid w:val="00FB29D8"/>
    <w:rsid w:val="00FB408C"/>
    <w:rsid w:val="00FB4CBF"/>
    <w:rsid w:val="00FB54A7"/>
    <w:rsid w:val="00FB59E5"/>
    <w:rsid w:val="00FB6099"/>
    <w:rsid w:val="00FD4CA5"/>
    <w:rsid w:val="00FD5EA2"/>
    <w:rsid w:val="00FD72B3"/>
    <w:rsid w:val="00FD78ED"/>
    <w:rsid w:val="00FE0AFA"/>
    <w:rsid w:val="00FE2E6B"/>
    <w:rsid w:val="00FE3018"/>
    <w:rsid w:val="00FF68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0A6D5FD"/>
  <w15:docId w15:val="{CE8C8DB5-48D0-4E75-A651-E5A4E5A56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54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5B9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85B9A"/>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285B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9A"/>
  </w:style>
  <w:style w:type="paragraph" w:styleId="Footer">
    <w:name w:val="footer"/>
    <w:basedOn w:val="Normal"/>
    <w:link w:val="FooterChar"/>
    <w:uiPriority w:val="99"/>
    <w:unhideWhenUsed/>
    <w:rsid w:val="00285B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9A"/>
  </w:style>
  <w:style w:type="paragraph" w:styleId="BalloonText">
    <w:name w:val="Balloon Text"/>
    <w:basedOn w:val="Normal"/>
    <w:link w:val="BalloonTextChar"/>
    <w:uiPriority w:val="99"/>
    <w:semiHidden/>
    <w:unhideWhenUsed/>
    <w:rsid w:val="005E6579"/>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E6579"/>
    <w:rPr>
      <w:rFonts w:ascii="Lucida Grande" w:hAnsi="Lucida Grande" w:cs="Lucida Grande"/>
      <w:sz w:val="18"/>
      <w:szCs w:val="18"/>
    </w:rPr>
  </w:style>
  <w:style w:type="paragraph" w:styleId="NormalWeb">
    <w:name w:val="Normal (Web)"/>
    <w:basedOn w:val="Normal"/>
    <w:uiPriority w:val="99"/>
    <w:semiHidden/>
    <w:unhideWhenUsed/>
    <w:rsid w:val="00A91A2B"/>
    <w:pPr>
      <w:spacing w:before="100" w:beforeAutospacing="1" w:after="100" w:afterAutospacing="1" w:line="240" w:lineRule="auto"/>
    </w:pPr>
    <w:rPr>
      <w:rFonts w:ascii="Times New Roman" w:eastAsia="Times New Roman" w:hAnsi="Times New Roman" w:cs="Times New Roman"/>
      <w:sz w:val="24"/>
      <w:szCs w:val="24"/>
    </w:rPr>
  </w:style>
  <w:style w:type="paragraph" w:styleId="EndnoteText">
    <w:name w:val="endnote text"/>
    <w:basedOn w:val="Normal"/>
    <w:link w:val="EndnoteTextChar"/>
    <w:uiPriority w:val="99"/>
    <w:semiHidden/>
    <w:unhideWhenUsed/>
    <w:rsid w:val="003F37B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F37B4"/>
    <w:rPr>
      <w:sz w:val="20"/>
      <w:szCs w:val="20"/>
    </w:rPr>
  </w:style>
  <w:style w:type="character" w:styleId="EndnoteReference">
    <w:name w:val="endnote reference"/>
    <w:basedOn w:val="DefaultParagraphFont"/>
    <w:uiPriority w:val="99"/>
    <w:semiHidden/>
    <w:unhideWhenUsed/>
    <w:rsid w:val="003F37B4"/>
    <w:rPr>
      <w:vertAlign w:val="superscript"/>
    </w:rPr>
  </w:style>
  <w:style w:type="character" w:styleId="Hyperlink">
    <w:name w:val="Hyperlink"/>
    <w:basedOn w:val="DefaultParagraphFont"/>
    <w:uiPriority w:val="99"/>
    <w:unhideWhenUsed/>
    <w:rsid w:val="003F37B4"/>
    <w:rPr>
      <w:color w:val="0000FF" w:themeColor="hyperlink"/>
      <w:u w:val="single"/>
    </w:rPr>
  </w:style>
  <w:style w:type="character" w:styleId="FollowedHyperlink">
    <w:name w:val="FollowedHyperlink"/>
    <w:basedOn w:val="DefaultParagraphFont"/>
    <w:uiPriority w:val="99"/>
    <w:semiHidden/>
    <w:unhideWhenUsed/>
    <w:rsid w:val="003F37B4"/>
    <w:rPr>
      <w:color w:val="800080" w:themeColor="followedHyperlink"/>
      <w:u w:val="single"/>
    </w:rPr>
  </w:style>
  <w:style w:type="paragraph" w:styleId="ListParagraph">
    <w:name w:val="List Paragraph"/>
    <w:basedOn w:val="Normal"/>
    <w:uiPriority w:val="34"/>
    <w:qFormat/>
    <w:rsid w:val="003E74E4"/>
    <w:pPr>
      <w:ind w:left="720"/>
      <w:contextualSpacing/>
    </w:pPr>
  </w:style>
  <w:style w:type="paragraph" w:styleId="Revision">
    <w:name w:val="Revision"/>
    <w:hidden/>
    <w:uiPriority w:val="99"/>
    <w:semiHidden/>
    <w:rsid w:val="001D488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9540034">
      <w:bodyDiv w:val="1"/>
      <w:marLeft w:val="0"/>
      <w:marRight w:val="0"/>
      <w:marTop w:val="0"/>
      <w:marBottom w:val="0"/>
      <w:divBdr>
        <w:top w:val="none" w:sz="0" w:space="0" w:color="auto"/>
        <w:left w:val="none" w:sz="0" w:space="0" w:color="auto"/>
        <w:bottom w:val="none" w:sz="0" w:space="0" w:color="auto"/>
        <w:right w:val="none" w:sz="0" w:space="0" w:color="auto"/>
      </w:divBdr>
    </w:div>
    <w:div w:id="782649113">
      <w:bodyDiv w:val="1"/>
      <w:marLeft w:val="0"/>
      <w:marRight w:val="0"/>
      <w:marTop w:val="0"/>
      <w:marBottom w:val="0"/>
      <w:divBdr>
        <w:top w:val="none" w:sz="0" w:space="0" w:color="auto"/>
        <w:left w:val="none" w:sz="0" w:space="0" w:color="auto"/>
        <w:bottom w:val="none" w:sz="0" w:space="0" w:color="auto"/>
        <w:right w:val="none" w:sz="0" w:space="0" w:color="auto"/>
      </w:divBdr>
    </w:div>
    <w:div w:id="1187910321">
      <w:bodyDiv w:val="1"/>
      <w:marLeft w:val="0"/>
      <w:marRight w:val="0"/>
      <w:marTop w:val="0"/>
      <w:marBottom w:val="0"/>
      <w:divBdr>
        <w:top w:val="none" w:sz="0" w:space="0" w:color="auto"/>
        <w:left w:val="none" w:sz="0" w:space="0" w:color="auto"/>
        <w:bottom w:val="none" w:sz="0" w:space="0" w:color="auto"/>
        <w:right w:val="none" w:sz="0" w:space="0" w:color="auto"/>
      </w:divBdr>
    </w:div>
    <w:div w:id="1611740648">
      <w:bodyDiv w:val="1"/>
      <w:marLeft w:val="0"/>
      <w:marRight w:val="0"/>
      <w:marTop w:val="0"/>
      <w:marBottom w:val="0"/>
      <w:divBdr>
        <w:top w:val="none" w:sz="0" w:space="0" w:color="auto"/>
        <w:left w:val="none" w:sz="0" w:space="0" w:color="auto"/>
        <w:bottom w:val="none" w:sz="0" w:space="0" w:color="auto"/>
        <w:right w:val="none" w:sz="0" w:space="0" w:color="auto"/>
      </w:divBdr>
    </w:div>
    <w:div w:id="1814249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endnotes.xml.rels><?xml version="1.0" encoding="UTF-8" standalone="yes"?>
<Relationships xmlns="http://schemas.openxmlformats.org/package/2006/relationships"><Relationship Id="rId3" Type="http://schemas.openxmlformats.org/officeDocument/2006/relationships/hyperlink" Target="https://en.wikipedia.org/wiki/Tapas_Acupressure_Technique" TargetMode="External"/><Relationship Id="rId2" Type="http://schemas.openxmlformats.org/officeDocument/2006/relationships/hyperlink" Target="http://www.rogercallahan.com/learn-to-tap.php" TargetMode="External"/><Relationship Id="rId1" Type="http://schemas.openxmlformats.org/officeDocument/2006/relationships/hyperlink" Target="http://www.centeringprayer.com/" TargetMode="External"/><Relationship Id="rId5" Type="http://schemas.openxmlformats.org/officeDocument/2006/relationships/hyperlink" Target="https://en.wikipedia.org/wiki/Tapas_Acupressure_Technique" TargetMode="External"/><Relationship Id="rId4" Type="http://schemas.openxmlformats.org/officeDocument/2006/relationships/hyperlink" Target="http://www.rogercallahan.com/learn-to-tap.ph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Work\Karis%20Fellowships\KF%20Meetings\Meeting%20Teachings\Nancy's%20templates\KF4%20%20Template%20v3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CEBF46-0EA3-4367-B929-CFAA74A0DF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KF4  Template v3n</Template>
  <TotalTime>1</TotalTime>
  <Pages>10</Pages>
  <Words>4294</Words>
  <Characters>24476</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28713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Nancy</dc:creator>
  <cp:lastModifiedBy>Nancy Diven</cp:lastModifiedBy>
  <cp:revision>3</cp:revision>
  <cp:lastPrinted>2023-08-23T12:18:00Z</cp:lastPrinted>
  <dcterms:created xsi:type="dcterms:W3CDTF">2024-09-07T15:32:00Z</dcterms:created>
  <dcterms:modified xsi:type="dcterms:W3CDTF">2024-09-07T15:35:00Z</dcterms:modified>
</cp:coreProperties>
</file>